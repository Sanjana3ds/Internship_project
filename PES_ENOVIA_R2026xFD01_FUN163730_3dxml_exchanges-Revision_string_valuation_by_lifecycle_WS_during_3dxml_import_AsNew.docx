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cs="Arial"/>
        </w:rPr>
        <w:id w:val="1142131156"/>
        <w:docPartObj>
          <w:docPartGallery w:val="Cover Pages"/>
          <w:docPartUnique/>
        </w:docPartObj>
      </w:sdtPr>
      <w:sdtContent>
        <w:p w14:paraId="54D71E63" w14:textId="77777777" w:rsidR="00E400B6" w:rsidRPr="00E400B6" w:rsidRDefault="00E400B6" w:rsidP="00320BDA">
          <w:pPr>
            <w:rPr>
              <w:rFonts w:cs="Arial"/>
            </w:rPr>
          </w:pPr>
          <w:r>
            <w:rPr>
              <w:rFonts w:cs="Arial"/>
              <w:noProof/>
              <w:sz w:val="56"/>
              <w:szCs w:val="56"/>
            </w:rPr>
            <w:drawing>
              <wp:anchor distT="0" distB="0" distL="114300" distR="114300" simplePos="0" relativeHeight="251712000" behindDoc="0" locked="0" layoutInCell="1" allowOverlap="1" wp14:anchorId="6F33E673" wp14:editId="351CBD9E">
                <wp:simplePos x="0" y="0"/>
                <wp:positionH relativeFrom="column">
                  <wp:posOffset>-82550</wp:posOffset>
                </wp:positionH>
                <wp:positionV relativeFrom="paragraph">
                  <wp:posOffset>-328930</wp:posOffset>
                </wp:positionV>
                <wp:extent cx="2459736" cy="777240"/>
                <wp:effectExtent l="0" t="0" r="0" b="381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59736" cy="777240"/>
                        </a:xfrm>
                        <a:prstGeom prst="rect">
                          <a:avLst/>
                        </a:prstGeom>
                      </pic:spPr>
                    </pic:pic>
                  </a:graphicData>
                </a:graphic>
                <wp14:sizeRelH relativeFrom="margin">
                  <wp14:pctWidth>0</wp14:pctWidth>
                </wp14:sizeRelH>
                <wp14:sizeRelV relativeFrom="margin">
                  <wp14:pctHeight>0</wp14:pctHeight>
                </wp14:sizeRelV>
              </wp:anchor>
            </w:drawing>
          </w:r>
        </w:p>
        <w:p w14:paraId="5BB59E7F" w14:textId="77777777" w:rsidR="00E400B6" w:rsidRDefault="00E400B6" w:rsidP="00320BDA">
          <w:pPr>
            <w:rPr>
              <w:rFonts w:cs="Arial"/>
            </w:rPr>
          </w:pPr>
        </w:p>
        <w:p w14:paraId="618E4281" w14:textId="77777777" w:rsidR="00E400B6" w:rsidRPr="00EC247F" w:rsidRDefault="00E400B6" w:rsidP="00320BDA">
          <w:pPr>
            <w:rPr>
              <w:rFonts w:cs="Arial"/>
            </w:rPr>
          </w:pPr>
        </w:p>
        <w:p w14:paraId="299A3CEF" w14:textId="77777777" w:rsidR="00E400B6" w:rsidRPr="00EC247F" w:rsidRDefault="00E400B6" w:rsidP="00320BDA">
          <w:pPr>
            <w:rPr>
              <w:rFonts w:cs="Arial"/>
            </w:rPr>
          </w:pPr>
        </w:p>
        <w:p w14:paraId="1D207026" w14:textId="77777777" w:rsidR="00E400B6" w:rsidRDefault="00E400B6" w:rsidP="00320BDA">
          <w:pPr>
            <w:rPr>
              <w:rFonts w:cs="Arial"/>
            </w:rPr>
          </w:pPr>
        </w:p>
        <w:p w14:paraId="007B14AF" w14:textId="77777777" w:rsidR="00EC247F" w:rsidRDefault="00EC247F" w:rsidP="00320BDA">
          <w:pPr>
            <w:rPr>
              <w:rFonts w:cs="Arial"/>
            </w:rPr>
          </w:pPr>
        </w:p>
        <w:p w14:paraId="0CD53DDE" w14:textId="77777777" w:rsidR="00EC247F" w:rsidRPr="00EC247F" w:rsidRDefault="00EC247F" w:rsidP="00320BDA">
          <w:pPr>
            <w:rPr>
              <w:rFonts w:cs="Arial"/>
            </w:rPr>
          </w:pPr>
        </w:p>
        <w:p w14:paraId="6BB31B47" w14:textId="77777777" w:rsidR="00E400B6" w:rsidRPr="00EC247F" w:rsidRDefault="00E400B6" w:rsidP="00320BDA">
          <w:pPr>
            <w:rPr>
              <w:rFonts w:cs="Arial"/>
            </w:rPr>
          </w:pPr>
        </w:p>
        <w:p w14:paraId="512A6FE3" w14:textId="77777777" w:rsidR="00E400B6" w:rsidRPr="00EC247F" w:rsidRDefault="00E400B6" w:rsidP="00320BDA">
          <w:pPr>
            <w:rPr>
              <w:rFonts w:cs="Arial"/>
            </w:rPr>
          </w:pPr>
        </w:p>
        <w:p w14:paraId="641327B6" w14:textId="77777777" w:rsidR="00E400B6" w:rsidRPr="00EC247F" w:rsidRDefault="00E400B6" w:rsidP="00E400B6">
          <w:pPr>
            <w:rPr>
              <w:rFonts w:cs="Arial"/>
            </w:rPr>
          </w:pPr>
        </w:p>
        <w:p w14:paraId="4DE75F90" w14:textId="77777777" w:rsidR="00656C66" w:rsidRPr="00856E19" w:rsidRDefault="00856E19" w:rsidP="00856E19">
          <w:pPr>
            <w:pStyle w:val="TableofContents"/>
            <w:rPr>
              <w:rStyle w:val="PartTitleCar"/>
              <w:rFonts w:eastAsiaTheme="minorHAnsi" w:cstheme="minorBidi"/>
              <w:b/>
              <w:bCs/>
            </w:rPr>
          </w:pPr>
          <w:r w:rsidRPr="00856E19">
            <w:rPr>
              <w:b/>
              <w:sz w:val="48"/>
              <w:szCs w:val="48"/>
            </w:rPr>
            <w:t>Product Enhancement Specification (PES)</w:t>
          </w:r>
          <w:r w:rsidR="00526F75" w:rsidRPr="00856E19">
            <w:rPr>
              <w:b/>
              <w:sz w:val="48"/>
              <w:szCs w:val="48"/>
            </w:rPr>
            <w:t xml:space="preserve"> </w:t>
          </w:r>
        </w:p>
        <w:p w14:paraId="4049E71D" w14:textId="71E1340D" w:rsidR="00584320" w:rsidRPr="00E400B6" w:rsidRDefault="00000000" w:rsidP="00856E19">
          <w:pPr>
            <w:rPr>
              <w:rFonts w:cs="Arial"/>
              <w:sz w:val="40"/>
              <w:szCs w:val="40"/>
            </w:rPr>
          </w:pPr>
          <w:sdt>
            <w:sdtPr>
              <w:rPr>
                <w:rFonts w:cs="Arial"/>
                <w:sz w:val="40"/>
                <w:szCs w:val="40"/>
              </w:rPr>
              <w:alias w:val="Function Title"/>
              <w:tag w:val="Function_Title"/>
              <w:id w:val="141472419"/>
              <w:lock w:val="sdtLocked"/>
              <w:placeholder>
                <w:docPart w:val="7D4D035733AA4EEDA04815C498A2340E"/>
              </w:placeholder>
            </w:sdtPr>
            <w:sdtContent>
              <w:r w:rsidR="00FB214B" w:rsidRPr="00FB214B">
                <w:rPr>
                  <w:rFonts w:asciiTheme="minorHAnsi" w:hAnsiTheme="minorHAnsi" w:cstheme="minorHAnsi"/>
                  <w:sz w:val="36"/>
                  <w:szCs w:val="36"/>
                </w:rPr>
                <w:t>3dxml exchanges - Revision string valuation by lifecycle</w:t>
              </w:r>
              <w:r w:rsidR="00FB214B">
                <w:rPr>
                  <w:rFonts w:asciiTheme="minorHAnsi" w:hAnsiTheme="minorHAnsi" w:cstheme="minorHAnsi"/>
                  <w:sz w:val="36"/>
                  <w:szCs w:val="36"/>
                </w:rPr>
                <w:t xml:space="preserve"> team</w:t>
              </w:r>
              <w:r w:rsidR="00FB214B" w:rsidRPr="00FB214B">
                <w:rPr>
                  <w:rFonts w:asciiTheme="minorHAnsi" w:hAnsiTheme="minorHAnsi" w:cstheme="minorHAnsi"/>
                  <w:sz w:val="36"/>
                  <w:szCs w:val="36"/>
                </w:rPr>
                <w:t xml:space="preserve"> during 3dxml </w:t>
              </w:r>
              <w:r w:rsidR="00FB214B">
                <w:rPr>
                  <w:rFonts w:asciiTheme="minorHAnsi" w:hAnsiTheme="minorHAnsi" w:cstheme="minorHAnsi"/>
                  <w:sz w:val="36"/>
                  <w:szCs w:val="36"/>
                </w:rPr>
                <w:t>I</w:t>
              </w:r>
              <w:r w:rsidR="00FB214B" w:rsidRPr="00FB214B">
                <w:rPr>
                  <w:rFonts w:asciiTheme="minorHAnsi" w:hAnsiTheme="minorHAnsi" w:cstheme="minorHAnsi"/>
                  <w:sz w:val="36"/>
                  <w:szCs w:val="36"/>
                </w:rPr>
                <w:t xml:space="preserve">mport </w:t>
              </w:r>
              <w:proofErr w:type="spellStart"/>
              <w:r w:rsidR="00FB214B">
                <w:rPr>
                  <w:rFonts w:asciiTheme="minorHAnsi" w:hAnsiTheme="minorHAnsi" w:cstheme="minorHAnsi"/>
                  <w:sz w:val="36"/>
                  <w:szCs w:val="36"/>
                </w:rPr>
                <w:t>AsN</w:t>
              </w:r>
              <w:r w:rsidR="00FB214B" w:rsidRPr="00FB214B">
                <w:rPr>
                  <w:rFonts w:asciiTheme="minorHAnsi" w:hAnsiTheme="minorHAnsi" w:cstheme="minorHAnsi"/>
                  <w:sz w:val="36"/>
                  <w:szCs w:val="36"/>
                </w:rPr>
                <w:t>ew</w:t>
              </w:r>
              <w:proofErr w:type="spellEnd"/>
            </w:sdtContent>
          </w:sdt>
          <w:r w:rsidR="00730E2B" w:rsidRPr="00E400B6">
            <w:rPr>
              <w:rFonts w:cs="Arial"/>
              <w:sz w:val="40"/>
              <w:szCs w:val="40"/>
            </w:rPr>
            <w:t xml:space="preserve"> </w:t>
          </w:r>
        </w:p>
        <w:p w14:paraId="6E34082B" w14:textId="77777777" w:rsidR="00584320" w:rsidRPr="00EC247F" w:rsidRDefault="00584320" w:rsidP="00320BDA">
          <w:pPr>
            <w:rPr>
              <w:rFonts w:cs="Arial"/>
            </w:rPr>
          </w:pPr>
        </w:p>
        <w:p w14:paraId="5D2A4225" w14:textId="77777777" w:rsidR="00584320" w:rsidRPr="00EC247F" w:rsidRDefault="00584320" w:rsidP="00320BDA">
          <w:pPr>
            <w:rPr>
              <w:rFonts w:cs="Arial"/>
            </w:rPr>
          </w:pPr>
        </w:p>
        <w:p w14:paraId="39386E44" w14:textId="77777777" w:rsidR="00EC247F" w:rsidRPr="00EC247F" w:rsidRDefault="00EC247F" w:rsidP="00320BDA">
          <w:pPr>
            <w:rPr>
              <w:rFonts w:cs="Arial"/>
            </w:rPr>
          </w:pPr>
        </w:p>
        <w:p w14:paraId="44EB04F7" w14:textId="77777777" w:rsidR="00EC247F" w:rsidRPr="00EC247F" w:rsidRDefault="00EC247F" w:rsidP="00320BDA">
          <w:pPr>
            <w:rPr>
              <w:rFonts w:cs="Arial"/>
            </w:rPr>
          </w:pPr>
        </w:p>
        <w:p w14:paraId="072A3E8B" w14:textId="77777777" w:rsidR="00A505F0" w:rsidRPr="00EC247F" w:rsidRDefault="00A505F0" w:rsidP="00320BDA">
          <w:pPr>
            <w:spacing w:line="240" w:lineRule="auto"/>
            <w:contextualSpacing/>
            <w:rPr>
              <w:rFonts w:cs="Arial"/>
            </w:rPr>
          </w:pPr>
        </w:p>
        <w:p w14:paraId="7AAE008E" w14:textId="77777777" w:rsidR="00501E34" w:rsidRPr="00EC247F" w:rsidRDefault="00501E34" w:rsidP="00320BDA">
          <w:pPr>
            <w:spacing w:line="240" w:lineRule="auto"/>
            <w:contextualSpacing/>
            <w:rPr>
              <w:rFonts w:cs="Arial"/>
            </w:rPr>
          </w:pPr>
        </w:p>
        <w:p w14:paraId="00585248" w14:textId="77777777" w:rsidR="00501E34" w:rsidRPr="001D0CE2" w:rsidRDefault="00E05981" w:rsidP="00320BDA">
          <w:pPr>
            <w:spacing w:line="240" w:lineRule="auto"/>
            <w:contextualSpacing/>
            <w:rPr>
              <w:rFonts w:cs="Arial"/>
              <w:sz w:val="24"/>
              <w:szCs w:val="24"/>
            </w:rPr>
          </w:pPr>
          <w:r w:rsidRPr="00E05981">
            <w:rPr>
              <w:rFonts w:cs="Arial"/>
              <w:b/>
              <w:bCs/>
              <w:noProof/>
              <w:color w:val="005386"/>
              <w:sz w:val="56"/>
              <w:szCs w:val="56"/>
            </w:rPr>
            <mc:AlternateContent>
              <mc:Choice Requires="wps">
                <w:drawing>
                  <wp:anchor distT="0" distB="0" distL="114300" distR="114300" simplePos="0" relativeHeight="251709952" behindDoc="0" locked="0" layoutInCell="1" allowOverlap="1" wp14:anchorId="2AA32958" wp14:editId="5075F1BB">
                    <wp:simplePos x="0" y="0"/>
                    <wp:positionH relativeFrom="rightMargin">
                      <wp:posOffset>539750</wp:posOffset>
                    </wp:positionH>
                    <wp:positionV relativeFrom="page">
                      <wp:posOffset>1280160</wp:posOffset>
                    </wp:positionV>
                    <wp:extent cx="320040" cy="8138160"/>
                    <wp:effectExtent l="0" t="0" r="381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813816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DABE306" w14:textId="77777777" w:rsidR="00F04E4A" w:rsidRPr="00111A3B" w:rsidRDefault="00F04E4A" w:rsidP="00E05981">
                                <w:pPr>
                                  <w:jc w:val="center"/>
                                  <w:rPr>
                                    <w:color w:val="005386"/>
                                    <w:sz w:val="12"/>
                                    <w:szCs w:val="12"/>
                                  </w:rPr>
                                </w:pPr>
                                <w:r w:rsidRPr="00C72A0F">
                                  <w:rPr>
                                    <w:rFonts w:cs="Arial"/>
                                    <w:color w:val="005386"/>
                                    <w:sz w:val="12"/>
                                    <w:szCs w:val="12"/>
                                  </w:rPr>
                                  <w:t xml:space="preserve">© Dassault </w:t>
                                </w:r>
                                <w:proofErr w:type="spellStart"/>
                                <w:r w:rsidRPr="00C72A0F">
                                  <w:rPr>
                                    <w:rFonts w:cs="Arial"/>
                                    <w:color w:val="005386"/>
                                    <w:sz w:val="12"/>
                                    <w:szCs w:val="12"/>
                                  </w:rPr>
                                  <w:t>Systèmes</w:t>
                                </w:r>
                                <w:proofErr w:type="spellEnd"/>
                                <w:r w:rsidRPr="00C72A0F">
                                  <w:rPr>
                                    <w:rFonts w:cs="Arial"/>
                                    <w:color w:val="005386"/>
                                    <w:sz w:val="12"/>
                                    <w:szCs w:val="12"/>
                                  </w:rPr>
                                  <w:t xml:space="preserve">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32958" id="_x0000_t202" coordsize="21600,21600" o:spt="202" path="m,l,21600r21600,l21600,xe">
                    <v:stroke joinstyle="miter"/>
                    <v:path gradientshapeok="t" o:connecttype="rect"/>
                  </v:shapetype>
                  <v:shape id="Text Box 2" o:spid="_x0000_s1026" type="#_x0000_t202" style="position:absolute;margin-left:42.5pt;margin-top:100.8pt;width:25.2pt;height:640.8pt;z-index:251709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" stroked="f" strokeweight="0">
                    <v:textbox style="layout-flow:vertical;mso-layout-flow-alt:bottom-to-top">
                      <w:txbxContent>
                        <w:p w14:paraId="4DABE306" w14:textId="77777777" w:rsidR="00F04E4A" w:rsidRPr="00111A3B" w:rsidRDefault="00F04E4A" w:rsidP="00E05981">
                          <w:pPr>
                            <w:jc w:val="center"/>
                            <w:rPr>
                              <w:color w:val="005386"/>
                              <w:sz w:val="12"/>
                              <w:szCs w:val="12"/>
                            </w:rPr>
                          </w:pPr>
                          <w:r w:rsidRPr="00C72A0F">
                            <w:rPr>
                              <w:rFonts w:cs="Arial"/>
                              <w:color w:val="005386"/>
                              <w:sz w:val="12"/>
                              <w:szCs w:val="12"/>
                            </w:rPr>
                            <w:t xml:space="preserve">© Dassault </w:t>
                          </w:r>
                          <w:proofErr w:type="spellStart"/>
                          <w:r w:rsidRPr="00C72A0F">
                            <w:rPr>
                              <w:rFonts w:cs="Arial"/>
                              <w:color w:val="005386"/>
                              <w:sz w:val="12"/>
                              <w:szCs w:val="12"/>
                            </w:rPr>
                            <w:t>Systèmes</w:t>
                          </w:r>
                          <w:proofErr w:type="spellEnd"/>
                          <w:r w:rsidRPr="00C72A0F">
                            <w:rPr>
                              <w:rFonts w:cs="Arial"/>
                              <w:color w:val="005386"/>
                              <w:sz w:val="12"/>
                              <w:szCs w:val="12"/>
                            </w:rPr>
                            <w:t xml:space="preserve">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v:textbox>
                    <w10:wrap anchorx="margin" anchory="page"/>
                  </v:shape>
                </w:pict>
              </mc:Fallback>
            </mc:AlternateContent>
          </w:r>
        </w:p>
        <w:p w14:paraId="57595006" w14:textId="77777777" w:rsidR="00501E34" w:rsidRDefault="00501E34" w:rsidP="00320BDA">
          <w:pPr>
            <w:spacing w:line="240" w:lineRule="auto"/>
            <w:contextualSpacing/>
            <w:rPr>
              <w:rFonts w:cs="Arial"/>
              <w:sz w:val="24"/>
              <w:szCs w:val="24"/>
            </w:rPr>
          </w:pPr>
        </w:p>
        <w:p w14:paraId="185FD50B" w14:textId="77777777" w:rsidR="00EC247F" w:rsidRDefault="00EC247F" w:rsidP="00320BDA">
          <w:pPr>
            <w:spacing w:line="240" w:lineRule="auto"/>
            <w:contextualSpacing/>
            <w:rPr>
              <w:rFonts w:cs="Arial"/>
              <w:sz w:val="24"/>
              <w:szCs w:val="24"/>
            </w:rPr>
          </w:pPr>
        </w:p>
        <w:p w14:paraId="2F7CC736" w14:textId="77777777" w:rsidR="00EC247F" w:rsidRDefault="00EC247F" w:rsidP="00320BDA">
          <w:pPr>
            <w:spacing w:line="240" w:lineRule="auto"/>
            <w:contextualSpacing/>
            <w:rPr>
              <w:rFonts w:cs="Arial"/>
              <w:sz w:val="24"/>
              <w:szCs w:val="24"/>
            </w:rPr>
          </w:pPr>
        </w:p>
        <w:p w14:paraId="60F32FA4" w14:textId="77777777" w:rsidR="00EC247F" w:rsidRDefault="00EC247F" w:rsidP="00320BDA">
          <w:pPr>
            <w:spacing w:line="240" w:lineRule="auto"/>
            <w:contextualSpacing/>
            <w:rPr>
              <w:rFonts w:cs="Arial"/>
              <w:sz w:val="24"/>
              <w:szCs w:val="24"/>
            </w:rPr>
          </w:pPr>
        </w:p>
        <w:p w14:paraId="6C779C4A" w14:textId="77777777" w:rsidR="00501E34" w:rsidRPr="001D0CE2" w:rsidRDefault="00501E34" w:rsidP="00320BDA">
          <w:pPr>
            <w:spacing w:line="240" w:lineRule="auto"/>
            <w:contextualSpacing/>
            <w:rPr>
              <w:rFonts w:cs="Arial"/>
              <w:sz w:val="24"/>
              <w:szCs w:val="24"/>
            </w:rPr>
          </w:pPr>
        </w:p>
        <w:p w14:paraId="43B3AA6F" w14:textId="77777777" w:rsidR="00FD627B" w:rsidRPr="001D0CE2" w:rsidRDefault="00FD627B" w:rsidP="00320BDA">
          <w:pPr>
            <w:spacing w:line="240" w:lineRule="auto"/>
            <w:contextualSpacing/>
            <w:rPr>
              <w:rFonts w:cs="Arial"/>
              <w:sz w:val="24"/>
              <w:szCs w:val="24"/>
            </w:rPr>
          </w:pPr>
        </w:p>
        <w:p w14:paraId="5E9E3F5C" w14:textId="77777777" w:rsidR="00D00BFB" w:rsidRPr="001D0CE2" w:rsidRDefault="00D00BFB" w:rsidP="00320BDA">
          <w:pPr>
            <w:spacing w:line="240" w:lineRule="auto"/>
            <w:contextualSpacing/>
            <w:rPr>
              <w:rStyle w:val="IntenseReference"/>
              <w:rFonts w:cs="Arial"/>
              <w:b w:val="0"/>
              <w:bCs w:val="0"/>
              <w:smallCaps w:val="0"/>
              <w:color w:val="auto"/>
              <w:spacing w:val="0"/>
              <w:szCs w:val="24"/>
            </w:rPr>
          </w:pPr>
        </w:p>
        <w:tbl>
          <w:tblPr>
            <w:tblStyle w:val="LightList1"/>
            <w:tblW w:w="5000" w:type="pct"/>
            <w:tblBorders>
              <w:top w:val="single" w:sz="8" w:space="0" w:color="003F66"/>
              <w:left w:val="single" w:sz="8" w:space="0" w:color="003F66"/>
              <w:bottom w:val="single" w:sz="8" w:space="0" w:color="003F66"/>
              <w:right w:val="single" w:sz="8" w:space="0" w:color="003F66"/>
            </w:tblBorders>
            <w:tblCellMar>
              <w:left w:w="115" w:type="dxa"/>
              <w:right w:w="115" w:type="dxa"/>
            </w:tblCellMar>
            <w:tblLook w:val="04A0" w:firstRow="1" w:lastRow="0" w:firstColumn="1" w:lastColumn="0" w:noHBand="0" w:noVBand="1"/>
          </w:tblPr>
          <w:tblGrid>
            <w:gridCol w:w="3002"/>
            <w:gridCol w:w="3003"/>
            <w:gridCol w:w="3001"/>
          </w:tblGrid>
          <w:tr w:rsidR="00D00BFB" w:rsidRPr="00CA5714" w14:paraId="3ED84AC3"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77F1A0DB" w14:textId="77777777" w:rsidR="00D00BFB" w:rsidRPr="00CA5714" w:rsidRDefault="00D00BFB" w:rsidP="001818C6">
                <w:pPr>
                  <w:rPr>
                    <w:sz w:val="22"/>
                    <w:szCs w:val="22"/>
                  </w:rPr>
                </w:pPr>
                <w:r w:rsidRPr="00CA5714">
                  <w:rPr>
                    <w:sz w:val="22"/>
                    <w:szCs w:val="22"/>
                  </w:rPr>
                  <w:t>Function ID</w:t>
                </w:r>
              </w:p>
            </w:tc>
            <w:tc>
              <w:tcPr>
                <w:tcW w:w="1667" w:type="pct"/>
                <w:shd w:val="clear" w:color="auto" w:fill="003F66"/>
              </w:tcPr>
              <w:p w14:paraId="0BB4FC1B"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Name</w:t>
                </w:r>
              </w:p>
            </w:tc>
            <w:tc>
              <w:tcPr>
                <w:tcW w:w="1666" w:type="pct"/>
                <w:shd w:val="clear" w:color="auto" w:fill="003F66"/>
              </w:tcPr>
              <w:p w14:paraId="393845BE"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Role</w:t>
                </w:r>
              </w:p>
            </w:tc>
          </w:tr>
          <w:tr w:rsidR="00D00BFB" w:rsidRPr="00CA5714" w14:paraId="74D1EC95" w14:textId="77777777" w:rsidTr="00BA35CD">
            <w:trPr>
              <w:cnfStyle w:val="000000100000" w:firstRow="0" w:lastRow="0" w:firstColumn="0" w:lastColumn="0" w:oddVBand="0" w:evenVBand="0" w:oddHBand="1" w:evenHBand="0" w:firstRowFirstColumn="0" w:firstRowLastColumn="0" w:lastRowFirstColumn="0" w:lastRowLastColumn="0"/>
            </w:trPr>
            <w:sdt>
              <w:sdtPr>
                <w:alias w:val="Function ID"/>
                <w:tag w:val="Function_ID"/>
                <w:id w:val="-1052773605"/>
                <w:lock w:val="sdtLocked"/>
                <w:placeholder>
                  <w:docPart w:val="BF747868AC4F40D5AF4155184961C565"/>
                </w:placeholder>
              </w:sdtPr>
              <w:sdtContent>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0AB8F249" w14:textId="12614142" w:rsidR="00D00BFB" w:rsidRPr="00CA5714" w:rsidRDefault="00FB214B" w:rsidP="0039767D">
                    <w:pPr>
                      <w:rPr>
                        <w:rStyle w:val="Emphasis"/>
                        <w:b w:val="0"/>
                        <w:sz w:val="22"/>
                        <w:szCs w:val="22"/>
                      </w:rPr>
                    </w:pPr>
                    <w:r w:rsidRPr="00FB214B">
                      <w:rPr>
                        <w:rFonts w:asciiTheme="minorHAnsi" w:hAnsiTheme="minorHAnsi" w:cstheme="minorHAnsi"/>
                        <w:b w:val="0"/>
                        <w:bCs w:val="0"/>
                      </w:rPr>
                      <w:t>FUN163730</w:t>
                    </w:r>
                  </w:p>
                </w:tc>
              </w:sdtContent>
            </w:sdt>
            <w:sdt>
              <w:sdtPr>
                <w:alias w:val="Name"/>
                <w:tag w:val="PES_Owner_Name"/>
                <w:id w:val="-1066333095"/>
                <w:lock w:val="sdtLocked"/>
                <w:placeholder>
                  <w:docPart w:val="1BDB50AE78D6404489DF0BA17BCC9141"/>
                </w:placeholder>
              </w:sdtPr>
              <w:sdtContent>
                <w:tc>
                  <w:tcPr>
                    <w:tcW w:w="1667" w:type="pct"/>
                    <w:tcBorders>
                      <w:top w:val="none" w:sz="0" w:space="0" w:color="auto"/>
                      <w:bottom w:val="none" w:sz="0" w:space="0" w:color="auto"/>
                    </w:tcBorders>
                  </w:tcPr>
                  <w:p w14:paraId="74338D05" w14:textId="6C7E163F" w:rsidR="00D00BFB" w:rsidRPr="00CA5714" w:rsidRDefault="00FB214B" w:rsidP="00A54E26">
                    <w:pPr>
                      <w:cnfStyle w:val="000000100000" w:firstRow="0" w:lastRow="0" w:firstColumn="0" w:lastColumn="0" w:oddVBand="0" w:evenVBand="0" w:oddHBand="1" w:evenHBand="0" w:firstRowFirstColumn="0" w:firstRowLastColumn="0" w:lastRowFirstColumn="0" w:lastRowLastColumn="0"/>
                      <w:rPr>
                        <w:rStyle w:val="Emphasis"/>
                        <w:sz w:val="22"/>
                        <w:szCs w:val="22"/>
                      </w:rPr>
                    </w:pPr>
                    <w:r w:rsidRPr="00FB214B">
                      <w:rPr>
                        <w:rFonts w:asciiTheme="minorHAnsi" w:hAnsiTheme="minorHAnsi" w:cstheme="minorHAnsi"/>
                      </w:rPr>
                      <w:t>Saurabh N KUMAR</w:t>
                    </w:r>
                  </w:p>
                </w:tc>
              </w:sdtContent>
            </w:sdt>
            <w:tc>
              <w:tcPr>
                <w:tcW w:w="1666" w:type="pct"/>
                <w:tcBorders>
                  <w:top w:val="none" w:sz="0" w:space="0" w:color="auto"/>
                  <w:bottom w:val="none" w:sz="0" w:space="0" w:color="auto"/>
                  <w:right w:val="none" w:sz="0" w:space="0" w:color="auto"/>
                </w:tcBorders>
              </w:tcPr>
              <w:p w14:paraId="78B5E2FD" w14:textId="1DD5D89B" w:rsidR="00D00BFB" w:rsidRPr="00CA5714" w:rsidRDefault="00000000" w:rsidP="002B3072">
                <w:pPr>
                  <w:cnfStyle w:val="000000100000" w:firstRow="0" w:lastRow="0" w:firstColumn="0" w:lastColumn="0" w:oddVBand="0" w:evenVBand="0" w:oddHBand="1" w:evenHBand="0" w:firstRowFirstColumn="0" w:firstRowLastColumn="0" w:lastRowFirstColumn="0" w:lastRowLastColumn="0"/>
                  <w:rPr>
                    <w:rStyle w:val="Emphasis"/>
                    <w:sz w:val="22"/>
                    <w:szCs w:val="22"/>
                  </w:rPr>
                </w:pPr>
                <w:sdt>
                  <w:sdtPr>
                    <w:rPr>
                      <w:i/>
                      <w:iCs/>
                    </w:rPr>
                    <w:alias w:val="PES Owner Role"/>
                    <w:tag w:val="PES_Owner_Role"/>
                    <w:id w:val="-1498882301"/>
                    <w:lock w:val="sdtLocked"/>
                    <w:placeholder>
                      <w:docPart w:val="57D4A11A75C542B0A640EC475DDA70D3"/>
                    </w:placeholder>
                    <w:comboBox>
                      <w:listItem w:value="Choose an item."/>
                      <w:listItem w:displayText="Software Engineer" w:value="Software Engineer"/>
                      <w:listItem w:displayText="Service/App/Component Manager" w:value="Service/App/Component Manager"/>
                    </w:comboBox>
                  </w:sdtPr>
                  <w:sdtEndPr>
                    <w:rPr>
                      <w:i w:val="0"/>
                      <w:iCs w:val="0"/>
                    </w:rPr>
                  </w:sdtEndPr>
                  <w:sdtContent>
                    <w:r w:rsidR="00FB214B">
                      <w:rPr>
                        <w:i/>
                        <w:iCs/>
                      </w:rPr>
                      <w:t>Software Engineer</w:t>
                    </w:r>
                  </w:sdtContent>
                </w:sdt>
              </w:p>
            </w:tc>
          </w:tr>
        </w:tbl>
        <w:p w14:paraId="346E06E4" w14:textId="77777777" w:rsidR="00920CEA" w:rsidRPr="001D0CE2" w:rsidRDefault="00920CEA">
          <w:r w:rsidRPr="001D0CE2">
            <w:br w:type="page"/>
          </w:r>
        </w:p>
        <w:p w14:paraId="7C0B2EEB" w14:textId="77777777" w:rsidR="00FC41B7" w:rsidRDefault="00000000" w:rsidP="000E13D7">
          <w:pPr>
            <w:jc w:val="both"/>
            <w:rPr>
              <w:rFonts w:cs="Arial"/>
            </w:rPr>
          </w:pPr>
        </w:p>
      </w:sdtContent>
    </w:sdt>
    <w:p w14:paraId="5413E242" w14:textId="77777777" w:rsidR="00584320" w:rsidRPr="001D0CE2" w:rsidRDefault="00FC41B7" w:rsidP="00EE5A6B">
      <w:pPr>
        <w:pStyle w:val="TableofContents"/>
      </w:pPr>
      <w:r>
        <w:t xml:space="preserve">Table </w:t>
      </w:r>
      <w:r w:rsidRPr="008D5839">
        <w:t>of</w:t>
      </w:r>
      <w:r>
        <w:t xml:space="preserve"> Contents</w:t>
      </w:r>
    </w:p>
    <w:bookmarkStart w:id="0" w:name="_Toc50734527"/>
    <w:bookmarkStart w:id="1" w:name="_Toc50465465"/>
    <w:bookmarkStart w:id="2" w:name="_Toc527023807"/>
    <w:bookmarkStart w:id="3" w:name="_Toc494182276"/>
    <w:bookmarkStart w:id="4" w:name="_Toc492890900"/>
    <w:bookmarkStart w:id="5" w:name="_Toc492890875"/>
    <w:p w14:paraId="19DBE59B" w14:textId="77777777" w:rsidR="006A5247" w:rsidRDefault="00FD286E">
      <w:pPr>
        <w:pStyle w:val="TOC1"/>
        <w:rPr>
          <w:rFonts w:asciiTheme="minorHAnsi" w:eastAsiaTheme="minorEastAsia" w:hAnsiTheme="minorHAnsi"/>
          <w:noProof/>
        </w:rPr>
      </w:pPr>
      <w:r>
        <w:fldChar w:fldCharType="begin"/>
      </w:r>
      <w:r>
        <w:instrText xml:space="preserve"> TOC \h \z \t "Heading 1,1,3DS 2 Title 1,2,do not use 1,1,do not use 2,1,Part Title,1,Style2,1" </w:instrText>
      </w:r>
      <w:r>
        <w:fldChar w:fldCharType="separate"/>
      </w:r>
      <w:hyperlink w:anchor="_Toc175735792" w:history="1">
        <w:r w:rsidR="006A5247" w:rsidRPr="003D1A13">
          <w:rPr>
            <w:rStyle w:val="Hyperlink"/>
            <w:noProof/>
            <w14:scene3d>
              <w14:camera w14:prst="orthographicFront"/>
              <w14:lightRig w14:rig="threePt" w14:dir="t">
                <w14:rot w14:lat="0" w14:lon="0" w14:rev="0"/>
              </w14:lightRig>
            </w14:scene3d>
          </w:rPr>
          <w:t>Section 1:</w:t>
        </w:r>
        <w:r w:rsidR="006A5247" w:rsidRPr="003D1A13">
          <w:rPr>
            <w:rStyle w:val="Hyperlink"/>
            <w:noProof/>
          </w:rPr>
          <w:t xml:space="preserve"> High-level specifications</w:t>
        </w:r>
        <w:r w:rsidR="006A5247">
          <w:rPr>
            <w:noProof/>
            <w:webHidden/>
          </w:rPr>
          <w:tab/>
        </w:r>
        <w:r w:rsidR="006A5247">
          <w:rPr>
            <w:noProof/>
            <w:webHidden/>
          </w:rPr>
          <w:fldChar w:fldCharType="begin"/>
        </w:r>
        <w:r w:rsidR="006A5247">
          <w:rPr>
            <w:noProof/>
            <w:webHidden/>
          </w:rPr>
          <w:instrText xml:space="preserve"> PAGEREF _Toc175735792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240426CE" w14:textId="77777777" w:rsidR="006A5247" w:rsidRDefault="00000000">
      <w:pPr>
        <w:pStyle w:val="TOC2"/>
        <w:rPr>
          <w:rFonts w:asciiTheme="minorHAnsi" w:eastAsiaTheme="minorEastAsia" w:hAnsiTheme="minorHAnsi"/>
          <w:noProof/>
        </w:rPr>
      </w:pPr>
      <w:hyperlink w:anchor="_Toc175735793" w:history="1">
        <w:r w:rsidR="006A5247" w:rsidRPr="003D1A13">
          <w:rPr>
            <w:rStyle w:val="Hyperlink"/>
            <w:b/>
            <w:noProof/>
            <w14:scene3d>
              <w14:camera w14:prst="orthographicFront"/>
              <w14:lightRig w14:rig="threePt" w14:dir="t">
                <w14:rot w14:lat="0" w14:lon="0" w14:rev="0"/>
              </w14:lightRig>
            </w14:scene3d>
          </w:rPr>
          <w:t>1.1.</w:t>
        </w:r>
        <w:r w:rsidR="006A5247" w:rsidRPr="003D1A13">
          <w:rPr>
            <w:rStyle w:val="Hyperlink"/>
            <w:noProof/>
          </w:rPr>
          <w:t xml:space="preserve"> Related requirement(s)</w:t>
        </w:r>
        <w:r w:rsidR="006A5247">
          <w:rPr>
            <w:noProof/>
            <w:webHidden/>
          </w:rPr>
          <w:tab/>
        </w:r>
        <w:r w:rsidR="006A5247">
          <w:rPr>
            <w:noProof/>
            <w:webHidden/>
          </w:rPr>
          <w:fldChar w:fldCharType="begin"/>
        </w:r>
        <w:r w:rsidR="006A5247">
          <w:rPr>
            <w:noProof/>
            <w:webHidden/>
          </w:rPr>
          <w:instrText xml:space="preserve"> PAGEREF _Toc175735793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4E5168DA" w14:textId="77777777" w:rsidR="006A5247" w:rsidRDefault="00000000">
      <w:pPr>
        <w:pStyle w:val="TOC2"/>
        <w:rPr>
          <w:rFonts w:asciiTheme="minorHAnsi" w:eastAsiaTheme="minorEastAsia" w:hAnsiTheme="minorHAnsi"/>
          <w:noProof/>
        </w:rPr>
      </w:pPr>
      <w:hyperlink w:anchor="_Toc175735794" w:history="1">
        <w:r w:rsidR="006A5247" w:rsidRPr="003D1A13">
          <w:rPr>
            <w:rStyle w:val="Hyperlink"/>
            <w:b/>
            <w:noProof/>
            <w14:scene3d>
              <w14:camera w14:prst="orthographicFront"/>
              <w14:lightRig w14:rig="threePt" w14:dir="t">
                <w14:rot w14:lat="0" w14:lon="0" w14:rev="0"/>
              </w14:lightRig>
            </w14:scene3d>
          </w:rPr>
          <w:t>1.2.</w:t>
        </w:r>
        <w:r w:rsidR="006A5247" w:rsidRPr="003D1A13">
          <w:rPr>
            <w:rStyle w:val="Hyperlink"/>
            <w:noProof/>
          </w:rPr>
          <w:t xml:space="preserve"> What will the customer use this for</w:t>
        </w:r>
        <w:r w:rsidR="006A5247">
          <w:rPr>
            <w:noProof/>
            <w:webHidden/>
          </w:rPr>
          <w:tab/>
        </w:r>
        <w:r w:rsidR="006A5247">
          <w:rPr>
            <w:noProof/>
            <w:webHidden/>
          </w:rPr>
          <w:fldChar w:fldCharType="begin"/>
        </w:r>
        <w:r w:rsidR="006A5247">
          <w:rPr>
            <w:noProof/>
            <w:webHidden/>
          </w:rPr>
          <w:instrText xml:space="preserve"> PAGEREF _Toc175735794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24305FFE" w14:textId="77777777" w:rsidR="006A5247" w:rsidRDefault="00000000">
      <w:pPr>
        <w:pStyle w:val="TOC2"/>
        <w:rPr>
          <w:rFonts w:asciiTheme="minorHAnsi" w:eastAsiaTheme="minorEastAsia" w:hAnsiTheme="minorHAnsi"/>
          <w:noProof/>
        </w:rPr>
      </w:pPr>
      <w:hyperlink w:anchor="_Toc175735795" w:history="1">
        <w:r w:rsidR="006A5247" w:rsidRPr="003D1A13">
          <w:rPr>
            <w:rStyle w:val="Hyperlink"/>
            <w:b/>
            <w:noProof/>
            <w14:scene3d>
              <w14:camera w14:prst="orthographicFront"/>
              <w14:lightRig w14:rig="threePt" w14:dir="t">
                <w14:rot w14:lat="0" w14:lon="0" w14:rev="0"/>
              </w14:lightRig>
            </w14:scene3d>
          </w:rPr>
          <w:t>1.3.</w:t>
        </w:r>
        <w:r w:rsidR="006A5247" w:rsidRPr="003D1A13">
          <w:rPr>
            <w:rStyle w:val="Hyperlink"/>
            <w:noProof/>
          </w:rPr>
          <w:t xml:space="preserve"> What the function will do</w:t>
        </w:r>
        <w:r w:rsidR="006A5247">
          <w:rPr>
            <w:noProof/>
            <w:webHidden/>
          </w:rPr>
          <w:tab/>
        </w:r>
        <w:r w:rsidR="006A5247">
          <w:rPr>
            <w:noProof/>
            <w:webHidden/>
          </w:rPr>
          <w:fldChar w:fldCharType="begin"/>
        </w:r>
        <w:r w:rsidR="006A5247">
          <w:rPr>
            <w:noProof/>
            <w:webHidden/>
          </w:rPr>
          <w:instrText xml:space="preserve"> PAGEREF _Toc175735795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6EDF6338" w14:textId="77777777" w:rsidR="006A5247" w:rsidRDefault="00000000">
      <w:pPr>
        <w:pStyle w:val="TOC2"/>
        <w:rPr>
          <w:rFonts w:asciiTheme="minorHAnsi" w:eastAsiaTheme="minorEastAsia" w:hAnsiTheme="minorHAnsi"/>
          <w:noProof/>
        </w:rPr>
      </w:pPr>
      <w:hyperlink w:anchor="_Toc175735796" w:history="1">
        <w:r w:rsidR="006A5247" w:rsidRPr="003D1A13">
          <w:rPr>
            <w:rStyle w:val="Hyperlink"/>
            <w:b/>
            <w:noProof/>
            <w14:scene3d>
              <w14:camera w14:prst="orthographicFront"/>
              <w14:lightRig w14:rig="threePt" w14:dir="t">
                <w14:rot w14:lat="0" w14:lon="0" w14:rev="0"/>
              </w14:lightRig>
            </w14:scene3d>
          </w:rPr>
          <w:t>1.4.</w:t>
        </w:r>
        <w:r w:rsidR="006A5247" w:rsidRPr="003D1A13">
          <w:rPr>
            <w:rStyle w:val="Hyperlink"/>
            <w:noProof/>
          </w:rPr>
          <w:t xml:space="preserve"> What the function will not do</w:t>
        </w:r>
        <w:r w:rsidR="006A5247">
          <w:rPr>
            <w:noProof/>
            <w:webHidden/>
          </w:rPr>
          <w:tab/>
        </w:r>
        <w:r w:rsidR="006A5247">
          <w:rPr>
            <w:noProof/>
            <w:webHidden/>
          </w:rPr>
          <w:fldChar w:fldCharType="begin"/>
        </w:r>
        <w:r w:rsidR="006A5247">
          <w:rPr>
            <w:noProof/>
            <w:webHidden/>
          </w:rPr>
          <w:instrText xml:space="preserve"> PAGEREF _Toc175735796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0AEE5448" w14:textId="77777777" w:rsidR="006A5247" w:rsidRDefault="00000000">
      <w:pPr>
        <w:pStyle w:val="TOC2"/>
        <w:rPr>
          <w:rFonts w:asciiTheme="minorHAnsi" w:eastAsiaTheme="minorEastAsia" w:hAnsiTheme="minorHAnsi"/>
          <w:noProof/>
        </w:rPr>
      </w:pPr>
      <w:hyperlink w:anchor="_Toc175735797" w:history="1">
        <w:r w:rsidR="006A5247" w:rsidRPr="003D1A13">
          <w:rPr>
            <w:rStyle w:val="Hyperlink"/>
            <w:b/>
            <w:noProof/>
            <w14:scene3d>
              <w14:camera w14:prst="orthographicFront"/>
              <w14:lightRig w14:rig="threePt" w14:dir="t">
                <w14:rot w14:lat="0" w14:lon="0" w14:rev="0"/>
              </w14:lightRig>
            </w14:scene3d>
          </w:rPr>
          <w:t>1.5.</w:t>
        </w:r>
        <w:r w:rsidR="006A5247" w:rsidRPr="003D1A13">
          <w:rPr>
            <w:rStyle w:val="Hyperlink"/>
            <w:noProof/>
          </w:rPr>
          <w:t xml:space="preserve"> Commercial packaging</w:t>
        </w:r>
        <w:r w:rsidR="006A5247">
          <w:rPr>
            <w:noProof/>
            <w:webHidden/>
          </w:rPr>
          <w:tab/>
        </w:r>
        <w:r w:rsidR="006A5247">
          <w:rPr>
            <w:noProof/>
            <w:webHidden/>
          </w:rPr>
          <w:fldChar w:fldCharType="begin"/>
        </w:r>
        <w:r w:rsidR="006A5247">
          <w:rPr>
            <w:noProof/>
            <w:webHidden/>
          </w:rPr>
          <w:instrText xml:space="preserve"> PAGEREF _Toc175735797 \h </w:instrText>
        </w:r>
        <w:r w:rsidR="006A5247">
          <w:rPr>
            <w:noProof/>
            <w:webHidden/>
          </w:rPr>
        </w:r>
        <w:r w:rsidR="006A5247">
          <w:rPr>
            <w:noProof/>
            <w:webHidden/>
          </w:rPr>
          <w:fldChar w:fldCharType="separate"/>
        </w:r>
        <w:r w:rsidR="006A5247">
          <w:rPr>
            <w:noProof/>
            <w:webHidden/>
          </w:rPr>
          <w:t>4</w:t>
        </w:r>
        <w:r w:rsidR="006A5247">
          <w:rPr>
            <w:noProof/>
            <w:webHidden/>
          </w:rPr>
          <w:fldChar w:fldCharType="end"/>
        </w:r>
      </w:hyperlink>
    </w:p>
    <w:p w14:paraId="74240839" w14:textId="77777777" w:rsidR="006A5247" w:rsidRDefault="00000000">
      <w:pPr>
        <w:pStyle w:val="TOC1"/>
        <w:rPr>
          <w:rFonts w:asciiTheme="minorHAnsi" w:eastAsiaTheme="minorEastAsia" w:hAnsiTheme="minorHAnsi"/>
          <w:noProof/>
        </w:rPr>
      </w:pPr>
      <w:hyperlink w:anchor="_Toc175735798" w:history="1">
        <w:r w:rsidR="006A5247" w:rsidRPr="003D1A13">
          <w:rPr>
            <w:rStyle w:val="Hyperlink"/>
            <w:noProof/>
            <w14:scene3d>
              <w14:camera w14:prst="orthographicFront"/>
              <w14:lightRig w14:rig="threePt" w14:dir="t">
                <w14:rot w14:lat="0" w14:lon="0" w14:rev="0"/>
              </w14:lightRig>
            </w14:scene3d>
          </w:rPr>
          <w:t>Section 2:</w:t>
        </w:r>
        <w:r w:rsidR="006A5247" w:rsidRPr="003D1A13">
          <w:rPr>
            <w:rStyle w:val="Hyperlink"/>
            <w:noProof/>
          </w:rPr>
          <w:t xml:space="preserve"> Detailed Specifications</w:t>
        </w:r>
        <w:r w:rsidR="006A5247">
          <w:rPr>
            <w:noProof/>
            <w:webHidden/>
          </w:rPr>
          <w:tab/>
        </w:r>
        <w:r w:rsidR="006A5247">
          <w:rPr>
            <w:noProof/>
            <w:webHidden/>
          </w:rPr>
          <w:fldChar w:fldCharType="begin"/>
        </w:r>
        <w:r w:rsidR="006A5247">
          <w:rPr>
            <w:noProof/>
            <w:webHidden/>
          </w:rPr>
          <w:instrText xml:space="preserve"> PAGEREF _Toc175735798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255C6A25" w14:textId="77777777" w:rsidR="006A5247" w:rsidRDefault="00000000">
      <w:pPr>
        <w:pStyle w:val="TOC2"/>
        <w:rPr>
          <w:rFonts w:asciiTheme="minorHAnsi" w:eastAsiaTheme="minorEastAsia" w:hAnsiTheme="minorHAnsi"/>
          <w:noProof/>
        </w:rPr>
      </w:pPr>
      <w:hyperlink w:anchor="_Toc175735799" w:history="1">
        <w:r w:rsidR="006A5247" w:rsidRPr="003D1A13">
          <w:rPr>
            <w:rStyle w:val="Hyperlink"/>
            <w:b/>
            <w:noProof/>
            <w14:scene3d>
              <w14:camera w14:prst="orthographicFront"/>
              <w14:lightRig w14:rig="threePt" w14:dir="t">
                <w14:rot w14:lat="0" w14:lon="0" w14:rev="0"/>
              </w14:lightRig>
            </w14:scene3d>
          </w:rPr>
          <w:t>2.1.</w:t>
        </w:r>
        <w:r w:rsidR="006A5247" w:rsidRPr="003D1A13">
          <w:rPr>
            <w:rStyle w:val="Hyperlink"/>
            <w:noProof/>
          </w:rPr>
          <w:t xml:space="preserve"> Packaging</w:t>
        </w:r>
        <w:r w:rsidR="006A5247">
          <w:rPr>
            <w:noProof/>
            <w:webHidden/>
          </w:rPr>
          <w:tab/>
        </w:r>
        <w:r w:rsidR="006A5247">
          <w:rPr>
            <w:noProof/>
            <w:webHidden/>
          </w:rPr>
          <w:fldChar w:fldCharType="begin"/>
        </w:r>
        <w:r w:rsidR="006A5247">
          <w:rPr>
            <w:noProof/>
            <w:webHidden/>
          </w:rPr>
          <w:instrText xml:space="preserve"> PAGEREF _Toc175735799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6560D598" w14:textId="77777777" w:rsidR="006A5247" w:rsidRDefault="00000000">
      <w:pPr>
        <w:pStyle w:val="TOC2"/>
        <w:rPr>
          <w:rFonts w:asciiTheme="minorHAnsi" w:eastAsiaTheme="minorEastAsia" w:hAnsiTheme="minorHAnsi"/>
          <w:noProof/>
        </w:rPr>
      </w:pPr>
      <w:hyperlink w:anchor="_Toc175735800" w:history="1">
        <w:r w:rsidR="006A5247" w:rsidRPr="003D1A13">
          <w:rPr>
            <w:rStyle w:val="Hyperlink"/>
            <w:b/>
            <w:noProof/>
            <w14:scene3d>
              <w14:camera w14:prst="orthographicFront"/>
              <w14:lightRig w14:rig="threePt" w14:dir="t">
                <w14:rot w14:lat="0" w14:lon="0" w14:rev="0"/>
              </w14:lightRig>
            </w14:scene3d>
          </w:rPr>
          <w:t>2.2.</w:t>
        </w:r>
        <w:r w:rsidR="006A5247" w:rsidRPr="003D1A13">
          <w:rPr>
            <w:rStyle w:val="Hyperlink"/>
            <w:noProof/>
          </w:rPr>
          <w:t xml:space="preserve"> User experience and interactions</w:t>
        </w:r>
        <w:r w:rsidR="006A5247">
          <w:rPr>
            <w:noProof/>
            <w:webHidden/>
          </w:rPr>
          <w:tab/>
        </w:r>
        <w:r w:rsidR="006A5247">
          <w:rPr>
            <w:noProof/>
            <w:webHidden/>
          </w:rPr>
          <w:fldChar w:fldCharType="begin"/>
        </w:r>
        <w:r w:rsidR="006A5247">
          <w:rPr>
            <w:noProof/>
            <w:webHidden/>
          </w:rPr>
          <w:instrText xml:space="preserve"> PAGEREF _Toc175735800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4EEF2559" w14:textId="77777777" w:rsidR="006A5247" w:rsidRDefault="00000000">
      <w:pPr>
        <w:pStyle w:val="TOC2"/>
        <w:rPr>
          <w:rFonts w:asciiTheme="minorHAnsi" w:eastAsiaTheme="minorEastAsia" w:hAnsiTheme="minorHAnsi"/>
          <w:noProof/>
        </w:rPr>
      </w:pPr>
      <w:hyperlink w:anchor="_Toc175735801" w:history="1">
        <w:r w:rsidR="006A5247" w:rsidRPr="003D1A13">
          <w:rPr>
            <w:rStyle w:val="Hyperlink"/>
            <w:b/>
            <w:noProof/>
            <w14:scene3d>
              <w14:camera w14:prst="orthographicFront"/>
              <w14:lightRig w14:rig="threePt" w14:dir="t">
                <w14:rot w14:lat="0" w14:lon="0" w14:rev="0"/>
              </w14:lightRig>
            </w14:scene3d>
          </w:rPr>
          <w:t>2.3.</w:t>
        </w:r>
        <w:r w:rsidR="006A5247" w:rsidRPr="003D1A13">
          <w:rPr>
            <w:rStyle w:val="Hyperlink"/>
            <w:noProof/>
          </w:rPr>
          <w:t xml:space="preserve"> Data management</w:t>
        </w:r>
        <w:r w:rsidR="006A5247">
          <w:rPr>
            <w:noProof/>
            <w:webHidden/>
          </w:rPr>
          <w:tab/>
        </w:r>
        <w:r w:rsidR="006A5247">
          <w:rPr>
            <w:noProof/>
            <w:webHidden/>
          </w:rPr>
          <w:fldChar w:fldCharType="begin"/>
        </w:r>
        <w:r w:rsidR="006A5247">
          <w:rPr>
            <w:noProof/>
            <w:webHidden/>
          </w:rPr>
          <w:instrText xml:space="preserve"> PAGEREF _Toc175735801 \h </w:instrText>
        </w:r>
        <w:r w:rsidR="006A5247">
          <w:rPr>
            <w:noProof/>
            <w:webHidden/>
          </w:rPr>
        </w:r>
        <w:r w:rsidR="006A5247">
          <w:rPr>
            <w:noProof/>
            <w:webHidden/>
          </w:rPr>
          <w:fldChar w:fldCharType="separate"/>
        </w:r>
        <w:r w:rsidR="006A5247">
          <w:rPr>
            <w:noProof/>
            <w:webHidden/>
          </w:rPr>
          <w:t>6</w:t>
        </w:r>
        <w:r w:rsidR="006A5247">
          <w:rPr>
            <w:noProof/>
            <w:webHidden/>
          </w:rPr>
          <w:fldChar w:fldCharType="end"/>
        </w:r>
      </w:hyperlink>
    </w:p>
    <w:p w14:paraId="4778AE35" w14:textId="77777777" w:rsidR="006A5247" w:rsidRDefault="00000000">
      <w:pPr>
        <w:pStyle w:val="TOC2"/>
        <w:rPr>
          <w:rFonts w:asciiTheme="minorHAnsi" w:eastAsiaTheme="minorEastAsia" w:hAnsiTheme="minorHAnsi"/>
          <w:noProof/>
        </w:rPr>
      </w:pPr>
      <w:hyperlink w:anchor="_Toc175735802" w:history="1">
        <w:r w:rsidR="006A5247" w:rsidRPr="003D1A13">
          <w:rPr>
            <w:rStyle w:val="Hyperlink"/>
            <w:b/>
            <w:noProof/>
            <w14:scene3d>
              <w14:camera w14:prst="orthographicFront"/>
              <w14:lightRig w14:rig="threePt" w14:dir="t">
                <w14:rot w14:lat="0" w14:lon="0" w14:rev="0"/>
              </w14:lightRig>
            </w14:scene3d>
          </w:rPr>
          <w:t>2.4.</w:t>
        </w:r>
        <w:r w:rsidR="006A5247" w:rsidRPr="003D1A13">
          <w:rPr>
            <w:rStyle w:val="Hyperlink"/>
            <w:noProof/>
          </w:rPr>
          <w:t xml:space="preserve"> Customization by end user or administrator</w:t>
        </w:r>
        <w:r w:rsidR="006A5247">
          <w:rPr>
            <w:noProof/>
            <w:webHidden/>
          </w:rPr>
          <w:tab/>
        </w:r>
        <w:r w:rsidR="006A5247">
          <w:rPr>
            <w:noProof/>
            <w:webHidden/>
          </w:rPr>
          <w:fldChar w:fldCharType="begin"/>
        </w:r>
        <w:r w:rsidR="006A5247">
          <w:rPr>
            <w:noProof/>
            <w:webHidden/>
          </w:rPr>
          <w:instrText xml:space="preserve"> PAGEREF _Toc175735802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7BC01026" w14:textId="77777777" w:rsidR="006A5247" w:rsidRDefault="00000000">
      <w:pPr>
        <w:pStyle w:val="TOC2"/>
        <w:rPr>
          <w:rFonts w:asciiTheme="minorHAnsi" w:eastAsiaTheme="minorEastAsia" w:hAnsiTheme="minorHAnsi"/>
          <w:noProof/>
        </w:rPr>
      </w:pPr>
      <w:hyperlink w:anchor="_Toc175735803" w:history="1">
        <w:r w:rsidR="006A5247" w:rsidRPr="003D1A13">
          <w:rPr>
            <w:rStyle w:val="Hyperlink"/>
            <w:b/>
            <w:noProof/>
            <w14:scene3d>
              <w14:camera w14:prst="orthographicFront"/>
              <w14:lightRig w14:rig="threePt" w14:dir="t">
                <w14:rot w14:lat="0" w14:lon="0" w14:rev="0"/>
              </w14:lightRig>
            </w14:scene3d>
          </w:rPr>
          <w:t>2.5.</w:t>
        </w:r>
        <w:r w:rsidR="006A5247" w:rsidRPr="003D1A13">
          <w:rPr>
            <w:rStyle w:val="Hyperlink"/>
            <w:noProof/>
          </w:rPr>
          <w:t xml:space="preserve"> Programming interface</w:t>
        </w:r>
        <w:r w:rsidR="006A5247">
          <w:rPr>
            <w:noProof/>
            <w:webHidden/>
          </w:rPr>
          <w:tab/>
        </w:r>
        <w:r w:rsidR="006A5247">
          <w:rPr>
            <w:noProof/>
            <w:webHidden/>
          </w:rPr>
          <w:fldChar w:fldCharType="begin"/>
        </w:r>
        <w:r w:rsidR="006A5247">
          <w:rPr>
            <w:noProof/>
            <w:webHidden/>
          </w:rPr>
          <w:instrText xml:space="preserve"> PAGEREF _Toc175735803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12388D66" w14:textId="77777777" w:rsidR="006A5247" w:rsidRDefault="00000000">
      <w:pPr>
        <w:pStyle w:val="TOC1"/>
        <w:rPr>
          <w:rFonts w:asciiTheme="minorHAnsi" w:eastAsiaTheme="minorEastAsia" w:hAnsiTheme="minorHAnsi"/>
          <w:noProof/>
        </w:rPr>
      </w:pPr>
      <w:hyperlink w:anchor="_Toc175735804" w:history="1">
        <w:r w:rsidR="006A5247" w:rsidRPr="003D1A13">
          <w:rPr>
            <w:rStyle w:val="Hyperlink"/>
            <w:noProof/>
            <w14:scene3d>
              <w14:camera w14:prst="orthographicFront"/>
              <w14:lightRig w14:rig="threePt" w14:dir="t">
                <w14:rot w14:lat="0" w14:lon="0" w14:rev="0"/>
              </w14:lightRig>
            </w14:scene3d>
          </w:rPr>
          <w:t>Section 3:</w:t>
        </w:r>
        <w:r w:rsidR="006A5247" w:rsidRPr="003D1A13">
          <w:rPr>
            <w:rStyle w:val="Hyperlink"/>
            <w:noProof/>
          </w:rPr>
          <w:t xml:space="preserve"> Quality of services</w:t>
        </w:r>
        <w:r w:rsidR="006A5247">
          <w:rPr>
            <w:noProof/>
            <w:webHidden/>
          </w:rPr>
          <w:tab/>
        </w:r>
        <w:r w:rsidR="006A5247">
          <w:rPr>
            <w:noProof/>
            <w:webHidden/>
          </w:rPr>
          <w:fldChar w:fldCharType="begin"/>
        </w:r>
        <w:r w:rsidR="006A5247">
          <w:rPr>
            <w:noProof/>
            <w:webHidden/>
          </w:rPr>
          <w:instrText xml:space="preserve"> PAGEREF _Toc175735804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1E9544D1" w14:textId="77777777" w:rsidR="006A5247" w:rsidRDefault="00000000">
      <w:pPr>
        <w:pStyle w:val="TOC2"/>
        <w:rPr>
          <w:rFonts w:asciiTheme="minorHAnsi" w:eastAsiaTheme="minorEastAsia" w:hAnsiTheme="minorHAnsi"/>
          <w:noProof/>
        </w:rPr>
      </w:pPr>
      <w:hyperlink w:anchor="_Toc175735805" w:history="1">
        <w:r w:rsidR="006A5247" w:rsidRPr="003D1A13">
          <w:rPr>
            <w:rStyle w:val="Hyperlink"/>
            <w:b/>
            <w:noProof/>
            <w14:scene3d>
              <w14:camera w14:prst="orthographicFront"/>
              <w14:lightRig w14:rig="threePt" w14:dir="t">
                <w14:rot w14:lat="0" w14:lon="0" w14:rev="0"/>
              </w14:lightRig>
            </w14:scene3d>
          </w:rPr>
          <w:t>3.1.</w:t>
        </w:r>
        <w:r w:rsidR="006A5247" w:rsidRPr="003D1A13">
          <w:rPr>
            <w:rStyle w:val="Hyperlink"/>
            <w:noProof/>
          </w:rPr>
          <w:t xml:space="preserve"> Performance, capacity and scalability (PCS)</w:t>
        </w:r>
        <w:r w:rsidR="006A5247">
          <w:rPr>
            <w:noProof/>
            <w:webHidden/>
          </w:rPr>
          <w:tab/>
        </w:r>
        <w:r w:rsidR="006A5247">
          <w:rPr>
            <w:noProof/>
            <w:webHidden/>
          </w:rPr>
          <w:fldChar w:fldCharType="begin"/>
        </w:r>
        <w:r w:rsidR="006A5247">
          <w:rPr>
            <w:noProof/>
            <w:webHidden/>
          </w:rPr>
          <w:instrText xml:space="preserve"> PAGEREF _Toc175735805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5F7DD9B2" w14:textId="77777777" w:rsidR="006A5247" w:rsidRDefault="00000000">
      <w:pPr>
        <w:pStyle w:val="TOC2"/>
        <w:rPr>
          <w:rFonts w:asciiTheme="minorHAnsi" w:eastAsiaTheme="minorEastAsia" w:hAnsiTheme="minorHAnsi"/>
          <w:noProof/>
        </w:rPr>
      </w:pPr>
      <w:hyperlink w:anchor="_Toc175735806" w:history="1">
        <w:r w:rsidR="006A5247" w:rsidRPr="003D1A13">
          <w:rPr>
            <w:rStyle w:val="Hyperlink"/>
            <w:b/>
            <w:noProof/>
            <w14:scene3d>
              <w14:camera w14:prst="orthographicFront"/>
              <w14:lightRig w14:rig="threePt" w14:dir="t">
                <w14:rot w14:lat="0" w14:lon="0" w14:rev="0"/>
              </w14:lightRig>
            </w14:scene3d>
          </w:rPr>
          <w:t>3.2.</w:t>
        </w:r>
        <w:r w:rsidR="006A5247" w:rsidRPr="003D1A13">
          <w:rPr>
            <w:rStyle w:val="Hyperlink"/>
            <w:noProof/>
          </w:rPr>
          <w:t xml:space="preserve"> Security controls</w:t>
        </w:r>
        <w:r w:rsidR="006A5247">
          <w:rPr>
            <w:noProof/>
            <w:webHidden/>
          </w:rPr>
          <w:tab/>
        </w:r>
        <w:r w:rsidR="006A5247">
          <w:rPr>
            <w:noProof/>
            <w:webHidden/>
          </w:rPr>
          <w:fldChar w:fldCharType="begin"/>
        </w:r>
        <w:r w:rsidR="006A5247">
          <w:rPr>
            <w:noProof/>
            <w:webHidden/>
          </w:rPr>
          <w:instrText xml:space="preserve"> PAGEREF _Toc175735806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7A155E59" w14:textId="77777777" w:rsidR="006A5247" w:rsidRDefault="00000000">
      <w:pPr>
        <w:pStyle w:val="TOC2"/>
        <w:rPr>
          <w:rFonts w:asciiTheme="minorHAnsi" w:eastAsiaTheme="minorEastAsia" w:hAnsiTheme="minorHAnsi"/>
          <w:noProof/>
        </w:rPr>
      </w:pPr>
      <w:hyperlink w:anchor="_Toc175735807" w:history="1">
        <w:r w:rsidR="006A5247" w:rsidRPr="003D1A13">
          <w:rPr>
            <w:rStyle w:val="Hyperlink"/>
            <w:b/>
            <w:noProof/>
            <w14:scene3d>
              <w14:camera w14:prst="orthographicFront"/>
              <w14:lightRig w14:rig="threePt" w14:dir="t">
                <w14:rot w14:lat="0" w14:lon="0" w14:rev="0"/>
              </w14:lightRig>
            </w14:scene3d>
          </w:rPr>
          <w:t>3.3.</w:t>
        </w:r>
        <w:r w:rsidR="006A5247" w:rsidRPr="003D1A13">
          <w:rPr>
            <w:rStyle w:val="Hyperlink"/>
            <w:noProof/>
          </w:rPr>
          <w:t xml:space="preserve"> Data privacy</w:t>
        </w:r>
        <w:r w:rsidR="006A5247">
          <w:rPr>
            <w:noProof/>
            <w:webHidden/>
          </w:rPr>
          <w:tab/>
        </w:r>
        <w:r w:rsidR="006A5247">
          <w:rPr>
            <w:noProof/>
            <w:webHidden/>
          </w:rPr>
          <w:fldChar w:fldCharType="begin"/>
        </w:r>
        <w:r w:rsidR="006A5247">
          <w:rPr>
            <w:noProof/>
            <w:webHidden/>
          </w:rPr>
          <w:instrText xml:space="preserve"> PAGEREF _Toc175735807 \h </w:instrText>
        </w:r>
        <w:r w:rsidR="006A5247">
          <w:rPr>
            <w:noProof/>
            <w:webHidden/>
          </w:rPr>
        </w:r>
        <w:r w:rsidR="006A5247">
          <w:rPr>
            <w:noProof/>
            <w:webHidden/>
          </w:rPr>
          <w:fldChar w:fldCharType="separate"/>
        </w:r>
        <w:r w:rsidR="006A5247">
          <w:rPr>
            <w:noProof/>
            <w:webHidden/>
          </w:rPr>
          <w:t>10</w:t>
        </w:r>
        <w:r w:rsidR="006A5247">
          <w:rPr>
            <w:noProof/>
            <w:webHidden/>
          </w:rPr>
          <w:fldChar w:fldCharType="end"/>
        </w:r>
      </w:hyperlink>
    </w:p>
    <w:p w14:paraId="20D1709F" w14:textId="77777777" w:rsidR="006A5247" w:rsidRDefault="00000000">
      <w:pPr>
        <w:pStyle w:val="TOC1"/>
        <w:rPr>
          <w:rFonts w:asciiTheme="minorHAnsi" w:eastAsiaTheme="minorEastAsia" w:hAnsiTheme="minorHAnsi"/>
          <w:noProof/>
        </w:rPr>
      </w:pPr>
      <w:hyperlink w:anchor="_Toc175735808" w:history="1">
        <w:r w:rsidR="006A5247" w:rsidRPr="003D1A13">
          <w:rPr>
            <w:rStyle w:val="Hyperlink"/>
            <w:noProof/>
            <w14:scene3d>
              <w14:camera w14:prst="orthographicFront"/>
              <w14:lightRig w14:rig="threePt" w14:dir="t">
                <w14:rot w14:lat="0" w14:lon="0" w14:rev="0"/>
              </w14:lightRig>
            </w14:scene3d>
          </w:rPr>
          <w:t>Section 4:</w:t>
        </w:r>
        <w:r w:rsidR="006A5247" w:rsidRPr="003D1A13">
          <w:rPr>
            <w:rStyle w:val="Hyperlink"/>
            <w:noProof/>
          </w:rPr>
          <w:t xml:space="preserve"> Acceptance Test Protocols</w:t>
        </w:r>
        <w:r w:rsidR="006A5247">
          <w:rPr>
            <w:noProof/>
            <w:webHidden/>
          </w:rPr>
          <w:tab/>
        </w:r>
        <w:r w:rsidR="006A5247">
          <w:rPr>
            <w:noProof/>
            <w:webHidden/>
          </w:rPr>
          <w:fldChar w:fldCharType="begin"/>
        </w:r>
        <w:r w:rsidR="006A5247">
          <w:rPr>
            <w:noProof/>
            <w:webHidden/>
          </w:rPr>
          <w:instrText xml:space="preserve"> PAGEREF _Toc175735808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1DDA5A02" w14:textId="77777777" w:rsidR="006A5247" w:rsidRDefault="00000000">
      <w:pPr>
        <w:pStyle w:val="TOC2"/>
        <w:rPr>
          <w:rFonts w:asciiTheme="minorHAnsi" w:eastAsiaTheme="minorEastAsia" w:hAnsiTheme="minorHAnsi"/>
          <w:noProof/>
        </w:rPr>
      </w:pPr>
      <w:hyperlink w:anchor="_Toc175735809" w:history="1">
        <w:r w:rsidR="006A5247" w:rsidRPr="003D1A13">
          <w:rPr>
            <w:rStyle w:val="Hyperlink"/>
            <w:b/>
            <w:noProof/>
            <w14:scene3d>
              <w14:camera w14:prst="orthographicFront"/>
              <w14:lightRig w14:rig="threePt" w14:dir="t">
                <w14:rot w14:lat="0" w14:lon="0" w14:rev="0"/>
              </w14:lightRig>
            </w14:scene3d>
          </w:rPr>
          <w:t>4.1.</w:t>
        </w:r>
        <w:r w:rsidR="006A5247" w:rsidRPr="003D1A13">
          <w:rPr>
            <w:rStyle w:val="Hyperlink"/>
            <w:noProof/>
          </w:rPr>
          <w:t xml:space="preserve"> Functional Acceptance Tests</w:t>
        </w:r>
        <w:r w:rsidR="006A5247">
          <w:rPr>
            <w:noProof/>
            <w:webHidden/>
          </w:rPr>
          <w:tab/>
        </w:r>
        <w:r w:rsidR="006A5247">
          <w:rPr>
            <w:noProof/>
            <w:webHidden/>
          </w:rPr>
          <w:fldChar w:fldCharType="begin"/>
        </w:r>
        <w:r w:rsidR="006A5247">
          <w:rPr>
            <w:noProof/>
            <w:webHidden/>
          </w:rPr>
          <w:instrText xml:space="preserve"> PAGEREF _Toc175735809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5CBBB4D3" w14:textId="77777777" w:rsidR="006A5247" w:rsidRDefault="00000000">
      <w:pPr>
        <w:pStyle w:val="TOC2"/>
        <w:rPr>
          <w:rFonts w:asciiTheme="minorHAnsi" w:eastAsiaTheme="minorEastAsia" w:hAnsiTheme="minorHAnsi"/>
          <w:noProof/>
        </w:rPr>
      </w:pPr>
      <w:hyperlink w:anchor="_Toc175735810" w:history="1">
        <w:r w:rsidR="006A5247" w:rsidRPr="003D1A13">
          <w:rPr>
            <w:rStyle w:val="Hyperlink"/>
            <w:b/>
            <w:noProof/>
            <w14:scene3d>
              <w14:camera w14:prst="orthographicFront"/>
              <w14:lightRig w14:rig="threePt" w14:dir="t">
                <w14:rot w14:lat="0" w14:lon="0" w14:rev="0"/>
              </w14:lightRig>
            </w14:scene3d>
          </w:rPr>
          <w:t>4.2.</w:t>
        </w:r>
        <w:r w:rsidR="006A5247" w:rsidRPr="003D1A13">
          <w:rPr>
            <w:rStyle w:val="Hyperlink"/>
            <w:noProof/>
          </w:rPr>
          <w:t xml:space="preserve"> Limit &amp; Negative Acceptance Tests</w:t>
        </w:r>
        <w:r w:rsidR="006A5247">
          <w:rPr>
            <w:noProof/>
            <w:webHidden/>
          </w:rPr>
          <w:tab/>
        </w:r>
        <w:r w:rsidR="006A5247">
          <w:rPr>
            <w:noProof/>
            <w:webHidden/>
          </w:rPr>
          <w:fldChar w:fldCharType="begin"/>
        </w:r>
        <w:r w:rsidR="006A5247">
          <w:rPr>
            <w:noProof/>
            <w:webHidden/>
          </w:rPr>
          <w:instrText xml:space="preserve"> PAGEREF _Toc175735810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2814E20A" w14:textId="77777777" w:rsidR="006A5247" w:rsidRDefault="00000000">
      <w:pPr>
        <w:pStyle w:val="TOC2"/>
        <w:rPr>
          <w:rFonts w:asciiTheme="minorHAnsi" w:eastAsiaTheme="minorEastAsia" w:hAnsiTheme="minorHAnsi"/>
          <w:noProof/>
        </w:rPr>
      </w:pPr>
      <w:hyperlink w:anchor="_Toc175735811" w:history="1">
        <w:r w:rsidR="006A5247" w:rsidRPr="003D1A13">
          <w:rPr>
            <w:rStyle w:val="Hyperlink"/>
            <w:b/>
            <w:noProof/>
            <w14:scene3d>
              <w14:camera w14:prst="orthographicFront"/>
              <w14:lightRig w14:rig="threePt" w14:dir="t">
                <w14:rot w14:lat="0" w14:lon="0" w14:rev="0"/>
              </w14:lightRig>
            </w14:scene3d>
          </w:rPr>
          <w:t>4.3.</w:t>
        </w:r>
        <w:r w:rsidR="006A5247" w:rsidRPr="003D1A13">
          <w:rPr>
            <w:rStyle w:val="Hyperlink"/>
            <w:noProof/>
          </w:rPr>
          <w:t xml:space="preserve"> Performance/Capacity/Scalability Acceptance Tests</w:t>
        </w:r>
        <w:r w:rsidR="006A5247">
          <w:rPr>
            <w:noProof/>
            <w:webHidden/>
          </w:rPr>
          <w:tab/>
        </w:r>
        <w:r w:rsidR="006A5247">
          <w:rPr>
            <w:noProof/>
            <w:webHidden/>
          </w:rPr>
          <w:fldChar w:fldCharType="begin"/>
        </w:r>
        <w:r w:rsidR="006A5247">
          <w:rPr>
            <w:noProof/>
            <w:webHidden/>
          </w:rPr>
          <w:instrText xml:space="preserve"> PAGEREF _Toc175735811 \h </w:instrText>
        </w:r>
        <w:r w:rsidR="006A5247">
          <w:rPr>
            <w:noProof/>
            <w:webHidden/>
          </w:rPr>
        </w:r>
        <w:r w:rsidR="006A5247">
          <w:rPr>
            <w:noProof/>
            <w:webHidden/>
          </w:rPr>
          <w:fldChar w:fldCharType="separate"/>
        </w:r>
        <w:r w:rsidR="006A5247">
          <w:rPr>
            <w:noProof/>
            <w:webHidden/>
          </w:rPr>
          <w:t>12</w:t>
        </w:r>
        <w:r w:rsidR="006A5247">
          <w:rPr>
            <w:noProof/>
            <w:webHidden/>
          </w:rPr>
          <w:fldChar w:fldCharType="end"/>
        </w:r>
      </w:hyperlink>
    </w:p>
    <w:p w14:paraId="443055E0" w14:textId="77777777" w:rsidR="006A5247" w:rsidRDefault="00000000">
      <w:pPr>
        <w:pStyle w:val="TOC2"/>
        <w:rPr>
          <w:rFonts w:asciiTheme="minorHAnsi" w:eastAsiaTheme="minorEastAsia" w:hAnsiTheme="minorHAnsi"/>
          <w:noProof/>
        </w:rPr>
      </w:pPr>
      <w:hyperlink w:anchor="_Toc175735812" w:history="1">
        <w:r w:rsidR="006A5247" w:rsidRPr="003D1A13">
          <w:rPr>
            <w:rStyle w:val="Hyperlink"/>
            <w:b/>
            <w:noProof/>
            <w14:scene3d>
              <w14:camera w14:prst="orthographicFront"/>
              <w14:lightRig w14:rig="threePt" w14:dir="t">
                <w14:rot w14:lat="0" w14:lon="0" w14:rev="0"/>
              </w14:lightRig>
            </w14:scene3d>
          </w:rPr>
          <w:t>4.4.</w:t>
        </w:r>
        <w:r w:rsidR="006A5247" w:rsidRPr="003D1A13">
          <w:rPr>
            <w:rStyle w:val="Hyperlink"/>
            <w:noProof/>
          </w:rPr>
          <w:t xml:space="preserve"> Page Objects usage by acceptance tests</w:t>
        </w:r>
        <w:r w:rsidR="006A5247">
          <w:rPr>
            <w:noProof/>
            <w:webHidden/>
          </w:rPr>
          <w:tab/>
        </w:r>
        <w:r w:rsidR="006A5247">
          <w:rPr>
            <w:noProof/>
            <w:webHidden/>
          </w:rPr>
          <w:fldChar w:fldCharType="begin"/>
        </w:r>
        <w:r w:rsidR="006A5247">
          <w:rPr>
            <w:noProof/>
            <w:webHidden/>
          </w:rPr>
          <w:instrText xml:space="preserve"> PAGEREF _Toc175735812 \h </w:instrText>
        </w:r>
        <w:r w:rsidR="006A5247">
          <w:rPr>
            <w:noProof/>
            <w:webHidden/>
          </w:rPr>
        </w:r>
        <w:r w:rsidR="006A5247">
          <w:rPr>
            <w:noProof/>
            <w:webHidden/>
          </w:rPr>
          <w:fldChar w:fldCharType="separate"/>
        </w:r>
        <w:r w:rsidR="006A5247">
          <w:rPr>
            <w:noProof/>
            <w:webHidden/>
          </w:rPr>
          <w:t>13</w:t>
        </w:r>
        <w:r w:rsidR="006A5247">
          <w:rPr>
            <w:noProof/>
            <w:webHidden/>
          </w:rPr>
          <w:fldChar w:fldCharType="end"/>
        </w:r>
      </w:hyperlink>
    </w:p>
    <w:p w14:paraId="0D5B4DB7" w14:textId="77777777" w:rsidR="006A5247" w:rsidRDefault="00000000">
      <w:pPr>
        <w:pStyle w:val="TOC1"/>
        <w:rPr>
          <w:rFonts w:asciiTheme="minorHAnsi" w:eastAsiaTheme="minorEastAsia" w:hAnsiTheme="minorHAnsi"/>
          <w:noProof/>
        </w:rPr>
      </w:pPr>
      <w:hyperlink w:anchor="_Toc175735813" w:history="1">
        <w:r w:rsidR="006A5247" w:rsidRPr="003D1A13">
          <w:rPr>
            <w:rStyle w:val="Hyperlink"/>
            <w:noProof/>
            <w14:scene3d>
              <w14:camera w14:prst="orthographicFront"/>
              <w14:lightRig w14:rig="threePt" w14:dir="t">
                <w14:rot w14:lat="0" w14:lon="0" w14:rev="0"/>
              </w14:lightRig>
            </w14:scene3d>
          </w:rPr>
          <w:t>Section 5:</w:t>
        </w:r>
        <w:r w:rsidR="006A5247" w:rsidRPr="003D1A13">
          <w:rPr>
            <w:rStyle w:val="Hyperlink"/>
            <w:noProof/>
          </w:rPr>
          <w:t xml:space="preserve"> (optional) 3DSpace Baseline Behavior Support</w:t>
        </w:r>
        <w:r w:rsidR="006A5247">
          <w:rPr>
            <w:noProof/>
            <w:webHidden/>
          </w:rPr>
          <w:tab/>
        </w:r>
        <w:r w:rsidR="006A5247">
          <w:rPr>
            <w:noProof/>
            <w:webHidden/>
          </w:rPr>
          <w:fldChar w:fldCharType="begin"/>
        </w:r>
        <w:r w:rsidR="006A5247">
          <w:rPr>
            <w:noProof/>
            <w:webHidden/>
          </w:rPr>
          <w:instrText xml:space="preserve"> PAGEREF _Toc175735813 \h </w:instrText>
        </w:r>
        <w:r w:rsidR="006A5247">
          <w:rPr>
            <w:noProof/>
            <w:webHidden/>
          </w:rPr>
        </w:r>
        <w:r w:rsidR="006A5247">
          <w:rPr>
            <w:noProof/>
            <w:webHidden/>
          </w:rPr>
          <w:fldChar w:fldCharType="separate"/>
        </w:r>
        <w:r w:rsidR="006A5247">
          <w:rPr>
            <w:noProof/>
            <w:webHidden/>
          </w:rPr>
          <w:t>14</w:t>
        </w:r>
        <w:r w:rsidR="006A5247">
          <w:rPr>
            <w:noProof/>
            <w:webHidden/>
          </w:rPr>
          <w:fldChar w:fldCharType="end"/>
        </w:r>
      </w:hyperlink>
    </w:p>
    <w:p w14:paraId="02C12912" w14:textId="77777777" w:rsidR="006A5247" w:rsidRDefault="00000000">
      <w:pPr>
        <w:pStyle w:val="TOC1"/>
        <w:rPr>
          <w:rFonts w:asciiTheme="minorHAnsi" w:eastAsiaTheme="minorEastAsia" w:hAnsiTheme="minorHAnsi"/>
          <w:noProof/>
        </w:rPr>
      </w:pPr>
      <w:hyperlink w:anchor="_Toc175735814" w:history="1">
        <w:r w:rsidR="006A5247" w:rsidRPr="003D1A13">
          <w:rPr>
            <w:rStyle w:val="Hyperlink"/>
            <w:noProof/>
            <w14:scene3d>
              <w14:camera w14:prst="orthographicFront"/>
              <w14:lightRig w14:rig="threePt" w14:dir="t">
                <w14:rot w14:lat="0" w14:lon="0" w14:rev="0"/>
              </w14:lightRig>
            </w14:scene3d>
          </w:rPr>
          <w:t>Section 6:</w:t>
        </w:r>
        <w:r w:rsidR="006A5247" w:rsidRPr="003D1A13">
          <w:rPr>
            <w:rStyle w:val="Hyperlink"/>
            <w:noProof/>
          </w:rPr>
          <w:t xml:space="preserve"> (optional) PES related material</w:t>
        </w:r>
        <w:r w:rsidR="006A5247">
          <w:rPr>
            <w:noProof/>
            <w:webHidden/>
          </w:rPr>
          <w:tab/>
        </w:r>
        <w:r w:rsidR="006A5247">
          <w:rPr>
            <w:noProof/>
            <w:webHidden/>
          </w:rPr>
          <w:fldChar w:fldCharType="begin"/>
        </w:r>
        <w:r w:rsidR="006A5247">
          <w:rPr>
            <w:noProof/>
            <w:webHidden/>
          </w:rPr>
          <w:instrText xml:space="preserve"> PAGEREF _Toc175735814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475144DF" w14:textId="77777777" w:rsidR="006A5247" w:rsidRDefault="00000000">
      <w:pPr>
        <w:pStyle w:val="TOC2"/>
        <w:rPr>
          <w:rFonts w:asciiTheme="minorHAnsi" w:eastAsiaTheme="minorEastAsia" w:hAnsiTheme="minorHAnsi"/>
          <w:noProof/>
        </w:rPr>
      </w:pPr>
      <w:hyperlink w:anchor="_Toc175735815" w:history="1">
        <w:r w:rsidR="006A5247" w:rsidRPr="003D1A13">
          <w:rPr>
            <w:rStyle w:val="Hyperlink"/>
            <w:b/>
            <w:noProof/>
            <w14:scene3d>
              <w14:camera w14:prst="orthographicFront"/>
              <w14:lightRig w14:rig="threePt" w14:dir="t">
                <w14:rot w14:lat="0" w14:lon="0" w14:rev="0"/>
              </w14:lightRig>
            </w14:scene3d>
          </w:rPr>
          <w:t>6.1.</w:t>
        </w:r>
        <w:r w:rsidR="006A5247" w:rsidRPr="003D1A13">
          <w:rPr>
            <w:rStyle w:val="Hyperlink"/>
            <w:noProof/>
          </w:rPr>
          <w:t xml:space="preserve"> Reference Materials</w:t>
        </w:r>
        <w:r w:rsidR="006A5247">
          <w:rPr>
            <w:noProof/>
            <w:webHidden/>
          </w:rPr>
          <w:tab/>
        </w:r>
        <w:r w:rsidR="006A5247">
          <w:rPr>
            <w:noProof/>
            <w:webHidden/>
          </w:rPr>
          <w:fldChar w:fldCharType="begin"/>
        </w:r>
        <w:r w:rsidR="006A5247">
          <w:rPr>
            <w:noProof/>
            <w:webHidden/>
          </w:rPr>
          <w:instrText xml:space="preserve"> PAGEREF _Toc175735815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13CBF4BC" w14:textId="77777777" w:rsidR="006A5247" w:rsidRDefault="00000000">
      <w:pPr>
        <w:pStyle w:val="TOC2"/>
        <w:rPr>
          <w:rFonts w:asciiTheme="minorHAnsi" w:eastAsiaTheme="minorEastAsia" w:hAnsiTheme="minorHAnsi"/>
          <w:noProof/>
        </w:rPr>
      </w:pPr>
      <w:hyperlink w:anchor="_Toc175735816" w:history="1">
        <w:r w:rsidR="006A5247" w:rsidRPr="003D1A13">
          <w:rPr>
            <w:rStyle w:val="Hyperlink"/>
            <w:b/>
            <w:noProof/>
            <w14:scene3d>
              <w14:camera w14:prst="orthographicFront"/>
              <w14:lightRig w14:rig="threePt" w14:dir="t">
                <w14:rot w14:lat="0" w14:lon="0" w14:rev="0"/>
              </w14:lightRig>
            </w14:scene3d>
          </w:rPr>
          <w:t>6.2.</w:t>
        </w:r>
        <w:r w:rsidR="006A5247" w:rsidRPr="003D1A13">
          <w:rPr>
            <w:rStyle w:val="Hyperlink"/>
            <w:noProof/>
          </w:rPr>
          <w:t xml:space="preserve"> PES Authoring Rules Checklists (if relevant)</w:t>
        </w:r>
        <w:r w:rsidR="006A5247">
          <w:rPr>
            <w:noProof/>
            <w:webHidden/>
          </w:rPr>
          <w:tab/>
        </w:r>
        <w:r w:rsidR="006A5247">
          <w:rPr>
            <w:noProof/>
            <w:webHidden/>
          </w:rPr>
          <w:fldChar w:fldCharType="begin"/>
        </w:r>
        <w:r w:rsidR="006A5247">
          <w:rPr>
            <w:noProof/>
            <w:webHidden/>
          </w:rPr>
          <w:instrText xml:space="preserve"> PAGEREF _Toc175735816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127892FC" w14:textId="77777777" w:rsidR="0084081B" w:rsidRDefault="00FD286E" w:rsidP="00CD20FA">
      <w:r>
        <w:fldChar w:fldCharType="end"/>
      </w:r>
    </w:p>
    <w:p w14:paraId="36AB9A59" w14:textId="77777777" w:rsidR="00F368B8" w:rsidRPr="00651DFF" w:rsidRDefault="00651DFF">
      <w:r>
        <w:rPr>
          <w:noProof/>
        </w:rPr>
        <mc:AlternateContent>
          <mc:Choice Requires="wps">
            <w:drawing>
              <wp:anchor distT="0" distB="0" distL="114300" distR="114300" simplePos="0" relativeHeight="251707904" behindDoc="1" locked="0" layoutInCell="1" allowOverlap="1" wp14:anchorId="57C767D4" wp14:editId="17E70224">
                <wp:simplePos x="0" y="0"/>
                <wp:positionH relativeFrom="margin">
                  <wp:align>left</wp:align>
                </wp:positionH>
                <wp:positionV relativeFrom="paragraph">
                  <wp:posOffset>495300</wp:posOffset>
                </wp:positionV>
                <wp:extent cx="5730240" cy="811530"/>
                <wp:effectExtent l="0" t="0" r="22860" b="26670"/>
                <wp:wrapTight wrapText="bothSides">
                  <wp:wrapPolygon edited="0">
                    <wp:start x="0" y="0"/>
                    <wp:lineTo x="0" y="21803"/>
                    <wp:lineTo x="21614" y="21803"/>
                    <wp:lineTo x="2161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30240" cy="811530"/>
                        </a:xfrm>
                        <a:prstGeom prst="rect">
                          <a:avLst/>
                        </a:prstGeom>
                        <a:noFill/>
                        <a:ln w="6350">
                          <a:solidFill>
                            <a:prstClr val="black"/>
                          </a:solidFill>
                        </a:ln>
                      </wps:spPr>
                      <wps:txbx>
                        <w:txbxContent>
                          <w:p w14:paraId="37CB1B7E"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05EA757D"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0EA9DF2E"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767D4" id="Text Box 1" o:spid="_x0000_s1027" type="#_x0000_t202" style="position:absolute;margin-left:0;margin-top:39pt;width:451.2pt;height:63.9pt;z-index:-251608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" filled="f" strokeweight=".5pt">
                <v:textbox>
                  <w:txbxContent>
                    <w:p w14:paraId="37CB1B7E"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05EA757D"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0EA9DF2E"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v:textbox>
                <w10:wrap type="tight" anchorx="margin"/>
              </v:shape>
            </w:pict>
          </mc:Fallback>
        </mc:AlternateContent>
      </w:r>
      <w:r w:rsidR="00CD20FA" w:rsidRPr="001D0CE2">
        <w:t xml:space="preserve">For more information on completing the PES, refer to the </w:t>
      </w:r>
      <w:hyperlink r:id="rId10" w:history="1">
        <w:r w:rsidR="00CD20FA" w:rsidRPr="001D0CE2">
          <w:rPr>
            <w:rStyle w:val="Hyperlink"/>
          </w:rPr>
          <w:t>PES Authoring Best Practices</w:t>
        </w:r>
      </w:hyperlink>
      <w:r w:rsidR="00CD20FA" w:rsidRPr="001D0CE2">
        <w:t>.</w:t>
      </w:r>
      <w:r w:rsidR="00DB5FBD">
        <w:br/>
      </w:r>
      <w:r w:rsidR="00CD20FA">
        <w:t>This document provides detailed instructions to fill</w:t>
      </w:r>
      <w:bookmarkStart w:id="6" w:name="_Toc52877213"/>
      <w:r>
        <w:t xml:space="preserve"> some specific parts of the PES</w:t>
      </w:r>
    </w:p>
    <w:p w14:paraId="704D2923" w14:textId="77777777" w:rsidR="00E62816" w:rsidRDefault="00314F8B" w:rsidP="001F5290">
      <w:pPr>
        <w:pStyle w:val="PartTitle"/>
      </w:pPr>
      <w:bookmarkStart w:id="7" w:name="_Toc175735792"/>
      <w:r w:rsidRPr="001F5290">
        <w:lastRenderedPageBreak/>
        <w:t>High</w:t>
      </w:r>
      <w:r w:rsidRPr="000E13D7">
        <w:t>-level</w:t>
      </w:r>
      <w:r w:rsidR="001D0415" w:rsidRPr="000E13D7">
        <w:t xml:space="preserve"> </w:t>
      </w:r>
      <w:r w:rsidR="009A70E2">
        <w:t>s</w:t>
      </w:r>
      <w:r w:rsidR="001D0415" w:rsidRPr="000E13D7">
        <w:t>pecifications</w:t>
      </w:r>
      <w:bookmarkEnd w:id="0"/>
      <w:bookmarkEnd w:id="1"/>
      <w:bookmarkEnd w:id="2"/>
      <w:bookmarkEnd w:id="3"/>
      <w:bookmarkEnd w:id="4"/>
      <w:bookmarkEnd w:id="5"/>
      <w:bookmarkEnd w:id="6"/>
      <w:bookmarkEnd w:id="7"/>
    </w:p>
    <w:p w14:paraId="5B3017A1" w14:textId="77777777" w:rsidR="001D0415" w:rsidRPr="009D5CF4" w:rsidRDefault="00D537F3" w:rsidP="00646AC1">
      <w:pPr>
        <w:pStyle w:val="HiddenText"/>
        <w:jc w:val="both"/>
      </w:pPr>
      <w:r>
        <w:t>Provide</w:t>
      </w:r>
      <w:r w:rsidR="001D0415" w:rsidRPr="001D0CE2">
        <w:t xml:space="preserve"> a global understanding of the function scope: </w:t>
      </w:r>
      <w:r w:rsidR="001D0415" w:rsidRPr="001D0CE2">
        <w:rPr>
          <w:b/>
        </w:rPr>
        <w:t>why</w:t>
      </w:r>
      <w:r w:rsidR="001D0415" w:rsidRPr="001D0CE2">
        <w:t xml:space="preserve"> must it be developed? </w:t>
      </w:r>
      <w:r w:rsidR="001D0415" w:rsidRPr="001D0CE2">
        <w:rPr>
          <w:b/>
        </w:rPr>
        <w:t>What</w:t>
      </w:r>
      <w:r w:rsidR="001D0415" w:rsidRPr="001D0CE2">
        <w:t xml:space="preserve"> will it do and not do? How</w:t>
      </w:r>
      <w:r w:rsidR="007B6D3D">
        <w:t xml:space="preserve"> does</w:t>
      </w:r>
      <w:r w:rsidR="001D0415" w:rsidRPr="001D0CE2">
        <w:t xml:space="preserve"> this new functionality </w:t>
      </w:r>
      <w:r w:rsidR="001D0415" w:rsidRPr="001D0CE2">
        <w:rPr>
          <w:b/>
        </w:rPr>
        <w:t>relate to</w:t>
      </w:r>
      <w:r w:rsidR="001D0415" w:rsidRPr="001D0CE2">
        <w:t xml:space="preserve"> what the product/component already does?</w:t>
      </w:r>
    </w:p>
    <w:p w14:paraId="5F075553" w14:textId="77777777" w:rsidR="001D0415" w:rsidRPr="008D5839" w:rsidRDefault="0036716C" w:rsidP="0004272F">
      <w:pPr>
        <w:jc w:val="both"/>
        <w:rPr>
          <w:u w:val="single"/>
        </w:rPr>
      </w:pPr>
      <w:r>
        <w:rPr>
          <w:noProof/>
        </w:rPr>
        <w:drawing>
          <wp:inline distT="0" distB="0" distL="0" distR="0" wp14:anchorId="1449D58E" wp14:editId="6F925E15">
            <wp:extent cx="449821" cy="137160"/>
            <wp:effectExtent l="0" t="0" r="7620" b="0"/>
            <wp:docPr id="1599288141" name="Picture 159928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1D0415" w:rsidRPr="008D5839">
        <w:t xml:space="preserve">Note: </w:t>
      </w:r>
      <w:r w:rsidR="007B6D3D" w:rsidRPr="008D5839">
        <w:t xml:space="preserve">The </w:t>
      </w:r>
      <w:r w:rsidR="008D0983" w:rsidRPr="008D5839">
        <w:t xml:space="preserve">“High-level </w:t>
      </w:r>
      <w:r w:rsidR="009A70E2" w:rsidRPr="008D5839">
        <w:t>s</w:t>
      </w:r>
      <w:r w:rsidR="008D0983" w:rsidRPr="008D5839">
        <w:t xml:space="preserve">pecifications” and “Acceptance test protocol” </w:t>
      </w:r>
      <w:r w:rsidR="007B6D3D" w:rsidRPr="008D5839">
        <w:t xml:space="preserve">sections </w:t>
      </w:r>
      <w:r w:rsidR="001D0415" w:rsidRPr="008D5839">
        <w:t xml:space="preserve">must be clear and complete enough to enable reviewers to assess that this function </w:t>
      </w:r>
      <w:r w:rsidR="001D0415" w:rsidRPr="008D5839">
        <w:rPr>
          <w:u w:val="single"/>
        </w:rPr>
        <w:t>will satisfy its associated requirement</w:t>
      </w:r>
      <w:r w:rsidR="00200B72" w:rsidRPr="008D5839">
        <w:rPr>
          <w:u w:val="single"/>
        </w:rPr>
        <w:t>(s)</w:t>
      </w:r>
      <w:r w:rsidR="00314F8B" w:rsidRPr="008D5839">
        <w:rPr>
          <w:u w:val="single"/>
        </w:rPr>
        <w:t>.</w:t>
      </w:r>
    </w:p>
    <w:p w14:paraId="37614930" w14:textId="77777777" w:rsidR="00082C77" w:rsidRPr="009D5CF4" w:rsidRDefault="00E24F23" w:rsidP="0004272F">
      <w:pPr>
        <w:jc w:val="both"/>
      </w:pPr>
      <w:r w:rsidRPr="008D5839">
        <w:t>This</w:t>
      </w:r>
      <w:r w:rsidR="00082C77" w:rsidRPr="008D5839">
        <w:t xml:space="preserve"> section can </w:t>
      </w:r>
      <w:r w:rsidR="00A60BE9" w:rsidRPr="008D5839">
        <w:t xml:space="preserve">then </w:t>
      </w:r>
      <w:r w:rsidR="00082C77" w:rsidRPr="008D5839">
        <w:t>be shared with DS customers</w:t>
      </w:r>
      <w:r w:rsidR="00D81F33" w:rsidRPr="008D5839">
        <w:t xml:space="preserve"> through a Customer Answer</w:t>
      </w:r>
      <w:r w:rsidR="00082C77" w:rsidRPr="008D5839">
        <w:t>.</w:t>
      </w:r>
    </w:p>
    <w:p w14:paraId="2A418FD4" w14:textId="77777777" w:rsidR="00A60BE9" w:rsidRPr="00A60BE9" w:rsidRDefault="00A60BE9" w:rsidP="00646AC1">
      <w:pPr>
        <w:pStyle w:val="HiddenText"/>
        <w:jc w:val="both"/>
      </w:pPr>
      <w:r w:rsidRPr="001D0CE2">
        <w:t>If this PES is to be sh</w:t>
      </w:r>
      <w:r w:rsidR="00D81F33">
        <w:t xml:space="preserve">ared </w:t>
      </w:r>
      <w:r w:rsidR="00522B40">
        <w:t xml:space="preserve">via </w:t>
      </w:r>
      <w:r w:rsidR="00D81F33">
        <w:t xml:space="preserve">an </w:t>
      </w:r>
      <w:r w:rsidRPr="001D0CE2">
        <w:t>extracted Customer Answer (CA) document</w:t>
      </w:r>
      <w:r w:rsidR="00D81F33">
        <w:t xml:space="preserve">: ensure </w:t>
      </w:r>
      <w:r w:rsidR="00D81F33" w:rsidRPr="00D81F33">
        <w:rPr>
          <w:b/>
        </w:rPr>
        <w:t xml:space="preserve">it </w:t>
      </w:r>
      <w:r w:rsidRPr="00D81F33">
        <w:rPr>
          <w:b/>
        </w:rPr>
        <w:t>do</w:t>
      </w:r>
      <w:r w:rsidR="000439E8">
        <w:rPr>
          <w:b/>
        </w:rPr>
        <w:t>es not contain anything related</w:t>
      </w:r>
      <w:r w:rsidRPr="00D81F33">
        <w:rPr>
          <w:b/>
        </w:rPr>
        <w:t xml:space="preserve"> to another customer</w:t>
      </w:r>
      <w:r w:rsidRPr="001D0CE2">
        <w:t xml:space="preserve">, including within the proposed solution, the document name, and the table </w:t>
      </w:r>
      <w:r w:rsidR="00EE2E29">
        <w:t>below</w:t>
      </w:r>
      <w:r w:rsidRPr="001D0CE2">
        <w:t>. To learn more about producing an externally viewable PES, see</w:t>
      </w:r>
      <w:hyperlink r:id="rId12" w:history="1">
        <w:r w:rsidRPr="001D0CE2">
          <w:rPr>
            <w:rStyle w:val="Hyperlink"/>
          </w:rPr>
          <w:t xml:space="preserve"> Customer Answer Best Practices.</w:t>
        </w:r>
      </w:hyperlink>
    </w:p>
    <w:p w14:paraId="3037863E" w14:textId="77777777" w:rsidR="00314F8B" w:rsidRPr="001D0CE2" w:rsidRDefault="001D0415" w:rsidP="001F5290">
      <w:pPr>
        <w:pStyle w:val="3DS2Title1"/>
      </w:pPr>
      <w:bookmarkStart w:id="8" w:name="_Toc492890876"/>
      <w:bookmarkStart w:id="9" w:name="_Toc492890901"/>
      <w:bookmarkStart w:id="10" w:name="_Toc494182277"/>
      <w:bookmarkStart w:id="11" w:name="_Toc527023808"/>
      <w:bookmarkStart w:id="12" w:name="_Toc175735793"/>
      <w:r w:rsidRPr="001F5290">
        <w:t>Related</w:t>
      </w:r>
      <w:r w:rsidRPr="000E13D7">
        <w:t xml:space="preserve"> requirement</w:t>
      </w:r>
      <w:r w:rsidR="00BE1552">
        <w:t>(s)</w:t>
      </w:r>
      <w:bookmarkEnd w:id="8"/>
      <w:bookmarkEnd w:id="9"/>
      <w:bookmarkEnd w:id="10"/>
      <w:bookmarkEnd w:id="11"/>
      <w:bookmarkEnd w:id="12"/>
    </w:p>
    <w:p w14:paraId="5D25C446" w14:textId="77777777" w:rsidR="001D0415" w:rsidRPr="001D0CE2" w:rsidRDefault="00D537F3" w:rsidP="00646AC1">
      <w:pPr>
        <w:pStyle w:val="HiddenText"/>
        <w:jc w:val="both"/>
      </w:pPr>
      <w:r>
        <w:t>Identify</w:t>
      </w:r>
      <w:r w:rsidR="003367D6">
        <w:t xml:space="preserve"> the requirements driving this function.</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706"/>
        <w:gridCol w:w="4148"/>
        <w:gridCol w:w="4152"/>
      </w:tblGrid>
      <w:tr w:rsidR="00C651D8" w:rsidRPr="001D0CE2" w14:paraId="37DA4E41" w14:textId="77777777" w:rsidTr="00DA0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pct"/>
            <w:vMerge w:val="restart"/>
            <w:shd w:val="clear" w:color="auto" w:fill="003F66"/>
            <w:vAlign w:val="center"/>
          </w:tcPr>
          <w:p w14:paraId="0CE7A3C6" w14:textId="77777777" w:rsidR="00C651D8" w:rsidRPr="001D0CE2" w:rsidRDefault="00C651D8" w:rsidP="00C651D8">
            <w:pPr>
              <w:ind w:left="9"/>
              <w:jc w:val="center"/>
            </w:pPr>
            <w:r>
              <w:rPr>
                <w:noProof/>
              </w:rPr>
              <mc:AlternateContent>
                <mc:Choice Requires="wps">
                  <w:drawing>
                    <wp:inline distT="0" distB="0" distL="0" distR="0" wp14:anchorId="5D303FFE" wp14:editId="1F13D090">
                      <wp:extent cx="270710" cy="274320"/>
                      <wp:effectExtent l="19050" t="19050" r="15240" b="30480"/>
                      <wp:docPr id="23" name="Oval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29633F7D"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5D303FFE" id="Oval 23" o:spid="_x0000_s102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jQwgIAABs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Gtsp0hdv1rbar4CAxf7BVvOO3ylspiXzYcUA&#10;hxovcVGFBzwk8ltSO0iUNBZ+vXUf7XHW8JWSDpdESf3PDQNBif5qcArjRhkFGIX1KJhNu7DYjpNU&#10;TRLRAYIeRQm2fcb9NY9Z8IkZjrlKygOMyiL0ywo3IBfzeTLbOFB1gy4YGLeIY2FpHh2PeuQ4TsnT&#10;7pmBG6Yp4Bje23GZvJqo3jZ6GjvfBCtVGrcjpwP7uIH65uy3ZVxxL/Vkddzps9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D4j&#10;uND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29633F7D"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vAlign w:val="center"/>
          </w:tcPr>
          <w:p w14:paraId="2D829D73" w14:textId="77777777" w:rsidR="00C651D8" w:rsidRPr="001D0CE2" w:rsidRDefault="003900F9" w:rsidP="00C651D8">
            <w:pPr>
              <w:ind w:left="9"/>
              <w:cnfStyle w:val="100000000000" w:firstRow="1" w:lastRow="0" w:firstColumn="0" w:lastColumn="0" w:oddVBand="0" w:evenVBand="0" w:oddHBand="0" w:evenHBand="0" w:firstRowFirstColumn="0" w:firstRowLastColumn="0" w:lastRowFirstColumn="0" w:lastRowLastColumn="0"/>
            </w:pPr>
            <w:r w:rsidRPr="003900F9">
              <w:t>Customer or DS Team</w:t>
            </w:r>
          </w:p>
        </w:tc>
        <w:tc>
          <w:tcPr>
            <w:tcW w:w="2305" w:type="pct"/>
            <w:shd w:val="clear" w:color="auto" w:fill="003F66"/>
            <w:vAlign w:val="center"/>
          </w:tcPr>
          <w:p w14:paraId="06DF194D" w14:textId="77777777" w:rsidR="00C651D8" w:rsidRPr="001D0CE2" w:rsidRDefault="003900F9" w:rsidP="003406D0">
            <w:pPr>
              <w:ind w:left="9"/>
              <w:cnfStyle w:val="100000000000" w:firstRow="1" w:lastRow="0" w:firstColumn="0" w:lastColumn="0" w:oddVBand="0" w:evenVBand="0" w:oddHBand="0" w:evenHBand="0" w:firstRowFirstColumn="0" w:firstRowLastColumn="0" w:lastRowFirstColumn="0" w:lastRowLastColumn="0"/>
            </w:pPr>
            <w:r w:rsidRPr="001D0CE2">
              <w:t>Related Elementary Requirement ID</w:t>
            </w:r>
          </w:p>
        </w:tc>
      </w:tr>
      <w:tr w:rsidR="003900F9" w:rsidRPr="001D0CE2" w14:paraId="6D6EC6EC" w14:textId="77777777" w:rsidTr="00DA07C7">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392" w:type="pct"/>
            <w:vMerge/>
            <w:tcBorders>
              <w:top w:val="none" w:sz="0" w:space="0" w:color="auto"/>
              <w:left w:val="none" w:sz="0" w:space="0" w:color="auto"/>
              <w:bottom w:val="none" w:sz="0" w:space="0" w:color="auto"/>
            </w:tcBorders>
          </w:tcPr>
          <w:p w14:paraId="4CF8DEB1" w14:textId="77777777" w:rsidR="003900F9" w:rsidRPr="001D0CE2" w:rsidRDefault="003900F9" w:rsidP="003900F9">
            <w:pPr>
              <w:rPr>
                <w:b w:val="0"/>
              </w:rPr>
            </w:pPr>
          </w:p>
        </w:tc>
        <w:sdt>
          <w:sdtPr>
            <w:alias w:val="Customer or DS Team"/>
            <w:tag w:val="Customer_or_DS_Team"/>
            <w:id w:val="15749612"/>
            <w:lock w:val="sdtLocked"/>
            <w:placeholder>
              <w:docPart w:val="BDA990F7200F430E978BD4A33C42050C"/>
            </w:placeholder>
          </w:sdtPr>
          <w:sdtContent>
            <w:tc>
              <w:tcPr>
                <w:tcW w:w="2303" w:type="pct"/>
                <w:tcBorders>
                  <w:top w:val="none" w:sz="0" w:space="0" w:color="auto"/>
                  <w:bottom w:val="none" w:sz="0" w:space="0" w:color="auto"/>
                </w:tcBorders>
                <w:vAlign w:val="center"/>
              </w:tcPr>
              <w:p w14:paraId="0284064B" w14:textId="788038C7" w:rsidR="003900F9" w:rsidRPr="001D0CE2" w:rsidRDefault="00FB214B" w:rsidP="003900F9">
                <w:pPr>
                  <w:cnfStyle w:val="000000100000" w:firstRow="0" w:lastRow="0" w:firstColumn="0" w:lastColumn="0" w:oddVBand="0" w:evenVBand="0" w:oddHBand="1" w:evenHBand="0" w:firstRowFirstColumn="0" w:firstRowLastColumn="0" w:lastRowFirstColumn="0" w:lastRowLastColumn="0"/>
                  <w:rPr>
                    <w:u w:val="single"/>
                  </w:rPr>
                </w:pPr>
                <w:r w:rsidRPr="00FB214B">
                  <w:rPr>
                    <w:rFonts w:asciiTheme="minorHAnsi" w:hAnsiTheme="minorHAnsi" w:cstheme="minorHAnsi"/>
                    <w:sz w:val="24"/>
                    <w:szCs w:val="24"/>
                  </w:rPr>
                  <w:t>DS Team</w:t>
                </w:r>
              </w:p>
            </w:tc>
          </w:sdtContent>
        </w:sdt>
        <w:sdt>
          <w:sdtPr>
            <w:alias w:val="Related Elementary Requirement ID"/>
            <w:tag w:val="Related_ER_ID"/>
            <w:id w:val="-235477555"/>
            <w:lock w:val="sdtLocked"/>
            <w:placeholder>
              <w:docPart w:val="86C32A86F3664B47842212AE177AC670"/>
            </w:placeholder>
          </w:sdtPr>
          <w:sdtEndPr>
            <w:rPr>
              <w:i/>
              <w:iCs/>
            </w:rPr>
          </w:sdtEndPr>
          <w:sdtContent>
            <w:tc>
              <w:tcPr>
                <w:tcW w:w="2305" w:type="pct"/>
                <w:tcBorders>
                  <w:top w:val="none" w:sz="0" w:space="0" w:color="auto"/>
                  <w:bottom w:val="none" w:sz="0" w:space="0" w:color="auto"/>
                  <w:right w:val="none" w:sz="0" w:space="0" w:color="auto"/>
                </w:tcBorders>
                <w:vAlign w:val="center"/>
              </w:tcPr>
              <w:p w14:paraId="1DF2247E" w14:textId="1FF9A583" w:rsidR="003900F9" w:rsidRPr="001D0CE2" w:rsidRDefault="00FB214B" w:rsidP="003900F9">
                <w:pPr>
                  <w:ind w:left="9"/>
                  <w:cnfStyle w:val="000000100000" w:firstRow="0" w:lastRow="0" w:firstColumn="0" w:lastColumn="0" w:oddVBand="0" w:evenVBand="0" w:oddHBand="1" w:evenHBand="0" w:firstRowFirstColumn="0" w:firstRowLastColumn="0" w:lastRowFirstColumn="0" w:lastRowLastColumn="0"/>
                </w:pPr>
                <w:hyperlink r:id="rId13" w:tooltip="Import 3DXML As New - Shall respect Revision configuration and get same Revision Number as regular New commands" w:history="1">
                  <w:r w:rsidRPr="00FB214B">
                    <w:rPr>
                      <w:rStyle w:val="Hyperlink"/>
                      <w:rFonts w:asciiTheme="minorHAnsi" w:hAnsiTheme="minorHAnsi" w:cstheme="minorHAnsi"/>
                      <w:sz w:val="24"/>
                      <w:szCs w:val="24"/>
                      <w:u w:val="none"/>
                    </w:rPr>
                    <w:t>ER159232</w:t>
                  </w:r>
                </w:hyperlink>
              </w:p>
            </w:tc>
          </w:sdtContent>
        </w:sdt>
      </w:tr>
    </w:tbl>
    <w:p w14:paraId="2EF7BAB1" w14:textId="77777777" w:rsidR="00E7104C" w:rsidRPr="00E7104C" w:rsidRDefault="00E7104C" w:rsidP="00E7104C">
      <w:r w:rsidRPr="00E7104C">
        <w:t xml:space="preserve"> </w:t>
      </w:r>
      <w:r w:rsidRPr="00E7104C">
        <w:rPr>
          <w:rStyle w:val="HiddenTextChar"/>
        </w:rPr>
        <w:t xml:space="preserve">If this PES answers similar requirements from different customers, </w:t>
      </w:r>
      <w:r w:rsidRPr="00E7104C">
        <w:rPr>
          <w:rStyle w:val="HiddenTextChar"/>
          <w:b/>
        </w:rPr>
        <w:t>repeat the “Customer” row in the table above for each customer</w:t>
      </w:r>
      <w:r w:rsidRPr="00E7104C">
        <w:rPr>
          <w:rStyle w:val="HiddenTextChar"/>
        </w:rPr>
        <w:t>. If the requirement is internal to DS, list “DS Team” as the customer</w:t>
      </w:r>
      <w:r>
        <w:rPr>
          <w:rStyle w:val="HiddenTextChar"/>
        </w:rPr>
        <w:t>.</w:t>
      </w:r>
    </w:p>
    <w:p w14:paraId="70C1E04E" w14:textId="77777777" w:rsidR="001D0415" w:rsidRPr="009D5CF4" w:rsidRDefault="001041EB" w:rsidP="00EE5A6B">
      <w:pPr>
        <w:pStyle w:val="3DS2Title1"/>
      </w:pPr>
      <w:bookmarkStart w:id="13" w:name="_Toc175735794"/>
      <w:bookmarkStart w:id="14" w:name="_Toc491178326"/>
      <w:r>
        <w:t>What will the customer use this for</w:t>
      </w:r>
      <w:bookmarkEnd w:id="13"/>
    </w:p>
    <w:p w14:paraId="58C6FF87" w14:textId="330A212B" w:rsidR="00F719BE" w:rsidRPr="00EC3E72" w:rsidRDefault="00EC3E72" w:rsidP="00F777B0">
      <w:pPr>
        <w:ind w:left="432"/>
        <w:jc w:val="both"/>
        <w:rPr>
          <w:rFonts w:asciiTheme="minorHAnsi" w:hAnsiTheme="minorHAnsi" w:cstheme="minorHAnsi"/>
          <w:sz w:val="24"/>
          <w:szCs w:val="24"/>
        </w:rPr>
      </w:pPr>
      <w:r w:rsidRPr="00EC3E72">
        <w:rPr>
          <w:rFonts w:asciiTheme="minorHAnsi" w:hAnsiTheme="minorHAnsi" w:cstheme="minorHAnsi"/>
          <w:sz w:val="24"/>
          <w:szCs w:val="24"/>
        </w:rPr>
        <w:t xml:space="preserve">Customers will use this function to ensure that the </w:t>
      </w:r>
      <w:r w:rsidRPr="00EC3E72">
        <w:rPr>
          <w:rFonts w:asciiTheme="minorHAnsi" w:hAnsiTheme="minorHAnsi" w:cstheme="minorHAnsi"/>
          <w:sz w:val="24"/>
          <w:szCs w:val="24"/>
        </w:rPr>
        <w:t xml:space="preserve">target revision format is respected, when importing </w:t>
      </w:r>
      <w:r w:rsidRPr="00EC3E72">
        <w:rPr>
          <w:rFonts w:asciiTheme="minorHAnsi" w:hAnsiTheme="minorHAnsi" w:cstheme="minorHAnsi"/>
          <w:sz w:val="24"/>
          <w:szCs w:val="24"/>
        </w:rPr>
        <w:t xml:space="preserve">a 3DXML in Import </w:t>
      </w:r>
      <w:proofErr w:type="spellStart"/>
      <w:r w:rsidRPr="00EC3E72">
        <w:rPr>
          <w:rFonts w:asciiTheme="minorHAnsi" w:hAnsiTheme="minorHAnsi" w:cstheme="minorHAnsi"/>
          <w:sz w:val="24"/>
          <w:szCs w:val="24"/>
        </w:rPr>
        <w:t>AsNew</w:t>
      </w:r>
      <w:proofErr w:type="spellEnd"/>
      <w:r w:rsidRPr="00EC3E72">
        <w:rPr>
          <w:rFonts w:asciiTheme="minorHAnsi" w:hAnsiTheme="minorHAnsi" w:cstheme="minorHAnsi"/>
          <w:sz w:val="24"/>
          <w:szCs w:val="24"/>
        </w:rPr>
        <w:t xml:space="preserve"> mode, aligning it with object creation use-cases. This feature depends on the lifecycle team's code delivery</w:t>
      </w:r>
      <w:r w:rsidRPr="00EC3E72">
        <w:rPr>
          <w:rFonts w:asciiTheme="minorHAnsi" w:hAnsiTheme="minorHAnsi" w:cstheme="minorHAnsi"/>
          <w:sz w:val="24"/>
          <w:szCs w:val="24"/>
        </w:rPr>
        <w:t xml:space="preserve"> </w:t>
      </w:r>
      <w:r w:rsidRPr="00EC3E72">
        <w:rPr>
          <w:rFonts w:asciiTheme="minorHAnsi" w:hAnsiTheme="minorHAnsi" w:cstheme="minorHAnsi"/>
          <w:sz w:val="24"/>
          <w:szCs w:val="24"/>
        </w:rPr>
        <w:t>(</w:t>
      </w:r>
      <w:hyperlink r:id="rId14" w:tooltip="Implement task - Lifecycle" w:history="1">
        <w:r w:rsidRPr="00EC3E72">
          <w:rPr>
            <w:rStyle w:val="Hyperlink"/>
            <w:rFonts w:asciiTheme="minorHAnsi" w:hAnsiTheme="minorHAnsi" w:cstheme="minorHAnsi"/>
            <w:sz w:val="24"/>
            <w:szCs w:val="24"/>
            <w:u w:val="none"/>
          </w:rPr>
          <w:t>TSK15910290</w:t>
        </w:r>
      </w:hyperlink>
      <w:r w:rsidRPr="00EC3E72">
        <w:rPr>
          <w:rFonts w:asciiTheme="minorHAnsi" w:hAnsiTheme="minorHAnsi" w:cstheme="minorHAnsi"/>
          <w:sz w:val="24"/>
          <w:szCs w:val="24"/>
        </w:rPr>
        <w:t>)</w:t>
      </w:r>
      <w:r w:rsidRPr="00EC3E72">
        <w:rPr>
          <w:rFonts w:asciiTheme="minorHAnsi" w:hAnsiTheme="minorHAnsi" w:cstheme="minorHAnsi"/>
          <w:sz w:val="24"/>
          <w:szCs w:val="24"/>
        </w:rPr>
        <w:t>.</w:t>
      </w:r>
      <w:r w:rsidR="00F719BE" w:rsidRPr="00EC3E72">
        <w:rPr>
          <w:rStyle w:val="HiddenTextChar"/>
          <w:rFonts w:asciiTheme="minorHAnsi" w:hAnsiTheme="minorHAnsi" w:cstheme="minorHAnsi"/>
          <w:sz w:val="24"/>
          <w:szCs w:val="24"/>
        </w:rPr>
        <w:t>Summarize the need for the function. Explain here how the function fits into the customer’s use case and how it enables or improves the ability of the customer to perform their activities. Define the end user profiles to which this function applies.</w:t>
      </w:r>
    </w:p>
    <w:p w14:paraId="6545CD29" w14:textId="77777777" w:rsidR="001D0415" w:rsidRDefault="001D0415" w:rsidP="00EE5A6B">
      <w:pPr>
        <w:pStyle w:val="3DS2Title1"/>
      </w:pPr>
      <w:bookmarkStart w:id="15" w:name="_Toc492890878"/>
      <w:bookmarkStart w:id="16" w:name="_Toc492890903"/>
      <w:bookmarkStart w:id="17" w:name="_Toc494182279"/>
      <w:bookmarkStart w:id="18" w:name="_Toc527023810"/>
      <w:bookmarkStart w:id="19" w:name="_Toc175735795"/>
      <w:bookmarkEnd w:id="14"/>
      <w:r w:rsidRPr="00DD6C21">
        <w:t>What the function will do</w:t>
      </w:r>
      <w:bookmarkEnd w:id="15"/>
      <w:bookmarkEnd w:id="16"/>
      <w:bookmarkEnd w:id="17"/>
      <w:bookmarkEnd w:id="18"/>
      <w:bookmarkEnd w:id="19"/>
    </w:p>
    <w:p w14:paraId="664A8AD3" w14:textId="77777777" w:rsidR="00EF3558" w:rsidRDefault="00EC3E72" w:rsidP="00EF3558">
      <w:pPr>
        <w:spacing w:after="0"/>
        <w:ind w:left="432"/>
        <w:jc w:val="both"/>
        <w:rPr>
          <w:rFonts w:asciiTheme="minorHAnsi" w:hAnsiTheme="minorHAnsi" w:cstheme="minorHAnsi"/>
          <w:sz w:val="24"/>
          <w:szCs w:val="24"/>
        </w:rPr>
      </w:pPr>
      <w:r w:rsidRPr="003B4554">
        <w:rPr>
          <w:rFonts w:asciiTheme="minorHAnsi" w:hAnsiTheme="minorHAnsi" w:cstheme="minorHAnsi"/>
          <w:sz w:val="24"/>
          <w:szCs w:val="24"/>
        </w:rPr>
        <w:t xml:space="preserve">This </w:t>
      </w:r>
      <w:r w:rsidRPr="003B4554">
        <w:rPr>
          <w:rFonts w:asciiTheme="minorHAnsi" w:hAnsiTheme="minorHAnsi" w:cstheme="minorHAnsi"/>
          <w:sz w:val="24"/>
          <w:szCs w:val="24"/>
        </w:rPr>
        <w:t>enhancement</w:t>
      </w:r>
      <w:r w:rsidRPr="003B4554">
        <w:rPr>
          <w:rFonts w:asciiTheme="minorHAnsi" w:hAnsiTheme="minorHAnsi" w:cstheme="minorHAnsi"/>
          <w:sz w:val="24"/>
          <w:szCs w:val="24"/>
        </w:rPr>
        <w:t xml:space="preserve"> will ensure the correct computation of revision strings </w:t>
      </w:r>
      <w:r w:rsidRPr="003B4554">
        <w:rPr>
          <w:rFonts w:asciiTheme="minorHAnsi" w:hAnsiTheme="minorHAnsi" w:cstheme="minorHAnsi"/>
          <w:sz w:val="24"/>
          <w:szCs w:val="24"/>
        </w:rPr>
        <w:t>after</w:t>
      </w:r>
      <w:r w:rsidRPr="003B4554">
        <w:rPr>
          <w:rFonts w:asciiTheme="minorHAnsi" w:hAnsiTheme="minorHAnsi" w:cstheme="minorHAnsi"/>
          <w:sz w:val="24"/>
          <w:szCs w:val="24"/>
        </w:rPr>
        <w:t xml:space="preserve"> 3DXML Import </w:t>
      </w:r>
      <w:proofErr w:type="spellStart"/>
      <w:r w:rsidRPr="003B4554">
        <w:rPr>
          <w:rFonts w:asciiTheme="minorHAnsi" w:hAnsiTheme="minorHAnsi" w:cstheme="minorHAnsi"/>
          <w:sz w:val="24"/>
          <w:szCs w:val="24"/>
        </w:rPr>
        <w:t>AsNew</w:t>
      </w:r>
      <w:proofErr w:type="spellEnd"/>
      <w:r w:rsidRPr="003B4554">
        <w:rPr>
          <w:rFonts w:asciiTheme="minorHAnsi" w:hAnsiTheme="minorHAnsi" w:cstheme="minorHAnsi"/>
          <w:sz w:val="24"/>
          <w:szCs w:val="24"/>
        </w:rPr>
        <w:t xml:space="preserve"> mode. Currently, the 'Primary and Secondary' revision format is not respected</w:t>
      </w:r>
      <w:r w:rsidRPr="003B4554">
        <w:rPr>
          <w:rFonts w:asciiTheme="minorHAnsi" w:hAnsiTheme="minorHAnsi" w:cstheme="minorHAnsi"/>
          <w:sz w:val="24"/>
          <w:szCs w:val="24"/>
        </w:rPr>
        <w:t xml:space="preserve"> when user imports a 3dxml in Import </w:t>
      </w:r>
      <w:proofErr w:type="spellStart"/>
      <w:r w:rsidRPr="003B4554">
        <w:rPr>
          <w:rFonts w:asciiTheme="minorHAnsi" w:hAnsiTheme="minorHAnsi" w:cstheme="minorHAnsi"/>
          <w:sz w:val="24"/>
          <w:szCs w:val="24"/>
        </w:rPr>
        <w:t>AsNew</w:t>
      </w:r>
      <w:proofErr w:type="spellEnd"/>
      <w:r w:rsidRPr="003B4554">
        <w:rPr>
          <w:rFonts w:asciiTheme="minorHAnsi" w:hAnsiTheme="minorHAnsi" w:cstheme="minorHAnsi"/>
          <w:sz w:val="24"/>
          <w:szCs w:val="24"/>
        </w:rPr>
        <w:t xml:space="preserve"> mode</w:t>
      </w:r>
      <w:r w:rsidRPr="003B4554">
        <w:rPr>
          <w:rFonts w:asciiTheme="minorHAnsi" w:hAnsiTheme="minorHAnsi" w:cstheme="minorHAnsi"/>
          <w:sz w:val="24"/>
          <w:szCs w:val="24"/>
        </w:rPr>
        <w:t>.</w:t>
      </w:r>
      <w:r w:rsidR="003B4554">
        <w:rPr>
          <w:rFonts w:asciiTheme="minorHAnsi" w:hAnsiTheme="minorHAnsi" w:cstheme="minorHAnsi"/>
          <w:sz w:val="24"/>
          <w:szCs w:val="24"/>
        </w:rPr>
        <w:t xml:space="preserve"> As mentioned above, this functionality will work only after delivery by lifecycle team. On 3dxml team side, we have delivered a ‘</w:t>
      </w:r>
      <w:proofErr w:type="spellStart"/>
      <w:r w:rsidR="003B4554" w:rsidRPr="003B4554">
        <w:rPr>
          <w:rFonts w:asciiTheme="minorHAnsi" w:hAnsiTheme="minorHAnsi" w:cstheme="minorHAnsi"/>
          <w:sz w:val="24"/>
          <w:szCs w:val="24"/>
        </w:rPr>
        <w:t>customtransactionparameters</w:t>
      </w:r>
      <w:proofErr w:type="spellEnd"/>
      <w:r w:rsidR="003B4554">
        <w:rPr>
          <w:rFonts w:asciiTheme="minorHAnsi" w:hAnsiTheme="minorHAnsi" w:cstheme="minorHAnsi"/>
          <w:sz w:val="24"/>
          <w:szCs w:val="24"/>
        </w:rPr>
        <w:t>’ in import transaction. This has a key and value. The key is ‘</w:t>
      </w:r>
      <w:r w:rsidR="003B4554" w:rsidRPr="003B4554">
        <w:rPr>
          <w:rFonts w:asciiTheme="minorHAnsi" w:hAnsiTheme="minorHAnsi" w:cstheme="minorHAnsi"/>
          <w:sz w:val="24"/>
          <w:szCs w:val="24"/>
        </w:rPr>
        <w:t>3dxmlExchangeOperation</w:t>
      </w:r>
      <w:r w:rsidR="003B4554">
        <w:rPr>
          <w:rFonts w:asciiTheme="minorHAnsi" w:hAnsiTheme="minorHAnsi" w:cstheme="minorHAnsi"/>
          <w:sz w:val="24"/>
          <w:szCs w:val="24"/>
        </w:rPr>
        <w:t>’ and its value is ‘</w:t>
      </w:r>
      <w:proofErr w:type="spellStart"/>
      <w:r w:rsidR="003B4554" w:rsidRPr="003B4554">
        <w:rPr>
          <w:rFonts w:asciiTheme="minorHAnsi" w:hAnsiTheme="minorHAnsi" w:cstheme="minorHAnsi"/>
          <w:sz w:val="24"/>
          <w:szCs w:val="24"/>
        </w:rPr>
        <w:t>authoringAsNew</w:t>
      </w:r>
      <w:proofErr w:type="spellEnd"/>
      <w:r w:rsidR="003B4554">
        <w:rPr>
          <w:rFonts w:asciiTheme="minorHAnsi" w:hAnsiTheme="minorHAnsi" w:cstheme="minorHAnsi"/>
          <w:sz w:val="24"/>
          <w:szCs w:val="24"/>
        </w:rPr>
        <w:t>’.</w:t>
      </w:r>
    </w:p>
    <w:p w14:paraId="6378A63F" w14:textId="210F62B5" w:rsidR="003B4554" w:rsidRPr="003B4554" w:rsidRDefault="00EC3E72" w:rsidP="00EF3558">
      <w:pPr>
        <w:spacing w:after="0"/>
        <w:ind w:left="432"/>
        <w:jc w:val="both"/>
        <w:rPr>
          <w:rFonts w:asciiTheme="minorHAnsi" w:hAnsiTheme="minorHAnsi" w:cstheme="minorHAnsi"/>
          <w:sz w:val="24"/>
          <w:szCs w:val="24"/>
        </w:rPr>
      </w:pPr>
      <w:r w:rsidRPr="003B4554">
        <w:rPr>
          <w:rFonts w:asciiTheme="minorHAnsi" w:hAnsiTheme="minorHAnsi" w:cstheme="minorHAnsi"/>
          <w:sz w:val="24"/>
          <w:szCs w:val="24"/>
        </w:rPr>
        <w:t>From 2026x FD01</w:t>
      </w:r>
      <w:r w:rsidR="003B4554" w:rsidRPr="003B4554">
        <w:rPr>
          <w:rFonts w:asciiTheme="minorHAnsi" w:hAnsiTheme="minorHAnsi" w:cstheme="minorHAnsi"/>
          <w:sz w:val="24"/>
          <w:szCs w:val="24"/>
        </w:rPr>
        <w:t xml:space="preserve">, if user imports a 3dxml in Import </w:t>
      </w:r>
      <w:proofErr w:type="spellStart"/>
      <w:r w:rsidR="003B4554" w:rsidRPr="003B4554">
        <w:rPr>
          <w:rFonts w:asciiTheme="minorHAnsi" w:hAnsiTheme="minorHAnsi" w:cstheme="minorHAnsi"/>
          <w:sz w:val="24"/>
          <w:szCs w:val="24"/>
        </w:rPr>
        <w:t>AsNew</w:t>
      </w:r>
      <w:proofErr w:type="spellEnd"/>
      <w:r w:rsidR="003B4554" w:rsidRPr="003B4554">
        <w:rPr>
          <w:rFonts w:asciiTheme="minorHAnsi" w:hAnsiTheme="minorHAnsi" w:cstheme="minorHAnsi"/>
          <w:sz w:val="24"/>
          <w:szCs w:val="24"/>
        </w:rPr>
        <w:t xml:space="preserve"> mode and</w:t>
      </w:r>
      <w:r w:rsidRPr="003B4554">
        <w:rPr>
          <w:rFonts w:asciiTheme="minorHAnsi" w:hAnsiTheme="minorHAnsi" w:cstheme="minorHAnsi"/>
          <w:sz w:val="24"/>
          <w:szCs w:val="24"/>
        </w:rPr>
        <w:t xml:space="preserve"> </w:t>
      </w:r>
      <w:r w:rsidRPr="003B4554">
        <w:rPr>
          <w:rFonts w:asciiTheme="minorHAnsi" w:hAnsiTheme="minorHAnsi" w:cstheme="minorHAnsi"/>
          <w:sz w:val="24"/>
          <w:szCs w:val="24"/>
        </w:rPr>
        <w:t>if the</w:t>
      </w:r>
      <w:r w:rsidR="003B4554" w:rsidRPr="003B4554">
        <w:rPr>
          <w:rFonts w:asciiTheme="minorHAnsi" w:hAnsiTheme="minorHAnsi" w:cstheme="minorHAnsi"/>
          <w:sz w:val="24"/>
          <w:szCs w:val="24"/>
        </w:rPr>
        <w:t xml:space="preserve"> target revision</w:t>
      </w:r>
      <w:r w:rsidRPr="003B4554">
        <w:rPr>
          <w:rFonts w:asciiTheme="minorHAnsi" w:hAnsiTheme="minorHAnsi" w:cstheme="minorHAnsi"/>
          <w:sz w:val="24"/>
          <w:szCs w:val="24"/>
        </w:rPr>
        <w:t xml:space="preserve"> format is 'Primary', the imported object will only have the 'Primary' revision</w:t>
      </w:r>
      <w:r w:rsidR="003B4554" w:rsidRPr="003B4554">
        <w:rPr>
          <w:rFonts w:asciiTheme="minorHAnsi" w:hAnsiTheme="minorHAnsi" w:cstheme="minorHAnsi"/>
          <w:sz w:val="24"/>
          <w:szCs w:val="24"/>
        </w:rPr>
        <w:t xml:space="preserve"> (A or 1), according to revision naming rules</w:t>
      </w:r>
      <w:r w:rsidRPr="003B4554">
        <w:rPr>
          <w:rFonts w:asciiTheme="minorHAnsi" w:hAnsiTheme="minorHAnsi" w:cstheme="minorHAnsi"/>
          <w:sz w:val="24"/>
          <w:szCs w:val="24"/>
        </w:rPr>
        <w:t>. If the format is 'Primary and Secondary', the object will have both 'Primary and Secondary' revision (A.1 or 1.1)</w:t>
      </w:r>
      <w:r w:rsidR="003B4554" w:rsidRPr="003B4554">
        <w:rPr>
          <w:rFonts w:asciiTheme="minorHAnsi" w:hAnsiTheme="minorHAnsi" w:cstheme="minorHAnsi"/>
          <w:sz w:val="24"/>
          <w:szCs w:val="24"/>
        </w:rPr>
        <w:t>, according to revision naming rules</w:t>
      </w:r>
      <w:r w:rsidRPr="003B4554">
        <w:rPr>
          <w:rFonts w:asciiTheme="minorHAnsi" w:hAnsiTheme="minorHAnsi" w:cstheme="minorHAnsi"/>
          <w:sz w:val="24"/>
          <w:szCs w:val="24"/>
        </w:rPr>
        <w:t>.</w:t>
      </w:r>
    </w:p>
    <w:p w14:paraId="440F4044" w14:textId="77777777" w:rsidR="008F2531" w:rsidRDefault="006A343F" w:rsidP="008F2531">
      <w:pPr>
        <w:pStyle w:val="3DS2Title2"/>
      </w:pPr>
      <w:bookmarkStart w:id="20" w:name="_Toc494182280"/>
      <w:bookmarkStart w:id="21" w:name="_Toc492890904"/>
      <w:r>
        <w:t>Concepts</w:t>
      </w:r>
      <w:bookmarkStart w:id="22" w:name="_Toc50465467"/>
      <w:bookmarkStart w:id="23" w:name="_Toc50734529"/>
      <w:bookmarkStart w:id="24" w:name="_Toc52877215"/>
      <w:bookmarkEnd w:id="20"/>
    </w:p>
    <w:p w14:paraId="69FC8EB1" w14:textId="7BABEE8C" w:rsidR="00E914A1" w:rsidRPr="00777B2F" w:rsidRDefault="00E914A1" w:rsidP="00E914A1">
      <w:pPr>
        <w:ind w:left="708"/>
        <w:jc w:val="both"/>
        <w:rPr>
          <w:rFonts w:asciiTheme="minorHAnsi" w:hAnsiTheme="minorHAnsi" w:cstheme="minorHAnsi"/>
        </w:rPr>
      </w:pPr>
      <w:r w:rsidRPr="00777B2F">
        <w:rPr>
          <w:rFonts w:asciiTheme="minorHAnsi" w:hAnsiTheme="minorHAnsi" w:cstheme="minorHAnsi"/>
          <w:b/>
        </w:rPr>
        <w:t>Export 3DXML:</w:t>
      </w:r>
      <w:r w:rsidRPr="00777B2F">
        <w:rPr>
          <w:rFonts w:asciiTheme="minorHAnsi" w:hAnsiTheme="minorHAnsi" w:cstheme="minorHAnsi"/>
        </w:rPr>
        <w:t xml:space="preserve"> An operation consisting in extracting some content from a site to put it into a 3DXML file.</w:t>
      </w:r>
    </w:p>
    <w:p w14:paraId="203D977F" w14:textId="77777777" w:rsidR="00E914A1" w:rsidRDefault="00E914A1" w:rsidP="00E914A1">
      <w:pPr>
        <w:ind w:left="708"/>
        <w:jc w:val="both"/>
        <w:rPr>
          <w:rFonts w:asciiTheme="minorHAnsi" w:hAnsiTheme="minorHAnsi" w:cstheme="minorHAnsi"/>
        </w:rPr>
      </w:pPr>
      <w:r w:rsidRPr="00777B2F">
        <w:rPr>
          <w:rFonts w:asciiTheme="minorHAnsi" w:hAnsiTheme="minorHAnsi" w:cstheme="minorHAnsi"/>
          <w:b/>
        </w:rPr>
        <w:t>Import As Reference:</w:t>
      </w:r>
      <w:r w:rsidRPr="00777B2F">
        <w:rPr>
          <w:rFonts w:asciiTheme="minorHAnsi" w:hAnsiTheme="minorHAnsi" w:cstheme="minorHAnsi"/>
        </w:rPr>
        <w:t xml:space="preserve"> An operation consisting in replicating the content of a 3D XML file into a target site. It leads to the creation of a slave copy on the current repository, where the edition rights still belong to the source repository (master). The replicated content has the same identification (physical ID) and same CD attributes values.</w:t>
      </w:r>
    </w:p>
    <w:p w14:paraId="18215C9A" w14:textId="530920D6" w:rsidR="008F2531" w:rsidRPr="00E914A1" w:rsidRDefault="00E914A1" w:rsidP="00E914A1">
      <w:pPr>
        <w:ind w:left="708"/>
        <w:jc w:val="both"/>
        <w:rPr>
          <w:rFonts w:asciiTheme="minorHAnsi" w:hAnsiTheme="minorHAnsi" w:cstheme="minorHAnsi"/>
        </w:rPr>
      </w:pPr>
      <w:r w:rsidRPr="00777B2F">
        <w:rPr>
          <w:rFonts w:asciiTheme="minorHAnsi" w:hAnsiTheme="minorHAnsi" w:cstheme="minorHAnsi"/>
          <w:b/>
        </w:rPr>
        <w:t>Import As New:</w:t>
      </w:r>
      <w:r w:rsidRPr="00777B2F">
        <w:rPr>
          <w:rFonts w:asciiTheme="minorHAnsi" w:hAnsiTheme="minorHAnsi" w:cstheme="minorHAnsi"/>
        </w:rPr>
        <w:t xml:space="preserve"> Import As New allows user to create a new object as a copy of the original object. The receiving site becomes the owner of the object, applying new internal identifiers, business rules, and lifecycles from the receiving site.</w:t>
      </w:r>
      <w:r w:rsidR="008F2531" w:rsidRPr="008F2531">
        <w:rPr>
          <w:rStyle w:val="HiddenTextChar"/>
        </w:rPr>
        <w:t>Explain the concepts that the customers of this function have to understand in order to use it. Define the vocabulary used in later sections. Include a description of the User Data Model illustrated by data structure diagrams featuring entity types and their relationships if this information would be relevant and meaningful for an end user</w:t>
      </w:r>
      <w:r w:rsidR="008F2531">
        <w:rPr>
          <w:rStyle w:val="HiddenTextChar"/>
        </w:rPr>
        <w:t>.</w:t>
      </w:r>
    </w:p>
    <w:p w14:paraId="52EA4900" w14:textId="77777777" w:rsidR="00572CA4" w:rsidRDefault="00E24268" w:rsidP="00EF3558">
      <w:pPr>
        <w:pStyle w:val="3DS2Title2"/>
        <w:spacing w:after="240"/>
      </w:pPr>
      <w:r w:rsidRPr="001D0CE2">
        <w:lastRenderedPageBreak/>
        <w:t xml:space="preserve">Function </w:t>
      </w:r>
      <w:r w:rsidR="00B359BD">
        <w:t>c</w:t>
      </w:r>
      <w:r w:rsidRPr="001D0CE2">
        <w:t>apabilities</w:t>
      </w:r>
      <w:r w:rsidR="004651BD" w:rsidRPr="001D0CE2">
        <w:t xml:space="preserve"> </w:t>
      </w:r>
      <w:r w:rsidR="00B359BD">
        <w:t>o</w:t>
      </w:r>
      <w:r w:rsidR="004651BD" w:rsidRPr="001D0CE2">
        <w:t>verview</w:t>
      </w:r>
      <w:bookmarkEnd w:id="22"/>
      <w:bookmarkEnd w:id="23"/>
      <w:bookmarkEnd w:id="24"/>
    </w:p>
    <w:p w14:paraId="00FF62AA" w14:textId="77777777" w:rsidR="008F2531" w:rsidRPr="008F2531" w:rsidRDefault="008F2531" w:rsidP="00646AC1">
      <w:pPr>
        <w:pStyle w:val="HiddenText"/>
        <w:jc w:val="both"/>
      </w:pPr>
      <w:r w:rsidRPr="008F2531">
        <w:t xml:space="preserve">Specify the user interface concepts and rules of conformity, which user interaction model is used (e.g. direct </w:t>
      </w:r>
      <w:r w:rsidR="000439E8">
        <w:t>manipulation, command language ...</w:t>
      </w:r>
      <w:r w:rsidRPr="008F2531">
        <w:t>). Provide navigation activity diagrams or UML diagrams to describe the additional capabilities, if applicable. UI mockups can be used for a function providing a User Interface.</w:t>
      </w:r>
    </w:p>
    <w:p w14:paraId="6078C92E" w14:textId="77777777" w:rsidR="008F2531" w:rsidRPr="008F2531" w:rsidRDefault="008F2531" w:rsidP="00646AC1">
      <w:pPr>
        <w:pStyle w:val="HiddenText"/>
        <w:jc w:val="both"/>
      </w:pPr>
      <w:r w:rsidRPr="008F2531">
        <w:t>For each capability, provide a “Use Case” narrative-- that is explain what the user can do and what the response will be.</w:t>
      </w:r>
    </w:p>
    <w:p w14:paraId="14CAD71C" w14:textId="77777777" w:rsidR="006579A3" w:rsidRDefault="004E5DBD" w:rsidP="00EF3558">
      <w:pPr>
        <w:pStyle w:val="3DSTitle3"/>
        <w:spacing w:after="0"/>
      </w:pPr>
      <w:bookmarkStart w:id="25" w:name="_Toc492890879"/>
      <w:bookmarkStart w:id="26" w:name="_Toc492890906"/>
      <w:bookmarkStart w:id="27" w:name="_Toc494182282"/>
      <w:bookmarkStart w:id="28" w:name="_Toc527023811"/>
      <w:bookmarkEnd w:id="21"/>
      <w:r w:rsidRPr="001D0CE2">
        <w:t xml:space="preserve">New </w:t>
      </w:r>
      <w:r w:rsidR="00E2720A">
        <w:t>capabilities</w:t>
      </w:r>
    </w:p>
    <w:p w14:paraId="44AB139B" w14:textId="2263726E" w:rsidR="008F2531" w:rsidRPr="00A83DDE" w:rsidRDefault="00A83DDE" w:rsidP="00EF3558">
      <w:pPr>
        <w:ind w:left="360"/>
        <w:jc w:val="both"/>
        <w:rPr>
          <w:color w:val="5B7F95" w:themeColor="text1"/>
          <w:sz w:val="24"/>
        </w:rPr>
      </w:pPr>
      <w:r w:rsidRPr="00A83DDE">
        <w:rPr>
          <w:rStyle w:val="HiddenTextChar"/>
          <w:rFonts w:asciiTheme="minorHAnsi" w:hAnsiTheme="minorHAnsi" w:cstheme="minorHAnsi"/>
          <w:i w:val="0"/>
          <w:iCs/>
          <w:vanish w:val="0"/>
          <w:color w:val="auto"/>
          <w:sz w:val="24"/>
          <w:szCs w:val="28"/>
        </w:rPr>
        <w:t>N/A</w:t>
      </w:r>
      <w:r w:rsidR="008F2531" w:rsidRPr="00A83DDE">
        <w:rPr>
          <w:rStyle w:val="HiddenTextChar"/>
          <w:rFonts w:asciiTheme="minorHAnsi" w:hAnsiTheme="minorHAnsi" w:cstheme="minorHAnsi"/>
          <w:i w:val="0"/>
          <w:iCs/>
          <w:color w:val="auto"/>
          <w:sz w:val="24"/>
          <w:szCs w:val="28"/>
        </w:rPr>
        <w:t xml:space="preserve">For each capability, provide a “Use Case” narrative, </w:t>
      </w:r>
      <w:r w:rsidR="000439E8" w:rsidRPr="00A83DDE">
        <w:rPr>
          <w:rStyle w:val="HiddenTextChar"/>
          <w:rFonts w:asciiTheme="minorHAnsi" w:hAnsiTheme="minorHAnsi" w:cstheme="minorHAnsi"/>
          <w:i w:val="0"/>
          <w:iCs/>
          <w:color w:val="auto"/>
          <w:sz w:val="24"/>
          <w:szCs w:val="28"/>
        </w:rPr>
        <w:t xml:space="preserve">by </w:t>
      </w:r>
      <w:r w:rsidR="008F2531" w:rsidRPr="00A83DDE">
        <w:rPr>
          <w:rStyle w:val="HiddenTextChar"/>
          <w:rFonts w:asciiTheme="minorHAnsi" w:hAnsiTheme="minorHAnsi" w:cstheme="minorHAnsi"/>
          <w:i w:val="0"/>
          <w:iCs/>
          <w:color w:val="auto"/>
          <w:sz w:val="24"/>
          <w:szCs w:val="28"/>
        </w:rPr>
        <w:t>explain</w:t>
      </w:r>
      <w:r w:rsidR="000439E8" w:rsidRPr="00A83DDE">
        <w:rPr>
          <w:rStyle w:val="HiddenTextChar"/>
          <w:rFonts w:asciiTheme="minorHAnsi" w:hAnsiTheme="minorHAnsi" w:cstheme="minorHAnsi"/>
          <w:i w:val="0"/>
          <w:iCs/>
          <w:color w:val="auto"/>
          <w:sz w:val="24"/>
          <w:szCs w:val="28"/>
        </w:rPr>
        <w:t>ing</w:t>
      </w:r>
      <w:r w:rsidR="008F2531" w:rsidRPr="00A83DDE">
        <w:rPr>
          <w:rStyle w:val="HiddenTextChar"/>
          <w:rFonts w:asciiTheme="minorHAnsi" w:hAnsiTheme="minorHAnsi" w:cstheme="minorHAnsi"/>
          <w:i w:val="0"/>
          <w:iCs/>
          <w:color w:val="auto"/>
          <w:sz w:val="24"/>
          <w:szCs w:val="28"/>
        </w:rPr>
        <w:t xml:space="preserve"> what the user can do and what the response will be. Include a description of the main error cases (i.e. situations where the function will not be able to do what is requested and how it will gracefully respond).</w:t>
      </w:r>
    </w:p>
    <w:p w14:paraId="721BF141" w14:textId="77777777" w:rsidR="003406D0" w:rsidRDefault="004E5DBD" w:rsidP="00A83DDE">
      <w:pPr>
        <w:pStyle w:val="3DSTitle3"/>
        <w:spacing w:after="0"/>
      </w:pPr>
      <w:r w:rsidRPr="001D0CE2">
        <w:t xml:space="preserve">Modified </w:t>
      </w:r>
      <w:r w:rsidR="00E2720A">
        <w:t>capabilities</w:t>
      </w:r>
      <w:r w:rsidRPr="001D0CE2">
        <w:t>: impact for end users</w:t>
      </w:r>
    </w:p>
    <w:p w14:paraId="3503438C" w14:textId="7E46326C" w:rsidR="008F2531" w:rsidRPr="001D0CE2" w:rsidRDefault="00A83DDE" w:rsidP="00A83DDE">
      <w:pPr>
        <w:ind w:left="360"/>
        <w:jc w:val="both"/>
      </w:pPr>
      <w:r w:rsidRPr="00EF3558">
        <w:rPr>
          <w:rFonts w:asciiTheme="minorHAnsi" w:hAnsiTheme="minorHAnsi" w:cstheme="minorHAnsi"/>
          <w:sz w:val="24"/>
          <w:szCs w:val="24"/>
        </w:rPr>
        <w:t xml:space="preserve">From 2026x FD01, lifecycle team will compute the revision string for 3dxml import </w:t>
      </w:r>
      <w:proofErr w:type="spellStart"/>
      <w:r w:rsidRPr="00EF3558">
        <w:rPr>
          <w:rFonts w:asciiTheme="minorHAnsi" w:hAnsiTheme="minorHAnsi" w:cstheme="minorHAnsi"/>
          <w:sz w:val="24"/>
          <w:szCs w:val="24"/>
        </w:rPr>
        <w:t>AsNew</w:t>
      </w:r>
      <w:proofErr w:type="spellEnd"/>
      <w:r>
        <w:rPr>
          <w:rFonts w:asciiTheme="minorHAnsi" w:hAnsiTheme="minorHAnsi" w:cstheme="minorHAnsi"/>
          <w:sz w:val="24"/>
          <w:szCs w:val="24"/>
        </w:rPr>
        <w:t xml:space="preserve"> </w:t>
      </w:r>
      <w:r w:rsidRPr="00EF3558">
        <w:rPr>
          <w:rFonts w:asciiTheme="minorHAnsi" w:hAnsiTheme="minorHAnsi" w:cstheme="minorHAnsi"/>
          <w:sz w:val="24"/>
          <w:szCs w:val="24"/>
        </w:rPr>
        <w:t>mode. The revision string computed will align with object creation use-case.</w:t>
      </w:r>
      <w:r w:rsidR="008F2531" w:rsidRPr="008F2531">
        <w:rPr>
          <w:rStyle w:val="HiddenTextChar"/>
        </w:rPr>
        <w:t>If the new capabilities replace existing features, detail here how the new usage compares to the previous usage. This is required to help the end users transition seamlessly to the new usage</w:t>
      </w:r>
      <w:r w:rsidR="008F2531">
        <w:rPr>
          <w:rStyle w:val="HiddenTextChar"/>
        </w:rPr>
        <w:t>.</w:t>
      </w:r>
    </w:p>
    <w:p w14:paraId="5943324A" w14:textId="77777777" w:rsidR="00D7045A" w:rsidRPr="00044655" w:rsidRDefault="00BA09BC" w:rsidP="00EE5A6B">
      <w:pPr>
        <w:pStyle w:val="3DS2Title2"/>
      </w:pPr>
      <w:r>
        <w:t>L</w:t>
      </w:r>
      <w:r w:rsidR="00D7045A" w:rsidRPr="00044655">
        <w:t>imitations</w:t>
      </w:r>
    </w:p>
    <w:p w14:paraId="01ED3853" w14:textId="77777777" w:rsidR="00D7045A" w:rsidRPr="00AD270D" w:rsidRDefault="00372177" w:rsidP="00646AC1">
      <w:pPr>
        <w:pStyle w:val="HiddenText"/>
        <w:jc w:val="both"/>
      </w:pPr>
      <w:r>
        <w:t>Document</w:t>
      </w:r>
      <w:r w:rsidR="00D7045A" w:rsidRPr="00AD270D">
        <w:t xml:space="preserve"> the limits (or boundaries) of this function within the intended scope. Consider the expected behavior of the functionality under all circumstances, including possible usage errors or malicious use. Wherever possible, the usage of the function beyond its limits must be made impossible by construction or design.</w:t>
      </w:r>
    </w:p>
    <w:p w14:paraId="049669CD" w14:textId="77777777" w:rsidR="00D7045A" w:rsidRPr="00AD270D" w:rsidRDefault="00D7045A" w:rsidP="00646AC1">
      <w:pPr>
        <w:pStyle w:val="HiddenText"/>
        <w:jc w:val="both"/>
      </w:pPr>
      <w:r w:rsidRPr="00AD270D">
        <w:t>If this function is not available on all supported platforms, specify the non-supported platforms here.</w:t>
      </w:r>
    </w:p>
    <w:p w14:paraId="19657FF2" w14:textId="77777777" w:rsidR="00D7045A" w:rsidRPr="00AD270D" w:rsidRDefault="00D7045A" w:rsidP="00646AC1">
      <w:pPr>
        <w:pStyle w:val="HiddenText"/>
        <w:jc w:val="both"/>
      </w:pPr>
      <w:r w:rsidRPr="00AD270D">
        <w:t>For each identified limitation, ensure that acceptance test coverage is provided.</w:t>
      </w:r>
    </w:p>
    <w:p w14:paraId="65EA204C" w14:textId="77777777" w:rsidR="00D7045A" w:rsidRDefault="00D7045A" w:rsidP="002F2083">
      <w:pPr>
        <w:pStyle w:val="3DSTitle3"/>
        <w:spacing w:after="0"/>
      </w:pPr>
      <w:bookmarkStart w:id="29" w:name="_Toc492890891"/>
      <w:bookmarkStart w:id="30" w:name="_Toc492890928"/>
      <w:bookmarkStart w:id="31" w:name="_Toc494182304"/>
      <w:bookmarkStart w:id="32" w:name="_Toc527023823"/>
      <w:r w:rsidRPr="001D0CE2">
        <w:t>Limitation #1</w:t>
      </w:r>
      <w:bookmarkEnd w:id="29"/>
      <w:bookmarkEnd w:id="30"/>
      <w:bookmarkEnd w:id="31"/>
      <w:bookmarkEnd w:id="32"/>
    </w:p>
    <w:p w14:paraId="441FA3A6" w14:textId="5E66B6C6" w:rsidR="00EC5A45" w:rsidRPr="002F2083" w:rsidRDefault="002F2083" w:rsidP="002F2083">
      <w:pPr>
        <w:ind w:left="360"/>
        <w:rPr>
          <w:rFonts w:asciiTheme="minorHAnsi" w:hAnsiTheme="minorHAnsi" w:cstheme="minorHAnsi"/>
        </w:rPr>
      </w:pPr>
      <w:r w:rsidRPr="002F2083">
        <w:rPr>
          <w:rFonts w:asciiTheme="minorHAnsi" w:hAnsiTheme="minorHAnsi" w:cstheme="minorHAnsi"/>
          <w:sz w:val="24"/>
        </w:rPr>
        <w:t>N/A</w:t>
      </w:r>
    </w:p>
    <w:p w14:paraId="0CD5ECE0" w14:textId="77777777" w:rsidR="006579A3" w:rsidRDefault="001D0415" w:rsidP="0035364F">
      <w:pPr>
        <w:pStyle w:val="3DS2Title1"/>
      </w:pPr>
      <w:bookmarkStart w:id="33" w:name="_Toc175735796"/>
      <w:r w:rsidRPr="001D0CE2">
        <w:t>What the function will not do</w:t>
      </w:r>
      <w:bookmarkEnd w:id="25"/>
      <w:bookmarkEnd w:id="26"/>
      <w:bookmarkEnd w:id="27"/>
      <w:bookmarkEnd w:id="28"/>
      <w:bookmarkEnd w:id="33"/>
    </w:p>
    <w:p w14:paraId="05ED117D" w14:textId="6902D229" w:rsidR="008F2531" w:rsidRDefault="002F2083" w:rsidP="002F2083">
      <w:pPr>
        <w:ind w:left="432"/>
        <w:jc w:val="both"/>
      </w:pPr>
      <w:r>
        <w:t>N/A</w:t>
      </w:r>
      <w:r w:rsidR="008F2531" w:rsidRPr="008F2531">
        <w:rPr>
          <w:rStyle w:val="HiddenTextChar"/>
        </w:rPr>
        <w:t>If the function is not going to address some of the requested items of the associated Requirement PER(s), list these exceptions here</w:t>
      </w:r>
      <w:r w:rsidR="008F2531">
        <w:rPr>
          <w:rStyle w:val="HiddenTextChar"/>
        </w:rPr>
        <w:t>:</w:t>
      </w:r>
    </w:p>
    <w:p w14:paraId="72C4A027" w14:textId="77777777" w:rsidR="00311B9A" w:rsidRDefault="001F7C54" w:rsidP="00EE5A6B">
      <w:pPr>
        <w:pStyle w:val="3DS2Title1"/>
      </w:pPr>
      <w:bookmarkStart w:id="34" w:name="_Toc56584589"/>
      <w:bookmarkStart w:id="35" w:name="_Toc56607012"/>
      <w:bookmarkStart w:id="36" w:name="_Toc56669975"/>
      <w:bookmarkStart w:id="37" w:name="_Toc56670000"/>
      <w:bookmarkStart w:id="38" w:name="_Toc56670025"/>
      <w:bookmarkStart w:id="39" w:name="_Toc56673022"/>
      <w:bookmarkStart w:id="40" w:name="_Toc56673476"/>
      <w:bookmarkStart w:id="41" w:name="_Toc175735797"/>
      <w:bookmarkEnd w:id="34"/>
      <w:bookmarkEnd w:id="35"/>
      <w:bookmarkEnd w:id="36"/>
      <w:bookmarkEnd w:id="37"/>
      <w:bookmarkEnd w:id="38"/>
      <w:bookmarkEnd w:id="39"/>
      <w:bookmarkEnd w:id="40"/>
      <w:r>
        <w:t xml:space="preserve">Commercial </w:t>
      </w:r>
      <w:r w:rsidR="00B359BD">
        <w:t>p</w:t>
      </w:r>
      <w:r>
        <w:t>ackaging</w:t>
      </w:r>
      <w:bookmarkEnd w:id="41"/>
    </w:p>
    <w:p w14:paraId="7C40FDC3" w14:textId="77777777" w:rsidR="001F7C54" w:rsidRPr="00DF726F" w:rsidRDefault="00643163" w:rsidP="00F35C8E">
      <w:r>
        <w:t>List here the Products/Role and App required to access the function.</w:t>
      </w:r>
    </w:p>
    <w:p w14:paraId="64541CF2" w14:textId="0867C411" w:rsidR="008E5177" w:rsidRDefault="00311B9A" w:rsidP="00DE54EF">
      <w:pPr>
        <w:spacing w:after="0"/>
      </w:pPr>
      <w:r>
        <w:t xml:space="preserve">Product (Role /App) </w:t>
      </w:r>
      <w:r w:rsidR="00B1482F" w:rsidRPr="00BE759E">
        <w:t>in which the function will be available</w:t>
      </w:r>
      <w:r w:rsidR="0069687F">
        <w:t xml:space="preserve">: </w:t>
      </w:r>
      <w:sdt>
        <w:sdtPr>
          <w:alias w:val="Commercial Packaging"/>
          <w:tag w:val="Commercial_Packaging"/>
          <w:id w:val="2075547797"/>
          <w:lock w:val="sdtLocked"/>
          <w:placeholder>
            <w:docPart w:val="353C8D53DF4B46D8B5850D879FD1BD07"/>
          </w:placeholder>
        </w:sdtPr>
        <w:sdtContent>
          <w:r w:rsidR="00A47699" w:rsidRPr="004B3401">
            <w:rPr>
              <w:rFonts w:asciiTheme="minorHAnsi" w:hAnsiTheme="minorHAnsi" w:cstheme="minorHAnsi"/>
              <w:b/>
              <w:bCs/>
              <w:sz w:val="24"/>
              <w:szCs w:val="24"/>
            </w:rPr>
            <w:t>EXH</w:t>
          </w:r>
        </w:sdtContent>
      </w:sdt>
      <w:bookmarkStart w:id="42" w:name="_Toc492890881"/>
      <w:bookmarkStart w:id="43" w:name="_Toc492890908"/>
      <w:bookmarkStart w:id="44" w:name="_Toc494182284"/>
      <w:bookmarkStart w:id="45" w:name="_Toc527023813"/>
      <w:bookmarkStart w:id="46" w:name="_Toc50465468"/>
      <w:bookmarkStart w:id="47" w:name="_Toc50734530"/>
      <w:bookmarkStart w:id="48" w:name="_Toc52877216"/>
    </w:p>
    <w:p w14:paraId="09E75A8A" w14:textId="77777777" w:rsidR="00DA147A" w:rsidRPr="00DE54EF" w:rsidRDefault="00DA147A" w:rsidP="00DE54EF">
      <w:pPr>
        <w:spacing w:after="0"/>
      </w:pPr>
      <w:r>
        <w:br w:type="page"/>
      </w:r>
    </w:p>
    <w:p w14:paraId="0B8925D2" w14:textId="77777777" w:rsidR="001D0415" w:rsidRPr="001D0CE2" w:rsidRDefault="001D0415" w:rsidP="00745F05">
      <w:pPr>
        <w:pStyle w:val="PartTitle"/>
      </w:pPr>
      <w:bookmarkStart w:id="49" w:name="_Toc175735798"/>
      <w:r w:rsidRPr="001D0CE2">
        <w:lastRenderedPageBreak/>
        <w:t>Detailed Specifications</w:t>
      </w:r>
      <w:bookmarkEnd w:id="42"/>
      <w:bookmarkEnd w:id="43"/>
      <w:bookmarkEnd w:id="44"/>
      <w:bookmarkEnd w:id="45"/>
      <w:bookmarkEnd w:id="46"/>
      <w:bookmarkEnd w:id="47"/>
      <w:bookmarkEnd w:id="48"/>
      <w:bookmarkEnd w:id="49"/>
    </w:p>
    <w:p w14:paraId="277C99EB" w14:textId="77777777" w:rsidR="00311B9A" w:rsidRPr="00311B9A" w:rsidRDefault="00372177" w:rsidP="00646AC1">
      <w:pPr>
        <w:pStyle w:val="HiddenText"/>
        <w:jc w:val="both"/>
        <w:rPr>
          <w:rStyle w:val="IntenseReference"/>
          <w:b w:val="0"/>
          <w:bCs w:val="0"/>
          <w:smallCaps w:val="0"/>
          <w:color w:val="808080" w:themeColor="background1" w:themeShade="80"/>
          <w:spacing w:val="0"/>
          <w:sz w:val="20"/>
        </w:rPr>
      </w:pPr>
      <w:r>
        <w:t>Expand on</w:t>
      </w:r>
      <w:r w:rsidR="001D0415" w:rsidRPr="001D0CE2">
        <w:t xml:space="preserve"> the Capability Summary provided above by detailing all aspects of the functionality.</w:t>
      </w:r>
      <w:bookmarkStart w:id="50" w:name="_Toc492890882"/>
      <w:bookmarkStart w:id="51" w:name="_Toc492890909"/>
      <w:bookmarkStart w:id="52" w:name="_Toc494182285"/>
      <w:bookmarkStart w:id="53" w:name="_Toc527023814"/>
    </w:p>
    <w:p w14:paraId="7229A1C9" w14:textId="77777777" w:rsidR="00311B9A" w:rsidRDefault="001C4F95" w:rsidP="00EE5A6B">
      <w:pPr>
        <w:pStyle w:val="3DS2Title1"/>
      </w:pPr>
      <w:bookmarkStart w:id="54" w:name="_Toc175735799"/>
      <w:r>
        <w:t>P</w:t>
      </w:r>
      <w:r w:rsidR="00024159">
        <w:t>ackaging</w:t>
      </w:r>
      <w:bookmarkEnd w:id="54"/>
    </w:p>
    <w:p w14:paraId="42309EEB" w14:textId="77777777" w:rsidR="000A513E" w:rsidRPr="000A513E" w:rsidRDefault="0036716C" w:rsidP="0004272F">
      <w:pPr>
        <w:jc w:val="both"/>
      </w:pPr>
      <w:r>
        <w:rPr>
          <w:noProof/>
        </w:rPr>
        <w:drawing>
          <wp:inline distT="0" distB="0" distL="0" distR="0" wp14:anchorId="5634DD42" wp14:editId="4519089D">
            <wp:extent cx="449821" cy="137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6C6C4E7E" wp14:editId="120C215A">
            <wp:extent cx="466364" cy="137160"/>
            <wp:effectExtent l="0" t="0" r="0" b="0"/>
            <wp:docPr id="1599288138" name="Picture 159928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0A513E" w:rsidRPr="008D5839">
        <w:t xml:space="preserve">If this function impacts the packaging, a Software Architect must be named in the role of Design Reviewer in the Function Planning. This assignment will create a “Design Task” task allowing the Software Architect to review the packaging changes via a dedicated Design Enhancement Specification “DES” and eventually to make the required packaging enhancements. For more information about “DES”, click </w:t>
      </w:r>
      <w:hyperlink r:id="rId16" w:anchor="app:MAP-EVLNUOYNA/content:type=process&amp;PNid=26019254" w:history="1">
        <w:r w:rsidR="000A513E" w:rsidRPr="00B26DD0">
          <w:rPr>
            <w:rStyle w:val="Hyperlink"/>
          </w:rPr>
          <w:t>here</w:t>
        </w:r>
      </w:hyperlink>
      <w:r w:rsidR="000A513E">
        <w:fldChar w:fldCharType="begin"/>
      </w:r>
      <w:r w:rsidR="000A513E">
        <w:rPr>
          <w:vanish/>
        </w:rPr>
        <w:instrText xml:space="preserve"> HYPERLINK "https://eu1-215dsi0708-ifwe.3dexperience.3ds.com/" \l "app:MAP-EVLNUOYNA/content:type=process&amp;PNid=26019254" </w:instrText>
      </w:r>
      <w:r w:rsidR="000A513E">
        <w:fldChar w:fldCharType="separate"/>
      </w:r>
      <w:r w:rsidR="000A513E" w:rsidRPr="00B27A25">
        <w:rPr>
          <w:rStyle w:val="Hyperlink"/>
          <w:i/>
          <w:vanish/>
          <w:sz w:val="20"/>
        </w:rPr>
        <w:t>here</w:t>
      </w:r>
      <w:r w:rsidR="000A513E">
        <w:rPr>
          <w:rStyle w:val="Hyperlink"/>
          <w:i/>
          <w:vanish/>
          <w:sz w:val="20"/>
        </w:rPr>
        <w:fldChar w:fldCharType="end"/>
      </w:r>
      <w:r w:rsidR="000A513E" w:rsidRPr="008D5839">
        <w:t>. If a Service or Component is involved, the associated “referential” may require an update.</w:t>
      </w:r>
    </w:p>
    <w:p w14:paraId="5E4D83CC" w14:textId="77777777" w:rsidR="00311B9A" w:rsidRDefault="00311B9A" w:rsidP="00646AC1">
      <w:pPr>
        <w:pStyle w:val="HiddenText"/>
        <w:jc w:val="both"/>
      </w:pPr>
      <w:r w:rsidRPr="001D0CE2">
        <w:t>If this function modifies the existing packaging, specify the necessary changes below. Include whether commercial pre-requisite products are required and, if so, whether these must be created. If packaging changes will affect pricing, explain this here.</w:t>
      </w:r>
    </w:p>
    <w:p w14:paraId="5EC60E90" w14:textId="77777777" w:rsidR="00AA6B45" w:rsidRPr="00357809" w:rsidRDefault="00311B9A" w:rsidP="00646AC1">
      <w:pPr>
        <w:pStyle w:val="HiddenText"/>
        <w:jc w:val="both"/>
        <w:rPr>
          <w:color w:val="auto"/>
          <w:u w:val="single"/>
        </w:rPr>
      </w:pPr>
      <w:r w:rsidRPr="001D0CE2">
        <w:t>For more information of this topic, refer to the “Packaging</w:t>
      </w:r>
      <w:r w:rsidR="003F495E">
        <w:t>”</w:t>
      </w:r>
      <w:r w:rsidRPr="001D0CE2">
        <w:t xml:space="preserve"> section of </w:t>
      </w:r>
      <w:hyperlink r:id="rId17" w:history="1">
        <w:r w:rsidRPr="001D0CE2">
          <w:rPr>
            <w:rStyle w:val="Hyperlink"/>
            <w:color w:val="3366FF"/>
          </w:rPr>
          <w:t>PES Authoring Best Practices</w:t>
        </w:r>
        <w:r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4E6EE247"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6F2981E7" w14:textId="77777777" w:rsidR="00C62F38" w:rsidRPr="001D0CE2" w:rsidRDefault="00C62F38" w:rsidP="00C62F38">
            <w:pPr>
              <w:jc w:val="center"/>
            </w:pPr>
            <w:r>
              <w:rPr>
                <w:noProof/>
              </w:rPr>
              <mc:AlternateContent>
                <mc:Choice Requires="wps">
                  <w:drawing>
                    <wp:inline distT="0" distB="0" distL="0" distR="0" wp14:anchorId="76682A9F" wp14:editId="1538070E">
                      <wp:extent cx="270710" cy="274320"/>
                      <wp:effectExtent l="19050" t="19050" r="15240" b="30480"/>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859E0B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76682A9F" id="Oval 2" o:spid="_x0000_s102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9MwgIAABs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OmLG3og3a1vtV0DAYv9gq3nH7xQ205L5sGKA&#10;Q42XuKjCAx4S+S2pHSRKGgu/3rqP9jhr+EpJh0uipP7nhoGgRH81OIVxo4wCjMJ6FMymXVhsx0mq&#10;JonoAEGPogTbPuP+mscs+MQMx1wl5QFGZRH6ZYUbkIv5PJltHKi6QRcMjFvEsbA0j45HPXIcp+Rp&#10;98zADdMUcAzv7bhMXk1Ubxs9jZ1vgpUqjduR04F93EB9c/bbMq64l3qyOu702W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AKG&#10;X0z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6859E0B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266961B9"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33D6B1C7"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301A6A" w14:paraId="4EC9C9EA"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0EEBA679" w14:textId="77777777" w:rsidR="00C62F38" w:rsidRDefault="00C62F38" w:rsidP="00BD51F4">
            <w:pPr>
              <w:rPr>
                <w:b w:val="0"/>
              </w:rPr>
            </w:pPr>
          </w:p>
        </w:tc>
        <w:tc>
          <w:tcPr>
            <w:tcW w:w="2307" w:type="pct"/>
            <w:tcBorders>
              <w:top w:val="none" w:sz="0" w:space="0" w:color="auto"/>
              <w:bottom w:val="none" w:sz="0" w:space="0" w:color="auto"/>
            </w:tcBorders>
          </w:tcPr>
          <w:p w14:paraId="015E19EC" w14:textId="77777777" w:rsidR="00C62F38" w:rsidRPr="00301A6A" w:rsidRDefault="00C62F38" w:rsidP="00BD51F4">
            <w:pPr>
              <w:cnfStyle w:val="000000100000" w:firstRow="0" w:lastRow="0" w:firstColumn="0" w:lastColumn="0" w:oddVBand="0" w:evenVBand="0" w:oddHBand="1" w:evenHBand="0" w:firstRowFirstColumn="0" w:firstRowLastColumn="0" w:lastRowFirstColumn="0" w:lastRowLastColumn="0"/>
              <w:rPr>
                <w:b/>
              </w:rPr>
            </w:pPr>
            <w:r>
              <w:rPr>
                <w:b/>
              </w:rPr>
              <w:t>Does this function i</w:t>
            </w:r>
            <w:r w:rsidRPr="00BB693E">
              <w:rPr>
                <w:b/>
              </w:rPr>
              <w:t>mpact</w:t>
            </w:r>
            <w:r>
              <w:rPr>
                <w:b/>
              </w:rPr>
              <w:t xml:space="preserve"> the packaging?</w:t>
            </w:r>
          </w:p>
        </w:tc>
        <w:tc>
          <w:tcPr>
            <w:tcW w:w="2307" w:type="pct"/>
            <w:tcBorders>
              <w:top w:val="none" w:sz="0" w:space="0" w:color="auto"/>
              <w:bottom w:val="none" w:sz="0" w:space="0" w:color="auto"/>
              <w:right w:val="none" w:sz="0" w:space="0" w:color="auto"/>
            </w:tcBorders>
          </w:tcPr>
          <w:p w14:paraId="12151B6C" w14:textId="6A503E35" w:rsidR="00C62F38" w:rsidRPr="00301A6A" w:rsidRDefault="00000000" w:rsidP="00F703EE">
            <w:pPr>
              <w:cnfStyle w:val="000000100000" w:firstRow="0" w:lastRow="0" w:firstColumn="0" w:lastColumn="0" w:oddVBand="0" w:evenVBand="0" w:oddHBand="1" w:evenHBand="0" w:firstRowFirstColumn="0" w:firstRowLastColumn="0" w:lastRowFirstColumn="0" w:lastRowLastColumn="0"/>
            </w:pPr>
            <w:sdt>
              <w:sdtPr>
                <w:alias w:val="Packaging Impact Type"/>
                <w:tag w:val="Packaging_Impact_Type"/>
                <w:id w:val="-1255821021"/>
                <w:placeholder>
                  <w:docPart w:val="2C15F68A1F564C2EB5C51E7E2B48734D"/>
                </w:placeholder>
                <w:dropDownList>
                  <w:listItem w:value="Choose an item."/>
                  <w:listItem w:displayText="No Impact" w:value="No Impact"/>
                  <w:listItem w:displayText="Only Impacts Physical Packaging " w:value="Only Impacts Physical Packaging "/>
                  <w:listItem w:displayText="Only Impacts Logical Portfolio (LPN in DSxRD:Roles, Apps... )" w:value="Only Impacts Logical Portfolio (LPN in DSxRD:Roles, Apps... )"/>
                  <w:listItem w:displayText="Impacts both Physical Packaging and Logical Portfolio  " w:value="Impacts both Physical Packaging and Logical Portfolio  "/>
                </w:dropDownList>
              </w:sdtPr>
              <w:sdtContent>
                <w:r w:rsidR="00F26F83">
                  <w:t>No Impact</w:t>
                </w:r>
              </w:sdtContent>
            </w:sdt>
          </w:p>
        </w:tc>
      </w:tr>
    </w:tbl>
    <w:p w14:paraId="2E53E685" w14:textId="77777777" w:rsidR="00311B9A" w:rsidRDefault="00DA147A" w:rsidP="00311B9A">
      <w:r>
        <w:t xml:space="preserve">Packaging items to be </w:t>
      </w:r>
      <w:r w:rsidR="00283258">
        <w:t>modified:</w:t>
      </w:r>
    </w:p>
    <w:sdt>
      <w:sdtPr>
        <w:rPr>
          <w:rStyle w:val="IntenseReference"/>
          <w:b w:val="0"/>
          <w:bCs w:val="0"/>
          <w:smallCaps w:val="0"/>
          <w:color w:val="auto"/>
          <w:spacing w:val="0"/>
          <w:sz w:val="22"/>
        </w:rPr>
        <w:alias w:val="Packaging impact"/>
        <w:tag w:val="Packaging impact"/>
        <w:id w:val="-1057858984"/>
        <w:placeholder>
          <w:docPart w:val="4649629EA818434795035956985A1B05"/>
        </w:placeholder>
        <w:showingPlcHdr/>
      </w:sdtPr>
      <w:sdtContent>
        <w:p w14:paraId="63BF49A4" w14:textId="77777777" w:rsidR="0069687F" w:rsidRPr="00311B9A" w:rsidRDefault="0069687F" w:rsidP="00311B9A">
          <w:pPr>
            <w:rPr>
              <w:rStyle w:val="IntenseReference"/>
              <w:b w:val="0"/>
              <w:bCs w:val="0"/>
              <w:smallCaps w:val="0"/>
              <w:color w:val="auto"/>
              <w:spacing w:val="0"/>
              <w:sz w:val="22"/>
            </w:rPr>
          </w:pPr>
          <w:r w:rsidRPr="0069687F">
            <w:rPr>
              <w:rStyle w:val="PlaceholderText"/>
            </w:rPr>
            <w:t>List the packaging items to modify, separated by a semicolon.</w:t>
          </w:r>
        </w:p>
      </w:sdtContent>
    </w:sdt>
    <w:bookmarkEnd w:id="50"/>
    <w:bookmarkEnd w:id="51"/>
    <w:bookmarkEnd w:id="52"/>
    <w:bookmarkEnd w:id="53"/>
    <w:p w14:paraId="3C7903CD" w14:textId="77777777" w:rsidR="00C9105F" w:rsidRPr="00366256" w:rsidRDefault="00C9105F" w:rsidP="002314C1"/>
    <w:p w14:paraId="0993A68B" w14:textId="77777777" w:rsidR="001448AF" w:rsidRPr="001D0CE2" w:rsidRDefault="001448AF" w:rsidP="00EE5A6B">
      <w:pPr>
        <w:pStyle w:val="3DS2Title1"/>
      </w:pPr>
      <w:bookmarkStart w:id="55" w:name="_Toc492890884"/>
      <w:bookmarkStart w:id="56" w:name="_Toc492890914"/>
      <w:bookmarkStart w:id="57" w:name="_Toc494182290"/>
      <w:bookmarkStart w:id="58" w:name="_Toc527023816"/>
      <w:bookmarkStart w:id="59" w:name="_Toc175735800"/>
      <w:r w:rsidRPr="001D0CE2">
        <w:t xml:space="preserve">User </w:t>
      </w:r>
      <w:r w:rsidR="00B359BD">
        <w:t>e</w:t>
      </w:r>
      <w:r w:rsidRPr="001D0CE2">
        <w:t xml:space="preserve">xperience and </w:t>
      </w:r>
      <w:r w:rsidR="00B359BD">
        <w:t>i</w:t>
      </w:r>
      <w:r w:rsidRPr="001D0CE2">
        <w:t>nteractions</w:t>
      </w:r>
      <w:bookmarkEnd w:id="55"/>
      <w:bookmarkEnd w:id="56"/>
      <w:bookmarkEnd w:id="57"/>
      <w:bookmarkEnd w:id="58"/>
      <w:bookmarkEnd w:id="59"/>
    </w:p>
    <w:p w14:paraId="0068D886" w14:textId="77777777" w:rsidR="001448AF" w:rsidRPr="001D0CE2" w:rsidRDefault="001448AF" w:rsidP="00646AC1">
      <w:pPr>
        <w:pStyle w:val="HiddenText"/>
        <w:jc w:val="both"/>
      </w:pPr>
      <w:r w:rsidRPr="001D0CE2">
        <w:t xml:space="preserve">For information on completing this PES section, refer to the </w:t>
      </w:r>
      <w:hyperlink r:id="rId18" w:history="1">
        <w:r w:rsidRPr="001D0CE2">
          <w:rPr>
            <w:rStyle w:val="Hyperlink"/>
          </w:rPr>
          <w:t>PES Authoring Best Practices</w:t>
        </w:r>
      </w:hyperlink>
      <w:r w:rsidRPr="001D0CE2">
        <w:t xml:space="preserve"> section </w:t>
      </w:r>
      <w:r w:rsidR="00BB693E">
        <w:t>“</w:t>
      </w:r>
      <w:bookmarkStart w:id="60" w:name="_Toc7091479"/>
      <w:bookmarkStart w:id="61" w:name="_Toc52899280"/>
      <w:r w:rsidR="00BB693E" w:rsidRPr="00350DB1">
        <w:t>What about User Experience and Interaction</w:t>
      </w:r>
      <w:bookmarkEnd w:id="60"/>
      <w:bookmarkEnd w:id="61"/>
      <w:r w:rsidR="00BB693E">
        <w:t>”</w:t>
      </w:r>
      <w:r w:rsidRPr="001D0CE2">
        <w:t>.</w:t>
      </w:r>
    </w:p>
    <w:p w14:paraId="51473EBB" w14:textId="77777777" w:rsidR="00EE5706" w:rsidRDefault="001448AF" w:rsidP="00EE5A6B">
      <w:pPr>
        <w:pStyle w:val="3DS2Title2"/>
      </w:pPr>
      <w:bookmarkStart w:id="62" w:name="_Toc494182322"/>
      <w:bookmarkStart w:id="63" w:name="_Toc527023829"/>
      <w:r w:rsidRPr="001D0CE2">
        <w:t xml:space="preserve">User </w:t>
      </w:r>
      <w:r w:rsidR="00B359BD">
        <w:t>i</w:t>
      </w:r>
      <w:r w:rsidR="00AE1533">
        <w:t>nterface</w:t>
      </w:r>
    </w:p>
    <w:p w14:paraId="353E72AA" w14:textId="0EE86976" w:rsidR="00EE5706" w:rsidRPr="00EE5706" w:rsidRDefault="00A6557B" w:rsidP="00EE5706">
      <w:pPr>
        <w:pStyle w:val="3DSTitle3"/>
      </w:pPr>
      <w:r>
        <w:t>New UI components</w:t>
      </w:r>
      <w:r w:rsidR="00F26F83">
        <w:t xml:space="preserve"> </w:t>
      </w:r>
      <w:r w:rsidR="00F26F83" w:rsidRPr="00F26F83">
        <w:rPr>
          <w:rFonts w:asciiTheme="minorHAnsi" w:hAnsiTheme="minorHAnsi" w:cstheme="minorHAnsi"/>
          <w:color w:val="auto"/>
        </w:rPr>
        <w:t>N/A</w:t>
      </w:r>
    </w:p>
    <w:p w14:paraId="37C1A6BF" w14:textId="77777777" w:rsidR="00EE5706" w:rsidRPr="001D0CE2" w:rsidRDefault="00EE5706" w:rsidP="00646AC1">
      <w:pPr>
        <w:pStyle w:val="HiddenText"/>
        <w:jc w:val="both"/>
      </w:pPr>
      <w:r w:rsidRPr="001D0CE2">
        <w:t>If</w:t>
      </w:r>
      <w:r w:rsidR="00FC0CCD">
        <w:t xml:space="preserve"> the function adds new UI “components”</w:t>
      </w:r>
      <w:r w:rsidRPr="001D0CE2">
        <w:t xml:space="preserve">, </w:t>
      </w:r>
      <w:r w:rsidR="00FC0CCD">
        <w:t>(commands/</w:t>
      </w:r>
      <w:r w:rsidR="00FC0CCD" w:rsidRPr="001D0CE2">
        <w:t>dialog boxes</w:t>
      </w:r>
      <w:r w:rsidR="00FC0CCD">
        <w:t xml:space="preserve">/panels/widgets) </w:t>
      </w:r>
      <w:r w:rsidRPr="001D0CE2">
        <w:t xml:space="preserve">list them in the table below.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FC0CCD" w:rsidRPr="001D0CE2" w14:paraId="4C44E9BF"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1B26AFB3" w14:textId="77777777" w:rsidR="00FC0CCD" w:rsidRPr="009C6E81" w:rsidRDefault="00FC0CCD" w:rsidP="00A6557B">
            <w:r w:rsidRPr="009C6E81">
              <w:t xml:space="preserve">Component List </w:t>
            </w:r>
          </w:p>
        </w:tc>
        <w:tc>
          <w:tcPr>
            <w:tcW w:w="2500" w:type="pct"/>
            <w:shd w:val="clear" w:color="auto" w:fill="003F66"/>
          </w:tcPr>
          <w:p w14:paraId="362F365A" w14:textId="77777777" w:rsidR="00FC0CCD" w:rsidRPr="009C6E81" w:rsidRDefault="00516B65" w:rsidP="00516B65">
            <w:pPr>
              <w:cnfStyle w:val="100000000000" w:firstRow="1" w:lastRow="0" w:firstColumn="0" w:lastColumn="0" w:oddVBand="0" w:evenVBand="0" w:oddHBand="0" w:evenHBand="0" w:firstRowFirstColumn="0" w:firstRowLastColumn="0" w:lastRowFirstColumn="0" w:lastRowLastColumn="0"/>
            </w:pPr>
            <w:r>
              <w:t>New co</w:t>
            </w:r>
            <w:r w:rsidR="00604E7E">
              <w:t>mponent b</w:t>
            </w:r>
            <w:r w:rsidR="009C6E81">
              <w:t>ehavior</w:t>
            </w:r>
          </w:p>
        </w:tc>
      </w:tr>
      <w:tr w:rsidR="00FC0CCD" w:rsidRPr="001D0CE2" w14:paraId="508EED14"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0AC81011" w14:textId="77777777" w:rsidR="00FC0CCD" w:rsidRPr="00604E7E" w:rsidRDefault="00FC0CCD" w:rsidP="00FC0CCD">
            <w:pPr>
              <w:rPr>
                <w:b w:val="0"/>
              </w:rPr>
            </w:pPr>
          </w:p>
        </w:tc>
        <w:tc>
          <w:tcPr>
            <w:tcW w:w="2500" w:type="pct"/>
          </w:tcPr>
          <w:p w14:paraId="381D2130" w14:textId="77777777" w:rsidR="00FC0CCD" w:rsidRPr="001D0CE2" w:rsidRDefault="00FC0CCD" w:rsidP="00FC0CCD">
            <w:pPr>
              <w:cnfStyle w:val="000000000000" w:firstRow="0" w:lastRow="0" w:firstColumn="0" w:lastColumn="0" w:oddVBand="0" w:evenVBand="0" w:oddHBand="0" w:evenHBand="0" w:firstRowFirstColumn="0" w:firstRowLastColumn="0" w:lastRowFirstColumn="0" w:lastRowLastColumn="0"/>
            </w:pPr>
          </w:p>
        </w:tc>
      </w:tr>
    </w:tbl>
    <w:p w14:paraId="1629EC6A" w14:textId="77777777" w:rsidR="00BB693E" w:rsidRPr="001C1940" w:rsidRDefault="00BB693E" w:rsidP="00E7104C"/>
    <w:p w14:paraId="615F514F" w14:textId="2B6B0177" w:rsidR="00BB693E" w:rsidRPr="00F26F83" w:rsidRDefault="00FC0CCD" w:rsidP="00FC0CCD">
      <w:pPr>
        <w:pStyle w:val="3DSTitle3"/>
        <w:rPr>
          <w:rFonts w:asciiTheme="minorHAnsi" w:hAnsiTheme="minorHAnsi" w:cstheme="minorHAnsi"/>
          <w:color w:val="auto"/>
        </w:rPr>
      </w:pPr>
      <w:r>
        <w:t>Modified UI components</w:t>
      </w:r>
      <w:r w:rsidR="00F26F83">
        <w:tab/>
      </w:r>
      <w:r w:rsidR="00F26F83" w:rsidRPr="00F26F83">
        <w:rPr>
          <w:rFonts w:asciiTheme="minorHAnsi" w:hAnsiTheme="minorHAnsi" w:cstheme="minorHAnsi"/>
          <w:color w:val="auto"/>
        </w:rPr>
        <w:t>N/A</w:t>
      </w:r>
    </w:p>
    <w:p w14:paraId="20BF2363" w14:textId="77777777" w:rsidR="00D92659" w:rsidRDefault="00FC0CCD" w:rsidP="00646AC1">
      <w:pPr>
        <w:pStyle w:val="HiddenText"/>
        <w:jc w:val="both"/>
      </w:pPr>
      <w:r w:rsidRPr="001D0CE2">
        <w:t xml:space="preserve">If the function </w:t>
      </w:r>
      <w:r>
        <w:t xml:space="preserve">changes existing </w:t>
      </w:r>
      <w:r w:rsidR="009A50DE">
        <w:t>dialogs</w:t>
      </w:r>
      <w:r>
        <w:t xml:space="preserve">, </w:t>
      </w:r>
      <w:r w:rsidR="009A50DE">
        <w:t>specify below</w:t>
      </w:r>
      <w:r>
        <w:t xml:space="preserve"> which </w:t>
      </w:r>
      <w:r w:rsidR="009A50DE">
        <w:t xml:space="preserve">dialogs </w:t>
      </w:r>
      <w:r>
        <w:t>are impacted and how</w:t>
      </w:r>
      <w:r w:rsidRPr="001D0CE2">
        <w:t>.</w:t>
      </w:r>
      <w:r w:rsidR="00CF675F">
        <w:t xml:space="preserve"> </w:t>
      </w:r>
      <w:r w:rsidR="00CF675F" w:rsidRPr="001D0CE2">
        <w:t xml:space="preserve">Explain also any change to information access (for instance </w:t>
      </w:r>
      <w:r w:rsidR="009A50DE">
        <w:t xml:space="preserve">if </w:t>
      </w:r>
      <w:r w:rsidR="00CF675F" w:rsidRPr="001D0CE2">
        <w:t xml:space="preserve">some properties </w:t>
      </w:r>
      <w:r w:rsidR="009A50DE">
        <w:t>will now be</w:t>
      </w:r>
      <w:r w:rsidR="00CF675F" w:rsidRPr="001D0CE2">
        <w:t xml:space="preserve"> accessible </w:t>
      </w:r>
      <w:r w:rsidR="00E9464E" w:rsidRPr="001D0CE2">
        <w:t>th</w:t>
      </w:r>
      <w:r w:rsidR="00E9464E">
        <w:t>r</w:t>
      </w:r>
      <w:r w:rsidR="00E9464E" w:rsidRPr="001D0CE2">
        <w:t>ough</w:t>
      </w:r>
      <w:r w:rsidR="00CF675F" w:rsidRPr="001D0CE2">
        <w:t xml:space="preserve"> a different </w:t>
      </w:r>
      <w:r w:rsidR="009A50DE">
        <w:t>dialog</w:t>
      </w:r>
      <w:r w:rsidR="00CF675F"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2C7F914B"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5FBD3EB7" w14:textId="77777777" w:rsidR="00C62F38" w:rsidRPr="001D0CE2" w:rsidRDefault="00C62F38" w:rsidP="00C62F38">
            <w:pPr>
              <w:jc w:val="center"/>
            </w:pPr>
            <w:r>
              <w:rPr>
                <w:noProof/>
              </w:rPr>
              <mc:AlternateContent>
                <mc:Choice Requires="wps">
                  <w:drawing>
                    <wp:inline distT="0" distB="0" distL="0" distR="0" wp14:anchorId="21737024" wp14:editId="64A1D690">
                      <wp:extent cx="270710" cy="274320"/>
                      <wp:effectExtent l="19050" t="19050" r="15240" b="30480"/>
                      <wp:docPr id="17" name="Oval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B2F82F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1737024" id="Oval 17" o:spid="_x0000_s1030"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DTx&#10;Cyz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7B2F82F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7A1BE3B2"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1AFB0F1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3BB27B2F" w14:textId="77777777" w:rsidTr="00D2578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34F5C835" w14:textId="77777777" w:rsidR="00C62F38" w:rsidRPr="00D92659" w:rsidRDefault="00C62F38" w:rsidP="00660BF9">
            <w:pPr>
              <w:rPr>
                <w:b w:val="0"/>
              </w:rPr>
            </w:pPr>
          </w:p>
        </w:tc>
        <w:tc>
          <w:tcPr>
            <w:tcW w:w="2301" w:type="pct"/>
            <w:tcBorders>
              <w:top w:val="none" w:sz="0" w:space="0" w:color="auto"/>
              <w:bottom w:val="none" w:sz="0" w:space="0" w:color="auto"/>
            </w:tcBorders>
          </w:tcPr>
          <w:p w14:paraId="540E6A8D"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D92659">
              <w:rPr>
                <w:b/>
              </w:rPr>
              <w:t>Is the Cu</w:t>
            </w:r>
            <w:r w:rsidR="00DB5FBD">
              <w:rPr>
                <w:b/>
              </w:rPr>
              <w:t>rrent User Experience Impacted?</w:t>
            </w:r>
          </w:p>
        </w:tc>
        <w:tc>
          <w:tcPr>
            <w:tcW w:w="2301" w:type="pct"/>
            <w:tcBorders>
              <w:top w:val="none" w:sz="0" w:space="0" w:color="auto"/>
              <w:bottom w:val="none" w:sz="0" w:space="0" w:color="auto"/>
              <w:right w:val="none" w:sz="0" w:space="0" w:color="auto"/>
            </w:tcBorders>
          </w:tcPr>
          <w:p w14:paraId="481A8022" w14:textId="77777777" w:rsidR="00C62F38" w:rsidRPr="00DC0853" w:rsidRDefault="00000000"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Current User Experience Impact"/>
                <w:tag w:val="Current_User_Experience_Impact"/>
                <w:id w:val="-938209880"/>
                <w:placeholder>
                  <w:docPart w:val="614D06190D704888AADACA8C48EC0F75"/>
                </w:placeholder>
                <w:showingPlcHdr/>
                <w:dropDownList>
                  <w:listItem w:value="Select an item."/>
                  <w:listItem w:displayText="Yes" w:value="Yes"/>
                  <w:listItem w:displayText="No" w:value="No"/>
                </w:dropDownList>
              </w:sdtPr>
              <w:sdtEndPr>
                <w:rPr>
                  <w:i w:val="0"/>
                  <w:iCs w:val="0"/>
                </w:rPr>
              </w:sdtEndPr>
              <w:sdtContent>
                <w:r w:rsidR="001E5378">
                  <w:rPr>
                    <w:rStyle w:val="PlaceholderText"/>
                  </w:rPr>
                  <w:t>Select</w:t>
                </w:r>
                <w:r w:rsidR="001E5378" w:rsidRPr="00874AA1">
                  <w:rPr>
                    <w:rStyle w:val="PlaceholderText"/>
                  </w:rPr>
                  <w:t xml:space="preserve"> an item.</w:t>
                </w:r>
              </w:sdtContent>
            </w:sdt>
          </w:p>
        </w:tc>
      </w:tr>
    </w:tbl>
    <w:p w14:paraId="492C83F4" w14:textId="77777777" w:rsidR="0004272F" w:rsidRDefault="0004272F" w:rsidP="0004272F">
      <w:pPr>
        <w:jc w:val="both"/>
      </w:pPr>
    </w:p>
    <w:p w14:paraId="600856E3" w14:textId="2FBB7A1D" w:rsidR="00451BE1" w:rsidRPr="008D5839" w:rsidRDefault="0036716C" w:rsidP="0004272F">
      <w:pPr>
        <w:jc w:val="both"/>
      </w:pPr>
      <w:r>
        <w:rPr>
          <w:noProof/>
        </w:rPr>
        <w:drawing>
          <wp:inline distT="0" distB="0" distL="0" distR="0" wp14:anchorId="2FB14913" wp14:editId="3F4D33EC">
            <wp:extent cx="449821" cy="1371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0FCDAC4B" wp14:editId="60577EA1">
            <wp:extent cx="466364" cy="137160"/>
            <wp:effectExtent l="0" t="0" r="0" b="0"/>
            <wp:docPr id="1599288137" name="Picture 159928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CF675F" w:rsidRPr="008D5839">
        <w:t>If the</w:t>
      </w:r>
      <w:r w:rsidR="00B27A25" w:rsidRPr="008D5839">
        <w:t xml:space="preserve"> function impacts the current </w:t>
      </w:r>
      <w:r w:rsidR="00CF675F" w:rsidRPr="008D5839">
        <w:t xml:space="preserve">User </w:t>
      </w:r>
      <w:r w:rsidR="003F6F10" w:rsidRPr="008D5839">
        <w:t>Experience (</w:t>
      </w:r>
      <w:r w:rsidR="00CF675F" w:rsidRPr="008D5839">
        <w:t>an action can no longer be performed, default behavior is modified</w:t>
      </w:r>
      <w:r w:rsidR="001C1940" w:rsidRPr="008D5839">
        <w:t>, etc.</w:t>
      </w:r>
      <w:r w:rsidR="00CF675F" w:rsidRPr="008D5839">
        <w:t xml:space="preserve">), a User Experience Expert must be named in the Function Plan. This will create a “UEE PES Review” task </w:t>
      </w:r>
      <w:r w:rsidR="001C1940" w:rsidRPr="008D5839">
        <w:t xml:space="preserve">allowing </w:t>
      </w:r>
      <w:r w:rsidR="00CF675F" w:rsidRPr="008D5839">
        <w:t xml:space="preserve">the User Experience Expert </w:t>
      </w:r>
      <w:r w:rsidR="001C1940" w:rsidRPr="008D5839">
        <w:t xml:space="preserve">to </w:t>
      </w:r>
      <w:r w:rsidR="00CF675F" w:rsidRPr="008D5839">
        <w:t>evaluate whether the impact is acceptable and</w:t>
      </w:r>
      <w:r w:rsidR="001C1940" w:rsidRPr="008D5839">
        <w:t>,</w:t>
      </w:r>
      <w:r w:rsidR="00CF675F" w:rsidRPr="008D5839">
        <w:t xml:space="preserve"> if so</w:t>
      </w:r>
      <w:r w:rsidR="001C1940" w:rsidRPr="008D5839">
        <w:t>,</w:t>
      </w:r>
      <w:r w:rsidR="00CF675F" w:rsidRPr="008D5839">
        <w:t xml:space="preserve"> how to minimize </w:t>
      </w:r>
      <w:r w:rsidR="001C1940" w:rsidRPr="008D5839">
        <w:t>impact on</w:t>
      </w:r>
      <w:r w:rsidR="00CF675F" w:rsidRPr="008D5839">
        <w:t xml:space="preserve"> the end user. If no User Experience Expert is available, assign the task to the App Manager.</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3002"/>
        <w:gridCol w:w="3003"/>
        <w:gridCol w:w="3001"/>
      </w:tblGrid>
      <w:tr w:rsidR="00516B65" w:rsidRPr="001D0CE2" w14:paraId="71A9B932" w14:textId="77777777" w:rsidTr="00090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3AFA33FB" w14:textId="77777777" w:rsidR="00516B65" w:rsidRPr="009C6E81" w:rsidRDefault="00516B65" w:rsidP="00550F73">
            <w:r>
              <w:t xml:space="preserve">Modified </w:t>
            </w:r>
            <w:r w:rsidRPr="009C6E81">
              <w:t xml:space="preserve">Component List </w:t>
            </w:r>
          </w:p>
        </w:tc>
        <w:tc>
          <w:tcPr>
            <w:tcW w:w="1667" w:type="pct"/>
            <w:shd w:val="clear" w:color="auto" w:fill="003F66"/>
          </w:tcPr>
          <w:p w14:paraId="2BA90524" w14:textId="77777777" w:rsidR="00516B65" w:rsidRPr="009C6E81" w:rsidRDefault="00516B65" w:rsidP="004131A0">
            <w:pPr>
              <w:cnfStyle w:val="100000000000" w:firstRow="1" w:lastRow="0" w:firstColumn="0" w:lastColumn="0" w:oddVBand="0" w:evenVBand="0" w:oddHBand="0" w:evenHBand="0" w:firstRowFirstColumn="0" w:firstRowLastColumn="0" w:lastRowFirstColumn="0" w:lastRowLastColumn="0"/>
            </w:pPr>
            <w:r>
              <w:t>Modified behavior</w:t>
            </w:r>
          </w:p>
        </w:tc>
        <w:tc>
          <w:tcPr>
            <w:tcW w:w="1667" w:type="pct"/>
            <w:shd w:val="clear" w:color="auto" w:fill="003F66"/>
          </w:tcPr>
          <w:p w14:paraId="0E371192" w14:textId="77777777" w:rsidR="00516B65" w:rsidRDefault="00516B65" w:rsidP="004131A0">
            <w:pPr>
              <w:cnfStyle w:val="100000000000" w:firstRow="1" w:lastRow="0" w:firstColumn="0" w:lastColumn="0" w:oddVBand="0" w:evenVBand="0" w:oddHBand="0" w:evenHBand="0" w:firstRowFirstColumn="0" w:firstRowLastColumn="0" w:lastRowFirstColumn="0" w:lastRowLastColumn="0"/>
            </w:pPr>
            <w:r>
              <w:t>New behavior</w:t>
            </w:r>
          </w:p>
        </w:tc>
      </w:tr>
      <w:tr w:rsidR="00516B65" w:rsidRPr="001D0CE2" w14:paraId="19D06F66" w14:textId="77777777" w:rsidTr="00090129">
        <w:tc>
          <w:tcPr>
            <w:cnfStyle w:val="001000000000" w:firstRow="0" w:lastRow="0" w:firstColumn="1" w:lastColumn="0" w:oddVBand="0" w:evenVBand="0" w:oddHBand="0" w:evenHBand="0" w:firstRowFirstColumn="0" w:firstRowLastColumn="0" w:lastRowFirstColumn="0" w:lastRowLastColumn="0"/>
            <w:tcW w:w="1667" w:type="pct"/>
          </w:tcPr>
          <w:p w14:paraId="1732A4FC" w14:textId="77777777" w:rsidR="00516B65" w:rsidRPr="00604E7E" w:rsidRDefault="00516B65" w:rsidP="00550F73">
            <w:pPr>
              <w:rPr>
                <w:b w:val="0"/>
              </w:rPr>
            </w:pPr>
          </w:p>
        </w:tc>
        <w:tc>
          <w:tcPr>
            <w:tcW w:w="1667" w:type="pct"/>
          </w:tcPr>
          <w:p w14:paraId="0CF007BB" w14:textId="77777777" w:rsidR="00516B65" w:rsidRPr="001D0CE2" w:rsidRDefault="00516B65" w:rsidP="00550F73">
            <w:pPr>
              <w:cnfStyle w:val="000000000000" w:firstRow="0" w:lastRow="0" w:firstColumn="0" w:lastColumn="0" w:oddVBand="0" w:evenVBand="0" w:oddHBand="0" w:evenHBand="0" w:firstRowFirstColumn="0" w:firstRowLastColumn="0" w:lastRowFirstColumn="0" w:lastRowLastColumn="0"/>
            </w:pPr>
          </w:p>
        </w:tc>
        <w:tc>
          <w:tcPr>
            <w:tcW w:w="1667" w:type="pct"/>
          </w:tcPr>
          <w:p w14:paraId="6F653C8A" w14:textId="77777777" w:rsidR="00516B65" w:rsidRPr="001D0CE2" w:rsidRDefault="00516B65" w:rsidP="00550F73">
            <w:pPr>
              <w:cnfStyle w:val="000000000000" w:firstRow="0" w:lastRow="0" w:firstColumn="0" w:lastColumn="0" w:oddVBand="0" w:evenVBand="0" w:oddHBand="0" w:evenHBand="0" w:firstRowFirstColumn="0" w:firstRowLastColumn="0" w:lastRowFirstColumn="0" w:lastRowLastColumn="0"/>
            </w:pPr>
          </w:p>
        </w:tc>
      </w:tr>
    </w:tbl>
    <w:p w14:paraId="6C4E59DE" w14:textId="77777777" w:rsidR="004131A0" w:rsidRDefault="004131A0" w:rsidP="00550F73"/>
    <w:p w14:paraId="54FC8646" w14:textId="77777777" w:rsidR="00F26F83" w:rsidRDefault="00F26F83" w:rsidP="00550F73"/>
    <w:p w14:paraId="1074CE4A" w14:textId="77777777" w:rsidR="00F26F83" w:rsidRPr="00BB693E" w:rsidRDefault="00F26F83" w:rsidP="00550F73"/>
    <w:p w14:paraId="14DA943C" w14:textId="77777777" w:rsidR="00D92659" w:rsidRPr="00BB693E" w:rsidRDefault="00AE1533" w:rsidP="00D92659">
      <w:pPr>
        <w:pStyle w:val="3DS2Title2"/>
      </w:pPr>
      <w:r w:rsidRPr="00BB693E">
        <w:lastRenderedPageBreak/>
        <w:t xml:space="preserve">User </w:t>
      </w:r>
      <w:r w:rsidR="00B359BD">
        <w:t>a</w:t>
      </w:r>
      <w:r w:rsidR="001448AF" w:rsidRPr="00BB693E">
        <w:t>ssistance</w:t>
      </w:r>
      <w:bookmarkStart w:id="64" w:name="_Toc494182324"/>
      <w:bookmarkStart w:id="65" w:name="_Toc527023831"/>
      <w:bookmarkStart w:id="66" w:name="_Toc50465469"/>
      <w:bookmarkEnd w:id="62"/>
      <w:bookmarkEnd w:id="63"/>
    </w:p>
    <w:p w14:paraId="20757B92" w14:textId="2FEA5E58" w:rsidR="001448AF" w:rsidRDefault="001448AF" w:rsidP="002F2311">
      <w:pPr>
        <w:pStyle w:val="3DSTitle3"/>
      </w:pPr>
      <w:bookmarkStart w:id="67" w:name="_Toc50734531"/>
      <w:bookmarkStart w:id="68" w:name="_Toc52877217"/>
      <w:r w:rsidRPr="001D0CE2">
        <w:t xml:space="preserve">Embedded </w:t>
      </w:r>
      <w:r w:rsidR="009C7806">
        <w:t>u</w:t>
      </w:r>
      <w:r w:rsidRPr="001D0CE2">
        <w:t xml:space="preserve">ser </w:t>
      </w:r>
      <w:r w:rsidR="009C7806">
        <w:t>a</w:t>
      </w:r>
      <w:r w:rsidRPr="001D0CE2">
        <w:t>ssistance (</w:t>
      </w:r>
      <w:r w:rsidR="009C7806">
        <w:t>t</w:t>
      </w:r>
      <w:r w:rsidRPr="001D0CE2">
        <w:t xml:space="preserve">ooltips, UA </w:t>
      </w:r>
      <w:r w:rsidR="009C7806">
        <w:t>p</w:t>
      </w:r>
      <w:r w:rsidRPr="001D0CE2">
        <w:t>anel, etc.)</w:t>
      </w:r>
      <w:bookmarkEnd w:id="64"/>
      <w:bookmarkEnd w:id="65"/>
      <w:bookmarkEnd w:id="66"/>
      <w:bookmarkEnd w:id="67"/>
      <w:bookmarkEnd w:id="68"/>
      <w:r w:rsidR="00F26F83">
        <w:tab/>
      </w:r>
      <w:r w:rsidR="00F26F83" w:rsidRPr="00F26F83">
        <w:rPr>
          <w:rFonts w:asciiTheme="minorHAnsi" w:hAnsiTheme="minorHAnsi" w:cstheme="minorHAnsi"/>
          <w:color w:val="auto"/>
        </w:rPr>
        <w:t>N/A</w:t>
      </w:r>
    </w:p>
    <w:p w14:paraId="5612453D" w14:textId="77777777" w:rsidR="00AF1474" w:rsidRPr="001D0CE2" w:rsidRDefault="00366AC1" w:rsidP="00646AC1">
      <w:pPr>
        <w:pStyle w:val="HiddenText"/>
        <w:jc w:val="both"/>
      </w:pPr>
      <w:r>
        <w:t xml:space="preserve">List below </w:t>
      </w:r>
      <w:r w:rsidR="001448AF" w:rsidRPr="001D0CE2">
        <w:t xml:space="preserve">the </w:t>
      </w:r>
      <w:r>
        <w:t xml:space="preserve">new or </w:t>
      </w:r>
      <w:r w:rsidR="00522B40">
        <w:t xml:space="preserve">existing </w:t>
      </w:r>
      <w:r>
        <w:t>UI component</w:t>
      </w:r>
      <w:r w:rsidR="007B6D3D">
        <w:t>s</w:t>
      </w:r>
      <w:r>
        <w:t xml:space="preserve"> </w:t>
      </w:r>
      <w:r w:rsidR="00A34FC9">
        <w:t>(</w:t>
      </w:r>
      <w:r w:rsidR="009A50DE">
        <w:t xml:space="preserve">e.g: </w:t>
      </w:r>
      <w:r w:rsidR="00A34FC9">
        <w:t xml:space="preserve">action bar command, dialog box, button, field) </w:t>
      </w:r>
      <w:r w:rsidR="007B6D3D">
        <w:t>that require</w:t>
      </w:r>
      <w:r>
        <w:t xml:space="preserve"> </w:t>
      </w:r>
      <w:r w:rsidR="007B6D3D">
        <w:t xml:space="preserve">a </w:t>
      </w:r>
      <w:r>
        <w:t xml:space="preserve">change </w:t>
      </w:r>
      <w:r w:rsidR="007B6D3D">
        <w:t xml:space="preserve">to embedded </w:t>
      </w:r>
      <w:r>
        <w:t>User Assistance</w:t>
      </w:r>
      <w:r w:rsidR="00681D55">
        <w:t>. Duplicate the row when needed.</w:t>
      </w:r>
      <w:r>
        <w:t xml:space="preserve"> </w:t>
      </w:r>
      <w:bookmarkStart w:id="69" w:name="_Toc494182323"/>
      <w:bookmarkStart w:id="70" w:name="_Toc527023830"/>
      <w:bookmarkStart w:id="71" w:name="_Toc50465470"/>
      <w:bookmarkStart w:id="72" w:name="_Toc50734532"/>
      <w:bookmarkStart w:id="73" w:name="_Toc52877218"/>
    </w:p>
    <w:tbl>
      <w:tblPr>
        <w:tblStyle w:val="LightList1"/>
        <w:tblW w:w="5000" w:type="pct"/>
        <w:tblBorders>
          <w:top w:val="single" w:sz="8" w:space="0" w:color="003F66"/>
          <w:left w:val="single" w:sz="8" w:space="0" w:color="003F66"/>
          <w:bottom w:val="single" w:sz="8" w:space="0" w:color="003F66"/>
          <w:right w:val="single" w:sz="8" w:space="0" w:color="003F66"/>
          <w:insideH w:val="single" w:sz="2" w:space="0" w:color="003F66"/>
        </w:tblBorders>
        <w:tblLook w:val="06A0" w:firstRow="1" w:lastRow="0" w:firstColumn="1" w:lastColumn="0" w:noHBand="1" w:noVBand="1"/>
      </w:tblPr>
      <w:tblGrid>
        <w:gridCol w:w="1519"/>
        <w:gridCol w:w="2161"/>
        <w:gridCol w:w="1081"/>
        <w:gridCol w:w="4245"/>
      </w:tblGrid>
      <w:tr w:rsidR="00090129" w:rsidRPr="00090129" w14:paraId="5EC16934" w14:textId="77777777" w:rsidTr="00090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003F66"/>
          </w:tcPr>
          <w:p w14:paraId="15F70DA7" w14:textId="77777777" w:rsidR="00AF1474" w:rsidRPr="001D0CE2" w:rsidRDefault="00AF1474" w:rsidP="005F1CC4">
            <w:r>
              <w:t>User-visible Title</w:t>
            </w:r>
          </w:p>
        </w:tc>
        <w:tc>
          <w:tcPr>
            <w:tcW w:w="1200" w:type="pct"/>
            <w:shd w:val="clear" w:color="auto" w:fill="003F66"/>
          </w:tcPr>
          <w:p w14:paraId="41D38700"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Component type</w:t>
            </w:r>
          </w:p>
        </w:tc>
        <w:tc>
          <w:tcPr>
            <w:tcW w:w="600" w:type="pct"/>
            <w:shd w:val="clear" w:color="auto" w:fill="003F66"/>
          </w:tcPr>
          <w:p w14:paraId="6AEEE1D7"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New or updated</w:t>
            </w:r>
          </w:p>
        </w:tc>
        <w:tc>
          <w:tcPr>
            <w:tcW w:w="2357" w:type="pct"/>
            <w:shd w:val="clear" w:color="auto" w:fill="003F66"/>
          </w:tcPr>
          <w:p w14:paraId="695AE2F3"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090129" w:rsidRPr="00090129" w14:paraId="0900CCEF" w14:textId="77777777" w:rsidTr="00090129">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auto"/>
          </w:tcPr>
          <w:p w14:paraId="3CEDE36E" w14:textId="77777777" w:rsidR="00AF1474" w:rsidRPr="00090129" w:rsidRDefault="00000000" w:rsidP="005F1CC4">
            <w:pPr>
              <w:rPr>
                <w:color w:val="auto"/>
              </w:rPr>
            </w:pPr>
            <w:sdt>
              <w:sdtPr>
                <w:alias w:val="User visible title "/>
                <w:tag w:val="User_visible_title "/>
                <w:id w:val="1588885025"/>
                <w:placeholder>
                  <w:docPart w:val="9A7985679C77428B85F7853F0751183A"/>
                </w:placeholder>
                <w:showingPlcHdr/>
              </w:sdtPr>
              <w:sdtContent>
                <w:r w:rsidR="00AF1474" w:rsidRPr="00090129">
                  <w:rPr>
                    <w:bCs w:val="0"/>
                    <w:color w:val="808080"/>
                  </w:rPr>
                  <w:t>Title</w:t>
                </w:r>
              </w:sdtContent>
            </w:sdt>
          </w:p>
        </w:tc>
        <w:sdt>
          <w:sdtPr>
            <w:alias w:val="Component type"/>
            <w:tag w:val="Component_type"/>
            <w:id w:val="1987966055"/>
            <w:placeholder>
              <w:docPart w:val="688BD0AD925A4EC3B9B3277934403882"/>
            </w:placeholder>
            <w:showingPlcHdr/>
          </w:sdtPr>
          <w:sdtContent>
            <w:tc>
              <w:tcPr>
                <w:tcW w:w="1200" w:type="pct"/>
                <w:shd w:val="clear" w:color="auto" w:fill="auto"/>
              </w:tcPr>
              <w:p w14:paraId="0D3AD040" w14:textId="77777777" w:rsidR="00AF1474" w:rsidRPr="00090129" w:rsidRDefault="00D51E01" w:rsidP="00D51E01">
                <w:pPr>
                  <w:cnfStyle w:val="100000000000" w:firstRow="1" w:lastRow="0" w:firstColumn="0" w:lastColumn="0" w:oddVBand="0" w:evenVBand="0" w:oddHBand="0" w:evenHBand="0" w:firstRowFirstColumn="0" w:firstRowLastColumn="0" w:lastRowFirstColumn="0" w:lastRowLastColumn="0"/>
                  <w:rPr>
                    <w:b w:val="0"/>
                    <w:color w:val="auto"/>
                  </w:rPr>
                </w:pPr>
                <w:r w:rsidRPr="00090129">
                  <w:rPr>
                    <w:rStyle w:val="PlaceholderText"/>
                    <w:b w:val="0"/>
                  </w:rPr>
                  <w:t>action bar command, dialog box, etc.</w:t>
                </w:r>
              </w:p>
            </w:tc>
          </w:sdtContent>
        </w:sdt>
        <w:tc>
          <w:tcPr>
            <w:tcW w:w="600" w:type="pct"/>
            <w:shd w:val="clear" w:color="auto" w:fill="auto"/>
          </w:tcPr>
          <w:p w14:paraId="2453E033" w14:textId="77777777" w:rsidR="00AF1474" w:rsidRPr="00090129" w:rsidRDefault="00000000" w:rsidP="0069687F">
            <w:pPr>
              <w:cnfStyle w:val="100000000000" w:firstRow="1" w:lastRow="0" w:firstColumn="0" w:lastColumn="0" w:oddVBand="0" w:evenVBand="0" w:oddHBand="0" w:evenHBand="0" w:firstRowFirstColumn="0" w:firstRowLastColumn="0" w:lastRowFirstColumn="0" w:lastRowLastColumn="0"/>
              <w:rPr>
                <w:b w:val="0"/>
                <w:color w:val="auto"/>
              </w:rPr>
            </w:pPr>
            <w:sdt>
              <w:sdtPr>
                <w:id w:val="-1043212155"/>
                <w:placeholder>
                  <w:docPart w:val="2AE11EEA2D58478DB92FB26F85129376"/>
                </w:placeholder>
                <w:showingPlcHdr/>
                <w:dropDownList>
                  <w:listItem w:value="Select an item."/>
                  <w:listItem w:displayText="New" w:value="New"/>
                  <w:listItem w:displayText="Updated" w:value="Updated"/>
                </w:dropDownList>
              </w:sdtPr>
              <w:sdtContent>
                <w:r w:rsidR="0069687F" w:rsidRPr="00090129">
                  <w:rPr>
                    <w:rStyle w:val="PlaceholderText"/>
                    <w:b w:val="0"/>
                  </w:rPr>
                  <w:t>Select</w:t>
                </w:r>
                <w:r w:rsidR="00AF1474" w:rsidRPr="00090129">
                  <w:rPr>
                    <w:rStyle w:val="PlaceholderText"/>
                    <w:b w:val="0"/>
                  </w:rPr>
                  <w:t xml:space="preserve"> an item.</w:t>
                </w:r>
              </w:sdtContent>
            </w:sdt>
          </w:p>
        </w:tc>
        <w:tc>
          <w:tcPr>
            <w:tcW w:w="2357" w:type="pct"/>
            <w:shd w:val="clear" w:color="auto" w:fill="auto"/>
          </w:tcPr>
          <w:p w14:paraId="40CCB9CD" w14:textId="77777777" w:rsidR="00AF1474" w:rsidRPr="00090129" w:rsidRDefault="00000000" w:rsidP="005F1CC4">
            <w:pPr>
              <w:cnfStyle w:val="100000000000" w:firstRow="1" w:lastRow="0" w:firstColumn="0" w:lastColumn="0" w:oddVBand="0" w:evenVBand="0" w:oddHBand="0" w:evenHBand="0" w:firstRowFirstColumn="0" w:firstRowLastColumn="0" w:lastRowFirstColumn="0" w:lastRowLastColumn="0"/>
              <w:rPr>
                <w:b w:val="0"/>
                <w:color w:val="auto"/>
              </w:rPr>
            </w:pPr>
            <w:sdt>
              <w:sdtPr>
                <w:id w:val="-689374099"/>
                <w:placeholder>
                  <w:docPart w:val="DBAB40A3579D43D1BB4176D1CA84A4DA"/>
                </w:placeholder>
                <w:showingPlcHdr/>
              </w:sdtPr>
              <w:sdtContent>
                <w:r w:rsidR="00AF1474" w:rsidRPr="00090129">
                  <w:rPr>
                    <w:rStyle w:val="PlaceholderText"/>
                    <w:b w:val="0"/>
                  </w:rPr>
                  <w:t>Click or tap here to enter text.</w:t>
                </w:r>
              </w:sdtContent>
            </w:sdt>
          </w:p>
        </w:tc>
      </w:tr>
    </w:tbl>
    <w:p w14:paraId="0DE8207D" w14:textId="77777777" w:rsidR="00E263EE" w:rsidRPr="00E263EE" w:rsidRDefault="00E263EE" w:rsidP="00D54EA7">
      <w:pPr>
        <w:pStyle w:val="3DSTitle3"/>
        <w:spacing w:before="240"/>
      </w:pPr>
      <w:r w:rsidRPr="00E263EE">
        <w:t>What’s New</w:t>
      </w:r>
    </w:p>
    <w:p w14:paraId="1D331F5F" w14:textId="77777777" w:rsidR="00E263EE" w:rsidRPr="009F296E" w:rsidRDefault="009F296E" w:rsidP="005C0E0D">
      <w:pPr>
        <w:spacing w:after="0"/>
        <w:jc w:val="both"/>
        <w:rPr>
          <w:i/>
          <w:vanish/>
          <w:color w:val="808080" w:themeColor="background1" w:themeShade="80"/>
          <w:sz w:val="20"/>
        </w:rPr>
      </w:pPr>
      <w:r w:rsidRPr="009F296E">
        <w:rPr>
          <w:i/>
          <w:vanish/>
          <w:color w:val="808080" w:themeColor="background1" w:themeShade="80"/>
          <w:sz w:val="20"/>
        </w:rPr>
        <w:t xml:space="preserve">Indicate whether this function is of sufficient importance to display as highlights in the immersive what’s new. </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7"/>
        <w:gridCol w:w="4154"/>
        <w:gridCol w:w="4155"/>
      </w:tblGrid>
      <w:tr w:rsidR="00EC247F" w:rsidRPr="00E263EE" w14:paraId="4A19E033" w14:textId="77777777" w:rsidTr="00814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val="restart"/>
            <w:shd w:val="clear" w:color="auto" w:fill="003F66"/>
            <w:vAlign w:val="center"/>
          </w:tcPr>
          <w:p w14:paraId="4D474FAF" w14:textId="77777777" w:rsidR="00EC247F" w:rsidRPr="00E263EE" w:rsidRDefault="00EC247F" w:rsidP="00EC247F">
            <w:pPr>
              <w:spacing w:after="80"/>
              <w:jc w:val="center"/>
            </w:pPr>
            <w:r>
              <w:rPr>
                <w:noProof/>
              </w:rPr>
              <mc:AlternateContent>
                <mc:Choice Requires="wps">
                  <w:drawing>
                    <wp:inline distT="0" distB="0" distL="0" distR="0" wp14:anchorId="17A1C7F9" wp14:editId="34815AFF">
                      <wp:extent cx="270710" cy="274320"/>
                      <wp:effectExtent l="19050" t="19050" r="15240" b="30480"/>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350FD59"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17A1C7F9" id="Oval 3" o:spid="_x0000_s1031"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AhU&#10;7LD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3350FD59"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43C8D40D"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Required Information</w:t>
            </w:r>
          </w:p>
        </w:tc>
        <w:tc>
          <w:tcPr>
            <w:tcW w:w="2307" w:type="pct"/>
            <w:shd w:val="clear" w:color="auto" w:fill="003F66"/>
          </w:tcPr>
          <w:p w14:paraId="0A7BCAA5"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Response</w:t>
            </w:r>
          </w:p>
        </w:tc>
      </w:tr>
      <w:tr w:rsidR="00EC247F" w:rsidRPr="00E263EE" w14:paraId="797724B5" w14:textId="77777777" w:rsidTr="00814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tcBorders>
              <w:top w:val="none" w:sz="0" w:space="0" w:color="auto"/>
              <w:left w:val="none" w:sz="0" w:space="0" w:color="auto"/>
              <w:bottom w:val="none" w:sz="0" w:space="0" w:color="auto"/>
            </w:tcBorders>
            <w:shd w:val="clear" w:color="auto" w:fill="003F66"/>
          </w:tcPr>
          <w:p w14:paraId="5DBAF093" w14:textId="77777777" w:rsidR="00EC247F" w:rsidRPr="009F296E" w:rsidRDefault="00EC247F" w:rsidP="009F296E"/>
        </w:tc>
        <w:tc>
          <w:tcPr>
            <w:tcW w:w="2306" w:type="pct"/>
            <w:tcBorders>
              <w:top w:val="none" w:sz="0" w:space="0" w:color="auto"/>
              <w:bottom w:val="none" w:sz="0" w:space="0" w:color="auto"/>
            </w:tcBorders>
          </w:tcPr>
          <w:p w14:paraId="67AC0E64" w14:textId="77777777" w:rsidR="00EC247F" w:rsidRPr="007F79AF" w:rsidRDefault="00EC247F" w:rsidP="009F296E">
            <w:pPr>
              <w:cnfStyle w:val="000000100000" w:firstRow="0" w:lastRow="0" w:firstColumn="0" w:lastColumn="0" w:oddVBand="0" w:evenVBand="0" w:oddHBand="1" w:evenHBand="0" w:firstRowFirstColumn="0" w:firstRowLastColumn="0" w:lastRowFirstColumn="0" w:lastRowLastColumn="0"/>
              <w:rPr>
                <w:b/>
              </w:rPr>
            </w:pPr>
            <w:r w:rsidRPr="007F79AF">
              <w:rPr>
                <w:b/>
              </w:rPr>
              <w:t xml:space="preserve">Display this function </w:t>
            </w:r>
            <w:r w:rsidR="00D25781">
              <w:rPr>
                <w:b/>
              </w:rPr>
              <w:t>as a highlight in What’s New?</w:t>
            </w:r>
          </w:p>
        </w:tc>
        <w:tc>
          <w:tcPr>
            <w:tcW w:w="2307" w:type="pct"/>
            <w:tcBorders>
              <w:top w:val="none" w:sz="0" w:space="0" w:color="auto"/>
              <w:bottom w:val="none" w:sz="0" w:space="0" w:color="auto"/>
              <w:right w:val="none" w:sz="0" w:space="0" w:color="auto"/>
            </w:tcBorders>
          </w:tcPr>
          <w:p w14:paraId="4EB10E1C" w14:textId="53F141D1" w:rsidR="00EC247F" w:rsidRPr="00E263EE" w:rsidRDefault="00000000" w:rsidP="00E263EE">
            <w:pPr>
              <w:cnfStyle w:val="000000100000" w:firstRow="0" w:lastRow="0" w:firstColumn="0" w:lastColumn="0" w:oddVBand="0" w:evenVBand="0" w:oddHBand="1" w:evenHBand="0" w:firstRowFirstColumn="0" w:firstRowLastColumn="0" w:lastRowFirstColumn="0" w:lastRowLastColumn="0"/>
            </w:pPr>
            <w:sdt>
              <w:sdtPr>
                <w:alias w:val="HighlightInWhatsNew"/>
                <w:tag w:val="HighlightInWhatsNew"/>
                <w:id w:val="-1308160896"/>
                <w:placeholder>
                  <w:docPart w:val="C53746ED9CDD4A63BE3D4A791BA23375"/>
                </w:placeholder>
                <w:comboBox>
                  <w:listItem w:value="Choose an item."/>
                  <w:listItem w:displayText="Yes" w:value="Yes"/>
                  <w:listItem w:displayText="No" w:value="No"/>
                </w:comboBox>
              </w:sdtPr>
              <w:sdtContent>
                <w:r w:rsidR="00F26F83">
                  <w:t>No</w:t>
                </w:r>
              </w:sdtContent>
            </w:sdt>
          </w:p>
        </w:tc>
      </w:tr>
    </w:tbl>
    <w:p w14:paraId="199E5C72" w14:textId="77777777" w:rsidR="001448AF" w:rsidRPr="001D0CE2" w:rsidRDefault="001448AF" w:rsidP="00D54EA7">
      <w:pPr>
        <w:pStyle w:val="3DSTitle3"/>
        <w:spacing w:before="240"/>
      </w:pPr>
      <w:r w:rsidRPr="001D0CE2">
        <w:t xml:space="preserve">User </w:t>
      </w:r>
      <w:r w:rsidR="009C7806">
        <w:t>d</w:t>
      </w:r>
      <w:r w:rsidRPr="001D0CE2">
        <w:t>ocumentation</w:t>
      </w:r>
      <w:bookmarkEnd w:id="69"/>
      <w:bookmarkEnd w:id="70"/>
      <w:bookmarkEnd w:id="71"/>
      <w:bookmarkEnd w:id="72"/>
      <w:bookmarkEnd w:id="73"/>
      <w:r w:rsidR="00B63773">
        <w:t xml:space="preserve"> (optional)</w:t>
      </w:r>
    </w:p>
    <w:p w14:paraId="6B4D44C6" w14:textId="77777777" w:rsidR="001448AF" w:rsidRPr="001D0CE2" w:rsidRDefault="001448AF" w:rsidP="00646AC1">
      <w:pPr>
        <w:pStyle w:val="HiddenText"/>
        <w:jc w:val="both"/>
      </w:pPr>
      <w:r w:rsidRPr="001D0CE2">
        <w:t xml:space="preserve">If user documentation </w:t>
      </w:r>
      <w:r w:rsidR="001B2A57" w:rsidRPr="001B2A57">
        <w:t>is required, describe the changes below</w:t>
      </w:r>
      <w:r w:rsidR="001B2A57">
        <w:t>.</w:t>
      </w:r>
      <w:r w:rsidR="003014B9">
        <w:t xml:space="preserve"> Duplicate the row when needed.</w:t>
      </w:r>
      <w:r w:rsidR="00057F3E">
        <w:t xml:space="preserve">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1520"/>
        <w:gridCol w:w="2250"/>
        <w:gridCol w:w="1799"/>
        <w:gridCol w:w="3437"/>
      </w:tblGrid>
      <w:tr w:rsidR="00370C39" w:rsidRPr="001D0CE2" w14:paraId="38ED64A8" w14:textId="77777777" w:rsidTr="00090129">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44" w:type="pct"/>
            <w:shd w:val="clear" w:color="auto" w:fill="003F66"/>
          </w:tcPr>
          <w:p w14:paraId="0E544516" w14:textId="77777777" w:rsidR="00370C39" w:rsidRPr="001D0CE2" w:rsidRDefault="00370C39" w:rsidP="0047174F">
            <w:r w:rsidRPr="001D0CE2">
              <w:t>Guide</w:t>
            </w:r>
          </w:p>
        </w:tc>
        <w:tc>
          <w:tcPr>
            <w:tcW w:w="1249" w:type="pct"/>
            <w:shd w:val="clear" w:color="auto" w:fill="003F66"/>
          </w:tcPr>
          <w:p w14:paraId="51EB18DC" w14:textId="77777777" w:rsidR="00370C39" w:rsidRPr="001D0CE2" w:rsidRDefault="00370C39" w:rsidP="0047174F">
            <w:pPr>
              <w:cnfStyle w:val="100000000000" w:firstRow="1" w:lastRow="0" w:firstColumn="0" w:lastColumn="0" w:oddVBand="0" w:evenVBand="0" w:oddHBand="0" w:evenHBand="0" w:firstRowFirstColumn="0" w:firstRowLastColumn="0" w:lastRowFirstColumn="0" w:lastRowLastColumn="0"/>
            </w:pPr>
            <w:r>
              <w:t>Component type</w:t>
            </w:r>
          </w:p>
        </w:tc>
        <w:tc>
          <w:tcPr>
            <w:tcW w:w="999" w:type="pct"/>
            <w:shd w:val="clear" w:color="auto" w:fill="003F66"/>
          </w:tcPr>
          <w:p w14:paraId="43258EC8" w14:textId="77777777" w:rsidR="00370C39" w:rsidRPr="001D0CE2" w:rsidRDefault="00370C39" w:rsidP="009C7806">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shd w:val="clear" w:color="auto" w:fill="003F66"/>
          </w:tcPr>
          <w:p w14:paraId="12E366DA" w14:textId="77777777" w:rsidR="00370C39" w:rsidRPr="001D0CE2" w:rsidRDefault="00370C39" w:rsidP="001B2A57">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370C39" w:rsidRPr="001D0CE2" w14:paraId="3321E940" w14:textId="77777777" w:rsidTr="00090129">
        <w:trPr>
          <w:cnfStyle w:val="000000100000" w:firstRow="0" w:lastRow="0" w:firstColumn="0" w:lastColumn="0" w:oddVBand="0" w:evenVBand="0" w:oddHBand="1" w:evenHBand="0" w:firstRowFirstColumn="0" w:firstRowLastColumn="0" w:lastRowFirstColumn="0" w:lastRowLastColumn="0"/>
          <w:trHeight w:val="339"/>
        </w:trPr>
        <w:sdt>
          <w:sdtPr>
            <w:alias w:val="Set Guide Title "/>
            <w:tag w:val="Guide_Title"/>
            <w:id w:val="1429919172"/>
            <w:placeholder>
              <w:docPart w:val="D51DD262B85640F092BAE09C2C72395C"/>
            </w:placeholder>
            <w:showingPlcHdr/>
          </w:sdtPr>
          <w:sdtContent>
            <w:tc>
              <w:tcPr>
                <w:cnfStyle w:val="001000000000" w:firstRow="0" w:lastRow="0" w:firstColumn="1" w:lastColumn="0" w:oddVBand="0" w:evenVBand="0" w:oddHBand="0" w:evenHBand="0" w:firstRowFirstColumn="0" w:firstRowLastColumn="0" w:lastRowFirstColumn="0" w:lastRowLastColumn="0"/>
                <w:tcW w:w="844" w:type="pct"/>
                <w:tcBorders>
                  <w:top w:val="none" w:sz="0" w:space="0" w:color="auto"/>
                  <w:left w:val="none" w:sz="0" w:space="0" w:color="auto"/>
                  <w:bottom w:val="none" w:sz="0" w:space="0" w:color="auto"/>
                </w:tcBorders>
              </w:tcPr>
              <w:p w14:paraId="063B41FF" w14:textId="77777777" w:rsidR="00370C39" w:rsidRPr="00B35A50" w:rsidRDefault="00370C39" w:rsidP="001B2A57">
                <w:r w:rsidRPr="00B35A50">
                  <w:rPr>
                    <w:bCs w:val="0"/>
                    <w:color w:val="808080"/>
                  </w:rPr>
                  <w:t>Title</w:t>
                </w:r>
              </w:p>
            </w:tc>
          </w:sdtContent>
        </w:sdt>
        <w:sdt>
          <w:sdtPr>
            <w:alias w:val="Set the topic"/>
            <w:tag w:val="Set the topic"/>
            <w:id w:val="59299053"/>
            <w:placeholder>
              <w:docPart w:val="1C7BC3114CBE4DC68B8D59C2935D6F80"/>
            </w:placeholder>
            <w:showingPlcHdr/>
          </w:sdtPr>
          <w:sdtContent>
            <w:tc>
              <w:tcPr>
                <w:tcW w:w="1249" w:type="pct"/>
                <w:tcBorders>
                  <w:top w:val="none" w:sz="0" w:space="0" w:color="auto"/>
                  <w:bottom w:val="none" w:sz="0" w:space="0" w:color="auto"/>
                </w:tcBorders>
              </w:tcPr>
              <w:p w14:paraId="2A5F999F"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sdt>
          <w:sdtPr>
            <w:id w:val="-37363154"/>
            <w:placeholder>
              <w:docPart w:val="3667271E78724233A0D66C0B26305FD4"/>
            </w:placeholder>
            <w:showingPlcHdr/>
            <w:dropDownList>
              <w:listItem w:value="Select an item."/>
              <w:listItem w:displayText="New" w:value="New"/>
              <w:listItem w:displayText="Updated" w:value="Updated"/>
            </w:dropDownList>
          </w:sdtPr>
          <w:sdtContent>
            <w:tc>
              <w:tcPr>
                <w:tcW w:w="999" w:type="pct"/>
                <w:tcBorders>
                  <w:top w:val="none" w:sz="0" w:space="0" w:color="auto"/>
                  <w:bottom w:val="none" w:sz="0" w:space="0" w:color="auto"/>
                </w:tcBorders>
              </w:tcPr>
              <w:p w14:paraId="30953544" w14:textId="77777777" w:rsidR="00370C39" w:rsidRDefault="0069687F" w:rsidP="0069687F">
                <w:pPr>
                  <w:cnfStyle w:val="000000100000" w:firstRow="0" w:lastRow="0" w:firstColumn="0" w:lastColumn="0" w:oddVBand="0" w:evenVBand="0" w:oddHBand="1" w:evenHBand="0" w:firstRowFirstColumn="0" w:firstRowLastColumn="0" w:lastRowFirstColumn="0" w:lastRowLastColumn="0"/>
                </w:pPr>
                <w:r>
                  <w:rPr>
                    <w:rStyle w:val="PlaceholderText"/>
                  </w:rPr>
                  <w:t>Select</w:t>
                </w:r>
                <w:r w:rsidR="00370C39" w:rsidRPr="0056746E">
                  <w:rPr>
                    <w:rStyle w:val="PlaceholderText"/>
                  </w:rPr>
                  <w:t xml:space="preserve"> an item.</w:t>
                </w:r>
              </w:p>
            </w:tc>
          </w:sdtContent>
        </w:sdt>
        <w:sdt>
          <w:sdtPr>
            <w:id w:val="1284778090"/>
            <w:placeholder>
              <w:docPart w:val="9147E87A3D784025982FE54F990E80BD"/>
            </w:placeholder>
            <w:showingPlcHdr/>
          </w:sdtPr>
          <w:sdtContent>
            <w:tc>
              <w:tcPr>
                <w:tcW w:w="1908" w:type="pct"/>
                <w:tcBorders>
                  <w:top w:val="none" w:sz="0" w:space="0" w:color="auto"/>
                  <w:bottom w:val="none" w:sz="0" w:space="0" w:color="auto"/>
                  <w:right w:val="none" w:sz="0" w:space="0" w:color="auto"/>
                </w:tcBorders>
              </w:tcPr>
              <w:p w14:paraId="672936A3"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tr>
    </w:tbl>
    <w:p w14:paraId="4C65E4BE" w14:textId="77777777" w:rsidR="00BE0FC1" w:rsidRDefault="004824BC" w:rsidP="00EE5A6B">
      <w:pPr>
        <w:pStyle w:val="3DS2Title2"/>
      </w:pPr>
      <w:bookmarkStart w:id="74" w:name="Page_Objects_Spec"/>
      <w:bookmarkEnd w:id="74"/>
      <w:r>
        <w:t>Page Objects</w:t>
      </w:r>
      <w:r w:rsidR="002D2A8E">
        <w:t xml:space="preserve"> </w:t>
      </w:r>
    </w:p>
    <w:p w14:paraId="7C05303A" w14:textId="77777777" w:rsidR="00786A2B" w:rsidRPr="00786A2B" w:rsidRDefault="00786A2B" w:rsidP="00646AC1">
      <w:pPr>
        <w:pStyle w:val="HiddenText"/>
        <w:jc w:val="both"/>
      </w:pPr>
      <w:r>
        <w:t xml:space="preserve">The Page Object Model is a design pattern that is becoming a standard for end-to-end automation of Web applications, its methods expose possible end-user interactions with the UI of the page/component. For more information of this topic, join the </w:t>
      </w:r>
      <w:hyperlink r:id="rId19" w:anchor="app:X3DMCTY_AP/content:url=https%3A%2F%2Fdsext001-eu1-215dsi0708-3dswym%2e3dexperience%2e3ds%2ecom&amp;community=AeqKjSnJQbq5dke5DiAFMg" w:history="1">
        <w:r w:rsidRPr="00A56530">
          <w:rPr>
            <w:rStyle w:val="Hyperlink"/>
          </w:rPr>
          <w:t>CHEETAH Automation Framework</w:t>
        </w:r>
      </w:hyperlink>
      <w:r w:rsidRPr="00A56530">
        <w:t xml:space="preserve"> Swym community.</w:t>
      </w:r>
    </w:p>
    <w:p w14:paraId="6E180DCA" w14:textId="77777777" w:rsidR="00BE0FC1" w:rsidRDefault="000A513E" w:rsidP="005C0E0D">
      <w:pPr>
        <w:jc w:val="both"/>
      </w:pPr>
      <w:r>
        <w:t>If the function has features with external visibility to be covered by a Q</w:t>
      </w:r>
      <w:r w:rsidR="00786A2B">
        <w:t>uality</w:t>
      </w:r>
      <w:r>
        <w:t xml:space="preserve"> Scenario, you have to deliver the necessary Page Objects on the Function’s “Test Task”</w:t>
      </w:r>
      <w:r w:rsidR="005912D1">
        <w:t xml:space="preserve"> in </w:t>
      </w:r>
      <w:proofErr w:type="spellStart"/>
      <w:r w:rsidR="005912D1">
        <w:t>DSxRD</w:t>
      </w:r>
      <w:proofErr w:type="spellEnd"/>
      <w:r w:rsidR="005912D1">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4962A100"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BD5EDCE" w14:textId="77777777" w:rsidR="00C62F38" w:rsidRPr="001D0CE2" w:rsidRDefault="00C62F38" w:rsidP="00C62F38">
            <w:pPr>
              <w:jc w:val="center"/>
            </w:pPr>
            <w:r>
              <w:rPr>
                <w:noProof/>
              </w:rPr>
              <mc:AlternateContent>
                <mc:Choice Requires="wps">
                  <w:drawing>
                    <wp:inline distT="0" distB="0" distL="0" distR="0" wp14:anchorId="618CC3AC" wp14:editId="703B91EC">
                      <wp:extent cx="270710" cy="274320"/>
                      <wp:effectExtent l="19050" t="19050" r="15240" b="30480"/>
                      <wp:docPr id="19" name="Oval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2B5F097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618CC3AC" id="Oval 19" o:spid="_x0000_s1032"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XOwgIAABs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uqTpL8ebta32KyBgsX+w1bzjdwqbacl8WDHA&#10;ocZLXFThAQ+J/JbUDhIljYVfb91He5w1fKWkwyVRUv9zw0BQor8anMK4UUYBRmE9CmbTLiy24yRV&#10;k0R0gKBHUYJtn3F/zWMWfGKGY66S8gCjsgj9ssINyMV8nsw2DlTdoAsGxi3iWFiaR8ejHjmOU/K0&#10;e2bghmkKOIb3dlwmryaqt42exs43wUqVxu3I6cA+bqC+OfttGVfcSz1ZHXf67Dc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A29&#10;tc7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2B5F097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4910AF35"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201E6703"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1A6BCB18"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67C75EB4" w14:textId="77777777" w:rsidR="00C62F38" w:rsidRPr="00BE0FC1" w:rsidRDefault="00C62F38" w:rsidP="00BE0FC1">
            <w:pPr>
              <w:rPr>
                <w:b w:val="0"/>
              </w:rPr>
            </w:pPr>
          </w:p>
        </w:tc>
        <w:tc>
          <w:tcPr>
            <w:tcW w:w="2303" w:type="pct"/>
            <w:tcBorders>
              <w:top w:val="none" w:sz="0" w:space="0" w:color="auto"/>
              <w:bottom w:val="none" w:sz="0" w:space="0" w:color="auto"/>
            </w:tcBorders>
          </w:tcPr>
          <w:p w14:paraId="66891A32" w14:textId="77777777" w:rsidR="00C62F38" w:rsidRPr="001D0CE2" w:rsidRDefault="00C62F38" w:rsidP="00BE0FC1">
            <w:pPr>
              <w:cnfStyle w:val="000000100000" w:firstRow="0" w:lastRow="0" w:firstColumn="0" w:lastColumn="0" w:oddVBand="0" w:evenVBand="0" w:oddHBand="1" w:evenHBand="0" w:firstRowFirstColumn="0" w:firstRowLastColumn="0" w:lastRowFirstColumn="0" w:lastRowLastColumn="0"/>
              <w:rPr>
                <w:b/>
              </w:rPr>
            </w:pPr>
            <w:r w:rsidRPr="00BE0FC1">
              <w:rPr>
                <w:b/>
              </w:rPr>
              <w:t xml:space="preserve">Does your function require </w:t>
            </w:r>
            <w:proofErr w:type="spellStart"/>
            <w:r w:rsidRPr="00BE0FC1">
              <w:rPr>
                <w:b/>
              </w:rPr>
              <w:t>PageObject</w:t>
            </w:r>
            <w:proofErr w:type="spellEnd"/>
            <w:r w:rsidRPr="00BE0FC1">
              <w:rPr>
                <w:b/>
              </w:rPr>
              <w:t xml:space="preserve"> delivery</w:t>
            </w:r>
            <w:r w:rsidRPr="00E56F7D">
              <w:rPr>
                <w:b/>
              </w:rPr>
              <w:t>?</w:t>
            </w:r>
          </w:p>
        </w:tc>
        <w:tc>
          <w:tcPr>
            <w:tcW w:w="2303" w:type="pct"/>
            <w:tcBorders>
              <w:top w:val="none" w:sz="0" w:space="0" w:color="auto"/>
              <w:bottom w:val="none" w:sz="0" w:space="0" w:color="auto"/>
              <w:right w:val="none" w:sz="0" w:space="0" w:color="auto"/>
            </w:tcBorders>
          </w:tcPr>
          <w:p w14:paraId="34BEE534" w14:textId="3977C45E" w:rsidR="00C62F38" w:rsidRPr="00090129" w:rsidRDefault="00000000"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ageObject_Delivery"/>
                <w:tag w:val="PageObject_Delivery"/>
                <w:id w:val="-7601680"/>
                <w:placeholder>
                  <w:docPart w:val="9E0E4F18E8534EFCB0D9BD88DF23C998"/>
                </w:placeholder>
                <w:dropDownList>
                  <w:listItem w:value="Choose an item."/>
                  <w:listItem w:displayText="Yes" w:value="Yes"/>
                  <w:listItem w:displayText="No" w:value="No"/>
                </w:dropDownList>
              </w:sdtPr>
              <w:sdtEndPr>
                <w:rPr>
                  <w:i w:val="0"/>
                  <w:iCs w:val="0"/>
                </w:rPr>
              </w:sdtEndPr>
              <w:sdtContent>
                <w:r w:rsidR="00D54EA7">
                  <w:rPr>
                    <w:i/>
                    <w:iCs/>
                  </w:rPr>
                  <w:t>No</w:t>
                </w:r>
              </w:sdtContent>
            </w:sdt>
          </w:p>
        </w:tc>
      </w:tr>
    </w:tbl>
    <w:p w14:paraId="345B0AF9" w14:textId="77777777" w:rsidR="004824BC" w:rsidRDefault="00D7706F" w:rsidP="005C0E0D">
      <w:pPr>
        <w:jc w:val="both"/>
      </w:pPr>
      <w:r>
        <w:t>If yes, p</w:t>
      </w:r>
      <w:r w:rsidR="004824BC">
        <w:t>rovide the list of the page objects that will allow to programmatically interact with it.</w:t>
      </w:r>
    </w:p>
    <w:p w14:paraId="23C0AF3A" w14:textId="77777777" w:rsidR="004824BC" w:rsidRDefault="004824BC" w:rsidP="004824BC">
      <w:pPr>
        <w:pStyle w:val="3DSTitle3"/>
      </w:pPr>
      <w:r>
        <w:t>PO-1</w:t>
      </w:r>
      <w:r w:rsidR="00D336C8">
        <w:t>:</w:t>
      </w:r>
      <w:r w:rsidRPr="004824BC">
        <w:rPr>
          <w:color w:val="AABFCB" w:themeColor="text1" w:themeTint="80"/>
        </w:rPr>
        <w:t xml:space="preserve"> </w:t>
      </w:r>
      <w:sdt>
        <w:sdtPr>
          <w:rPr>
            <w:color w:val="AABFCB" w:themeColor="text1" w:themeTint="80"/>
          </w:rPr>
          <w:id w:val="1995138956"/>
          <w:placeholder>
            <w:docPart w:val="B2E906F55FB2494EB7ABE52AD93D4F65"/>
          </w:placeholder>
          <w:showingPlcHdr/>
        </w:sdtPr>
        <w:sdtContent>
          <w:r w:rsidRPr="0004195F">
            <w:rPr>
              <w:rStyle w:val="PlaceholderText"/>
            </w:rPr>
            <w:t xml:space="preserve">Enter the name of the </w:t>
          </w:r>
          <w:r w:rsidR="00114295">
            <w:rPr>
              <w:rStyle w:val="PlaceholderText"/>
            </w:rPr>
            <w:t>Page Object</w:t>
          </w:r>
        </w:sdtContent>
      </w:sdt>
    </w:p>
    <w:p w14:paraId="320F0376" w14:textId="77777777" w:rsidR="004824BC" w:rsidRDefault="004824BC" w:rsidP="00646AC1">
      <w:pPr>
        <w:pStyle w:val="HiddenText"/>
        <w:jc w:val="both"/>
      </w:pPr>
      <w:r>
        <w:t>Specify the end user interaction(s) that is (are) exposed through the page object method(s).</w:t>
      </w:r>
    </w:p>
    <w:p w14:paraId="798B7FA9" w14:textId="42B51753" w:rsidR="00087150" w:rsidRPr="001D0CE2" w:rsidRDefault="002D2A8E" w:rsidP="004824BC">
      <w:r>
        <w:t xml:space="preserve">Specify the acceptance </w:t>
      </w:r>
      <w:r w:rsidR="00F85777">
        <w:t>tests that</w:t>
      </w:r>
      <w:r>
        <w:t xml:space="preserve"> use the Page Object(s) </w:t>
      </w:r>
      <w:hyperlink w:anchor="Page_Objects_Usage_In_AT" w:history="1">
        <w:r w:rsidRPr="002D2A8E">
          <w:rPr>
            <w:rStyle w:val="Hyperlink"/>
          </w:rPr>
          <w:t>here</w:t>
        </w:r>
      </w:hyperlink>
      <w:r>
        <w:t>.</w:t>
      </w:r>
    </w:p>
    <w:p w14:paraId="77AD7FBC" w14:textId="77777777" w:rsidR="00F55D5C" w:rsidRDefault="001D0415" w:rsidP="00F55D5C">
      <w:pPr>
        <w:pStyle w:val="3DS2Title1"/>
      </w:pPr>
      <w:bookmarkStart w:id="75" w:name="_Toc492890883"/>
      <w:bookmarkStart w:id="76" w:name="_Toc492890910"/>
      <w:bookmarkStart w:id="77" w:name="_Toc494182286"/>
      <w:bookmarkStart w:id="78" w:name="_Toc527023815"/>
      <w:bookmarkStart w:id="79" w:name="_Toc175735801"/>
      <w:r w:rsidRPr="001D0CE2">
        <w:t>Data management</w:t>
      </w:r>
      <w:bookmarkStart w:id="80" w:name="_Toc492890911"/>
      <w:bookmarkStart w:id="81" w:name="_Toc494182287"/>
      <w:bookmarkEnd w:id="75"/>
      <w:bookmarkEnd w:id="76"/>
      <w:bookmarkEnd w:id="77"/>
      <w:bookmarkEnd w:id="78"/>
      <w:bookmarkEnd w:id="79"/>
    </w:p>
    <w:p w14:paraId="560A4D8D" w14:textId="77777777" w:rsidR="00F55D5C" w:rsidRPr="00F55D5C" w:rsidRDefault="00F55D5C" w:rsidP="00646AC1">
      <w:pPr>
        <w:pStyle w:val="HiddenText"/>
        <w:jc w:val="both"/>
      </w:pPr>
      <w:r w:rsidRPr="00F55D5C">
        <w:t>Specify the user data that will be created while using the function.</w:t>
      </w:r>
    </w:p>
    <w:p w14:paraId="644DF69B" w14:textId="77777777" w:rsidR="00DF01F3" w:rsidRDefault="00DF01F3" w:rsidP="00DF01F3">
      <w:pPr>
        <w:pStyle w:val="3DS2Title2"/>
      </w:pPr>
      <w:bookmarkStart w:id="82" w:name="_Toc492890912"/>
      <w:bookmarkStart w:id="83" w:name="_Toc494182288"/>
      <w:r w:rsidRPr="001D0CE2">
        <w:t xml:space="preserve">Supported </w:t>
      </w:r>
      <w:r w:rsidR="003C1C72">
        <w:t>object</w:t>
      </w:r>
      <w:r w:rsidRPr="001D0CE2">
        <w:t xml:space="preserve"> </w:t>
      </w:r>
      <w:r>
        <w:t>t</w:t>
      </w:r>
      <w:r w:rsidRPr="001D0CE2">
        <w:t>ypes</w:t>
      </w:r>
      <w:bookmarkEnd w:id="82"/>
      <w:bookmarkEnd w:id="83"/>
      <w:r w:rsidRPr="001D0CE2">
        <w:t xml:space="preserve"> </w:t>
      </w:r>
      <w:r w:rsidR="0043074C">
        <w:t>(run-time data and persistent data)</w:t>
      </w:r>
    </w:p>
    <w:p w14:paraId="1DFA9717" w14:textId="0CF2C6FD" w:rsidR="001A5E39" w:rsidRPr="00D54EA7" w:rsidRDefault="001A5E39" w:rsidP="00646AC1">
      <w:pPr>
        <w:jc w:val="both"/>
        <w:rPr>
          <w:rFonts w:asciiTheme="minorHAnsi" w:hAnsiTheme="minorHAnsi" w:cstheme="minorHAnsi"/>
        </w:rPr>
      </w:pPr>
      <w:r>
        <w:t xml:space="preserve"> </w:t>
      </w:r>
      <w:r w:rsidR="00D54EA7">
        <w:tab/>
      </w:r>
      <w:r w:rsidR="00D54EA7">
        <w:tab/>
      </w:r>
      <w:r w:rsidR="00D54EA7" w:rsidRPr="00D54EA7">
        <w:rPr>
          <w:rFonts w:asciiTheme="minorHAnsi" w:hAnsiTheme="minorHAnsi" w:cstheme="minorHAnsi"/>
          <w:sz w:val="24"/>
          <w:szCs w:val="24"/>
        </w:rPr>
        <w:t>N/A</w:t>
      </w:r>
      <w:r w:rsidRPr="00D54EA7">
        <w:rPr>
          <w:rStyle w:val="HiddenTextChar"/>
          <w:rFonts w:asciiTheme="minorHAnsi" w:hAnsiTheme="minorHAnsi" w:cstheme="minorHAnsi"/>
        </w:rPr>
        <w:t>List the object types applicable to this function and their properties.</w:t>
      </w:r>
    </w:p>
    <w:p w14:paraId="31830DB8" w14:textId="77777777" w:rsidR="00830CCA" w:rsidRDefault="00DF01F3" w:rsidP="00830CCA">
      <w:pPr>
        <w:pStyle w:val="3DS2Title2"/>
      </w:pPr>
      <w:bookmarkStart w:id="84" w:name="_Toc492890913"/>
      <w:bookmarkStart w:id="85" w:name="_Toc494182289"/>
      <w:r w:rsidRPr="001D0CE2">
        <w:t xml:space="preserve">Expected </w:t>
      </w:r>
      <w:r>
        <w:t>b</w:t>
      </w:r>
      <w:r w:rsidRPr="001D0CE2">
        <w:t xml:space="preserve">ehavior for </w:t>
      </w:r>
      <w:r>
        <w:t>e</w:t>
      </w:r>
      <w:r w:rsidRPr="001D0CE2">
        <w:t xml:space="preserve">ach </w:t>
      </w:r>
      <w:r w:rsidR="001434FE">
        <w:t>object</w:t>
      </w:r>
      <w:r w:rsidR="001434FE" w:rsidRPr="001D0CE2">
        <w:t xml:space="preserve"> </w:t>
      </w:r>
      <w:r>
        <w:t>t</w:t>
      </w:r>
      <w:r w:rsidRPr="001D0CE2">
        <w:t>ype</w:t>
      </w:r>
      <w:bookmarkEnd w:id="84"/>
      <w:bookmarkEnd w:id="85"/>
      <w:r w:rsidR="0043074C">
        <w:t xml:space="preserve"> (run-time data and persistent dat</w:t>
      </w:r>
      <w:r w:rsidR="0043074C" w:rsidRPr="00DE75B6">
        <w:t>a)</w:t>
      </w:r>
    </w:p>
    <w:p w14:paraId="0BB226CF" w14:textId="45E575A1" w:rsidR="001A5E39" w:rsidRPr="00D54EA7" w:rsidRDefault="001A5E39" w:rsidP="00646AC1">
      <w:pPr>
        <w:jc w:val="both"/>
        <w:rPr>
          <w:rFonts w:asciiTheme="minorHAnsi" w:hAnsiTheme="minorHAnsi" w:cstheme="minorHAnsi"/>
        </w:rPr>
      </w:pPr>
      <w:r>
        <w:t xml:space="preserve"> </w:t>
      </w:r>
      <w:r w:rsidR="00D54EA7">
        <w:tab/>
      </w:r>
      <w:r w:rsidR="00D54EA7">
        <w:tab/>
      </w:r>
      <w:r w:rsidR="00D54EA7" w:rsidRPr="00D54EA7">
        <w:rPr>
          <w:rFonts w:asciiTheme="minorHAnsi" w:hAnsiTheme="minorHAnsi" w:cstheme="minorHAnsi"/>
          <w:sz w:val="24"/>
          <w:szCs w:val="24"/>
        </w:rPr>
        <w:t>N/A</w:t>
      </w:r>
      <w:r w:rsidR="00DF01F3" w:rsidRPr="00D54EA7">
        <w:rPr>
          <w:rStyle w:val="HiddenTextChar"/>
          <w:rFonts w:asciiTheme="minorHAnsi" w:hAnsiTheme="minorHAnsi" w:cstheme="minorHAnsi"/>
        </w:rPr>
        <w:t xml:space="preserve">Create a matrix that describes the behavior of the function (rows) for each </w:t>
      </w:r>
      <w:r w:rsidR="0033768B" w:rsidRPr="00D54EA7">
        <w:rPr>
          <w:rStyle w:val="HiddenTextChar"/>
          <w:rFonts w:asciiTheme="minorHAnsi" w:hAnsiTheme="minorHAnsi" w:cstheme="minorHAnsi"/>
        </w:rPr>
        <w:t xml:space="preserve">object </w:t>
      </w:r>
      <w:r w:rsidR="00DF01F3" w:rsidRPr="00D54EA7">
        <w:rPr>
          <w:rStyle w:val="HiddenTextChar"/>
          <w:rFonts w:asciiTheme="minorHAnsi" w:hAnsiTheme="minorHAnsi" w:cstheme="minorHAnsi"/>
        </w:rPr>
        <w:t>type (columns). For more information, refer to the</w:t>
      </w:r>
      <w:hyperlink r:id="rId20" w:history="1">
        <w:r w:rsidR="00DF01F3" w:rsidRPr="00D54EA7">
          <w:rPr>
            <w:rStyle w:val="HiddenTextChar"/>
            <w:rFonts w:asciiTheme="minorHAnsi" w:hAnsiTheme="minorHAnsi" w:cstheme="minorHAnsi"/>
          </w:rPr>
          <w:t xml:space="preserve"> “</w:t>
        </w:r>
        <w:r w:rsidR="00DF01F3" w:rsidRPr="00D54EA7">
          <w:rPr>
            <w:rStyle w:val="Hyperlink"/>
            <w:rFonts w:asciiTheme="minorHAnsi" w:hAnsiTheme="minorHAnsi" w:cstheme="minorHAnsi"/>
            <w:i/>
            <w:vanish/>
            <w:color w:val="3366FF"/>
            <w:sz w:val="20"/>
          </w:rPr>
          <w:t>ENOVIA Document tab</w:t>
        </w:r>
        <w:r w:rsidR="00DF01F3" w:rsidRPr="00D54EA7">
          <w:rPr>
            <w:rStyle w:val="HiddenTextChar"/>
            <w:rFonts w:asciiTheme="minorHAnsi" w:hAnsiTheme="minorHAnsi" w:cstheme="minorHAnsi"/>
          </w:rPr>
          <w:t>” of this example.</w:t>
        </w:r>
      </w:hyperlink>
    </w:p>
    <w:p w14:paraId="4C879A4E" w14:textId="77777777" w:rsidR="00056971" w:rsidRDefault="001D0415" w:rsidP="00056971">
      <w:pPr>
        <w:pStyle w:val="3DS2Title2"/>
      </w:pPr>
      <w:r w:rsidRPr="001D0CE2">
        <w:t xml:space="preserve">Data </w:t>
      </w:r>
      <w:r w:rsidR="009C7806">
        <w:t>p</w:t>
      </w:r>
      <w:r w:rsidRPr="001D0CE2">
        <w:t>ersistency</w:t>
      </w:r>
      <w:bookmarkEnd w:id="80"/>
      <w:bookmarkEnd w:id="81"/>
      <w:r w:rsidR="00E72D54">
        <w:t xml:space="preserve"> and/or upgrade</w:t>
      </w:r>
      <w:r w:rsidR="00F10448">
        <w:t xml:space="preserve"> (if applicable)</w:t>
      </w:r>
    </w:p>
    <w:p w14:paraId="09378AA4" w14:textId="7E14A964" w:rsidR="00F55D5C" w:rsidRPr="00D54EA7" w:rsidRDefault="00F55D5C" w:rsidP="00646AC1">
      <w:pPr>
        <w:jc w:val="both"/>
        <w:rPr>
          <w:rFonts w:asciiTheme="minorHAnsi" w:hAnsiTheme="minorHAnsi" w:cstheme="minorHAnsi"/>
        </w:rPr>
      </w:pPr>
      <w:r>
        <w:t xml:space="preserve"> </w:t>
      </w:r>
      <w:r w:rsidR="00D54EA7">
        <w:tab/>
      </w:r>
      <w:r w:rsidR="00D54EA7">
        <w:tab/>
      </w:r>
      <w:r w:rsidR="00D54EA7" w:rsidRPr="00D54EA7">
        <w:rPr>
          <w:rFonts w:asciiTheme="minorHAnsi" w:hAnsiTheme="minorHAnsi" w:cstheme="minorHAnsi"/>
          <w:sz w:val="24"/>
          <w:szCs w:val="24"/>
        </w:rPr>
        <w:t>N/A</w:t>
      </w:r>
      <w:r w:rsidRPr="00D54EA7">
        <w:rPr>
          <w:rStyle w:val="HiddenTextChar"/>
          <w:rFonts w:asciiTheme="minorHAnsi" w:hAnsiTheme="minorHAnsi" w:cstheme="minorHAnsi"/>
        </w:rPr>
        <w:t>Specify which data created or modified by the function is persistent (i.e., data with a lifecycle that spans beyond the user’s session). Specify how/where/in what database, etc., each type will be managed.</w:t>
      </w:r>
    </w:p>
    <w:p w14:paraId="32CE6310" w14:textId="77777777" w:rsidR="00414E12" w:rsidRDefault="00414E12" w:rsidP="00646AC1">
      <w:pPr>
        <w:pStyle w:val="HiddenText"/>
        <w:jc w:val="both"/>
      </w:pPr>
      <w:r w:rsidRPr="001D0CE2">
        <w:t xml:space="preserve">Concerning existing data model </w:t>
      </w:r>
      <w:r w:rsidR="001C5D73" w:rsidRPr="001D0CE2">
        <w:t>structures</w:t>
      </w:r>
      <w:r w:rsidR="00A24509">
        <w:t>,</w:t>
      </w:r>
      <w:r w:rsidRPr="001D0CE2">
        <w:t xml:space="preserve"> specify if there is a modification:</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0D99679C" w14:textId="77777777" w:rsidTr="00845B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32BB1A1B" w14:textId="77777777" w:rsidR="00C62F38" w:rsidRPr="001D0CE2" w:rsidRDefault="00C62F38" w:rsidP="00C62F38">
            <w:pPr>
              <w:jc w:val="center"/>
            </w:pPr>
            <w:r>
              <w:rPr>
                <w:noProof/>
              </w:rPr>
              <mc:AlternateContent>
                <mc:Choice Requires="wps">
                  <w:drawing>
                    <wp:inline distT="0" distB="0" distL="0" distR="0" wp14:anchorId="3859EEEA" wp14:editId="6D2F5B4D">
                      <wp:extent cx="270710" cy="274320"/>
                      <wp:effectExtent l="19050" t="19050" r="15240" b="30480"/>
                      <wp:docPr id="21" name="Oval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ED4665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859EEEA" id="Oval 21" o:spid="_x0000_s1033"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DEY&#10;UlL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6ED4665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4EE5479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4CF928A7"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2554D668"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51289673" w14:textId="77777777" w:rsidR="00C62F38" w:rsidRPr="00BB693E" w:rsidRDefault="00C62F38" w:rsidP="00F16747">
            <w:pPr>
              <w:rPr>
                <w:b w:val="0"/>
              </w:rPr>
            </w:pPr>
          </w:p>
        </w:tc>
        <w:tc>
          <w:tcPr>
            <w:tcW w:w="2303" w:type="pct"/>
            <w:tcBorders>
              <w:top w:val="none" w:sz="0" w:space="0" w:color="auto"/>
              <w:bottom w:val="none" w:sz="0" w:space="0" w:color="auto"/>
            </w:tcBorders>
          </w:tcPr>
          <w:p w14:paraId="1D209E42"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 xml:space="preserve">Does this function require a </w:t>
            </w:r>
            <w:r>
              <w:rPr>
                <w:b/>
              </w:rPr>
              <w:t xml:space="preserve">change to the </w:t>
            </w:r>
            <w:r w:rsidRPr="00BB693E">
              <w:rPr>
                <w:b/>
              </w:rPr>
              <w:t>d</w:t>
            </w:r>
            <w:r>
              <w:rPr>
                <w:b/>
              </w:rPr>
              <w:t>ata m</w:t>
            </w:r>
            <w:r w:rsidRPr="00BB693E">
              <w:rPr>
                <w:b/>
              </w:rPr>
              <w:t xml:space="preserve">odel </w:t>
            </w:r>
            <w:r>
              <w:rPr>
                <w:b/>
              </w:rPr>
              <w:t>schema</w:t>
            </w:r>
            <w:r w:rsidRPr="00BB693E">
              <w:rPr>
                <w:b/>
              </w:rPr>
              <w:t>?</w:t>
            </w:r>
          </w:p>
        </w:tc>
        <w:tc>
          <w:tcPr>
            <w:tcW w:w="2303" w:type="pct"/>
            <w:tcBorders>
              <w:top w:val="none" w:sz="0" w:space="0" w:color="auto"/>
              <w:bottom w:val="none" w:sz="0" w:space="0" w:color="auto"/>
              <w:right w:val="none" w:sz="0" w:space="0" w:color="auto"/>
            </w:tcBorders>
          </w:tcPr>
          <w:p w14:paraId="076413B6" w14:textId="6E8F7428" w:rsidR="00C62F38" w:rsidRPr="00814778" w:rsidRDefault="00000000"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Schema Impact"/>
                <w:tag w:val="Data_Schema_Impact"/>
                <w:id w:val="-1538112055"/>
                <w:placeholder>
                  <w:docPart w:val="B1211FF47151407CBE91608CA416418A"/>
                </w:placeholder>
                <w:dropDownList>
                  <w:listItem w:value="Choose an item."/>
                  <w:listItem w:displayText="Yes" w:value="Yes"/>
                  <w:listItem w:displayText="No" w:value="No"/>
                </w:dropDownList>
              </w:sdtPr>
              <w:sdtEndPr>
                <w:rPr>
                  <w:iCs w:val="0"/>
                </w:rPr>
              </w:sdtEndPr>
              <w:sdtContent>
                <w:r w:rsidR="00D54EA7">
                  <w:rPr>
                    <w:i/>
                    <w:iCs/>
                  </w:rPr>
                  <w:t>No</w:t>
                </w:r>
              </w:sdtContent>
            </w:sdt>
          </w:p>
        </w:tc>
      </w:tr>
    </w:tbl>
    <w:p w14:paraId="42B20A7B" w14:textId="77777777" w:rsidR="00F16747" w:rsidRDefault="00F16747" w:rsidP="00D2442C"/>
    <w:p w14:paraId="4348DB16" w14:textId="77777777" w:rsidR="00F16747" w:rsidRDefault="00F55D5C" w:rsidP="00646AC1">
      <w:pPr>
        <w:pStyle w:val="HiddenText"/>
        <w:jc w:val="both"/>
      </w:pPr>
      <w:r>
        <w:t>I</w:t>
      </w:r>
      <w:r w:rsidR="00F16747" w:rsidRPr="001D0CE2">
        <w:t>f the migration batch has to be enhanced (</w:t>
      </w:r>
      <w:r w:rsidR="009A50DE">
        <w:t xml:space="preserve">for instance, </w:t>
      </w:r>
      <w:r w:rsidR="00F16747" w:rsidRPr="001D0CE2">
        <w:t xml:space="preserve">if </w:t>
      </w:r>
      <w:r w:rsidR="009A50DE">
        <w:t>the previous data</w:t>
      </w:r>
      <w:r w:rsidR="00F16747" w:rsidRPr="001D0CE2">
        <w:t xml:space="preserve"> structure </w:t>
      </w:r>
      <w:r w:rsidR="009A50DE">
        <w:t>will no longer be</w:t>
      </w:r>
      <w:r w:rsidR="00F16747" w:rsidRPr="001D0CE2">
        <w:t xml:space="preserve"> handled by </w:t>
      </w:r>
      <w:r w:rsidR="009A50DE">
        <w:t xml:space="preserve">the </w:t>
      </w:r>
      <w:r w:rsidR="00F16747" w:rsidRPr="001D0CE2">
        <w:t>application)</w:t>
      </w:r>
      <w:r w:rsidR="00F16747">
        <w:t xml:space="preserve">, </w:t>
      </w:r>
      <w:r w:rsidR="006B387D">
        <w:t>indicate below that an upgrade procedure is needed</w:t>
      </w:r>
      <w:r w:rsidR="00F16747"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338A6216"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5D09C2FE" w14:textId="77777777" w:rsidR="00D25781" w:rsidRPr="001D0CE2" w:rsidRDefault="00C62F38" w:rsidP="00D25781">
            <w:pPr>
              <w:jc w:val="center"/>
            </w:pPr>
            <w:r>
              <w:rPr>
                <w:noProof/>
              </w:rPr>
              <w:lastRenderedPageBreak/>
              <mc:AlternateContent>
                <mc:Choice Requires="wps">
                  <w:drawing>
                    <wp:inline distT="0" distB="0" distL="0" distR="0" wp14:anchorId="4CCE8013" wp14:editId="29143058">
                      <wp:extent cx="270710" cy="274320"/>
                      <wp:effectExtent l="19050" t="19050" r="15240" b="30480"/>
                      <wp:docPr id="22" name="Oval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F25F0A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4CCE8013" id="Oval 22" o:spid="_x0000_s1034"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GFT&#10;HQ7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3F25F0A7"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5A8A689B"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0ADBF673"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6C9C6858"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5EE1A455" w14:textId="77777777" w:rsidR="00C62F38" w:rsidRPr="00BB693E" w:rsidRDefault="00C62F38" w:rsidP="00F16747">
            <w:pPr>
              <w:rPr>
                <w:b w:val="0"/>
              </w:rPr>
            </w:pPr>
          </w:p>
        </w:tc>
        <w:tc>
          <w:tcPr>
            <w:tcW w:w="2303" w:type="pct"/>
            <w:tcBorders>
              <w:top w:val="none" w:sz="0" w:space="0" w:color="auto"/>
              <w:bottom w:val="none" w:sz="0" w:space="0" w:color="auto"/>
            </w:tcBorders>
          </w:tcPr>
          <w:p w14:paraId="116A2F84"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require an upgrade procedure?</w:t>
            </w:r>
          </w:p>
        </w:tc>
        <w:tc>
          <w:tcPr>
            <w:tcW w:w="2303" w:type="pct"/>
            <w:tcBorders>
              <w:top w:val="none" w:sz="0" w:space="0" w:color="auto"/>
              <w:bottom w:val="none" w:sz="0" w:space="0" w:color="auto"/>
              <w:right w:val="none" w:sz="0" w:space="0" w:color="auto"/>
            </w:tcBorders>
          </w:tcPr>
          <w:p w14:paraId="31AD9E3D" w14:textId="05CFDAA2" w:rsidR="00C62F38" w:rsidRPr="00814778" w:rsidRDefault="00000000" w:rsidP="00DE54EF">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Upgrade Procedure"/>
                <w:tag w:val="Upgrade_Procedure"/>
                <w:id w:val="1958909548"/>
                <w:placeholder>
                  <w:docPart w:val="C98A60BF824C4B5E842920D3523B2930"/>
                </w:placeholder>
                <w:dropDownList>
                  <w:listItem w:value="Choose an item."/>
                  <w:listItem w:displayText="Yes" w:value="Yes"/>
                  <w:listItem w:displayText="No" w:value="No"/>
                </w:dropDownList>
              </w:sdtPr>
              <w:sdtEndPr>
                <w:rPr>
                  <w:iCs w:val="0"/>
                </w:rPr>
              </w:sdtEndPr>
              <w:sdtContent>
                <w:r w:rsidR="00D54EA7">
                  <w:rPr>
                    <w:i/>
                    <w:iCs/>
                  </w:rPr>
                  <w:t>No</w:t>
                </w:r>
              </w:sdtContent>
            </w:sdt>
          </w:p>
        </w:tc>
      </w:tr>
    </w:tbl>
    <w:p w14:paraId="475BDE2C" w14:textId="77777777" w:rsidR="00B359BD" w:rsidRPr="008D5839" w:rsidRDefault="00B359BD" w:rsidP="00E7104C"/>
    <w:p w14:paraId="2A670E89" w14:textId="77777777" w:rsidR="008D0983" w:rsidRPr="008D0983" w:rsidRDefault="0036716C" w:rsidP="00451BE1">
      <w:pPr>
        <w:jc w:val="both"/>
      </w:pPr>
      <w:r>
        <w:rPr>
          <w:noProof/>
        </w:rPr>
        <w:drawing>
          <wp:inline distT="0" distB="0" distL="0" distR="0" wp14:anchorId="068F78D6" wp14:editId="491B6D8D">
            <wp:extent cx="449821" cy="1371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3C46A2D3" wp14:editId="7CE14201">
            <wp:extent cx="466364" cy="137160"/>
            <wp:effectExtent l="0" t="0" r="0" b="0"/>
            <wp:docPr id="1599288135" name="Picture 15992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D0983" w:rsidRPr="008D5839">
        <w:t>If you answer “</w:t>
      </w:r>
      <w:r w:rsidR="001C5D73" w:rsidRPr="008D5839">
        <w:t>Y</w:t>
      </w:r>
      <w:r w:rsidR="008D0983" w:rsidRPr="008D5839">
        <w:t xml:space="preserve">es” to </w:t>
      </w:r>
      <w:r w:rsidR="009B5A79" w:rsidRPr="008D5839">
        <w:t>either</w:t>
      </w:r>
      <w:r w:rsidR="008D0983" w:rsidRPr="008D5839">
        <w:t xml:space="preserve"> of the</w:t>
      </w:r>
      <w:r w:rsidR="006B387D" w:rsidRPr="008D5839">
        <w:t xml:space="preserve"> above</w:t>
      </w:r>
      <w:r w:rsidR="008D0983" w:rsidRPr="008D5839">
        <w:t xml:space="preserve"> two questions, ensure the corresponding information is set </w:t>
      </w:r>
      <w:r w:rsidR="00B359BD" w:rsidRPr="008D5839">
        <w:t xml:space="preserve">for the function </w:t>
      </w:r>
      <w:r w:rsidR="008D0983" w:rsidRPr="008D5839">
        <w:t xml:space="preserve">in </w:t>
      </w:r>
      <w:proofErr w:type="spellStart"/>
      <w:r w:rsidR="008D0983" w:rsidRPr="008D5839">
        <w:t>DSxRD</w:t>
      </w:r>
      <w:proofErr w:type="spellEnd"/>
      <w:r w:rsidR="008D0983" w:rsidRPr="008D5839">
        <w:t xml:space="preserve"> </w:t>
      </w:r>
      <w:r w:rsidR="00B359BD" w:rsidRPr="008D5839">
        <w:t>Authoring</w:t>
      </w:r>
      <w:r w:rsidR="008D0983" w:rsidRPr="008D5839">
        <w:t>.</w:t>
      </w:r>
    </w:p>
    <w:p w14:paraId="4EA55B5C" w14:textId="77777777" w:rsidR="00CA65B8" w:rsidRPr="008D5839" w:rsidRDefault="009B5A79" w:rsidP="00451BE1">
      <w:pPr>
        <w:jc w:val="both"/>
      </w:pPr>
      <w:r w:rsidRPr="008D5839">
        <w:rPr>
          <w:b/>
        </w:rPr>
        <w:t>Note</w:t>
      </w:r>
      <w:r w:rsidR="0033768B" w:rsidRPr="008D5839">
        <w:rPr>
          <w:b/>
        </w:rPr>
        <w:t>s</w:t>
      </w:r>
      <w:r w:rsidRPr="008D5839">
        <w:rPr>
          <w:b/>
        </w:rPr>
        <w:t xml:space="preserve">: </w:t>
      </w:r>
      <w:r w:rsidR="005908DE" w:rsidRPr="008D5839">
        <w:rPr>
          <w:b/>
        </w:rPr>
        <w:t>C</w:t>
      </w:r>
      <w:r w:rsidR="00CA65B8" w:rsidRPr="008D5839">
        <w:rPr>
          <w:b/>
        </w:rPr>
        <w:t xml:space="preserve">ustomer data loss is </w:t>
      </w:r>
      <w:r w:rsidR="005908DE" w:rsidRPr="008D5839">
        <w:rPr>
          <w:b/>
        </w:rPr>
        <w:t xml:space="preserve">NOT </w:t>
      </w:r>
      <w:r w:rsidR="00CA65B8" w:rsidRPr="008D5839">
        <w:rPr>
          <w:b/>
        </w:rPr>
        <w:t xml:space="preserve">permitted. </w:t>
      </w:r>
      <w:r w:rsidR="00753B2E" w:rsidRPr="008D5839">
        <w:t>“Data loss” means: the data is not upgraded and definitely lost or the data is migrated but no longer accessible to the end user without user actions.</w:t>
      </w:r>
      <w:r w:rsidR="0033768B" w:rsidRPr="008D5839">
        <w:t xml:space="preserve"> </w:t>
      </w:r>
      <w:r w:rsidRPr="008D5839">
        <w:t>If a</w:t>
      </w:r>
      <w:r w:rsidR="00CA65B8" w:rsidRPr="008D5839">
        <w:t xml:space="preserve"> data upgrade</w:t>
      </w:r>
      <w:r w:rsidRPr="008D5839">
        <w:t xml:space="preserve"> is needed</w:t>
      </w:r>
      <w:r w:rsidR="00CA65B8" w:rsidRPr="008D5839">
        <w:t>, dedicated Acceptance Tests must be created. The</w:t>
      </w:r>
      <w:r w:rsidRPr="008D5839">
        <w:t>se tests</w:t>
      </w:r>
      <w:r w:rsidR="00CA65B8" w:rsidRPr="008D5839">
        <w:t xml:space="preserve"> must specify the data sample used to perform the test and the</w:t>
      </w:r>
      <w:r w:rsidRPr="008D5839">
        <w:t xml:space="preserve"> method and criteria to verify</w:t>
      </w:r>
      <w:r w:rsidR="00CA65B8" w:rsidRPr="008D5839">
        <w:t xml:space="preserve"> the results of the data migration after upgrade. The developer and the QA leader </w:t>
      </w:r>
      <w:r w:rsidRPr="008D5839">
        <w:t>must</w:t>
      </w:r>
      <w:r w:rsidR="00CA65B8" w:rsidRPr="008D5839">
        <w:t xml:space="preserve"> ensure the chosen samples contain </w:t>
      </w:r>
      <w:r w:rsidR="00B359BD" w:rsidRPr="008D5839">
        <w:t xml:space="preserve">sufficient </w:t>
      </w:r>
      <w:r w:rsidR="00CA65B8" w:rsidRPr="008D5839">
        <w:t>data to test all data schema impacts.</w:t>
      </w:r>
    </w:p>
    <w:p w14:paraId="22BFB195" w14:textId="4E73B32C" w:rsidR="0088084F" w:rsidRPr="00724BD6" w:rsidRDefault="00414E12" w:rsidP="00D54EA7">
      <w:pPr>
        <w:pStyle w:val="3DSTitle3"/>
      </w:pPr>
      <w:bookmarkStart w:id="86" w:name="_Toc492890888"/>
      <w:bookmarkStart w:id="87" w:name="_Toc492890920"/>
      <w:bookmarkStart w:id="88" w:name="_Toc494182296"/>
      <w:bookmarkStart w:id="89" w:name="_Toc527023820"/>
      <w:bookmarkStart w:id="90" w:name="_Toc50734533"/>
      <w:bookmarkStart w:id="91" w:name="_Toc52877219"/>
      <w:r w:rsidRPr="001D0CE2">
        <w:t>Schema or other changes impacting multi-</w:t>
      </w:r>
      <w:r>
        <w:t>level</w:t>
      </w:r>
      <w:r w:rsidRPr="001D0CE2">
        <w:t xml:space="preserve"> compatibility</w:t>
      </w:r>
      <w:bookmarkEnd w:id="86"/>
      <w:bookmarkEnd w:id="87"/>
      <w:bookmarkEnd w:id="88"/>
      <w:bookmarkEnd w:id="89"/>
      <w:bookmarkEnd w:id="90"/>
      <w:bookmarkEnd w:id="91"/>
      <w:r w:rsidR="0088084F" w:rsidRPr="00F55D5C">
        <w:rPr>
          <w:rStyle w:val="HiddenTextChar"/>
        </w:rPr>
        <w:t>Specify</w:t>
      </w:r>
      <w:r w:rsidR="0088084F" w:rsidRPr="0088084F">
        <w:rPr>
          <w:rStyle w:val="HiddenTextChar"/>
        </w:rPr>
        <w:t xml:space="preserve"> whether this functionality is able to operate consistently with older releases or with products designed for interoperability. Identify the key compatibility aspects of this function in terms of both function behavior and data compatibility. For help on this topic, refer to the </w:t>
      </w:r>
      <w:hyperlink r:id="rId21" w:history="1">
        <w:r w:rsidR="0088084F" w:rsidRPr="00D54EA7">
          <w:rPr>
            <w:rStyle w:val="HiddenTextChar"/>
            <w:color w:val="1043FF" w:themeColor="text2" w:themeTint="99"/>
          </w:rPr>
          <w:t>PES Authoring Best Practices</w:t>
        </w:r>
      </w:hyperlink>
      <w:r w:rsidR="0088084F" w:rsidRPr="0088084F">
        <w:rPr>
          <w:rStyle w:val="HiddenTextChar"/>
        </w:rPr>
        <w:t xml:space="preserve"> section “What about Compatibility”</w:t>
      </w:r>
      <w:r w:rsidR="0088084F">
        <w:rPr>
          <w:rStyle w:val="HiddenTextChar"/>
        </w:rPr>
        <w:t>.</w:t>
      </w:r>
    </w:p>
    <w:p w14:paraId="072D8EF3" w14:textId="55F45872" w:rsidR="00F55D5C" w:rsidRPr="00724BD6" w:rsidRDefault="00414E12" w:rsidP="00D54EA7">
      <w:pPr>
        <w:pStyle w:val="3DS2Title2"/>
        <w:spacing w:after="240"/>
      </w:pPr>
      <w:r>
        <w:t>Data repository</w:t>
      </w:r>
      <w:r w:rsidR="00F55D5C" w:rsidRPr="00F55D5C">
        <w:rPr>
          <w:rStyle w:val="HiddenTextChar"/>
        </w:rPr>
        <w:t>Specify the data repository used</w:t>
      </w:r>
      <w:r w:rsidR="00F55D5C">
        <w:rPr>
          <w:rStyle w:val="HiddenTextChar"/>
        </w:rPr>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197433D4"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79D1B8B2" w14:textId="77777777" w:rsidR="00C62F38" w:rsidRPr="001D0CE2" w:rsidRDefault="00C62F38" w:rsidP="00C62F38">
            <w:pPr>
              <w:jc w:val="center"/>
            </w:pPr>
            <w:r>
              <w:rPr>
                <w:noProof/>
              </w:rPr>
              <mc:AlternateContent>
                <mc:Choice Requires="wps">
                  <w:drawing>
                    <wp:inline distT="0" distB="0" distL="0" distR="0" wp14:anchorId="68AE19E5" wp14:editId="7A245801">
                      <wp:extent cx="270710" cy="274320"/>
                      <wp:effectExtent l="19050" t="19050" r="15240" b="30480"/>
                      <wp:docPr id="24" name="Oval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EA8F690"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68AE19E5" id="Oval 24" o:spid="_x0000_s1035"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F32&#10;+pL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3EA8F690"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7DA77C3F"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1D567932"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38C7E788" w14:textId="77777777" w:rsidTr="00D25781">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19F51C7E" w14:textId="77777777" w:rsidR="00C62F38" w:rsidRPr="00201611" w:rsidRDefault="00C62F38" w:rsidP="00660BF9">
            <w:pPr>
              <w:rPr>
                <w:b w:val="0"/>
              </w:rPr>
            </w:pPr>
          </w:p>
        </w:tc>
        <w:tc>
          <w:tcPr>
            <w:tcW w:w="2303" w:type="pct"/>
            <w:tcBorders>
              <w:top w:val="none" w:sz="0" w:space="0" w:color="auto"/>
              <w:bottom w:val="none" w:sz="0" w:space="0" w:color="auto"/>
            </w:tcBorders>
          </w:tcPr>
          <w:p w14:paraId="6B52C465"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201611">
              <w:rPr>
                <w:b/>
              </w:rPr>
              <w:t>Is this function related to 3DEXPERIENCE 3DSpace Baseline Behavior?</w:t>
            </w:r>
          </w:p>
        </w:tc>
        <w:tc>
          <w:tcPr>
            <w:tcW w:w="2303" w:type="pct"/>
            <w:tcBorders>
              <w:top w:val="none" w:sz="0" w:space="0" w:color="auto"/>
              <w:bottom w:val="none" w:sz="0" w:space="0" w:color="auto"/>
              <w:right w:val="none" w:sz="0" w:space="0" w:color="auto"/>
            </w:tcBorders>
          </w:tcPr>
          <w:p w14:paraId="6145407D" w14:textId="46FB8D51" w:rsidR="00C62F38" w:rsidRPr="00814778" w:rsidRDefault="00000000"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Related"/>
                <w:tag w:val="3DSpace_baseline_Related"/>
                <w:id w:val="693348018"/>
                <w:placeholder>
                  <w:docPart w:val="FC9069136D304E32AA6C544231F55195"/>
                </w:placeholder>
                <w:dropDownList>
                  <w:listItem w:value="Choose an item."/>
                  <w:listItem w:displayText="Yes" w:value="Yes"/>
                  <w:listItem w:displayText="No" w:value="No"/>
                </w:dropDownList>
              </w:sdtPr>
              <w:sdtEndPr>
                <w:rPr>
                  <w:iCs w:val="0"/>
                </w:rPr>
              </w:sdtEndPr>
              <w:sdtContent>
                <w:r w:rsidR="00D54EA7">
                  <w:rPr>
                    <w:i/>
                    <w:iCs/>
                  </w:rPr>
                  <w:t>No</w:t>
                </w:r>
              </w:sdtContent>
            </w:sdt>
          </w:p>
        </w:tc>
      </w:tr>
    </w:tbl>
    <w:p w14:paraId="680A2A5D" w14:textId="77777777" w:rsidR="00451BE1" w:rsidRDefault="0036716C" w:rsidP="00F108EE">
      <w:pPr>
        <w:jc w:val="both"/>
      </w:pPr>
      <w:r>
        <w:rPr>
          <w:noProof/>
        </w:rPr>
        <w:drawing>
          <wp:inline distT="0" distB="0" distL="0" distR="0" wp14:anchorId="5F511B31" wp14:editId="458D1851">
            <wp:extent cx="449821" cy="137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rsidRPr="00451BE1">
        <w:t xml:space="preserve"> If yes, you must complete</w:t>
      </w:r>
      <w:r w:rsidR="00451BE1" w:rsidRPr="008D5839">
        <w:rPr>
          <w:color w:val="005386"/>
        </w:rPr>
        <w:t xml:space="preserve"> </w:t>
      </w:r>
      <w:r w:rsidR="00451BE1" w:rsidRPr="00451BE1">
        <w:t xml:space="preserve">the </w:t>
      </w:r>
      <w:hyperlink w:anchor="Three_DSpace_Baseline_support" w:history="1">
        <w:r w:rsidR="00451BE1" w:rsidRPr="00451BE1">
          <w:rPr>
            <w:rStyle w:val="Hyperlink"/>
          </w:rPr>
          <w:t>dedicated sub-section</w:t>
        </w:r>
      </w:hyperlink>
      <w:r w:rsidR="00451BE1" w:rsidRPr="00451BE1">
        <w:t>.</w:t>
      </w:r>
    </w:p>
    <w:p w14:paraId="69082972" w14:textId="77777777" w:rsidR="00F108EE" w:rsidRPr="00451BE1" w:rsidRDefault="00F108EE" w:rsidP="00F108EE">
      <w:pPr>
        <w:jc w:val="both"/>
      </w:pPr>
    </w:p>
    <w:p w14:paraId="792AD752" w14:textId="77777777" w:rsidR="00666931" w:rsidRDefault="001D0415" w:rsidP="00666931">
      <w:pPr>
        <w:pStyle w:val="3DS2Title1"/>
      </w:pPr>
      <w:bookmarkStart w:id="92" w:name="_Toc492890885"/>
      <w:bookmarkStart w:id="93" w:name="_Toc492890915"/>
      <w:bookmarkStart w:id="94" w:name="_Toc494182291"/>
      <w:bookmarkStart w:id="95" w:name="_Toc527023817"/>
      <w:bookmarkStart w:id="96" w:name="_Toc175735802"/>
      <w:r w:rsidRPr="001A6427">
        <w:t>Customization by end user or administrator</w:t>
      </w:r>
      <w:bookmarkEnd w:id="92"/>
      <w:bookmarkEnd w:id="93"/>
      <w:bookmarkEnd w:id="94"/>
      <w:bookmarkEnd w:id="95"/>
      <w:bookmarkEnd w:id="96"/>
    </w:p>
    <w:p w14:paraId="7B936DFB" w14:textId="00A4A1A5" w:rsidR="00F55D5C" w:rsidRPr="00D54EA7" w:rsidRDefault="00F55D5C" w:rsidP="00646AC1">
      <w:pPr>
        <w:jc w:val="both"/>
        <w:rPr>
          <w:rFonts w:asciiTheme="minorHAnsi" w:hAnsiTheme="minorHAnsi" w:cstheme="minorHAnsi"/>
        </w:rPr>
      </w:pPr>
      <w:r>
        <w:t xml:space="preserve"> </w:t>
      </w:r>
      <w:r w:rsidR="00D54EA7">
        <w:tab/>
      </w:r>
      <w:r w:rsidR="00D54EA7" w:rsidRPr="00D54EA7">
        <w:rPr>
          <w:rFonts w:asciiTheme="minorHAnsi" w:hAnsiTheme="minorHAnsi" w:cstheme="minorHAnsi"/>
          <w:sz w:val="24"/>
          <w:szCs w:val="24"/>
        </w:rPr>
        <w:t>N/A</w:t>
      </w:r>
      <w:r w:rsidRPr="00D54EA7">
        <w:rPr>
          <w:rStyle w:val="HiddenTextChar"/>
          <w:rFonts w:asciiTheme="minorHAnsi" w:hAnsiTheme="minorHAnsi" w:cstheme="minorHAnsi"/>
        </w:rPr>
        <w:t>Describe any custom functionality that will accommodate a specific customer or User Role Profile. How does the user or administrator change the way the functionality behaves? Explain who can make changes and how they will do so. If this function makes customization available through a user interface check, a profile check, or a similar mechanism, describes this here or in the External View section.</w:t>
      </w:r>
    </w:p>
    <w:p w14:paraId="61EF2680" w14:textId="77777777" w:rsidR="00CF675F" w:rsidRDefault="001D0415" w:rsidP="00EE5A6B">
      <w:pPr>
        <w:pStyle w:val="3DS2Title1"/>
      </w:pPr>
      <w:bookmarkStart w:id="97" w:name="_Toc492890886"/>
      <w:bookmarkStart w:id="98" w:name="_Toc492890916"/>
      <w:bookmarkStart w:id="99" w:name="_Toc494182292"/>
      <w:bookmarkStart w:id="100" w:name="_Toc527023818"/>
      <w:bookmarkStart w:id="101" w:name="_Toc175735803"/>
      <w:r w:rsidRPr="001D0CE2">
        <w:t xml:space="preserve">Programming </w:t>
      </w:r>
      <w:r w:rsidR="009C7806">
        <w:t>i</w:t>
      </w:r>
      <w:r w:rsidRPr="001D0CE2">
        <w:t>nterface</w:t>
      </w:r>
      <w:bookmarkEnd w:id="97"/>
      <w:bookmarkEnd w:id="98"/>
      <w:bookmarkEnd w:id="99"/>
      <w:bookmarkEnd w:id="100"/>
      <w:bookmarkEnd w:id="101"/>
    </w:p>
    <w:p w14:paraId="2EA4E121" w14:textId="4FE0BEF2" w:rsidR="00DC3780" w:rsidRPr="00D54EA7" w:rsidRDefault="00D54EA7" w:rsidP="00D54EA7">
      <w:pPr>
        <w:ind w:left="706"/>
        <w:rPr>
          <w:rFonts w:asciiTheme="minorHAnsi" w:hAnsiTheme="minorHAnsi" w:cstheme="minorHAnsi"/>
          <w:sz w:val="24"/>
          <w:szCs w:val="24"/>
        </w:rPr>
      </w:pPr>
      <w:r w:rsidRPr="00D54EA7">
        <w:rPr>
          <w:rFonts w:asciiTheme="minorHAnsi" w:hAnsiTheme="minorHAnsi" w:cstheme="minorHAnsi"/>
          <w:sz w:val="24"/>
          <w:szCs w:val="24"/>
        </w:rP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D1522E" w:rsidRPr="001D0CE2" w14:paraId="5FFD71DC" w14:textId="77777777" w:rsidTr="00451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065D86A9" w14:textId="77777777" w:rsidR="00D1522E" w:rsidRPr="001D0CE2" w:rsidRDefault="00D1522E" w:rsidP="00D1522E">
            <w:pPr>
              <w:jc w:val="center"/>
            </w:pPr>
            <w:r>
              <w:rPr>
                <w:noProof/>
              </w:rPr>
              <mc:AlternateContent>
                <mc:Choice Requires="wps">
                  <w:drawing>
                    <wp:inline distT="0" distB="0" distL="0" distR="0" wp14:anchorId="50EABC62" wp14:editId="5849D716">
                      <wp:extent cx="270710" cy="274320"/>
                      <wp:effectExtent l="19050" t="19050" r="15240" b="30480"/>
                      <wp:docPr id="25" name="Oval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0B9A7814"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50EABC62" id="Oval 25" o:spid="_x0000_s1036"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LOwgIAABw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GvlO/MWrta32KyBgsYGw17zjdwq7acl8WDHA&#10;qcZL3FThAQ+JBJfUDhIljYVfb91Hexw2fKWkwy1RUv9zw0BQor8aHMO4UkYBRmE9CmbTLiz24yRV&#10;k0R0gKBHUYJtn3GBzWMWfGKGY66S8gCjsgj9tsIVyMV8nsw2DlTdoAsGxjXiWFiaR8ejHkmOY/K0&#10;e2bghnEKOIf3dtwmr0aqt42exs43wUqV5u3I6UA/rqC+O/t1GXfcSz1ZHZf67Dc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KMm&#10;0s7CAgAAHA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0B9A7814"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4D03A270"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1F7B8080"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D1522E" w:rsidRPr="001D0CE2" w14:paraId="1A0F3C07" w14:textId="77777777" w:rsidTr="0045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1905EA14" w14:textId="77777777" w:rsidR="00D1522E" w:rsidRPr="00BB693E" w:rsidRDefault="00D1522E" w:rsidP="00660BF9">
            <w:pPr>
              <w:rPr>
                <w:b w:val="0"/>
              </w:rPr>
            </w:pPr>
          </w:p>
        </w:tc>
        <w:tc>
          <w:tcPr>
            <w:tcW w:w="2307" w:type="pct"/>
            <w:tcBorders>
              <w:top w:val="none" w:sz="0" w:space="0" w:color="auto"/>
              <w:bottom w:val="none" w:sz="0" w:space="0" w:color="auto"/>
            </w:tcBorders>
          </w:tcPr>
          <w:p w14:paraId="12F1BCFD" w14:textId="77777777" w:rsidR="00D1522E" w:rsidRPr="001D0CE2" w:rsidRDefault="00D1522E" w:rsidP="00660BF9">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provide APIs to clients?</w:t>
            </w:r>
          </w:p>
        </w:tc>
        <w:tc>
          <w:tcPr>
            <w:tcW w:w="2307" w:type="pct"/>
            <w:tcBorders>
              <w:top w:val="none" w:sz="0" w:space="0" w:color="auto"/>
              <w:bottom w:val="none" w:sz="0" w:space="0" w:color="auto"/>
              <w:right w:val="none" w:sz="0" w:space="0" w:color="auto"/>
            </w:tcBorders>
          </w:tcPr>
          <w:p w14:paraId="5EEBE078" w14:textId="75C46B87" w:rsidR="00D1522E" w:rsidRPr="00814778" w:rsidRDefault="00000000"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Is your function a Programming Interface"/>
                <w:tag w:val="Is_your_function_a_Programming_Interface"/>
                <w:id w:val="1136225841"/>
                <w:placeholder>
                  <w:docPart w:val="E1C35ABDEA1D4A10A3EFCD3A1BA742F7"/>
                </w:placeholder>
                <w:dropDownList>
                  <w:listItem w:value="Choose an item."/>
                  <w:listItem w:displayText="Yes" w:value="Yes"/>
                  <w:listItem w:displayText="No" w:value="No"/>
                </w:dropDownList>
              </w:sdtPr>
              <w:sdtEndPr>
                <w:rPr>
                  <w:iCs w:val="0"/>
                </w:rPr>
              </w:sdtEndPr>
              <w:sdtContent>
                <w:r w:rsidR="00D54EA7">
                  <w:rPr>
                    <w:i/>
                    <w:iCs/>
                  </w:rPr>
                  <w:t>No</w:t>
                </w:r>
              </w:sdtContent>
            </w:sdt>
          </w:p>
        </w:tc>
      </w:tr>
    </w:tbl>
    <w:p w14:paraId="773DDA67" w14:textId="0B5DFE60" w:rsidR="00F108EE" w:rsidRPr="00D54EA7" w:rsidRDefault="0036716C" w:rsidP="00451BE1">
      <w:pPr>
        <w:jc w:val="both"/>
      </w:pPr>
      <w:r>
        <w:rPr>
          <w:noProof/>
        </w:rPr>
        <w:drawing>
          <wp:inline distT="0" distB="0" distL="0" distR="0" wp14:anchorId="23CD5EE1" wp14:editId="18BDA932">
            <wp:extent cx="449821" cy="1371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3F109345" wp14:editId="79EE8911">
            <wp:extent cx="466364" cy="137160"/>
            <wp:effectExtent l="0" t="0" r="0" b="0"/>
            <wp:docPr id="1599288134" name="Picture 15992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80976" w:rsidRPr="008D5839">
        <w:t>If y</w:t>
      </w:r>
      <w:r w:rsidR="00E7104C">
        <w:t>es</w:t>
      </w:r>
      <w:r w:rsidR="00880976" w:rsidRPr="008D5839">
        <w:t xml:space="preserve">, ensure the corresponding information </w:t>
      </w:r>
      <w:r w:rsidR="00B312DD" w:rsidRPr="008D5839">
        <w:t>“</w:t>
      </w:r>
      <w:r w:rsidR="00D0432E" w:rsidRPr="008D5839">
        <w:t xml:space="preserve">CAA Exposition” </w:t>
      </w:r>
      <w:r w:rsidR="00880976" w:rsidRPr="008D5839">
        <w:t xml:space="preserve">is </w:t>
      </w:r>
      <w:r w:rsidR="00C36759" w:rsidRPr="008D5839">
        <w:t xml:space="preserve">also </w:t>
      </w:r>
      <w:r w:rsidR="00880976" w:rsidRPr="008D5839">
        <w:t xml:space="preserve">set for the function in </w:t>
      </w:r>
      <w:proofErr w:type="spellStart"/>
      <w:r w:rsidR="00880976" w:rsidRPr="008D5839">
        <w:t>DSxRD</w:t>
      </w:r>
      <w:proofErr w:type="spellEnd"/>
      <w:r w:rsidR="00880976" w:rsidRPr="008D5839">
        <w:t xml:space="preserve"> Authoring</w:t>
      </w:r>
      <w:r w:rsidR="00D0432E" w:rsidRPr="008D5839">
        <w:t>.</w:t>
      </w:r>
    </w:p>
    <w:p w14:paraId="1AF0909D" w14:textId="77777777" w:rsidR="008E7511" w:rsidRDefault="001D0415" w:rsidP="008E7511">
      <w:pPr>
        <w:pStyle w:val="3DS2Title2"/>
      </w:pPr>
      <w:bookmarkStart w:id="102" w:name="_Toc492890917"/>
      <w:bookmarkStart w:id="103" w:name="_Toc494182293"/>
      <w:r w:rsidRPr="001D0CE2">
        <w:t>Detailed API description</w:t>
      </w:r>
      <w:bookmarkEnd w:id="102"/>
      <w:bookmarkEnd w:id="103"/>
      <w:r w:rsidR="00701DD8">
        <w:t xml:space="preserve"> (if relevant)</w:t>
      </w:r>
      <w:bookmarkStart w:id="104" w:name="_Toc492890918"/>
      <w:bookmarkStart w:id="105" w:name="_Toc494182294"/>
    </w:p>
    <w:p w14:paraId="19E89FCB" w14:textId="269A2381" w:rsidR="00F55D5C" w:rsidRPr="00D54EA7" w:rsidRDefault="00F55D5C" w:rsidP="00646AC1">
      <w:pPr>
        <w:jc w:val="both"/>
        <w:rPr>
          <w:rFonts w:asciiTheme="minorHAnsi" w:hAnsiTheme="minorHAnsi" w:cstheme="minorHAnsi"/>
        </w:rPr>
      </w:pPr>
      <w:r>
        <w:t xml:space="preserve"> </w:t>
      </w:r>
      <w:r w:rsidR="00D54EA7">
        <w:tab/>
      </w:r>
      <w:r w:rsidR="00D54EA7">
        <w:tab/>
      </w:r>
      <w:r w:rsidR="00D54EA7" w:rsidRPr="00D54EA7">
        <w:rPr>
          <w:rFonts w:asciiTheme="minorHAnsi" w:hAnsiTheme="minorHAnsi" w:cstheme="minorHAnsi"/>
          <w:sz w:val="24"/>
          <w:szCs w:val="24"/>
        </w:rPr>
        <w:t>N/A</w:t>
      </w:r>
      <w:r w:rsidR="00937292" w:rsidRPr="00D54EA7">
        <w:rPr>
          <w:rStyle w:val="HiddenTextChar"/>
          <w:rFonts w:asciiTheme="minorHAnsi" w:hAnsiTheme="minorHAnsi" w:cstheme="minorHAnsi"/>
        </w:rPr>
        <w:t xml:space="preserve">For help on this topic, refer to the </w:t>
      </w:r>
      <w:hyperlink r:id="rId22" w:history="1">
        <w:r w:rsidR="00937292" w:rsidRPr="00D54EA7">
          <w:rPr>
            <w:rStyle w:val="Hyperlink"/>
            <w:rFonts w:asciiTheme="minorHAnsi" w:hAnsiTheme="minorHAnsi" w:cstheme="minorHAnsi"/>
            <w:i/>
            <w:vanish/>
            <w:color w:val="3366FF"/>
            <w:sz w:val="20"/>
          </w:rPr>
          <w:t>PES Authoring Best Practices</w:t>
        </w:r>
      </w:hyperlink>
      <w:r w:rsidR="00937292" w:rsidRPr="00D54EA7">
        <w:rPr>
          <w:rStyle w:val="HiddenTextChar"/>
          <w:rFonts w:asciiTheme="minorHAnsi" w:hAnsiTheme="minorHAnsi" w:cstheme="minorHAnsi"/>
        </w:rPr>
        <w:t xml:space="preserve"> section “What about API”</w:t>
      </w:r>
      <w:r w:rsidRPr="00D54EA7">
        <w:rPr>
          <w:rStyle w:val="HiddenTextChar"/>
          <w:rFonts w:asciiTheme="minorHAnsi" w:hAnsiTheme="minorHAnsi" w:cstheme="minorHAnsi"/>
        </w:rPr>
        <w:t>.</w:t>
      </w:r>
    </w:p>
    <w:p w14:paraId="0C46F089" w14:textId="77777777" w:rsidR="004848BA" w:rsidRDefault="001D0415" w:rsidP="004848BA">
      <w:pPr>
        <w:pStyle w:val="3DS2Title2"/>
      </w:pPr>
      <w:r w:rsidRPr="001D0CE2">
        <w:t>Automation for command journaling</w:t>
      </w:r>
      <w:bookmarkEnd w:id="104"/>
      <w:bookmarkEnd w:id="105"/>
      <w:r w:rsidR="00701DD8">
        <w:t xml:space="preserve"> (if relevant)</w:t>
      </w:r>
    </w:p>
    <w:p w14:paraId="18867DAE" w14:textId="2EDFA189" w:rsidR="00366256" w:rsidRPr="00D54EA7" w:rsidRDefault="00937292" w:rsidP="00087150">
      <w:pPr>
        <w:jc w:val="both"/>
        <w:rPr>
          <w:rFonts w:asciiTheme="minorHAnsi" w:eastAsiaTheme="majorEastAsia" w:hAnsiTheme="minorHAnsi" w:cstheme="minorHAnsi"/>
          <w:bCs/>
          <w:sz w:val="48"/>
          <w:szCs w:val="48"/>
        </w:rPr>
      </w:pPr>
      <w:r>
        <w:t xml:space="preserve"> </w:t>
      </w:r>
      <w:r w:rsidR="00D54EA7">
        <w:tab/>
      </w:r>
      <w:r w:rsidR="00D54EA7">
        <w:tab/>
      </w:r>
      <w:r w:rsidR="00D54EA7" w:rsidRPr="00D54EA7">
        <w:rPr>
          <w:rFonts w:asciiTheme="minorHAnsi" w:hAnsiTheme="minorHAnsi" w:cstheme="minorHAnsi"/>
          <w:sz w:val="24"/>
          <w:szCs w:val="24"/>
        </w:rPr>
        <w:t>N/A</w:t>
      </w:r>
      <w:r w:rsidRPr="00D54EA7">
        <w:rPr>
          <w:rStyle w:val="HiddenTextChar"/>
          <w:rFonts w:asciiTheme="minorHAnsi" w:hAnsiTheme="minorHAnsi" w:cstheme="minorHAnsi"/>
        </w:rPr>
        <w:t>Specify here whether new commands created by this function (if any) will be exposed for automation and for availability in journaling.</w:t>
      </w:r>
    </w:p>
    <w:p w14:paraId="7A9041BE" w14:textId="77777777" w:rsidR="00366256" w:rsidRDefault="00366256" w:rsidP="00F72402">
      <w:pPr>
        <w:pStyle w:val="PartTitle"/>
      </w:pPr>
      <w:bookmarkStart w:id="106" w:name="_Toc175735804"/>
      <w:r w:rsidRPr="001D0CE2">
        <w:lastRenderedPageBreak/>
        <w:t>Quality of services</w:t>
      </w:r>
      <w:bookmarkEnd w:id="106"/>
    </w:p>
    <w:p w14:paraId="0B370572" w14:textId="77777777" w:rsidR="00366256" w:rsidRPr="001D0CE2" w:rsidRDefault="00E53C38" w:rsidP="00646AC1">
      <w:pPr>
        <w:pStyle w:val="HiddenText"/>
        <w:jc w:val="both"/>
      </w:pPr>
      <w:r>
        <w:t>Specify</w:t>
      </w:r>
      <w:r w:rsidR="00366256">
        <w:t xml:space="preserve"> the</w:t>
      </w:r>
      <w:r w:rsidR="00366256" w:rsidRPr="001D0CE2">
        <w:t xml:space="preserve"> “nonfunctional” qualit</w:t>
      </w:r>
      <w:r w:rsidR="00C719AC">
        <w:t>ies</w:t>
      </w:r>
      <w:r w:rsidR="00366256" w:rsidRPr="001D0CE2">
        <w:t xml:space="preserve"> of service (performance, capacity, scalability, ) and security controls (Confidentiality, Integrity, Availability...) related to the requested functionality.</w:t>
      </w:r>
    </w:p>
    <w:p w14:paraId="58D89DC9" w14:textId="77777777" w:rsidR="001D0415" w:rsidRPr="001D0CE2" w:rsidRDefault="001D0415" w:rsidP="00EE5A6B">
      <w:pPr>
        <w:pStyle w:val="3DS2Title1"/>
      </w:pPr>
      <w:bookmarkStart w:id="107" w:name="_Toc492890887"/>
      <w:bookmarkStart w:id="108" w:name="_Toc492890919"/>
      <w:bookmarkStart w:id="109" w:name="_Toc494182295"/>
      <w:bookmarkStart w:id="110" w:name="_Toc527023819"/>
      <w:bookmarkStart w:id="111" w:name="_Toc175735805"/>
      <w:r w:rsidRPr="001D0CE2">
        <w:t xml:space="preserve">Performance, </w:t>
      </w:r>
      <w:r w:rsidR="009C7806">
        <w:t>c</w:t>
      </w:r>
      <w:r w:rsidRPr="001D0CE2">
        <w:t xml:space="preserve">apacity and </w:t>
      </w:r>
      <w:r w:rsidR="009C7806">
        <w:t>s</w:t>
      </w:r>
      <w:r w:rsidR="001F1BF5">
        <w:t>c</w:t>
      </w:r>
      <w:r w:rsidRPr="001D0CE2">
        <w:t>alability (PCS)</w:t>
      </w:r>
      <w:bookmarkEnd w:id="107"/>
      <w:bookmarkEnd w:id="108"/>
      <w:bookmarkEnd w:id="109"/>
      <w:bookmarkEnd w:id="110"/>
      <w:bookmarkEnd w:id="111"/>
    </w:p>
    <w:p w14:paraId="092A0AC7" w14:textId="77777777" w:rsidR="00874977" w:rsidRDefault="00E53C38" w:rsidP="00646AC1">
      <w:pPr>
        <w:jc w:val="both"/>
      </w:pPr>
      <w:r w:rsidRPr="00BD1169">
        <w:t>E</w:t>
      </w:r>
      <w:r w:rsidR="00366256" w:rsidRPr="00BD1169">
        <w:t xml:space="preserve">valuate and specify the </w:t>
      </w:r>
      <w:r w:rsidR="00874977" w:rsidRPr="00BD1169">
        <w:t>PCS objectives</w:t>
      </w:r>
      <w:r w:rsidR="00366256" w:rsidRPr="00BD1169">
        <w:t xml:space="preserve"> for industrial usage of this function</w:t>
      </w:r>
      <w:r w:rsidR="00874977" w:rsidRPr="00874977">
        <w:rPr>
          <w:rStyle w:val="HiddenTextChar"/>
        </w:rPr>
        <w:t>.</w:t>
      </w:r>
      <w:r w:rsidR="00D357FD">
        <w:rPr>
          <w:rStyle w:val="HiddenTextChar"/>
          <w:noProof/>
        </w:rPr>
        <w:drawing>
          <wp:inline distT="0" distB="0" distL="0" distR="0" wp14:anchorId="4F0D4A8F" wp14:editId="4BF233AE">
            <wp:extent cx="182880" cy="182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pic:spPr>
                </pic:pic>
              </a:graphicData>
            </a:graphic>
          </wp:inline>
        </w:drawing>
      </w:r>
      <w:r w:rsidR="00671659">
        <w:rPr>
          <w:rStyle w:val="HiddenTextChar"/>
        </w:rPr>
        <w:t xml:space="preserve"> </w:t>
      </w:r>
      <w:r w:rsidR="00646AC1">
        <w:rPr>
          <w:rStyle w:val="HiddenTextChar"/>
        </w:rPr>
        <w:t>For more information on</w:t>
      </w:r>
      <w:r w:rsidR="00874977" w:rsidRPr="00BD1169">
        <w:rPr>
          <w:rStyle w:val="HiddenTextChar"/>
        </w:rPr>
        <w:t xml:space="preserve"> this topic, refer to </w:t>
      </w:r>
      <w:r w:rsidR="001A32E9" w:rsidRPr="00BD1169">
        <w:rPr>
          <w:rStyle w:val="HiddenTextChar"/>
        </w:rPr>
        <w:t xml:space="preserve">the </w:t>
      </w:r>
      <w:r w:rsidR="00874977" w:rsidRPr="00BD1169">
        <w:rPr>
          <w:rStyle w:val="HiddenTextChar"/>
        </w:rPr>
        <w:t>“</w:t>
      </w:r>
      <w:r w:rsidR="00671659" w:rsidRPr="00BD1169">
        <w:rPr>
          <w:rStyle w:val="HiddenTextChar"/>
        </w:rPr>
        <w:t>What About Performance, Capacity and Scalability (PCS)</w:t>
      </w:r>
      <w:r w:rsidR="00874977" w:rsidRPr="00BD1169">
        <w:rPr>
          <w:rStyle w:val="HiddenTextChar"/>
        </w:rPr>
        <w:t xml:space="preserve">” </w:t>
      </w:r>
      <w:r w:rsidR="001A32E9" w:rsidRPr="00BD1169">
        <w:rPr>
          <w:rStyle w:val="HiddenTextChar"/>
        </w:rPr>
        <w:t>section of</w:t>
      </w:r>
      <w:r w:rsidR="00874977" w:rsidRPr="00BD1169">
        <w:rPr>
          <w:rStyle w:val="HiddenTextChar"/>
        </w:rPr>
        <w:t xml:space="preserve"> </w:t>
      </w:r>
      <w:hyperlink r:id="rId24" w:history="1">
        <w:r w:rsidR="00874977" w:rsidRPr="00D357FD">
          <w:rPr>
            <w:rStyle w:val="HiddenTextChar"/>
            <w:color w:val="3366FF"/>
          </w:rPr>
          <w:t>PES Authoring Best Practices</w:t>
        </w:r>
        <w:r w:rsidR="00874977" w:rsidRPr="00BD1169">
          <w:rPr>
            <w:rStyle w:val="HiddenTextChar"/>
          </w:rPr>
          <w:t>.</w:t>
        </w:r>
      </w:hyperlink>
    </w:p>
    <w:p w14:paraId="2CEC3735" w14:textId="77777777" w:rsidR="001D0415" w:rsidRDefault="001D0415" w:rsidP="00366256">
      <w:r w:rsidRPr="001D0CE2">
        <w:t>Definitions:</w:t>
      </w:r>
    </w:p>
    <w:p w14:paraId="7D0EA798" w14:textId="77777777" w:rsidR="001D0415" w:rsidRPr="001D0CE2" w:rsidRDefault="001D0415" w:rsidP="009C7806">
      <w:pPr>
        <w:ind w:left="708"/>
      </w:pPr>
      <w:r w:rsidRPr="001D0CE2">
        <w:rPr>
          <w:b/>
        </w:rPr>
        <w:t>Performance</w:t>
      </w:r>
      <w:r w:rsidRPr="001D0CE2">
        <w:t xml:space="preserve"> - </w:t>
      </w:r>
      <w:r w:rsidR="002B0C86">
        <w:t>T</w:t>
      </w:r>
      <w:r w:rsidRPr="001D0CE2">
        <w:t>ime and system resources required to complete a set of scenarios</w:t>
      </w:r>
    </w:p>
    <w:p w14:paraId="36406D07" w14:textId="77777777" w:rsidR="001D0415" w:rsidRPr="001D0CE2" w:rsidRDefault="001D0415" w:rsidP="009C7806">
      <w:pPr>
        <w:ind w:left="708"/>
      </w:pPr>
      <w:r w:rsidRPr="001D0CE2">
        <w:rPr>
          <w:b/>
        </w:rPr>
        <w:t>Capacity</w:t>
      </w:r>
      <w:r w:rsidRPr="001D0CE2">
        <w:t xml:space="preserve"> - </w:t>
      </w:r>
      <w:r w:rsidR="002B0C86">
        <w:t>N</w:t>
      </w:r>
      <w:r w:rsidRPr="001D0CE2">
        <w:t>umber of concurrent users supported by a given hardware configuration</w:t>
      </w:r>
    </w:p>
    <w:p w14:paraId="60A3744A" w14:textId="77777777" w:rsidR="001D0415" w:rsidRPr="001D0CE2" w:rsidRDefault="001D0415" w:rsidP="009C7806">
      <w:pPr>
        <w:ind w:left="708"/>
      </w:pPr>
      <w:r w:rsidRPr="001D0CE2">
        <w:rPr>
          <w:b/>
        </w:rPr>
        <w:t>Scalability</w:t>
      </w:r>
      <w:r w:rsidRPr="001D0CE2">
        <w:t xml:space="preserve"> - </w:t>
      </w:r>
      <w:r w:rsidR="002B0C86">
        <w:t>A</w:t>
      </w:r>
      <w:r w:rsidRPr="001D0CE2">
        <w:t>bility to add proportional amounts of workload and resources while maintaining performance</w:t>
      </w:r>
    </w:p>
    <w:p w14:paraId="79B13769" w14:textId="77777777" w:rsidR="001D0415" w:rsidRPr="00B1482F" w:rsidRDefault="001D0415" w:rsidP="00EE5A6B">
      <w:pPr>
        <w:pStyle w:val="3DS2Title2"/>
      </w:pPr>
      <w:r w:rsidRPr="00B1482F">
        <w:t>Performance</w:t>
      </w:r>
      <w:r w:rsidR="00B359BD">
        <w:t xml:space="preserve"> o</w:t>
      </w:r>
      <w:r w:rsidR="001A32E9">
        <w:t>bjectives</w:t>
      </w:r>
    </w:p>
    <w:p w14:paraId="1EA7B301" w14:textId="612F6BD1" w:rsidR="001D0415" w:rsidRPr="00A341F4" w:rsidRDefault="00C4249C" w:rsidP="00E642CB">
      <w:pPr>
        <w:ind w:left="1152"/>
        <w:rPr>
          <w:sz w:val="24"/>
          <w:szCs w:val="24"/>
        </w:rPr>
      </w:pPr>
      <w:r w:rsidRPr="00A341F4">
        <w:rPr>
          <w:rFonts w:asciiTheme="minorHAnsi" w:hAnsiTheme="minorHAnsi" w:cstheme="minorHAnsi"/>
          <w:sz w:val="24"/>
          <w:szCs w:val="24"/>
        </w:rPr>
        <w:t xml:space="preserve">To measure the performance difference in terms of time taken to import </w:t>
      </w:r>
      <w:proofErr w:type="spellStart"/>
      <w:r w:rsidRPr="00A341F4">
        <w:rPr>
          <w:rFonts w:asciiTheme="minorHAnsi" w:hAnsiTheme="minorHAnsi" w:cstheme="minorHAnsi"/>
          <w:sz w:val="24"/>
          <w:szCs w:val="24"/>
        </w:rPr>
        <w:t>As</w:t>
      </w:r>
      <w:r w:rsidRPr="00A341F4">
        <w:rPr>
          <w:rFonts w:asciiTheme="minorHAnsi" w:hAnsiTheme="minorHAnsi" w:cstheme="minorHAnsi"/>
          <w:sz w:val="24"/>
          <w:szCs w:val="24"/>
        </w:rPr>
        <w:t>New</w:t>
      </w:r>
      <w:proofErr w:type="spellEnd"/>
      <w:r w:rsidRPr="00A341F4">
        <w:rPr>
          <w:rFonts w:asciiTheme="minorHAnsi" w:hAnsiTheme="minorHAnsi" w:cstheme="minorHAnsi"/>
          <w:sz w:val="24"/>
          <w:szCs w:val="24"/>
        </w:rPr>
        <w:t xml:space="preserve"> to complete compared to previous FDs.</w:t>
      </w:r>
    </w:p>
    <w:p w14:paraId="228AEA95" w14:textId="77777777" w:rsidR="001D0415" w:rsidRPr="00B1482F" w:rsidRDefault="001D0415" w:rsidP="00EE5A6B">
      <w:pPr>
        <w:pStyle w:val="3DS2Title2"/>
      </w:pPr>
      <w:r w:rsidRPr="00B1482F">
        <w:t>Capacity</w:t>
      </w:r>
      <w:r w:rsidR="00B359BD">
        <w:t xml:space="preserve"> o</w:t>
      </w:r>
      <w:r w:rsidR="001A32E9">
        <w:t>bjectives</w:t>
      </w:r>
    </w:p>
    <w:p w14:paraId="465618F7" w14:textId="4B16A55F" w:rsidR="001D0415" w:rsidRPr="00A341F4" w:rsidRDefault="00A341F4" w:rsidP="00E642CB">
      <w:pPr>
        <w:ind w:left="1152"/>
        <w:rPr>
          <w:rFonts w:asciiTheme="minorHAnsi" w:hAnsiTheme="minorHAnsi" w:cstheme="minorHAnsi"/>
          <w:sz w:val="24"/>
          <w:szCs w:val="24"/>
        </w:rPr>
      </w:pPr>
      <w:r w:rsidRPr="00A341F4">
        <w:rPr>
          <w:rFonts w:asciiTheme="minorHAnsi" w:hAnsiTheme="minorHAnsi" w:cstheme="minorHAnsi"/>
          <w:sz w:val="24"/>
          <w:szCs w:val="24"/>
        </w:rPr>
        <w:t>N/A</w:t>
      </w:r>
    </w:p>
    <w:p w14:paraId="70089677" w14:textId="77777777" w:rsidR="001D0415" w:rsidRDefault="001D0415" w:rsidP="00EE5A6B">
      <w:pPr>
        <w:pStyle w:val="3DS2Title2"/>
      </w:pPr>
      <w:r w:rsidRPr="00B1482F">
        <w:t>Scalability</w:t>
      </w:r>
      <w:r w:rsidR="00B359BD">
        <w:t xml:space="preserve"> o</w:t>
      </w:r>
      <w:r w:rsidR="001A32E9">
        <w:t>bjectives</w:t>
      </w:r>
    </w:p>
    <w:p w14:paraId="14815229" w14:textId="29FABEB0" w:rsidR="00E56F7D" w:rsidRPr="00A341F4" w:rsidRDefault="00A341F4" w:rsidP="00E642CB">
      <w:pPr>
        <w:ind w:left="1152"/>
        <w:rPr>
          <w:rFonts w:asciiTheme="minorHAnsi" w:hAnsiTheme="minorHAnsi" w:cstheme="minorHAnsi"/>
          <w:sz w:val="24"/>
          <w:szCs w:val="24"/>
        </w:rPr>
      </w:pPr>
      <w:r w:rsidRPr="00A341F4">
        <w:rPr>
          <w:rFonts w:asciiTheme="minorHAnsi" w:hAnsiTheme="minorHAnsi" w:cstheme="minorHAnsi"/>
          <w:sz w:val="24"/>
          <w:szCs w:val="24"/>
        </w:rP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09C56875"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4039BD58" w14:textId="77777777" w:rsidR="008536D4" w:rsidRPr="001D0CE2" w:rsidRDefault="00D1522E" w:rsidP="00D1522E">
            <w:pPr>
              <w:jc w:val="center"/>
            </w:pPr>
            <w:r>
              <w:rPr>
                <w:noProof/>
              </w:rPr>
              <mc:AlternateContent>
                <mc:Choice Requires="wps">
                  <w:drawing>
                    <wp:inline distT="0" distB="0" distL="0" distR="0" wp14:anchorId="25B56AFC" wp14:editId="3BD6180B">
                      <wp:extent cx="270710" cy="274320"/>
                      <wp:effectExtent l="19050" t="19050" r="15240" b="30480"/>
                      <wp:docPr id="26" name="Oval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3F263A4"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5B56AFC" id="Oval 26" o:spid="_x0000_s1037"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VSwQIAABw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" fillcolor="#0077c8 [3209]" strokecolor="white [3212]" strokeweight="1.5pt">
                      <v:path arrowok="t"/>
                      <o:lock v:ext="edit" aspectratio="t"/>
                      <v:textbox inset="0,0,0,0">
                        <w:txbxContent>
                          <w:p w14:paraId="73F263A4"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0221B9A1"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62DB151A"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50D80AB6"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75450B18" w14:textId="77777777" w:rsidR="008536D4" w:rsidRDefault="008536D4" w:rsidP="008536D4">
            <w:pPr>
              <w:rPr>
                <w:b w:val="0"/>
              </w:rPr>
            </w:pPr>
          </w:p>
        </w:tc>
        <w:tc>
          <w:tcPr>
            <w:tcW w:w="2307" w:type="pct"/>
            <w:tcBorders>
              <w:top w:val="none" w:sz="0" w:space="0" w:color="auto"/>
              <w:bottom w:val="none" w:sz="0" w:space="0" w:color="auto"/>
            </w:tcBorders>
          </w:tcPr>
          <w:p w14:paraId="74C79991"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Pr>
                <w:b/>
              </w:rPr>
              <w:t xml:space="preserve">Are </w:t>
            </w:r>
            <w:r w:rsidRPr="00E56F7D">
              <w:rPr>
                <w:b/>
              </w:rPr>
              <w:t>PCS tests provided with the function?</w:t>
            </w:r>
            <w:r w:rsidRPr="001D0CE2">
              <w:rPr>
                <w:b/>
              </w:rPr>
              <w:t xml:space="preserve"> </w:t>
            </w:r>
          </w:p>
        </w:tc>
        <w:tc>
          <w:tcPr>
            <w:tcW w:w="2307" w:type="pct"/>
            <w:tcBorders>
              <w:top w:val="none" w:sz="0" w:space="0" w:color="auto"/>
              <w:bottom w:val="none" w:sz="0" w:space="0" w:color="auto"/>
              <w:right w:val="none" w:sz="0" w:space="0" w:color="auto"/>
            </w:tcBorders>
          </w:tcPr>
          <w:p w14:paraId="285B47A3" w14:textId="334643C9" w:rsidR="008536D4" w:rsidRPr="00937292" w:rsidRDefault="00000000" w:rsidP="004810BE">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CS_Acceptance_Test"/>
                <w:tag w:val="PCS_Acceptance_Test"/>
                <w:id w:val="1446569979"/>
                <w:placeholder>
                  <w:docPart w:val="25B09FAFBBEA49489C79E97900FBE39D"/>
                </w:placeholder>
                <w:dropDownList>
                  <w:listItem w:value="Choose an item."/>
                  <w:listItem w:displayText="Yes" w:value="Yes"/>
                  <w:listItem w:displayText="No" w:value="No"/>
                </w:dropDownList>
              </w:sdtPr>
              <w:sdtEndPr>
                <w:rPr>
                  <w:i w:val="0"/>
                  <w:iCs w:val="0"/>
                </w:rPr>
              </w:sdtEndPr>
              <w:sdtContent>
                <w:r w:rsidR="001D4015">
                  <w:rPr>
                    <w:i/>
                    <w:iCs/>
                  </w:rPr>
                  <w:t>Yes</w:t>
                </w:r>
              </w:sdtContent>
            </w:sdt>
          </w:p>
        </w:tc>
      </w:tr>
    </w:tbl>
    <w:p w14:paraId="0B1FC16F" w14:textId="77777777" w:rsidR="006579D1" w:rsidRDefault="00E56F7D" w:rsidP="00390810">
      <w:r>
        <w:t xml:space="preserve">If </w:t>
      </w:r>
      <w:r w:rsidR="00D62397">
        <w:t xml:space="preserve">yes, specify the tests </w:t>
      </w:r>
      <w:hyperlink w:anchor="PCS_AcceptanceTests" w:history="1">
        <w:r w:rsidR="00D62397" w:rsidRPr="00D62397">
          <w:rPr>
            <w:rStyle w:val="Hyperlink"/>
          </w:rPr>
          <w:t>in the dedicated section</w:t>
        </w:r>
      </w:hyperlink>
      <w:r w:rsidR="003406D0">
        <w:t>.</w:t>
      </w:r>
      <w:r w:rsidR="001F1BF5">
        <w:t xml:space="preserve"> </w:t>
      </w:r>
    </w:p>
    <w:p w14:paraId="5C4C8694" w14:textId="77777777" w:rsidR="006579D1" w:rsidRPr="008D5839" w:rsidRDefault="0036716C" w:rsidP="00451BE1">
      <w:pPr>
        <w:jc w:val="both"/>
      </w:pPr>
      <w:r>
        <w:rPr>
          <w:noProof/>
        </w:rPr>
        <w:drawing>
          <wp:inline distT="0" distB="0" distL="0" distR="0" wp14:anchorId="1F653750" wp14:editId="0907BF53">
            <wp:extent cx="449821" cy="137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09437CAB" wp14:editId="7D12515B">
            <wp:extent cx="466364" cy="137160"/>
            <wp:effectExtent l="0" t="0" r="0" b="0"/>
            <wp:docPr id="1599288133" name="Picture 159928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1F1BF5" w:rsidRPr="008D5839">
        <w:t>In this case, at least one task containing “PCS” has to be created in the function plan to ensure t</w:t>
      </w:r>
      <w:r w:rsidR="006579D1" w:rsidRPr="008D5839">
        <w:t xml:space="preserve">he tests defined to </w:t>
      </w:r>
      <w:r w:rsidR="006579D1" w:rsidRPr="001807C7">
        <w:t>measure</w:t>
      </w:r>
      <w:r w:rsidR="006579D1" w:rsidRPr="008D5839">
        <w:t xml:space="preserve"> the objectives will be run and assessed.</w:t>
      </w:r>
    </w:p>
    <w:p w14:paraId="7ED3D200" w14:textId="77777777" w:rsidR="001A32E9" w:rsidRDefault="00D62397" w:rsidP="005C0E0D">
      <w:pPr>
        <w:jc w:val="both"/>
      </w:pPr>
      <w:r>
        <w:t xml:space="preserve">If </w:t>
      </w:r>
      <w:r w:rsidR="00E56F7D">
        <w:t>you answered “</w:t>
      </w:r>
      <w:r w:rsidR="00E7104C">
        <w:t>N</w:t>
      </w:r>
      <w:r w:rsidR="00E56F7D">
        <w:t>o”</w:t>
      </w:r>
      <w:r w:rsidR="00937292">
        <w:t>,</w:t>
      </w:r>
      <w:r w:rsidR="007B5291">
        <w:t xml:space="preserve"> </w:t>
      </w:r>
      <w:r w:rsidR="00E56F7D" w:rsidRPr="00301A6A">
        <w:t xml:space="preserve">explain </w:t>
      </w:r>
      <w:r w:rsidR="00701DD8">
        <w:t xml:space="preserve">why </w:t>
      </w:r>
      <w:r w:rsidR="00E56F7D" w:rsidRPr="00301A6A">
        <w:t>briefly:</w:t>
      </w:r>
      <w:bookmarkStart w:id="112" w:name="_Toc492890889"/>
      <w:bookmarkStart w:id="113" w:name="_Toc492890921"/>
      <w:bookmarkStart w:id="114" w:name="_Toc494182297"/>
      <w:bookmarkStart w:id="115" w:name="_Toc527023821"/>
    </w:p>
    <w:p w14:paraId="7F055735" w14:textId="77777777" w:rsidR="001D0415" w:rsidRDefault="001D0415" w:rsidP="00EE5A6B">
      <w:pPr>
        <w:pStyle w:val="3DS2Title1"/>
      </w:pPr>
      <w:bookmarkStart w:id="116" w:name="_Toc175735806"/>
      <w:r w:rsidRPr="001D0CE2">
        <w:t xml:space="preserve">Security </w:t>
      </w:r>
      <w:r w:rsidR="009C7806">
        <w:t>c</w:t>
      </w:r>
      <w:r w:rsidRPr="001D0CE2">
        <w:t>ontrol</w:t>
      </w:r>
      <w:bookmarkEnd w:id="112"/>
      <w:bookmarkEnd w:id="113"/>
      <w:bookmarkEnd w:id="114"/>
      <w:bookmarkEnd w:id="115"/>
      <w:r w:rsidR="00B359BD">
        <w:t>s</w:t>
      </w:r>
      <w:bookmarkEnd w:id="116"/>
    </w:p>
    <w:p w14:paraId="0AEF7C5A" w14:textId="77777777" w:rsidR="00366256" w:rsidRPr="001D0CE2" w:rsidRDefault="00540C8E" w:rsidP="00646AC1">
      <w:pPr>
        <w:pStyle w:val="HiddenText"/>
        <w:jc w:val="both"/>
      </w:pPr>
      <w:r w:rsidRPr="00DD6C21">
        <w:rPr>
          <w:noProof/>
        </w:rPr>
        <w:drawing>
          <wp:inline distT="0" distB="0" distL="0" distR="0" wp14:anchorId="42C81AD3" wp14:editId="11B9F9C8">
            <wp:extent cx="183712" cy="182880"/>
            <wp:effectExtent l="0" t="0" r="6985" b="7620"/>
            <wp:docPr id="12" name="Picture 12"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25"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rsidR="00EF6B81">
        <w:t xml:space="preserve"> </w:t>
      </w:r>
      <w:r w:rsidR="00366256" w:rsidRPr="001D0CE2">
        <w:t>For more information o</w:t>
      </w:r>
      <w:r w:rsidR="00D92A0B">
        <w:t>n</w:t>
      </w:r>
      <w:r w:rsidR="00366256" w:rsidRPr="001D0CE2">
        <w:t xml:space="preserve"> this topic, refer to </w:t>
      </w:r>
      <w:r w:rsidR="001A32E9">
        <w:t xml:space="preserve">the </w:t>
      </w:r>
      <w:r w:rsidR="00366256" w:rsidRPr="001D0CE2">
        <w:t>“</w:t>
      </w:r>
      <w:r w:rsidR="00366256">
        <w:t>What about: Security Control</w:t>
      </w:r>
      <w:r w:rsidR="00366256" w:rsidRPr="001D0CE2">
        <w:t xml:space="preserve">” </w:t>
      </w:r>
      <w:r w:rsidR="001A32E9">
        <w:t>section of</w:t>
      </w:r>
      <w:r w:rsidR="00366256" w:rsidRPr="001D0CE2">
        <w:t xml:space="preserve"> </w:t>
      </w:r>
      <w:hyperlink r:id="rId26" w:history="1">
        <w:r w:rsidR="00366256" w:rsidRPr="001D0CE2">
          <w:rPr>
            <w:rStyle w:val="Hyperlink"/>
            <w:color w:val="3366FF"/>
          </w:rPr>
          <w:t xml:space="preserve">PES Authoring Best </w:t>
        </w:r>
        <w:r w:rsidR="00366256" w:rsidRPr="00D357FD">
          <w:rPr>
            <w:rStyle w:val="Hyperlink"/>
            <w:color w:val="3366FF"/>
          </w:rPr>
          <w:t>Practices</w:t>
        </w:r>
        <w:r w:rsidR="00366256" w:rsidRPr="001D0CE2">
          <w:rPr>
            <w:rStyle w:val="Hyperlink"/>
            <w:color w:val="auto"/>
          </w:rPr>
          <w:t>.</w:t>
        </w:r>
      </w:hyperlink>
    </w:p>
    <w:tbl>
      <w:tblPr>
        <w:tblStyle w:val="LightList1"/>
        <w:tblW w:w="4991"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1"/>
        <w:gridCol w:w="4143"/>
      </w:tblGrid>
      <w:tr w:rsidR="00C260E1" w:rsidRPr="001D0CE2" w14:paraId="1F742CE3"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08231FC" w14:textId="77777777" w:rsidR="00C260E1" w:rsidRPr="001D0CE2" w:rsidRDefault="00D1522E" w:rsidP="008536D4">
            <w:pPr>
              <w:spacing w:after="80"/>
              <w:jc w:val="center"/>
            </w:pPr>
            <w:r>
              <w:rPr>
                <w:noProof/>
              </w:rPr>
              <mc:AlternateContent>
                <mc:Choice Requires="wps">
                  <w:drawing>
                    <wp:inline distT="0" distB="0" distL="0" distR="0" wp14:anchorId="26B01B11" wp14:editId="4D0B1180">
                      <wp:extent cx="270710" cy="274320"/>
                      <wp:effectExtent l="19050" t="19050" r="15240" b="30480"/>
                      <wp:docPr id="27" name="Oval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1FC0F94"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6B01B11" id="Oval 27" o:spid="_x0000_s103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mwswgIAABw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OvId+YtXa1vtV0DAYgNhr3nH7xR205L5sGKA&#10;U42XuKnCAx4SCS6pHSRKGgu/3rqP9jhs+EpJh1uipP7nhoGgRH81OIZxpYwCjMJ6FMymXVjsx0mq&#10;JonoAEGPogTbPuMCm8cs+MQMx1wl5QFGZRH6bYUrkIv5PJltHKi6QRcMjGvEsbA0j45HPZIcx+Rp&#10;98zADeMUcA7v7bhNXo1Ubxs9jZ1vgpUqzduR04F+XEF9d/brMu64l3qyOi712W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Jpq&#10;bCzCAgAAHA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61FC0F94"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3DC4473F"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1" w:type="pct"/>
            <w:shd w:val="clear" w:color="auto" w:fill="003F66"/>
          </w:tcPr>
          <w:p w14:paraId="2DEE064B"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260E1" w:rsidRPr="00301A6A" w14:paraId="76DCD378"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6EAB870" w14:textId="77777777" w:rsidR="00C260E1" w:rsidRPr="00301A6A" w:rsidRDefault="00C260E1" w:rsidP="00660BF9"/>
        </w:tc>
        <w:tc>
          <w:tcPr>
            <w:tcW w:w="2306" w:type="pct"/>
            <w:tcBorders>
              <w:top w:val="none" w:sz="0" w:space="0" w:color="auto"/>
              <w:bottom w:val="none" w:sz="0" w:space="0" w:color="auto"/>
            </w:tcBorders>
          </w:tcPr>
          <w:p w14:paraId="35B26E77" w14:textId="77777777" w:rsidR="00C260E1" w:rsidRPr="004810BE" w:rsidRDefault="00C260E1" w:rsidP="00660BF9">
            <w:pPr>
              <w:cnfStyle w:val="000000100000" w:firstRow="0" w:lastRow="0" w:firstColumn="0" w:lastColumn="0" w:oddVBand="0" w:evenVBand="0" w:oddHBand="1" w:evenHBand="0" w:firstRowFirstColumn="0" w:firstRowLastColumn="0" w:lastRowFirstColumn="0" w:lastRowLastColumn="0"/>
              <w:rPr>
                <w:b/>
              </w:rPr>
            </w:pPr>
            <w:r w:rsidRPr="004810BE">
              <w:rPr>
                <w:b/>
              </w:rPr>
              <w:t>Does this function comply with security control rules for maintaining safe function usage?</w:t>
            </w:r>
          </w:p>
        </w:tc>
        <w:tc>
          <w:tcPr>
            <w:tcW w:w="2301" w:type="pct"/>
            <w:tcBorders>
              <w:top w:val="none" w:sz="0" w:space="0" w:color="auto"/>
              <w:bottom w:val="none" w:sz="0" w:space="0" w:color="auto"/>
              <w:right w:val="none" w:sz="0" w:space="0" w:color="auto"/>
            </w:tcBorders>
          </w:tcPr>
          <w:p w14:paraId="1944938A" w14:textId="2D28DFC0" w:rsidR="00C260E1" w:rsidRPr="00301A6A" w:rsidRDefault="00000000" w:rsidP="004810BE">
            <w:pPr>
              <w:cnfStyle w:val="000000100000" w:firstRow="0" w:lastRow="0" w:firstColumn="0" w:lastColumn="0" w:oddVBand="0" w:evenVBand="0" w:oddHBand="1" w:evenHBand="0" w:firstRowFirstColumn="0" w:firstRowLastColumn="0" w:lastRowFirstColumn="0" w:lastRowLastColumn="0"/>
            </w:pPr>
            <w:sdt>
              <w:sdtPr>
                <w:alias w:val="Security Control Required"/>
                <w:tag w:val="Security_Control_Required"/>
                <w:id w:val="-1833983136"/>
                <w:placeholder>
                  <w:docPart w:val="4DCB1F55068A4141B9C48108B02C75D6"/>
                </w:placeholder>
                <w:dropDownList>
                  <w:listItem w:value="Choose an item."/>
                  <w:listItem w:displayText="Yes" w:value="Yes"/>
                  <w:listItem w:displayText="No" w:value="No"/>
                </w:dropDownList>
              </w:sdtPr>
              <w:sdtContent>
                <w:r w:rsidR="00A21E02">
                  <w:t>Yes</w:t>
                </w:r>
              </w:sdtContent>
            </w:sdt>
          </w:p>
        </w:tc>
      </w:tr>
    </w:tbl>
    <w:p w14:paraId="10A9A798" w14:textId="77777777" w:rsidR="00366256" w:rsidRDefault="00D70F5A" w:rsidP="005C0E0D">
      <w:pPr>
        <w:jc w:val="both"/>
      </w:pPr>
      <w:r>
        <w:t>If you answered “No”</w:t>
      </w:r>
      <w:r w:rsidR="00366256" w:rsidRPr="00301A6A">
        <w:t xml:space="preserve"> to the above question</w:t>
      </w:r>
      <w:r w:rsidR="00D92A0B">
        <w:t>,</w:t>
      </w:r>
      <w:r w:rsidR="00366256" w:rsidRPr="00301A6A">
        <w:t xml:space="preserve"> explain </w:t>
      </w:r>
      <w:r w:rsidR="00701DD8">
        <w:t xml:space="preserve">why </w:t>
      </w:r>
      <w:r w:rsidR="00366256" w:rsidRPr="00301A6A">
        <w:t>briefly:</w:t>
      </w:r>
    </w:p>
    <w:sdt>
      <w:sdtPr>
        <w:alias w:val="Security_No_NA_Explanations"/>
        <w:tag w:val="Security_No_NA_Explanations"/>
        <w:id w:val="467630266"/>
        <w:placeholder>
          <w:docPart w:val="09A5E1C429584151B1595142BF432D19"/>
        </w:placeholder>
        <w:showingPlcHdr/>
      </w:sdtPr>
      <w:sdtContent>
        <w:p w14:paraId="578F3594" w14:textId="77777777" w:rsidR="00C02865" w:rsidRPr="001D0CE2" w:rsidRDefault="00C02865" w:rsidP="005C0E0D">
          <w:pPr>
            <w:jc w:val="both"/>
          </w:pPr>
          <w:r w:rsidRPr="00562A45">
            <w:rPr>
              <w:rStyle w:val="PlaceholderText"/>
            </w:rPr>
            <w:t>Click or tap here to enter text.</w:t>
          </w:r>
        </w:p>
      </w:sdtContent>
    </w:sdt>
    <w:p w14:paraId="2C0753EC" w14:textId="77777777" w:rsidR="001D0415" w:rsidRPr="001D0CE2" w:rsidRDefault="001D0415" w:rsidP="00646AC1">
      <w:pPr>
        <w:pStyle w:val="HiddenText"/>
        <w:jc w:val="both"/>
        <w:rPr>
          <w:b/>
          <w:color w:val="5B7F95" w:themeColor="text1"/>
          <w:highlight w:val="yellow"/>
          <w14:textFill>
            <w14:solidFill>
              <w14:schemeClr w14:val="tx1">
                <w14:lumMod w14:val="50000"/>
                <w14:lumOff w14:val="50000"/>
                <w14:lumMod w14:val="50000"/>
                <w14:lumOff w14:val="50000"/>
              </w14:schemeClr>
            </w14:solidFill>
          </w14:textFill>
        </w:rPr>
      </w:pPr>
      <w:r w:rsidRPr="001D0CE2">
        <w:t xml:space="preserve">Specify the detailed security controls available to the end user of this functionality. For help on this topic, refer to the </w:t>
      </w:r>
      <w:r w:rsidR="001A32E9">
        <w:t>“</w:t>
      </w:r>
      <w:r w:rsidRPr="001D0CE2">
        <w:t>Security Control</w:t>
      </w:r>
      <w:r w:rsidR="001A32E9">
        <w:t>”</w:t>
      </w:r>
      <w:r w:rsidRPr="001D0CE2">
        <w:t xml:space="preserve"> section of</w:t>
      </w:r>
      <w:r w:rsidRPr="001D0CE2">
        <w:rPr>
          <w:b/>
        </w:rPr>
        <w:t xml:space="preserve"> </w:t>
      </w:r>
      <w:hyperlink r:id="rId27" w:history="1">
        <w:r w:rsidRPr="00D357FD">
          <w:rPr>
            <w:rStyle w:val="Hyperlink"/>
            <w:color w:val="3366FF"/>
          </w:rPr>
          <w:t>PES Authoring Best Practices</w:t>
        </w:r>
        <w:r w:rsidRPr="001D0CE2">
          <w:rPr>
            <w:rStyle w:val="Hyperlink"/>
          </w:rPr>
          <w:t>.</w:t>
        </w:r>
      </w:hyperlink>
      <w:r w:rsidRPr="001D0CE2">
        <w:rPr>
          <w:color w:val="5B7F95" w:themeColor="text1"/>
          <w14:textFill>
            <w14:solidFill>
              <w14:schemeClr w14:val="tx1">
                <w14:lumMod w14:val="50000"/>
                <w14:lumOff w14:val="50000"/>
                <w14:lumMod w14:val="50000"/>
                <w14:lumOff w14:val="50000"/>
              </w14:schemeClr>
            </w14:solidFill>
          </w14:textFill>
        </w:rPr>
        <w:t xml:space="preserve"> </w:t>
      </w:r>
      <w:r w:rsidRPr="001D0CE2">
        <w:t>The list below is not exhaustive; add topics as needed.</w:t>
      </w:r>
    </w:p>
    <w:p w14:paraId="302B4074" w14:textId="77777777" w:rsidR="001D0415" w:rsidRPr="001D0CE2" w:rsidRDefault="001D0415" w:rsidP="00EE5A6B">
      <w:pPr>
        <w:pStyle w:val="3DS2Title2"/>
      </w:pPr>
      <w:bookmarkStart w:id="117" w:name="_Toc492890922"/>
      <w:bookmarkStart w:id="118" w:name="_Toc494182298"/>
      <w:r w:rsidRPr="001D0CE2">
        <w:t>Confidentiality</w:t>
      </w:r>
      <w:bookmarkEnd w:id="117"/>
      <w:bookmarkEnd w:id="118"/>
    </w:p>
    <w:p w14:paraId="06547311" w14:textId="322972DF" w:rsidR="001D0415" w:rsidRPr="00A21E02" w:rsidRDefault="00A21E02" w:rsidP="00A21E02">
      <w:pPr>
        <w:ind w:left="1152"/>
        <w:rPr>
          <w:rFonts w:asciiTheme="minorHAnsi" w:hAnsiTheme="minorHAnsi" w:cstheme="minorHAnsi"/>
          <w:sz w:val="24"/>
          <w:szCs w:val="24"/>
        </w:rPr>
      </w:pPr>
      <w:r w:rsidRPr="00A21E02">
        <w:rPr>
          <w:rFonts w:asciiTheme="minorHAnsi" w:hAnsiTheme="minorHAnsi" w:cstheme="minorHAnsi"/>
          <w:sz w:val="24"/>
          <w:szCs w:val="24"/>
        </w:rPr>
        <w:t>N/A</w:t>
      </w:r>
    </w:p>
    <w:p w14:paraId="70CF0D3E" w14:textId="77777777" w:rsidR="001D0415" w:rsidRPr="001D0CE2" w:rsidRDefault="001D0415" w:rsidP="00EE5A6B">
      <w:pPr>
        <w:pStyle w:val="3DS2Title2"/>
      </w:pPr>
      <w:bookmarkStart w:id="119" w:name="_Toc492890923"/>
      <w:bookmarkStart w:id="120" w:name="_Toc494182299"/>
      <w:r w:rsidRPr="001D0CE2">
        <w:t>Integrity</w:t>
      </w:r>
      <w:bookmarkEnd w:id="119"/>
      <w:bookmarkEnd w:id="120"/>
    </w:p>
    <w:p w14:paraId="523BFAF5" w14:textId="13F1973F" w:rsidR="001D0415" w:rsidRPr="00A21E02" w:rsidRDefault="00A21E02" w:rsidP="00A21E02">
      <w:pPr>
        <w:ind w:left="1152"/>
        <w:rPr>
          <w:rFonts w:asciiTheme="minorHAnsi" w:hAnsiTheme="minorHAnsi" w:cstheme="minorHAnsi"/>
          <w:sz w:val="24"/>
          <w:szCs w:val="24"/>
        </w:rPr>
      </w:pPr>
      <w:r w:rsidRPr="00A21E02">
        <w:rPr>
          <w:rFonts w:asciiTheme="minorHAnsi" w:hAnsiTheme="minorHAnsi" w:cstheme="minorHAnsi"/>
          <w:sz w:val="24"/>
          <w:szCs w:val="24"/>
        </w:rPr>
        <w:t>N/A</w:t>
      </w:r>
    </w:p>
    <w:p w14:paraId="62177785" w14:textId="77777777" w:rsidR="001D0415" w:rsidRPr="001D0CE2" w:rsidRDefault="001D0415" w:rsidP="00EE5A6B">
      <w:pPr>
        <w:pStyle w:val="3DS2Title2"/>
      </w:pPr>
      <w:bookmarkStart w:id="121" w:name="_Toc492890924"/>
      <w:bookmarkStart w:id="122" w:name="_Toc494182300"/>
      <w:r w:rsidRPr="001D0CE2">
        <w:lastRenderedPageBreak/>
        <w:t>Availability</w:t>
      </w:r>
      <w:bookmarkEnd w:id="121"/>
      <w:bookmarkEnd w:id="122"/>
      <w:r w:rsidRPr="001D0CE2">
        <w:t xml:space="preserve"> </w:t>
      </w:r>
    </w:p>
    <w:p w14:paraId="39512673" w14:textId="63F9C4F3" w:rsidR="001D0415" w:rsidRPr="00A21E02" w:rsidRDefault="00A21E02" w:rsidP="00A21E02">
      <w:pPr>
        <w:ind w:left="1152"/>
        <w:rPr>
          <w:rFonts w:asciiTheme="minorHAnsi" w:hAnsiTheme="minorHAnsi" w:cstheme="minorHAnsi"/>
          <w:sz w:val="24"/>
          <w:szCs w:val="24"/>
        </w:rPr>
      </w:pPr>
      <w:r w:rsidRPr="00A21E02">
        <w:rPr>
          <w:rFonts w:asciiTheme="minorHAnsi" w:hAnsiTheme="minorHAnsi" w:cstheme="minorHAnsi"/>
          <w:sz w:val="24"/>
          <w:szCs w:val="24"/>
        </w:rPr>
        <w:t>N/A</w:t>
      </w:r>
    </w:p>
    <w:p w14:paraId="793CCA4A" w14:textId="77777777" w:rsidR="001D0415" w:rsidRPr="001D0CE2" w:rsidRDefault="001D0415" w:rsidP="00EE5A6B">
      <w:pPr>
        <w:pStyle w:val="3DS2Title2"/>
      </w:pPr>
      <w:bookmarkStart w:id="123" w:name="_Toc492890925"/>
      <w:bookmarkStart w:id="124" w:name="_Toc494182301"/>
      <w:r w:rsidRPr="001D0CE2">
        <w:t>Authentication</w:t>
      </w:r>
      <w:bookmarkEnd w:id="123"/>
      <w:bookmarkEnd w:id="124"/>
    </w:p>
    <w:p w14:paraId="2C2961C9" w14:textId="4119A0A0" w:rsidR="001D0415" w:rsidRPr="00A21E02" w:rsidRDefault="00A21E02" w:rsidP="00A21E02">
      <w:pPr>
        <w:ind w:left="1152"/>
        <w:rPr>
          <w:rFonts w:asciiTheme="minorHAnsi" w:hAnsiTheme="minorHAnsi" w:cstheme="minorHAnsi"/>
          <w:sz w:val="24"/>
          <w:szCs w:val="24"/>
        </w:rPr>
      </w:pPr>
      <w:r w:rsidRPr="00A21E02">
        <w:rPr>
          <w:rFonts w:asciiTheme="minorHAnsi" w:hAnsiTheme="minorHAnsi" w:cstheme="minorHAnsi"/>
          <w:sz w:val="24"/>
          <w:szCs w:val="24"/>
        </w:rPr>
        <w:t>N/A</w:t>
      </w:r>
    </w:p>
    <w:p w14:paraId="4A991AE2" w14:textId="77777777" w:rsidR="001D0415" w:rsidRDefault="001D0415" w:rsidP="00EE5A6B">
      <w:pPr>
        <w:pStyle w:val="3DS2Title2"/>
      </w:pPr>
      <w:bookmarkStart w:id="125" w:name="_Toc492890926"/>
      <w:bookmarkStart w:id="126" w:name="_Toc494182302"/>
      <w:r w:rsidRPr="001D0CE2">
        <w:t>Authorization</w:t>
      </w:r>
      <w:bookmarkEnd w:id="125"/>
      <w:bookmarkEnd w:id="126"/>
    </w:p>
    <w:p w14:paraId="6EA93926" w14:textId="182E6479" w:rsidR="003D2523" w:rsidRPr="00A21E02" w:rsidRDefault="00A21E02" w:rsidP="00A21E02">
      <w:pPr>
        <w:ind w:left="1152"/>
        <w:rPr>
          <w:rFonts w:asciiTheme="minorHAnsi" w:hAnsiTheme="minorHAnsi" w:cstheme="minorHAnsi"/>
        </w:rPr>
      </w:pPr>
      <w:r w:rsidRPr="00A21E02">
        <w:rPr>
          <w:rFonts w:asciiTheme="minorHAnsi" w:hAnsiTheme="minorHAnsi" w:cstheme="minorHAnsi"/>
          <w:sz w:val="24"/>
          <w:szCs w:val="24"/>
        </w:rPr>
        <w:t>N/A</w:t>
      </w:r>
    </w:p>
    <w:p w14:paraId="6D0259F8" w14:textId="77777777" w:rsidR="003D2523" w:rsidRDefault="003D2523" w:rsidP="00EE5A6B">
      <w:pPr>
        <w:pStyle w:val="3DS2Title1"/>
      </w:pPr>
      <w:bookmarkStart w:id="127" w:name="_Toc175735807"/>
      <w:r>
        <w:t xml:space="preserve">Data </w:t>
      </w:r>
      <w:r w:rsidR="009C7806">
        <w:t>p</w:t>
      </w:r>
      <w:r>
        <w:t>rivacy</w:t>
      </w:r>
      <w:bookmarkEnd w:id="127"/>
    </w:p>
    <w:p w14:paraId="0E425FFB" w14:textId="77777777" w:rsidR="00826754" w:rsidRPr="001807C7" w:rsidRDefault="0036716C" w:rsidP="00451BE1">
      <w:pPr>
        <w:jc w:val="both"/>
      </w:pPr>
      <w:r>
        <w:rPr>
          <w:noProof/>
        </w:rPr>
        <w:drawing>
          <wp:inline distT="0" distB="0" distL="0" distR="0" wp14:anchorId="3CAB296D" wp14:editId="0D6110D8">
            <wp:extent cx="449821" cy="1371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92288A" w:rsidRPr="001807C7">
        <w:t xml:space="preserve">According to Data Privacy laws (more information in </w:t>
      </w:r>
      <w:hyperlink r:id="rId28" w:anchor="community:267" w:history="1">
        <w:r w:rsidR="0092288A" w:rsidRPr="001807C7">
          <w:rPr>
            <w:rStyle w:val="Hyperlink"/>
            <w:rFonts w:cs="Arial"/>
          </w:rPr>
          <w:t>Ethics &amp; Compliance at 3DS</w:t>
        </w:r>
      </w:hyperlink>
      <w:r w:rsidR="0092288A" w:rsidRPr="001807C7">
        <w:t xml:space="preserve"> community)</w:t>
      </w:r>
      <w:r w:rsidR="00826754" w:rsidRPr="001807C7">
        <w:t xml:space="preserve">, including GDPR, a personal data is any information that can identify directly or indirectly an individual (e.g. name, </w:t>
      </w:r>
      <w:proofErr w:type="spellStart"/>
      <w:r w:rsidR="00826754" w:rsidRPr="001807C7">
        <w:t>userid</w:t>
      </w:r>
      <w:proofErr w:type="spellEnd"/>
      <w:r w:rsidR="00826754" w:rsidRPr="001807C7">
        <w:t>, cookies, IP Address).</w:t>
      </w:r>
    </w:p>
    <w:p w14:paraId="2368CE6B" w14:textId="77777777" w:rsidR="00826754" w:rsidRPr="001807C7" w:rsidRDefault="00826754" w:rsidP="00451BE1">
      <w:pPr>
        <w:jc w:val="both"/>
      </w:pPr>
      <w:r w:rsidRPr="001807C7">
        <w:t>A</w:t>
      </w:r>
      <w:r w:rsidR="0092288A" w:rsidRPr="001807C7">
        <w:t xml:space="preserve">ll 3DS products must comply with the following rules (more information in </w:t>
      </w:r>
      <w:hyperlink r:id="rId29" w:anchor="community:XMBcNl--TV2_QZhGi3TDCQ" w:history="1">
        <w:r w:rsidR="0092288A" w:rsidRPr="001807C7">
          <w:rPr>
            <w:rStyle w:val="Hyperlink"/>
            <w:rFonts w:cs="Arial"/>
          </w:rPr>
          <w:t>R&amp;D Data Privacy – 3DS as a software vendor</w:t>
        </w:r>
      </w:hyperlink>
      <w:r w:rsidR="006706C8" w:rsidRPr="001807C7">
        <w:t xml:space="preserve"> community</w:t>
      </w:r>
      <w:r w:rsidR="0044233B" w:rsidRPr="001807C7">
        <w:t>, ask for access rights</w:t>
      </w:r>
      <w:r w:rsidR="00DE0F61" w:rsidRPr="001807C7">
        <w:t xml:space="preserve"> if needed</w:t>
      </w:r>
      <w:r w:rsidR="006706C8" w:rsidRPr="001807C7">
        <w:t>)</w:t>
      </w:r>
      <w:r w:rsidR="00DE0F61" w:rsidRPr="001807C7">
        <w:t>.</w:t>
      </w:r>
    </w:p>
    <w:p w14:paraId="06C3951F"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Transparency: </w:t>
      </w:r>
      <w:hyperlink r:id="rId30" w:anchor="dashboard:b4451355-7d12-4d3e-8805-1accc629ccb8/tab:Data%20Privacy" w:history="1">
        <w:r w:rsidRPr="00451BE1">
          <w:rPr>
            <w:rStyle w:val="Hyperlink"/>
            <w:rFonts w:ascii="Arial" w:hAnsi="Arial" w:cs="Arial"/>
          </w:rPr>
          <w:t>list of processed personal data</w:t>
        </w:r>
      </w:hyperlink>
      <w:r w:rsidRPr="00451BE1">
        <w:rPr>
          <w:rFonts w:ascii="Arial" w:hAnsi="Arial" w:cs="Arial"/>
        </w:rPr>
        <w:t xml:space="preserve"> (including </w:t>
      </w:r>
      <w:hyperlink r:id="rId31" w:history="1">
        <w:r w:rsidRPr="00451BE1">
          <w:rPr>
            <w:rStyle w:val="Hyperlink"/>
            <w:rFonts w:ascii="Arial" w:hAnsi="Arial" w:cs="Arial"/>
          </w:rPr>
          <w:t>cookies</w:t>
        </w:r>
      </w:hyperlink>
      <w:r w:rsidRPr="00451BE1">
        <w:rPr>
          <w:rFonts w:ascii="Arial" w:hAnsi="Arial" w:cs="Arial"/>
        </w:rPr>
        <w:t xml:space="preserve">) and list of third parties to which personal data are transferred (e.g. </w:t>
      </w:r>
      <w:proofErr w:type="spellStart"/>
      <w:r w:rsidRPr="00451BE1">
        <w:rPr>
          <w:rFonts w:ascii="Arial" w:hAnsi="Arial" w:cs="Arial"/>
        </w:rPr>
        <w:t>Outscale</w:t>
      </w:r>
      <w:proofErr w:type="spellEnd"/>
      <w:r w:rsidRPr="00451BE1">
        <w:rPr>
          <w:rFonts w:ascii="Arial" w:hAnsi="Arial" w:cs="Arial"/>
        </w:rPr>
        <w:t>, AWS and Huawei)</w:t>
      </w:r>
      <w:r w:rsidR="00654AF9" w:rsidRPr="00451BE1">
        <w:rPr>
          <w:rFonts w:ascii="Arial" w:hAnsi="Arial" w:cs="Arial"/>
        </w:rPr>
        <w:t xml:space="preserve"> are not modified by your function – else, contact your R&amp;D Data Privacy Director.</w:t>
      </w:r>
    </w:p>
    <w:p w14:paraId="183C8D39"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Minimization: collect and use only needed personal data for a defined retention period</w:t>
      </w:r>
      <w:r w:rsidR="00654AF9" w:rsidRPr="00451BE1">
        <w:rPr>
          <w:rFonts w:ascii="Arial" w:hAnsi="Arial" w:cs="Arial"/>
        </w:rPr>
        <w:t>.</w:t>
      </w:r>
    </w:p>
    <w:p w14:paraId="660277B5"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Respect </w:t>
      </w:r>
      <w:r w:rsidR="00826754" w:rsidRPr="00451BE1">
        <w:rPr>
          <w:rFonts w:ascii="Arial" w:hAnsi="Arial" w:cs="Arial"/>
        </w:rPr>
        <w:t xml:space="preserve">of </w:t>
      </w:r>
      <w:r w:rsidRPr="00451BE1">
        <w:rPr>
          <w:rFonts w:ascii="Arial" w:hAnsi="Arial" w:cs="Arial"/>
        </w:rPr>
        <w:t>data subject rig</w:t>
      </w:r>
      <w:r w:rsidR="00654AF9" w:rsidRPr="00451BE1">
        <w:rPr>
          <w:rFonts w:ascii="Arial" w:hAnsi="Arial" w:cs="Arial"/>
        </w:rPr>
        <w:t xml:space="preserve">hts: </w:t>
      </w:r>
      <w:r w:rsidRPr="00451BE1">
        <w:rPr>
          <w:rFonts w:ascii="Arial" w:hAnsi="Arial" w:cs="Arial"/>
        </w:rPr>
        <w:t>possibility to access, modify and delete</w:t>
      </w:r>
      <w:r w:rsidR="00654AF9" w:rsidRPr="00451BE1">
        <w:rPr>
          <w:rFonts w:ascii="Arial" w:hAnsi="Arial" w:cs="Arial"/>
        </w:rPr>
        <w:t xml:space="preserve"> personal data.</w:t>
      </w:r>
    </w:p>
    <w:p w14:paraId="07B736D8" w14:textId="77777777" w:rsidR="003D2523" w:rsidRPr="00DD6C21" w:rsidRDefault="00EF6B81" w:rsidP="00646AC1">
      <w:pPr>
        <w:pStyle w:val="HiddenText"/>
        <w:jc w:val="both"/>
      </w:pPr>
      <w:r w:rsidRPr="00DD6C21">
        <w:rPr>
          <w:noProof/>
        </w:rPr>
        <w:drawing>
          <wp:inline distT="0" distB="0" distL="0" distR="0" wp14:anchorId="5FCFE491" wp14:editId="45806E0F">
            <wp:extent cx="183712" cy="182880"/>
            <wp:effectExtent l="0" t="0" r="6985" b="7620"/>
            <wp:docPr id="9" name="Picture 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25"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646AC1">
        <w:t>For more information on</w:t>
      </w:r>
      <w:r w:rsidR="003D2523" w:rsidRPr="001D0CE2">
        <w:t xml:space="preserve"> this topic, refer to the “</w:t>
      </w:r>
      <w:bookmarkStart w:id="128" w:name="_Toc493499575"/>
      <w:bookmarkStart w:id="129" w:name="_Toc52899283"/>
      <w:r w:rsidR="003D2523" w:rsidRPr="00350966">
        <w:t>What about:</w:t>
      </w:r>
      <w:r w:rsidR="003D2523">
        <w:t xml:space="preserve"> </w:t>
      </w:r>
      <w:r w:rsidR="003D2523" w:rsidRPr="00350966">
        <w:t>Data Privacy</w:t>
      </w:r>
      <w:bookmarkEnd w:id="128"/>
      <w:bookmarkEnd w:id="129"/>
      <w:r w:rsidR="003D2523" w:rsidRPr="001D0CE2">
        <w:t>”</w:t>
      </w:r>
      <w:r w:rsidR="001A32E9">
        <w:t xml:space="preserve"> section</w:t>
      </w:r>
      <w:r w:rsidR="003D2523" w:rsidRPr="001D0CE2">
        <w:t xml:space="preserve"> of </w:t>
      </w:r>
      <w:hyperlink r:id="rId32" w:history="1">
        <w:r w:rsidR="003D2523" w:rsidRPr="00D357FD">
          <w:rPr>
            <w:rStyle w:val="Hyperlink"/>
            <w:color w:val="3366FF"/>
          </w:rPr>
          <w:t>PES Authoring Best Practices</w:t>
        </w:r>
        <w:r w:rsidR="003D2523"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08E8A3DD"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1ABFB903" w14:textId="77777777" w:rsidR="008536D4" w:rsidRPr="001D0CE2" w:rsidRDefault="00D1522E" w:rsidP="008536D4">
            <w:pPr>
              <w:jc w:val="center"/>
            </w:pPr>
            <w:r>
              <w:rPr>
                <w:noProof/>
              </w:rPr>
              <mc:AlternateContent>
                <mc:Choice Requires="wps">
                  <w:drawing>
                    <wp:inline distT="0" distB="0" distL="0" distR="0" wp14:anchorId="6B0B180D" wp14:editId="23A6AC6D">
                      <wp:extent cx="270710" cy="274320"/>
                      <wp:effectExtent l="19050" t="19050" r="15240" b="30480"/>
                      <wp:docPr id="28" name="Oval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31E643E"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6B0B180D" id="Oval 28" o:spid="_x0000_s103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" fillcolor="#0077c8 [3209]" strokecolor="white [3212]" strokeweight="1.5pt">
                      <v:path arrowok="t"/>
                      <o:lock v:ext="edit" aspectratio="t"/>
                      <v:textbox inset="0,0,0,0">
                        <w:txbxContent>
                          <w:p w14:paraId="631E643E"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482978F0"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7A1168A6"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6BAA5627"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5FE31CFD" w14:textId="77777777" w:rsidR="008536D4" w:rsidRPr="001D0CE2" w:rsidRDefault="008536D4" w:rsidP="008536D4">
            <w:pPr>
              <w:rPr>
                <w:b w:val="0"/>
              </w:rPr>
            </w:pPr>
          </w:p>
        </w:tc>
        <w:tc>
          <w:tcPr>
            <w:tcW w:w="2303" w:type="pct"/>
            <w:tcBorders>
              <w:top w:val="none" w:sz="0" w:space="0" w:color="auto"/>
              <w:bottom w:val="none" w:sz="0" w:space="0" w:color="auto"/>
            </w:tcBorders>
          </w:tcPr>
          <w:p w14:paraId="26DC0F98"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sidRPr="001D0CE2">
              <w:rPr>
                <w:b/>
              </w:rPr>
              <w:t xml:space="preserve">Does this function comply with </w:t>
            </w:r>
            <w:r>
              <w:rPr>
                <w:b/>
              </w:rPr>
              <w:t>3DS obligations related to the use and protection of personal data?</w:t>
            </w:r>
            <w:r w:rsidRPr="001D0CE2">
              <w:rPr>
                <w:b/>
              </w:rPr>
              <w:t xml:space="preserve"> </w:t>
            </w:r>
          </w:p>
        </w:tc>
        <w:tc>
          <w:tcPr>
            <w:tcW w:w="2303" w:type="pct"/>
            <w:tcBorders>
              <w:top w:val="none" w:sz="0" w:space="0" w:color="auto"/>
              <w:bottom w:val="none" w:sz="0" w:space="0" w:color="auto"/>
              <w:right w:val="none" w:sz="0" w:space="0" w:color="auto"/>
            </w:tcBorders>
          </w:tcPr>
          <w:p w14:paraId="634F1375" w14:textId="62663031" w:rsidR="008536D4" w:rsidRPr="001D0CE2" w:rsidRDefault="00000000"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Privacy Compliance"/>
                <w:tag w:val="Data_Privacy_Compliance"/>
                <w:id w:val="-2004651429"/>
                <w:placeholder>
                  <w:docPart w:val="A4F6B17AD80F45919642F1ED332B51BB"/>
                </w:placeholder>
                <w:dropDownList>
                  <w:listItem w:value="Choose an item."/>
                  <w:listItem w:displayText="Yes" w:value="Yes"/>
                  <w:listItem w:displayText="No" w:value="No"/>
                </w:dropDownList>
              </w:sdtPr>
              <w:sdtEndPr>
                <w:rPr>
                  <w:i w:val="0"/>
                  <w:iCs w:val="0"/>
                </w:rPr>
              </w:sdtEndPr>
              <w:sdtContent>
                <w:r w:rsidR="00A21E02">
                  <w:rPr>
                    <w:i/>
                    <w:iCs/>
                  </w:rPr>
                  <w:t>Yes</w:t>
                </w:r>
              </w:sdtContent>
            </w:sdt>
          </w:p>
        </w:tc>
      </w:tr>
    </w:tbl>
    <w:p w14:paraId="00B81088" w14:textId="77777777" w:rsidR="003D2523" w:rsidRDefault="003D2523" w:rsidP="005C0E0D">
      <w:pPr>
        <w:jc w:val="both"/>
      </w:pPr>
      <w:r>
        <w:t>If you answered “No”</w:t>
      </w:r>
      <w:r w:rsidR="005D6D4D">
        <w:t xml:space="preserve"> </w:t>
      </w:r>
      <w:r w:rsidRPr="00301A6A">
        <w:t>to the above question</w:t>
      </w:r>
      <w:r w:rsidR="00A65F2A">
        <w:t>,</w:t>
      </w:r>
      <w:r w:rsidRPr="00301A6A">
        <w:t xml:space="preserve"> explain </w:t>
      </w:r>
      <w:r w:rsidR="00701DD8">
        <w:t xml:space="preserve">why </w:t>
      </w:r>
      <w:r w:rsidRPr="00301A6A">
        <w:t>briefly:</w:t>
      </w:r>
    </w:p>
    <w:sdt>
      <w:sdtPr>
        <w:alias w:val="Data_Privacy_No_NA_Explanations"/>
        <w:tag w:val="Data_Privacy_No_NA_Explanations"/>
        <w:id w:val="1353921957"/>
        <w:placeholder>
          <w:docPart w:val="421CDDD0AA5042AEAC3D823F860D3182"/>
        </w:placeholder>
        <w:showingPlcHdr/>
      </w:sdtPr>
      <w:sdtContent>
        <w:p w14:paraId="305ED659" w14:textId="77777777" w:rsidR="005D6D4D" w:rsidRPr="001D0CE2" w:rsidRDefault="005D6D4D" w:rsidP="005C0E0D">
          <w:pPr>
            <w:jc w:val="both"/>
          </w:pPr>
          <w:r w:rsidRPr="00562A45">
            <w:rPr>
              <w:rStyle w:val="PlaceholderText"/>
            </w:rPr>
            <w:t>Click or tap here to enter text.</w:t>
          </w:r>
        </w:p>
      </w:sdtContent>
    </w:sdt>
    <w:p w14:paraId="4151DCDD" w14:textId="77777777" w:rsidR="00572CA4" w:rsidRPr="001D0CE2" w:rsidRDefault="00572CA4" w:rsidP="005C0E0D">
      <w:pPr>
        <w:jc w:val="both"/>
      </w:pPr>
      <w:bookmarkStart w:id="130" w:name="_Toc492890890"/>
      <w:bookmarkStart w:id="131" w:name="_Toc492890927"/>
      <w:bookmarkStart w:id="132" w:name="_Toc494182303"/>
      <w:bookmarkStart w:id="133" w:name="_Toc527023822"/>
    </w:p>
    <w:p w14:paraId="7C92E907" w14:textId="77777777" w:rsidR="001D0415" w:rsidRPr="001D0CE2" w:rsidRDefault="001D0415" w:rsidP="00FD286E">
      <w:pPr>
        <w:pStyle w:val="PartTitle"/>
      </w:pPr>
      <w:bookmarkStart w:id="134" w:name="_Toc492890893"/>
      <w:bookmarkStart w:id="135" w:name="_Toc492890930"/>
      <w:bookmarkStart w:id="136" w:name="_Toc494182306"/>
      <w:bookmarkStart w:id="137" w:name="_Toc527023825"/>
      <w:bookmarkStart w:id="138" w:name="_Toc50465472"/>
      <w:bookmarkStart w:id="139" w:name="_Toc50734535"/>
      <w:bookmarkStart w:id="140" w:name="_Toc52877221"/>
      <w:bookmarkStart w:id="141" w:name="_Toc175735808"/>
      <w:bookmarkEnd w:id="130"/>
      <w:bookmarkEnd w:id="131"/>
      <w:bookmarkEnd w:id="132"/>
      <w:bookmarkEnd w:id="133"/>
      <w:r w:rsidRPr="001D0CE2">
        <w:lastRenderedPageBreak/>
        <w:t>Acceptance Test Protocols</w:t>
      </w:r>
      <w:bookmarkEnd w:id="134"/>
      <w:bookmarkEnd w:id="135"/>
      <w:bookmarkEnd w:id="136"/>
      <w:bookmarkEnd w:id="137"/>
      <w:bookmarkEnd w:id="138"/>
      <w:bookmarkEnd w:id="139"/>
      <w:bookmarkEnd w:id="140"/>
      <w:bookmarkEnd w:id="141"/>
    </w:p>
    <w:p w14:paraId="2B02B8DD" w14:textId="77777777" w:rsidR="00082C77" w:rsidRDefault="00896A3A" w:rsidP="005C0E0D">
      <w:pPr>
        <w:jc w:val="both"/>
      </w:pPr>
      <w:r>
        <w:t>Specify</w:t>
      </w:r>
      <w:r w:rsidR="00082C77">
        <w:t xml:space="preserve"> the testing </w:t>
      </w:r>
      <w:r>
        <w:t>that will be done</w:t>
      </w:r>
      <w:r w:rsidR="00082C77">
        <w:t xml:space="preserve"> to </w:t>
      </w:r>
      <w:r>
        <w:t>demonstrate that</w:t>
      </w:r>
      <w:r w:rsidR="00082C77">
        <w:t xml:space="preserve"> this function works as specified. </w:t>
      </w:r>
      <w:r>
        <w:t xml:space="preserve">Acceptance </w:t>
      </w:r>
      <w:r w:rsidR="00082C77">
        <w:t xml:space="preserve">tests are expected to work </w:t>
      </w:r>
      <w:r w:rsidR="00A65F2A">
        <w:t xml:space="preserve">in the integrated code base </w:t>
      </w:r>
      <w:r w:rsidR="00082C77">
        <w:t xml:space="preserve">at </w:t>
      </w:r>
      <w:r w:rsidR="00A65F2A">
        <w:t xml:space="preserve">or before the </w:t>
      </w:r>
      <w:r w:rsidR="00082C77">
        <w:t>FCF</w:t>
      </w:r>
      <w:r w:rsidR="00715A49">
        <w:t xml:space="preserve"> </w:t>
      </w:r>
      <w:r w:rsidR="00AD270D">
        <w:t>gate</w:t>
      </w:r>
      <w:r w:rsidR="00082C77">
        <w:t>, before QA takes over the function for a more thorough suite of tests.</w:t>
      </w:r>
    </w:p>
    <w:p w14:paraId="227AD1ED" w14:textId="77777777" w:rsidR="001D0415" w:rsidRDefault="00082C77" w:rsidP="005C0E0D">
      <w:pPr>
        <w:jc w:val="both"/>
      </w:pPr>
      <w:r>
        <w:t>Acceptance Tests</w:t>
      </w:r>
      <w:r w:rsidR="00D92659">
        <w:t xml:space="preserve"> must cover each capability and limitation described in </w:t>
      </w:r>
      <w:r w:rsidR="00AD270D">
        <w:t xml:space="preserve">the </w:t>
      </w:r>
      <w:r w:rsidR="00D92659">
        <w:t xml:space="preserve">previous </w:t>
      </w:r>
      <w:r w:rsidR="00C3272E">
        <w:t>s</w:t>
      </w:r>
      <w:r w:rsidR="00D92659">
        <w:t>ections</w:t>
      </w:r>
      <w:r>
        <w:t xml:space="preserve">. Each </w:t>
      </w:r>
      <w:r w:rsidR="00D92659">
        <w:t>t</w:t>
      </w:r>
      <w:r>
        <w:t xml:space="preserve">est definition must include objective criteria to assess whether the test produced </w:t>
      </w:r>
      <w:r w:rsidR="00AD270D">
        <w:t xml:space="preserve">the </w:t>
      </w:r>
      <w:r>
        <w:t xml:space="preserve">expected results. Automated tests should be </w:t>
      </w:r>
      <w:r w:rsidR="00A8415F">
        <w:t>delivered</w:t>
      </w:r>
      <w:r w:rsidR="00C260E1">
        <w:t xml:space="preserve"> whenever possible.</w:t>
      </w:r>
    </w:p>
    <w:p w14:paraId="52638360" w14:textId="52FFB3DE" w:rsidR="00B922A5" w:rsidRPr="00B922A5" w:rsidRDefault="00FC6BB3" w:rsidP="00B922A5">
      <w:pPr>
        <w:pStyle w:val="3DS2Title1"/>
      </w:pPr>
      <w:bookmarkStart w:id="142" w:name="_Toc175735809"/>
      <w:bookmarkStart w:id="143" w:name="_Toc492890894"/>
      <w:bookmarkStart w:id="144" w:name="_Toc492890931"/>
      <w:bookmarkStart w:id="145" w:name="_Toc494182307"/>
      <w:bookmarkStart w:id="146" w:name="_Toc527023826"/>
      <w:r>
        <w:t xml:space="preserve">Functional </w:t>
      </w:r>
      <w:r w:rsidR="001D0415" w:rsidRPr="00DD6C21">
        <w:t>Acceptance Test</w:t>
      </w:r>
      <w:r w:rsidR="006F146A">
        <w:t>s</w:t>
      </w:r>
      <w:bookmarkEnd w:id="142"/>
    </w:p>
    <w:p w14:paraId="4EB3D117" w14:textId="77777777" w:rsidR="00AC76D1" w:rsidRDefault="00F30C7A" w:rsidP="00646AC1">
      <w:pPr>
        <w:pStyle w:val="HiddenText"/>
        <w:jc w:val="both"/>
      </w:pPr>
      <w:r>
        <w:t>Functional acceptance tests demonstrate that the expected results are obtained or that the expected behavior occurs for each aspect of the new or modified functionality when used as intended. This includes testing of specific topics as applicable: embedded user assistance, data upgrade, etc.</w:t>
      </w:r>
    </w:p>
    <w:p w14:paraId="593C6862" w14:textId="12678FB1" w:rsidR="00F144D2" w:rsidRDefault="001D0415" w:rsidP="00F144D2">
      <w:pPr>
        <w:pStyle w:val="3DS2Title2"/>
      </w:pPr>
      <w:r w:rsidRPr="00DD6C21">
        <w:t>AT-1</w:t>
      </w:r>
      <w:r w:rsidRPr="001D0CE2">
        <w:t>:</w:t>
      </w:r>
      <w:bookmarkEnd w:id="143"/>
      <w:bookmarkEnd w:id="144"/>
      <w:bookmarkEnd w:id="145"/>
      <w:bookmarkEnd w:id="146"/>
      <w:r w:rsidRPr="001D0CE2">
        <w:rPr>
          <w:color w:val="AABFCB" w:themeColor="text1" w:themeTint="80"/>
        </w:rPr>
        <w:t xml:space="preserve"> </w:t>
      </w:r>
      <w:sdt>
        <w:sdtPr>
          <w:rPr>
            <w:color w:val="AABFCB" w:themeColor="text1" w:themeTint="80"/>
          </w:rPr>
          <w:id w:val="-1880465019"/>
          <w:placeholder>
            <w:docPart w:val="489388273745491C95D46BE5ECC4FEB2"/>
          </w:placeholder>
        </w:sdtPr>
        <w:sdtContent>
          <w:r w:rsidR="0092362B" w:rsidRPr="0092362B">
            <w:rPr>
              <w:rFonts w:asciiTheme="minorHAnsi" w:hAnsiTheme="minorHAnsi" w:cstheme="minorHAnsi"/>
              <w:color w:val="002060"/>
            </w:rPr>
            <w:t xml:space="preserve">Import </w:t>
          </w:r>
          <w:proofErr w:type="gramStart"/>
          <w:r w:rsidR="0092362B" w:rsidRPr="0092362B">
            <w:rPr>
              <w:rFonts w:asciiTheme="minorHAnsi" w:hAnsiTheme="minorHAnsi" w:cstheme="minorHAnsi"/>
              <w:color w:val="002060"/>
            </w:rPr>
            <w:t>As</w:t>
          </w:r>
          <w:proofErr w:type="gramEnd"/>
          <w:r w:rsidR="0092362B" w:rsidRPr="0092362B">
            <w:rPr>
              <w:rFonts w:asciiTheme="minorHAnsi" w:hAnsiTheme="minorHAnsi" w:cstheme="minorHAnsi"/>
              <w:color w:val="002060"/>
            </w:rPr>
            <w:t xml:space="preserve"> New an object </w:t>
          </w:r>
          <w:r w:rsidR="0092362B" w:rsidRPr="0092362B">
            <w:rPr>
              <w:rFonts w:asciiTheme="minorHAnsi" w:hAnsiTheme="minorHAnsi" w:cstheme="minorHAnsi"/>
              <w:color w:val="002060"/>
            </w:rPr>
            <w:t xml:space="preserve">at target site having </w:t>
          </w:r>
          <w:r w:rsidR="0092362B">
            <w:rPr>
              <w:rFonts w:asciiTheme="minorHAnsi" w:hAnsiTheme="minorHAnsi" w:cstheme="minorHAnsi"/>
              <w:color w:val="002060"/>
            </w:rPr>
            <w:t>‘</w:t>
          </w:r>
          <w:r w:rsidR="0092362B" w:rsidRPr="0092362B">
            <w:rPr>
              <w:rFonts w:asciiTheme="minorHAnsi" w:hAnsiTheme="minorHAnsi" w:cstheme="minorHAnsi"/>
              <w:color w:val="002060"/>
            </w:rPr>
            <w:t>Primary</w:t>
          </w:r>
          <w:r w:rsidR="0092362B">
            <w:rPr>
              <w:rFonts w:asciiTheme="minorHAnsi" w:hAnsiTheme="minorHAnsi" w:cstheme="minorHAnsi"/>
              <w:color w:val="002060"/>
            </w:rPr>
            <w:t>’</w:t>
          </w:r>
          <w:r w:rsidR="0092362B" w:rsidRPr="0092362B">
            <w:rPr>
              <w:rFonts w:asciiTheme="minorHAnsi" w:hAnsiTheme="minorHAnsi" w:cstheme="minorHAnsi"/>
              <w:color w:val="002060"/>
            </w:rPr>
            <w:t xml:space="preserve"> revision format</w:t>
          </w:r>
        </w:sdtContent>
      </w:sdt>
      <w:bookmarkStart w:id="147" w:name="_Toc492890932"/>
      <w:bookmarkStart w:id="148" w:name="_Toc494182308"/>
      <w:bookmarkStart w:id="149" w:name="_Toc52877222"/>
    </w:p>
    <w:p w14:paraId="7D7D5F13" w14:textId="77777777" w:rsidR="00542CCB" w:rsidRDefault="001D0415" w:rsidP="003576E6">
      <w:pPr>
        <w:pStyle w:val="3DSTitle3"/>
        <w:numPr>
          <w:ilvl w:val="0"/>
          <w:numId w:val="20"/>
        </w:numPr>
        <w:spacing w:after="0"/>
      </w:pPr>
      <w:r w:rsidRPr="001D0CE2">
        <w:t>What’s being tested?</w:t>
      </w:r>
      <w:bookmarkEnd w:id="147"/>
      <w:bookmarkEnd w:id="148"/>
      <w:bookmarkEnd w:id="149"/>
    </w:p>
    <w:p w14:paraId="4DB5562F" w14:textId="0E93AFD5" w:rsidR="00937292" w:rsidRPr="00542CCB" w:rsidRDefault="0092362B" w:rsidP="0092362B">
      <w:pPr>
        <w:ind w:left="360"/>
        <w:jc w:val="both"/>
      </w:pPr>
      <w:r>
        <w:rPr>
          <w:rStyle w:val="HiddenTextChar"/>
          <w:rFonts w:asciiTheme="minorHAnsi" w:hAnsiTheme="minorHAnsi" w:cstheme="minorHAnsi"/>
          <w:i w:val="0"/>
          <w:iCs/>
          <w:vanish w:val="0"/>
          <w:color w:val="auto"/>
          <w:sz w:val="24"/>
          <w:szCs w:val="28"/>
        </w:rPr>
        <w:t xml:space="preserve">Computed target revision of object(s) aligns with object creation after 3dxml import </w:t>
      </w:r>
      <w:proofErr w:type="spellStart"/>
      <w:r>
        <w:rPr>
          <w:rStyle w:val="HiddenTextChar"/>
          <w:rFonts w:asciiTheme="minorHAnsi" w:hAnsiTheme="minorHAnsi" w:cstheme="minorHAnsi"/>
          <w:i w:val="0"/>
          <w:iCs/>
          <w:vanish w:val="0"/>
          <w:color w:val="auto"/>
          <w:sz w:val="24"/>
          <w:szCs w:val="28"/>
        </w:rPr>
        <w:t>AsNew</w:t>
      </w:r>
      <w:proofErr w:type="spellEnd"/>
      <w:r w:rsidR="004B6E57">
        <w:rPr>
          <w:rStyle w:val="HiddenTextChar"/>
          <w:rFonts w:asciiTheme="minorHAnsi" w:hAnsiTheme="minorHAnsi" w:cstheme="minorHAnsi"/>
          <w:i w:val="0"/>
          <w:iCs/>
          <w:vanish w:val="0"/>
          <w:color w:val="auto"/>
          <w:sz w:val="24"/>
          <w:szCs w:val="28"/>
        </w:rPr>
        <w:t xml:space="preserve"> at target site</w:t>
      </w:r>
      <w:r>
        <w:rPr>
          <w:rStyle w:val="HiddenTextChar"/>
          <w:rFonts w:asciiTheme="minorHAnsi" w:hAnsiTheme="minorHAnsi" w:cstheme="minorHAnsi"/>
          <w:i w:val="0"/>
          <w:iCs/>
          <w:vanish w:val="0"/>
          <w:color w:val="auto"/>
          <w:sz w:val="24"/>
          <w:szCs w:val="28"/>
        </w:rPr>
        <w:t>.</w:t>
      </w:r>
      <w:r w:rsidR="00937292" w:rsidRPr="00937292">
        <w:rPr>
          <w:rStyle w:val="HiddenTextChar"/>
        </w:rPr>
        <w:t>Explain the objectives of this test</w:t>
      </w:r>
      <w:r w:rsidR="00937292">
        <w:rPr>
          <w:rStyle w:val="HiddenTextChar"/>
        </w:rPr>
        <w:t>.</w:t>
      </w:r>
    </w:p>
    <w:p w14:paraId="40B833B3" w14:textId="77777777" w:rsidR="005D23C3" w:rsidRDefault="001D0415" w:rsidP="003576E6">
      <w:pPr>
        <w:pStyle w:val="3DSTitle3"/>
        <w:numPr>
          <w:ilvl w:val="0"/>
          <w:numId w:val="19"/>
        </w:numPr>
        <w:spacing w:after="0"/>
      </w:pPr>
      <w:bookmarkStart w:id="150" w:name="_Toc494182309"/>
      <w:bookmarkStart w:id="151" w:name="_Toc492890933"/>
      <w:bookmarkStart w:id="152" w:name="_Toc52877223"/>
      <w:r w:rsidRPr="001D0CE2">
        <w:t xml:space="preserve">Test </w:t>
      </w:r>
      <w:r w:rsidR="00C0186C">
        <w:t>d</w:t>
      </w:r>
      <w:r w:rsidRPr="001D0CE2">
        <w:t>ata</w:t>
      </w:r>
      <w:bookmarkEnd w:id="150"/>
      <w:bookmarkEnd w:id="151"/>
      <w:bookmarkEnd w:id="152"/>
    </w:p>
    <w:p w14:paraId="75A41FB5" w14:textId="154BB17F" w:rsidR="00937292" w:rsidRPr="004B6E57" w:rsidRDefault="004B6E57" w:rsidP="004B6E57">
      <w:pPr>
        <w:ind w:left="360"/>
        <w:jc w:val="both"/>
        <w:rPr>
          <w:sz w:val="24"/>
          <w:szCs w:val="24"/>
        </w:rPr>
      </w:pPr>
      <w:r w:rsidRPr="004B6E57">
        <w:rPr>
          <w:rFonts w:asciiTheme="minorHAnsi" w:hAnsiTheme="minorHAnsi" w:cstheme="minorHAnsi"/>
          <w:sz w:val="24"/>
          <w:szCs w:val="24"/>
        </w:rPr>
        <w:t>Product Structure (3DPart or Physical Product or an assembly)</w:t>
      </w:r>
      <w:r w:rsidR="00937292" w:rsidRPr="004B6E57">
        <w:rPr>
          <w:rStyle w:val="HiddenTextChar"/>
          <w:sz w:val="24"/>
          <w:szCs w:val="24"/>
        </w:rPr>
        <w:t>Define the input data and the data of reference used to check that the test execution produces the expected results.</w:t>
      </w:r>
    </w:p>
    <w:p w14:paraId="3461601C" w14:textId="77777777" w:rsidR="005D23C3" w:rsidRDefault="001D0415" w:rsidP="003576E6">
      <w:pPr>
        <w:pStyle w:val="3DSTitle3"/>
        <w:numPr>
          <w:ilvl w:val="0"/>
          <w:numId w:val="18"/>
        </w:numPr>
        <w:spacing w:after="0"/>
      </w:pPr>
      <w:bookmarkStart w:id="153" w:name="_Toc492890934"/>
      <w:bookmarkStart w:id="154" w:name="_Toc494182310"/>
      <w:bookmarkStart w:id="155" w:name="_Toc52877224"/>
      <w:r w:rsidRPr="001D0CE2">
        <w:t xml:space="preserve">Test </w:t>
      </w:r>
      <w:r w:rsidR="00C0186C">
        <w:t>p</w:t>
      </w:r>
      <w:r w:rsidRPr="001D0CE2">
        <w:t>rotocol</w:t>
      </w:r>
      <w:bookmarkEnd w:id="153"/>
      <w:bookmarkEnd w:id="154"/>
      <w:bookmarkEnd w:id="155"/>
    </w:p>
    <w:p w14:paraId="327BDBEB" w14:textId="77777777" w:rsidR="004B6E57" w:rsidRDefault="004B6E57" w:rsidP="004B6E57">
      <w:pPr>
        <w:pStyle w:val="3DSTitle3"/>
        <w:numPr>
          <w:ilvl w:val="0"/>
          <w:numId w:val="16"/>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Create a product structure with types of objects mentioned above</w:t>
      </w:r>
      <w:r>
        <w:rPr>
          <w:rStyle w:val="HiddenTextChar"/>
          <w:rFonts w:asciiTheme="minorHAnsi" w:hAnsiTheme="minorHAnsi" w:cstheme="minorHAnsi"/>
          <w:i w:val="0"/>
          <w:iCs/>
          <w:vanish w:val="0"/>
          <w:color w:val="auto"/>
          <w:sz w:val="24"/>
          <w:szCs w:val="28"/>
        </w:rPr>
        <w:t>.</w:t>
      </w:r>
    </w:p>
    <w:p w14:paraId="34D3F3B9" w14:textId="77777777" w:rsidR="004B6E57" w:rsidRDefault="004B6E57" w:rsidP="004B6E57">
      <w:pPr>
        <w:pStyle w:val="3DSTitle3"/>
        <w:numPr>
          <w:ilvl w:val="0"/>
          <w:numId w:val="16"/>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Create other revisions of the above data</w:t>
      </w:r>
      <w:r w:rsidRPr="004B6E57">
        <w:rPr>
          <w:rStyle w:val="HiddenTextChar"/>
          <w:rFonts w:asciiTheme="minorHAnsi" w:hAnsiTheme="minorHAnsi" w:cstheme="minorHAnsi"/>
          <w:i w:val="0"/>
          <w:iCs/>
          <w:vanish w:val="0"/>
          <w:color w:val="auto"/>
          <w:sz w:val="24"/>
          <w:szCs w:val="28"/>
        </w:rPr>
        <w:t>.</w:t>
      </w:r>
    </w:p>
    <w:p w14:paraId="41838C19" w14:textId="77777777" w:rsidR="004B6E57" w:rsidRDefault="004B6E57" w:rsidP="004B6E57">
      <w:pPr>
        <w:pStyle w:val="3DSTitle3"/>
        <w:numPr>
          <w:ilvl w:val="0"/>
          <w:numId w:val="16"/>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Export the data created above to 3dxml “Export.3dxml”</w:t>
      </w:r>
    </w:p>
    <w:p w14:paraId="1D2CFEF2" w14:textId="77777777" w:rsidR="004B6E57" w:rsidRDefault="004B6E57" w:rsidP="004B6E57">
      <w:pPr>
        <w:pStyle w:val="3DSTitle3"/>
        <w:numPr>
          <w:ilvl w:val="0"/>
          <w:numId w:val="16"/>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 xml:space="preserve">Check the revision format at target site, it should be ‘Primary’. Also, set revision naming rules ‘A, B, C, D, </w:t>
      </w:r>
      <w:proofErr w:type="gramStart"/>
      <w:r w:rsidRPr="004B6E57">
        <w:rPr>
          <w:rStyle w:val="HiddenTextChar"/>
          <w:rFonts w:asciiTheme="minorHAnsi" w:hAnsiTheme="minorHAnsi" w:cstheme="minorHAnsi"/>
          <w:i w:val="0"/>
          <w:iCs/>
          <w:vanish w:val="0"/>
          <w:color w:val="auto"/>
          <w:sz w:val="24"/>
          <w:szCs w:val="28"/>
        </w:rPr>
        <w:t>…..</w:t>
      </w:r>
      <w:proofErr w:type="gramEnd"/>
      <w:r w:rsidRPr="004B6E57">
        <w:rPr>
          <w:rStyle w:val="HiddenTextChar"/>
          <w:rFonts w:asciiTheme="minorHAnsi" w:hAnsiTheme="minorHAnsi" w:cstheme="minorHAnsi"/>
          <w:i w:val="0"/>
          <w:iCs/>
          <w:vanish w:val="0"/>
          <w:color w:val="auto"/>
          <w:sz w:val="24"/>
          <w:szCs w:val="28"/>
        </w:rPr>
        <w:t>’</w:t>
      </w:r>
    </w:p>
    <w:p w14:paraId="16B0E7AB" w14:textId="74CD6C7A" w:rsidR="00937292" w:rsidRDefault="004B6E57" w:rsidP="004B6E57">
      <w:pPr>
        <w:pStyle w:val="3DSTitle3"/>
        <w:numPr>
          <w:ilvl w:val="0"/>
          <w:numId w:val="16"/>
        </w:numPr>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 xml:space="preserve">Import as </w:t>
      </w:r>
      <w:r>
        <w:rPr>
          <w:rStyle w:val="HiddenTextChar"/>
          <w:rFonts w:asciiTheme="minorHAnsi" w:hAnsiTheme="minorHAnsi" w:cstheme="minorHAnsi"/>
          <w:i w:val="0"/>
          <w:iCs/>
          <w:vanish w:val="0"/>
          <w:color w:val="auto"/>
          <w:sz w:val="24"/>
          <w:szCs w:val="28"/>
        </w:rPr>
        <w:t>New</w:t>
      </w:r>
      <w:r w:rsidRPr="004B6E57">
        <w:rPr>
          <w:rStyle w:val="HiddenTextChar"/>
          <w:rFonts w:asciiTheme="minorHAnsi" w:hAnsiTheme="minorHAnsi" w:cstheme="minorHAnsi"/>
          <w:i w:val="0"/>
          <w:iCs/>
          <w:vanish w:val="0"/>
          <w:color w:val="auto"/>
          <w:sz w:val="24"/>
          <w:szCs w:val="28"/>
        </w:rPr>
        <w:t xml:space="preserve"> “Export.3dxml”</w:t>
      </w:r>
      <w:r>
        <w:rPr>
          <w:rStyle w:val="HiddenTextChar"/>
          <w:rFonts w:asciiTheme="minorHAnsi" w:hAnsiTheme="minorHAnsi" w:cstheme="minorHAnsi"/>
          <w:i w:val="0"/>
          <w:iCs/>
          <w:vanish w:val="0"/>
          <w:color w:val="auto"/>
          <w:sz w:val="24"/>
          <w:szCs w:val="28"/>
        </w:rPr>
        <w:t>.</w:t>
      </w:r>
      <w:r w:rsidR="00937292" w:rsidRPr="004B6E57">
        <w:rPr>
          <w:rStyle w:val="HiddenTextChar"/>
          <w:rFonts w:asciiTheme="minorHAnsi" w:hAnsiTheme="minorHAnsi" w:cstheme="minorHAnsi"/>
          <w:i w:val="0"/>
          <w:iCs/>
          <w:color w:val="auto"/>
          <w:sz w:val="24"/>
          <w:szCs w:val="28"/>
        </w:rPr>
        <w:t>Specify what environment, if any, must be prepared in order to run the test. Specify the sequence of operations/steps).</w:t>
      </w:r>
    </w:p>
    <w:p w14:paraId="0ACF6A77" w14:textId="7A2B8BF2" w:rsidR="004B6E57" w:rsidRPr="004B6E57" w:rsidRDefault="004B6E57" w:rsidP="004B6E57">
      <w:pPr>
        <w:rPr>
          <w:rFonts w:asciiTheme="minorHAnsi" w:hAnsiTheme="minorHAnsi" w:cstheme="minorHAnsi"/>
        </w:rPr>
      </w:pPr>
      <w:r w:rsidRPr="004B6E57">
        <w:rPr>
          <w:rFonts w:asciiTheme="minorHAnsi" w:hAnsiTheme="minorHAnsi" w:cstheme="minorHAnsi"/>
          <w:color w:val="FF0000"/>
          <w:sz w:val="24"/>
          <w:szCs w:val="24"/>
        </w:rPr>
        <w:t>Note:</w:t>
      </w:r>
      <w:r>
        <w:rPr>
          <w:rFonts w:asciiTheme="minorHAnsi" w:hAnsiTheme="minorHAnsi" w:cstheme="minorHAnsi"/>
          <w:color w:val="FF0000"/>
          <w:sz w:val="24"/>
          <w:szCs w:val="24"/>
        </w:rPr>
        <w:t xml:space="preserve"> </w:t>
      </w:r>
      <w:r>
        <w:rPr>
          <w:rFonts w:asciiTheme="minorHAnsi" w:hAnsiTheme="minorHAnsi" w:cstheme="minorHAnsi"/>
          <w:sz w:val="24"/>
          <w:szCs w:val="24"/>
        </w:rPr>
        <w:t xml:space="preserve">In import </w:t>
      </w:r>
      <w:proofErr w:type="spellStart"/>
      <w:r>
        <w:rPr>
          <w:rFonts w:asciiTheme="minorHAnsi" w:hAnsiTheme="minorHAnsi" w:cstheme="minorHAnsi"/>
          <w:sz w:val="24"/>
          <w:szCs w:val="24"/>
        </w:rPr>
        <w:t>AsNew</w:t>
      </w:r>
      <w:proofErr w:type="spellEnd"/>
      <w:r>
        <w:rPr>
          <w:rFonts w:asciiTheme="minorHAnsi" w:hAnsiTheme="minorHAnsi" w:cstheme="minorHAnsi"/>
          <w:sz w:val="24"/>
          <w:szCs w:val="24"/>
        </w:rPr>
        <w:t xml:space="preserve"> use-cases, source and target site may be same or different.</w:t>
      </w:r>
    </w:p>
    <w:p w14:paraId="1BB44844" w14:textId="77777777" w:rsidR="001D0415" w:rsidRDefault="001D0415" w:rsidP="003576E6">
      <w:pPr>
        <w:pStyle w:val="3DSTitle3"/>
        <w:numPr>
          <w:ilvl w:val="0"/>
          <w:numId w:val="17"/>
        </w:numPr>
        <w:spacing w:after="0"/>
      </w:pPr>
      <w:bookmarkStart w:id="156" w:name="_Toc52877225"/>
      <w:bookmarkStart w:id="157" w:name="_Toc492890935"/>
      <w:bookmarkStart w:id="158" w:name="_Toc494182311"/>
      <w:r w:rsidRPr="001D0CE2">
        <w:t xml:space="preserve">Related </w:t>
      </w:r>
      <w:r w:rsidR="00C0186C">
        <w:t>a</w:t>
      </w:r>
      <w:r w:rsidRPr="001D0CE2">
        <w:t xml:space="preserve">utomatic </w:t>
      </w:r>
      <w:r w:rsidR="00C0186C">
        <w:t>t</w:t>
      </w:r>
      <w:r w:rsidRPr="001D0CE2">
        <w:t>ests</w:t>
      </w:r>
      <w:bookmarkEnd w:id="156"/>
    </w:p>
    <w:p w14:paraId="6E451491" w14:textId="0AABD6CF" w:rsidR="00937292" w:rsidRPr="001D0CE2" w:rsidRDefault="003576E6" w:rsidP="003576E6">
      <w:pPr>
        <w:ind w:firstLine="360"/>
        <w:jc w:val="both"/>
      </w:pPr>
      <w:r>
        <w:rPr>
          <w:rFonts w:asciiTheme="minorHAnsi" w:hAnsiTheme="minorHAnsi" w:cstheme="minorHAnsi"/>
        </w:rPr>
        <w:t>RE_RevisionComputationUsingLifecycleWS.sh will be created.</w:t>
      </w:r>
      <w:r w:rsidR="00937292" w:rsidRPr="00937292">
        <w:rPr>
          <w:rStyle w:val="HiddenTextChar"/>
        </w:rPr>
        <w:t>Specify the names of the related Automatic Tests (ODTs), if any</w:t>
      </w:r>
      <w:r w:rsidR="00937292">
        <w:rPr>
          <w:rStyle w:val="HiddenTextChar"/>
        </w:rPr>
        <w:t>.</w:t>
      </w:r>
    </w:p>
    <w:p w14:paraId="6B3303E5" w14:textId="77777777" w:rsidR="005D23C3" w:rsidRDefault="001D0415" w:rsidP="003576E6">
      <w:pPr>
        <w:pStyle w:val="3DSTitle3"/>
        <w:numPr>
          <w:ilvl w:val="0"/>
          <w:numId w:val="4"/>
        </w:numPr>
        <w:spacing w:after="0"/>
      </w:pPr>
      <w:bookmarkStart w:id="159" w:name="_Toc52877226"/>
      <w:r w:rsidRPr="001D0CE2">
        <w:t xml:space="preserve">Test </w:t>
      </w:r>
      <w:r w:rsidR="00C0186C">
        <w:t>v</w:t>
      </w:r>
      <w:r w:rsidRPr="001D0CE2">
        <w:t>erification</w:t>
      </w:r>
      <w:bookmarkEnd w:id="157"/>
      <w:bookmarkEnd w:id="158"/>
      <w:bookmarkEnd w:id="159"/>
    </w:p>
    <w:p w14:paraId="748FE1AC" w14:textId="5AA1B1F0" w:rsidR="003576E6" w:rsidRPr="003576E6" w:rsidRDefault="003576E6" w:rsidP="003576E6">
      <w:pPr>
        <w:pStyle w:val="ListParagraph"/>
        <w:numPr>
          <w:ilvl w:val="0"/>
          <w:numId w:val="21"/>
        </w:numPr>
        <w:rPr>
          <w:rStyle w:val="HiddenTextChar"/>
          <w:rFonts w:asciiTheme="minorHAnsi" w:hAnsiTheme="minorHAnsi"/>
          <w:i w:val="0"/>
          <w:vanish w:val="0"/>
          <w:color w:val="auto"/>
          <w:sz w:val="22"/>
        </w:rPr>
      </w:pPr>
      <w:r w:rsidRPr="003576E6">
        <w:rPr>
          <w:rStyle w:val="HiddenTextChar"/>
          <w:rFonts w:asciiTheme="minorHAnsi" w:hAnsiTheme="minorHAnsi" w:cstheme="minorHAnsi"/>
          <w:i w:val="0"/>
          <w:iCs/>
          <w:vanish w:val="0"/>
          <w:color w:val="auto"/>
          <w:sz w:val="24"/>
          <w:szCs w:val="28"/>
        </w:rPr>
        <w:t>Both export and import must be successful</w:t>
      </w:r>
      <w:r>
        <w:rPr>
          <w:rStyle w:val="HiddenTextChar"/>
          <w:rFonts w:asciiTheme="minorHAnsi" w:hAnsiTheme="minorHAnsi" w:cstheme="minorHAnsi"/>
          <w:i w:val="0"/>
          <w:iCs/>
          <w:vanish w:val="0"/>
          <w:color w:val="auto"/>
          <w:sz w:val="24"/>
          <w:szCs w:val="28"/>
        </w:rPr>
        <w:t>.</w:t>
      </w:r>
    </w:p>
    <w:p w14:paraId="522EA730" w14:textId="4735A71B" w:rsidR="003576E6" w:rsidRPr="003576E6" w:rsidRDefault="003576E6" w:rsidP="003576E6">
      <w:pPr>
        <w:pStyle w:val="ListParagraph"/>
        <w:numPr>
          <w:ilvl w:val="0"/>
          <w:numId w:val="21"/>
        </w:numPr>
      </w:pPr>
      <w:r w:rsidRPr="003576E6">
        <w:rPr>
          <w:rStyle w:val="HiddenTextChar"/>
          <w:rFonts w:asciiTheme="minorHAnsi" w:hAnsiTheme="minorHAnsi" w:cstheme="minorHAnsi"/>
          <w:i w:val="0"/>
          <w:iCs/>
          <w:vanish w:val="0"/>
          <w:color w:val="auto"/>
          <w:sz w:val="24"/>
          <w:szCs w:val="28"/>
        </w:rPr>
        <w:t>Revision of imported object should be seen as “A”</w:t>
      </w:r>
    </w:p>
    <w:p w14:paraId="1F2966E6" w14:textId="14A75072" w:rsidR="00937292" w:rsidRDefault="003576E6" w:rsidP="003576E6">
      <w:pPr>
        <w:pStyle w:val="3DSTitle3"/>
        <w:numPr>
          <w:ilvl w:val="0"/>
          <w:numId w:val="4"/>
        </w:numPr>
        <w:spacing w:after="0"/>
      </w:pPr>
      <w:bookmarkStart w:id="160" w:name="_Toc492890936"/>
      <w:bookmarkStart w:id="161" w:name="_Toc494182312"/>
      <w:bookmarkStart w:id="162" w:name="_Toc52877227"/>
      <w:r w:rsidRPr="001D0CE2">
        <w:t xml:space="preserve">Test </w:t>
      </w:r>
      <w:r>
        <w:t>r</w:t>
      </w:r>
      <w:r w:rsidRPr="001D0CE2">
        <w:t>esponsibility</w:t>
      </w:r>
      <w:bookmarkEnd w:id="160"/>
      <w:bookmarkEnd w:id="161"/>
      <w:bookmarkEnd w:id="162"/>
      <w:r w:rsidR="00937292" w:rsidRPr="003576E6">
        <w:rPr>
          <w:rStyle w:val="HiddenTextChar"/>
          <w:rFonts w:asciiTheme="minorHAnsi" w:hAnsiTheme="minorHAnsi" w:cstheme="minorHAnsi"/>
          <w:i w:val="0"/>
          <w:iCs/>
          <w:sz w:val="24"/>
          <w:szCs w:val="28"/>
        </w:rPr>
        <w:t>Specify the names of the related Automatic Tests (ODTs), if any.</w:t>
      </w:r>
    </w:p>
    <w:p w14:paraId="51EA08C9" w14:textId="54216C10" w:rsidR="003576E6" w:rsidRPr="003576E6" w:rsidRDefault="003576E6" w:rsidP="003576E6">
      <w:pPr>
        <w:ind w:left="360"/>
        <w:rPr>
          <w:rFonts w:asciiTheme="minorHAnsi" w:hAnsiTheme="minorHAnsi" w:cstheme="minorHAnsi"/>
        </w:rPr>
      </w:pPr>
      <w:r w:rsidRPr="003576E6">
        <w:rPr>
          <w:rFonts w:asciiTheme="minorHAnsi" w:hAnsiTheme="minorHAnsi" w:cstheme="minorHAnsi"/>
          <w:sz w:val="24"/>
        </w:rPr>
        <w:t>R&amp;D/QA</w:t>
      </w:r>
    </w:p>
    <w:p w14:paraId="125D3F07" w14:textId="77777777" w:rsidR="00937292" w:rsidRDefault="00937292" w:rsidP="00646AC1">
      <w:pPr>
        <w:pStyle w:val="HiddenText"/>
        <w:jc w:val="both"/>
        <w:rPr>
          <w:vanish w:val="0"/>
        </w:rPr>
      </w:pPr>
      <w:r w:rsidRPr="001D0CE2">
        <w:t>Examples of verification criteria:</w:t>
      </w:r>
    </w:p>
    <w:p w14:paraId="01B57DB3" w14:textId="77777777" w:rsidR="003576E6" w:rsidRPr="003576E6" w:rsidRDefault="003576E6" w:rsidP="003576E6"/>
    <w:p w14:paraId="1E47AF3C" w14:textId="77777777" w:rsidR="00937292" w:rsidRPr="001D0CE2" w:rsidRDefault="00937292" w:rsidP="00646AC1">
      <w:pPr>
        <w:pStyle w:val="HiddenText"/>
        <w:numPr>
          <w:ilvl w:val="0"/>
          <w:numId w:val="9"/>
        </w:numPr>
        <w:jc w:val="both"/>
      </w:pPr>
      <w:r w:rsidRPr="001D0CE2">
        <w:t>Expected results and acceptable tolerance</w:t>
      </w:r>
    </w:p>
    <w:p w14:paraId="3F1A5369" w14:textId="77777777" w:rsidR="00937292" w:rsidRPr="001D0CE2" w:rsidRDefault="00937292" w:rsidP="00646AC1">
      <w:pPr>
        <w:pStyle w:val="HiddenText"/>
        <w:numPr>
          <w:ilvl w:val="0"/>
          <w:numId w:val="9"/>
        </w:numPr>
        <w:jc w:val="both"/>
      </w:pPr>
      <w:r w:rsidRPr="001D0CE2">
        <w:t>Allowable exceptions</w:t>
      </w:r>
    </w:p>
    <w:p w14:paraId="6FFEA8FA" w14:textId="77777777" w:rsidR="00937292" w:rsidRPr="001D0CE2" w:rsidRDefault="00937292" w:rsidP="00646AC1">
      <w:pPr>
        <w:pStyle w:val="HiddenText"/>
        <w:numPr>
          <w:ilvl w:val="0"/>
          <w:numId w:val="9"/>
        </w:numPr>
        <w:jc w:val="both"/>
      </w:pPr>
      <w:r w:rsidRPr="001D0CE2">
        <w:t>Expected performance</w:t>
      </w:r>
    </w:p>
    <w:p w14:paraId="17A563C0" w14:textId="77777777" w:rsidR="00937292" w:rsidRPr="001D0CE2" w:rsidRDefault="00937292" w:rsidP="00646AC1">
      <w:pPr>
        <w:pStyle w:val="HiddenText"/>
        <w:numPr>
          <w:ilvl w:val="0"/>
          <w:numId w:val="9"/>
        </w:numPr>
        <w:jc w:val="both"/>
      </w:pPr>
      <w:r w:rsidRPr="001D0CE2">
        <w:t>Engineering judgment</w:t>
      </w:r>
    </w:p>
    <w:p w14:paraId="3EF08A00" w14:textId="77777777" w:rsidR="00937292" w:rsidRPr="001D0CE2" w:rsidRDefault="00937292" w:rsidP="00646AC1">
      <w:pPr>
        <w:pStyle w:val="HiddenText"/>
        <w:jc w:val="both"/>
      </w:pPr>
      <w:r w:rsidRPr="001D0CE2">
        <w:t>Example sources of verification criteria:</w:t>
      </w:r>
    </w:p>
    <w:p w14:paraId="2CEB0641" w14:textId="77777777" w:rsidR="00937292" w:rsidRPr="001D0CE2" w:rsidRDefault="00937292" w:rsidP="00646AC1">
      <w:pPr>
        <w:pStyle w:val="HiddenText"/>
        <w:numPr>
          <w:ilvl w:val="0"/>
          <w:numId w:val="9"/>
        </w:numPr>
        <w:jc w:val="both"/>
      </w:pPr>
      <w:r w:rsidRPr="001D0CE2">
        <w:t>Physical test data</w:t>
      </w:r>
    </w:p>
    <w:p w14:paraId="4F5BC6CD" w14:textId="77777777" w:rsidR="00937292" w:rsidRPr="001D0CE2" w:rsidRDefault="00937292" w:rsidP="00646AC1">
      <w:pPr>
        <w:pStyle w:val="HiddenText"/>
        <w:numPr>
          <w:ilvl w:val="0"/>
          <w:numId w:val="9"/>
        </w:numPr>
        <w:jc w:val="both"/>
      </w:pPr>
      <w:r w:rsidRPr="001D0CE2">
        <w:t>Published journal results</w:t>
      </w:r>
    </w:p>
    <w:p w14:paraId="0EE6827D" w14:textId="77777777" w:rsidR="00937292" w:rsidRPr="001D0CE2" w:rsidRDefault="00937292" w:rsidP="00646AC1">
      <w:pPr>
        <w:pStyle w:val="HiddenText"/>
        <w:numPr>
          <w:ilvl w:val="0"/>
          <w:numId w:val="9"/>
        </w:numPr>
        <w:jc w:val="both"/>
      </w:pPr>
      <w:r w:rsidRPr="001D0CE2">
        <w:t>NAFEMS test</w:t>
      </w:r>
    </w:p>
    <w:p w14:paraId="3C28AAFC" w14:textId="77777777" w:rsidR="00937292" w:rsidRPr="001D0CE2" w:rsidRDefault="00937292" w:rsidP="00646AC1">
      <w:pPr>
        <w:pStyle w:val="HiddenText"/>
        <w:numPr>
          <w:ilvl w:val="0"/>
          <w:numId w:val="9"/>
        </w:numPr>
        <w:jc w:val="both"/>
      </w:pPr>
      <w:r w:rsidRPr="005F456B">
        <w:t>Closed-form solution</w:t>
      </w:r>
      <w:r w:rsidRPr="005F456B">
        <w:rPr>
          <w:rStyle w:val="HiddenTextChar"/>
          <w:vanish/>
        </w:rPr>
        <w:t>.</w:t>
      </w:r>
    </w:p>
    <w:p w14:paraId="7A5BA5C8" w14:textId="6EDDEF8A" w:rsidR="005F456B" w:rsidRPr="005D23C3" w:rsidRDefault="005F456B" w:rsidP="00646AC1">
      <w:pPr>
        <w:jc w:val="both"/>
      </w:pPr>
      <w:r w:rsidRPr="005F456B">
        <w:rPr>
          <w:rStyle w:val="HiddenTextChar"/>
        </w:rPr>
        <w:t>(optional) The developer has primary responsibility for executing this test. If applicable, specify who is additionally responsible for executing this test in terms of Role</w:t>
      </w:r>
      <w:r>
        <w:rPr>
          <w:rStyle w:val="HiddenTextChar"/>
        </w:rPr>
        <w:t>.</w:t>
      </w:r>
    </w:p>
    <w:p w14:paraId="28F3F33A" w14:textId="5C21F602" w:rsidR="00572CA4" w:rsidRPr="006F146A" w:rsidRDefault="00572CA4" w:rsidP="00EE5A6B">
      <w:pPr>
        <w:pStyle w:val="3DS2Title2"/>
      </w:pPr>
      <w:r w:rsidRPr="006F146A">
        <w:lastRenderedPageBreak/>
        <w:t>AT-2</w:t>
      </w:r>
      <w:r w:rsidR="00FC41B7">
        <w:t>:</w:t>
      </w:r>
      <w:r w:rsidR="00F144D2" w:rsidRPr="00F144D2">
        <w:rPr>
          <w:color w:val="AABFCB" w:themeColor="text1" w:themeTint="80"/>
        </w:rPr>
        <w:t xml:space="preserve"> </w:t>
      </w:r>
      <w:sdt>
        <w:sdtPr>
          <w:rPr>
            <w:color w:val="AABFCB" w:themeColor="text1" w:themeTint="80"/>
          </w:rPr>
          <w:id w:val="777756748"/>
          <w:placeholder>
            <w:docPart w:val="C5A5333B9F75421B8B72392BF705C2A7"/>
          </w:placeholder>
        </w:sdtPr>
        <w:sdtContent>
          <w:sdt>
            <w:sdtPr>
              <w:rPr>
                <w:color w:val="AABFCB" w:themeColor="text1" w:themeTint="80"/>
              </w:rPr>
              <w:id w:val="508412919"/>
              <w:placeholder>
                <w:docPart w:val="22A69F46EA13429390F1900DA5F957FE"/>
              </w:placeholder>
            </w:sdtPr>
            <w:sdtContent>
              <w:r w:rsidR="003576E6" w:rsidRPr="0092362B">
                <w:rPr>
                  <w:rFonts w:asciiTheme="minorHAnsi" w:hAnsiTheme="minorHAnsi" w:cstheme="minorHAnsi"/>
                  <w:color w:val="002060"/>
                </w:rPr>
                <w:t xml:space="preserve">Import </w:t>
              </w:r>
              <w:proofErr w:type="gramStart"/>
              <w:r w:rsidR="003576E6" w:rsidRPr="0092362B">
                <w:rPr>
                  <w:rFonts w:asciiTheme="minorHAnsi" w:hAnsiTheme="minorHAnsi" w:cstheme="minorHAnsi"/>
                  <w:color w:val="002060"/>
                </w:rPr>
                <w:t>As</w:t>
              </w:r>
              <w:proofErr w:type="gramEnd"/>
              <w:r w:rsidR="003576E6" w:rsidRPr="0092362B">
                <w:rPr>
                  <w:rFonts w:asciiTheme="minorHAnsi" w:hAnsiTheme="minorHAnsi" w:cstheme="minorHAnsi"/>
                  <w:color w:val="002060"/>
                </w:rPr>
                <w:t xml:space="preserve"> New an object at target site having </w:t>
              </w:r>
              <w:r w:rsidR="003576E6">
                <w:rPr>
                  <w:rFonts w:asciiTheme="minorHAnsi" w:hAnsiTheme="minorHAnsi" w:cstheme="minorHAnsi"/>
                  <w:color w:val="002060"/>
                </w:rPr>
                <w:t>‘</w:t>
              </w:r>
              <w:r w:rsidR="003576E6" w:rsidRPr="0092362B">
                <w:rPr>
                  <w:rFonts w:asciiTheme="minorHAnsi" w:hAnsiTheme="minorHAnsi" w:cstheme="minorHAnsi"/>
                  <w:color w:val="002060"/>
                </w:rPr>
                <w:t>Primary</w:t>
              </w:r>
              <w:r w:rsidR="003576E6">
                <w:rPr>
                  <w:rFonts w:asciiTheme="minorHAnsi" w:hAnsiTheme="minorHAnsi" w:cstheme="minorHAnsi"/>
                  <w:color w:val="002060"/>
                </w:rPr>
                <w:t xml:space="preserve"> and Secondary</w:t>
              </w:r>
              <w:r w:rsidR="003576E6">
                <w:rPr>
                  <w:rFonts w:asciiTheme="minorHAnsi" w:hAnsiTheme="minorHAnsi" w:cstheme="minorHAnsi"/>
                  <w:color w:val="002060"/>
                </w:rPr>
                <w:t>’</w:t>
              </w:r>
              <w:r w:rsidR="003576E6" w:rsidRPr="0092362B">
                <w:rPr>
                  <w:rFonts w:asciiTheme="minorHAnsi" w:hAnsiTheme="minorHAnsi" w:cstheme="minorHAnsi"/>
                  <w:color w:val="002060"/>
                </w:rPr>
                <w:t xml:space="preserve"> revision format</w:t>
              </w:r>
            </w:sdtContent>
          </w:sdt>
        </w:sdtContent>
      </w:sdt>
    </w:p>
    <w:p w14:paraId="21C3E5E0" w14:textId="77777777" w:rsidR="003576E6" w:rsidRDefault="003576E6" w:rsidP="003576E6">
      <w:pPr>
        <w:pStyle w:val="3DSTitle3"/>
        <w:numPr>
          <w:ilvl w:val="0"/>
          <w:numId w:val="20"/>
        </w:numPr>
        <w:spacing w:after="0"/>
      </w:pPr>
      <w:r w:rsidRPr="001D0CE2">
        <w:t>What’s being tested?</w:t>
      </w:r>
    </w:p>
    <w:p w14:paraId="73568AC1" w14:textId="77777777" w:rsidR="003576E6" w:rsidRPr="00542CCB" w:rsidRDefault="003576E6" w:rsidP="003576E6">
      <w:pPr>
        <w:ind w:left="360"/>
        <w:jc w:val="both"/>
      </w:pPr>
      <w:r>
        <w:rPr>
          <w:rStyle w:val="HiddenTextChar"/>
          <w:rFonts w:asciiTheme="minorHAnsi" w:hAnsiTheme="minorHAnsi" w:cstheme="minorHAnsi"/>
          <w:i w:val="0"/>
          <w:iCs/>
          <w:vanish w:val="0"/>
          <w:color w:val="auto"/>
          <w:sz w:val="24"/>
          <w:szCs w:val="28"/>
        </w:rPr>
        <w:t xml:space="preserve">Computed target revision of object(s) aligns with object creation after 3dxml import </w:t>
      </w:r>
      <w:proofErr w:type="spellStart"/>
      <w:r>
        <w:rPr>
          <w:rStyle w:val="HiddenTextChar"/>
          <w:rFonts w:asciiTheme="minorHAnsi" w:hAnsiTheme="minorHAnsi" w:cstheme="minorHAnsi"/>
          <w:i w:val="0"/>
          <w:iCs/>
          <w:vanish w:val="0"/>
          <w:color w:val="auto"/>
          <w:sz w:val="24"/>
          <w:szCs w:val="28"/>
        </w:rPr>
        <w:t>AsNew</w:t>
      </w:r>
      <w:proofErr w:type="spellEnd"/>
      <w:r>
        <w:rPr>
          <w:rStyle w:val="HiddenTextChar"/>
          <w:rFonts w:asciiTheme="minorHAnsi" w:hAnsiTheme="minorHAnsi" w:cstheme="minorHAnsi"/>
          <w:i w:val="0"/>
          <w:iCs/>
          <w:vanish w:val="0"/>
          <w:color w:val="auto"/>
          <w:sz w:val="24"/>
          <w:szCs w:val="28"/>
        </w:rPr>
        <w:t xml:space="preserve"> at target site.</w:t>
      </w:r>
      <w:r w:rsidRPr="00937292">
        <w:rPr>
          <w:rStyle w:val="HiddenTextChar"/>
        </w:rPr>
        <w:t>Explain the objectives of this test</w:t>
      </w:r>
      <w:r>
        <w:rPr>
          <w:rStyle w:val="HiddenTextChar"/>
        </w:rPr>
        <w:t>.</w:t>
      </w:r>
    </w:p>
    <w:p w14:paraId="5A15F9C9" w14:textId="77777777" w:rsidR="003576E6" w:rsidRDefault="003576E6" w:rsidP="003576E6">
      <w:pPr>
        <w:pStyle w:val="3DSTitle3"/>
        <w:numPr>
          <w:ilvl w:val="0"/>
          <w:numId w:val="19"/>
        </w:numPr>
        <w:spacing w:after="0"/>
      </w:pPr>
      <w:r w:rsidRPr="001D0CE2">
        <w:t xml:space="preserve">Test </w:t>
      </w:r>
      <w:r>
        <w:t>d</w:t>
      </w:r>
      <w:r w:rsidRPr="001D0CE2">
        <w:t>ata</w:t>
      </w:r>
    </w:p>
    <w:p w14:paraId="181C6E9C" w14:textId="77777777" w:rsidR="003576E6" w:rsidRPr="004B6E57" w:rsidRDefault="003576E6" w:rsidP="003576E6">
      <w:pPr>
        <w:ind w:left="360"/>
        <w:jc w:val="both"/>
        <w:rPr>
          <w:sz w:val="24"/>
          <w:szCs w:val="24"/>
        </w:rPr>
      </w:pPr>
      <w:r w:rsidRPr="004B6E57">
        <w:rPr>
          <w:rFonts w:asciiTheme="minorHAnsi" w:hAnsiTheme="minorHAnsi" w:cstheme="minorHAnsi"/>
          <w:sz w:val="24"/>
          <w:szCs w:val="24"/>
        </w:rPr>
        <w:t>Product Structure (3DPart or Physical Product or an assembly)</w:t>
      </w:r>
      <w:r w:rsidRPr="004B6E57">
        <w:rPr>
          <w:rStyle w:val="HiddenTextChar"/>
          <w:sz w:val="24"/>
          <w:szCs w:val="24"/>
        </w:rPr>
        <w:t>Define the input data and the data of reference used to check that the test execution produces the expected results.</w:t>
      </w:r>
    </w:p>
    <w:p w14:paraId="15CC214E" w14:textId="77777777" w:rsidR="003576E6" w:rsidRDefault="003576E6" w:rsidP="003576E6">
      <w:pPr>
        <w:pStyle w:val="3DSTitle3"/>
        <w:numPr>
          <w:ilvl w:val="0"/>
          <w:numId w:val="18"/>
        </w:numPr>
        <w:spacing w:after="0"/>
      </w:pPr>
      <w:r w:rsidRPr="001D0CE2">
        <w:t xml:space="preserve">Test </w:t>
      </w:r>
      <w:r>
        <w:t>p</w:t>
      </w:r>
      <w:r w:rsidRPr="001D0CE2">
        <w:t>rotocol</w:t>
      </w:r>
    </w:p>
    <w:p w14:paraId="53265D84" w14:textId="77777777" w:rsidR="003576E6" w:rsidRDefault="003576E6" w:rsidP="00006508">
      <w:pPr>
        <w:pStyle w:val="3DSTitle3"/>
        <w:numPr>
          <w:ilvl w:val="0"/>
          <w:numId w:val="22"/>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Create a product structure with types of objects mentioned above</w:t>
      </w:r>
      <w:r>
        <w:rPr>
          <w:rStyle w:val="HiddenTextChar"/>
          <w:rFonts w:asciiTheme="minorHAnsi" w:hAnsiTheme="minorHAnsi" w:cstheme="minorHAnsi"/>
          <w:i w:val="0"/>
          <w:iCs/>
          <w:vanish w:val="0"/>
          <w:color w:val="auto"/>
          <w:sz w:val="24"/>
          <w:szCs w:val="28"/>
        </w:rPr>
        <w:t>.</w:t>
      </w:r>
    </w:p>
    <w:p w14:paraId="01DE62EE" w14:textId="77777777" w:rsidR="003576E6" w:rsidRDefault="003576E6" w:rsidP="00006508">
      <w:pPr>
        <w:pStyle w:val="3DSTitle3"/>
        <w:numPr>
          <w:ilvl w:val="0"/>
          <w:numId w:val="22"/>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Create other revisions of the above data.</w:t>
      </w:r>
    </w:p>
    <w:p w14:paraId="4B85ECFF" w14:textId="77777777" w:rsidR="003576E6" w:rsidRDefault="003576E6" w:rsidP="00006508">
      <w:pPr>
        <w:pStyle w:val="3DSTitle3"/>
        <w:numPr>
          <w:ilvl w:val="0"/>
          <w:numId w:val="22"/>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Export the data created above to 3dxml “Export.3dxml”</w:t>
      </w:r>
    </w:p>
    <w:p w14:paraId="6BE1D6BE" w14:textId="39553B70" w:rsidR="003576E6" w:rsidRDefault="003576E6" w:rsidP="00006508">
      <w:pPr>
        <w:pStyle w:val="3DSTitle3"/>
        <w:numPr>
          <w:ilvl w:val="0"/>
          <w:numId w:val="22"/>
        </w:numPr>
        <w:spacing w:after="0"/>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Check the revision format at target site, it should be ‘Primary</w:t>
      </w:r>
      <w:r w:rsidR="00D32330">
        <w:rPr>
          <w:rStyle w:val="HiddenTextChar"/>
          <w:rFonts w:asciiTheme="minorHAnsi" w:hAnsiTheme="minorHAnsi" w:cstheme="minorHAnsi"/>
          <w:i w:val="0"/>
          <w:iCs/>
          <w:vanish w:val="0"/>
          <w:color w:val="auto"/>
          <w:sz w:val="24"/>
          <w:szCs w:val="28"/>
        </w:rPr>
        <w:t xml:space="preserve"> and Secondary</w:t>
      </w:r>
      <w:r w:rsidRPr="004B6E57">
        <w:rPr>
          <w:rStyle w:val="HiddenTextChar"/>
          <w:rFonts w:asciiTheme="minorHAnsi" w:hAnsiTheme="minorHAnsi" w:cstheme="minorHAnsi"/>
          <w:i w:val="0"/>
          <w:iCs/>
          <w:vanish w:val="0"/>
          <w:color w:val="auto"/>
          <w:sz w:val="24"/>
          <w:szCs w:val="28"/>
        </w:rPr>
        <w:t xml:space="preserve">’. Also, set revision naming rules ‘A, B, C, D, </w:t>
      </w:r>
      <w:proofErr w:type="gramStart"/>
      <w:r w:rsidRPr="004B6E57">
        <w:rPr>
          <w:rStyle w:val="HiddenTextChar"/>
          <w:rFonts w:asciiTheme="minorHAnsi" w:hAnsiTheme="minorHAnsi" w:cstheme="minorHAnsi"/>
          <w:i w:val="0"/>
          <w:iCs/>
          <w:vanish w:val="0"/>
          <w:color w:val="auto"/>
          <w:sz w:val="24"/>
          <w:szCs w:val="28"/>
        </w:rPr>
        <w:t>…..</w:t>
      </w:r>
      <w:proofErr w:type="gramEnd"/>
      <w:r w:rsidRPr="004B6E57">
        <w:rPr>
          <w:rStyle w:val="HiddenTextChar"/>
          <w:rFonts w:asciiTheme="minorHAnsi" w:hAnsiTheme="minorHAnsi" w:cstheme="minorHAnsi"/>
          <w:i w:val="0"/>
          <w:iCs/>
          <w:vanish w:val="0"/>
          <w:color w:val="auto"/>
          <w:sz w:val="24"/>
          <w:szCs w:val="28"/>
        </w:rPr>
        <w:t>’</w:t>
      </w:r>
    </w:p>
    <w:p w14:paraId="51F81B47" w14:textId="77777777" w:rsidR="003576E6" w:rsidRDefault="003576E6" w:rsidP="00006508">
      <w:pPr>
        <w:pStyle w:val="3DSTitle3"/>
        <w:numPr>
          <w:ilvl w:val="0"/>
          <w:numId w:val="22"/>
        </w:numPr>
        <w:rPr>
          <w:rStyle w:val="HiddenTextChar"/>
          <w:rFonts w:asciiTheme="minorHAnsi" w:hAnsiTheme="minorHAnsi" w:cstheme="minorHAnsi"/>
          <w:i w:val="0"/>
          <w:iCs/>
          <w:vanish w:val="0"/>
          <w:color w:val="auto"/>
          <w:sz w:val="24"/>
          <w:szCs w:val="28"/>
        </w:rPr>
      </w:pPr>
      <w:r w:rsidRPr="004B6E57">
        <w:rPr>
          <w:rStyle w:val="HiddenTextChar"/>
          <w:rFonts w:asciiTheme="minorHAnsi" w:hAnsiTheme="minorHAnsi" w:cstheme="minorHAnsi"/>
          <w:i w:val="0"/>
          <w:iCs/>
          <w:vanish w:val="0"/>
          <w:color w:val="auto"/>
          <w:sz w:val="24"/>
          <w:szCs w:val="28"/>
        </w:rPr>
        <w:t xml:space="preserve">Import as </w:t>
      </w:r>
      <w:r>
        <w:rPr>
          <w:rStyle w:val="HiddenTextChar"/>
          <w:rFonts w:asciiTheme="minorHAnsi" w:hAnsiTheme="minorHAnsi" w:cstheme="minorHAnsi"/>
          <w:i w:val="0"/>
          <w:iCs/>
          <w:vanish w:val="0"/>
          <w:color w:val="auto"/>
          <w:sz w:val="24"/>
          <w:szCs w:val="28"/>
        </w:rPr>
        <w:t>New</w:t>
      </w:r>
      <w:r w:rsidRPr="004B6E57">
        <w:rPr>
          <w:rStyle w:val="HiddenTextChar"/>
          <w:rFonts w:asciiTheme="minorHAnsi" w:hAnsiTheme="minorHAnsi" w:cstheme="minorHAnsi"/>
          <w:i w:val="0"/>
          <w:iCs/>
          <w:vanish w:val="0"/>
          <w:color w:val="auto"/>
          <w:sz w:val="24"/>
          <w:szCs w:val="28"/>
        </w:rPr>
        <w:t xml:space="preserve"> “Export.3dxml”</w:t>
      </w:r>
      <w:r>
        <w:rPr>
          <w:rStyle w:val="HiddenTextChar"/>
          <w:rFonts w:asciiTheme="minorHAnsi" w:hAnsiTheme="minorHAnsi" w:cstheme="minorHAnsi"/>
          <w:i w:val="0"/>
          <w:iCs/>
          <w:vanish w:val="0"/>
          <w:color w:val="auto"/>
          <w:sz w:val="24"/>
          <w:szCs w:val="28"/>
        </w:rPr>
        <w:t>.</w:t>
      </w:r>
      <w:r w:rsidRPr="004B6E57">
        <w:rPr>
          <w:rStyle w:val="HiddenTextChar"/>
          <w:rFonts w:asciiTheme="minorHAnsi" w:hAnsiTheme="minorHAnsi" w:cstheme="minorHAnsi"/>
          <w:i w:val="0"/>
          <w:iCs/>
          <w:color w:val="auto"/>
          <w:sz w:val="24"/>
          <w:szCs w:val="28"/>
        </w:rPr>
        <w:t>Specify what environment, if any, must be prepared in order to run the test. Specify the sequence of operations/steps).</w:t>
      </w:r>
    </w:p>
    <w:p w14:paraId="363B4E22" w14:textId="77777777" w:rsidR="003576E6" w:rsidRPr="004B6E57" w:rsidRDefault="003576E6" w:rsidP="003576E6">
      <w:pPr>
        <w:rPr>
          <w:rFonts w:asciiTheme="minorHAnsi" w:hAnsiTheme="minorHAnsi" w:cstheme="minorHAnsi"/>
        </w:rPr>
      </w:pPr>
      <w:r w:rsidRPr="004B6E57">
        <w:rPr>
          <w:rFonts w:asciiTheme="minorHAnsi" w:hAnsiTheme="minorHAnsi" w:cstheme="minorHAnsi"/>
          <w:color w:val="FF0000"/>
          <w:sz w:val="24"/>
          <w:szCs w:val="24"/>
        </w:rPr>
        <w:t>Note:</w:t>
      </w:r>
      <w:r>
        <w:rPr>
          <w:rFonts w:asciiTheme="minorHAnsi" w:hAnsiTheme="minorHAnsi" w:cstheme="minorHAnsi"/>
          <w:color w:val="FF0000"/>
          <w:sz w:val="24"/>
          <w:szCs w:val="24"/>
        </w:rPr>
        <w:t xml:space="preserve"> </w:t>
      </w:r>
      <w:r>
        <w:rPr>
          <w:rFonts w:asciiTheme="minorHAnsi" w:hAnsiTheme="minorHAnsi" w:cstheme="minorHAnsi"/>
          <w:sz w:val="24"/>
          <w:szCs w:val="24"/>
        </w:rPr>
        <w:t xml:space="preserve">In import </w:t>
      </w:r>
      <w:proofErr w:type="spellStart"/>
      <w:r>
        <w:rPr>
          <w:rFonts w:asciiTheme="minorHAnsi" w:hAnsiTheme="minorHAnsi" w:cstheme="minorHAnsi"/>
          <w:sz w:val="24"/>
          <w:szCs w:val="24"/>
        </w:rPr>
        <w:t>AsNew</w:t>
      </w:r>
      <w:proofErr w:type="spellEnd"/>
      <w:r>
        <w:rPr>
          <w:rFonts w:asciiTheme="minorHAnsi" w:hAnsiTheme="minorHAnsi" w:cstheme="minorHAnsi"/>
          <w:sz w:val="24"/>
          <w:szCs w:val="24"/>
        </w:rPr>
        <w:t xml:space="preserve"> use-cases, source and target site may be same or different.</w:t>
      </w:r>
    </w:p>
    <w:p w14:paraId="1C3131F0" w14:textId="77777777" w:rsidR="003576E6" w:rsidRDefault="003576E6" w:rsidP="003576E6">
      <w:pPr>
        <w:pStyle w:val="3DSTitle3"/>
        <w:numPr>
          <w:ilvl w:val="0"/>
          <w:numId w:val="17"/>
        </w:numPr>
        <w:spacing w:after="0"/>
      </w:pPr>
      <w:r w:rsidRPr="001D0CE2">
        <w:t xml:space="preserve">Related </w:t>
      </w:r>
      <w:r>
        <w:t>a</w:t>
      </w:r>
      <w:r w:rsidRPr="001D0CE2">
        <w:t xml:space="preserve">utomatic </w:t>
      </w:r>
      <w:r>
        <w:t>t</w:t>
      </w:r>
      <w:r w:rsidRPr="001D0CE2">
        <w:t>ests</w:t>
      </w:r>
    </w:p>
    <w:p w14:paraId="265597E2" w14:textId="77777777" w:rsidR="003576E6" w:rsidRPr="001D0CE2" w:rsidRDefault="003576E6" w:rsidP="003576E6">
      <w:pPr>
        <w:ind w:firstLine="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3CB08ED2" w14:textId="77777777" w:rsidR="003576E6" w:rsidRDefault="003576E6" w:rsidP="003576E6">
      <w:pPr>
        <w:pStyle w:val="3DSTitle3"/>
        <w:numPr>
          <w:ilvl w:val="0"/>
          <w:numId w:val="4"/>
        </w:numPr>
        <w:spacing w:after="0"/>
      </w:pPr>
      <w:r w:rsidRPr="001D0CE2">
        <w:t xml:space="preserve">Test </w:t>
      </w:r>
      <w:r>
        <w:t>v</w:t>
      </w:r>
      <w:r w:rsidRPr="001D0CE2">
        <w:t>erification</w:t>
      </w:r>
    </w:p>
    <w:p w14:paraId="5C63E056" w14:textId="77777777" w:rsidR="003576E6" w:rsidRPr="003576E6" w:rsidRDefault="003576E6" w:rsidP="003576E6">
      <w:pPr>
        <w:pStyle w:val="ListParagraph"/>
        <w:numPr>
          <w:ilvl w:val="0"/>
          <w:numId w:val="21"/>
        </w:numPr>
        <w:rPr>
          <w:rStyle w:val="HiddenTextChar"/>
          <w:rFonts w:asciiTheme="minorHAnsi" w:hAnsiTheme="minorHAnsi"/>
          <w:i w:val="0"/>
          <w:vanish w:val="0"/>
          <w:color w:val="auto"/>
          <w:sz w:val="22"/>
        </w:rPr>
      </w:pPr>
      <w:r w:rsidRPr="003576E6">
        <w:rPr>
          <w:rStyle w:val="HiddenTextChar"/>
          <w:rFonts w:asciiTheme="minorHAnsi" w:hAnsiTheme="minorHAnsi" w:cstheme="minorHAnsi"/>
          <w:i w:val="0"/>
          <w:iCs/>
          <w:vanish w:val="0"/>
          <w:color w:val="auto"/>
          <w:sz w:val="24"/>
          <w:szCs w:val="28"/>
        </w:rPr>
        <w:t>Both export and import must be successful</w:t>
      </w:r>
      <w:r>
        <w:rPr>
          <w:rStyle w:val="HiddenTextChar"/>
          <w:rFonts w:asciiTheme="minorHAnsi" w:hAnsiTheme="minorHAnsi" w:cstheme="minorHAnsi"/>
          <w:i w:val="0"/>
          <w:iCs/>
          <w:vanish w:val="0"/>
          <w:color w:val="auto"/>
          <w:sz w:val="24"/>
          <w:szCs w:val="28"/>
        </w:rPr>
        <w:t>.</w:t>
      </w:r>
    </w:p>
    <w:p w14:paraId="7EA2191B" w14:textId="2E1588AD" w:rsidR="003576E6" w:rsidRPr="003576E6" w:rsidRDefault="003576E6" w:rsidP="003576E6">
      <w:pPr>
        <w:pStyle w:val="ListParagraph"/>
        <w:numPr>
          <w:ilvl w:val="0"/>
          <w:numId w:val="21"/>
        </w:numPr>
      </w:pPr>
      <w:r w:rsidRPr="003576E6">
        <w:rPr>
          <w:rStyle w:val="HiddenTextChar"/>
          <w:rFonts w:asciiTheme="minorHAnsi" w:hAnsiTheme="minorHAnsi" w:cstheme="minorHAnsi"/>
          <w:i w:val="0"/>
          <w:iCs/>
          <w:vanish w:val="0"/>
          <w:color w:val="auto"/>
          <w:sz w:val="24"/>
          <w:szCs w:val="28"/>
        </w:rPr>
        <w:t>Revision of imported object should be seen as “A</w:t>
      </w:r>
      <w:r w:rsidR="001105F1">
        <w:rPr>
          <w:rStyle w:val="HiddenTextChar"/>
          <w:rFonts w:asciiTheme="minorHAnsi" w:hAnsiTheme="minorHAnsi" w:cstheme="minorHAnsi"/>
          <w:i w:val="0"/>
          <w:iCs/>
          <w:vanish w:val="0"/>
          <w:color w:val="auto"/>
          <w:sz w:val="24"/>
          <w:szCs w:val="28"/>
        </w:rPr>
        <w:t>.1</w:t>
      </w:r>
      <w:r w:rsidRPr="003576E6">
        <w:rPr>
          <w:rStyle w:val="HiddenTextChar"/>
          <w:rFonts w:asciiTheme="minorHAnsi" w:hAnsiTheme="minorHAnsi" w:cstheme="minorHAnsi"/>
          <w:i w:val="0"/>
          <w:iCs/>
          <w:vanish w:val="0"/>
          <w:color w:val="auto"/>
          <w:sz w:val="24"/>
          <w:szCs w:val="28"/>
        </w:rPr>
        <w:t>”</w:t>
      </w:r>
    </w:p>
    <w:p w14:paraId="2BAA2728" w14:textId="77777777" w:rsidR="003576E6" w:rsidRDefault="003576E6" w:rsidP="003576E6">
      <w:pPr>
        <w:pStyle w:val="3DSTitle3"/>
        <w:numPr>
          <w:ilvl w:val="0"/>
          <w:numId w:val="4"/>
        </w:numPr>
        <w:spacing w:after="0"/>
      </w:pPr>
      <w:r w:rsidRPr="001D0CE2">
        <w:t xml:space="preserve">Test </w:t>
      </w:r>
      <w:r>
        <w:t>r</w:t>
      </w:r>
      <w:r w:rsidRPr="001D0CE2">
        <w:t>esponsibility</w:t>
      </w:r>
      <w:r w:rsidRPr="003576E6">
        <w:rPr>
          <w:rStyle w:val="HiddenTextChar"/>
          <w:rFonts w:asciiTheme="minorHAnsi" w:hAnsiTheme="minorHAnsi" w:cstheme="minorHAnsi"/>
          <w:i w:val="0"/>
          <w:iCs/>
          <w:sz w:val="24"/>
          <w:szCs w:val="28"/>
        </w:rPr>
        <w:t>Specify the names of the related Automatic Tests (ODTs), if any.</w:t>
      </w:r>
    </w:p>
    <w:p w14:paraId="39ACF73C" w14:textId="77777777" w:rsidR="003576E6" w:rsidRPr="003576E6" w:rsidRDefault="003576E6" w:rsidP="003576E6">
      <w:pPr>
        <w:ind w:left="360"/>
        <w:rPr>
          <w:rFonts w:asciiTheme="minorHAnsi" w:hAnsiTheme="minorHAnsi" w:cstheme="minorHAnsi"/>
        </w:rPr>
      </w:pPr>
      <w:r w:rsidRPr="003576E6">
        <w:rPr>
          <w:rFonts w:asciiTheme="minorHAnsi" w:hAnsiTheme="minorHAnsi" w:cstheme="minorHAnsi"/>
          <w:sz w:val="24"/>
        </w:rPr>
        <w:t>R&amp;D/QA</w:t>
      </w:r>
    </w:p>
    <w:p w14:paraId="30844AF1" w14:textId="77777777" w:rsidR="005D23C3" w:rsidRDefault="005D23C3" w:rsidP="006F146A"/>
    <w:p w14:paraId="5E3BD63E" w14:textId="77777777" w:rsidR="00FC6BB3" w:rsidRPr="00FC6BB3" w:rsidRDefault="004736E3" w:rsidP="00EE5A6B">
      <w:pPr>
        <w:pStyle w:val="3DS2Title1"/>
        <w:rPr>
          <w:rFonts w:asciiTheme="minorHAnsi" w:hAnsiTheme="minorHAnsi"/>
          <w:b/>
        </w:rPr>
      </w:pPr>
      <w:bookmarkStart w:id="163" w:name="_Toc175735810"/>
      <w:bookmarkStart w:id="164" w:name="PCS_AcceptanceTests"/>
      <w:bookmarkStart w:id="165" w:name="_Toc477374712"/>
      <w:bookmarkStart w:id="166" w:name="_Toc492890896"/>
      <w:bookmarkStart w:id="167" w:name="_Toc492890938"/>
      <w:bookmarkStart w:id="168" w:name="_Toc494182314"/>
      <w:bookmarkStart w:id="169" w:name="_Toc527023828"/>
      <w:r>
        <w:t xml:space="preserve">Limit &amp; </w:t>
      </w:r>
      <w:r w:rsidR="002D0AD0">
        <w:t xml:space="preserve">Negative </w:t>
      </w:r>
      <w:r w:rsidR="00FC6BB3">
        <w:t>Acceptance</w:t>
      </w:r>
      <w:r>
        <w:t xml:space="preserve"> Tests</w:t>
      </w:r>
      <w:bookmarkEnd w:id="163"/>
    </w:p>
    <w:p w14:paraId="3896E86F" w14:textId="77777777" w:rsidR="00FC6BB3" w:rsidRDefault="00F35ABC" w:rsidP="00646AC1">
      <w:pPr>
        <w:pStyle w:val="HiddenText"/>
        <w:jc w:val="both"/>
      </w:pPr>
      <w:r>
        <w:t>L</w:t>
      </w:r>
      <w:r w:rsidRPr="00F35ABC">
        <w:t>imit and negative acceptance tests demonstrate that the software handles boundary cases correctly and that appropriate warning and error messages are produced</w:t>
      </w:r>
      <w:r w:rsidR="00F82754">
        <w:t>.</w:t>
      </w:r>
    </w:p>
    <w:p w14:paraId="105FB0FC" w14:textId="77777777" w:rsidR="00FC6BB3" w:rsidRPr="001D0CE2" w:rsidRDefault="00906CD9" w:rsidP="00EE5A6B">
      <w:pPr>
        <w:pStyle w:val="3DS2Title2"/>
      </w:pPr>
      <w:r>
        <w:t>LN</w:t>
      </w:r>
      <w:r w:rsidR="00FC6BB3" w:rsidRPr="00DD6C21">
        <w:t>-1</w:t>
      </w:r>
      <w:r w:rsidR="00FC41B7">
        <w:t>:</w:t>
      </w:r>
      <w:r w:rsidR="00FC6BB3" w:rsidRPr="001D0CE2">
        <w:rPr>
          <w:color w:val="AABFCB" w:themeColor="text1" w:themeTint="80"/>
        </w:rPr>
        <w:t xml:space="preserve"> </w:t>
      </w:r>
      <w:sdt>
        <w:sdtPr>
          <w:rPr>
            <w:color w:val="AABFCB" w:themeColor="text1" w:themeTint="80"/>
          </w:rPr>
          <w:id w:val="-2030630206"/>
          <w:placeholder>
            <w:docPart w:val="CEABE7B34B614B63A27B1C1CDD789BD5"/>
          </w:placeholder>
          <w:showingPlcHdr/>
        </w:sdtPr>
        <w:sdtContent>
          <w:r w:rsidR="00FC6BB3" w:rsidRPr="0004195F">
            <w:rPr>
              <w:rStyle w:val="PlaceholderText"/>
            </w:rPr>
            <w:t>Enter the name of the test</w:t>
          </w:r>
        </w:sdtContent>
      </w:sdt>
    </w:p>
    <w:p w14:paraId="145458D4" w14:textId="7DA87EFB" w:rsidR="00FC6BB3" w:rsidRPr="00C558D6" w:rsidRDefault="00C558D6" w:rsidP="00B555E0">
      <w:pPr>
        <w:rPr>
          <w:rFonts w:asciiTheme="minorHAnsi" w:hAnsiTheme="minorHAnsi" w:cstheme="minorHAnsi"/>
          <w:sz w:val="24"/>
          <w:szCs w:val="24"/>
        </w:rPr>
      </w:pPr>
      <w:r w:rsidRPr="00C558D6">
        <w:rPr>
          <w:rFonts w:asciiTheme="minorHAnsi" w:hAnsiTheme="minorHAnsi" w:cstheme="minorHAnsi"/>
          <w:sz w:val="24"/>
          <w:szCs w:val="24"/>
        </w:rPr>
        <w:t>N/A</w:t>
      </w:r>
    </w:p>
    <w:p w14:paraId="02E08733" w14:textId="77777777" w:rsidR="00B555E0" w:rsidRDefault="00B555E0" w:rsidP="00B555E0"/>
    <w:p w14:paraId="4A0489CE" w14:textId="77777777" w:rsidR="00C558D6" w:rsidRDefault="00C558D6" w:rsidP="00B555E0"/>
    <w:p w14:paraId="25484F96" w14:textId="77777777" w:rsidR="00C558D6" w:rsidRDefault="00C558D6" w:rsidP="00B555E0"/>
    <w:p w14:paraId="67ACB3BE" w14:textId="77777777" w:rsidR="00C558D6" w:rsidRDefault="00C558D6" w:rsidP="00B555E0"/>
    <w:p w14:paraId="264444AC" w14:textId="77777777" w:rsidR="00C558D6" w:rsidRPr="00B555E0" w:rsidRDefault="00C558D6" w:rsidP="00B555E0"/>
    <w:p w14:paraId="7AAF5C42" w14:textId="77777777" w:rsidR="006F146A" w:rsidRPr="00840952" w:rsidRDefault="001D0415" w:rsidP="00EE5A6B">
      <w:pPr>
        <w:pStyle w:val="3DS2Title1"/>
        <w:rPr>
          <w:rFonts w:asciiTheme="minorHAnsi" w:hAnsiTheme="minorHAnsi"/>
          <w:b/>
        </w:rPr>
      </w:pPr>
      <w:bookmarkStart w:id="170" w:name="_Toc175735811"/>
      <w:r w:rsidRPr="00892D92">
        <w:lastRenderedPageBreak/>
        <w:t>Performance</w:t>
      </w:r>
      <w:r w:rsidR="00892D92" w:rsidRPr="00892D92">
        <w:t>/Capacity/Scalability</w:t>
      </w:r>
      <w:r w:rsidRPr="00892D92">
        <w:t xml:space="preserve"> </w:t>
      </w:r>
      <w:bookmarkEnd w:id="164"/>
      <w:r w:rsidRPr="00892D92">
        <w:t>Acceptance Test</w:t>
      </w:r>
      <w:r w:rsidR="006F146A" w:rsidRPr="00892D92">
        <w:t>s</w:t>
      </w:r>
      <w:bookmarkEnd w:id="170"/>
    </w:p>
    <w:p w14:paraId="34733AAE" w14:textId="77777777" w:rsidR="0066283E" w:rsidRPr="00865F88" w:rsidRDefault="0066283E" w:rsidP="005C0E0D">
      <w:pPr>
        <w:jc w:val="both"/>
      </w:pPr>
      <w:r>
        <w:t xml:space="preserve">Performance/Capacity/Scalability tests demonstrate that the software satisfies the PCS objectives defined in </w:t>
      </w:r>
      <w:r w:rsidR="00F738AF">
        <w:t>Section 3, Quality of Services</w:t>
      </w:r>
    </w:p>
    <w:p w14:paraId="439EE294" w14:textId="34CD886B" w:rsidR="001D0415" w:rsidRPr="00524887" w:rsidRDefault="00A83475" w:rsidP="00EE5A6B">
      <w:pPr>
        <w:pStyle w:val="3DS2Title2"/>
      </w:pPr>
      <w:r>
        <w:t>PCS</w:t>
      </w:r>
      <w:r w:rsidR="001D0415" w:rsidRPr="00524887">
        <w:t>-1</w:t>
      </w:r>
      <w:bookmarkEnd w:id="165"/>
      <w:r w:rsidR="00FC41B7">
        <w:t>:</w:t>
      </w:r>
      <w:r w:rsidR="001D0415" w:rsidRPr="00524887">
        <w:t xml:space="preserve"> </w:t>
      </w:r>
      <w:bookmarkEnd w:id="166"/>
      <w:bookmarkEnd w:id="167"/>
      <w:bookmarkEnd w:id="168"/>
      <w:bookmarkEnd w:id="169"/>
      <w:sdt>
        <w:sdtPr>
          <w:rPr>
            <w:color w:val="AABFCB" w:themeColor="text1" w:themeTint="80"/>
          </w:rPr>
          <w:id w:val="608550582"/>
          <w:placeholder>
            <w:docPart w:val="F7D58ED47D4340B08FA34468A4A4ED4B"/>
          </w:placeholder>
        </w:sdtPr>
        <w:sdtEndPr>
          <w:rPr>
            <w:rFonts w:asciiTheme="minorHAnsi" w:hAnsiTheme="minorHAnsi" w:cstheme="minorHAnsi"/>
            <w:sz w:val="24"/>
            <w:szCs w:val="24"/>
          </w:rPr>
        </w:sdtEndPr>
        <w:sdtContent>
          <w:sdt>
            <w:sdtPr>
              <w:rPr>
                <w:color w:val="AABFCB" w:themeColor="text1" w:themeTint="80"/>
              </w:rPr>
              <w:id w:val="591677039"/>
              <w:placeholder>
                <w:docPart w:val="7EE7E29D2EEF4E18A0AB6EE0C3DE6C86"/>
              </w:placeholder>
            </w:sdtPr>
            <w:sdtEndPr>
              <w:rPr>
                <w:rFonts w:asciiTheme="minorHAnsi" w:hAnsiTheme="minorHAnsi" w:cstheme="minorHAnsi"/>
                <w:sz w:val="24"/>
                <w:szCs w:val="24"/>
              </w:rPr>
            </w:sdtEndPr>
            <w:sdtContent>
              <w:sdt>
                <w:sdtPr>
                  <w:rPr>
                    <w:rFonts w:asciiTheme="minorHAnsi" w:hAnsiTheme="minorHAnsi" w:cstheme="minorHAnsi"/>
                    <w:color w:val="003B64" w:themeColor="accent6" w:themeShade="80"/>
                    <w:sz w:val="24"/>
                    <w:szCs w:val="24"/>
                  </w:rPr>
                  <w:id w:val="-1367134539"/>
                  <w:placeholder>
                    <w:docPart w:val="176CDEC462DD487DB18A6CB5AE03DB36"/>
                  </w:placeholder>
                </w:sdtPr>
                <w:sdtContent>
                  <w:r w:rsidR="00C558D6" w:rsidRPr="00C558D6">
                    <w:rPr>
                      <w:rFonts w:asciiTheme="minorHAnsi" w:hAnsiTheme="minorHAnsi" w:cstheme="minorHAnsi"/>
                      <w:color w:val="003B64" w:themeColor="accent6" w:themeShade="80"/>
                      <w:sz w:val="24"/>
                      <w:szCs w:val="24"/>
                    </w:rPr>
                    <w:t>Import Performance Benchmark [valid in 2026x FD01]</w:t>
                  </w:r>
                </w:sdtContent>
              </w:sdt>
            </w:sdtContent>
          </w:sdt>
        </w:sdtContent>
      </w:sdt>
    </w:p>
    <w:p w14:paraId="4167188A" w14:textId="77777777" w:rsidR="001D0415" w:rsidRPr="006D1AB2" w:rsidRDefault="003B05CB" w:rsidP="00646AC1">
      <w:pPr>
        <w:pStyle w:val="HiddenText"/>
        <w:jc w:val="both"/>
      </w:pPr>
      <w:r w:rsidRPr="006D1AB2">
        <w:t>Provide</w:t>
      </w:r>
      <w:r w:rsidR="005F456B">
        <w:t xml:space="preserve"> the detailed test description.</w:t>
      </w:r>
      <w:r w:rsidRPr="006D1AB2">
        <w:t xml:space="preserve"> Specify whether the functionality is new or whether it is an improvement to existing functionality. Explain the expected results.</w:t>
      </w:r>
      <w:bookmarkStart w:id="171" w:name="_Toc477374713"/>
    </w:p>
    <w:bookmarkStart w:id="172" w:name="_Toc52877228" w:displacedByCustomXml="next"/>
    <w:bookmarkStart w:id="173" w:name="_Toc494182315" w:displacedByCustomXml="next"/>
    <w:bookmarkStart w:id="174" w:name="_Toc492890939" w:displacedByCustomXml="next"/>
    <w:sdt>
      <w:sdtPr>
        <w:alias w:val="PCS test type :"/>
        <w:id w:val="197358273"/>
        <w:placeholder>
          <w:docPart w:val="088184F8CBD44E789B59FAB0C55F9A8C"/>
        </w:placeholder>
        <w:comboBox>
          <w:listItem w:value="Choose an item."/>
          <w:listItem w:displayText="Performance" w:value="Performance"/>
          <w:listItem w:displayText="Capacity" w:value="Capacity"/>
          <w:listItem w:displayText="Scalability" w:value="Scalability"/>
        </w:comboBox>
      </w:sdtPr>
      <w:sdtContent>
        <w:p w14:paraId="2B2538A1" w14:textId="255A77F8" w:rsidR="0004195F" w:rsidRDefault="00C558D6" w:rsidP="0004195F">
          <w:pPr>
            <w:pStyle w:val="3DSTitle3"/>
            <w:ind w:left="720"/>
          </w:pPr>
          <w:r>
            <w:t>Performance</w:t>
          </w:r>
        </w:p>
      </w:sdtContent>
    </w:sdt>
    <w:p w14:paraId="4DFA51CD" w14:textId="77777777" w:rsidR="001D0415" w:rsidRDefault="001D0415" w:rsidP="00C558D6">
      <w:pPr>
        <w:pStyle w:val="3DSTitle3"/>
        <w:numPr>
          <w:ilvl w:val="0"/>
          <w:numId w:val="23"/>
        </w:numPr>
        <w:spacing w:after="0"/>
      </w:pPr>
      <w:r w:rsidRPr="001D0CE2">
        <w:t xml:space="preserve">What’s being </w:t>
      </w:r>
      <w:bookmarkEnd w:id="171"/>
      <w:r w:rsidRPr="001D0CE2">
        <w:t>tested?</w:t>
      </w:r>
      <w:bookmarkEnd w:id="174"/>
      <w:bookmarkEnd w:id="173"/>
      <w:bookmarkEnd w:id="172"/>
    </w:p>
    <w:p w14:paraId="17211318" w14:textId="4A62573C" w:rsidR="00017642" w:rsidRPr="00017642" w:rsidRDefault="00C558D6" w:rsidP="00C558D6">
      <w:pPr>
        <w:ind w:firstLine="360"/>
      </w:pPr>
      <w:r w:rsidRPr="00E34AA7">
        <w:rPr>
          <w:rFonts w:asciiTheme="minorHAnsi" w:hAnsiTheme="minorHAnsi"/>
        </w:rPr>
        <w:t xml:space="preserve">Test the time required to import </w:t>
      </w:r>
      <w:r>
        <w:rPr>
          <w:rFonts w:asciiTheme="minorHAnsi" w:hAnsiTheme="minorHAnsi"/>
        </w:rPr>
        <w:t>a</w:t>
      </w:r>
      <w:r w:rsidRPr="00E34AA7">
        <w:rPr>
          <w:rFonts w:asciiTheme="minorHAnsi" w:hAnsiTheme="minorHAnsi"/>
        </w:rPr>
        <w:t xml:space="preserve"> 3dxml</w:t>
      </w:r>
      <w:r>
        <w:rPr>
          <w:rFonts w:asciiTheme="minorHAnsi" w:hAnsiTheme="minorHAnsi"/>
        </w:rPr>
        <w:t xml:space="preserve"> in “Import </w:t>
      </w:r>
      <w:proofErr w:type="spellStart"/>
      <w:r>
        <w:rPr>
          <w:rFonts w:asciiTheme="minorHAnsi" w:hAnsiTheme="minorHAnsi"/>
        </w:rPr>
        <w:t>A</w:t>
      </w:r>
      <w:r>
        <w:rPr>
          <w:rFonts w:asciiTheme="minorHAnsi" w:hAnsiTheme="minorHAnsi"/>
        </w:rPr>
        <w:t>sNew</w:t>
      </w:r>
      <w:proofErr w:type="spellEnd"/>
      <w:r>
        <w:rPr>
          <w:rFonts w:asciiTheme="minorHAnsi" w:hAnsiTheme="minorHAnsi"/>
        </w:rPr>
        <w:t>”</w:t>
      </w:r>
      <w:r>
        <w:rPr>
          <w:rFonts w:asciiTheme="minorHAnsi" w:hAnsiTheme="minorHAnsi"/>
        </w:rPr>
        <w:t xml:space="preserve"> mode.</w:t>
      </w:r>
    </w:p>
    <w:p w14:paraId="6AE64F97" w14:textId="77777777" w:rsidR="00017642" w:rsidRDefault="007A6CDE" w:rsidP="00C558D6">
      <w:pPr>
        <w:pStyle w:val="3DSTitle3"/>
        <w:numPr>
          <w:ilvl w:val="0"/>
          <w:numId w:val="23"/>
        </w:numPr>
        <w:spacing w:after="0"/>
      </w:pPr>
      <w:bookmarkStart w:id="175" w:name="_Toc477374714"/>
      <w:bookmarkStart w:id="176" w:name="_Toc492890940"/>
      <w:bookmarkStart w:id="177" w:name="_Toc494182316"/>
      <w:bookmarkStart w:id="178" w:name="_Toc52877229"/>
      <w:r>
        <w:t>Test protocol</w:t>
      </w:r>
      <w:bookmarkEnd w:id="175"/>
      <w:bookmarkEnd w:id="176"/>
      <w:bookmarkEnd w:id="177"/>
      <w:bookmarkEnd w:id="178"/>
    </w:p>
    <w:p w14:paraId="208845D3" w14:textId="495494F9" w:rsidR="005F456B" w:rsidRPr="00C558D6" w:rsidRDefault="005F456B" w:rsidP="00C558D6">
      <w:pPr>
        <w:pStyle w:val="ListParagraph"/>
        <w:numPr>
          <w:ilvl w:val="0"/>
          <w:numId w:val="25"/>
        </w:numPr>
        <w:jc w:val="both"/>
        <w:rPr>
          <w:rStyle w:val="HiddenTextChar"/>
          <w:rFonts w:asciiTheme="minorHAnsi" w:hAnsiTheme="minorHAnsi" w:cstheme="minorHAnsi"/>
          <w:i w:val="0"/>
          <w:vanish w:val="0"/>
          <w:color w:val="auto"/>
          <w:sz w:val="28"/>
          <w:szCs w:val="28"/>
        </w:rPr>
      </w:pP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r w:rsidR="00C558D6" w:rsidRPr="00C558D6">
        <w:rPr>
          <w:rStyle w:val="HiddenTextChar"/>
          <w:rFonts w:asciiTheme="minorHAnsi" w:hAnsiTheme="minorHAnsi" w:cstheme="minorHAnsi"/>
          <w:i w:val="0"/>
          <w:iCs/>
          <w:vanish w:val="0"/>
          <w:color w:val="auto"/>
          <w:sz w:val="24"/>
          <w:szCs w:val="28"/>
        </w:rPr>
        <w:t>Create</w:t>
      </w:r>
      <w:r w:rsidR="00C558D6" w:rsidRPr="00C558D6">
        <w:rPr>
          <w:rStyle w:val="HiddenTextChar"/>
          <w:rFonts w:asciiTheme="minorHAnsi" w:hAnsiTheme="minorHAnsi" w:cstheme="minorHAnsi"/>
          <w:vanish w:val="0"/>
          <w:color w:val="auto"/>
          <w:sz w:val="24"/>
          <w:szCs w:val="28"/>
        </w:rPr>
        <w:t xml:space="preserve"> </w:t>
      </w:r>
      <w:r w:rsidR="00C558D6" w:rsidRPr="00C558D6">
        <w:rPr>
          <w:rStyle w:val="HiddenTextChar"/>
          <w:rFonts w:asciiTheme="minorHAnsi" w:hAnsiTheme="minorHAnsi" w:cstheme="minorHAnsi"/>
          <w:i w:val="0"/>
          <w:iCs/>
          <w:vanish w:val="0"/>
          <w:color w:val="auto"/>
          <w:sz w:val="24"/>
          <w:szCs w:val="28"/>
        </w:rPr>
        <w:t>an assembly (or multiple assemblies) with around 10000 objects with variety of types like port, connection, References, Representations, et</w:t>
      </w:r>
      <w:r w:rsidR="00C558D6">
        <w:rPr>
          <w:rStyle w:val="HiddenTextChar"/>
          <w:rFonts w:asciiTheme="minorHAnsi" w:hAnsiTheme="minorHAnsi" w:cstheme="minorHAnsi"/>
          <w:i w:val="0"/>
          <w:iCs/>
          <w:vanish w:val="0"/>
          <w:color w:val="auto"/>
          <w:sz w:val="24"/>
          <w:szCs w:val="28"/>
        </w:rPr>
        <w:t>c.</w:t>
      </w:r>
    </w:p>
    <w:p w14:paraId="11A79683" w14:textId="271EE723" w:rsidR="00C558D6" w:rsidRDefault="00C558D6" w:rsidP="00C558D6">
      <w:pPr>
        <w:pStyle w:val="ListParagraph"/>
        <w:numPr>
          <w:ilvl w:val="0"/>
          <w:numId w:val="25"/>
        </w:numPr>
        <w:jc w:val="both"/>
        <w:rPr>
          <w:rFonts w:cstheme="minorHAnsi"/>
          <w:sz w:val="24"/>
          <w:szCs w:val="24"/>
        </w:rPr>
      </w:pPr>
      <w:r w:rsidRPr="00C558D6">
        <w:rPr>
          <w:rFonts w:cstheme="minorHAnsi"/>
          <w:sz w:val="24"/>
          <w:szCs w:val="24"/>
        </w:rPr>
        <w:t>Export the above data (from site 1) to “Export.3dxml”.</w:t>
      </w:r>
    </w:p>
    <w:p w14:paraId="7B958F7F" w14:textId="10F0CA43" w:rsidR="00C558D6" w:rsidRPr="00C558D6" w:rsidRDefault="00C558D6" w:rsidP="00C558D6">
      <w:pPr>
        <w:pStyle w:val="ListParagraph"/>
        <w:numPr>
          <w:ilvl w:val="0"/>
          <w:numId w:val="25"/>
        </w:numPr>
        <w:jc w:val="both"/>
        <w:rPr>
          <w:rFonts w:cstheme="minorHAnsi"/>
          <w:sz w:val="24"/>
          <w:szCs w:val="24"/>
        </w:rPr>
      </w:pPr>
      <w:r w:rsidRPr="00C558D6">
        <w:rPr>
          <w:rFonts w:cstheme="minorHAnsi"/>
          <w:sz w:val="24"/>
          <w:szCs w:val="24"/>
        </w:rPr>
        <w:t xml:space="preserve">Import As </w:t>
      </w:r>
      <w:r>
        <w:rPr>
          <w:rFonts w:cstheme="minorHAnsi"/>
          <w:sz w:val="24"/>
          <w:szCs w:val="24"/>
        </w:rPr>
        <w:t>New</w:t>
      </w:r>
      <w:r w:rsidRPr="00C558D6">
        <w:rPr>
          <w:rFonts w:cstheme="minorHAnsi"/>
          <w:sz w:val="24"/>
          <w:szCs w:val="24"/>
        </w:rPr>
        <w:t xml:space="preserve"> the above data</w:t>
      </w:r>
      <w:r>
        <w:rPr>
          <w:rFonts w:cstheme="minorHAnsi"/>
          <w:sz w:val="24"/>
          <w:szCs w:val="24"/>
        </w:rPr>
        <w:t xml:space="preserve"> </w:t>
      </w:r>
      <w:r w:rsidR="00AA698E">
        <w:rPr>
          <w:rFonts w:cstheme="minorHAnsi"/>
          <w:sz w:val="24"/>
          <w:szCs w:val="24"/>
        </w:rPr>
        <w:t>(</w:t>
      </w:r>
      <w:r w:rsidRPr="00C558D6">
        <w:rPr>
          <w:rFonts w:cstheme="minorHAnsi"/>
          <w:sz w:val="24"/>
          <w:szCs w:val="24"/>
        </w:rPr>
        <w:t>Export.3dxml</w:t>
      </w:r>
      <w:r w:rsidR="00AA698E">
        <w:rPr>
          <w:rFonts w:cstheme="minorHAnsi"/>
          <w:sz w:val="24"/>
          <w:szCs w:val="24"/>
        </w:rPr>
        <w:t xml:space="preserve">) </w:t>
      </w:r>
      <w:r w:rsidRPr="00C558D6">
        <w:rPr>
          <w:rFonts w:cstheme="minorHAnsi"/>
          <w:sz w:val="24"/>
          <w:szCs w:val="24"/>
        </w:rPr>
        <w:t>and note the time taken (T1).</w:t>
      </w:r>
    </w:p>
    <w:p w14:paraId="26EB6DC5" w14:textId="77777777" w:rsidR="00017642" w:rsidRDefault="00017642" w:rsidP="00AA698E">
      <w:pPr>
        <w:pStyle w:val="3DSTitle3"/>
        <w:numPr>
          <w:ilvl w:val="0"/>
          <w:numId w:val="24"/>
        </w:numPr>
        <w:spacing w:after="0"/>
      </w:pPr>
      <w:bookmarkStart w:id="179" w:name="_Toc477374715"/>
      <w:bookmarkStart w:id="180" w:name="_Toc492890941"/>
      <w:bookmarkStart w:id="181" w:name="_Toc494182317"/>
      <w:bookmarkStart w:id="182" w:name="_Toc52877230"/>
      <w:r>
        <w:t>T</w:t>
      </w:r>
      <w:r w:rsidR="00477CF4">
        <w:t>est d</w:t>
      </w:r>
      <w:r w:rsidR="001D0415" w:rsidRPr="001D0CE2">
        <w:t>ata</w:t>
      </w:r>
      <w:bookmarkStart w:id="183" w:name="_Toc477374716"/>
      <w:bookmarkEnd w:id="179"/>
      <w:bookmarkEnd w:id="180"/>
      <w:bookmarkEnd w:id="181"/>
      <w:bookmarkEnd w:id="182"/>
    </w:p>
    <w:p w14:paraId="30DEE84C" w14:textId="5C83624D" w:rsidR="005F456B" w:rsidRPr="00017642" w:rsidRDefault="00AA698E" w:rsidP="00AA698E">
      <w:pPr>
        <w:ind w:left="360"/>
      </w:pPr>
      <w:r w:rsidRPr="003F7D2F">
        <w:rPr>
          <w:rFonts w:asciiTheme="minorHAnsi" w:hAnsiTheme="minorHAnsi"/>
        </w:rPr>
        <w:t>Create data at source with 100</w:t>
      </w:r>
      <w:r>
        <w:rPr>
          <w:rFonts w:asciiTheme="minorHAnsi" w:hAnsiTheme="minorHAnsi"/>
        </w:rPr>
        <w:t>0</w:t>
      </w:r>
      <w:r w:rsidRPr="003F7D2F">
        <w:rPr>
          <w:rFonts w:asciiTheme="minorHAnsi" w:hAnsiTheme="minorHAnsi"/>
        </w:rPr>
        <w:t xml:space="preserve">0 </w:t>
      </w:r>
      <w:r>
        <w:rPr>
          <w:rFonts w:asciiTheme="minorHAnsi" w:hAnsiTheme="minorHAnsi"/>
        </w:rPr>
        <w:t xml:space="preserve">variety of </w:t>
      </w:r>
      <w:r w:rsidRPr="003F7D2F">
        <w:rPr>
          <w:rFonts w:asciiTheme="minorHAnsi" w:hAnsiTheme="minorHAnsi"/>
        </w:rPr>
        <w:t>objects</w:t>
      </w:r>
      <w:r>
        <w:rPr>
          <w:rFonts w:asciiTheme="minorHAnsi" w:hAnsiTheme="minorHAnsi"/>
        </w:rPr>
        <w:t xml:space="preserve"> like IRPC or ER or NLV etc.</w:t>
      </w:r>
      <w:r>
        <w:rPr>
          <w:rFonts w:asciiTheme="minorHAnsi" w:hAnsiTheme="minorHAnsi"/>
        </w:rPr>
        <w:t xml:space="preserve"> or take any industrial 3dxml with large number of objects which supports 3dxml Import </w:t>
      </w:r>
      <w:proofErr w:type="spellStart"/>
      <w:r>
        <w:rPr>
          <w:rFonts w:asciiTheme="minorHAnsi" w:hAnsiTheme="minorHAnsi"/>
        </w:rPr>
        <w:t>AsNew</w:t>
      </w:r>
      <w:proofErr w:type="spellEnd"/>
      <w:r>
        <w:rPr>
          <w:rFonts w:asciiTheme="minorHAnsi" w:hAnsiTheme="minorHAnsi"/>
        </w:rPr>
        <w:t>.</w:t>
      </w:r>
      <w:r w:rsidR="005F456B" w:rsidRPr="005F456B">
        <w:rPr>
          <w:rStyle w:val="HiddenTextChar"/>
        </w:rPr>
        <w:t>Describe the usage and content of standard or specific/customer data</w:t>
      </w:r>
      <w:r w:rsidR="005F456B">
        <w:rPr>
          <w:rStyle w:val="HiddenTextChar"/>
        </w:rPr>
        <w:t>.</w:t>
      </w:r>
      <w:r w:rsidR="005F456B">
        <w:rPr>
          <w:rStyle w:val="HiddenTextChar"/>
        </w:rPr>
        <w:br/>
        <w:t>S</w:t>
      </w:r>
      <w:r w:rsidR="005F456B" w:rsidRPr="005F456B">
        <w:rPr>
          <w:rStyle w:val="HiddenTextChar"/>
        </w:rPr>
        <w:t>pecify the size/amount of data</w:t>
      </w:r>
      <w:r w:rsidR="005F456B">
        <w:rPr>
          <w:rStyle w:val="HiddenTextChar"/>
        </w:rPr>
        <w:t>.</w:t>
      </w:r>
    </w:p>
    <w:p w14:paraId="12BF700A" w14:textId="2C221C9A" w:rsidR="00EC5A45" w:rsidRDefault="001D0415" w:rsidP="00545787">
      <w:pPr>
        <w:pStyle w:val="3DSTitle3"/>
        <w:numPr>
          <w:ilvl w:val="0"/>
          <w:numId w:val="24"/>
        </w:numPr>
        <w:spacing w:after="0"/>
      </w:pPr>
      <w:bookmarkStart w:id="184" w:name="_Toc492890942"/>
      <w:bookmarkStart w:id="185" w:name="_Toc494182318"/>
      <w:bookmarkStart w:id="186" w:name="_Toc52877231"/>
      <w:r w:rsidRPr="001D0CE2">
        <w:t>Environment</w:t>
      </w:r>
      <w:bookmarkEnd w:id="183"/>
      <w:bookmarkEnd w:id="184"/>
      <w:bookmarkEnd w:id="185"/>
      <w:bookmarkEnd w:id="186"/>
      <w:r w:rsidR="00EC5A45">
        <w:rPr>
          <w:rStyle w:val="HiddenTextChar"/>
        </w:rPr>
        <w:t>Spec</w:t>
      </w:r>
      <w:r w:rsidR="005F456B" w:rsidRPr="00EC5A45">
        <w:rPr>
          <w:rStyle w:val="HiddenTextChar"/>
        </w:rPr>
        <w:t>ify the necessary test execution environmen</w:t>
      </w:r>
      <w:r w:rsidR="00EC5A45">
        <w:rPr>
          <w:rStyle w:val="HiddenTextChar"/>
        </w:rPr>
        <w:t>t</w:t>
      </w:r>
    </w:p>
    <w:p w14:paraId="278EF02F" w14:textId="2F9B2B18" w:rsidR="00EC5A45" w:rsidRDefault="00545787" w:rsidP="00545787">
      <w:pPr>
        <w:ind w:left="360"/>
      </w:pPr>
      <w:r w:rsidRPr="00545787">
        <w:rPr>
          <w:rFonts w:asciiTheme="minorHAnsi" w:hAnsiTheme="minorHAnsi"/>
          <w:sz w:val="24"/>
          <w:szCs w:val="24"/>
        </w:rPr>
        <w:t xml:space="preserve">The PCS test has to be run on both environments </w:t>
      </w:r>
      <w:r w:rsidRPr="00545787">
        <w:rPr>
          <w:rFonts w:asciiTheme="minorHAnsi" w:hAnsiTheme="minorHAnsi"/>
          <w:b/>
          <w:bCs/>
          <w:sz w:val="24"/>
          <w:szCs w:val="24"/>
        </w:rPr>
        <w:t xml:space="preserve">R2026xFD01 </w:t>
      </w:r>
      <w:proofErr w:type="spellStart"/>
      <w:r w:rsidRPr="00545787">
        <w:rPr>
          <w:rFonts w:asciiTheme="minorHAnsi" w:hAnsiTheme="minorHAnsi"/>
          <w:b/>
          <w:bCs/>
          <w:sz w:val="24"/>
          <w:szCs w:val="24"/>
        </w:rPr>
        <w:t>OnPremise</w:t>
      </w:r>
      <w:proofErr w:type="spellEnd"/>
      <w:r w:rsidRPr="00545787">
        <w:rPr>
          <w:rFonts w:asciiTheme="minorHAnsi" w:hAnsiTheme="minorHAnsi"/>
          <w:sz w:val="24"/>
          <w:szCs w:val="24"/>
        </w:rPr>
        <w:t xml:space="preserve"> and </w:t>
      </w:r>
      <w:proofErr w:type="spellStart"/>
      <w:r w:rsidRPr="00545787">
        <w:rPr>
          <w:rFonts w:asciiTheme="minorHAnsi" w:hAnsiTheme="minorHAnsi"/>
          <w:b/>
          <w:bCs/>
          <w:sz w:val="24"/>
          <w:szCs w:val="24"/>
        </w:rPr>
        <w:t>OnCloud</w:t>
      </w:r>
      <w:proofErr w:type="spellEnd"/>
      <w:r w:rsidRPr="00545787">
        <w:rPr>
          <w:rFonts w:asciiTheme="minorHAnsi" w:hAnsiTheme="minorHAnsi"/>
          <w:b/>
          <w:bCs/>
          <w:sz w:val="24"/>
          <w:szCs w:val="24"/>
        </w:rPr>
        <w:t>.</w:t>
      </w:r>
      <w:r w:rsidR="00EC5A45">
        <w:rPr>
          <w:rStyle w:val="HiddenTextChar"/>
        </w:rPr>
        <w:t xml:space="preserve">- </w:t>
      </w:r>
      <w:r w:rsidR="00EC5A45" w:rsidRPr="00EC5A45">
        <w:rPr>
          <w:rStyle w:val="HiddenTextChar"/>
        </w:rPr>
        <w:t>Usage of any device that may impact operations performed during the test (writing, reading…) such as latency, tool</w:t>
      </w:r>
    </w:p>
    <w:p w14:paraId="31A1099A" w14:textId="77777777" w:rsidR="00E6748A" w:rsidRDefault="001D0415" w:rsidP="00545787">
      <w:pPr>
        <w:pStyle w:val="3DSTitle3"/>
        <w:numPr>
          <w:ilvl w:val="0"/>
          <w:numId w:val="24"/>
        </w:numPr>
        <w:spacing w:after="0"/>
      </w:pPr>
      <w:bookmarkStart w:id="187" w:name="_Toc52877232"/>
      <w:bookmarkStart w:id="188" w:name="_Toc494182319"/>
      <w:bookmarkStart w:id="189" w:name="_Toc492890943"/>
      <w:r w:rsidRPr="001D0CE2">
        <w:t xml:space="preserve">Related </w:t>
      </w:r>
      <w:r w:rsidR="00C0186C">
        <w:t>a</w:t>
      </w:r>
      <w:r w:rsidRPr="001D0CE2">
        <w:t xml:space="preserve">utomatic </w:t>
      </w:r>
      <w:r w:rsidR="00C0186C">
        <w:t>t</w:t>
      </w:r>
      <w:r w:rsidRPr="001D0CE2">
        <w:t>ests</w:t>
      </w:r>
      <w:bookmarkEnd w:id="187"/>
    </w:p>
    <w:p w14:paraId="09FA1A36" w14:textId="26FE314D" w:rsidR="00F76E51" w:rsidRPr="00545787" w:rsidRDefault="00545787" w:rsidP="00545787">
      <w:pPr>
        <w:ind w:firstLine="360"/>
        <w:jc w:val="both"/>
        <w:rPr>
          <w:rFonts w:asciiTheme="minorHAnsi" w:hAnsiTheme="minorHAnsi" w:cstheme="minorHAnsi"/>
          <w:sz w:val="24"/>
          <w:szCs w:val="24"/>
        </w:rPr>
      </w:pPr>
      <w:r w:rsidRPr="00545787">
        <w:rPr>
          <w:rFonts w:asciiTheme="minorHAnsi" w:hAnsiTheme="minorHAnsi" w:cstheme="minorHAnsi"/>
          <w:sz w:val="24"/>
          <w:szCs w:val="24"/>
        </w:rPr>
        <w:t>N/A</w:t>
      </w:r>
      <w:r w:rsidR="00F76E51" w:rsidRPr="00545787">
        <w:rPr>
          <w:rStyle w:val="HiddenTextChar"/>
          <w:rFonts w:asciiTheme="minorHAnsi" w:hAnsiTheme="minorHAnsi" w:cstheme="minorHAnsi"/>
          <w:sz w:val="24"/>
          <w:szCs w:val="24"/>
        </w:rPr>
        <w:t>Specify the names of the related Automatic Tests (ODT names), if any.</w:t>
      </w:r>
    </w:p>
    <w:bookmarkEnd w:id="188"/>
    <w:p w14:paraId="5ACC451C" w14:textId="77777777" w:rsidR="00E6748A" w:rsidRDefault="00C36538" w:rsidP="00545787">
      <w:pPr>
        <w:pStyle w:val="3DSTitle3"/>
        <w:numPr>
          <w:ilvl w:val="0"/>
          <w:numId w:val="24"/>
        </w:numPr>
        <w:spacing w:after="0"/>
      </w:pPr>
      <w:r>
        <w:t>PCS Objectives</w:t>
      </w:r>
    </w:p>
    <w:p w14:paraId="6984258D" w14:textId="4E78B026" w:rsidR="00F76E51" w:rsidRPr="00545787" w:rsidRDefault="00545787" w:rsidP="00545787">
      <w:pPr>
        <w:ind w:firstLine="360"/>
        <w:jc w:val="both"/>
        <w:rPr>
          <w:rFonts w:asciiTheme="minorHAnsi" w:hAnsiTheme="minorHAnsi" w:cstheme="minorHAnsi"/>
          <w:sz w:val="24"/>
          <w:szCs w:val="24"/>
        </w:rPr>
      </w:pPr>
      <w:r w:rsidRPr="00545787">
        <w:rPr>
          <w:rFonts w:asciiTheme="minorHAnsi" w:hAnsiTheme="minorHAnsi" w:cstheme="minorHAnsi"/>
          <w:sz w:val="24"/>
          <w:szCs w:val="24"/>
        </w:rPr>
        <w:t>Measure time taken for import of 3dxml after click on run to benchmark the performance</w:t>
      </w:r>
      <w:r w:rsidR="00F76E51" w:rsidRPr="00545787">
        <w:rPr>
          <w:rStyle w:val="HiddenTextChar"/>
          <w:rFonts w:asciiTheme="minorHAnsi" w:hAnsiTheme="minorHAnsi" w:cstheme="minorHAnsi"/>
          <w:sz w:val="24"/>
          <w:szCs w:val="24"/>
        </w:rPr>
        <w:t>Specify the objectives and their level (UI level for end-user time perception and/or Algorithm level for instance).</w:t>
      </w:r>
    </w:p>
    <w:p w14:paraId="0DA17F06" w14:textId="77777777" w:rsidR="00E6748A" w:rsidRDefault="00956541" w:rsidP="00545787">
      <w:pPr>
        <w:pStyle w:val="3DSTitle3"/>
        <w:numPr>
          <w:ilvl w:val="0"/>
          <w:numId w:val="24"/>
        </w:numPr>
        <w:spacing w:after="0"/>
      </w:pPr>
      <w:bookmarkStart w:id="190" w:name="_Toc494182320"/>
      <w:bookmarkStart w:id="191" w:name="_Toc52877234"/>
      <w:bookmarkEnd w:id="189"/>
      <w:r>
        <w:t>Test execution timeframe</w:t>
      </w:r>
      <w:r w:rsidR="001D0415" w:rsidRPr="001D0CE2">
        <w:t xml:space="preserve"> and measurements</w:t>
      </w:r>
      <w:bookmarkEnd w:id="190"/>
      <w:bookmarkEnd w:id="191"/>
    </w:p>
    <w:p w14:paraId="0792B2C5" w14:textId="6299779B" w:rsidR="00F76E51" w:rsidRPr="00545787" w:rsidRDefault="00545787" w:rsidP="00545787">
      <w:pPr>
        <w:ind w:firstLine="360"/>
        <w:jc w:val="both"/>
        <w:rPr>
          <w:rFonts w:asciiTheme="minorHAnsi" w:hAnsiTheme="minorHAnsi" w:cstheme="minorHAnsi"/>
          <w:sz w:val="24"/>
          <w:szCs w:val="24"/>
        </w:rPr>
      </w:pPr>
      <w:r w:rsidRPr="00545787">
        <w:rPr>
          <w:rFonts w:asciiTheme="minorHAnsi" w:hAnsiTheme="minorHAnsi" w:cstheme="minorHAnsi"/>
          <w:sz w:val="24"/>
          <w:szCs w:val="24"/>
        </w:rPr>
        <w:t>Measure time taken for importing 3dxml at step 3.</w:t>
      </w:r>
      <w:r w:rsidR="00F76E51" w:rsidRPr="00545787">
        <w:rPr>
          <w:rStyle w:val="HiddenTextChar"/>
          <w:rFonts w:asciiTheme="minorHAnsi" w:hAnsiTheme="minorHAnsi" w:cstheme="minorHAnsi"/>
          <w:sz w:val="24"/>
          <w:szCs w:val="24"/>
        </w:rPr>
        <w:t>Specify for which master schedule gate these tests are planned to be run and which mea</w:t>
      </w:r>
      <w:r w:rsidR="00CA5714" w:rsidRPr="00545787">
        <w:rPr>
          <w:rStyle w:val="HiddenTextChar"/>
          <w:rFonts w:asciiTheme="minorHAnsi" w:hAnsiTheme="minorHAnsi" w:cstheme="minorHAnsi"/>
          <w:sz w:val="24"/>
          <w:szCs w:val="24"/>
        </w:rPr>
        <w:t>surements will be taken. (Note:</w:t>
      </w:r>
      <w:r w:rsidR="00F76E51" w:rsidRPr="00545787">
        <w:rPr>
          <w:rStyle w:val="HiddenTextChar"/>
          <w:rFonts w:asciiTheme="minorHAnsi" w:hAnsiTheme="minorHAnsi" w:cstheme="minorHAnsi"/>
          <w:sz w:val="24"/>
          <w:szCs w:val="24"/>
        </w:rPr>
        <w:t xml:space="preserve"> All Acceptance Tests are expected to work at FCF. If your target gate is later than FCF, please explain why.)</w:t>
      </w:r>
    </w:p>
    <w:p w14:paraId="21E0DBC7" w14:textId="77777777" w:rsidR="001D0415" w:rsidRDefault="001D0415" w:rsidP="00545787">
      <w:pPr>
        <w:pStyle w:val="3DSTitle3"/>
        <w:numPr>
          <w:ilvl w:val="0"/>
          <w:numId w:val="24"/>
        </w:numPr>
        <w:spacing w:after="0"/>
      </w:pPr>
      <w:bookmarkStart w:id="192" w:name="_Toc477374719"/>
      <w:bookmarkStart w:id="193" w:name="_Toc492890945"/>
      <w:bookmarkStart w:id="194" w:name="_Toc494182321"/>
      <w:bookmarkStart w:id="195" w:name="_Toc52877235"/>
      <w:r w:rsidRPr="001D0CE2">
        <w:t>Limitations</w:t>
      </w:r>
      <w:bookmarkEnd w:id="192"/>
      <w:bookmarkEnd w:id="193"/>
      <w:bookmarkEnd w:id="194"/>
      <w:bookmarkEnd w:id="195"/>
    </w:p>
    <w:p w14:paraId="30357CE3" w14:textId="6CC7CFBA" w:rsidR="003C54A0" w:rsidRPr="00545787" w:rsidRDefault="00545787" w:rsidP="00545787">
      <w:pPr>
        <w:ind w:left="360"/>
        <w:rPr>
          <w:rFonts w:asciiTheme="minorHAnsi" w:hAnsiTheme="minorHAnsi" w:cstheme="minorHAnsi"/>
          <w:sz w:val="24"/>
          <w:szCs w:val="24"/>
        </w:rPr>
      </w:pPr>
      <w:r w:rsidRPr="00545787">
        <w:rPr>
          <w:rFonts w:asciiTheme="minorHAnsi" w:hAnsiTheme="minorHAnsi" w:cstheme="minorHAnsi"/>
          <w:sz w:val="24"/>
          <w:szCs w:val="24"/>
        </w:rPr>
        <w:t>N/A</w:t>
      </w:r>
    </w:p>
    <w:p w14:paraId="0F04E044" w14:textId="77777777" w:rsidR="00B35F59" w:rsidRPr="00840952" w:rsidRDefault="00B35F59" w:rsidP="00EE5A6B">
      <w:pPr>
        <w:pStyle w:val="3DS2Title1"/>
        <w:rPr>
          <w:rFonts w:asciiTheme="minorHAnsi" w:hAnsiTheme="minorHAnsi"/>
          <w:b/>
        </w:rPr>
      </w:pPr>
      <w:bookmarkStart w:id="196" w:name="Page_Objects_Usage_In_AT"/>
      <w:bookmarkStart w:id="197" w:name="_Toc175735812"/>
      <w:bookmarkStart w:id="198" w:name="_Toc494182325"/>
      <w:bookmarkStart w:id="199" w:name="_Toc527023832"/>
      <w:bookmarkStart w:id="200" w:name="_Toc492890897"/>
      <w:bookmarkStart w:id="201" w:name="_Toc492890946"/>
      <w:bookmarkEnd w:id="196"/>
      <w:r>
        <w:t xml:space="preserve">Page Objects </w:t>
      </w:r>
      <w:r w:rsidR="00986560">
        <w:t>u</w:t>
      </w:r>
      <w:r>
        <w:t xml:space="preserve">sage </w:t>
      </w:r>
      <w:r w:rsidR="00986560">
        <w:t>by</w:t>
      </w:r>
      <w:r w:rsidRPr="00892D92">
        <w:t xml:space="preserve"> </w:t>
      </w:r>
      <w:r w:rsidR="00986560">
        <w:t>a</w:t>
      </w:r>
      <w:r w:rsidRPr="00892D92">
        <w:t xml:space="preserve">cceptance </w:t>
      </w:r>
      <w:r w:rsidR="00986560">
        <w:t>t</w:t>
      </w:r>
      <w:r w:rsidRPr="00892D92">
        <w:t>ests</w:t>
      </w:r>
      <w:bookmarkEnd w:id="197"/>
    </w:p>
    <w:p w14:paraId="491C5556" w14:textId="77777777" w:rsidR="00B35F59" w:rsidRPr="001D0CE2" w:rsidRDefault="00B35F59" w:rsidP="005C0E0D">
      <w:pPr>
        <w:jc w:val="both"/>
      </w:pPr>
      <w:r>
        <w:t xml:space="preserve">List the Page Objects </w:t>
      </w:r>
      <w:hyperlink w:anchor="Page_Objects_Spec" w:history="1">
        <w:r w:rsidRPr="002D2A8E">
          <w:rPr>
            <w:rStyle w:val="Hyperlink"/>
          </w:rPr>
          <w:t>specified in the PES</w:t>
        </w:r>
      </w:hyperlink>
      <w:r>
        <w:t xml:space="preserve"> and the acceptance test(s</w:t>
      </w:r>
      <w:r w:rsidR="00986560">
        <w:t>), which</w:t>
      </w:r>
      <w:r>
        <w:t xml:space="preserve"> test</w:t>
      </w:r>
      <w:r w:rsidR="00C260E1">
        <w:t xml:space="preserve"> and validate them.</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B35F59" w:rsidRPr="001D0CE2" w14:paraId="262C3EEF"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5F02ACC4" w14:textId="77777777" w:rsidR="00B35F59" w:rsidRPr="009C6E81" w:rsidRDefault="00B35F59" w:rsidP="00A22622">
            <w:r>
              <w:t>Page Object</w:t>
            </w:r>
          </w:p>
        </w:tc>
        <w:tc>
          <w:tcPr>
            <w:tcW w:w="2500" w:type="pct"/>
            <w:shd w:val="clear" w:color="auto" w:fill="003F66"/>
          </w:tcPr>
          <w:p w14:paraId="04AAC3F5" w14:textId="77777777" w:rsidR="00B35F59" w:rsidRPr="009C6E81" w:rsidRDefault="00B35F59" w:rsidP="00A22622">
            <w:pPr>
              <w:cnfStyle w:val="100000000000" w:firstRow="1" w:lastRow="0" w:firstColumn="0" w:lastColumn="0" w:oddVBand="0" w:evenVBand="0" w:oddHBand="0" w:evenHBand="0" w:firstRowFirstColumn="0" w:firstRowLastColumn="0" w:lastRowFirstColumn="0" w:lastRowLastColumn="0"/>
            </w:pPr>
            <w:r>
              <w:t>Acceptance Test(s)</w:t>
            </w:r>
          </w:p>
        </w:tc>
      </w:tr>
      <w:tr w:rsidR="00B35F59" w:rsidRPr="001D0CE2" w14:paraId="7470F41B"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0A7721C2" w14:textId="77777777" w:rsidR="00B35F59" w:rsidRPr="00604E7E" w:rsidRDefault="00B35F59" w:rsidP="00A22622">
            <w:pPr>
              <w:rPr>
                <w:b w:val="0"/>
              </w:rPr>
            </w:pPr>
          </w:p>
        </w:tc>
        <w:tc>
          <w:tcPr>
            <w:tcW w:w="2500" w:type="pct"/>
          </w:tcPr>
          <w:p w14:paraId="1756B52B" w14:textId="77777777" w:rsidR="00B35F59" w:rsidRPr="001D0CE2" w:rsidRDefault="00B35F59" w:rsidP="00A22622">
            <w:pPr>
              <w:cnfStyle w:val="000000000000" w:firstRow="0" w:lastRow="0" w:firstColumn="0" w:lastColumn="0" w:oddVBand="0" w:evenVBand="0" w:oddHBand="0" w:evenHBand="0" w:firstRowFirstColumn="0" w:firstRowLastColumn="0" w:lastRowFirstColumn="0" w:lastRowLastColumn="0"/>
            </w:pPr>
          </w:p>
        </w:tc>
      </w:tr>
    </w:tbl>
    <w:p w14:paraId="2C51A692" w14:textId="77777777" w:rsidR="00DD6C21" w:rsidRDefault="00DD6C21" w:rsidP="00B35F59"/>
    <w:p w14:paraId="53700521" w14:textId="77777777" w:rsidR="001D0415" w:rsidRPr="001D0CE2" w:rsidRDefault="00983917" w:rsidP="00F72402">
      <w:pPr>
        <w:pStyle w:val="PartTitle"/>
      </w:pPr>
      <w:bookmarkStart w:id="202" w:name="Three_DSpace_Baseline_support"/>
      <w:bookmarkStart w:id="203" w:name="_Toc50465473"/>
      <w:bookmarkStart w:id="204" w:name="_Toc50734536"/>
      <w:bookmarkStart w:id="205" w:name="_Toc52877236"/>
      <w:bookmarkStart w:id="206" w:name="_Toc175735813"/>
      <w:bookmarkEnd w:id="202"/>
      <w:r>
        <w:lastRenderedPageBreak/>
        <w:t>(optional)</w:t>
      </w:r>
      <w:r w:rsidR="00F72402">
        <w:t xml:space="preserve"> </w:t>
      </w:r>
      <w:r w:rsidR="001D0415" w:rsidRPr="001D0CE2">
        <w:t>3DSpace Baseline Behavior Support</w:t>
      </w:r>
      <w:bookmarkEnd w:id="198"/>
      <w:bookmarkEnd w:id="199"/>
      <w:bookmarkEnd w:id="203"/>
      <w:bookmarkEnd w:id="204"/>
      <w:bookmarkEnd w:id="205"/>
      <w:bookmarkEnd w:id="206"/>
    </w:p>
    <w:p w14:paraId="0B81B7E1" w14:textId="77777777" w:rsidR="00CC40ED" w:rsidRDefault="00CC40ED" w:rsidP="00FC41B7"/>
    <w:tbl>
      <w:tblPr>
        <w:tblStyle w:val="LightList1"/>
        <w:tblW w:w="5000" w:type="pct"/>
        <w:tblBorders>
          <w:top w:val="single" w:sz="8" w:space="0" w:color="003F66"/>
          <w:left w:val="single" w:sz="8" w:space="0" w:color="003F66"/>
          <w:bottom w:val="single" w:sz="8" w:space="0" w:color="003F66"/>
          <w:right w:val="single" w:sz="8" w:space="0" w:color="003F66"/>
          <w:insideH w:val="single" w:sz="12" w:space="0" w:color="003F66"/>
        </w:tblBorders>
        <w:tblLook w:val="04A0" w:firstRow="1" w:lastRow="0" w:firstColumn="1" w:lastColumn="0" w:noHBand="0" w:noVBand="1"/>
      </w:tblPr>
      <w:tblGrid>
        <w:gridCol w:w="4400"/>
        <w:gridCol w:w="4606"/>
      </w:tblGrid>
      <w:tr w:rsidR="00CC40ED" w:rsidRPr="001D0CE2" w14:paraId="2B9404F1"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0A77F401" w14:textId="77777777" w:rsidR="00CC40ED" w:rsidRPr="00814778" w:rsidRDefault="00CC40ED" w:rsidP="00660BF9"/>
        </w:tc>
        <w:tc>
          <w:tcPr>
            <w:tcW w:w="2557" w:type="pct"/>
            <w:shd w:val="clear" w:color="auto" w:fill="003F66"/>
          </w:tcPr>
          <w:p w14:paraId="36D885DB"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154E90B6"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88E57FB" w14:textId="77777777" w:rsidR="00CC40ED" w:rsidRPr="00814778" w:rsidRDefault="00CC40ED" w:rsidP="0058471E">
            <w:r w:rsidRPr="00814778">
              <w:t>Does the function support</w:t>
            </w:r>
            <w:r w:rsidR="00540C8E" w:rsidRPr="00814778">
              <w:t xml:space="preserve"> the 3DSpace Baseline Behavior?</w:t>
            </w:r>
          </w:p>
        </w:tc>
        <w:tc>
          <w:tcPr>
            <w:tcW w:w="2557" w:type="pct"/>
            <w:tcBorders>
              <w:top w:val="none" w:sz="0" w:space="0" w:color="auto"/>
              <w:bottom w:val="none" w:sz="0" w:space="0" w:color="auto"/>
              <w:right w:val="none" w:sz="0" w:space="0" w:color="auto"/>
            </w:tcBorders>
          </w:tcPr>
          <w:p w14:paraId="37D22E7F" w14:textId="77777777" w:rsidR="00CC40ED" w:rsidRPr="001D0CE2" w:rsidRDefault="00000000"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behaviour support"/>
                <w:tag w:val="3DSpace_baseline_behaviour_support"/>
                <w:id w:val="-1206016853"/>
                <w:placeholder>
                  <w:docPart w:val="0761ED802474453DB10D85822F18693A"/>
                </w:placeholder>
                <w:showingPlcHdr/>
                <w:comboBox>
                  <w:listItem w:value="Choose an item."/>
                  <w:listItem w:displayText="Yes" w:value="Yes"/>
                  <w:listItem w:displayText="No" w:value="No"/>
                  <w:listItem w:displayText="Non Applicable" w:value="Non Applicable"/>
                </w:comboBox>
              </w:sdtPr>
              <w:sdtEndPr>
                <w:rPr>
                  <w:i w:val="0"/>
                  <w:iCs w:val="0"/>
                </w:rPr>
              </w:sdtEndPr>
              <w:sdtContent>
                <w:r w:rsidR="00CC40ED" w:rsidRPr="006901E1">
                  <w:rPr>
                    <w:color w:val="808080"/>
                  </w:rPr>
                  <w:t>Select an item.</w:t>
                </w:r>
              </w:sdtContent>
            </w:sdt>
          </w:p>
        </w:tc>
      </w:tr>
    </w:tbl>
    <w:p w14:paraId="0212500A" w14:textId="77777777" w:rsidR="000407BE" w:rsidRDefault="000407BE" w:rsidP="00016D71"/>
    <w:p w14:paraId="139552C6" w14:textId="77777777" w:rsidR="001D0415" w:rsidRPr="001D0CE2" w:rsidRDefault="001D0415" w:rsidP="00646AC1">
      <w:pPr>
        <w:pStyle w:val="HiddenText"/>
        <w:jc w:val="both"/>
      </w:pPr>
      <w:r w:rsidRPr="001D0CE2">
        <w:t xml:space="preserve">Summarize the main characteristics of this app by completing the topics below. The User Assistance </w:t>
      </w:r>
      <w:r w:rsidR="00043091">
        <w:t>Developer</w:t>
      </w:r>
      <w:r w:rsidR="00043091" w:rsidRPr="001D0CE2">
        <w:t xml:space="preserve"> </w:t>
      </w:r>
      <w:r w:rsidRPr="001D0CE2">
        <w:t>will then use a documentation template to create a dedicated entry in this app’s documentation.</w:t>
      </w:r>
    </w:p>
    <w:p w14:paraId="62951FD1" w14:textId="77777777" w:rsidR="001D0415" w:rsidRPr="001D0CE2" w:rsidRDefault="001D0415" w:rsidP="008625E7">
      <w:pPr>
        <w:pStyle w:val="3DSTitle3"/>
      </w:pPr>
      <w:bookmarkStart w:id="207" w:name="_Toc50465474"/>
      <w:bookmarkStart w:id="208" w:name="_Toc50734537"/>
      <w:bookmarkStart w:id="209" w:name="_Toc52877237"/>
      <w:r w:rsidRPr="001D0CE2">
        <w:t xml:space="preserve">Content </w:t>
      </w:r>
      <w:r w:rsidR="00AE38EE">
        <w:t>c</w:t>
      </w:r>
      <w:r w:rsidRPr="001D0CE2">
        <w:t>ategories</w:t>
      </w:r>
      <w:bookmarkEnd w:id="207"/>
      <w:bookmarkEnd w:id="208"/>
      <w:bookmarkEnd w:id="209"/>
    </w:p>
    <w:p w14:paraId="0DF27403" w14:textId="77777777" w:rsidR="001D0415" w:rsidRPr="001D0CE2" w:rsidRDefault="001D0415" w:rsidP="00646AC1">
      <w:pPr>
        <w:pStyle w:val="HiddenText"/>
        <w:jc w:val="both"/>
      </w:pPr>
      <w:r w:rsidRPr="001D0CE2">
        <w:t>Depending on your access role, you can create and manage the following ty</w:t>
      </w:r>
      <w:r w:rsidR="00E90314">
        <w:t>pes of content with &lt;this App&gt;</w:t>
      </w:r>
      <w:r w:rsidR="005C0E0D">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64DC739F"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29595DD3" w14:textId="77777777" w:rsidR="001D0415" w:rsidRPr="001D0CE2" w:rsidRDefault="00814778" w:rsidP="001D0415">
            <w:r>
              <w:t>Type</w:t>
            </w:r>
          </w:p>
        </w:tc>
        <w:tc>
          <w:tcPr>
            <w:tcW w:w="2557" w:type="pct"/>
            <w:shd w:val="clear" w:color="auto" w:fill="003F66"/>
          </w:tcPr>
          <w:p w14:paraId="64712D1C"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Category</w:t>
            </w:r>
          </w:p>
        </w:tc>
      </w:tr>
      <w:tr w:rsidR="001D0415" w:rsidRPr="001D0CE2" w14:paraId="65FFA432" w14:textId="77777777" w:rsidTr="00BA35CD">
        <w:trPr>
          <w:cnfStyle w:val="000000100000" w:firstRow="0" w:lastRow="0" w:firstColumn="0" w:lastColumn="0" w:oddVBand="0" w:evenVBand="0" w:oddHBand="1" w:evenHBand="0" w:firstRowFirstColumn="0" w:firstRowLastColumn="0" w:lastRowFirstColumn="0" w:lastRowLastColumn="0"/>
        </w:trPr>
        <w:sdt>
          <w:sdtPr>
            <w:rPr>
              <w:i/>
            </w:rPr>
            <w:alias w:val="3DSpace baseline Content Type"/>
            <w:tag w:val="3DSpace_baseline_Content_Type"/>
            <w:id w:val="666821524"/>
            <w:placeholder>
              <w:docPart w:val="0701BBAAF58A41358D79F5C628BB0126"/>
            </w:placeholder>
            <w:showingPlcHdr/>
          </w:sdt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784C7C8A" w14:textId="77777777" w:rsidR="001D0415" w:rsidRPr="00B35A50" w:rsidRDefault="00CE3497" w:rsidP="00CE3497">
                <w:pPr>
                  <w:rPr>
                    <w:i/>
                  </w:rPr>
                </w:pPr>
                <w:r w:rsidRPr="00B35A50">
                  <w:t>Click here to enter the content type</w:t>
                </w:r>
              </w:p>
            </w:tc>
          </w:sdtContent>
        </w:sdt>
        <w:sdt>
          <w:sdtPr>
            <w:rPr>
              <w:i/>
            </w:rPr>
            <w:alias w:val="3DSpace baseline Content Category"/>
            <w:tag w:val="3DSpace_baseline_Content_Category"/>
            <w:id w:val="-410933710"/>
            <w:placeholder>
              <w:docPart w:val="3BA3185E0E074742B5194A1740ECDC7D"/>
            </w:placeholder>
            <w:showingPlcHdr/>
          </w:sdtPr>
          <w:sdtContent>
            <w:tc>
              <w:tcPr>
                <w:tcW w:w="2557" w:type="pct"/>
                <w:tcBorders>
                  <w:top w:val="none" w:sz="0" w:space="0" w:color="auto"/>
                  <w:bottom w:val="none" w:sz="0" w:space="0" w:color="auto"/>
                  <w:right w:val="none" w:sz="0" w:space="0" w:color="auto"/>
                </w:tcBorders>
              </w:tcPr>
              <w:p w14:paraId="2952BBE9" w14:textId="77777777" w:rsidR="001D0415" w:rsidRPr="001D0CE2" w:rsidRDefault="001D0415" w:rsidP="00CE3497">
                <w:pPr>
                  <w:cnfStyle w:val="000000100000" w:firstRow="0" w:lastRow="0" w:firstColumn="0" w:lastColumn="0" w:oddVBand="0" w:evenVBand="0" w:oddHBand="1" w:evenHBand="0" w:firstRowFirstColumn="0" w:firstRowLastColumn="0" w:lastRowFirstColumn="0" w:lastRowLastColumn="0"/>
                  <w:rPr>
                    <w:i/>
                  </w:rPr>
                </w:pPr>
                <w:r w:rsidRPr="00814778">
                  <w:rPr>
                    <w:color w:val="808080"/>
                  </w:rPr>
                  <w:t xml:space="preserve">Click here to enter </w:t>
                </w:r>
                <w:r w:rsidR="00CE3497" w:rsidRPr="00814778">
                  <w:rPr>
                    <w:color w:val="808080"/>
                  </w:rPr>
                  <w:t>the category</w:t>
                </w:r>
                <w:r w:rsidRPr="00814778">
                  <w:rPr>
                    <w:color w:val="808080"/>
                  </w:rPr>
                  <w:t>.</w:t>
                </w:r>
              </w:p>
            </w:tc>
          </w:sdtContent>
        </w:sdt>
      </w:tr>
      <w:tr w:rsidR="001D0415" w:rsidRPr="001D0CE2" w14:paraId="36C8B3A9" w14:textId="77777777" w:rsidTr="00BA35CD">
        <w:tc>
          <w:tcPr>
            <w:cnfStyle w:val="001000000000" w:firstRow="0" w:lastRow="0" w:firstColumn="1" w:lastColumn="0" w:oddVBand="0" w:evenVBand="0" w:oddHBand="0" w:evenHBand="0" w:firstRowFirstColumn="0" w:firstRowLastColumn="0" w:lastRowFirstColumn="0" w:lastRowLastColumn="0"/>
            <w:tcW w:w="2443" w:type="pct"/>
          </w:tcPr>
          <w:p w14:paraId="1B4B081B" w14:textId="77777777" w:rsidR="001D0415" w:rsidRPr="001D0CE2" w:rsidRDefault="001D0415" w:rsidP="001D0415"/>
        </w:tc>
        <w:tc>
          <w:tcPr>
            <w:tcW w:w="2557" w:type="pct"/>
          </w:tcPr>
          <w:p w14:paraId="2882A38A" w14:textId="77777777" w:rsidR="001D0415" w:rsidRPr="001D0CE2" w:rsidRDefault="001D0415" w:rsidP="001D0415">
            <w:pPr>
              <w:cnfStyle w:val="000000000000" w:firstRow="0" w:lastRow="0" w:firstColumn="0" w:lastColumn="0" w:oddVBand="0" w:evenVBand="0" w:oddHBand="0" w:evenHBand="0" w:firstRowFirstColumn="0" w:firstRowLastColumn="0" w:lastRowFirstColumn="0" w:lastRowLastColumn="0"/>
            </w:pPr>
          </w:p>
        </w:tc>
      </w:tr>
    </w:tbl>
    <w:p w14:paraId="4CA11BA8" w14:textId="77777777" w:rsidR="00087150" w:rsidRDefault="00087150" w:rsidP="00087150">
      <w:bookmarkStart w:id="210" w:name="_Toc50465475"/>
      <w:bookmarkStart w:id="211" w:name="_Toc50734538"/>
      <w:bookmarkStart w:id="212" w:name="_Toc52877238"/>
    </w:p>
    <w:p w14:paraId="5BAEDDE3" w14:textId="77777777" w:rsidR="001D0415" w:rsidRPr="001D0CE2" w:rsidRDefault="001D0415" w:rsidP="008625E7">
      <w:pPr>
        <w:pStyle w:val="3DSTitle3"/>
      </w:pPr>
      <w:r w:rsidRPr="001D0CE2">
        <w:t xml:space="preserve">Access </w:t>
      </w:r>
      <w:r w:rsidR="00AE38EE">
        <w:t>r</w:t>
      </w:r>
      <w:r w:rsidRPr="001D0CE2">
        <w:t>oles</w:t>
      </w:r>
      <w:bookmarkEnd w:id="210"/>
      <w:bookmarkEnd w:id="211"/>
      <w:bookmarkEnd w:id="212"/>
    </w:p>
    <w:p w14:paraId="5E832FD8" w14:textId="77777777" w:rsidR="001D0415" w:rsidRPr="001D0CE2" w:rsidRDefault="001D0415" w:rsidP="00646AC1">
      <w:pPr>
        <w:pStyle w:val="HiddenText"/>
        <w:jc w:val="both"/>
      </w:pPr>
      <w:r w:rsidRPr="001D0CE2">
        <w:t>&lt;This App&gt; uses the 3DEXPERIENCE platform 3DSpace baseline access roles that your business administrator assigns to you. The table below describes the level of access for each role</w:t>
      </w:r>
      <w:r w:rsidR="00E90314">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2AB7A73E"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69CF5E43" w14:textId="77777777" w:rsidR="001D0415" w:rsidRPr="001D0CE2" w:rsidRDefault="001D0415" w:rsidP="001D0415">
            <w:r w:rsidRPr="001D0CE2">
              <w:t>Access Role</w:t>
            </w:r>
          </w:p>
        </w:tc>
        <w:tc>
          <w:tcPr>
            <w:tcW w:w="2557" w:type="pct"/>
            <w:shd w:val="clear" w:color="auto" w:fill="003F66"/>
          </w:tcPr>
          <w:p w14:paraId="536026A7"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rPr>
                <w:i/>
              </w:rPr>
            </w:pPr>
            <w:r w:rsidRPr="001D0CE2">
              <w:t>Description</w:t>
            </w:r>
          </w:p>
        </w:tc>
      </w:tr>
      <w:tr w:rsidR="001D0415" w:rsidRPr="001D0CE2" w14:paraId="25CE7A1D" w14:textId="77777777" w:rsidTr="00BA35CD">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297AF71" w14:textId="77777777" w:rsidR="001D0415" w:rsidRPr="001D0CE2" w:rsidRDefault="003406D0" w:rsidP="001D0415">
            <w:pPr>
              <w:rPr>
                <w:color w:val="5B7F95" w:themeColor="text1"/>
              </w:rPr>
            </w:pPr>
            <w:r>
              <w:rPr>
                <w:color w:val="5B7F95" w:themeColor="text1"/>
              </w:rPr>
              <w:t>Reader</w:t>
            </w:r>
          </w:p>
          <w:p w14:paraId="70326B8C" w14:textId="77777777" w:rsidR="001D0415" w:rsidRPr="00B35A50" w:rsidRDefault="008625E7" w:rsidP="001D0415">
            <w:pPr>
              <w:rPr>
                <w:color w:val="5B7F95" w:themeColor="text1"/>
              </w:rPr>
            </w:pPr>
            <w:r>
              <w:rPr>
                <w:color w:val="5B7F95" w:themeColor="text1"/>
              </w:rPr>
              <w:t>(</w:t>
            </w:r>
            <w:r w:rsidR="001D0415" w:rsidRPr="001D0CE2">
              <w:rPr>
                <w:color w:val="5B7F95" w:themeColor="text1"/>
              </w:rPr>
              <w:t>Vie</w:t>
            </w:r>
            <w:r>
              <w:rPr>
                <w:color w:val="5B7F95" w:themeColor="text1"/>
              </w:rPr>
              <w:t>ws  &lt;app external naming types&gt;</w:t>
            </w:r>
            <w:r w:rsidR="001D0415" w:rsidRPr="001D0CE2">
              <w:rPr>
                <w:color w:val="5B7F95" w:themeColor="text1"/>
              </w:rPr>
              <w:t>)</w:t>
            </w:r>
          </w:p>
        </w:tc>
        <w:sdt>
          <w:sdtPr>
            <w:rPr>
              <w:i/>
            </w:rPr>
            <w:alias w:val="Reader Role Description"/>
            <w:tag w:val="Reader_Role_Description"/>
            <w:id w:val="33248547"/>
            <w:placeholder>
              <w:docPart w:val="A86385F289FB404D82488A56516C57DE"/>
            </w:placeholder>
            <w:showingPlcHdr/>
          </w:sdtPr>
          <w:sdtContent>
            <w:tc>
              <w:tcPr>
                <w:tcW w:w="2557" w:type="pct"/>
                <w:tcBorders>
                  <w:top w:val="none" w:sz="0" w:space="0" w:color="auto"/>
                  <w:bottom w:val="none" w:sz="0" w:space="0" w:color="auto"/>
                  <w:right w:val="none" w:sz="0" w:space="0" w:color="auto"/>
                </w:tcBorders>
              </w:tcPr>
              <w:p w14:paraId="5954D078"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r w:rsidR="001D0415" w:rsidRPr="001D0CE2" w14:paraId="0CE5ECD7" w14:textId="77777777" w:rsidTr="00BA35CD">
        <w:trPr>
          <w:trHeight w:val="796"/>
        </w:trPr>
        <w:tc>
          <w:tcPr>
            <w:cnfStyle w:val="001000000000" w:firstRow="0" w:lastRow="0" w:firstColumn="1" w:lastColumn="0" w:oddVBand="0" w:evenVBand="0" w:oddHBand="0" w:evenHBand="0" w:firstRowFirstColumn="0" w:firstRowLastColumn="0" w:lastRowFirstColumn="0" w:lastRowLastColumn="0"/>
            <w:tcW w:w="2443" w:type="pct"/>
          </w:tcPr>
          <w:p w14:paraId="7D2F814C" w14:textId="77777777" w:rsidR="001D0415" w:rsidRPr="001D0CE2" w:rsidRDefault="003406D0" w:rsidP="001D0415">
            <w:pPr>
              <w:rPr>
                <w:color w:val="5B7F95" w:themeColor="text1"/>
              </w:rPr>
            </w:pPr>
            <w:r>
              <w:rPr>
                <w:color w:val="5B7F95" w:themeColor="text1"/>
              </w:rPr>
              <w:t>Author</w:t>
            </w:r>
          </w:p>
          <w:p w14:paraId="22804DDA" w14:textId="77777777" w:rsidR="001D0415" w:rsidRPr="001D0CE2" w:rsidRDefault="008625E7" w:rsidP="001D0415">
            <w:pPr>
              <w:rPr>
                <w:color w:val="5B7F95" w:themeColor="text1"/>
              </w:rPr>
            </w:pPr>
            <w:r>
              <w:rPr>
                <w:color w:val="5B7F95" w:themeColor="text1"/>
              </w:rPr>
              <w:t>(Creates</w:t>
            </w:r>
            <w:r w:rsidR="001D0415" w:rsidRPr="001D0CE2">
              <w:rPr>
                <w:color w:val="5B7F95" w:themeColor="text1"/>
              </w:rPr>
              <w:t>, Modifies, and deletes</w:t>
            </w:r>
          </w:p>
          <w:p w14:paraId="2F3766CF" w14:textId="77777777" w:rsidR="001D0415" w:rsidRPr="00B35A50" w:rsidRDefault="001D0415" w:rsidP="001D0415">
            <w:pPr>
              <w:rPr>
                <w:color w:val="5B7F95" w:themeColor="text1"/>
              </w:rPr>
            </w:pPr>
            <w:r w:rsidRPr="001D0CE2">
              <w:rPr>
                <w:color w:val="5B7F95" w:themeColor="text1"/>
              </w:rPr>
              <w:t>&lt;App External naming types</w:t>
            </w:r>
            <w:r w:rsidRPr="008625E7">
              <w:rPr>
                <w:color w:val="5B7F95" w:themeColor="text1"/>
              </w:rPr>
              <w:t>&gt;</w:t>
            </w:r>
          </w:p>
        </w:tc>
        <w:sdt>
          <w:sdtPr>
            <w:rPr>
              <w:i/>
            </w:rPr>
            <w:alias w:val="Author Role Description"/>
            <w:tag w:val="Author_Role_Description"/>
            <w:id w:val="-1216967919"/>
            <w:placeholder>
              <w:docPart w:val="551EE92CD686466D8B5EE907BFEC9B1A"/>
            </w:placeholder>
            <w:showingPlcHdr/>
          </w:sdtPr>
          <w:sdtContent>
            <w:tc>
              <w:tcPr>
                <w:tcW w:w="2557" w:type="pct"/>
              </w:tcPr>
              <w:p w14:paraId="7B6FD907"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rPr>
                    <w:i/>
                  </w:rPr>
                </w:pPr>
                <w:r w:rsidRPr="006901E1">
                  <w:rPr>
                    <w:color w:val="808080"/>
                  </w:rPr>
                  <w:t>Click here to enter text.</w:t>
                </w:r>
              </w:p>
            </w:tc>
          </w:sdtContent>
        </w:sdt>
      </w:tr>
      <w:tr w:rsidR="001D0415" w:rsidRPr="001D0CE2" w14:paraId="09D9A462" w14:textId="77777777" w:rsidTr="00BA35CD">
        <w:trPr>
          <w:cnfStyle w:val="000000100000" w:firstRow="0" w:lastRow="0" w:firstColumn="0" w:lastColumn="0" w:oddVBand="0" w:evenVBand="0" w:oddHBand="1" w:evenHBand="0" w:firstRowFirstColumn="0" w:firstRowLastColumn="0" w:lastRowFirstColumn="0" w:lastRowLastColumn="0"/>
        </w:trPr>
        <w:sdt>
          <w:sdtPr>
            <w:rPr>
              <w:i/>
              <w:color w:val="5B7F95" w:themeColor="text1"/>
            </w:rPr>
            <w:alias w:val="Other Role"/>
            <w:tag w:val="Other_Role"/>
            <w:id w:val="-1867050698"/>
            <w:placeholder>
              <w:docPart w:val="24147482CD6848349D3C25EAF280CA48"/>
            </w:placeholder>
            <w:showingPlcHdr/>
          </w:sdt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BBB9AFE" w14:textId="77777777" w:rsidR="001D0415" w:rsidRPr="00B35A50" w:rsidRDefault="001D0415" w:rsidP="001D0415">
                <w:pPr>
                  <w:rPr>
                    <w:i/>
                    <w:color w:val="5B7F95" w:themeColor="text1"/>
                  </w:rPr>
                </w:pPr>
                <w:r w:rsidRPr="00B35A50">
                  <w:rPr>
                    <w:b w:val="0"/>
                    <w:color w:val="808080"/>
                  </w:rPr>
                  <w:t>Click here to enter text.</w:t>
                </w:r>
              </w:p>
            </w:tc>
          </w:sdtContent>
        </w:sdt>
        <w:sdt>
          <w:sdtPr>
            <w:rPr>
              <w:i/>
            </w:rPr>
            <w:alias w:val="Other Role Description"/>
            <w:tag w:val="Other_Role_Description"/>
            <w:id w:val="-751508886"/>
            <w:placeholder>
              <w:docPart w:val="E905873811FB4DA9936586F86579B6C1"/>
            </w:placeholder>
            <w:showingPlcHdr/>
          </w:sdtPr>
          <w:sdtContent>
            <w:tc>
              <w:tcPr>
                <w:tcW w:w="2557" w:type="pct"/>
                <w:tcBorders>
                  <w:top w:val="none" w:sz="0" w:space="0" w:color="auto"/>
                  <w:bottom w:val="none" w:sz="0" w:space="0" w:color="auto"/>
                  <w:right w:val="none" w:sz="0" w:space="0" w:color="auto"/>
                </w:tcBorders>
              </w:tcPr>
              <w:p w14:paraId="1735E688"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bl>
    <w:p w14:paraId="7D84072F" w14:textId="77777777" w:rsidR="001D0415" w:rsidRDefault="001D0415" w:rsidP="00DD6C21">
      <w:pPr>
        <w:pStyle w:val="3DSTitle3"/>
      </w:pPr>
      <w:bookmarkStart w:id="213" w:name="_Toc50465476"/>
      <w:bookmarkStart w:id="214" w:name="_Toc50734539"/>
      <w:bookmarkStart w:id="215" w:name="_Toc52877239"/>
      <w:r w:rsidRPr="001D0CE2">
        <w:t xml:space="preserve">Content </w:t>
      </w:r>
      <w:r w:rsidR="00192C1C">
        <w:t>l</w:t>
      </w:r>
      <w:r w:rsidRPr="001D0CE2">
        <w:t>ifecycle</w:t>
      </w:r>
      <w:bookmarkEnd w:id="213"/>
      <w:bookmarkEnd w:id="214"/>
      <w:bookmarkEnd w:id="215"/>
    </w:p>
    <w:p w14:paraId="4D149022" w14:textId="77777777" w:rsidR="00F76E51" w:rsidRPr="001D0CE2" w:rsidRDefault="00F76E51" w:rsidP="00646AC1">
      <w:pPr>
        <w:jc w:val="both"/>
      </w:pPr>
      <w:r>
        <w:t xml:space="preserve"> </w:t>
      </w:r>
      <w:r w:rsidRPr="00F76E51">
        <w:rPr>
          <w:rStyle w:val="HiddenTextChar"/>
        </w:rPr>
        <w:t>If you do not use Baseline Behavior lifecycle maturity states, specify the mapping you have provided (e.g. &lt;MyMaturityState&gt; is mapped with “in Work”, etc</w:t>
      </w:r>
      <w:r>
        <w:rPr>
          <w:rStyle w:val="HiddenTextChar"/>
        </w:rPr>
        <w:t>.</w:t>
      </w:r>
    </w:p>
    <w:p w14:paraId="28EA3E25" w14:textId="77777777" w:rsidR="00F76E51" w:rsidRDefault="001D0415" w:rsidP="00F76E51">
      <w:pPr>
        <w:pStyle w:val="3DSTitle3"/>
      </w:pPr>
      <w:bookmarkStart w:id="216" w:name="_Toc50465477"/>
      <w:bookmarkStart w:id="217" w:name="_Toc50734540"/>
      <w:bookmarkStart w:id="218" w:name="_Toc52877240"/>
      <w:r w:rsidRPr="001D0CE2">
        <w:t>Limitations</w:t>
      </w:r>
      <w:bookmarkEnd w:id="216"/>
      <w:bookmarkEnd w:id="217"/>
      <w:bookmarkEnd w:id="218"/>
    </w:p>
    <w:p w14:paraId="3D5EEA75" w14:textId="77777777" w:rsidR="00F76E51" w:rsidRPr="00F76E51" w:rsidRDefault="00F76E51" w:rsidP="00646AC1">
      <w:pPr>
        <w:jc w:val="both"/>
      </w:pPr>
      <w:r>
        <w:t xml:space="preserve"> </w:t>
      </w:r>
      <w:r w:rsidRPr="00F76E51">
        <w:rPr>
          <w:rStyle w:val="HiddenTextChar"/>
        </w:rPr>
        <w:t>Specify any limitations in comparison to Baseline Behavior fundamentals</w:t>
      </w:r>
      <w:r>
        <w:rPr>
          <w:rStyle w:val="HiddenTextChar"/>
        </w:rPr>
        <w:t>.</w:t>
      </w:r>
    </w:p>
    <w:p w14:paraId="7D555C3F" w14:textId="77777777" w:rsidR="001D0415" w:rsidRPr="001D0CE2" w:rsidRDefault="00983917" w:rsidP="00F72402">
      <w:pPr>
        <w:pStyle w:val="PartTitle"/>
      </w:pPr>
      <w:bookmarkStart w:id="219" w:name="_Toc494182326"/>
      <w:bookmarkStart w:id="220" w:name="_Toc527023833"/>
      <w:bookmarkStart w:id="221" w:name="_Toc50465478"/>
      <w:bookmarkStart w:id="222" w:name="_Toc50734541"/>
      <w:bookmarkStart w:id="223" w:name="_Toc52877241"/>
      <w:bookmarkStart w:id="224" w:name="_Toc175735814"/>
      <w:r>
        <w:lastRenderedPageBreak/>
        <w:t>(optional)</w:t>
      </w:r>
      <w:r w:rsidR="00F72402">
        <w:t xml:space="preserve"> </w:t>
      </w:r>
      <w:r w:rsidR="001D0415" w:rsidRPr="001D0CE2">
        <w:t xml:space="preserve">PES </w:t>
      </w:r>
      <w:r w:rsidR="00912CCE">
        <w:t>r</w:t>
      </w:r>
      <w:r w:rsidR="001D0415" w:rsidRPr="001D0CE2">
        <w:t xml:space="preserve">elated </w:t>
      </w:r>
      <w:r w:rsidR="00912CCE">
        <w:t>m</w:t>
      </w:r>
      <w:r w:rsidR="001D0415" w:rsidRPr="001D0CE2">
        <w:t>aterial</w:t>
      </w:r>
      <w:bookmarkEnd w:id="200"/>
      <w:bookmarkEnd w:id="201"/>
      <w:bookmarkEnd w:id="219"/>
      <w:bookmarkEnd w:id="220"/>
      <w:bookmarkEnd w:id="221"/>
      <w:bookmarkEnd w:id="222"/>
      <w:bookmarkEnd w:id="223"/>
      <w:bookmarkEnd w:id="224"/>
    </w:p>
    <w:p w14:paraId="4EC0E39B" w14:textId="77777777" w:rsidR="001D0415" w:rsidRPr="001D0CE2" w:rsidRDefault="001D0415" w:rsidP="00EE5A6B">
      <w:pPr>
        <w:pStyle w:val="3DS2Title1"/>
      </w:pPr>
      <w:bookmarkStart w:id="225" w:name="_Toc494182327"/>
      <w:bookmarkStart w:id="226" w:name="_Toc527023834"/>
      <w:bookmarkStart w:id="227" w:name="_Toc50465479"/>
      <w:bookmarkStart w:id="228" w:name="_Toc50734542"/>
      <w:bookmarkStart w:id="229" w:name="_Toc52877242"/>
      <w:bookmarkStart w:id="230" w:name="_Toc175735815"/>
      <w:r w:rsidRPr="001D0CE2">
        <w:t>Reference Materials</w:t>
      </w:r>
      <w:bookmarkEnd w:id="225"/>
      <w:bookmarkEnd w:id="226"/>
      <w:bookmarkEnd w:id="227"/>
      <w:bookmarkEnd w:id="228"/>
      <w:bookmarkEnd w:id="229"/>
      <w:bookmarkEnd w:id="230"/>
    </w:p>
    <w:p w14:paraId="58E8A1ED" w14:textId="77777777" w:rsidR="001D0415" w:rsidRPr="001D0CE2" w:rsidRDefault="00AD648F" w:rsidP="00646AC1">
      <w:pPr>
        <w:pStyle w:val="HiddenText"/>
        <w:jc w:val="both"/>
      </w:pPr>
      <w:r>
        <w:t>List</w:t>
      </w:r>
      <w:r w:rsidR="001D0415" w:rsidRPr="001D0CE2">
        <w:t xml:space="preserve"> documents or other reference materials (e.g. Samples, User Experience videos, Prototyp</w:t>
      </w:r>
      <w:r w:rsidR="008625E7">
        <w:t>es, etc.) relating to this PES.</w:t>
      </w:r>
    </w:p>
    <w:p w14:paraId="6F98DB29" w14:textId="77777777" w:rsidR="001D0415" w:rsidRPr="00451BE1" w:rsidRDefault="00451BE1" w:rsidP="001D0415">
      <w:pPr>
        <w:rPr>
          <w:color w:val="005386"/>
        </w:rPr>
      </w:pPr>
      <w:r w:rsidRPr="00451BE1">
        <w:rPr>
          <w:noProof/>
        </w:rPr>
        <w:drawing>
          <wp:inline distT="0" distB="0" distL="0" distR="0" wp14:anchorId="4C319542" wp14:editId="2537DFA4">
            <wp:extent cx="466364" cy="137160"/>
            <wp:effectExtent l="0" t="0" r="0" b="0"/>
            <wp:docPr id="1599288131" name="Picture 159928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color w:val="005386"/>
        </w:rPr>
        <w:t xml:space="preserve"> </w:t>
      </w:r>
      <w:sdt>
        <w:sdtPr>
          <w:rPr>
            <w:color w:val="005386"/>
          </w:rPr>
          <w:alias w:val="Reference Material"/>
          <w:tag w:val="Reference_material"/>
          <w:id w:val="243931399"/>
          <w:placeholder>
            <w:docPart w:val="F9DD39F50C0143F0887F1A0A9E6A2D71"/>
          </w:placeholder>
          <w:showingPlcHdr/>
        </w:sdtPr>
        <w:sdtContent>
          <w:r w:rsidR="001D0415" w:rsidRPr="00451BE1">
            <w:rPr>
              <w:color w:val="005386"/>
            </w:rPr>
            <w:t>Click here to enter text.</w:t>
          </w:r>
        </w:sdtContent>
      </w:sdt>
    </w:p>
    <w:p w14:paraId="561C9A78" w14:textId="77777777" w:rsidR="001D0415" w:rsidRPr="001D0CE2" w:rsidRDefault="001D0415" w:rsidP="00EE5A6B">
      <w:pPr>
        <w:pStyle w:val="3DS2Title1"/>
      </w:pPr>
      <w:bookmarkStart w:id="231" w:name="_Toc492286251"/>
      <w:bookmarkStart w:id="232" w:name="_Toc492890899"/>
      <w:bookmarkStart w:id="233" w:name="_Toc492890951"/>
      <w:bookmarkStart w:id="234" w:name="_Toc494182328"/>
      <w:bookmarkStart w:id="235" w:name="_Toc527023835"/>
      <w:bookmarkStart w:id="236" w:name="_Toc50465480"/>
      <w:bookmarkStart w:id="237" w:name="_Toc50734543"/>
      <w:bookmarkStart w:id="238" w:name="_Toc52877243"/>
      <w:bookmarkStart w:id="239" w:name="_Toc175735816"/>
      <w:r w:rsidRPr="001D0CE2">
        <w:t>PES Authoring Rules Checklists (if relevant)</w:t>
      </w:r>
      <w:bookmarkEnd w:id="231"/>
      <w:bookmarkEnd w:id="232"/>
      <w:bookmarkEnd w:id="233"/>
      <w:bookmarkEnd w:id="234"/>
      <w:bookmarkEnd w:id="235"/>
      <w:bookmarkEnd w:id="236"/>
      <w:bookmarkEnd w:id="237"/>
      <w:bookmarkEnd w:id="238"/>
      <w:bookmarkEnd w:id="239"/>
    </w:p>
    <w:p w14:paraId="225EE10F" w14:textId="77777777" w:rsidR="00E90314" w:rsidRPr="00DD6C21" w:rsidRDefault="001D0415" w:rsidP="00646AC1">
      <w:pPr>
        <w:pStyle w:val="HiddenText"/>
        <w:jc w:val="both"/>
      </w:pPr>
      <w:r w:rsidRPr="001D0CE2">
        <w:t xml:space="preserve">Authoring Rules are specific lists of rules that </w:t>
      </w:r>
      <w:r w:rsidR="001B2A57">
        <w:t>has to</w:t>
      </w:r>
      <w:r w:rsidRPr="001D0CE2">
        <w:t xml:space="preserve"> be addressed by </w:t>
      </w:r>
      <w:r w:rsidR="001B2A57">
        <w:t>this</w:t>
      </w:r>
      <w:r w:rsidRPr="001D0CE2">
        <w:t xml:space="preserve"> PES. Each Rules Checklist has a name and applicability criterion; both PES authors and reviewers are expected to use Authoring Rules Checklists to ensure completeness of the PES</w:t>
      </w:r>
      <w:r w:rsidR="00737205">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E90314" w:rsidRPr="001D0CE2" w14:paraId="0A45FE1E"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2CECD2C5" w14:textId="77777777" w:rsidR="00E90314" w:rsidRPr="001D0CE2" w:rsidRDefault="00E90314" w:rsidP="00CD1183">
            <w:pPr>
              <w:rPr>
                <w:b w:val="0"/>
              </w:rPr>
            </w:pPr>
          </w:p>
        </w:tc>
        <w:tc>
          <w:tcPr>
            <w:tcW w:w="2557" w:type="pct"/>
            <w:shd w:val="clear" w:color="auto" w:fill="003F66"/>
          </w:tcPr>
          <w:p w14:paraId="145E8CA3" w14:textId="77777777" w:rsidR="00E90314" w:rsidRPr="001D0CE2" w:rsidRDefault="00E90314" w:rsidP="00CD1183">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90314" w:rsidRPr="001D0CE2" w14:paraId="078266EA"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3A328184" w14:textId="77777777" w:rsidR="00E90314" w:rsidRPr="00B35A50" w:rsidRDefault="004116F3" w:rsidP="008E5177">
            <w:r>
              <w:t>Do</w:t>
            </w:r>
            <w:r w:rsidR="00E90314">
              <w:t xml:space="preserve"> s</w:t>
            </w:r>
            <w:r w:rsidR="008625E7">
              <w:t>pecific rules apply to this PES</w:t>
            </w:r>
            <w:r w:rsidR="00E90314" w:rsidRPr="001D0CE2">
              <w:t xml:space="preserve">? </w:t>
            </w:r>
          </w:p>
        </w:tc>
        <w:tc>
          <w:tcPr>
            <w:tcW w:w="2557" w:type="pct"/>
          </w:tcPr>
          <w:p w14:paraId="3E9F7CC5" w14:textId="77777777" w:rsidR="008E5177" w:rsidRPr="00B35A50" w:rsidRDefault="00000000" w:rsidP="008E5177">
            <w:pPr>
              <w:cnfStyle w:val="000000000000" w:firstRow="0" w:lastRow="0" w:firstColumn="0" w:lastColumn="0" w:oddVBand="0" w:evenVBand="0" w:oddHBand="0" w:evenHBand="0" w:firstRowFirstColumn="0" w:firstRowLastColumn="0" w:lastRowFirstColumn="0" w:lastRowLastColumn="0"/>
              <w:rPr>
                <w:rStyle w:val="Emphasis"/>
              </w:rPr>
            </w:pPr>
            <w:sdt>
              <w:sdtPr>
                <w:rPr>
                  <w:i/>
                  <w:iCs/>
                </w:rPr>
                <w:alias w:val="Authoring Rules CheckLists"/>
                <w:tag w:val="Authoring_Rules_CheckLists"/>
                <w:id w:val="764886311"/>
                <w:placeholder>
                  <w:docPart w:val="D6C0B2785DE14301B7B321DAE5F84408"/>
                </w:placeholder>
                <w:showingPlcHdr/>
                <w:comboBox>
                  <w:listItem w:value="Choose an item."/>
                  <w:listItem w:displayText="Yes" w:value="Yes"/>
                  <w:listItem w:displayText="No" w:value="No"/>
                </w:comboBox>
              </w:sdtPr>
              <w:sdtEndPr>
                <w:rPr>
                  <w:i w:val="0"/>
                  <w:iCs w:val="0"/>
                </w:rPr>
              </w:sdtEndPr>
              <w:sdtContent>
                <w:r w:rsidR="00E90314" w:rsidRPr="008E5177">
                  <w:rPr>
                    <w:color w:val="808080"/>
                  </w:rPr>
                  <w:t>Select an item.</w:t>
                </w:r>
              </w:sdtContent>
            </w:sdt>
          </w:p>
        </w:tc>
      </w:tr>
    </w:tbl>
    <w:p w14:paraId="30B2CE37" w14:textId="77777777" w:rsidR="00E90314" w:rsidRPr="00E90314" w:rsidRDefault="00E90314" w:rsidP="00E90314"/>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1D0415" w:rsidRPr="001D0CE2" w14:paraId="0E525C78"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569DD817" w14:textId="77777777" w:rsidR="001D0415" w:rsidRPr="001D0CE2" w:rsidRDefault="001D0415" w:rsidP="001D0415">
            <w:r w:rsidRPr="001D0CE2">
              <w:t xml:space="preserve">Name of Checklists used in this PES </w:t>
            </w:r>
          </w:p>
        </w:tc>
        <w:tc>
          <w:tcPr>
            <w:tcW w:w="2557" w:type="pct"/>
            <w:shd w:val="clear" w:color="auto" w:fill="003F66"/>
          </w:tcPr>
          <w:p w14:paraId="0077C878"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Reason why that checklist applies to this PES</w:t>
            </w:r>
          </w:p>
        </w:tc>
      </w:tr>
      <w:tr w:rsidR="001D0415" w:rsidRPr="001D0CE2" w14:paraId="7CD4C9B2"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08B215E8" w14:textId="77777777" w:rsidR="001D0415" w:rsidRPr="00B35A50" w:rsidRDefault="003C54A0" w:rsidP="00646AC1">
            <w:pPr>
              <w:jc w:val="both"/>
              <w:rPr>
                <w:b w:val="0"/>
                <w:bCs w:val="0"/>
              </w:rPr>
            </w:pPr>
            <w:r>
              <w:rPr>
                <w:b w:val="0"/>
              </w:rPr>
              <w:t xml:space="preserve"> </w:t>
            </w:r>
            <w:r w:rsidR="001D0415" w:rsidRPr="003C54A0">
              <w:rPr>
                <w:rStyle w:val="HiddenTextChar"/>
                <w:b w:val="0"/>
              </w:rPr>
              <w:t xml:space="preserve">Ex: </w:t>
            </w:r>
            <w:hyperlink r:id="rId33" w:history="1">
              <w:r w:rsidR="001D0415" w:rsidRPr="003C54A0">
                <w:rPr>
                  <w:rStyle w:val="HiddenTextChar"/>
                  <w:b w:val="0"/>
                </w:rPr>
                <w:t>Checklist_UXRules-v3-1.docx</w:t>
              </w:r>
            </w:hyperlink>
          </w:p>
        </w:tc>
        <w:tc>
          <w:tcPr>
            <w:tcW w:w="2557" w:type="pct"/>
          </w:tcPr>
          <w:p w14:paraId="32FF07A3" w14:textId="77777777" w:rsidR="001D0415" w:rsidRPr="001D0CE2" w:rsidRDefault="003C54A0" w:rsidP="00646AC1">
            <w:pPr>
              <w:jc w:val="both"/>
              <w:cnfStyle w:val="000000000000" w:firstRow="0" w:lastRow="0" w:firstColumn="0" w:lastColumn="0" w:oddVBand="0" w:evenVBand="0" w:oddHBand="0" w:evenHBand="0" w:firstRowFirstColumn="0" w:firstRowLastColumn="0" w:lastRowFirstColumn="0" w:lastRowLastColumn="0"/>
              <w:rPr>
                <w:highlight w:val="yellow"/>
              </w:rPr>
            </w:pPr>
            <w:r w:rsidRPr="003C54A0">
              <w:t xml:space="preserve"> </w:t>
            </w:r>
            <w:r w:rsidR="001D0415" w:rsidRPr="002C78F7">
              <w:rPr>
                <w:rStyle w:val="HiddenTextChar"/>
              </w:rPr>
              <w:t>Facilitates verification that generic usability criteria have been properly considered during the conception of the user interface</w:t>
            </w:r>
            <w:r w:rsidR="001D0415" w:rsidRPr="003C54A0">
              <w:rPr>
                <w:rStyle w:val="HiddenTextChar"/>
              </w:rPr>
              <w:t>.</w:t>
            </w:r>
          </w:p>
        </w:tc>
      </w:tr>
      <w:tr w:rsidR="001D0415" w:rsidRPr="001D0CE2" w14:paraId="2441A713" w14:textId="77777777" w:rsidTr="00D9583B">
        <w:sdt>
          <w:sdtPr>
            <w:alias w:val="Check list name"/>
            <w:tag w:val="Check_list_name"/>
            <w:id w:val="-274251068"/>
            <w:placeholder>
              <w:docPart w:val="ADF65CDE7B084B91B5DD68D775C6A237"/>
            </w:placeholder>
            <w:showingPlcHdr/>
          </w:sdtPr>
          <w:sdtContent>
            <w:tc>
              <w:tcPr>
                <w:cnfStyle w:val="001000000000" w:firstRow="0" w:lastRow="0" w:firstColumn="1" w:lastColumn="0" w:oddVBand="0" w:evenVBand="0" w:oddHBand="0" w:evenHBand="0" w:firstRowFirstColumn="0" w:firstRowLastColumn="0" w:lastRowFirstColumn="0" w:lastRowLastColumn="0"/>
                <w:tcW w:w="2443" w:type="pct"/>
              </w:tcPr>
              <w:p w14:paraId="0A4AB32E" w14:textId="77777777" w:rsidR="001D0415" w:rsidRPr="00B35A50" w:rsidRDefault="001D0415" w:rsidP="00CE3497">
                <w:r w:rsidRPr="003C54A0">
                  <w:rPr>
                    <w:b w:val="0"/>
                    <w:color w:val="808080"/>
                  </w:rPr>
                  <w:t xml:space="preserve">Click here to enter </w:t>
                </w:r>
                <w:r w:rsidR="00CE3497" w:rsidRPr="003C54A0">
                  <w:rPr>
                    <w:b w:val="0"/>
                    <w:color w:val="808080"/>
                  </w:rPr>
                  <w:t>the item to check</w:t>
                </w:r>
                <w:r w:rsidRPr="003C54A0">
                  <w:rPr>
                    <w:b w:val="0"/>
                    <w:color w:val="808080"/>
                  </w:rPr>
                  <w:t>.</w:t>
                </w:r>
              </w:p>
            </w:tc>
          </w:sdtContent>
        </w:sdt>
        <w:sdt>
          <w:sdtPr>
            <w:alias w:val="Checklist Rationale"/>
            <w:tag w:val="Checklist_Rationale"/>
            <w:id w:val="64309088"/>
            <w:placeholder>
              <w:docPart w:val="35610FB38FBE4B87B9D700B764B5DDD1"/>
            </w:placeholder>
            <w:showingPlcHdr/>
          </w:sdtPr>
          <w:sdtContent>
            <w:tc>
              <w:tcPr>
                <w:tcW w:w="2557" w:type="pct"/>
              </w:tcPr>
              <w:p w14:paraId="6EC8B12B"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pPr>
                <w:r w:rsidRPr="006901E1">
                  <w:rPr>
                    <w:color w:val="808080"/>
                  </w:rPr>
                  <w:t xml:space="preserve">Click </w:t>
                </w:r>
                <w:r w:rsidRPr="008E5177">
                  <w:rPr>
                    <w:color w:val="808080"/>
                  </w:rPr>
                  <w:t>here</w:t>
                </w:r>
                <w:r w:rsidRPr="006901E1">
                  <w:rPr>
                    <w:color w:val="808080"/>
                  </w:rPr>
                  <w:t xml:space="preserve"> to enter text.</w:t>
                </w:r>
              </w:p>
            </w:tc>
          </w:sdtContent>
        </w:sdt>
      </w:tr>
    </w:tbl>
    <w:p w14:paraId="05B33F79" w14:textId="77777777" w:rsidR="00D86789" w:rsidRDefault="00D86789" w:rsidP="001D0415"/>
    <w:p w14:paraId="4896C7F1" w14:textId="77777777" w:rsidR="00D86789" w:rsidRDefault="00D86789">
      <w:r>
        <w:br w:type="page"/>
      </w:r>
    </w:p>
    <w:p w14:paraId="5B815139" w14:textId="77777777" w:rsidR="001D0415" w:rsidRDefault="00413E5A" w:rsidP="00FD286E">
      <w:pPr>
        <w:pStyle w:val="PartSubtitle"/>
      </w:pPr>
      <w:bookmarkStart w:id="240" w:name="PEs_relative_material"/>
      <w:bookmarkEnd w:id="240"/>
      <w:r>
        <w:lastRenderedPageBreak/>
        <w:t>Template</w:t>
      </w:r>
      <w:r w:rsidR="00D86789" w:rsidRPr="00D86789">
        <w:t xml:space="preserve"> </w:t>
      </w:r>
      <w:r w:rsidR="00CE7589" w:rsidRPr="00D86789">
        <w:t>Life trace</w:t>
      </w:r>
      <w:r w:rsidR="00E833A3">
        <w:t xml:space="preserve"> </w:t>
      </w:r>
      <w:r w:rsidR="00E833A3" w:rsidRPr="00E833A3">
        <w:rPr>
          <w:i/>
        </w:rPr>
        <w:t>(deploy chapter to read content)</w:t>
      </w:r>
    </w:p>
    <w:p w14:paraId="0B15EE66" w14:textId="77777777" w:rsidR="00CE7589" w:rsidRDefault="00CE7589" w:rsidP="00FD286E"/>
    <w:p w14:paraId="636767BD" w14:textId="77777777" w:rsidR="00CE7589" w:rsidRDefault="00CE7589" w:rsidP="005C0E0D">
      <w:pPr>
        <w:jc w:val="both"/>
      </w:pPr>
      <w:r>
        <w:t xml:space="preserve">Note that the last version of published PES template is available </w:t>
      </w:r>
      <w:hyperlink r:id="rId34" w:history="1">
        <w:r w:rsidRPr="00CE7589">
          <w:rPr>
            <w:rStyle w:val="Hyperlink"/>
          </w:rPr>
          <w:t>here</w:t>
        </w:r>
      </w:hyperlink>
      <w:r>
        <w:t>.</w:t>
      </w:r>
      <w:r w:rsidR="00B50BF3">
        <w:br/>
      </w:r>
      <w:r>
        <w:t xml:space="preserve">If you are using a local copy template, download the last version to ensure you have the right version. If not, look at the template </w:t>
      </w:r>
      <w:proofErr w:type="spellStart"/>
      <w:r>
        <w:t>lifetrace</w:t>
      </w:r>
      <w:proofErr w:type="spellEnd"/>
      <w:r>
        <w:t xml:space="preserve"> to know what has changed.</w:t>
      </w:r>
    </w:p>
    <w:tbl>
      <w:tblPr>
        <w:tblStyle w:val="LightList1"/>
        <w:tblW w:w="10800" w:type="dxa"/>
        <w:tblInd w:w="-910" w:type="dxa"/>
        <w:tblBorders>
          <w:top w:val="single" w:sz="6" w:space="0" w:color="003F66"/>
          <w:left w:val="single" w:sz="6" w:space="0" w:color="003F66"/>
          <w:right w:val="single" w:sz="6" w:space="0" w:color="003F66"/>
          <w:insideH w:val="single" w:sz="6" w:space="0" w:color="003F66"/>
          <w:insideV w:val="single" w:sz="6" w:space="0" w:color="003F66"/>
        </w:tblBorders>
        <w:tblLayout w:type="fixed"/>
        <w:tblLook w:val="04A0" w:firstRow="1" w:lastRow="0" w:firstColumn="1" w:lastColumn="0" w:noHBand="0" w:noVBand="1"/>
      </w:tblPr>
      <w:tblGrid>
        <w:gridCol w:w="725"/>
        <w:gridCol w:w="990"/>
        <w:gridCol w:w="1080"/>
        <w:gridCol w:w="1080"/>
        <w:gridCol w:w="6030"/>
        <w:gridCol w:w="895"/>
      </w:tblGrid>
      <w:tr w:rsidR="001F1BF5" w:rsidRPr="005C0E0D" w14:paraId="517C6E37" w14:textId="77777777" w:rsidTr="00B50BF3">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725" w:type="dxa"/>
            <w:shd w:val="clear" w:color="auto" w:fill="003F66"/>
          </w:tcPr>
          <w:p w14:paraId="1103AFB4" w14:textId="77777777" w:rsidR="00413E5A" w:rsidRPr="005C0E0D" w:rsidRDefault="00413E5A" w:rsidP="008C43A0">
            <w:pPr>
              <w:rPr>
                <w:rFonts w:cs="Arial"/>
                <w:b w:val="0"/>
                <w:sz w:val="16"/>
                <w:szCs w:val="16"/>
              </w:rPr>
            </w:pPr>
            <w:r w:rsidRPr="005C0E0D">
              <w:rPr>
                <w:rFonts w:cs="Arial"/>
                <w:b w:val="0"/>
                <w:sz w:val="16"/>
                <w:szCs w:val="16"/>
              </w:rPr>
              <w:t>Author</w:t>
            </w:r>
          </w:p>
        </w:tc>
        <w:tc>
          <w:tcPr>
            <w:tcW w:w="990" w:type="dxa"/>
            <w:shd w:val="clear" w:color="auto" w:fill="003F66"/>
          </w:tcPr>
          <w:p w14:paraId="55785166"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Activity</w:t>
            </w:r>
          </w:p>
        </w:tc>
        <w:tc>
          <w:tcPr>
            <w:tcW w:w="1080" w:type="dxa"/>
            <w:shd w:val="clear" w:color="auto" w:fill="003F66"/>
          </w:tcPr>
          <w:p w14:paraId="03D79B10"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Change Id</w:t>
            </w:r>
          </w:p>
          <w:p w14:paraId="01646299" w14:textId="77777777" w:rsidR="00413E5A" w:rsidRPr="005C0E0D" w:rsidRDefault="009C4BF6"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proofErr w:type="spellStart"/>
            <w:r>
              <w:rPr>
                <w:rFonts w:cs="Arial"/>
                <w:b w:val="0"/>
                <w:sz w:val="16"/>
                <w:szCs w:val="16"/>
              </w:rPr>
              <w:t>m</w:t>
            </w:r>
            <w:r w:rsidR="00413E5A" w:rsidRPr="005C0E0D">
              <w:rPr>
                <w:rFonts w:cs="Arial"/>
                <w:b w:val="0"/>
                <w:sz w:val="16"/>
                <w:szCs w:val="16"/>
              </w:rPr>
              <w:t>ajor.minor</w:t>
            </w:r>
            <w:proofErr w:type="spellEnd"/>
          </w:p>
        </w:tc>
        <w:tc>
          <w:tcPr>
            <w:tcW w:w="1080" w:type="dxa"/>
            <w:shd w:val="clear" w:color="auto" w:fill="003F66"/>
          </w:tcPr>
          <w:p w14:paraId="03273A63"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Date (</w:t>
            </w:r>
            <w:proofErr w:type="spellStart"/>
            <w:r w:rsidRPr="005C0E0D">
              <w:rPr>
                <w:rFonts w:cs="Arial"/>
                <w:b w:val="0"/>
                <w:sz w:val="16"/>
                <w:szCs w:val="16"/>
              </w:rPr>
              <w:t>yy</w:t>
            </w:r>
            <w:proofErr w:type="spellEnd"/>
            <w:r w:rsidRPr="005C0E0D">
              <w:rPr>
                <w:rFonts w:cs="Arial"/>
                <w:b w:val="0"/>
                <w:sz w:val="16"/>
                <w:szCs w:val="16"/>
              </w:rPr>
              <w:t>/mm/dd)</w:t>
            </w:r>
          </w:p>
        </w:tc>
        <w:tc>
          <w:tcPr>
            <w:tcW w:w="6030" w:type="dxa"/>
            <w:shd w:val="clear" w:color="auto" w:fill="003F66"/>
          </w:tcPr>
          <w:p w14:paraId="12F7A14A" w14:textId="77777777" w:rsidR="00413E5A" w:rsidRPr="005C0E0D" w:rsidRDefault="00F77535"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 xml:space="preserve">Change comments </w:t>
            </w:r>
            <w:r w:rsidRPr="005C0E0D">
              <w:rPr>
                <w:rFonts w:cs="Arial"/>
                <w:b w:val="0"/>
                <w:sz w:val="16"/>
                <w:szCs w:val="16"/>
              </w:rPr>
              <w:br/>
              <w:t>(</w:t>
            </w:r>
            <w:r w:rsidR="00413E5A" w:rsidRPr="005C0E0D">
              <w:rPr>
                <w:rFonts w:cs="Arial"/>
                <w:b w:val="0"/>
                <w:sz w:val="16"/>
                <w:szCs w:val="16"/>
              </w:rPr>
              <w:t xml:space="preserve">Specify </w:t>
            </w:r>
            <w:r w:rsidR="00413E5A" w:rsidRPr="005C0E0D">
              <w:rPr>
                <w:rFonts w:cs="Arial"/>
                <w:b w:val="0"/>
                <w:i/>
                <w:iCs/>
                <w:sz w:val="16"/>
                <w:szCs w:val="16"/>
                <w:u w:val="single"/>
              </w:rPr>
              <w:t>list of Reviewers</w:t>
            </w:r>
            <w:r w:rsidR="00413E5A" w:rsidRPr="005C0E0D">
              <w:rPr>
                <w:rFonts w:cs="Arial"/>
                <w:b w:val="0"/>
                <w:i/>
                <w:iCs/>
                <w:sz w:val="16"/>
                <w:szCs w:val="16"/>
              </w:rPr>
              <w:t xml:space="preserve">  </w:t>
            </w:r>
            <w:r w:rsidR="00413E5A" w:rsidRPr="005C0E0D">
              <w:rPr>
                <w:rFonts w:cs="Arial"/>
                <w:b w:val="0"/>
                <w:sz w:val="16"/>
                <w:szCs w:val="16"/>
              </w:rPr>
              <w:t>for major changes)</w:t>
            </w:r>
          </w:p>
        </w:tc>
        <w:tc>
          <w:tcPr>
            <w:tcW w:w="895" w:type="dxa"/>
            <w:shd w:val="clear" w:color="auto" w:fill="003F66"/>
          </w:tcPr>
          <w:p w14:paraId="40F35122"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Maturity</w:t>
            </w:r>
          </w:p>
        </w:tc>
      </w:tr>
      <w:tr w:rsidR="001F1BF5" w:rsidRPr="005C0E0D" w14:paraId="1D1FB4E1" w14:textId="77777777" w:rsidTr="00B50BF3">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2D9D0282" w14:textId="77777777" w:rsidR="00413E5A" w:rsidRPr="005C0E0D" w:rsidRDefault="00B35A50" w:rsidP="008C43A0">
            <w:pPr>
              <w:rPr>
                <w:rFonts w:cs="Arial"/>
                <w:b w:val="0"/>
                <w:sz w:val="16"/>
                <w:szCs w:val="16"/>
              </w:rPr>
            </w:pPr>
            <w:proofErr w:type="spellStart"/>
            <w:r w:rsidRPr="005C0E0D">
              <w:rPr>
                <w:rFonts w:cs="Arial"/>
                <w:b w:val="0"/>
                <w:sz w:val="16"/>
                <w:szCs w:val="16"/>
              </w:rPr>
              <w:t>jdt</w:t>
            </w:r>
            <w:proofErr w:type="spellEnd"/>
          </w:p>
        </w:tc>
        <w:tc>
          <w:tcPr>
            <w:tcW w:w="990" w:type="dxa"/>
            <w:tcBorders>
              <w:top w:val="none" w:sz="0" w:space="0" w:color="auto"/>
              <w:bottom w:val="none" w:sz="0" w:space="0" w:color="auto"/>
            </w:tcBorders>
          </w:tcPr>
          <w:p w14:paraId="7B75F67C"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Creation</w:t>
            </w:r>
          </w:p>
        </w:tc>
        <w:tc>
          <w:tcPr>
            <w:tcW w:w="1080" w:type="dxa"/>
            <w:tcBorders>
              <w:top w:val="none" w:sz="0" w:space="0" w:color="auto"/>
              <w:bottom w:val="none" w:sz="0" w:space="0" w:color="auto"/>
            </w:tcBorders>
          </w:tcPr>
          <w:p w14:paraId="777DFB43" w14:textId="77777777" w:rsidR="00413E5A" w:rsidRPr="005C0E0D" w:rsidRDefault="00413E5A" w:rsidP="00F77535">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4</w:t>
            </w:r>
            <w:r w:rsidR="00F77535" w:rsidRPr="005C0E0D">
              <w:rPr>
                <w:rFonts w:cs="Arial"/>
                <w:sz w:val="16"/>
                <w:szCs w:val="16"/>
              </w:rPr>
              <w:t>.</w:t>
            </w:r>
            <w:r w:rsidRPr="005C0E0D">
              <w:rPr>
                <w:rFonts w:cs="Arial"/>
                <w:sz w:val="16"/>
                <w:szCs w:val="16"/>
              </w:rPr>
              <w:t>43</w:t>
            </w:r>
          </w:p>
        </w:tc>
        <w:tc>
          <w:tcPr>
            <w:tcW w:w="1080" w:type="dxa"/>
            <w:tcBorders>
              <w:top w:val="none" w:sz="0" w:space="0" w:color="auto"/>
              <w:bottom w:val="none" w:sz="0" w:space="0" w:color="auto"/>
            </w:tcBorders>
          </w:tcPr>
          <w:p w14:paraId="371D423C"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030" w:type="dxa"/>
            <w:tcBorders>
              <w:top w:val="none" w:sz="0" w:space="0" w:color="auto"/>
              <w:bottom w:val="none" w:sz="0" w:space="0" w:color="auto"/>
            </w:tcBorders>
          </w:tcPr>
          <w:p w14:paraId="7882CC3D"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895" w:type="dxa"/>
            <w:tcBorders>
              <w:top w:val="none" w:sz="0" w:space="0" w:color="auto"/>
              <w:bottom w:val="none" w:sz="0" w:space="0" w:color="auto"/>
              <w:right w:val="none" w:sz="0" w:space="0" w:color="auto"/>
            </w:tcBorders>
          </w:tcPr>
          <w:p w14:paraId="4CE23533"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64C1320F"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646ADCED"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72AA4AF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0A0B8C0D"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1 (major)</w:t>
            </w:r>
          </w:p>
        </w:tc>
        <w:tc>
          <w:tcPr>
            <w:tcW w:w="1080" w:type="dxa"/>
          </w:tcPr>
          <w:p w14:paraId="780894C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21/04/29</w:t>
            </w:r>
          </w:p>
        </w:tc>
        <w:tc>
          <w:tcPr>
            <w:tcW w:w="6030" w:type="dxa"/>
          </w:tcPr>
          <w:p w14:paraId="7C40901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some information have been re-organized</w:t>
            </w:r>
          </w:p>
          <w:p w14:paraId="53E602F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specific information (3DSpace Baseline Behavior for instance) have been kept but in a dedicated section</w:t>
            </w:r>
          </w:p>
          <w:p w14:paraId="3A0C10B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functional content has been better dispatched between the first two sections</w:t>
            </w:r>
          </w:p>
          <w:p w14:paraId="7BE9767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explanations have been rewritten with Susan Trager to make them easier to understand in particular for </w:t>
            </w:r>
            <w:r w:rsidR="00343B09" w:rsidRPr="005C0E0D">
              <w:rPr>
                <w:rFonts w:cs="Arial"/>
                <w:sz w:val="16"/>
                <w:szCs w:val="16"/>
              </w:rPr>
              <w:t>Anglophones</w:t>
            </w:r>
          </w:p>
          <w:p w14:paraId="4673CD50"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information relative to PCS, security, personal data have been moved and regrouped in a dedicated section “Quality of Services”</w:t>
            </w:r>
          </w:p>
          <w:p w14:paraId="6398548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User Experience and interactions section has been reviewed and the part relative to documentation has been modified on technical writers requests</w:t>
            </w:r>
          </w:p>
          <w:p w14:paraId="65F05A9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“packaging” has been separated in two parts:</w:t>
            </w:r>
          </w:p>
          <w:p w14:paraId="50CF797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“commercial packaging” which specifies the </w:t>
            </w:r>
            <w:r w:rsidR="00343B09" w:rsidRPr="005C0E0D">
              <w:rPr>
                <w:rFonts w:cs="Arial"/>
                <w:sz w:val="16"/>
                <w:szCs w:val="16"/>
              </w:rPr>
              <w:t>licenses</w:t>
            </w:r>
            <w:r w:rsidRPr="005C0E0D">
              <w:rPr>
                <w:rFonts w:cs="Arial"/>
                <w:sz w:val="16"/>
                <w:szCs w:val="16"/>
              </w:rPr>
              <w:t xml:space="preserve"> the end user has to use to access the function capabilities – in high level specifications</w:t>
            </w:r>
          </w:p>
          <w:p w14:paraId="4273AFA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“implement packaging” which specifies what has to be modified in terms of packaging implementation (roles, apps, technical products, components, medias – in detailed specifications</w:t>
            </w:r>
          </w:p>
          <w:p w14:paraId="6B27A42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“required” information have been updated to provide information </w:t>
            </w:r>
            <w:r w:rsidR="00CE7589" w:rsidRPr="005C0E0D">
              <w:rPr>
                <w:rFonts w:cs="Arial"/>
                <w:sz w:val="16"/>
                <w:szCs w:val="16"/>
              </w:rPr>
              <w:t xml:space="preserve">more </w:t>
            </w:r>
            <w:r w:rsidRPr="005C0E0D">
              <w:rPr>
                <w:rFonts w:cs="Arial"/>
                <w:sz w:val="16"/>
                <w:szCs w:val="16"/>
              </w:rPr>
              <w:t>useful to analyze PES Content.</w:t>
            </w:r>
          </w:p>
          <w:p w14:paraId="6AD1C60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Content has been added</w:t>
            </w:r>
          </w:p>
          <w:p w14:paraId="0CA80F6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process reminder in PES context</w:t>
            </w:r>
          </w:p>
          <w:p w14:paraId="2662E5A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new type of acceptance tests for “limit &amp; negative” cases (to test and ensure what happen/is </w:t>
            </w:r>
            <w:r w:rsidR="00343B09" w:rsidRPr="005C0E0D">
              <w:rPr>
                <w:rFonts w:cs="Arial"/>
                <w:sz w:val="16"/>
                <w:szCs w:val="16"/>
              </w:rPr>
              <w:t>displayed</w:t>
            </w:r>
            <w:r w:rsidRPr="005C0E0D">
              <w:rPr>
                <w:rFonts w:cs="Arial"/>
                <w:sz w:val="16"/>
                <w:szCs w:val="16"/>
              </w:rPr>
              <w:t xml:space="preserve"> in case of bad usage by end user)</w:t>
            </w:r>
          </w:p>
          <w:p w14:paraId="3B11740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list of Page objects which are provided and the acceptance tests which use them</w:t>
            </w:r>
          </w:p>
          <w:p w14:paraId="279D6FD6"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Few obsolete information or information which were never set have been removed</w:t>
            </w:r>
          </w:p>
          <w:p w14:paraId="5DD8342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New corporate word document template has been used.</w:t>
            </w:r>
          </w:p>
        </w:tc>
        <w:tc>
          <w:tcPr>
            <w:tcW w:w="895" w:type="dxa"/>
          </w:tcPr>
          <w:p w14:paraId="4A561DC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3AAF3538" w14:textId="77777777" w:rsidTr="00B50B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62AA5053"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3AD8690D"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1B42FCF4"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2</w:t>
            </w:r>
          </w:p>
        </w:tc>
        <w:tc>
          <w:tcPr>
            <w:tcW w:w="1080" w:type="dxa"/>
            <w:tcBorders>
              <w:top w:val="none" w:sz="0" w:space="0" w:color="auto"/>
              <w:bottom w:val="none" w:sz="0" w:space="0" w:color="auto"/>
            </w:tcBorders>
          </w:tcPr>
          <w:p w14:paraId="73EEDF53"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21/03/16</w:t>
            </w:r>
          </w:p>
        </w:tc>
        <w:tc>
          <w:tcPr>
            <w:tcW w:w="6030" w:type="dxa"/>
            <w:tcBorders>
              <w:top w:val="none" w:sz="0" w:space="0" w:color="auto"/>
              <w:bottom w:val="none" w:sz="0" w:space="0" w:color="auto"/>
            </w:tcBorders>
          </w:tcPr>
          <w:p w14:paraId="2DFA6652"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A</w:t>
            </w:r>
            <w:r w:rsidR="00413E5A" w:rsidRPr="005C0E0D">
              <w:rPr>
                <w:rFonts w:cs="Arial"/>
                <w:sz w:val="16"/>
                <w:szCs w:val="16"/>
              </w:rPr>
              <w:t>dding Page Object information</w:t>
            </w:r>
          </w:p>
        </w:tc>
        <w:tc>
          <w:tcPr>
            <w:tcW w:w="895" w:type="dxa"/>
            <w:tcBorders>
              <w:top w:val="none" w:sz="0" w:space="0" w:color="auto"/>
              <w:bottom w:val="none" w:sz="0" w:space="0" w:color="auto"/>
              <w:right w:val="none" w:sz="0" w:space="0" w:color="auto"/>
            </w:tcBorders>
          </w:tcPr>
          <w:p w14:paraId="7A34124E"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0EA5CF62"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6E997AFC"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111006F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2EE8F20D"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3</w:t>
            </w:r>
          </w:p>
        </w:tc>
        <w:tc>
          <w:tcPr>
            <w:tcW w:w="1080" w:type="dxa"/>
          </w:tcPr>
          <w:p w14:paraId="399AA3E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21/10/13</w:t>
            </w:r>
          </w:p>
        </w:tc>
        <w:tc>
          <w:tcPr>
            <w:tcW w:w="6030" w:type="dxa"/>
          </w:tcPr>
          <w:p w14:paraId="7C8EC42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Fix format issue</w:t>
            </w:r>
            <w:r w:rsidR="00A46641" w:rsidRPr="005C0E0D">
              <w:rPr>
                <w:rFonts w:cs="Arial"/>
                <w:sz w:val="16"/>
                <w:szCs w:val="16"/>
              </w:rPr>
              <w:t>s</w:t>
            </w:r>
          </w:p>
          <w:p w14:paraId="0C09352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Add template </w:t>
            </w:r>
            <w:r w:rsidR="00343B09" w:rsidRPr="005C0E0D">
              <w:rPr>
                <w:rFonts w:cs="Arial"/>
                <w:sz w:val="16"/>
                <w:szCs w:val="16"/>
              </w:rPr>
              <w:t>life trace</w:t>
            </w:r>
          </w:p>
        </w:tc>
        <w:tc>
          <w:tcPr>
            <w:tcW w:w="895" w:type="dxa"/>
          </w:tcPr>
          <w:p w14:paraId="584949E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3A92B421"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0A11A49E" w14:textId="77777777" w:rsidR="0049289C" w:rsidRPr="005C0E0D" w:rsidRDefault="0049289C" w:rsidP="0049289C">
            <w:pPr>
              <w:rPr>
                <w:rFonts w:cs="Arial"/>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61E4F5D9"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27B8655E" w14:textId="77777777" w:rsidR="0049289C" w:rsidRPr="005C0E0D" w:rsidRDefault="00F77535"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9289C" w:rsidRPr="005C0E0D">
              <w:rPr>
                <w:rFonts w:cs="Arial"/>
                <w:sz w:val="16"/>
                <w:szCs w:val="16"/>
              </w:rPr>
              <w:t>4</w:t>
            </w:r>
          </w:p>
        </w:tc>
        <w:tc>
          <w:tcPr>
            <w:tcW w:w="1080" w:type="dxa"/>
            <w:tcBorders>
              <w:top w:val="none" w:sz="0" w:space="0" w:color="auto"/>
              <w:bottom w:val="none" w:sz="0" w:space="0" w:color="auto"/>
            </w:tcBorders>
          </w:tcPr>
          <w:p w14:paraId="68159153"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22/04/11</w:t>
            </w:r>
          </w:p>
        </w:tc>
        <w:tc>
          <w:tcPr>
            <w:tcW w:w="6030" w:type="dxa"/>
            <w:tcBorders>
              <w:top w:val="none" w:sz="0" w:space="0" w:color="auto"/>
              <w:bottom w:val="none" w:sz="0" w:space="0" w:color="auto"/>
            </w:tcBorders>
          </w:tcPr>
          <w:p w14:paraId="1E75169D"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Section 2: Detailed Specifications </w:t>
            </w:r>
            <w:r w:rsidR="00E05981" w:rsidRPr="005C0E0D">
              <w:rPr>
                <w:rFonts w:cs="Arial"/>
                <w:sz w:val="16"/>
                <w:szCs w:val="16"/>
              </w:rPr>
              <w:t>/ Programming interface</w:t>
            </w:r>
            <w:r w:rsidRPr="005C0E0D">
              <w:rPr>
                <w:rFonts w:cs="Arial"/>
                <w:sz w:val="16"/>
                <w:szCs w:val="16"/>
              </w:rPr>
              <w:t xml:space="preserve">: explicit the parameter to set in </w:t>
            </w:r>
            <w:proofErr w:type="spellStart"/>
            <w:r w:rsidRPr="005C0E0D">
              <w:rPr>
                <w:rFonts w:cs="Arial"/>
                <w:sz w:val="16"/>
                <w:szCs w:val="16"/>
              </w:rPr>
              <w:t>DSxRD</w:t>
            </w:r>
            <w:proofErr w:type="spellEnd"/>
          </w:p>
          <w:p w14:paraId="0CF14960"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Section 3: Quality of services/Data privacy: provide more information to help PES writer answering the question</w:t>
            </w:r>
          </w:p>
        </w:tc>
        <w:tc>
          <w:tcPr>
            <w:tcW w:w="895" w:type="dxa"/>
            <w:tcBorders>
              <w:top w:val="none" w:sz="0" w:space="0" w:color="auto"/>
              <w:bottom w:val="none" w:sz="0" w:space="0" w:color="auto"/>
              <w:right w:val="none" w:sz="0" w:space="0" w:color="auto"/>
            </w:tcBorders>
          </w:tcPr>
          <w:p w14:paraId="1F988E2A"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7B27CE2A"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29152BC8" w14:textId="77777777" w:rsidR="001F1BF5" w:rsidRPr="005C0E0D" w:rsidRDefault="00837D84" w:rsidP="0049289C">
            <w:pPr>
              <w:rPr>
                <w:rFonts w:cs="Arial"/>
                <w:b w:val="0"/>
                <w:sz w:val="16"/>
                <w:szCs w:val="16"/>
              </w:rPr>
            </w:pPr>
            <w:r w:rsidRPr="005C0E0D">
              <w:rPr>
                <w:rFonts w:cs="Arial"/>
                <w:b w:val="0"/>
                <w:sz w:val="16"/>
                <w:szCs w:val="16"/>
              </w:rPr>
              <w:t>man2</w:t>
            </w:r>
            <w:r w:rsidR="005A6BA6">
              <w:rPr>
                <w:rFonts w:cs="Arial"/>
                <w:b w:val="0"/>
                <w:sz w:val="16"/>
                <w:szCs w:val="16"/>
              </w:rPr>
              <w:t>2</w:t>
            </w:r>
          </w:p>
          <w:p w14:paraId="2C3D70AC" w14:textId="77777777" w:rsidR="001F1BF5" w:rsidRPr="005C0E0D" w:rsidRDefault="004511BC" w:rsidP="0049289C">
            <w:pPr>
              <w:rPr>
                <w:rFonts w:cs="Arial"/>
                <w:b w:val="0"/>
                <w:sz w:val="16"/>
                <w:szCs w:val="16"/>
              </w:rPr>
            </w:pPr>
            <w:r w:rsidRPr="005C0E0D">
              <w:rPr>
                <w:rFonts w:cs="Arial"/>
                <w:b w:val="0"/>
                <w:sz w:val="16"/>
                <w:szCs w:val="16"/>
              </w:rPr>
              <w:t>rdh1</w:t>
            </w:r>
          </w:p>
          <w:p w14:paraId="4C18483B" w14:textId="77777777" w:rsidR="00837D84" w:rsidRPr="005C0E0D" w:rsidRDefault="001F1BF5" w:rsidP="0049289C">
            <w:pPr>
              <w:rPr>
                <w:rFonts w:cs="Arial"/>
                <w:b w:val="0"/>
                <w:sz w:val="16"/>
                <w:szCs w:val="16"/>
              </w:rPr>
            </w:pPr>
            <w:r w:rsidRPr="005C0E0D">
              <w:rPr>
                <w:rFonts w:cs="Arial"/>
                <w:b w:val="0"/>
                <w:sz w:val="16"/>
                <w:szCs w:val="16"/>
              </w:rPr>
              <w:t>ccc</w:t>
            </w:r>
          </w:p>
        </w:tc>
        <w:tc>
          <w:tcPr>
            <w:tcW w:w="990" w:type="dxa"/>
          </w:tcPr>
          <w:p w14:paraId="5A97DFCA" w14:textId="77777777" w:rsidR="00837D84" w:rsidRPr="005C0E0D" w:rsidRDefault="00837D84"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0F7138DA" w14:textId="77777777" w:rsidR="00837D84" w:rsidRPr="005C0E0D" w:rsidRDefault="00F77535"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FF0077" w:rsidRPr="005C0E0D">
              <w:rPr>
                <w:rFonts w:cs="Arial"/>
                <w:sz w:val="16"/>
                <w:szCs w:val="16"/>
              </w:rPr>
              <w:t>5</w:t>
            </w:r>
          </w:p>
        </w:tc>
        <w:tc>
          <w:tcPr>
            <w:tcW w:w="1080" w:type="dxa"/>
          </w:tcPr>
          <w:p w14:paraId="059ECF54" w14:textId="77777777" w:rsidR="00837D84" w:rsidRPr="005C0E0D" w:rsidRDefault="009C4BF6"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24</w:t>
            </w:r>
            <w:r w:rsidR="00B32D9C">
              <w:rPr>
                <w:rFonts w:cs="Arial"/>
                <w:sz w:val="16"/>
                <w:szCs w:val="16"/>
              </w:rPr>
              <w:t>/08/27</w:t>
            </w:r>
          </w:p>
        </w:tc>
        <w:tc>
          <w:tcPr>
            <w:tcW w:w="6030" w:type="dxa"/>
          </w:tcPr>
          <w:p w14:paraId="38846B9C" w14:textId="77777777" w:rsidR="009F39BC"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All template (man2</w:t>
            </w:r>
            <w:r w:rsidR="00695BA2" w:rsidRPr="005C0E0D">
              <w:rPr>
                <w:rFonts w:cs="Arial"/>
                <w:sz w:val="16"/>
                <w:szCs w:val="16"/>
              </w:rPr>
              <w:t>2</w:t>
            </w:r>
            <w:r w:rsidRPr="005C0E0D">
              <w:rPr>
                <w:rFonts w:cs="Arial"/>
                <w:sz w:val="16"/>
                <w:szCs w:val="16"/>
              </w:rPr>
              <w:t>):</w:t>
            </w:r>
          </w:p>
          <w:p w14:paraId="4B210BF3" w14:textId="77777777" w:rsidR="00384B1F" w:rsidRPr="005C0E0D" w:rsidRDefault="00FF0077"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Fix format issues</w:t>
            </w:r>
            <w:r w:rsidR="00384B1F" w:rsidRPr="005C0E0D">
              <w:rPr>
                <w:rFonts w:ascii="Arial" w:hAnsi="Arial" w:cs="Arial"/>
                <w:sz w:val="16"/>
                <w:szCs w:val="16"/>
              </w:rPr>
              <w:t xml:space="preserve">, </w:t>
            </w:r>
          </w:p>
          <w:p w14:paraId="4DD43FAB" w14:textId="77777777" w:rsidR="00384B1F"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 xml:space="preserve">Restriction of mandatory fields, </w:t>
            </w:r>
          </w:p>
          <w:p w14:paraId="629B6D84" w14:textId="77777777" w:rsidR="00837D84"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Required Information” deleted on optional chapters</w:t>
            </w:r>
          </w:p>
          <w:p w14:paraId="7FC55E74" w14:textId="77777777" w:rsidR="005C0E0D" w:rsidRPr="005C0E0D" w:rsidRDefault="008F3F70" w:rsidP="008F3F7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F3F70">
              <w:rPr>
                <w:rFonts w:ascii="Arial" w:hAnsi="Arial" w:cs="Arial"/>
                <w:sz w:val="16"/>
                <w:szCs w:val="16"/>
              </w:rPr>
              <w:t xml:space="preserve">Alignment with Dassault </w:t>
            </w:r>
            <w:proofErr w:type="spellStart"/>
            <w:r w:rsidRPr="008F3F70">
              <w:rPr>
                <w:rFonts w:ascii="Arial" w:hAnsi="Arial" w:cs="Arial"/>
                <w:sz w:val="16"/>
                <w:szCs w:val="16"/>
              </w:rPr>
              <w:t>Systèmes</w:t>
            </w:r>
            <w:proofErr w:type="spellEnd"/>
            <w:r w:rsidRPr="008F3F70">
              <w:rPr>
                <w:rFonts w:ascii="Arial" w:hAnsi="Arial" w:cs="Arial"/>
                <w:sz w:val="16"/>
                <w:szCs w:val="16"/>
              </w:rPr>
              <w:t xml:space="preserve"> Brand Equity</w:t>
            </w:r>
          </w:p>
          <w:p w14:paraId="51C591DC" w14:textId="77777777" w:rsidR="00384B1F"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2.2.2: add question about What’s new</w:t>
            </w:r>
            <w:r w:rsidR="004511BC" w:rsidRPr="005C0E0D">
              <w:rPr>
                <w:rFonts w:cs="Arial"/>
                <w:sz w:val="16"/>
                <w:szCs w:val="16"/>
              </w:rPr>
              <w:t xml:space="preserve"> (rdh1)</w:t>
            </w:r>
          </w:p>
          <w:p w14:paraId="2379795E" w14:textId="77777777" w:rsidR="00343B09" w:rsidRPr="005C0E0D" w:rsidRDefault="001F1BF5"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w:t>
            </w:r>
            <w:r w:rsidR="006579D1" w:rsidRPr="005C0E0D">
              <w:rPr>
                <w:rFonts w:cs="Arial"/>
                <w:sz w:val="16"/>
                <w:szCs w:val="16"/>
              </w:rPr>
              <w:t xml:space="preserve"> 3.1 Performance,</w:t>
            </w:r>
            <w:r w:rsidR="00695BA2" w:rsidRPr="005C0E0D">
              <w:rPr>
                <w:rFonts w:cs="Arial"/>
                <w:sz w:val="16"/>
                <w:szCs w:val="16"/>
              </w:rPr>
              <w:t xml:space="preserve"> capacity and scalability (PCS)</w:t>
            </w:r>
            <w:r w:rsidR="006579D1" w:rsidRPr="005C0E0D">
              <w:rPr>
                <w:rFonts w:cs="Arial"/>
                <w:sz w:val="16"/>
                <w:szCs w:val="16"/>
              </w:rPr>
              <w:t xml:space="preserve">: </w:t>
            </w:r>
          </w:p>
          <w:p w14:paraId="0631D9D4"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add reminder about the</w:t>
            </w:r>
            <w:r w:rsidR="006579D1" w:rsidRPr="005C0E0D">
              <w:rPr>
                <w:rFonts w:ascii="Arial" w:hAnsi="Arial" w:cs="Arial"/>
                <w:sz w:val="16"/>
                <w:szCs w:val="16"/>
              </w:rPr>
              <w:t xml:space="preserve"> process rule to create a PCS task to ensure the tests will be run and assessed</w:t>
            </w:r>
          </w:p>
          <w:p w14:paraId="417E42DA"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new authorized answers are “yes” or “no” to the question “Are PCS tests provided with the function?”</w:t>
            </w:r>
          </w:p>
          <w:p w14:paraId="23D77ED0" w14:textId="77777777" w:rsidR="00C95A06" w:rsidRPr="005C0E0D" w:rsidRDefault="00C95A06"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3.2 Security Controls: new authorized answers are “yes” or “no”</w:t>
            </w:r>
          </w:p>
          <w:p w14:paraId="1D28AE55" w14:textId="77777777" w:rsidR="00C95A06" w:rsidRPr="005C0E0D" w:rsidRDefault="00C95A06" w:rsidP="00C95A06">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3.3 Data Privacy: new authorized answers are “yes” or “no”</w:t>
            </w:r>
          </w:p>
        </w:tc>
        <w:tc>
          <w:tcPr>
            <w:tcW w:w="895" w:type="dxa"/>
          </w:tcPr>
          <w:p w14:paraId="3CB4B245" w14:textId="77777777" w:rsidR="00837D84" w:rsidRPr="005C0E0D" w:rsidRDefault="009F39BC"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B50BF3" w:rsidRPr="005C0E0D" w14:paraId="72A04F66"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411D1DF0" w14:textId="77777777" w:rsidR="00B50BF3" w:rsidRPr="005C0E0D" w:rsidRDefault="00B50BF3" w:rsidP="00B50BF3">
            <w:pPr>
              <w:rPr>
                <w:rFonts w:cs="Arial"/>
                <w:b w:val="0"/>
                <w:sz w:val="16"/>
                <w:szCs w:val="16"/>
              </w:rPr>
            </w:pPr>
            <w:r w:rsidRPr="005C0E0D">
              <w:rPr>
                <w:rFonts w:cs="Arial"/>
                <w:b w:val="0"/>
                <w:sz w:val="16"/>
                <w:szCs w:val="16"/>
              </w:rPr>
              <w:t>man2</w:t>
            </w:r>
            <w:r>
              <w:rPr>
                <w:rFonts w:cs="Arial"/>
                <w:b w:val="0"/>
                <w:sz w:val="16"/>
                <w:szCs w:val="16"/>
              </w:rPr>
              <w:t>2</w:t>
            </w:r>
          </w:p>
        </w:tc>
        <w:tc>
          <w:tcPr>
            <w:tcW w:w="990" w:type="dxa"/>
            <w:tcBorders>
              <w:top w:val="none" w:sz="0" w:space="0" w:color="auto"/>
              <w:bottom w:val="none" w:sz="0" w:space="0" w:color="auto"/>
            </w:tcBorders>
          </w:tcPr>
          <w:p w14:paraId="1512639F"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7D847FA8"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5.5</w:t>
            </w:r>
            <w:r>
              <w:rPr>
                <w:rFonts w:cs="Arial"/>
                <w:sz w:val="16"/>
                <w:szCs w:val="16"/>
              </w:rPr>
              <w:t>.1</w:t>
            </w:r>
          </w:p>
        </w:tc>
        <w:tc>
          <w:tcPr>
            <w:tcW w:w="1080" w:type="dxa"/>
            <w:tcBorders>
              <w:top w:val="none" w:sz="0" w:space="0" w:color="auto"/>
              <w:bottom w:val="none" w:sz="0" w:space="0" w:color="auto"/>
            </w:tcBorders>
          </w:tcPr>
          <w:p w14:paraId="5F225960" w14:textId="77777777" w:rsidR="00B50BF3"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24/10/04</w:t>
            </w:r>
          </w:p>
        </w:tc>
        <w:tc>
          <w:tcPr>
            <w:tcW w:w="6030" w:type="dxa"/>
            <w:tcBorders>
              <w:top w:val="none" w:sz="0" w:space="0" w:color="auto"/>
              <w:bottom w:val="none" w:sz="0" w:space="0" w:color="auto"/>
            </w:tcBorders>
          </w:tcPr>
          <w:p w14:paraId="43CB8FC4" w14:textId="77777777" w:rsidR="00B50BF3" w:rsidRPr="005C0E0D" w:rsidRDefault="00B50BF3" w:rsidP="00B50BF3">
            <w:pPr>
              <w:spacing w:after="0"/>
              <w:cnfStyle w:val="000000100000" w:firstRow="0" w:lastRow="0" w:firstColumn="0" w:lastColumn="0" w:oddVBand="0" w:evenVBand="0" w:oddHBand="1" w:evenHBand="0" w:firstRowFirstColumn="0" w:firstRowLastColumn="0" w:lastRowFirstColumn="0" w:lastRowLastColumn="0"/>
              <w:rPr>
                <w:rFonts w:cs="Arial"/>
                <w:sz w:val="16"/>
                <w:szCs w:val="16"/>
              </w:rPr>
            </w:pPr>
            <w:r w:rsidRPr="00B50BF3">
              <w:rPr>
                <w:rFonts w:cs="Arial"/>
                <w:sz w:val="16"/>
                <w:szCs w:val="16"/>
              </w:rPr>
              <w:t>Fix format issues</w:t>
            </w:r>
            <w:r>
              <w:rPr>
                <w:rFonts w:cs="Arial"/>
                <w:sz w:val="16"/>
                <w:szCs w:val="16"/>
              </w:rPr>
              <w:t xml:space="preserve"> on mandatory fields</w:t>
            </w:r>
          </w:p>
        </w:tc>
        <w:tc>
          <w:tcPr>
            <w:tcW w:w="895" w:type="dxa"/>
            <w:tcBorders>
              <w:top w:val="none" w:sz="0" w:space="0" w:color="auto"/>
              <w:bottom w:val="none" w:sz="0" w:space="0" w:color="auto"/>
              <w:right w:val="none" w:sz="0" w:space="0" w:color="auto"/>
            </w:tcBorders>
          </w:tcPr>
          <w:p w14:paraId="73572E83"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Validated</w:t>
            </w:r>
          </w:p>
        </w:tc>
      </w:tr>
    </w:tbl>
    <w:p w14:paraId="0B12E6FB" w14:textId="77777777" w:rsidR="00D86789" w:rsidRDefault="00D86789" w:rsidP="008C43A0"/>
    <w:sectPr w:rsidR="00D86789" w:rsidSect="00090129">
      <w:headerReference w:type="default" r:id="rId35"/>
      <w:footerReference w:type="default" r:id="rId36"/>
      <w:headerReference w:type="first" r:id="rId37"/>
      <w:footerReference w:type="first" r:id="rId38"/>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C5E4" w14:textId="77777777" w:rsidR="001D2F3B" w:rsidRDefault="001D2F3B" w:rsidP="00584320">
      <w:pPr>
        <w:spacing w:after="0" w:line="240" w:lineRule="auto"/>
      </w:pPr>
      <w:r>
        <w:separator/>
      </w:r>
    </w:p>
  </w:endnote>
  <w:endnote w:type="continuationSeparator" w:id="0">
    <w:p w14:paraId="6139BB33" w14:textId="77777777" w:rsidR="001D2F3B" w:rsidRDefault="001D2F3B"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panose1 w:val="020B0609000101010101"/>
    <w:charset w:val="81"/>
    <w:family w:val="modern"/>
    <w:pitch w:val="fixed"/>
    <w:sig w:usb0="B00002AF" w:usb1="69D77CFB" w:usb2="00000030" w:usb3="00000000" w:csb0="0008009F" w:csb1="00000000"/>
  </w:font>
  <w:font w:name="Simplified Arabic Fixed">
    <w:altName w:val="Courier New"/>
    <w:panose1 w:val="02070309020205020404"/>
    <w:charset w:val="B2"/>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4E2EB" w14:textId="77777777" w:rsidR="00F04E4A" w:rsidRDefault="00F04E4A" w:rsidP="00111A3B">
    <w:pPr>
      <w:pStyle w:val="Footer"/>
      <w:rPr>
        <w:sz w:val="20"/>
        <w:szCs w:val="20"/>
      </w:rPr>
    </w:pPr>
    <w:r w:rsidRPr="004D1196">
      <w:rPr>
        <w:rFonts w:cs="Arial"/>
        <w:noProof/>
        <w:sz w:val="44"/>
        <w:szCs w:val="44"/>
      </w:rPr>
      <w:drawing>
        <wp:anchor distT="0" distB="0" distL="114300" distR="114300" simplePos="0" relativeHeight="251661824" behindDoc="0" locked="0" layoutInCell="1" allowOverlap="1" wp14:anchorId="10D5BF84" wp14:editId="7320D582">
          <wp:simplePos x="0" y="0"/>
          <wp:positionH relativeFrom="rightMargin">
            <wp:posOffset>-786130</wp:posOffset>
          </wp:positionH>
          <wp:positionV relativeFrom="paragraph">
            <wp:posOffset>82550</wp:posOffset>
          </wp:positionV>
          <wp:extent cx="1133856" cy="356616"/>
          <wp:effectExtent l="0" t="0" r="0" b="571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33856" cy="356616"/>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2C2217E1" w14:textId="77777777" w:rsidR="00F04E4A" w:rsidRDefault="00F04E4A" w:rsidP="00111A3B">
        <w:pPr>
          <w:pStyle w:val="Footer"/>
          <w:rPr>
            <w:sz w:val="20"/>
            <w:szCs w:val="20"/>
          </w:rPr>
        </w:pPr>
      </w:p>
      <w:p w14:paraId="32FAE9A8" w14:textId="77777777" w:rsidR="00F04E4A" w:rsidRPr="00111A3B" w:rsidRDefault="00F04E4A"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B50BF3" w:rsidRPr="00B50BF3">
          <w:rPr>
            <w:noProof/>
            <w:color w:val="005386"/>
            <w:szCs w:val="20"/>
          </w:rPr>
          <w:t>16</w:t>
        </w:r>
        <w:r w:rsidRPr="00111A3B">
          <w:rPr>
            <w:color w:val="005386"/>
            <w:sz w:val="20"/>
            <w:szCs w:val="20"/>
          </w:rPr>
          <w:fldChar w:fldCharType="end"/>
        </w:r>
        <w:r>
          <w:rPr>
            <w:color w:val="005386"/>
            <w:sz w:val="20"/>
            <w:szCs w:val="20"/>
          </w:rPr>
          <w:t xml:space="preserve">     </w:t>
        </w:r>
      </w:p>
    </w:sdtContent>
  </w:sdt>
  <w:p w14:paraId="5EE2A07B" w14:textId="77777777" w:rsidR="00F04E4A" w:rsidRDefault="00F04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978AC" w14:textId="77777777" w:rsidR="00F04E4A" w:rsidRDefault="00B50BF3">
    <w:pPr>
      <w:pStyle w:val="Footer"/>
    </w:pPr>
    <w:r>
      <w:t>Last Modified: 2024/10/04</w:t>
    </w:r>
  </w:p>
  <w:p w14:paraId="1F471CC1" w14:textId="77777777" w:rsidR="00F04E4A" w:rsidRDefault="00F04E4A">
    <w:pPr>
      <w:pStyle w:val="Footer"/>
    </w:pPr>
  </w:p>
  <w:p w14:paraId="0626C96C" w14:textId="77777777" w:rsidR="00F04E4A" w:rsidRDefault="00F04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F1869" w14:textId="77777777" w:rsidR="001D2F3B" w:rsidRDefault="001D2F3B" w:rsidP="00584320">
      <w:pPr>
        <w:spacing w:after="0" w:line="240" w:lineRule="auto"/>
      </w:pPr>
      <w:r>
        <w:separator/>
      </w:r>
    </w:p>
  </w:footnote>
  <w:footnote w:type="continuationSeparator" w:id="0">
    <w:p w14:paraId="56145E75" w14:textId="77777777" w:rsidR="001D2F3B" w:rsidRDefault="001D2F3B" w:rsidP="0058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AE4A1" w14:textId="77777777" w:rsidR="00F04E4A" w:rsidRDefault="00F04E4A" w:rsidP="00111A3B">
    <w:pPr>
      <w:pStyle w:val="Header"/>
      <w:tabs>
        <w:tab w:val="clear" w:pos="4513"/>
      </w:tabs>
    </w:pPr>
    <w:r w:rsidRPr="00F514CB">
      <w:rPr>
        <w:noProof/>
      </w:rPr>
      <mc:AlternateContent>
        <mc:Choice Requires="wps">
          <w:drawing>
            <wp:anchor distT="0" distB="0" distL="114300" distR="114300" simplePos="0" relativeHeight="251659776" behindDoc="0" locked="0" layoutInCell="1" allowOverlap="1" wp14:anchorId="45CD17AB" wp14:editId="6811E046">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3422EAC"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xml:space="preserve">© Dassault </w:t>
                          </w:r>
                          <w:proofErr w:type="spellStart"/>
                          <w:r w:rsidRPr="005B5511">
                            <w:rPr>
                              <w:rFonts w:cs="Arial"/>
                              <w:color w:val="003F66"/>
                              <w:sz w:val="12"/>
                              <w:szCs w:val="12"/>
                            </w:rPr>
                            <w:t>Systèmes</w:t>
                          </w:r>
                          <w:proofErr w:type="spellEnd"/>
                          <w:r w:rsidRPr="005B5511">
                            <w:rPr>
                              <w:rFonts w:cs="Arial"/>
                              <w:color w:val="003F66"/>
                              <w:sz w:val="12"/>
                              <w:szCs w:val="12"/>
                            </w:rPr>
                            <w:t xml:space="preserve"> | Confidential Information | 2024</w:t>
                          </w:r>
                        </w:p>
                        <w:p w14:paraId="2D054CE2" w14:textId="77777777" w:rsidR="00F04E4A" w:rsidRPr="005B5511" w:rsidRDefault="00F04E4A" w:rsidP="00F514CB">
                          <w:pPr>
                            <w:jc w:val="center"/>
                            <w:rPr>
                              <w:color w:val="003F6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CD17AB" id="_x0000_t202" coordsize="21600,21600" o:spt="202" path="m,l,21600r21600,l21600,xe">
              <v:stroke joinstyle="miter"/>
              <v:path gradientshapeok="t" o:connecttype="rect"/>
            </v:shapetype>
            <v:shape id="Text Box 6" o:spid="_x0000_s1040" type="#_x0000_t202" style="position:absolute;margin-left:41.85pt;margin-top:100.7pt;width:25.3pt;height:640.5pt;z-index:25165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" stroked="f" strokeweight="0">
              <v:textbox style="layout-flow:vertical;mso-layout-flow-alt:bottom-to-top">
                <w:txbxContent>
                  <w:p w14:paraId="53422EAC"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xml:space="preserve">© Dassault </w:t>
                    </w:r>
                    <w:proofErr w:type="spellStart"/>
                    <w:r w:rsidRPr="005B5511">
                      <w:rPr>
                        <w:rFonts w:cs="Arial"/>
                        <w:color w:val="003F66"/>
                        <w:sz w:val="12"/>
                        <w:szCs w:val="12"/>
                      </w:rPr>
                      <w:t>Systèmes</w:t>
                    </w:r>
                    <w:proofErr w:type="spellEnd"/>
                    <w:r w:rsidRPr="005B5511">
                      <w:rPr>
                        <w:rFonts w:cs="Arial"/>
                        <w:color w:val="003F66"/>
                        <w:sz w:val="12"/>
                        <w:szCs w:val="12"/>
                      </w:rPr>
                      <w:t xml:space="preserve"> | Confidential Information | 2024</w:t>
                    </w:r>
                  </w:p>
                  <w:p w14:paraId="2D054CE2" w14:textId="77777777" w:rsidR="00F04E4A" w:rsidRPr="005B5511" w:rsidRDefault="00F04E4A" w:rsidP="00F514CB">
                    <w:pPr>
                      <w:jc w:val="center"/>
                      <w:rPr>
                        <w:color w:val="003F66"/>
                        <w:sz w:val="12"/>
                        <w:szCs w:val="12"/>
                      </w:rPr>
                    </w:pPr>
                  </w:p>
                </w:txbxContent>
              </v:textbox>
              <w10:wrap anchorx="margin" anchory="page"/>
            </v:shape>
          </w:pict>
        </mc:Fallback>
      </mc:AlternateContent>
    </w:r>
    <w:r>
      <w:softHyphen/>
    </w:r>
    <w:r>
      <w:tab/>
    </w:r>
    <w: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34295" w14:textId="77777777" w:rsidR="00F04E4A" w:rsidRPr="00A604D4" w:rsidRDefault="00F04E4A" w:rsidP="00631A8B">
    <w:pPr>
      <w:pStyle w:val="Header"/>
      <w:jc w:val="center"/>
    </w:pPr>
    <w:r w:rsidRPr="00A604D4">
      <w:t>3DS_C_D</w:t>
    </w:r>
    <w:r>
      <w:t>_F_PES_R_PEST_PES_Template_</w:t>
    </w:r>
    <w:bookmarkStart w:id="241" w:name="PES_Template_Version"/>
    <w:r>
      <w:t>V5R</w:t>
    </w:r>
    <w:r w:rsidR="00B50BF3">
      <w:t>5.1</w:t>
    </w:r>
    <w:bookmarkEnd w:id="24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D24B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3E699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4090001"/>
    <w:lvl w:ilvl="0">
      <w:start w:val="1"/>
      <w:numFmt w:val="bullet"/>
      <w:lvlText w:val=""/>
      <w:lvlJc w:val="left"/>
      <w:pPr>
        <w:ind w:left="360" w:hanging="360"/>
      </w:pPr>
      <w:rPr>
        <w:rFonts w:ascii="Symbol" w:hAnsi="Symbol" w:hint="default"/>
      </w:rPr>
    </w:lvl>
  </w:abstractNum>
  <w:abstractNum w:abstractNumId="3" w15:restartNumberingAfterBreak="0">
    <w:nsid w:val="00376180"/>
    <w:multiLevelType w:val="hybridMultilevel"/>
    <w:tmpl w:val="7B28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E1F9A"/>
    <w:multiLevelType w:val="multilevel"/>
    <w:tmpl w:val="8AB00C5E"/>
    <w:lvl w:ilvl="0">
      <w:start w:val="1"/>
      <w:numFmt w:val="decimal"/>
      <w:pStyle w:val="PartTitle"/>
      <w:suff w:val="space"/>
      <w:lvlText w:val="Section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3DS2Title1"/>
      <w:suff w:val="space"/>
      <w:lvlText w:val="%1.%2."/>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DS2Title2"/>
      <w:suff w:val="space"/>
      <w:lvlText w:val="%1.%2.%3."/>
      <w:lvlJc w:val="left"/>
      <w:pPr>
        <w:ind w:left="108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33942D1"/>
    <w:multiLevelType w:val="hybridMultilevel"/>
    <w:tmpl w:val="2DAC8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33F2A62"/>
    <w:multiLevelType w:val="hybridMultilevel"/>
    <w:tmpl w:val="668A1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7B158C"/>
    <w:multiLevelType w:val="multilevel"/>
    <w:tmpl w:val="80269A9A"/>
    <w:lvl w:ilvl="0">
      <w:start w:val="1"/>
      <w:numFmt w:val="decimal"/>
      <w:pStyle w:val="donotuse1"/>
      <w:lvlText w:val="%1."/>
      <w:lvlJc w:val="left"/>
      <w:pPr>
        <w:ind w:left="360" w:hanging="360"/>
      </w:pPr>
    </w:lvl>
    <w:lvl w:ilvl="1">
      <w:start w:val="1"/>
      <w:numFmt w:val="decimal"/>
      <w:pStyle w:val="donotus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DB4FFB"/>
    <w:multiLevelType w:val="hybridMultilevel"/>
    <w:tmpl w:val="3AA404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0800BC"/>
    <w:multiLevelType w:val="hybridMultilevel"/>
    <w:tmpl w:val="DA965584"/>
    <w:lvl w:ilvl="0" w:tplc="D520CF1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B25EA7"/>
    <w:multiLevelType w:val="hybridMultilevel"/>
    <w:tmpl w:val="CF42A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93432"/>
    <w:multiLevelType w:val="hybridMultilevel"/>
    <w:tmpl w:val="4126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139A0"/>
    <w:multiLevelType w:val="hybridMultilevel"/>
    <w:tmpl w:val="A3A0D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594397"/>
    <w:multiLevelType w:val="hybridMultilevel"/>
    <w:tmpl w:val="6600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12E7A"/>
    <w:multiLevelType w:val="hybridMultilevel"/>
    <w:tmpl w:val="0002C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2E2067"/>
    <w:multiLevelType w:val="multilevel"/>
    <w:tmpl w:val="9D0C6B4A"/>
    <w:styleLink w:val="Headings"/>
    <w:lvl w:ilvl="0">
      <w:start w:val="1"/>
      <w:numFmt w:val="decimal"/>
      <w:lvlText w:val="Section %1"/>
      <w:lvlJc w:val="left"/>
      <w:pPr>
        <w:ind w:left="45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9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274E9D"/>
    <w:multiLevelType w:val="hybridMultilevel"/>
    <w:tmpl w:val="4BCC5F2A"/>
    <w:lvl w:ilvl="0" w:tplc="277E4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3B5F90"/>
    <w:multiLevelType w:val="hybridMultilevel"/>
    <w:tmpl w:val="E59E8B3E"/>
    <w:lvl w:ilvl="0" w:tplc="30660B0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F50F33"/>
    <w:multiLevelType w:val="hybridMultilevel"/>
    <w:tmpl w:val="82E04E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3B1149"/>
    <w:multiLevelType w:val="hybridMultilevel"/>
    <w:tmpl w:val="9DEE1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955B41"/>
    <w:multiLevelType w:val="hybridMultilevel"/>
    <w:tmpl w:val="DA6E4B0A"/>
    <w:lvl w:ilvl="0" w:tplc="89863B56">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130CF5"/>
    <w:multiLevelType w:val="multilevel"/>
    <w:tmpl w:val="220C99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31"/>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3" w15:restartNumberingAfterBreak="0">
    <w:nsid w:val="69F81161"/>
    <w:multiLevelType w:val="hybridMultilevel"/>
    <w:tmpl w:val="5DB0A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4507A2"/>
    <w:multiLevelType w:val="hybridMultilevel"/>
    <w:tmpl w:val="F716C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2669903">
    <w:abstractNumId w:val="4"/>
  </w:num>
  <w:num w:numId="2" w16cid:durableId="121467007">
    <w:abstractNumId w:val="22"/>
  </w:num>
  <w:num w:numId="3" w16cid:durableId="196237608">
    <w:abstractNumId w:val="17"/>
  </w:num>
  <w:num w:numId="4" w16cid:durableId="1440563177">
    <w:abstractNumId w:val="2"/>
  </w:num>
  <w:num w:numId="5" w16cid:durableId="2113816627">
    <w:abstractNumId w:val="0"/>
  </w:num>
  <w:num w:numId="6" w16cid:durableId="65341484">
    <w:abstractNumId w:val="1"/>
  </w:num>
  <w:num w:numId="7" w16cid:durableId="217666205">
    <w:abstractNumId w:val="15"/>
  </w:num>
  <w:num w:numId="8" w16cid:durableId="986011805">
    <w:abstractNumId w:val="7"/>
  </w:num>
  <w:num w:numId="9" w16cid:durableId="1203247643">
    <w:abstractNumId w:val="23"/>
  </w:num>
  <w:num w:numId="10" w16cid:durableId="448548674">
    <w:abstractNumId w:val="9"/>
  </w:num>
  <w:num w:numId="11" w16cid:durableId="87236011">
    <w:abstractNumId w:val="11"/>
  </w:num>
  <w:num w:numId="12" w16cid:durableId="1958173227">
    <w:abstractNumId w:val="3"/>
  </w:num>
  <w:num w:numId="13" w16cid:durableId="1824616940">
    <w:abstractNumId w:val="21"/>
  </w:num>
  <w:num w:numId="14" w16cid:durableId="357853416">
    <w:abstractNumId w:val="13"/>
  </w:num>
  <w:num w:numId="15" w16cid:durableId="2089956261">
    <w:abstractNumId w:val="8"/>
  </w:num>
  <w:num w:numId="16" w16cid:durableId="967466944">
    <w:abstractNumId w:val="10"/>
  </w:num>
  <w:num w:numId="17" w16cid:durableId="117841313">
    <w:abstractNumId w:val="20"/>
  </w:num>
  <w:num w:numId="18" w16cid:durableId="1936598258">
    <w:abstractNumId w:val="5"/>
  </w:num>
  <w:num w:numId="19" w16cid:durableId="894320967">
    <w:abstractNumId w:val="24"/>
  </w:num>
  <w:num w:numId="20" w16cid:durableId="118963013">
    <w:abstractNumId w:val="6"/>
  </w:num>
  <w:num w:numId="21" w16cid:durableId="378668690">
    <w:abstractNumId w:val="19"/>
  </w:num>
  <w:num w:numId="22" w16cid:durableId="216624883">
    <w:abstractNumId w:val="16"/>
  </w:num>
  <w:num w:numId="23" w16cid:durableId="1325160004">
    <w:abstractNumId w:val="14"/>
  </w:num>
  <w:num w:numId="24" w16cid:durableId="1020623790">
    <w:abstractNumId w:val="12"/>
  </w:num>
  <w:num w:numId="25" w16cid:durableId="2038892238">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6"/>
  <w:hyphenationZone w:val="425"/>
  <w:drawingGridHorizontalSpacing w:val="110"/>
  <w:displayHorizontalDrawingGridEvery w:val="2"/>
  <w:characterSpacingControl w:val="doNotCompress"/>
  <w:hdrShapeDefaults>
    <o:shapedefaults v:ext="edit" spidmax="2050" style="mso-position-horizontal:center;mso-position-horizontal-relative:right-margin-area"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15"/>
    <w:rsid w:val="00002285"/>
    <w:rsid w:val="000029D8"/>
    <w:rsid w:val="00003E2C"/>
    <w:rsid w:val="00006508"/>
    <w:rsid w:val="00007C6C"/>
    <w:rsid w:val="000100D2"/>
    <w:rsid w:val="0001243F"/>
    <w:rsid w:val="00012884"/>
    <w:rsid w:val="00013857"/>
    <w:rsid w:val="000157A5"/>
    <w:rsid w:val="00016D71"/>
    <w:rsid w:val="00017642"/>
    <w:rsid w:val="00021471"/>
    <w:rsid w:val="00023E7E"/>
    <w:rsid w:val="00024159"/>
    <w:rsid w:val="000246B3"/>
    <w:rsid w:val="00025417"/>
    <w:rsid w:val="00025A38"/>
    <w:rsid w:val="00034030"/>
    <w:rsid w:val="000342DE"/>
    <w:rsid w:val="00035E8A"/>
    <w:rsid w:val="0003606A"/>
    <w:rsid w:val="00036393"/>
    <w:rsid w:val="00036CC5"/>
    <w:rsid w:val="000375B8"/>
    <w:rsid w:val="000407BE"/>
    <w:rsid w:val="00041904"/>
    <w:rsid w:val="0004195F"/>
    <w:rsid w:val="0004272F"/>
    <w:rsid w:val="00043091"/>
    <w:rsid w:val="00043800"/>
    <w:rsid w:val="000439E8"/>
    <w:rsid w:val="00044655"/>
    <w:rsid w:val="00045151"/>
    <w:rsid w:val="0004708C"/>
    <w:rsid w:val="00052690"/>
    <w:rsid w:val="00056971"/>
    <w:rsid w:val="00057F3E"/>
    <w:rsid w:val="0006060F"/>
    <w:rsid w:val="00061FD7"/>
    <w:rsid w:val="000633AA"/>
    <w:rsid w:val="00063862"/>
    <w:rsid w:val="00063AB0"/>
    <w:rsid w:val="0006748F"/>
    <w:rsid w:val="00070463"/>
    <w:rsid w:val="000764A2"/>
    <w:rsid w:val="00081174"/>
    <w:rsid w:val="00081550"/>
    <w:rsid w:val="000817CC"/>
    <w:rsid w:val="00081BBE"/>
    <w:rsid w:val="00082C77"/>
    <w:rsid w:val="00085922"/>
    <w:rsid w:val="00087150"/>
    <w:rsid w:val="00090129"/>
    <w:rsid w:val="00091CF2"/>
    <w:rsid w:val="000926FB"/>
    <w:rsid w:val="00096009"/>
    <w:rsid w:val="000976C8"/>
    <w:rsid w:val="000A513E"/>
    <w:rsid w:val="000A59EB"/>
    <w:rsid w:val="000B7B73"/>
    <w:rsid w:val="000C07A5"/>
    <w:rsid w:val="000C5D10"/>
    <w:rsid w:val="000C77D3"/>
    <w:rsid w:val="000D0A98"/>
    <w:rsid w:val="000D0B37"/>
    <w:rsid w:val="000D1E12"/>
    <w:rsid w:val="000D3278"/>
    <w:rsid w:val="000D3E8F"/>
    <w:rsid w:val="000E13D7"/>
    <w:rsid w:val="000F0831"/>
    <w:rsid w:val="000F0E16"/>
    <w:rsid w:val="000F17BA"/>
    <w:rsid w:val="000F50B6"/>
    <w:rsid w:val="000F5849"/>
    <w:rsid w:val="000F7A9D"/>
    <w:rsid w:val="00103D25"/>
    <w:rsid w:val="001041EB"/>
    <w:rsid w:val="00106ED6"/>
    <w:rsid w:val="001105F1"/>
    <w:rsid w:val="00111A3B"/>
    <w:rsid w:val="00114295"/>
    <w:rsid w:val="00122BCC"/>
    <w:rsid w:val="0012375B"/>
    <w:rsid w:val="00125B1E"/>
    <w:rsid w:val="00136457"/>
    <w:rsid w:val="00137AC3"/>
    <w:rsid w:val="0014119E"/>
    <w:rsid w:val="001434FE"/>
    <w:rsid w:val="001448AF"/>
    <w:rsid w:val="0015104E"/>
    <w:rsid w:val="00152017"/>
    <w:rsid w:val="0015475E"/>
    <w:rsid w:val="00156895"/>
    <w:rsid w:val="001575C7"/>
    <w:rsid w:val="0016093E"/>
    <w:rsid w:val="001614E8"/>
    <w:rsid w:val="0016194A"/>
    <w:rsid w:val="001660CD"/>
    <w:rsid w:val="0016763A"/>
    <w:rsid w:val="00171469"/>
    <w:rsid w:val="0017290A"/>
    <w:rsid w:val="00172B97"/>
    <w:rsid w:val="00172C00"/>
    <w:rsid w:val="00173E62"/>
    <w:rsid w:val="001807C7"/>
    <w:rsid w:val="001818C6"/>
    <w:rsid w:val="00181D3B"/>
    <w:rsid w:val="001856D5"/>
    <w:rsid w:val="0018604A"/>
    <w:rsid w:val="0018680A"/>
    <w:rsid w:val="00187B50"/>
    <w:rsid w:val="00190538"/>
    <w:rsid w:val="00190A24"/>
    <w:rsid w:val="001911ED"/>
    <w:rsid w:val="00191732"/>
    <w:rsid w:val="00192C1C"/>
    <w:rsid w:val="001946C6"/>
    <w:rsid w:val="00195741"/>
    <w:rsid w:val="0019578B"/>
    <w:rsid w:val="001A0829"/>
    <w:rsid w:val="001A1579"/>
    <w:rsid w:val="001A226A"/>
    <w:rsid w:val="001A32E9"/>
    <w:rsid w:val="001A3E92"/>
    <w:rsid w:val="001A5E39"/>
    <w:rsid w:val="001A6427"/>
    <w:rsid w:val="001A77B2"/>
    <w:rsid w:val="001B2A57"/>
    <w:rsid w:val="001B4054"/>
    <w:rsid w:val="001B6563"/>
    <w:rsid w:val="001B685F"/>
    <w:rsid w:val="001C0EC8"/>
    <w:rsid w:val="001C1940"/>
    <w:rsid w:val="001C1A73"/>
    <w:rsid w:val="001C4F95"/>
    <w:rsid w:val="001C5D73"/>
    <w:rsid w:val="001C6DA9"/>
    <w:rsid w:val="001D0415"/>
    <w:rsid w:val="001D0CE2"/>
    <w:rsid w:val="001D0F07"/>
    <w:rsid w:val="001D2F3B"/>
    <w:rsid w:val="001D3CD4"/>
    <w:rsid w:val="001D4015"/>
    <w:rsid w:val="001D78DC"/>
    <w:rsid w:val="001E1181"/>
    <w:rsid w:val="001E11ED"/>
    <w:rsid w:val="001E18C6"/>
    <w:rsid w:val="001E41EA"/>
    <w:rsid w:val="001E5378"/>
    <w:rsid w:val="001F19DA"/>
    <w:rsid w:val="001F1BF5"/>
    <w:rsid w:val="001F1F31"/>
    <w:rsid w:val="001F5290"/>
    <w:rsid w:val="001F7C54"/>
    <w:rsid w:val="00200B72"/>
    <w:rsid w:val="00201611"/>
    <w:rsid w:val="0020479C"/>
    <w:rsid w:val="002105D5"/>
    <w:rsid w:val="0021079A"/>
    <w:rsid w:val="00211878"/>
    <w:rsid w:val="00212C88"/>
    <w:rsid w:val="00214445"/>
    <w:rsid w:val="0021587F"/>
    <w:rsid w:val="00220235"/>
    <w:rsid w:val="00220828"/>
    <w:rsid w:val="002209BF"/>
    <w:rsid w:val="00225564"/>
    <w:rsid w:val="00225B7F"/>
    <w:rsid w:val="002314C1"/>
    <w:rsid w:val="0023471A"/>
    <w:rsid w:val="00236FD8"/>
    <w:rsid w:val="00237015"/>
    <w:rsid w:val="00243125"/>
    <w:rsid w:val="00243786"/>
    <w:rsid w:val="0024757F"/>
    <w:rsid w:val="00252F3C"/>
    <w:rsid w:val="0025333A"/>
    <w:rsid w:val="002534A7"/>
    <w:rsid w:val="0025360B"/>
    <w:rsid w:val="00255C37"/>
    <w:rsid w:val="002623CD"/>
    <w:rsid w:val="002633C7"/>
    <w:rsid w:val="002638A2"/>
    <w:rsid w:val="00264B23"/>
    <w:rsid w:val="0026634A"/>
    <w:rsid w:val="00272889"/>
    <w:rsid w:val="00276C1E"/>
    <w:rsid w:val="00277989"/>
    <w:rsid w:val="002804D0"/>
    <w:rsid w:val="002804FB"/>
    <w:rsid w:val="00281976"/>
    <w:rsid w:val="002821CB"/>
    <w:rsid w:val="00283258"/>
    <w:rsid w:val="0028451C"/>
    <w:rsid w:val="002879D7"/>
    <w:rsid w:val="0029279F"/>
    <w:rsid w:val="00294598"/>
    <w:rsid w:val="002949B9"/>
    <w:rsid w:val="002A016A"/>
    <w:rsid w:val="002A33A4"/>
    <w:rsid w:val="002A362B"/>
    <w:rsid w:val="002A3A6E"/>
    <w:rsid w:val="002A5639"/>
    <w:rsid w:val="002B0409"/>
    <w:rsid w:val="002B0C86"/>
    <w:rsid w:val="002B0E77"/>
    <w:rsid w:val="002B102B"/>
    <w:rsid w:val="002B1A63"/>
    <w:rsid w:val="002B3072"/>
    <w:rsid w:val="002C1603"/>
    <w:rsid w:val="002C3ED1"/>
    <w:rsid w:val="002C3F19"/>
    <w:rsid w:val="002C6133"/>
    <w:rsid w:val="002C78F7"/>
    <w:rsid w:val="002D0AD0"/>
    <w:rsid w:val="002D2A8E"/>
    <w:rsid w:val="002D61FB"/>
    <w:rsid w:val="002D6949"/>
    <w:rsid w:val="002D7E3A"/>
    <w:rsid w:val="002E02C5"/>
    <w:rsid w:val="002E51E4"/>
    <w:rsid w:val="002F0642"/>
    <w:rsid w:val="002F0C38"/>
    <w:rsid w:val="002F2083"/>
    <w:rsid w:val="002F2311"/>
    <w:rsid w:val="002F777B"/>
    <w:rsid w:val="00300495"/>
    <w:rsid w:val="003014B9"/>
    <w:rsid w:val="00301A6A"/>
    <w:rsid w:val="003029DD"/>
    <w:rsid w:val="00305E7A"/>
    <w:rsid w:val="00306AD0"/>
    <w:rsid w:val="003079F6"/>
    <w:rsid w:val="00311B9A"/>
    <w:rsid w:val="00314F8B"/>
    <w:rsid w:val="00320BDA"/>
    <w:rsid w:val="00325052"/>
    <w:rsid w:val="00333519"/>
    <w:rsid w:val="00334548"/>
    <w:rsid w:val="00334710"/>
    <w:rsid w:val="00334AFA"/>
    <w:rsid w:val="00335434"/>
    <w:rsid w:val="003367D6"/>
    <w:rsid w:val="00336BAC"/>
    <w:rsid w:val="0033768B"/>
    <w:rsid w:val="003406D0"/>
    <w:rsid w:val="003420A7"/>
    <w:rsid w:val="00343B09"/>
    <w:rsid w:val="00350688"/>
    <w:rsid w:val="00350DC8"/>
    <w:rsid w:val="003517E7"/>
    <w:rsid w:val="0035364F"/>
    <w:rsid w:val="00354B0A"/>
    <w:rsid w:val="00355E15"/>
    <w:rsid w:val="003576E6"/>
    <w:rsid w:val="00357809"/>
    <w:rsid w:val="0036144F"/>
    <w:rsid w:val="00366256"/>
    <w:rsid w:val="00366AC1"/>
    <w:rsid w:val="00367093"/>
    <w:rsid w:val="0036716C"/>
    <w:rsid w:val="00370C39"/>
    <w:rsid w:val="00372177"/>
    <w:rsid w:val="00374043"/>
    <w:rsid w:val="00376682"/>
    <w:rsid w:val="00377A04"/>
    <w:rsid w:val="0038173D"/>
    <w:rsid w:val="00384B1F"/>
    <w:rsid w:val="0038752A"/>
    <w:rsid w:val="003900F9"/>
    <w:rsid w:val="00390810"/>
    <w:rsid w:val="00390924"/>
    <w:rsid w:val="0039236B"/>
    <w:rsid w:val="003928D2"/>
    <w:rsid w:val="00395D14"/>
    <w:rsid w:val="0039767D"/>
    <w:rsid w:val="00397956"/>
    <w:rsid w:val="003A349F"/>
    <w:rsid w:val="003A6E10"/>
    <w:rsid w:val="003B05CB"/>
    <w:rsid w:val="003B1589"/>
    <w:rsid w:val="003B41CE"/>
    <w:rsid w:val="003B4554"/>
    <w:rsid w:val="003B50E5"/>
    <w:rsid w:val="003B7079"/>
    <w:rsid w:val="003B7D97"/>
    <w:rsid w:val="003C1305"/>
    <w:rsid w:val="003C1C72"/>
    <w:rsid w:val="003C3697"/>
    <w:rsid w:val="003C54A0"/>
    <w:rsid w:val="003C7A21"/>
    <w:rsid w:val="003D2523"/>
    <w:rsid w:val="003D3A6B"/>
    <w:rsid w:val="003D455B"/>
    <w:rsid w:val="003D470C"/>
    <w:rsid w:val="003E10DB"/>
    <w:rsid w:val="003E34E1"/>
    <w:rsid w:val="003E72EC"/>
    <w:rsid w:val="003F2925"/>
    <w:rsid w:val="003F301D"/>
    <w:rsid w:val="003F4623"/>
    <w:rsid w:val="003F495E"/>
    <w:rsid w:val="003F5C8D"/>
    <w:rsid w:val="003F6F10"/>
    <w:rsid w:val="003F76AE"/>
    <w:rsid w:val="00400D86"/>
    <w:rsid w:val="00401B15"/>
    <w:rsid w:val="004023DD"/>
    <w:rsid w:val="00402E98"/>
    <w:rsid w:val="00403BEC"/>
    <w:rsid w:val="004116F3"/>
    <w:rsid w:val="00412334"/>
    <w:rsid w:val="00412539"/>
    <w:rsid w:val="00412ADD"/>
    <w:rsid w:val="004131A0"/>
    <w:rsid w:val="00413E5A"/>
    <w:rsid w:val="00414E12"/>
    <w:rsid w:val="00417767"/>
    <w:rsid w:val="00422A2C"/>
    <w:rsid w:val="00423070"/>
    <w:rsid w:val="00423570"/>
    <w:rsid w:val="004256C7"/>
    <w:rsid w:val="004306EB"/>
    <w:rsid w:val="0043074C"/>
    <w:rsid w:val="0044233B"/>
    <w:rsid w:val="004424B6"/>
    <w:rsid w:val="00443BC0"/>
    <w:rsid w:val="00446EBE"/>
    <w:rsid w:val="004511BC"/>
    <w:rsid w:val="00451BE1"/>
    <w:rsid w:val="0045316A"/>
    <w:rsid w:val="00455372"/>
    <w:rsid w:val="00455B7C"/>
    <w:rsid w:val="004651BD"/>
    <w:rsid w:val="004657DD"/>
    <w:rsid w:val="00471687"/>
    <w:rsid w:val="0047174F"/>
    <w:rsid w:val="00471C5D"/>
    <w:rsid w:val="00472828"/>
    <w:rsid w:val="004736E3"/>
    <w:rsid w:val="00473C13"/>
    <w:rsid w:val="00477CF4"/>
    <w:rsid w:val="00480F7E"/>
    <w:rsid w:val="004810BE"/>
    <w:rsid w:val="004824BC"/>
    <w:rsid w:val="004827EB"/>
    <w:rsid w:val="00483069"/>
    <w:rsid w:val="0048376F"/>
    <w:rsid w:val="004848BA"/>
    <w:rsid w:val="00484F7D"/>
    <w:rsid w:val="004852F2"/>
    <w:rsid w:val="0049289C"/>
    <w:rsid w:val="004948D7"/>
    <w:rsid w:val="0049796E"/>
    <w:rsid w:val="004A0BE5"/>
    <w:rsid w:val="004A30BD"/>
    <w:rsid w:val="004A6F60"/>
    <w:rsid w:val="004B00D7"/>
    <w:rsid w:val="004B29D0"/>
    <w:rsid w:val="004B3401"/>
    <w:rsid w:val="004B397A"/>
    <w:rsid w:val="004B6E57"/>
    <w:rsid w:val="004C17F5"/>
    <w:rsid w:val="004C1C19"/>
    <w:rsid w:val="004C31BE"/>
    <w:rsid w:val="004C3C9C"/>
    <w:rsid w:val="004C4397"/>
    <w:rsid w:val="004C4676"/>
    <w:rsid w:val="004D1196"/>
    <w:rsid w:val="004D5647"/>
    <w:rsid w:val="004E2108"/>
    <w:rsid w:val="004E28D0"/>
    <w:rsid w:val="004E398B"/>
    <w:rsid w:val="004E4BAE"/>
    <w:rsid w:val="004E5DBD"/>
    <w:rsid w:val="004F3218"/>
    <w:rsid w:val="004F4A73"/>
    <w:rsid w:val="004F5796"/>
    <w:rsid w:val="004F749C"/>
    <w:rsid w:val="005005C8"/>
    <w:rsid w:val="00501E34"/>
    <w:rsid w:val="005052C8"/>
    <w:rsid w:val="005070FF"/>
    <w:rsid w:val="005103E5"/>
    <w:rsid w:val="00510FD0"/>
    <w:rsid w:val="005119A5"/>
    <w:rsid w:val="00512BD7"/>
    <w:rsid w:val="00516B65"/>
    <w:rsid w:val="00520639"/>
    <w:rsid w:val="0052284E"/>
    <w:rsid w:val="00522B40"/>
    <w:rsid w:val="005246B8"/>
    <w:rsid w:val="00524887"/>
    <w:rsid w:val="00525D9A"/>
    <w:rsid w:val="00526F75"/>
    <w:rsid w:val="00527762"/>
    <w:rsid w:val="0053475A"/>
    <w:rsid w:val="00540C8E"/>
    <w:rsid w:val="00542CCB"/>
    <w:rsid w:val="00543E6F"/>
    <w:rsid w:val="00545787"/>
    <w:rsid w:val="005460CF"/>
    <w:rsid w:val="00546B94"/>
    <w:rsid w:val="00546CFA"/>
    <w:rsid w:val="00550F73"/>
    <w:rsid w:val="00555D17"/>
    <w:rsid w:val="00561C40"/>
    <w:rsid w:val="005634A3"/>
    <w:rsid w:val="00564984"/>
    <w:rsid w:val="00565931"/>
    <w:rsid w:val="00565A4B"/>
    <w:rsid w:val="005667AD"/>
    <w:rsid w:val="00572CA4"/>
    <w:rsid w:val="00573544"/>
    <w:rsid w:val="00583085"/>
    <w:rsid w:val="00584320"/>
    <w:rsid w:val="0058471E"/>
    <w:rsid w:val="005908DD"/>
    <w:rsid w:val="005908DE"/>
    <w:rsid w:val="005912D1"/>
    <w:rsid w:val="005919AC"/>
    <w:rsid w:val="00592E96"/>
    <w:rsid w:val="00596D97"/>
    <w:rsid w:val="005A2A7B"/>
    <w:rsid w:val="005A4A9F"/>
    <w:rsid w:val="005A569C"/>
    <w:rsid w:val="005A6BA6"/>
    <w:rsid w:val="005B0450"/>
    <w:rsid w:val="005B353C"/>
    <w:rsid w:val="005B5511"/>
    <w:rsid w:val="005C0E0D"/>
    <w:rsid w:val="005C2905"/>
    <w:rsid w:val="005C487E"/>
    <w:rsid w:val="005C50F0"/>
    <w:rsid w:val="005D23C3"/>
    <w:rsid w:val="005D6611"/>
    <w:rsid w:val="005D6D4D"/>
    <w:rsid w:val="005E4ED3"/>
    <w:rsid w:val="005E6A44"/>
    <w:rsid w:val="005F1CC4"/>
    <w:rsid w:val="005F313B"/>
    <w:rsid w:val="005F456B"/>
    <w:rsid w:val="005F5BE6"/>
    <w:rsid w:val="00600147"/>
    <w:rsid w:val="00601980"/>
    <w:rsid w:val="006031E0"/>
    <w:rsid w:val="00604E7E"/>
    <w:rsid w:val="00606E73"/>
    <w:rsid w:val="00610495"/>
    <w:rsid w:val="0061552F"/>
    <w:rsid w:val="006160DE"/>
    <w:rsid w:val="006279B0"/>
    <w:rsid w:val="00631A8B"/>
    <w:rsid w:val="006322EC"/>
    <w:rsid w:val="00635CC4"/>
    <w:rsid w:val="0063665F"/>
    <w:rsid w:val="00636C93"/>
    <w:rsid w:val="00640D3A"/>
    <w:rsid w:val="00643163"/>
    <w:rsid w:val="00643456"/>
    <w:rsid w:val="00646AC1"/>
    <w:rsid w:val="00650237"/>
    <w:rsid w:val="00650ADD"/>
    <w:rsid w:val="00651DFF"/>
    <w:rsid w:val="0065251D"/>
    <w:rsid w:val="006541F2"/>
    <w:rsid w:val="00654AF9"/>
    <w:rsid w:val="00655F65"/>
    <w:rsid w:val="00655FE1"/>
    <w:rsid w:val="00656C66"/>
    <w:rsid w:val="006579A3"/>
    <w:rsid w:val="006579D1"/>
    <w:rsid w:val="00660BF9"/>
    <w:rsid w:val="006615D8"/>
    <w:rsid w:val="0066283E"/>
    <w:rsid w:val="00662FD9"/>
    <w:rsid w:val="0066552D"/>
    <w:rsid w:val="00666931"/>
    <w:rsid w:val="00666CAE"/>
    <w:rsid w:val="006706C8"/>
    <w:rsid w:val="00671659"/>
    <w:rsid w:val="0067179C"/>
    <w:rsid w:val="00674E82"/>
    <w:rsid w:val="006758B0"/>
    <w:rsid w:val="00681D55"/>
    <w:rsid w:val="00681D9C"/>
    <w:rsid w:val="00684978"/>
    <w:rsid w:val="00685937"/>
    <w:rsid w:val="006901E1"/>
    <w:rsid w:val="00693C38"/>
    <w:rsid w:val="00693EED"/>
    <w:rsid w:val="00695BA2"/>
    <w:rsid w:val="0069687F"/>
    <w:rsid w:val="006A1068"/>
    <w:rsid w:val="006A113A"/>
    <w:rsid w:val="006A343F"/>
    <w:rsid w:val="006A3D87"/>
    <w:rsid w:val="006A3E39"/>
    <w:rsid w:val="006A5169"/>
    <w:rsid w:val="006A5247"/>
    <w:rsid w:val="006A737E"/>
    <w:rsid w:val="006B29B8"/>
    <w:rsid w:val="006B387D"/>
    <w:rsid w:val="006B4D29"/>
    <w:rsid w:val="006B553B"/>
    <w:rsid w:val="006B7E60"/>
    <w:rsid w:val="006C1499"/>
    <w:rsid w:val="006C31DB"/>
    <w:rsid w:val="006C6CE1"/>
    <w:rsid w:val="006C7CA8"/>
    <w:rsid w:val="006D1AB2"/>
    <w:rsid w:val="006D7298"/>
    <w:rsid w:val="006E2B9F"/>
    <w:rsid w:val="006F146A"/>
    <w:rsid w:val="006F25F6"/>
    <w:rsid w:val="006F55FD"/>
    <w:rsid w:val="00701DD8"/>
    <w:rsid w:val="00705599"/>
    <w:rsid w:val="00712391"/>
    <w:rsid w:val="00714036"/>
    <w:rsid w:val="00714234"/>
    <w:rsid w:val="00715A49"/>
    <w:rsid w:val="00717106"/>
    <w:rsid w:val="00717C4A"/>
    <w:rsid w:val="00723816"/>
    <w:rsid w:val="00724BD6"/>
    <w:rsid w:val="00725EB9"/>
    <w:rsid w:val="00726A7C"/>
    <w:rsid w:val="007276FD"/>
    <w:rsid w:val="00730E2B"/>
    <w:rsid w:val="00733BD2"/>
    <w:rsid w:val="00737205"/>
    <w:rsid w:val="00740E54"/>
    <w:rsid w:val="00741BE3"/>
    <w:rsid w:val="00741E4A"/>
    <w:rsid w:val="0074276B"/>
    <w:rsid w:val="00744D8D"/>
    <w:rsid w:val="00745F05"/>
    <w:rsid w:val="0074719A"/>
    <w:rsid w:val="00747AF2"/>
    <w:rsid w:val="00747C4B"/>
    <w:rsid w:val="0075028B"/>
    <w:rsid w:val="00752ECC"/>
    <w:rsid w:val="00753B2E"/>
    <w:rsid w:val="007553D3"/>
    <w:rsid w:val="0076259F"/>
    <w:rsid w:val="007655D9"/>
    <w:rsid w:val="00767715"/>
    <w:rsid w:val="00772AF0"/>
    <w:rsid w:val="007802A2"/>
    <w:rsid w:val="007809B8"/>
    <w:rsid w:val="00786A2B"/>
    <w:rsid w:val="00786CF9"/>
    <w:rsid w:val="00791CCA"/>
    <w:rsid w:val="00792B57"/>
    <w:rsid w:val="0079335A"/>
    <w:rsid w:val="007A01EE"/>
    <w:rsid w:val="007A09F2"/>
    <w:rsid w:val="007A4E90"/>
    <w:rsid w:val="007A5980"/>
    <w:rsid w:val="007A5EE2"/>
    <w:rsid w:val="007A6CDE"/>
    <w:rsid w:val="007B355B"/>
    <w:rsid w:val="007B41CF"/>
    <w:rsid w:val="007B5291"/>
    <w:rsid w:val="007B6D3D"/>
    <w:rsid w:val="007C5E68"/>
    <w:rsid w:val="007D03CF"/>
    <w:rsid w:val="007D2030"/>
    <w:rsid w:val="007D632E"/>
    <w:rsid w:val="007F49B1"/>
    <w:rsid w:val="007F79AF"/>
    <w:rsid w:val="00801B53"/>
    <w:rsid w:val="0080745E"/>
    <w:rsid w:val="00811956"/>
    <w:rsid w:val="00814778"/>
    <w:rsid w:val="00814E86"/>
    <w:rsid w:val="0082095D"/>
    <w:rsid w:val="0082242F"/>
    <w:rsid w:val="00824925"/>
    <w:rsid w:val="00826754"/>
    <w:rsid w:val="00830CCA"/>
    <w:rsid w:val="00831CB1"/>
    <w:rsid w:val="00833737"/>
    <w:rsid w:val="0083375B"/>
    <w:rsid w:val="00837D84"/>
    <w:rsid w:val="0084081B"/>
    <w:rsid w:val="00840952"/>
    <w:rsid w:val="00845BFD"/>
    <w:rsid w:val="00845DFF"/>
    <w:rsid w:val="00847288"/>
    <w:rsid w:val="00847578"/>
    <w:rsid w:val="00850DAC"/>
    <w:rsid w:val="00851893"/>
    <w:rsid w:val="008536D4"/>
    <w:rsid w:val="00855152"/>
    <w:rsid w:val="00856779"/>
    <w:rsid w:val="00856E19"/>
    <w:rsid w:val="00857E66"/>
    <w:rsid w:val="008625E7"/>
    <w:rsid w:val="00863065"/>
    <w:rsid w:val="00865F88"/>
    <w:rsid w:val="00874977"/>
    <w:rsid w:val="0087539B"/>
    <w:rsid w:val="008774B9"/>
    <w:rsid w:val="00877DD6"/>
    <w:rsid w:val="0088080C"/>
    <w:rsid w:val="0088084F"/>
    <w:rsid w:val="00880976"/>
    <w:rsid w:val="0088269D"/>
    <w:rsid w:val="00882BBC"/>
    <w:rsid w:val="0088567A"/>
    <w:rsid w:val="008864AF"/>
    <w:rsid w:val="00886BAB"/>
    <w:rsid w:val="00892D92"/>
    <w:rsid w:val="0089645C"/>
    <w:rsid w:val="00896A3A"/>
    <w:rsid w:val="008A4EBE"/>
    <w:rsid w:val="008A58DE"/>
    <w:rsid w:val="008B1474"/>
    <w:rsid w:val="008B2A2E"/>
    <w:rsid w:val="008B2EBD"/>
    <w:rsid w:val="008C43A0"/>
    <w:rsid w:val="008D0983"/>
    <w:rsid w:val="008D0F21"/>
    <w:rsid w:val="008D16F8"/>
    <w:rsid w:val="008D1CA2"/>
    <w:rsid w:val="008D5839"/>
    <w:rsid w:val="008E15CA"/>
    <w:rsid w:val="008E4467"/>
    <w:rsid w:val="008E5177"/>
    <w:rsid w:val="008E7511"/>
    <w:rsid w:val="008F0A3C"/>
    <w:rsid w:val="008F1765"/>
    <w:rsid w:val="008F2531"/>
    <w:rsid w:val="008F3F70"/>
    <w:rsid w:val="008F419A"/>
    <w:rsid w:val="008F5EC3"/>
    <w:rsid w:val="00902A94"/>
    <w:rsid w:val="0090323D"/>
    <w:rsid w:val="00903BBC"/>
    <w:rsid w:val="00906CD9"/>
    <w:rsid w:val="009105B0"/>
    <w:rsid w:val="00912A6C"/>
    <w:rsid w:val="00912B6E"/>
    <w:rsid w:val="00912CCE"/>
    <w:rsid w:val="00913433"/>
    <w:rsid w:val="00914F51"/>
    <w:rsid w:val="0091689C"/>
    <w:rsid w:val="009174CE"/>
    <w:rsid w:val="009205A2"/>
    <w:rsid w:val="00920CEA"/>
    <w:rsid w:val="0092288A"/>
    <w:rsid w:val="0092362B"/>
    <w:rsid w:val="009263E1"/>
    <w:rsid w:val="00927553"/>
    <w:rsid w:val="009330D8"/>
    <w:rsid w:val="009349AA"/>
    <w:rsid w:val="00937292"/>
    <w:rsid w:val="009475A8"/>
    <w:rsid w:val="009509D0"/>
    <w:rsid w:val="00951BFF"/>
    <w:rsid w:val="0095534B"/>
    <w:rsid w:val="00956077"/>
    <w:rsid w:val="00956541"/>
    <w:rsid w:val="009644C5"/>
    <w:rsid w:val="00970372"/>
    <w:rsid w:val="00970533"/>
    <w:rsid w:val="0097096D"/>
    <w:rsid w:val="00973418"/>
    <w:rsid w:val="00980BE4"/>
    <w:rsid w:val="00983917"/>
    <w:rsid w:val="00986560"/>
    <w:rsid w:val="009910EC"/>
    <w:rsid w:val="00992DC9"/>
    <w:rsid w:val="00995F20"/>
    <w:rsid w:val="009A4ED3"/>
    <w:rsid w:val="009A50DE"/>
    <w:rsid w:val="009A627C"/>
    <w:rsid w:val="009A70E2"/>
    <w:rsid w:val="009B185A"/>
    <w:rsid w:val="009B5720"/>
    <w:rsid w:val="009B5A79"/>
    <w:rsid w:val="009C1643"/>
    <w:rsid w:val="009C4BF6"/>
    <w:rsid w:val="009C6791"/>
    <w:rsid w:val="009C6E81"/>
    <w:rsid w:val="009C7806"/>
    <w:rsid w:val="009C7C5A"/>
    <w:rsid w:val="009D2794"/>
    <w:rsid w:val="009D5CF4"/>
    <w:rsid w:val="009D6E1D"/>
    <w:rsid w:val="009D7FA2"/>
    <w:rsid w:val="009E14F7"/>
    <w:rsid w:val="009E3036"/>
    <w:rsid w:val="009E30BB"/>
    <w:rsid w:val="009E5323"/>
    <w:rsid w:val="009E6D93"/>
    <w:rsid w:val="009F1CC9"/>
    <w:rsid w:val="009F26C7"/>
    <w:rsid w:val="009F296E"/>
    <w:rsid w:val="009F39BC"/>
    <w:rsid w:val="009F740D"/>
    <w:rsid w:val="00A075E9"/>
    <w:rsid w:val="00A07FF0"/>
    <w:rsid w:val="00A125DA"/>
    <w:rsid w:val="00A12604"/>
    <w:rsid w:val="00A12FD2"/>
    <w:rsid w:val="00A1397A"/>
    <w:rsid w:val="00A21697"/>
    <w:rsid w:val="00A21E02"/>
    <w:rsid w:val="00A22622"/>
    <w:rsid w:val="00A24509"/>
    <w:rsid w:val="00A255A1"/>
    <w:rsid w:val="00A31298"/>
    <w:rsid w:val="00A336B6"/>
    <w:rsid w:val="00A341F4"/>
    <w:rsid w:val="00A34FC9"/>
    <w:rsid w:val="00A372B4"/>
    <w:rsid w:val="00A41B3B"/>
    <w:rsid w:val="00A4208F"/>
    <w:rsid w:val="00A44061"/>
    <w:rsid w:val="00A44409"/>
    <w:rsid w:val="00A46641"/>
    <w:rsid w:val="00A47699"/>
    <w:rsid w:val="00A50235"/>
    <w:rsid w:val="00A505F0"/>
    <w:rsid w:val="00A54E26"/>
    <w:rsid w:val="00A56530"/>
    <w:rsid w:val="00A5661D"/>
    <w:rsid w:val="00A56C00"/>
    <w:rsid w:val="00A604D4"/>
    <w:rsid w:val="00A60BE9"/>
    <w:rsid w:val="00A6275C"/>
    <w:rsid w:val="00A62988"/>
    <w:rsid w:val="00A64F7F"/>
    <w:rsid w:val="00A6557B"/>
    <w:rsid w:val="00A65F2A"/>
    <w:rsid w:val="00A67F69"/>
    <w:rsid w:val="00A70A02"/>
    <w:rsid w:val="00A70C3A"/>
    <w:rsid w:val="00A7199F"/>
    <w:rsid w:val="00A7754A"/>
    <w:rsid w:val="00A81648"/>
    <w:rsid w:val="00A83475"/>
    <w:rsid w:val="00A839BC"/>
    <w:rsid w:val="00A83DDE"/>
    <w:rsid w:val="00A8415F"/>
    <w:rsid w:val="00A85E00"/>
    <w:rsid w:val="00A90163"/>
    <w:rsid w:val="00A94FBB"/>
    <w:rsid w:val="00AA3358"/>
    <w:rsid w:val="00AA606A"/>
    <w:rsid w:val="00AA698E"/>
    <w:rsid w:val="00AA6B04"/>
    <w:rsid w:val="00AA6B45"/>
    <w:rsid w:val="00AA7585"/>
    <w:rsid w:val="00AB04FA"/>
    <w:rsid w:val="00AB191C"/>
    <w:rsid w:val="00AB2789"/>
    <w:rsid w:val="00AC1B5B"/>
    <w:rsid w:val="00AC592C"/>
    <w:rsid w:val="00AC6F87"/>
    <w:rsid w:val="00AC7019"/>
    <w:rsid w:val="00AC76D1"/>
    <w:rsid w:val="00AD270D"/>
    <w:rsid w:val="00AD3EDE"/>
    <w:rsid w:val="00AD648F"/>
    <w:rsid w:val="00AE1533"/>
    <w:rsid w:val="00AE38EE"/>
    <w:rsid w:val="00AE4F7C"/>
    <w:rsid w:val="00AF1474"/>
    <w:rsid w:val="00B05751"/>
    <w:rsid w:val="00B06808"/>
    <w:rsid w:val="00B10FDB"/>
    <w:rsid w:val="00B1482F"/>
    <w:rsid w:val="00B221EA"/>
    <w:rsid w:val="00B269D3"/>
    <w:rsid w:val="00B26DD0"/>
    <w:rsid w:val="00B27A25"/>
    <w:rsid w:val="00B312DD"/>
    <w:rsid w:val="00B32D9C"/>
    <w:rsid w:val="00B34F8D"/>
    <w:rsid w:val="00B359BD"/>
    <w:rsid w:val="00B35A50"/>
    <w:rsid w:val="00B35F59"/>
    <w:rsid w:val="00B4430F"/>
    <w:rsid w:val="00B46B4E"/>
    <w:rsid w:val="00B50BF3"/>
    <w:rsid w:val="00B52CF4"/>
    <w:rsid w:val="00B555E0"/>
    <w:rsid w:val="00B61A45"/>
    <w:rsid w:val="00B63773"/>
    <w:rsid w:val="00B6433A"/>
    <w:rsid w:val="00B647F1"/>
    <w:rsid w:val="00B65A50"/>
    <w:rsid w:val="00B70FC6"/>
    <w:rsid w:val="00B842EE"/>
    <w:rsid w:val="00B922A5"/>
    <w:rsid w:val="00B93070"/>
    <w:rsid w:val="00B938BD"/>
    <w:rsid w:val="00B9414E"/>
    <w:rsid w:val="00BA09BC"/>
    <w:rsid w:val="00BA14BF"/>
    <w:rsid w:val="00BA21DF"/>
    <w:rsid w:val="00BA35CD"/>
    <w:rsid w:val="00BA4D3D"/>
    <w:rsid w:val="00BB349B"/>
    <w:rsid w:val="00BB46E8"/>
    <w:rsid w:val="00BB587F"/>
    <w:rsid w:val="00BB693E"/>
    <w:rsid w:val="00BB6B43"/>
    <w:rsid w:val="00BC0281"/>
    <w:rsid w:val="00BC31AD"/>
    <w:rsid w:val="00BC44B9"/>
    <w:rsid w:val="00BC6875"/>
    <w:rsid w:val="00BD1169"/>
    <w:rsid w:val="00BD35C8"/>
    <w:rsid w:val="00BD51F4"/>
    <w:rsid w:val="00BD6A55"/>
    <w:rsid w:val="00BE0FC1"/>
    <w:rsid w:val="00BE1552"/>
    <w:rsid w:val="00BE62D2"/>
    <w:rsid w:val="00BE759E"/>
    <w:rsid w:val="00BF0286"/>
    <w:rsid w:val="00BF1644"/>
    <w:rsid w:val="00BF262C"/>
    <w:rsid w:val="00BF2DEA"/>
    <w:rsid w:val="00BF39E3"/>
    <w:rsid w:val="00BF7982"/>
    <w:rsid w:val="00C0186C"/>
    <w:rsid w:val="00C02412"/>
    <w:rsid w:val="00C02865"/>
    <w:rsid w:val="00C04FEA"/>
    <w:rsid w:val="00C14E7F"/>
    <w:rsid w:val="00C260E1"/>
    <w:rsid w:val="00C31FE5"/>
    <w:rsid w:val="00C3272E"/>
    <w:rsid w:val="00C33BAE"/>
    <w:rsid w:val="00C36538"/>
    <w:rsid w:val="00C36759"/>
    <w:rsid w:val="00C4249C"/>
    <w:rsid w:val="00C44764"/>
    <w:rsid w:val="00C4708C"/>
    <w:rsid w:val="00C4721D"/>
    <w:rsid w:val="00C47CCB"/>
    <w:rsid w:val="00C53F11"/>
    <w:rsid w:val="00C554D2"/>
    <w:rsid w:val="00C5566A"/>
    <w:rsid w:val="00C558D6"/>
    <w:rsid w:val="00C601BD"/>
    <w:rsid w:val="00C62F38"/>
    <w:rsid w:val="00C64E23"/>
    <w:rsid w:val="00C651D8"/>
    <w:rsid w:val="00C674AC"/>
    <w:rsid w:val="00C719AC"/>
    <w:rsid w:val="00C72A0F"/>
    <w:rsid w:val="00C742AC"/>
    <w:rsid w:val="00C744ED"/>
    <w:rsid w:val="00C819CC"/>
    <w:rsid w:val="00C81C96"/>
    <w:rsid w:val="00C85A38"/>
    <w:rsid w:val="00C86A0D"/>
    <w:rsid w:val="00C9105F"/>
    <w:rsid w:val="00C95A06"/>
    <w:rsid w:val="00CA1A1A"/>
    <w:rsid w:val="00CA5714"/>
    <w:rsid w:val="00CA65B8"/>
    <w:rsid w:val="00CB0935"/>
    <w:rsid w:val="00CB1B32"/>
    <w:rsid w:val="00CB7297"/>
    <w:rsid w:val="00CC0C2A"/>
    <w:rsid w:val="00CC40ED"/>
    <w:rsid w:val="00CD1183"/>
    <w:rsid w:val="00CD1D04"/>
    <w:rsid w:val="00CD20FA"/>
    <w:rsid w:val="00CD2939"/>
    <w:rsid w:val="00CD2E5D"/>
    <w:rsid w:val="00CD6A47"/>
    <w:rsid w:val="00CE2024"/>
    <w:rsid w:val="00CE3497"/>
    <w:rsid w:val="00CE4EAA"/>
    <w:rsid w:val="00CE5EE2"/>
    <w:rsid w:val="00CE678B"/>
    <w:rsid w:val="00CE7589"/>
    <w:rsid w:val="00CF08F0"/>
    <w:rsid w:val="00CF2D3F"/>
    <w:rsid w:val="00CF3A26"/>
    <w:rsid w:val="00CF675F"/>
    <w:rsid w:val="00D00BFB"/>
    <w:rsid w:val="00D01DC2"/>
    <w:rsid w:val="00D0432E"/>
    <w:rsid w:val="00D0608F"/>
    <w:rsid w:val="00D1031E"/>
    <w:rsid w:val="00D105ED"/>
    <w:rsid w:val="00D14633"/>
    <w:rsid w:val="00D1522E"/>
    <w:rsid w:val="00D16CB4"/>
    <w:rsid w:val="00D2442C"/>
    <w:rsid w:val="00D25081"/>
    <w:rsid w:val="00D25781"/>
    <w:rsid w:val="00D32330"/>
    <w:rsid w:val="00D336C8"/>
    <w:rsid w:val="00D357FD"/>
    <w:rsid w:val="00D42CC6"/>
    <w:rsid w:val="00D44D26"/>
    <w:rsid w:val="00D4725C"/>
    <w:rsid w:val="00D47D2E"/>
    <w:rsid w:val="00D51166"/>
    <w:rsid w:val="00D51E01"/>
    <w:rsid w:val="00D537F3"/>
    <w:rsid w:val="00D54EA7"/>
    <w:rsid w:val="00D62397"/>
    <w:rsid w:val="00D64C53"/>
    <w:rsid w:val="00D66B90"/>
    <w:rsid w:val="00D703F3"/>
    <w:rsid w:val="00D7045A"/>
    <w:rsid w:val="00D70F5A"/>
    <w:rsid w:val="00D76503"/>
    <w:rsid w:val="00D76EEC"/>
    <w:rsid w:val="00D7706F"/>
    <w:rsid w:val="00D8119D"/>
    <w:rsid w:val="00D81F33"/>
    <w:rsid w:val="00D82DB6"/>
    <w:rsid w:val="00D8360F"/>
    <w:rsid w:val="00D862B7"/>
    <w:rsid w:val="00D86789"/>
    <w:rsid w:val="00D92659"/>
    <w:rsid w:val="00D92A0B"/>
    <w:rsid w:val="00D9583B"/>
    <w:rsid w:val="00D959EB"/>
    <w:rsid w:val="00DA07C7"/>
    <w:rsid w:val="00DA147A"/>
    <w:rsid w:val="00DA403C"/>
    <w:rsid w:val="00DA7CE5"/>
    <w:rsid w:val="00DB424B"/>
    <w:rsid w:val="00DB49E8"/>
    <w:rsid w:val="00DB5E46"/>
    <w:rsid w:val="00DB5FBD"/>
    <w:rsid w:val="00DC0853"/>
    <w:rsid w:val="00DC0CA9"/>
    <w:rsid w:val="00DC3780"/>
    <w:rsid w:val="00DC4779"/>
    <w:rsid w:val="00DC4830"/>
    <w:rsid w:val="00DC614C"/>
    <w:rsid w:val="00DD3E08"/>
    <w:rsid w:val="00DD6C21"/>
    <w:rsid w:val="00DE0F61"/>
    <w:rsid w:val="00DE1789"/>
    <w:rsid w:val="00DE54EF"/>
    <w:rsid w:val="00DE75B6"/>
    <w:rsid w:val="00DF01F3"/>
    <w:rsid w:val="00DF22BF"/>
    <w:rsid w:val="00DF31AE"/>
    <w:rsid w:val="00DF43FF"/>
    <w:rsid w:val="00DF4E21"/>
    <w:rsid w:val="00DF726F"/>
    <w:rsid w:val="00E0055A"/>
    <w:rsid w:val="00E03F53"/>
    <w:rsid w:val="00E05981"/>
    <w:rsid w:val="00E07F99"/>
    <w:rsid w:val="00E144C7"/>
    <w:rsid w:val="00E16426"/>
    <w:rsid w:val="00E16BF1"/>
    <w:rsid w:val="00E16BFC"/>
    <w:rsid w:val="00E22678"/>
    <w:rsid w:val="00E24268"/>
    <w:rsid w:val="00E24F23"/>
    <w:rsid w:val="00E263EE"/>
    <w:rsid w:val="00E2720A"/>
    <w:rsid w:val="00E277CA"/>
    <w:rsid w:val="00E36C43"/>
    <w:rsid w:val="00E400B6"/>
    <w:rsid w:val="00E437E5"/>
    <w:rsid w:val="00E44DEF"/>
    <w:rsid w:val="00E46401"/>
    <w:rsid w:val="00E4666C"/>
    <w:rsid w:val="00E46EA1"/>
    <w:rsid w:val="00E5171A"/>
    <w:rsid w:val="00E51AB1"/>
    <w:rsid w:val="00E53C38"/>
    <w:rsid w:val="00E56F7D"/>
    <w:rsid w:val="00E6152C"/>
    <w:rsid w:val="00E62386"/>
    <w:rsid w:val="00E62816"/>
    <w:rsid w:val="00E62BDC"/>
    <w:rsid w:val="00E642CB"/>
    <w:rsid w:val="00E6748A"/>
    <w:rsid w:val="00E7104C"/>
    <w:rsid w:val="00E72D54"/>
    <w:rsid w:val="00E76C87"/>
    <w:rsid w:val="00E77255"/>
    <w:rsid w:val="00E833A3"/>
    <w:rsid w:val="00E85870"/>
    <w:rsid w:val="00E90314"/>
    <w:rsid w:val="00E914A1"/>
    <w:rsid w:val="00E94152"/>
    <w:rsid w:val="00E9464E"/>
    <w:rsid w:val="00E94FA4"/>
    <w:rsid w:val="00EA1862"/>
    <w:rsid w:val="00EA6479"/>
    <w:rsid w:val="00EB7867"/>
    <w:rsid w:val="00EC229A"/>
    <w:rsid w:val="00EC247F"/>
    <w:rsid w:val="00EC37B9"/>
    <w:rsid w:val="00EC3E72"/>
    <w:rsid w:val="00EC5A45"/>
    <w:rsid w:val="00EC7073"/>
    <w:rsid w:val="00EC7DDD"/>
    <w:rsid w:val="00ED1AFD"/>
    <w:rsid w:val="00ED4D00"/>
    <w:rsid w:val="00ED78FC"/>
    <w:rsid w:val="00EE2D37"/>
    <w:rsid w:val="00EE2E29"/>
    <w:rsid w:val="00EE4DEF"/>
    <w:rsid w:val="00EE5706"/>
    <w:rsid w:val="00EE5A6B"/>
    <w:rsid w:val="00EE73A7"/>
    <w:rsid w:val="00EF28F0"/>
    <w:rsid w:val="00EF2F4C"/>
    <w:rsid w:val="00EF3558"/>
    <w:rsid w:val="00EF46BC"/>
    <w:rsid w:val="00EF4A21"/>
    <w:rsid w:val="00EF5203"/>
    <w:rsid w:val="00EF6B81"/>
    <w:rsid w:val="00EF7B68"/>
    <w:rsid w:val="00F04E4A"/>
    <w:rsid w:val="00F07DD8"/>
    <w:rsid w:val="00F10448"/>
    <w:rsid w:val="00F108EE"/>
    <w:rsid w:val="00F144D2"/>
    <w:rsid w:val="00F16747"/>
    <w:rsid w:val="00F20052"/>
    <w:rsid w:val="00F21068"/>
    <w:rsid w:val="00F240BA"/>
    <w:rsid w:val="00F2480A"/>
    <w:rsid w:val="00F26F83"/>
    <w:rsid w:val="00F30C7A"/>
    <w:rsid w:val="00F35ABC"/>
    <w:rsid w:val="00F35C8E"/>
    <w:rsid w:val="00F368B8"/>
    <w:rsid w:val="00F36A7B"/>
    <w:rsid w:val="00F47941"/>
    <w:rsid w:val="00F502AD"/>
    <w:rsid w:val="00F511AC"/>
    <w:rsid w:val="00F514CB"/>
    <w:rsid w:val="00F534CF"/>
    <w:rsid w:val="00F546DB"/>
    <w:rsid w:val="00F54CC9"/>
    <w:rsid w:val="00F55D5C"/>
    <w:rsid w:val="00F672DD"/>
    <w:rsid w:val="00F703EE"/>
    <w:rsid w:val="00F719A4"/>
    <w:rsid w:val="00F719BE"/>
    <w:rsid w:val="00F72402"/>
    <w:rsid w:val="00F738AF"/>
    <w:rsid w:val="00F7637F"/>
    <w:rsid w:val="00F7677A"/>
    <w:rsid w:val="00F76E51"/>
    <w:rsid w:val="00F77535"/>
    <w:rsid w:val="00F777B0"/>
    <w:rsid w:val="00F804D4"/>
    <w:rsid w:val="00F82754"/>
    <w:rsid w:val="00F85777"/>
    <w:rsid w:val="00F91694"/>
    <w:rsid w:val="00F918FD"/>
    <w:rsid w:val="00F92357"/>
    <w:rsid w:val="00FA4275"/>
    <w:rsid w:val="00FA4E3C"/>
    <w:rsid w:val="00FA7F9E"/>
    <w:rsid w:val="00FB214B"/>
    <w:rsid w:val="00FB3FA1"/>
    <w:rsid w:val="00FB431E"/>
    <w:rsid w:val="00FC0CCD"/>
    <w:rsid w:val="00FC39EE"/>
    <w:rsid w:val="00FC41B7"/>
    <w:rsid w:val="00FC4792"/>
    <w:rsid w:val="00FC4B91"/>
    <w:rsid w:val="00FC633E"/>
    <w:rsid w:val="00FC6BB3"/>
    <w:rsid w:val="00FC7AAE"/>
    <w:rsid w:val="00FC7B1D"/>
    <w:rsid w:val="00FD072A"/>
    <w:rsid w:val="00FD286E"/>
    <w:rsid w:val="00FD2D79"/>
    <w:rsid w:val="00FD31EF"/>
    <w:rsid w:val="00FD627B"/>
    <w:rsid w:val="00FE3848"/>
    <w:rsid w:val="00FF0077"/>
    <w:rsid w:val="00FF540B"/>
    <w:rsid w:val="00FF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position-horizontal-relative:right-margin-area" fillcolor="white">
      <v:fill color="white"/>
    </o:shapedefaults>
    <o:shapelayout v:ext="edit">
      <o:idmap v:ext="edit" data="2"/>
    </o:shapelayout>
  </w:shapeDefaults>
  <w:decimalSymbol w:val="."/>
  <w:listSeparator w:val=","/>
  <w14:docId w14:val="00212CF8"/>
  <w15:docId w15:val="{3399C250-D713-4138-8CFC-72C7BF7B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F3"/>
    <w:rPr>
      <w:rFonts w:ascii="Arial" w:hAnsi="Arial"/>
      <w:lang w:val="en-US"/>
    </w:rPr>
  </w:style>
  <w:style w:type="paragraph" w:styleId="Heading1">
    <w:name w:val="heading 1"/>
    <w:basedOn w:val="Normal"/>
    <w:next w:val="Normal"/>
    <w:link w:val="Heading1Char"/>
    <w:uiPriority w:val="9"/>
    <w:rsid w:val="00E5171A"/>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rsid w:val="00E5171A"/>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autoRedefine/>
    <w:uiPriority w:val="9"/>
    <w:unhideWhenUsed/>
    <w:rsid w:val="00E5171A"/>
    <w:pPr>
      <w:keepNext/>
      <w:keepLines/>
      <w:numPr>
        <w:numId w:val="10"/>
      </w:numPr>
      <w:spacing w:before="200" w:after="0"/>
      <w:outlineLvl w:val="2"/>
    </w:pPr>
    <w:rPr>
      <w:rFonts w:asciiTheme="majorHAnsi" w:eastAsiaTheme="majorEastAsia" w:hAnsiTheme="majorHAnsi" w:cstheme="majorBidi"/>
      <w:b/>
      <w:bCs/>
      <w:color w:val="005386"/>
    </w:rPr>
  </w:style>
  <w:style w:type="paragraph" w:styleId="Heading4">
    <w:name w:val="heading 4"/>
    <w:basedOn w:val="Heading3"/>
    <w:next w:val="Normal"/>
    <w:link w:val="Heading4Char"/>
    <w:uiPriority w:val="9"/>
    <w:semiHidden/>
    <w:unhideWhenUsed/>
    <w:rsid w:val="001D0415"/>
    <w:pPr>
      <w:spacing w:before="40"/>
      <w:outlineLvl w:val="3"/>
    </w:pPr>
    <w:rPr>
      <w:b w:val="0"/>
      <w:bCs w:val="0"/>
      <w:i/>
      <w:iCs/>
      <w:color w:val="445E6F" w:themeColor="accent1" w:themeShade="BF"/>
    </w:rPr>
  </w:style>
  <w:style w:type="paragraph" w:styleId="Heading5">
    <w:name w:val="heading 5"/>
    <w:basedOn w:val="Normal"/>
    <w:next w:val="Normal"/>
    <w:link w:val="Heading5Char"/>
    <w:uiPriority w:val="9"/>
    <w:semiHidden/>
    <w:unhideWhenUsed/>
    <w:qFormat/>
    <w:rsid w:val="001D0415"/>
    <w:pPr>
      <w:keepNext/>
      <w:keepLines/>
      <w:spacing w:before="40" w:after="0"/>
      <w:outlineLvl w:val="4"/>
    </w:pPr>
    <w:rPr>
      <w:rFonts w:asciiTheme="majorHAnsi" w:eastAsiaTheme="majorEastAsia" w:hAnsiTheme="majorHAnsi" w:cstheme="majorBidi"/>
      <w:color w:val="445E6F" w:themeColor="accent1" w:themeShade="BF"/>
    </w:rPr>
  </w:style>
  <w:style w:type="paragraph" w:styleId="Heading6">
    <w:name w:val="heading 6"/>
    <w:basedOn w:val="Normal"/>
    <w:next w:val="Normal"/>
    <w:link w:val="Heading6Char"/>
    <w:uiPriority w:val="9"/>
    <w:semiHidden/>
    <w:unhideWhenUsed/>
    <w:qFormat/>
    <w:rsid w:val="001D0415"/>
    <w:pPr>
      <w:keepNext/>
      <w:keepLines/>
      <w:spacing w:before="40" w:after="0"/>
      <w:outlineLvl w:val="5"/>
    </w:pPr>
    <w:rPr>
      <w:rFonts w:asciiTheme="majorHAnsi" w:eastAsiaTheme="majorEastAsia" w:hAnsiTheme="majorHAnsi" w:cstheme="majorBidi"/>
      <w:color w:val="2D3F4A" w:themeColor="accent1" w:themeShade="7F"/>
    </w:rPr>
  </w:style>
  <w:style w:type="paragraph" w:styleId="Heading7">
    <w:name w:val="heading 7"/>
    <w:basedOn w:val="Normal"/>
    <w:next w:val="Normal"/>
    <w:link w:val="Heading7Char"/>
    <w:uiPriority w:val="9"/>
    <w:semiHidden/>
    <w:unhideWhenUsed/>
    <w:qFormat/>
    <w:rsid w:val="001D0415"/>
    <w:pPr>
      <w:keepNext/>
      <w:keepLines/>
      <w:spacing w:before="40" w:after="0"/>
      <w:outlineLvl w:val="6"/>
    </w:pPr>
    <w:rPr>
      <w:rFonts w:asciiTheme="majorHAnsi" w:eastAsiaTheme="majorEastAsia" w:hAnsiTheme="majorHAnsi" w:cstheme="majorBidi"/>
      <w:i/>
      <w:iCs/>
      <w:color w:val="2D3F4A" w:themeColor="accent1" w:themeShade="7F"/>
    </w:rPr>
  </w:style>
  <w:style w:type="paragraph" w:styleId="Heading8">
    <w:name w:val="heading 8"/>
    <w:basedOn w:val="Normal"/>
    <w:next w:val="Normal"/>
    <w:link w:val="Heading8Char"/>
    <w:uiPriority w:val="9"/>
    <w:semiHidden/>
    <w:unhideWhenUsed/>
    <w:qFormat/>
    <w:rsid w:val="001D0415"/>
    <w:pPr>
      <w:keepNext/>
      <w:keepLines/>
      <w:spacing w:before="40" w:after="0"/>
      <w:outlineLvl w:val="7"/>
    </w:pPr>
    <w:rPr>
      <w:rFonts w:asciiTheme="majorHAnsi" w:eastAsiaTheme="majorEastAsia" w:hAnsiTheme="majorHAnsi" w:cstheme="majorBidi"/>
      <w:color w:val="7093A8" w:themeColor="text1" w:themeTint="D8"/>
      <w:sz w:val="21"/>
      <w:szCs w:val="21"/>
    </w:rPr>
  </w:style>
  <w:style w:type="paragraph" w:styleId="Heading9">
    <w:name w:val="heading 9"/>
    <w:basedOn w:val="Normal"/>
    <w:next w:val="Normal"/>
    <w:link w:val="Heading9Char"/>
    <w:uiPriority w:val="9"/>
    <w:semiHidden/>
    <w:unhideWhenUsed/>
    <w:qFormat/>
    <w:rsid w:val="001D0415"/>
    <w:pPr>
      <w:keepNext/>
      <w:keepLines/>
      <w:spacing w:before="40" w:after="0"/>
      <w:outlineLvl w:val="8"/>
    </w:pPr>
    <w:rPr>
      <w:rFonts w:asciiTheme="majorHAnsi" w:eastAsiaTheme="majorEastAsia" w:hAnsiTheme="majorHAnsi" w:cstheme="majorBidi"/>
      <w:i/>
      <w:iCs/>
      <w:color w:val="7093A8"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E5171A"/>
    <w:pPr>
      <w:ind w:left="720"/>
      <w:contextualSpacing/>
    </w:pPr>
    <w:rPr>
      <w:rFonts w:asciiTheme="minorHAnsi" w:hAnsiTheme="minorHAnsi"/>
    </w:rPr>
  </w:style>
  <w:style w:type="paragraph" w:styleId="Header">
    <w:name w:val="header"/>
    <w:basedOn w:val="Normal"/>
    <w:link w:val="HeaderChar"/>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table" w:styleId="PlainTable1">
    <w:name w:val="Plain Table 1"/>
    <w:basedOn w:val="TableNormal"/>
    <w:uiPriority w:val="41"/>
    <w:rsid w:val="002047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DS2Title1">
    <w:name w:val="3DS 2 Title 1"/>
    <w:basedOn w:val="Heading2"/>
    <w:next w:val="Normal"/>
    <w:link w:val="3DS2Title1Char"/>
    <w:qFormat/>
    <w:rsid w:val="00156895"/>
    <w:pPr>
      <w:numPr>
        <w:ilvl w:val="1"/>
        <w:numId w:val="1"/>
      </w:numPr>
    </w:pPr>
    <w:rPr>
      <w:rFonts w:ascii="Arial" w:hAnsi="Arial" w:cs="Arial"/>
      <w:b w:val="0"/>
      <w:sz w:val="32"/>
      <w:szCs w:val="32"/>
    </w:rPr>
  </w:style>
  <w:style w:type="character" w:customStyle="1" w:styleId="ListParagraphChar">
    <w:name w:val="List Paragraph Char"/>
    <w:basedOn w:val="DefaultParagraphFont"/>
    <w:link w:val="ListParagraph"/>
    <w:uiPriority w:val="34"/>
    <w:rsid w:val="00E5171A"/>
  </w:style>
  <w:style w:type="character" w:customStyle="1" w:styleId="3DS2Title1Char">
    <w:name w:val="3DS 2 Title 1 Char"/>
    <w:basedOn w:val="ListParagraphChar"/>
    <w:link w:val="3DS2Title1"/>
    <w:rsid w:val="00156895"/>
    <w:rPr>
      <w:rFonts w:ascii="Arial" w:eastAsiaTheme="majorEastAsia" w:hAnsi="Arial" w:cs="Arial"/>
      <w:bCs/>
      <w:color w:val="005386"/>
      <w:sz w:val="32"/>
      <w:szCs w:val="32"/>
      <w:lang w:val="en-US"/>
    </w:rPr>
  </w:style>
  <w:style w:type="paragraph" w:customStyle="1" w:styleId="3DS2Title2">
    <w:name w:val="3DS 2 Title 2"/>
    <w:basedOn w:val="3DS2Title1"/>
    <w:next w:val="Normal"/>
    <w:link w:val="3DS2Title2Char"/>
    <w:qFormat/>
    <w:rsid w:val="00D336C8"/>
    <w:pPr>
      <w:numPr>
        <w:ilvl w:val="2"/>
      </w:numPr>
      <w:ind w:left="1152" w:hanging="792"/>
      <w:outlineLvl w:val="2"/>
    </w:pPr>
    <w:rPr>
      <w:sz w:val="28"/>
      <w:szCs w:val="28"/>
    </w:rPr>
  </w:style>
  <w:style w:type="character" w:customStyle="1" w:styleId="3DS2Title2Char">
    <w:name w:val="3DS 2 Title 2 Char"/>
    <w:basedOn w:val="ListParagraphChar"/>
    <w:link w:val="3DS2Title2"/>
    <w:rsid w:val="00D336C8"/>
    <w:rPr>
      <w:rFonts w:ascii="Arial" w:eastAsiaTheme="majorEastAsia" w:hAnsi="Arial" w:cs="Arial"/>
      <w:bCs/>
      <w:color w:val="005386"/>
      <w:sz w:val="28"/>
      <w:szCs w:val="28"/>
      <w:lang w:val="en-US"/>
    </w:rPr>
  </w:style>
  <w:style w:type="paragraph" w:customStyle="1" w:styleId="Title1">
    <w:name w:val="Title 1"/>
    <w:basedOn w:val="Heading1"/>
    <w:link w:val="Title1Char"/>
    <w:autoRedefine/>
    <w:rsid w:val="00572CA4"/>
    <w:pPr>
      <w:jc w:val="right"/>
    </w:pPr>
    <w:rPr>
      <w:rFonts w:ascii="Arial" w:hAnsi="Arial"/>
      <w:color w:val="auto"/>
      <w:sz w:val="36"/>
    </w:rPr>
  </w:style>
  <w:style w:type="paragraph" w:customStyle="1" w:styleId="Titre21">
    <w:name w:val="Titre 21"/>
    <w:basedOn w:val="3DS2Title2"/>
    <w:link w:val="Titre2Char"/>
    <w:autoRedefine/>
    <w:rsid w:val="00DD6C21"/>
    <w:rPr>
      <w:b/>
      <w:sz w:val="30"/>
      <w:szCs w:val="30"/>
    </w:rPr>
  </w:style>
  <w:style w:type="character" w:customStyle="1" w:styleId="Heading1Char">
    <w:name w:val="Heading 1 Char"/>
    <w:basedOn w:val="DefaultParagraphFont"/>
    <w:link w:val="Heading1"/>
    <w:uiPriority w:val="9"/>
    <w:rsid w:val="00E5171A"/>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572CA4"/>
    <w:rPr>
      <w:rFonts w:ascii="Arial" w:eastAsiaTheme="majorEastAsia" w:hAnsi="Arial" w:cstheme="majorBidi"/>
      <w:b/>
      <w:bCs/>
      <w:color w:val="005386"/>
      <w:sz w:val="36"/>
      <w:szCs w:val="28"/>
    </w:rPr>
  </w:style>
  <w:style w:type="paragraph" w:customStyle="1" w:styleId="Titre31">
    <w:name w:val="Titre 31"/>
    <w:basedOn w:val="Heading3"/>
    <w:link w:val="Titre3Char"/>
    <w:autoRedefine/>
    <w:rsid w:val="00DD6C21"/>
    <w:pPr>
      <w:numPr>
        <w:ilvl w:val="2"/>
        <w:numId w:val="2"/>
      </w:numPr>
    </w:pPr>
    <w:rPr>
      <w:rFonts w:ascii="Arial" w:hAnsi="Arial"/>
      <w:b w:val="0"/>
      <w:color w:val="auto"/>
      <w:sz w:val="26"/>
      <w:szCs w:val="26"/>
    </w:rPr>
  </w:style>
  <w:style w:type="character" w:customStyle="1" w:styleId="Heading2Char">
    <w:name w:val="Heading 2 Char"/>
    <w:basedOn w:val="DefaultParagraphFont"/>
    <w:link w:val="Heading2"/>
    <w:uiPriority w:val="9"/>
    <w:rsid w:val="00E5171A"/>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DD6C21"/>
    <w:rPr>
      <w:rFonts w:ascii="Arial" w:eastAsiaTheme="majorEastAsia" w:hAnsi="Arial" w:cs="Arial"/>
      <w:b/>
      <w:bCs/>
      <w:color w:val="005386"/>
      <w:sz w:val="30"/>
      <w:szCs w:val="30"/>
      <w:lang w:val="en-US"/>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E5171A"/>
    <w:rPr>
      <w:rFonts w:asciiTheme="majorHAnsi" w:eastAsiaTheme="majorEastAsia" w:hAnsiTheme="majorHAnsi" w:cstheme="majorBidi"/>
      <w:b/>
      <w:bCs/>
      <w:color w:val="005386"/>
      <w:lang w:val="en-US"/>
    </w:rPr>
  </w:style>
  <w:style w:type="character" w:customStyle="1" w:styleId="Titre3Char">
    <w:name w:val="Titre 3 Char"/>
    <w:basedOn w:val="Heading3Char"/>
    <w:link w:val="Titre31"/>
    <w:rsid w:val="00DD6C21"/>
    <w:rPr>
      <w:rFonts w:ascii="Arial" w:eastAsiaTheme="majorEastAsia" w:hAnsi="Arial" w:cstheme="majorBidi"/>
      <w:b w:val="0"/>
      <w:bCs/>
      <w:color w:val="005386"/>
      <w:sz w:val="26"/>
      <w:szCs w:val="26"/>
      <w:lang w:val="en-US"/>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lang w:val="en-US"/>
    </w:rPr>
  </w:style>
  <w:style w:type="paragraph" w:styleId="TOCHeading">
    <w:name w:val="TOC Heading"/>
    <w:basedOn w:val="Heading1"/>
    <w:next w:val="Normal"/>
    <w:uiPriority w:val="39"/>
    <w:unhideWhenUsed/>
    <w:rsid w:val="00E5171A"/>
    <w:pPr>
      <w:outlineLvl w:val="9"/>
    </w:pPr>
  </w:style>
  <w:style w:type="paragraph" w:styleId="TOC1">
    <w:name w:val="toc 1"/>
    <w:basedOn w:val="Normal"/>
    <w:next w:val="Normal"/>
    <w:autoRedefine/>
    <w:uiPriority w:val="39"/>
    <w:unhideWhenUsed/>
    <w:rsid w:val="00FC41B7"/>
    <w:pPr>
      <w:tabs>
        <w:tab w:val="right" w:leader="dot" w:pos="9016"/>
      </w:tabs>
      <w:spacing w:after="100"/>
    </w:pPr>
  </w:style>
  <w:style w:type="paragraph" w:styleId="TOC2">
    <w:name w:val="toc 2"/>
    <w:basedOn w:val="Normal"/>
    <w:next w:val="Normal"/>
    <w:autoRedefine/>
    <w:uiPriority w:val="39"/>
    <w:unhideWhenUsed/>
    <w:rsid w:val="003C7A21"/>
    <w:pPr>
      <w:tabs>
        <w:tab w:val="left" w:pos="640"/>
        <w:tab w:val="right" w:leader="dot" w:pos="9016"/>
      </w:tabs>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autoRedefine/>
    <w:rsid w:val="004C17F5"/>
    <w:pPr>
      <w:numPr>
        <w:numId w:val="3"/>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005386"/>
      <w:sz w:val="36"/>
      <w:szCs w:val="28"/>
      <w:lang w:val="en-US"/>
    </w:rPr>
  </w:style>
  <w:style w:type="paragraph" w:customStyle="1" w:styleId="donotuse1">
    <w:name w:val="do not use 1"/>
    <w:basedOn w:val="Titre11"/>
    <w:link w:val="donotuse1Char"/>
    <w:rsid w:val="00E5171A"/>
    <w:pPr>
      <w:numPr>
        <w:numId w:val="8"/>
      </w:numPr>
    </w:pPr>
    <w:rPr>
      <w:color w:val="005386"/>
      <w:sz w:val="32"/>
    </w:rPr>
  </w:style>
  <w:style w:type="paragraph" w:customStyle="1" w:styleId="donotuse2">
    <w:name w:val="do not use 2"/>
    <w:basedOn w:val="Titre11"/>
    <w:link w:val="donotuse2Char"/>
    <w:rsid w:val="00E5171A"/>
    <w:pPr>
      <w:numPr>
        <w:ilvl w:val="1"/>
        <w:numId w:val="8"/>
      </w:numPr>
    </w:pPr>
    <w:rPr>
      <w:color w:val="5B7F95" w:themeColor="text1"/>
      <w:sz w:val="28"/>
    </w:rPr>
  </w:style>
  <w:style w:type="character" w:customStyle="1" w:styleId="donotuse1Char">
    <w:name w:val="do not use 1 Char"/>
    <w:basedOn w:val="Titre1Char"/>
    <w:link w:val="donotuse1"/>
    <w:rsid w:val="00E5171A"/>
    <w:rPr>
      <w:rFonts w:ascii="Arial" w:eastAsiaTheme="majorEastAsia" w:hAnsi="Arial" w:cs="Arial"/>
      <w:b/>
      <w:bCs/>
      <w:color w:val="005386"/>
      <w:sz w:val="32"/>
      <w:szCs w:val="28"/>
      <w:lang w:val="en-US"/>
    </w:rPr>
  </w:style>
  <w:style w:type="paragraph" w:customStyle="1" w:styleId="3DSTitle3">
    <w:name w:val="3DS Title 3"/>
    <w:basedOn w:val="Normal"/>
    <w:next w:val="Normal"/>
    <w:link w:val="3DSTitle3Car"/>
    <w:qFormat/>
    <w:rsid w:val="00E5171A"/>
    <w:rPr>
      <w:color w:val="5B7F95" w:themeColor="text1"/>
      <w:sz w:val="24"/>
    </w:rPr>
  </w:style>
  <w:style w:type="character" w:customStyle="1" w:styleId="donotuse2Char">
    <w:name w:val="do not use 2 Char"/>
    <w:basedOn w:val="Titre1Char"/>
    <w:link w:val="donotuse2"/>
    <w:rsid w:val="00E5171A"/>
    <w:rPr>
      <w:rFonts w:ascii="Arial" w:eastAsiaTheme="majorEastAsia" w:hAnsi="Arial" w:cs="Arial"/>
      <w:b/>
      <w:bCs/>
      <w:color w:val="5B7F95" w:themeColor="text1"/>
      <w:sz w:val="28"/>
      <w:szCs w:val="28"/>
      <w:lang w:val="en-US"/>
    </w:rPr>
  </w:style>
  <w:style w:type="character" w:customStyle="1" w:styleId="3DSTitle3Car">
    <w:name w:val="3DS Title 3 Car"/>
    <w:basedOn w:val="Titre1Char"/>
    <w:link w:val="3DSTitle3"/>
    <w:rsid w:val="00DA7CE5"/>
    <w:rPr>
      <w:rFonts w:ascii="Arial" w:eastAsiaTheme="majorEastAsia" w:hAnsi="Arial" w:cs="Arial"/>
      <w:b w:val="0"/>
      <w:bCs w:val="0"/>
      <w:color w:val="5B7F95" w:themeColor="text1"/>
      <w:sz w:val="24"/>
      <w:szCs w:val="28"/>
      <w:lang w:val="en-US"/>
    </w:rPr>
  </w:style>
  <w:style w:type="paragraph" w:customStyle="1" w:styleId="PartTitle">
    <w:name w:val="Part Title"/>
    <w:basedOn w:val="Title1"/>
    <w:next w:val="Normal"/>
    <w:link w:val="PartTitleCar"/>
    <w:qFormat/>
    <w:rsid w:val="00AC6F87"/>
    <w:pPr>
      <w:pageBreakBefore/>
      <w:numPr>
        <w:numId w:val="1"/>
      </w:numPr>
      <w:spacing w:before="240"/>
    </w:pPr>
    <w:rPr>
      <w:rFonts w:cs="Arial"/>
      <w:b w:val="0"/>
      <w:sz w:val="48"/>
      <w:szCs w:val="48"/>
    </w:rPr>
  </w:style>
  <w:style w:type="paragraph" w:customStyle="1" w:styleId="PartSubtitle">
    <w:name w:val="Part Sub title"/>
    <w:basedOn w:val="Heading2"/>
    <w:link w:val="PartSubtitleCar"/>
    <w:qFormat/>
    <w:rsid w:val="00F546DB"/>
    <w:pPr>
      <w:jc w:val="right"/>
      <w:outlineLvl w:val="0"/>
      <w15:collapsed/>
    </w:pPr>
    <w:rPr>
      <w:rFonts w:ascii="Arial" w:hAnsi="Arial" w:cs="Arial"/>
      <w:b w:val="0"/>
      <w:color w:val="auto"/>
      <w:sz w:val="36"/>
      <w:szCs w:val="36"/>
    </w:rPr>
  </w:style>
  <w:style w:type="character" w:customStyle="1" w:styleId="PartTitleCar">
    <w:name w:val="Part Title Car"/>
    <w:basedOn w:val="DefaultParagraphFont"/>
    <w:link w:val="PartTitle"/>
    <w:rsid w:val="00AC6F87"/>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F546DB"/>
    <w:rPr>
      <w:rFonts w:ascii="Arial" w:eastAsiaTheme="majorEastAsia" w:hAnsi="Arial" w:cs="Arial"/>
      <w:bCs/>
      <w:sz w:val="36"/>
      <w:szCs w:val="36"/>
      <w:lang w:val="en-US"/>
    </w:rPr>
  </w:style>
  <w:style w:type="paragraph" w:customStyle="1" w:styleId="3DSTitre2">
    <w:name w:val="3DS Titre 2"/>
    <w:basedOn w:val="Titre11"/>
    <w:link w:val="3DSTitre2Char"/>
    <w:rsid w:val="00E5171A"/>
    <w:pPr>
      <w:numPr>
        <w:numId w:val="0"/>
      </w:numPr>
      <w:ind w:left="792" w:hanging="432"/>
    </w:pPr>
    <w:rPr>
      <w:b w:val="0"/>
      <w:color w:val="5B7F95" w:themeColor="text1"/>
      <w:sz w:val="30"/>
    </w:rPr>
  </w:style>
  <w:style w:type="paragraph" w:customStyle="1" w:styleId="3DSTitre3">
    <w:name w:val="3DS Titre 3"/>
    <w:basedOn w:val="Titre11"/>
    <w:link w:val="3DSTitre3Char"/>
    <w:rsid w:val="00E5171A"/>
    <w:pPr>
      <w:numPr>
        <w:numId w:val="0"/>
      </w:numPr>
      <w:ind w:left="1224" w:hanging="504"/>
    </w:pPr>
    <w:rPr>
      <w:b w:val="0"/>
      <w:color w:val="5B7F95" w:themeColor="text1"/>
      <w:sz w:val="26"/>
    </w:rPr>
  </w:style>
  <w:style w:type="character" w:customStyle="1" w:styleId="3DSTitre2Char">
    <w:name w:val="3DS Titre 2 Char"/>
    <w:basedOn w:val="Titre1Char"/>
    <w:link w:val="3DSTitre2"/>
    <w:rsid w:val="00E5171A"/>
    <w:rPr>
      <w:rFonts w:ascii="Arial" w:eastAsiaTheme="majorEastAsia" w:hAnsi="Arial" w:cs="Arial"/>
      <w:b w:val="0"/>
      <w:bCs/>
      <w:color w:val="5B7F95" w:themeColor="text1"/>
      <w:sz w:val="30"/>
      <w:szCs w:val="28"/>
      <w:lang w:val="en-US"/>
    </w:rPr>
  </w:style>
  <w:style w:type="character" w:customStyle="1" w:styleId="3DSTitre3Char">
    <w:name w:val="3DS Titre 3 Char"/>
    <w:basedOn w:val="Titre1Char"/>
    <w:link w:val="3DSTitre3"/>
    <w:rsid w:val="00E5171A"/>
    <w:rPr>
      <w:rFonts w:ascii="Arial" w:eastAsiaTheme="majorEastAsia" w:hAnsi="Arial" w:cs="Arial"/>
      <w:b w:val="0"/>
      <w:bCs/>
      <w:color w:val="5B7F95" w:themeColor="text1"/>
      <w:sz w:val="26"/>
      <w:szCs w:val="28"/>
      <w:lang w:val="en-US"/>
    </w:rPr>
  </w:style>
  <w:style w:type="paragraph" w:styleId="BodyText">
    <w:name w:val="Body Text"/>
    <w:basedOn w:val="Normal"/>
    <w:link w:val="BodyTextChar"/>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C72A0F"/>
    <w:rPr>
      <w:rFonts w:ascii="Times New Roman" w:eastAsia="Times New Roman" w:hAnsi="Times New Roman" w:cs="Times New Roman"/>
      <w:sz w:val="24"/>
      <w:szCs w:val="20"/>
    </w:rPr>
  </w:style>
  <w:style w:type="character" w:styleId="CommentReference">
    <w:name w:val="annotation reference"/>
    <w:basedOn w:val="DefaultParagraphFont"/>
    <w:rsid w:val="00C72A0F"/>
    <w:rPr>
      <w:sz w:val="18"/>
    </w:rPr>
  </w:style>
  <w:style w:type="paragraph" w:styleId="CommentText">
    <w:name w:val="annotation text"/>
    <w:basedOn w:val="Normal"/>
    <w:link w:val="CommentTextChar"/>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rsid w:val="00C72A0F"/>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semiHidden/>
    <w:rsid w:val="001D0415"/>
    <w:rPr>
      <w:rFonts w:asciiTheme="majorHAnsi" w:eastAsiaTheme="majorEastAsia" w:hAnsiTheme="majorHAnsi" w:cstheme="majorBidi"/>
      <w:i/>
      <w:iCs/>
      <w:color w:val="445E6F" w:themeColor="accent1" w:themeShade="BF"/>
      <w:lang w:val="en-US"/>
    </w:rPr>
  </w:style>
  <w:style w:type="character" w:customStyle="1" w:styleId="Heading5Char">
    <w:name w:val="Heading 5 Char"/>
    <w:basedOn w:val="DefaultParagraphFont"/>
    <w:link w:val="Heading5"/>
    <w:uiPriority w:val="9"/>
    <w:semiHidden/>
    <w:rsid w:val="001D0415"/>
    <w:rPr>
      <w:rFonts w:asciiTheme="majorHAnsi" w:eastAsiaTheme="majorEastAsia" w:hAnsiTheme="majorHAnsi" w:cstheme="majorBidi"/>
      <w:color w:val="445E6F" w:themeColor="accent1" w:themeShade="BF"/>
    </w:rPr>
  </w:style>
  <w:style w:type="character" w:customStyle="1" w:styleId="Heading6Char">
    <w:name w:val="Heading 6 Char"/>
    <w:basedOn w:val="DefaultParagraphFont"/>
    <w:link w:val="Heading6"/>
    <w:uiPriority w:val="9"/>
    <w:semiHidden/>
    <w:rsid w:val="001D0415"/>
    <w:rPr>
      <w:rFonts w:asciiTheme="majorHAnsi" w:eastAsiaTheme="majorEastAsia" w:hAnsiTheme="majorHAnsi" w:cstheme="majorBidi"/>
      <w:color w:val="2D3F4A" w:themeColor="accent1" w:themeShade="7F"/>
    </w:rPr>
  </w:style>
  <w:style w:type="character" w:customStyle="1" w:styleId="Heading7Char">
    <w:name w:val="Heading 7 Char"/>
    <w:basedOn w:val="DefaultParagraphFont"/>
    <w:link w:val="Heading7"/>
    <w:uiPriority w:val="9"/>
    <w:semiHidden/>
    <w:rsid w:val="001D0415"/>
    <w:rPr>
      <w:rFonts w:asciiTheme="majorHAnsi" w:eastAsiaTheme="majorEastAsia" w:hAnsiTheme="majorHAnsi" w:cstheme="majorBidi"/>
      <w:i/>
      <w:iCs/>
      <w:color w:val="2D3F4A" w:themeColor="accent1" w:themeShade="7F"/>
    </w:rPr>
  </w:style>
  <w:style w:type="character" w:customStyle="1" w:styleId="Heading8Char">
    <w:name w:val="Heading 8 Char"/>
    <w:basedOn w:val="DefaultParagraphFont"/>
    <w:link w:val="Heading8"/>
    <w:uiPriority w:val="9"/>
    <w:semiHidden/>
    <w:rsid w:val="001D0415"/>
    <w:rPr>
      <w:rFonts w:asciiTheme="majorHAnsi" w:eastAsiaTheme="majorEastAsia" w:hAnsiTheme="majorHAnsi" w:cstheme="majorBidi"/>
      <w:color w:val="7093A8" w:themeColor="text1" w:themeTint="D8"/>
      <w:sz w:val="21"/>
      <w:szCs w:val="21"/>
    </w:rPr>
  </w:style>
  <w:style w:type="character" w:customStyle="1" w:styleId="Heading9Char">
    <w:name w:val="Heading 9 Char"/>
    <w:basedOn w:val="DefaultParagraphFont"/>
    <w:link w:val="Heading9"/>
    <w:uiPriority w:val="9"/>
    <w:semiHidden/>
    <w:rsid w:val="001D0415"/>
    <w:rPr>
      <w:rFonts w:asciiTheme="majorHAnsi" w:eastAsiaTheme="majorEastAsia" w:hAnsiTheme="majorHAnsi" w:cstheme="majorBidi"/>
      <w:i/>
      <w:iCs/>
      <w:color w:val="7093A8" w:themeColor="text1" w:themeTint="D8"/>
      <w:sz w:val="21"/>
      <w:szCs w:val="21"/>
    </w:rPr>
  </w:style>
  <w:style w:type="paragraph" w:styleId="TOC4">
    <w:name w:val="toc 4"/>
    <w:basedOn w:val="Normal"/>
    <w:next w:val="Normal"/>
    <w:autoRedefine/>
    <w:uiPriority w:val="39"/>
    <w:rsid w:val="001D0415"/>
    <w:pPr>
      <w:spacing w:after="80" w:line="240" w:lineRule="auto"/>
      <w:ind w:left="480"/>
    </w:pPr>
    <w:rPr>
      <w:rFonts w:ascii="Verdana" w:eastAsia="Times New Roman" w:hAnsi="Verdana" w:cs="Times New Roman"/>
      <w:sz w:val="18"/>
      <w:szCs w:val="18"/>
    </w:rPr>
  </w:style>
  <w:style w:type="paragraph" w:styleId="TOC5">
    <w:name w:val="toc 5"/>
    <w:basedOn w:val="Normal"/>
    <w:next w:val="Normal"/>
    <w:autoRedefine/>
    <w:semiHidden/>
    <w:rsid w:val="001D0415"/>
    <w:pPr>
      <w:spacing w:after="80" w:line="240" w:lineRule="auto"/>
      <w:ind w:left="640"/>
    </w:pPr>
    <w:rPr>
      <w:rFonts w:ascii="Verdana" w:eastAsia="Times New Roman" w:hAnsi="Verdana" w:cs="Times New Roman"/>
      <w:sz w:val="18"/>
      <w:szCs w:val="18"/>
    </w:rPr>
  </w:style>
  <w:style w:type="paragraph" w:styleId="TOC6">
    <w:name w:val="toc 6"/>
    <w:basedOn w:val="Normal"/>
    <w:next w:val="Normal"/>
    <w:autoRedefine/>
    <w:semiHidden/>
    <w:rsid w:val="001D0415"/>
    <w:pPr>
      <w:spacing w:after="80" w:line="240" w:lineRule="auto"/>
      <w:ind w:left="800"/>
    </w:pPr>
    <w:rPr>
      <w:rFonts w:ascii="Verdana" w:eastAsia="Times New Roman" w:hAnsi="Verdana" w:cs="Times New Roman"/>
      <w:sz w:val="18"/>
      <w:szCs w:val="18"/>
    </w:rPr>
  </w:style>
  <w:style w:type="paragraph" w:styleId="TOC7">
    <w:name w:val="toc 7"/>
    <w:basedOn w:val="Normal"/>
    <w:next w:val="Normal"/>
    <w:autoRedefine/>
    <w:semiHidden/>
    <w:rsid w:val="001D0415"/>
    <w:pPr>
      <w:spacing w:after="80" w:line="240" w:lineRule="auto"/>
      <w:ind w:left="960"/>
    </w:pPr>
    <w:rPr>
      <w:rFonts w:ascii="Verdana" w:eastAsia="Times New Roman" w:hAnsi="Verdana" w:cs="Times New Roman"/>
      <w:sz w:val="18"/>
      <w:szCs w:val="18"/>
    </w:rPr>
  </w:style>
  <w:style w:type="paragraph" w:styleId="TOC8">
    <w:name w:val="toc 8"/>
    <w:basedOn w:val="Normal"/>
    <w:next w:val="Normal"/>
    <w:autoRedefine/>
    <w:semiHidden/>
    <w:rsid w:val="001D0415"/>
    <w:pPr>
      <w:spacing w:after="80" w:line="240" w:lineRule="auto"/>
      <w:ind w:left="1120"/>
    </w:pPr>
    <w:rPr>
      <w:rFonts w:ascii="Verdana" w:eastAsia="Times New Roman" w:hAnsi="Verdana" w:cs="Times New Roman"/>
      <w:sz w:val="18"/>
      <w:szCs w:val="18"/>
    </w:rPr>
  </w:style>
  <w:style w:type="paragraph" w:styleId="TOC9">
    <w:name w:val="toc 9"/>
    <w:basedOn w:val="Normal"/>
    <w:next w:val="Normal"/>
    <w:autoRedefine/>
    <w:semiHidden/>
    <w:rsid w:val="001D0415"/>
    <w:pPr>
      <w:spacing w:after="80" w:line="240" w:lineRule="auto"/>
      <w:ind w:left="1280"/>
    </w:pPr>
    <w:rPr>
      <w:rFonts w:ascii="Verdana" w:eastAsia="Times New Roman" w:hAnsi="Verdana" w:cs="Times New Roman"/>
      <w:sz w:val="18"/>
      <w:szCs w:val="18"/>
    </w:rPr>
  </w:style>
  <w:style w:type="character" w:styleId="FollowedHyperlink">
    <w:name w:val="FollowedHyperlink"/>
    <w:basedOn w:val="DefaultParagraphFont"/>
    <w:rsid w:val="001D0415"/>
    <w:rPr>
      <w:color w:val="800080"/>
      <w:u w:val="single"/>
    </w:rPr>
  </w:style>
  <w:style w:type="paragraph" w:styleId="DocumentMap">
    <w:name w:val="Document Map"/>
    <w:basedOn w:val="Normal"/>
    <w:link w:val="DocumentMapChar"/>
    <w:semiHidden/>
    <w:rsid w:val="001D0415"/>
    <w:pPr>
      <w:shd w:val="clear" w:color="auto" w:fill="000080"/>
      <w:spacing w:after="80" w:line="240" w:lineRule="auto"/>
    </w:pPr>
    <w:rPr>
      <w:rFonts w:ascii="Tahoma" w:eastAsia="Times New Roman" w:hAnsi="Tahoma" w:cs="Tahoma"/>
      <w:sz w:val="18"/>
      <w:szCs w:val="18"/>
    </w:rPr>
  </w:style>
  <w:style w:type="character" w:customStyle="1" w:styleId="DocumentMapChar">
    <w:name w:val="Document Map Char"/>
    <w:basedOn w:val="DefaultParagraphFont"/>
    <w:link w:val="DocumentMap"/>
    <w:semiHidden/>
    <w:rsid w:val="001D0415"/>
    <w:rPr>
      <w:rFonts w:ascii="Tahoma" w:eastAsia="Times New Roman" w:hAnsi="Tahoma" w:cs="Tahoma"/>
      <w:sz w:val="18"/>
      <w:szCs w:val="18"/>
      <w:shd w:val="clear" w:color="auto" w:fill="000080"/>
      <w:lang w:val="en-US"/>
    </w:rPr>
  </w:style>
  <w:style w:type="paragraph" w:customStyle="1" w:styleId="Style2">
    <w:name w:val="Style2"/>
    <w:basedOn w:val="PartTitle"/>
    <w:rsid w:val="00FD286E"/>
    <w:pPr>
      <w:numPr>
        <w:numId w:val="0"/>
      </w:numPr>
    </w:pPr>
  </w:style>
  <w:style w:type="paragraph" w:styleId="Caption">
    <w:name w:val="caption"/>
    <w:basedOn w:val="Normal"/>
    <w:next w:val="Normal"/>
    <w:uiPriority w:val="35"/>
    <w:semiHidden/>
    <w:unhideWhenUsed/>
    <w:qFormat/>
    <w:rsid w:val="001D0415"/>
    <w:pPr>
      <w:spacing w:line="240" w:lineRule="auto"/>
    </w:pPr>
    <w:rPr>
      <w:i/>
      <w:iCs/>
      <w:color w:val="001871" w:themeColor="text2"/>
      <w:sz w:val="18"/>
      <w:szCs w:val="18"/>
    </w:rPr>
  </w:style>
  <w:style w:type="paragraph" w:styleId="FootnoteText">
    <w:name w:val="footnote text"/>
    <w:basedOn w:val="Normal"/>
    <w:link w:val="FootnoteTextChar"/>
    <w:semiHidden/>
    <w:rsid w:val="001D0415"/>
    <w:pPr>
      <w:spacing w:after="80" w:line="240" w:lineRule="auto"/>
    </w:pPr>
    <w:rPr>
      <w:rFonts w:ascii="Verdana" w:eastAsia="Times New Roman" w:hAnsi="Verdana" w:cs="Times New Roman"/>
      <w:sz w:val="20"/>
      <w:szCs w:val="20"/>
    </w:rPr>
  </w:style>
  <w:style w:type="character" w:customStyle="1" w:styleId="FootnoteTextChar">
    <w:name w:val="Footnote Text Char"/>
    <w:basedOn w:val="DefaultParagraphFont"/>
    <w:link w:val="FootnoteText"/>
    <w:semiHidden/>
    <w:rsid w:val="001D0415"/>
    <w:rPr>
      <w:rFonts w:ascii="Verdana" w:eastAsia="Times New Roman" w:hAnsi="Verdana" w:cs="Times New Roman"/>
      <w:sz w:val="20"/>
      <w:szCs w:val="20"/>
      <w:lang w:val="en-US"/>
    </w:rPr>
  </w:style>
  <w:style w:type="character" w:styleId="FootnoteReference">
    <w:name w:val="footnote reference"/>
    <w:basedOn w:val="DefaultParagraphFont"/>
    <w:semiHidden/>
    <w:rsid w:val="001D0415"/>
    <w:rPr>
      <w:vertAlign w:val="superscript"/>
    </w:rPr>
  </w:style>
  <w:style w:type="paragraph" w:styleId="CommentSubject">
    <w:name w:val="annotation subject"/>
    <w:basedOn w:val="CommentText"/>
    <w:next w:val="CommentText"/>
    <w:link w:val="CommentSubjectChar"/>
    <w:semiHidden/>
    <w:rsid w:val="001D0415"/>
    <w:pPr>
      <w:spacing w:after="80"/>
    </w:pPr>
    <w:rPr>
      <w:rFonts w:ascii="Verdana" w:hAnsi="Verdana"/>
      <w:b/>
      <w:bCs/>
      <w:sz w:val="20"/>
    </w:rPr>
  </w:style>
  <w:style w:type="character" w:customStyle="1" w:styleId="CommentSubjectChar">
    <w:name w:val="Comment Subject Char"/>
    <w:basedOn w:val="CommentTextChar"/>
    <w:link w:val="CommentSubject"/>
    <w:semiHidden/>
    <w:rsid w:val="001D0415"/>
    <w:rPr>
      <w:rFonts w:ascii="Verdana" w:eastAsia="Times New Roman" w:hAnsi="Verdana" w:cs="Times New Roman"/>
      <w:b/>
      <w:bCs/>
      <w:sz w:val="20"/>
      <w:szCs w:val="20"/>
      <w:lang w:val="en-US"/>
    </w:rPr>
  </w:style>
  <w:style w:type="paragraph" w:styleId="NormalWeb">
    <w:name w:val="Normal (Web)"/>
    <w:basedOn w:val="Normal"/>
    <w:uiPriority w:val="99"/>
    <w:unhideWhenUsed/>
    <w:rsid w:val="001D0415"/>
    <w:pPr>
      <w:spacing w:before="100" w:beforeAutospacing="1" w:after="100" w:afterAutospacing="1" w:line="240" w:lineRule="auto"/>
    </w:pPr>
    <w:rPr>
      <w:rFonts w:ascii="Times New Roman" w:eastAsia="Times New Roman" w:hAnsi="Times New Roman" w:cs="Times New Roman"/>
      <w:sz w:val="24"/>
      <w:szCs w:val="18"/>
    </w:rPr>
  </w:style>
  <w:style w:type="character" w:styleId="HTMLKeyboard">
    <w:name w:val="HTML Keyboard"/>
    <w:basedOn w:val="DefaultParagraphFont"/>
    <w:uiPriority w:val="99"/>
    <w:unhideWhenUsed/>
    <w:rsid w:val="001D0415"/>
    <w:rPr>
      <w:rFonts w:ascii="Verdana" w:eastAsia="Times New Roman" w:hAnsi="Verdana" w:cs="Courier New" w:hint="default"/>
      <w:b/>
      <w:bCs/>
      <w:color w:val="757E84"/>
      <w:spacing w:val="-12"/>
      <w:sz w:val="16"/>
      <w:szCs w:val="16"/>
    </w:rPr>
  </w:style>
  <w:style w:type="paragraph" w:styleId="Revision">
    <w:name w:val="Revision"/>
    <w:hidden/>
    <w:uiPriority w:val="99"/>
    <w:semiHidden/>
    <w:rsid w:val="001D0415"/>
    <w:pPr>
      <w:spacing w:after="80" w:line="240" w:lineRule="auto"/>
    </w:pPr>
    <w:rPr>
      <w:rFonts w:ascii="Verdana" w:eastAsia="Times New Roman" w:hAnsi="Verdana" w:cs="Times New Roman"/>
      <w:sz w:val="16"/>
      <w:szCs w:val="24"/>
      <w:lang w:val="en-GB"/>
    </w:rPr>
  </w:style>
  <w:style w:type="paragraph" w:styleId="Title">
    <w:name w:val="Title"/>
    <w:basedOn w:val="Normal"/>
    <w:next w:val="Normal"/>
    <w:link w:val="TitleChar"/>
    <w:uiPriority w:val="10"/>
    <w:rsid w:val="009B5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D0415"/>
    <w:pPr>
      <w:numPr>
        <w:ilvl w:val="1"/>
      </w:numPr>
      <w:spacing w:after="160"/>
    </w:pPr>
    <w:rPr>
      <w:rFonts w:asciiTheme="minorHAnsi" w:eastAsiaTheme="minorEastAsia" w:hAnsiTheme="minorHAnsi"/>
      <w:color w:val="92ACBC" w:themeColor="text1" w:themeTint="A5"/>
      <w:spacing w:val="15"/>
    </w:rPr>
  </w:style>
  <w:style w:type="character" w:customStyle="1" w:styleId="SubtitleChar">
    <w:name w:val="Subtitle Char"/>
    <w:basedOn w:val="DefaultParagraphFont"/>
    <w:link w:val="Subtitle"/>
    <w:uiPriority w:val="11"/>
    <w:rsid w:val="001D0415"/>
    <w:rPr>
      <w:rFonts w:eastAsiaTheme="minorEastAsia"/>
      <w:color w:val="92ACBC" w:themeColor="text1" w:themeTint="A5"/>
      <w:spacing w:val="15"/>
    </w:rPr>
  </w:style>
  <w:style w:type="numbering" w:customStyle="1" w:styleId="Headings">
    <w:name w:val="Headings"/>
    <w:uiPriority w:val="99"/>
    <w:rsid w:val="001D0415"/>
    <w:pPr>
      <w:numPr>
        <w:numId w:val="7"/>
      </w:numPr>
    </w:pPr>
  </w:style>
  <w:style w:type="table" w:styleId="TableProfessional">
    <w:name w:val="Table Professional"/>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1D0415"/>
    <w:pPr>
      <w:spacing w:after="8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3">
    <w:name w:val="Table Simple 3"/>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LightList1">
    <w:name w:val="Light List1"/>
    <w:basedOn w:val="TableNormal"/>
    <w:uiPriority w:val="61"/>
    <w:rsid w:val="00090129"/>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5B7F95" w:themeColor="text1"/>
        <w:left w:val="single" w:sz="8" w:space="0" w:color="5B7F95" w:themeColor="text1"/>
        <w:bottom w:val="single" w:sz="8" w:space="0" w:color="5B7F95" w:themeColor="text1"/>
        <w:right w:val="single" w:sz="8" w:space="0" w:color="5B7F95" w:themeColor="text1"/>
      </w:tblBorders>
    </w:tblPr>
    <w:tblStylePr w:type="firstRow">
      <w:pPr>
        <w:spacing w:before="0" w:after="0" w:line="240" w:lineRule="auto"/>
      </w:pPr>
      <w:rPr>
        <w:b/>
        <w:bCs/>
        <w:color w:val="FFFFFF" w:themeColor="background1"/>
      </w:rPr>
      <w:tblPr/>
      <w:tcPr>
        <w:shd w:val="clear" w:color="auto" w:fill="5B7F95" w:themeFill="text1"/>
      </w:tcPr>
    </w:tblStylePr>
    <w:tblStylePr w:type="lastRow">
      <w:pPr>
        <w:spacing w:before="0" w:after="0" w:line="240" w:lineRule="auto"/>
      </w:pPr>
      <w:rPr>
        <w:b/>
        <w:bCs/>
      </w:rPr>
      <w:tblPr/>
      <w:tcPr>
        <w:tcBorders>
          <w:top w:val="double" w:sz="6" w:space="0" w:color="5B7F95" w:themeColor="text1"/>
          <w:left w:val="single" w:sz="8" w:space="0" w:color="5B7F95" w:themeColor="text1"/>
          <w:bottom w:val="single" w:sz="8" w:space="0" w:color="5B7F95" w:themeColor="text1"/>
          <w:right w:val="single" w:sz="8" w:space="0" w:color="5B7F95" w:themeColor="text1"/>
        </w:tcBorders>
      </w:tcPr>
    </w:tblStylePr>
    <w:tblStylePr w:type="firstCol">
      <w:rPr>
        <w:b/>
        <w:bCs/>
      </w:rPr>
    </w:tblStylePr>
    <w:tblStylePr w:type="lastCol">
      <w:rPr>
        <w:b/>
        <w:bCs/>
      </w:rPr>
    </w:tblStylePr>
    <w:tblStylePr w:type="band1Vert">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tblStylePr w:type="band1Horz">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style>
  <w:style w:type="table" w:customStyle="1" w:styleId="MediumShading21">
    <w:name w:val="Medium Shading 21"/>
    <w:basedOn w:val="TableNormal"/>
    <w:uiPriority w:val="64"/>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95"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95" w:themeFill="text1"/>
      </w:tcPr>
    </w:tblStylePr>
    <w:tblStylePr w:type="lastCol">
      <w:rPr>
        <w:b/>
        <w:bCs/>
        <w:color w:val="FFFFFF" w:themeColor="background1"/>
      </w:rPr>
      <w:tblPr/>
      <w:tcPr>
        <w:tcBorders>
          <w:left w:val="nil"/>
          <w:right w:val="nil"/>
          <w:insideH w:val="nil"/>
          <w:insideV w:val="nil"/>
        </w:tcBorders>
        <w:shd w:val="clear" w:color="auto" w:fill="5B7F95"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ableofFigures">
    <w:name w:val="table of figures"/>
    <w:basedOn w:val="Normal"/>
    <w:next w:val="Normal"/>
    <w:uiPriority w:val="99"/>
    <w:rsid w:val="001D0415"/>
    <w:pPr>
      <w:spacing w:after="0" w:line="240" w:lineRule="auto"/>
    </w:pPr>
    <w:rPr>
      <w:rFonts w:ascii="Verdana" w:eastAsia="Times New Roman" w:hAnsi="Verdana" w:cs="Times New Roman"/>
      <w:sz w:val="18"/>
      <w:szCs w:val="18"/>
    </w:rPr>
  </w:style>
  <w:style w:type="table" w:styleId="TableList4">
    <w:name w:val="Table List 4"/>
    <w:basedOn w:val="TableNormal"/>
    <w:rsid w:val="001D0415"/>
    <w:pPr>
      <w:spacing w:after="120" w:line="240" w:lineRule="auto"/>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Pr>
    <w:tcPr>
      <w:shd w:val="clear" w:color="auto" w:fill="auto"/>
    </w:tcPr>
    <w:tblStylePr w:type="firstRow">
      <w:rPr>
        <w:b/>
        <w:bCs/>
        <w:color w:val="FFFFFF" w:themeColor="background1"/>
      </w:rPr>
      <w:tblPr/>
      <w:tcPr>
        <w:tcBorders>
          <w:bottom w:val="single" w:sz="12" w:space="0" w:color="000000"/>
          <w:tl2br w:val="none" w:sz="0" w:space="0" w:color="auto"/>
          <w:tr2bl w:val="none" w:sz="0" w:space="0" w:color="auto"/>
        </w:tcBorders>
        <w:shd w:val="solid" w:color="808080" w:fill="FFFFFF"/>
      </w:tcPr>
    </w:tblStylePr>
  </w:style>
  <w:style w:type="paragraph" w:customStyle="1" w:styleId="HiddenText">
    <w:name w:val="Hidden Text"/>
    <w:basedOn w:val="Normal"/>
    <w:next w:val="Normal"/>
    <w:link w:val="HiddenTextChar"/>
    <w:autoRedefine/>
    <w:qFormat/>
    <w:rsid w:val="00EC5A45"/>
    <w:pPr>
      <w:spacing w:after="80" w:line="240" w:lineRule="auto"/>
    </w:pPr>
    <w:rPr>
      <w:i/>
      <w:vanish/>
      <w:color w:val="808080" w:themeColor="background1" w:themeShade="80"/>
      <w:sz w:val="20"/>
    </w:rPr>
  </w:style>
  <w:style w:type="paragraph" w:customStyle="1" w:styleId="GreyHighlight">
    <w:name w:val="Grey Highlight"/>
    <w:basedOn w:val="Normal"/>
    <w:link w:val="GreyHighlightChar"/>
    <w:rsid w:val="001D0415"/>
    <w:pPr>
      <w:spacing w:after="80" w:line="240" w:lineRule="auto"/>
    </w:pPr>
    <w:rPr>
      <w:rFonts w:ascii="Verdana" w:eastAsia="Times New Roman" w:hAnsi="Verdana" w:cs="Times New Roman"/>
      <w:b/>
      <w:color w:val="AABFCB" w:themeColor="text1" w:themeTint="80"/>
      <w:sz w:val="18"/>
      <w:szCs w:val="18"/>
    </w:rPr>
  </w:style>
  <w:style w:type="character" w:customStyle="1" w:styleId="HiddenTextChar">
    <w:name w:val="Hidden Text Char"/>
    <w:basedOn w:val="DefaultParagraphFont"/>
    <w:link w:val="HiddenText"/>
    <w:rsid w:val="00EC5A45"/>
    <w:rPr>
      <w:rFonts w:ascii="Arial" w:hAnsi="Arial"/>
      <w:i/>
      <w:vanish/>
      <w:color w:val="808080" w:themeColor="background1" w:themeShade="80"/>
      <w:sz w:val="20"/>
      <w:lang w:val="en-US"/>
    </w:rPr>
  </w:style>
  <w:style w:type="paragraph" w:styleId="ListBullet">
    <w:name w:val="List Bullet"/>
    <w:basedOn w:val="Normal"/>
    <w:rsid w:val="001D0415"/>
    <w:pPr>
      <w:tabs>
        <w:tab w:val="num" w:pos="360"/>
      </w:tabs>
      <w:spacing w:after="80" w:line="240" w:lineRule="auto"/>
      <w:ind w:left="360" w:hanging="360"/>
      <w:contextualSpacing/>
    </w:pPr>
    <w:rPr>
      <w:rFonts w:ascii="Verdana" w:eastAsia="Times New Roman" w:hAnsi="Verdana" w:cs="Times New Roman"/>
      <w:sz w:val="18"/>
      <w:szCs w:val="18"/>
    </w:rPr>
  </w:style>
  <w:style w:type="character" w:customStyle="1" w:styleId="GreyHighlightChar">
    <w:name w:val="Grey Highlight Char"/>
    <w:basedOn w:val="DefaultParagraphFont"/>
    <w:link w:val="GreyHighlight"/>
    <w:rsid w:val="001D0415"/>
    <w:rPr>
      <w:rFonts w:ascii="Verdana" w:eastAsia="Times New Roman" w:hAnsi="Verdana" w:cs="Times New Roman"/>
      <w:b/>
      <w:color w:val="AABFCB" w:themeColor="text1" w:themeTint="80"/>
      <w:sz w:val="18"/>
      <w:szCs w:val="18"/>
      <w:lang w:val="en-US"/>
    </w:rPr>
  </w:style>
  <w:style w:type="paragraph" w:styleId="ListBullet2">
    <w:name w:val="List Bullet 2"/>
    <w:basedOn w:val="Normal"/>
    <w:rsid w:val="001D0415"/>
    <w:pPr>
      <w:numPr>
        <w:numId w:val="5"/>
      </w:numPr>
      <w:spacing w:after="80" w:line="240" w:lineRule="auto"/>
      <w:contextualSpacing/>
    </w:pPr>
    <w:rPr>
      <w:rFonts w:ascii="Verdana" w:eastAsia="Times New Roman" w:hAnsi="Verdana" w:cs="Times New Roman"/>
      <w:sz w:val="18"/>
      <w:szCs w:val="18"/>
    </w:rPr>
  </w:style>
  <w:style w:type="paragraph" w:styleId="ListNumber">
    <w:name w:val="List Number"/>
    <w:basedOn w:val="Normal"/>
    <w:rsid w:val="001D0415"/>
    <w:pPr>
      <w:numPr>
        <w:numId w:val="6"/>
      </w:numPr>
      <w:spacing w:after="80" w:line="240" w:lineRule="auto"/>
      <w:contextualSpacing/>
    </w:pPr>
    <w:rPr>
      <w:rFonts w:ascii="Verdana" w:eastAsia="Times New Roman" w:hAnsi="Verdana" w:cs="Times New Roman"/>
      <w:sz w:val="18"/>
      <w:szCs w:val="18"/>
    </w:rPr>
  </w:style>
  <w:style w:type="character" w:styleId="IntenseReference">
    <w:name w:val="Intense Reference"/>
    <w:basedOn w:val="DefaultParagraphFont"/>
    <w:uiPriority w:val="32"/>
    <w:qFormat/>
    <w:rsid w:val="00E5171A"/>
    <w:rPr>
      <w:rFonts w:ascii="Arial" w:hAnsi="Arial"/>
      <w:b/>
      <w:bCs/>
      <w:smallCaps/>
      <w:color w:val="5B7F95" w:themeColor="accent1"/>
      <w:spacing w:val="5"/>
      <w:sz w:val="24"/>
    </w:rPr>
  </w:style>
  <w:style w:type="paragraph" w:customStyle="1" w:styleId="Style1">
    <w:name w:val="Style1"/>
    <w:basedOn w:val="Normal"/>
    <w:link w:val="Style1Char"/>
    <w:autoRedefine/>
    <w:rsid w:val="00400D86"/>
    <w:pPr>
      <w:spacing w:after="80" w:line="240" w:lineRule="auto"/>
    </w:pPr>
    <w:rPr>
      <w:rFonts w:eastAsia="Times New Roman" w:cs="Times New Roman"/>
      <w:bCs/>
      <w:szCs w:val="20"/>
      <w:lang w:eastAsia="fr-FR"/>
    </w:rPr>
  </w:style>
  <w:style w:type="character" w:customStyle="1" w:styleId="Style1Char">
    <w:name w:val="Style1 Char"/>
    <w:basedOn w:val="DefaultParagraphFont"/>
    <w:link w:val="Style1"/>
    <w:rsid w:val="00400D86"/>
    <w:rPr>
      <w:rFonts w:ascii="Arial" w:eastAsia="Times New Roman" w:hAnsi="Arial" w:cs="Times New Roman"/>
      <w:bCs/>
      <w:szCs w:val="20"/>
      <w:lang w:eastAsia="fr-FR"/>
    </w:rPr>
  </w:style>
  <w:style w:type="character" w:styleId="Emphasis">
    <w:name w:val="Emphasis"/>
    <w:basedOn w:val="DefaultParagraphFont"/>
    <w:uiPriority w:val="20"/>
    <w:qFormat/>
    <w:rsid w:val="001A0829"/>
    <w:rPr>
      <w:i/>
      <w:iCs/>
    </w:rPr>
  </w:style>
  <w:style w:type="table" w:styleId="GridTable4">
    <w:name w:val="Grid Table 4"/>
    <w:basedOn w:val="TableNormal"/>
    <w:uiPriority w:val="49"/>
    <w:rsid w:val="002209BF"/>
    <w:pPr>
      <w:spacing w:after="0" w:line="240" w:lineRule="auto"/>
    </w:pPr>
    <w:tblPr>
      <w:tblStyleRowBandSize w:val="1"/>
      <w:tblStyleColBandSize w:val="1"/>
      <w:tblBorders>
        <w:top w:val="single" w:sz="4" w:space="0" w:color="9AB2C1" w:themeColor="text1" w:themeTint="99"/>
        <w:left w:val="single" w:sz="4" w:space="0" w:color="9AB2C1" w:themeColor="text1" w:themeTint="99"/>
        <w:bottom w:val="single" w:sz="4" w:space="0" w:color="9AB2C1" w:themeColor="text1" w:themeTint="99"/>
        <w:right w:val="single" w:sz="4" w:space="0" w:color="9AB2C1" w:themeColor="text1" w:themeTint="99"/>
        <w:insideH w:val="single" w:sz="4" w:space="0" w:color="9AB2C1" w:themeColor="text1" w:themeTint="99"/>
        <w:insideV w:val="single" w:sz="4" w:space="0" w:color="9AB2C1" w:themeColor="text1" w:themeTint="99"/>
      </w:tblBorders>
    </w:tblPr>
    <w:tblStylePr w:type="firstRow">
      <w:rPr>
        <w:b/>
        <w:bCs/>
        <w:color w:val="FFFFFF" w:themeColor="background1"/>
      </w:rPr>
      <w:tblPr/>
      <w:tcPr>
        <w:tcBorders>
          <w:top w:val="single" w:sz="4" w:space="0" w:color="5B7F95" w:themeColor="text1"/>
          <w:left w:val="single" w:sz="4" w:space="0" w:color="5B7F95" w:themeColor="text1"/>
          <w:bottom w:val="single" w:sz="4" w:space="0" w:color="5B7F95" w:themeColor="text1"/>
          <w:right w:val="single" w:sz="4" w:space="0" w:color="5B7F95" w:themeColor="text1"/>
          <w:insideH w:val="nil"/>
          <w:insideV w:val="nil"/>
        </w:tcBorders>
        <w:shd w:val="clear" w:color="auto" w:fill="5B7F95" w:themeFill="text1"/>
      </w:tcPr>
    </w:tblStylePr>
    <w:tblStylePr w:type="lastRow">
      <w:rPr>
        <w:b/>
        <w:bCs/>
      </w:rPr>
      <w:tblPr/>
      <w:tcPr>
        <w:tcBorders>
          <w:top w:val="double" w:sz="4" w:space="0" w:color="5B7F95" w:themeColor="text1"/>
        </w:tcBorders>
      </w:tcPr>
    </w:tblStylePr>
    <w:tblStylePr w:type="firstCol">
      <w:rPr>
        <w:b/>
        <w:bCs/>
      </w:rPr>
    </w:tblStylePr>
    <w:tblStylePr w:type="lastCol">
      <w:rPr>
        <w:b/>
        <w:bCs/>
      </w:rPr>
    </w:tblStylePr>
    <w:tblStylePr w:type="band1Vert">
      <w:tblPr/>
      <w:tcPr>
        <w:shd w:val="clear" w:color="auto" w:fill="DDE5EA" w:themeFill="text1" w:themeFillTint="33"/>
      </w:tcPr>
    </w:tblStylePr>
    <w:tblStylePr w:type="band1Horz">
      <w:tblPr/>
      <w:tcPr>
        <w:shd w:val="clear" w:color="auto" w:fill="DDE5EA" w:themeFill="text1" w:themeFillTint="33"/>
      </w:tcPr>
    </w:tblStylePr>
  </w:style>
  <w:style w:type="paragraph" w:customStyle="1" w:styleId="TableofContents">
    <w:name w:val="Table of Contents"/>
    <w:basedOn w:val="3DS2Title1"/>
    <w:link w:val="TableofContentsChar"/>
    <w:qFormat/>
    <w:rsid w:val="00FC41B7"/>
    <w:pPr>
      <w:numPr>
        <w:ilvl w:val="0"/>
        <w:numId w:val="0"/>
      </w:numPr>
      <w:outlineLvl w:val="0"/>
    </w:pPr>
  </w:style>
  <w:style w:type="character" w:customStyle="1" w:styleId="TableofContentsChar">
    <w:name w:val="Table of Contents Char"/>
    <w:basedOn w:val="3DS2Title1Char"/>
    <w:link w:val="TableofContents"/>
    <w:rsid w:val="00FC41B7"/>
    <w:rPr>
      <w:rFonts w:asciiTheme="majorHAnsi" w:eastAsiaTheme="majorEastAsia" w:hAnsiTheme="majorHAnsi" w:cs="Arial"/>
      <w:bCs/>
      <w:color w:val="005386"/>
      <w:sz w:val="32"/>
      <w:szCs w:val="32"/>
      <w:lang w:val="en-US"/>
    </w:rPr>
  </w:style>
  <w:style w:type="paragraph" w:styleId="Index1">
    <w:name w:val="index 1"/>
    <w:basedOn w:val="Normal"/>
    <w:next w:val="Normal"/>
    <w:autoRedefine/>
    <w:uiPriority w:val="99"/>
    <w:semiHidden/>
    <w:unhideWhenUsed/>
    <w:rsid w:val="00007C6C"/>
    <w:pPr>
      <w:spacing w:after="0" w:line="240" w:lineRule="auto"/>
      <w:ind w:left="220" w:hanging="220"/>
    </w:pPr>
  </w:style>
  <w:style w:type="character" w:styleId="UnresolvedMention">
    <w:name w:val="Unresolved Mention"/>
    <w:basedOn w:val="DefaultParagraphFont"/>
    <w:uiPriority w:val="99"/>
    <w:semiHidden/>
    <w:unhideWhenUsed/>
    <w:rsid w:val="00FB2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82461">
      <w:bodyDiv w:val="1"/>
      <w:marLeft w:val="0"/>
      <w:marRight w:val="0"/>
      <w:marTop w:val="0"/>
      <w:marBottom w:val="0"/>
      <w:divBdr>
        <w:top w:val="none" w:sz="0" w:space="0" w:color="auto"/>
        <w:left w:val="none" w:sz="0" w:space="0" w:color="auto"/>
        <w:bottom w:val="none" w:sz="0" w:space="0" w:color="auto"/>
        <w:right w:val="none" w:sz="0" w:space="0" w:color="auto"/>
      </w:divBdr>
    </w:div>
    <w:div w:id="303462633">
      <w:bodyDiv w:val="1"/>
      <w:marLeft w:val="0"/>
      <w:marRight w:val="0"/>
      <w:marTop w:val="0"/>
      <w:marBottom w:val="0"/>
      <w:divBdr>
        <w:top w:val="none" w:sz="0" w:space="0" w:color="auto"/>
        <w:left w:val="none" w:sz="0" w:space="0" w:color="auto"/>
        <w:bottom w:val="none" w:sz="0" w:space="0" w:color="auto"/>
        <w:right w:val="none" w:sz="0" w:space="0" w:color="auto"/>
      </w:divBdr>
    </w:div>
    <w:div w:id="311177880">
      <w:bodyDiv w:val="1"/>
      <w:marLeft w:val="0"/>
      <w:marRight w:val="0"/>
      <w:marTop w:val="0"/>
      <w:marBottom w:val="0"/>
      <w:divBdr>
        <w:top w:val="none" w:sz="0" w:space="0" w:color="auto"/>
        <w:left w:val="none" w:sz="0" w:space="0" w:color="auto"/>
        <w:bottom w:val="none" w:sz="0" w:space="0" w:color="auto"/>
        <w:right w:val="none" w:sz="0" w:space="0" w:color="auto"/>
      </w:divBdr>
    </w:div>
    <w:div w:id="594436778">
      <w:bodyDiv w:val="1"/>
      <w:marLeft w:val="0"/>
      <w:marRight w:val="0"/>
      <w:marTop w:val="0"/>
      <w:marBottom w:val="0"/>
      <w:divBdr>
        <w:top w:val="none" w:sz="0" w:space="0" w:color="auto"/>
        <w:left w:val="none" w:sz="0" w:space="0" w:color="auto"/>
        <w:bottom w:val="none" w:sz="0" w:space="0" w:color="auto"/>
        <w:right w:val="none" w:sz="0" w:space="0" w:color="auto"/>
      </w:divBdr>
    </w:div>
    <w:div w:id="695472849">
      <w:bodyDiv w:val="1"/>
      <w:marLeft w:val="0"/>
      <w:marRight w:val="0"/>
      <w:marTop w:val="0"/>
      <w:marBottom w:val="0"/>
      <w:divBdr>
        <w:top w:val="none" w:sz="0" w:space="0" w:color="auto"/>
        <w:left w:val="none" w:sz="0" w:space="0" w:color="auto"/>
        <w:bottom w:val="none" w:sz="0" w:space="0" w:color="auto"/>
        <w:right w:val="none" w:sz="0" w:space="0" w:color="auto"/>
      </w:divBdr>
    </w:div>
    <w:div w:id="946429497">
      <w:bodyDiv w:val="1"/>
      <w:marLeft w:val="0"/>
      <w:marRight w:val="0"/>
      <w:marTop w:val="0"/>
      <w:marBottom w:val="0"/>
      <w:divBdr>
        <w:top w:val="none" w:sz="0" w:space="0" w:color="auto"/>
        <w:left w:val="none" w:sz="0" w:space="0" w:color="auto"/>
        <w:bottom w:val="none" w:sz="0" w:space="0" w:color="auto"/>
        <w:right w:val="none" w:sz="0" w:space="0" w:color="auto"/>
      </w:divBdr>
    </w:div>
    <w:div w:id="1002007829">
      <w:bodyDiv w:val="1"/>
      <w:marLeft w:val="0"/>
      <w:marRight w:val="0"/>
      <w:marTop w:val="0"/>
      <w:marBottom w:val="0"/>
      <w:divBdr>
        <w:top w:val="none" w:sz="0" w:space="0" w:color="auto"/>
        <w:left w:val="none" w:sz="0" w:space="0" w:color="auto"/>
        <w:bottom w:val="none" w:sz="0" w:space="0" w:color="auto"/>
        <w:right w:val="none" w:sz="0" w:space="0" w:color="auto"/>
      </w:divBdr>
    </w:div>
    <w:div w:id="1014645787">
      <w:bodyDiv w:val="1"/>
      <w:marLeft w:val="0"/>
      <w:marRight w:val="0"/>
      <w:marTop w:val="0"/>
      <w:marBottom w:val="0"/>
      <w:divBdr>
        <w:top w:val="none" w:sz="0" w:space="0" w:color="auto"/>
        <w:left w:val="none" w:sz="0" w:space="0" w:color="auto"/>
        <w:bottom w:val="none" w:sz="0" w:space="0" w:color="auto"/>
        <w:right w:val="none" w:sz="0" w:space="0" w:color="auto"/>
      </w:divBdr>
    </w:div>
    <w:div w:id="1071200101">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25293096">
      <w:bodyDiv w:val="1"/>
      <w:marLeft w:val="0"/>
      <w:marRight w:val="0"/>
      <w:marTop w:val="0"/>
      <w:marBottom w:val="0"/>
      <w:divBdr>
        <w:top w:val="none" w:sz="0" w:space="0" w:color="auto"/>
        <w:left w:val="none" w:sz="0" w:space="0" w:color="auto"/>
        <w:bottom w:val="none" w:sz="0" w:space="0" w:color="auto"/>
        <w:right w:val="none" w:sz="0" w:space="0" w:color="auto"/>
      </w:divBdr>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343125635">
      <w:bodyDiv w:val="1"/>
      <w:marLeft w:val="0"/>
      <w:marRight w:val="0"/>
      <w:marTop w:val="0"/>
      <w:marBottom w:val="0"/>
      <w:divBdr>
        <w:top w:val="none" w:sz="0" w:space="0" w:color="auto"/>
        <w:left w:val="none" w:sz="0" w:space="0" w:color="auto"/>
        <w:bottom w:val="none" w:sz="0" w:space="0" w:color="auto"/>
        <w:right w:val="none" w:sz="0" w:space="0" w:color="auto"/>
      </w:divBdr>
    </w:div>
    <w:div w:id="1365013265">
      <w:bodyDiv w:val="1"/>
      <w:marLeft w:val="0"/>
      <w:marRight w:val="0"/>
      <w:marTop w:val="0"/>
      <w:marBottom w:val="0"/>
      <w:divBdr>
        <w:top w:val="none" w:sz="0" w:space="0" w:color="auto"/>
        <w:left w:val="none" w:sz="0" w:space="0" w:color="auto"/>
        <w:bottom w:val="none" w:sz="0" w:space="0" w:color="auto"/>
        <w:right w:val="none" w:sz="0" w:space="0" w:color="auto"/>
      </w:divBdr>
    </w:div>
    <w:div w:id="1716200416">
      <w:bodyDiv w:val="1"/>
      <w:marLeft w:val="0"/>
      <w:marRight w:val="0"/>
      <w:marTop w:val="0"/>
      <w:marBottom w:val="0"/>
      <w:divBdr>
        <w:top w:val="none" w:sz="0" w:space="0" w:color="auto"/>
        <w:left w:val="none" w:sz="0" w:space="0" w:color="auto"/>
        <w:bottom w:val="none" w:sz="0" w:space="0" w:color="auto"/>
        <w:right w:val="none" w:sz="0" w:space="0" w:color="auto"/>
      </w:divBdr>
    </w:div>
    <w:div w:id="1831100463">
      <w:bodyDiv w:val="1"/>
      <w:marLeft w:val="0"/>
      <w:marRight w:val="0"/>
      <w:marTop w:val="0"/>
      <w:marBottom w:val="0"/>
      <w:divBdr>
        <w:top w:val="none" w:sz="0" w:space="0" w:color="auto"/>
        <w:left w:val="none" w:sz="0" w:space="0" w:color="auto"/>
        <w:bottom w:val="none" w:sz="0" w:space="0" w:color="auto"/>
        <w:right w:val="none" w:sz="0" w:space="0" w:color="auto"/>
      </w:divBdr>
    </w:div>
    <w:div w:id="1837723832">
      <w:bodyDiv w:val="1"/>
      <w:marLeft w:val="0"/>
      <w:marRight w:val="0"/>
      <w:marTop w:val="0"/>
      <w:marBottom w:val="0"/>
      <w:divBdr>
        <w:top w:val="none" w:sz="0" w:space="0" w:color="auto"/>
        <w:left w:val="none" w:sz="0" w:space="0" w:color="auto"/>
        <w:bottom w:val="none" w:sz="0" w:space="0" w:color="auto"/>
        <w:right w:val="none" w:sz="0" w:space="0" w:color="auto"/>
      </w:divBdr>
    </w:div>
    <w:div w:id="1917742281">
      <w:bodyDiv w:val="1"/>
      <w:marLeft w:val="0"/>
      <w:marRight w:val="0"/>
      <w:marTop w:val="0"/>
      <w:marBottom w:val="0"/>
      <w:divBdr>
        <w:top w:val="none" w:sz="0" w:space="0" w:color="auto"/>
        <w:left w:val="none" w:sz="0" w:space="0" w:color="auto"/>
        <w:bottom w:val="none" w:sz="0" w:space="0" w:color="auto"/>
        <w:right w:val="none" w:sz="0" w:space="0" w:color="auto"/>
      </w:divBdr>
    </w:div>
    <w:div w:id="1923448214">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21253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sxdev-online.dsone.3ds.com/enovia/common/emxNavigator.jsp?physicalId=7D8CAC56814230006826367A000082EE" TargetMode="External"/><Relationship Id="rId18" Type="http://schemas.openxmlformats.org/officeDocument/2006/relationships/hyperlink" Target="https://dsxdev-online.dsone.3ds.com/enovia/common/emxNavigator.jsp?objectId=34152.36236.64771.1744" TargetMode="External"/><Relationship Id="rId26" Type="http://schemas.openxmlformats.org/officeDocument/2006/relationships/hyperlink" Target="https://dsxdev-online.dsone.3ds.com/enovia/common/emxNavigator.jsp?objectId=34152.36236.64771.1744" TargetMode="External"/><Relationship Id="rId39" Type="http://schemas.openxmlformats.org/officeDocument/2006/relationships/fontTable" Target="fontTable.xml"/><Relationship Id="rId21" Type="http://schemas.openxmlformats.org/officeDocument/2006/relationships/hyperlink" Target="https://dsxdev-online.dsone.3ds.com/enovia/common/emxNavigator.jsp?objectId=34152.36236.64771.1744" TargetMode="External"/><Relationship Id="rId34" Type="http://schemas.openxmlformats.org/officeDocument/2006/relationships/hyperlink" Target="https://dsxdev-online.dsone.3ds.com/enovia/common/emxNavigator.jsp?physicalId=F741B35674510000587A9F52FC0B0B0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eu1-215dsi0708-ifwe.3dexperience.3ds.com/" TargetMode="External"/><Relationship Id="rId20" Type="http://schemas.openxmlformats.org/officeDocument/2006/relationships/hyperlink" Target="https://dsxdev-online.dsone.3ds.com/enovia/common/emxNavigator.jsp?objectId=34152.36236.20228.1931" TargetMode="External"/><Relationship Id="rId29" Type="http://schemas.openxmlformats.org/officeDocument/2006/relationships/hyperlink" Target="https://dsext001-eu1-215dsi0708-3dswym.3dexperience.3d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sxdev-online.dsone.3ds.com/enovia/common/emxNavigator.jsp?objectId=34152.36236.64771.1744" TargetMode="External"/><Relationship Id="rId32" Type="http://schemas.openxmlformats.org/officeDocument/2006/relationships/hyperlink" Target="https://dsxdev-online.dsone.3ds.com/enovia/common/emxNavigator.jsp?objectId=34152.36236.64771.1744" TargetMode="External"/><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4.png"/><Relationship Id="rId28" Type="http://schemas.openxmlformats.org/officeDocument/2006/relationships/hyperlink" Target="https://dsext001-eu1-215dsi0708-3dswym.3dexperience.3ds.com/" TargetMode="External"/><Relationship Id="rId36" Type="http://schemas.openxmlformats.org/officeDocument/2006/relationships/footer" Target="footer1.xml"/><Relationship Id="rId10" Type="http://schemas.openxmlformats.org/officeDocument/2006/relationships/hyperlink" Target="https://dsxdev-online.dsone.3ds.com/enovia/common/emxNavigator.jsp?objectId=34152.36236.64771.1744" TargetMode="External"/><Relationship Id="rId19" Type="http://schemas.openxmlformats.org/officeDocument/2006/relationships/hyperlink" Target="https://eu1-215dsi0708-ifwe.3dexperience.3ds.com/" TargetMode="External"/><Relationship Id="rId31" Type="http://schemas.openxmlformats.org/officeDocument/2006/relationships/hyperlink" Target="https://www.3ds.com/cooki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sxdev-online.dsone.3ds.com/enovia/common/emxNavigator.jsp?physicalId=7D5CB056EF032700684C4BBF00010D3C" TargetMode="External"/><Relationship Id="rId22" Type="http://schemas.openxmlformats.org/officeDocument/2006/relationships/hyperlink" Target="https://dsxdev-online.dsone.3ds.com/enovia/common/emxNavigator.jsp?objectId=34152.36236.64771.1744" TargetMode="External"/><Relationship Id="rId27" Type="http://schemas.openxmlformats.org/officeDocument/2006/relationships/hyperlink" Target="https://dsxdev-online.dsone.3ds.com/enovia/common/emxNavigator.jsp?objectId=34152.36236.64771.1744" TargetMode="External"/><Relationship Id="rId30" Type="http://schemas.openxmlformats.org/officeDocument/2006/relationships/hyperlink" Target="https://dsext001-eu1-215dsi0708-ifwe.3dexperience.3ds.com/"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sxdev-online.dsone.3ds.com/enovia/common/emxNavigator.jsp?objectId=34152.36236.48899.57970" TargetMode="External"/><Relationship Id="rId17" Type="http://schemas.openxmlformats.org/officeDocument/2006/relationships/hyperlink" Target="https://dsxdev-online.dsone.3ds.com/enovia/common/emxNavigator.jsp?objectId=34152.36236.64771.1744" TargetMode="External"/><Relationship Id="rId25" Type="http://schemas.openxmlformats.org/officeDocument/2006/relationships/image" Target="media/image5.png"/><Relationship Id="rId33" Type="http://schemas.openxmlformats.org/officeDocument/2006/relationships/hyperlink" Target="https://dsxdev-online.dsone.3ds.com/enovia/common/emxNavigator.jsp?objectId=34152.36236.6147.36509"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Office%20Templates\3DS_Templates_A4\CORPORATE_Template_A4_20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01BBAAF58A41358D79F5C628BB0126"/>
        <w:category>
          <w:name w:val="General"/>
          <w:gallery w:val="placeholder"/>
        </w:category>
        <w:types>
          <w:type w:val="bbPlcHdr"/>
        </w:types>
        <w:behaviors>
          <w:behavior w:val="content"/>
        </w:behaviors>
        <w:guid w:val="{7C7D62FE-1D0C-4210-86E0-DF6E2D885EEB}"/>
      </w:docPartPr>
      <w:docPartBody>
        <w:p w:rsidR="00C309BA" w:rsidRDefault="00F701A2" w:rsidP="00647EC1">
          <w:pPr>
            <w:pStyle w:val="0701BBAAF58A41358D79F5C628BB012693"/>
          </w:pPr>
          <w:r w:rsidRPr="00B35A50">
            <w:t>Click here to enter the content type</w:t>
          </w:r>
        </w:p>
      </w:docPartBody>
    </w:docPart>
    <w:docPart>
      <w:docPartPr>
        <w:name w:val="3BA3185E0E074742B5194A1740ECDC7D"/>
        <w:category>
          <w:name w:val="General"/>
          <w:gallery w:val="placeholder"/>
        </w:category>
        <w:types>
          <w:type w:val="bbPlcHdr"/>
        </w:types>
        <w:behaviors>
          <w:behavior w:val="content"/>
        </w:behaviors>
        <w:guid w:val="{3F9BC46E-ABAC-445A-92D7-32F68E0397DD}"/>
      </w:docPartPr>
      <w:docPartBody>
        <w:p w:rsidR="00C309BA" w:rsidRDefault="00F701A2" w:rsidP="00647EC1">
          <w:pPr>
            <w:pStyle w:val="3BA3185E0E074742B5194A1740ECDC7D93"/>
          </w:pPr>
          <w:r w:rsidRPr="00814778">
            <w:rPr>
              <w:color w:val="808080"/>
            </w:rPr>
            <w:t>Click here to enter the category.</w:t>
          </w:r>
        </w:p>
      </w:docPartBody>
    </w:docPart>
    <w:docPart>
      <w:docPartPr>
        <w:name w:val="A86385F289FB404D82488A56516C57DE"/>
        <w:category>
          <w:name w:val="General"/>
          <w:gallery w:val="placeholder"/>
        </w:category>
        <w:types>
          <w:type w:val="bbPlcHdr"/>
        </w:types>
        <w:behaviors>
          <w:behavior w:val="content"/>
        </w:behaviors>
        <w:guid w:val="{72F87783-7628-46E8-8617-60D4F1CAAADA}"/>
      </w:docPartPr>
      <w:docPartBody>
        <w:p w:rsidR="00C309BA" w:rsidRDefault="00F701A2" w:rsidP="00647EC1">
          <w:pPr>
            <w:pStyle w:val="A86385F289FB404D82488A56516C57DE93"/>
          </w:pPr>
          <w:r w:rsidRPr="006901E1">
            <w:rPr>
              <w:color w:val="808080"/>
            </w:rPr>
            <w:t>Click here to enter text.</w:t>
          </w:r>
        </w:p>
      </w:docPartBody>
    </w:docPart>
    <w:docPart>
      <w:docPartPr>
        <w:name w:val="551EE92CD686466D8B5EE907BFEC9B1A"/>
        <w:category>
          <w:name w:val="General"/>
          <w:gallery w:val="placeholder"/>
        </w:category>
        <w:types>
          <w:type w:val="bbPlcHdr"/>
        </w:types>
        <w:behaviors>
          <w:behavior w:val="content"/>
        </w:behaviors>
        <w:guid w:val="{3B3C95F3-B31A-47A9-8C21-116487CA3811}"/>
      </w:docPartPr>
      <w:docPartBody>
        <w:p w:rsidR="00C309BA" w:rsidRDefault="00F701A2" w:rsidP="00647EC1">
          <w:pPr>
            <w:pStyle w:val="551EE92CD686466D8B5EE907BFEC9B1A93"/>
          </w:pPr>
          <w:r w:rsidRPr="006901E1">
            <w:rPr>
              <w:color w:val="808080"/>
            </w:rPr>
            <w:t>Click here to enter text.</w:t>
          </w:r>
        </w:p>
      </w:docPartBody>
    </w:docPart>
    <w:docPart>
      <w:docPartPr>
        <w:name w:val="24147482CD6848349D3C25EAF280CA48"/>
        <w:category>
          <w:name w:val="General"/>
          <w:gallery w:val="placeholder"/>
        </w:category>
        <w:types>
          <w:type w:val="bbPlcHdr"/>
        </w:types>
        <w:behaviors>
          <w:behavior w:val="content"/>
        </w:behaviors>
        <w:guid w:val="{269B3760-AE5B-47FE-A021-21BF7E845D1A}"/>
      </w:docPartPr>
      <w:docPartBody>
        <w:p w:rsidR="00F97A46" w:rsidRDefault="00F701A2" w:rsidP="00647EC1">
          <w:pPr>
            <w:pStyle w:val="24147482CD6848349D3C25EAF280CA4892"/>
          </w:pPr>
          <w:r w:rsidRPr="00B35A50">
            <w:rPr>
              <w:color w:val="808080"/>
            </w:rPr>
            <w:t>Click here to enter text.</w:t>
          </w:r>
        </w:p>
      </w:docPartBody>
    </w:docPart>
    <w:docPart>
      <w:docPartPr>
        <w:name w:val="E905873811FB4DA9936586F86579B6C1"/>
        <w:category>
          <w:name w:val="General"/>
          <w:gallery w:val="placeholder"/>
        </w:category>
        <w:types>
          <w:type w:val="bbPlcHdr"/>
        </w:types>
        <w:behaviors>
          <w:behavior w:val="content"/>
        </w:behaviors>
        <w:guid w:val="{52F59F9A-91F3-461A-A3FA-F78FD1264CF1}"/>
      </w:docPartPr>
      <w:docPartBody>
        <w:p w:rsidR="00F97A46" w:rsidRDefault="00F701A2" w:rsidP="00647EC1">
          <w:pPr>
            <w:pStyle w:val="E905873811FB4DA9936586F86579B6C192"/>
          </w:pPr>
          <w:r w:rsidRPr="006901E1">
            <w:rPr>
              <w:color w:val="808080"/>
            </w:rPr>
            <w:t>Click here to enter text.</w:t>
          </w:r>
        </w:p>
      </w:docPartBody>
    </w:docPart>
    <w:docPart>
      <w:docPartPr>
        <w:name w:val="F9DD39F50C0143F0887F1A0A9E6A2D71"/>
        <w:category>
          <w:name w:val="General"/>
          <w:gallery w:val="placeholder"/>
        </w:category>
        <w:types>
          <w:type w:val="bbPlcHdr"/>
        </w:types>
        <w:behaviors>
          <w:behavior w:val="content"/>
        </w:behaviors>
        <w:guid w:val="{C3731225-BF3E-476E-AFAC-297C0EEC54DE}"/>
      </w:docPartPr>
      <w:docPartBody>
        <w:p w:rsidR="00F97A46" w:rsidRDefault="00F701A2" w:rsidP="00647EC1">
          <w:pPr>
            <w:pStyle w:val="F9DD39F50C0143F0887F1A0A9E6A2D7192"/>
          </w:pPr>
          <w:r w:rsidRPr="00451BE1">
            <w:rPr>
              <w:color w:val="005386"/>
            </w:rPr>
            <w:t>Click here to enter text.</w:t>
          </w:r>
        </w:p>
      </w:docPartBody>
    </w:docPart>
    <w:docPart>
      <w:docPartPr>
        <w:name w:val="ADF65CDE7B084B91B5DD68D775C6A237"/>
        <w:category>
          <w:name w:val="General"/>
          <w:gallery w:val="placeholder"/>
        </w:category>
        <w:types>
          <w:type w:val="bbPlcHdr"/>
        </w:types>
        <w:behaviors>
          <w:behavior w:val="content"/>
        </w:behaviors>
        <w:guid w:val="{2A1F3F59-6DE8-4A29-B334-702E0518E37C}"/>
      </w:docPartPr>
      <w:docPartBody>
        <w:p w:rsidR="00F97A46" w:rsidRDefault="00F701A2" w:rsidP="00647EC1">
          <w:pPr>
            <w:pStyle w:val="ADF65CDE7B084B91B5DD68D775C6A23792"/>
          </w:pPr>
          <w:r w:rsidRPr="003C54A0">
            <w:rPr>
              <w:color w:val="808080"/>
            </w:rPr>
            <w:t>Click here to enter the item to check.</w:t>
          </w:r>
        </w:p>
      </w:docPartBody>
    </w:docPart>
    <w:docPart>
      <w:docPartPr>
        <w:name w:val="35610FB38FBE4B87B9D700B764B5DDD1"/>
        <w:category>
          <w:name w:val="General"/>
          <w:gallery w:val="placeholder"/>
        </w:category>
        <w:types>
          <w:type w:val="bbPlcHdr"/>
        </w:types>
        <w:behaviors>
          <w:behavior w:val="content"/>
        </w:behaviors>
        <w:guid w:val="{1B97F53C-AAFF-4449-A9D6-4DEF51A50ECE}"/>
      </w:docPartPr>
      <w:docPartBody>
        <w:p w:rsidR="00F97A46" w:rsidRDefault="00F701A2" w:rsidP="00647EC1">
          <w:pPr>
            <w:pStyle w:val="35610FB38FBE4B87B9D700B764B5DDD192"/>
          </w:pPr>
          <w:r w:rsidRPr="006901E1">
            <w:rPr>
              <w:color w:val="808080"/>
            </w:rPr>
            <w:t xml:space="preserve">Click </w:t>
          </w:r>
          <w:r w:rsidRPr="008E5177">
            <w:rPr>
              <w:color w:val="808080"/>
            </w:rPr>
            <w:t>here</w:t>
          </w:r>
          <w:r w:rsidRPr="006901E1">
            <w:rPr>
              <w:color w:val="808080"/>
            </w:rPr>
            <w:t xml:space="preserve"> to enter text.</w:t>
          </w:r>
        </w:p>
      </w:docPartBody>
    </w:docPart>
    <w:docPart>
      <w:docPartPr>
        <w:name w:val="BF747868AC4F40D5AF4155184961C565"/>
        <w:category>
          <w:name w:val="General"/>
          <w:gallery w:val="placeholder"/>
        </w:category>
        <w:types>
          <w:type w:val="bbPlcHdr"/>
        </w:types>
        <w:behaviors>
          <w:behavior w:val="content"/>
        </w:behaviors>
        <w:guid w:val="{A4768ADF-1BDE-442C-92C7-00E10CA4C22D}"/>
      </w:docPartPr>
      <w:docPartBody>
        <w:p w:rsidR="00F35D0B" w:rsidRDefault="00F701A2" w:rsidP="00647EC1">
          <w:pPr>
            <w:pStyle w:val="BF747868AC4F40D5AF4155184961C56593"/>
          </w:pPr>
          <w:r w:rsidRPr="00CA5714">
            <w:t>Click here to enter text.</w:t>
          </w:r>
        </w:p>
      </w:docPartBody>
    </w:docPart>
    <w:docPart>
      <w:docPartPr>
        <w:name w:val="1BDB50AE78D6404489DF0BA17BCC9141"/>
        <w:category>
          <w:name w:val="General"/>
          <w:gallery w:val="placeholder"/>
        </w:category>
        <w:types>
          <w:type w:val="bbPlcHdr"/>
        </w:types>
        <w:behaviors>
          <w:behavior w:val="content"/>
        </w:behaviors>
        <w:guid w:val="{EBB5A3CF-618C-4AA9-8E9C-055EBA880C94}"/>
      </w:docPartPr>
      <w:docPartBody>
        <w:p w:rsidR="00F35D0B" w:rsidRDefault="00F701A2" w:rsidP="00647EC1">
          <w:pPr>
            <w:pStyle w:val="1BDB50AE78D6404489DF0BA17BCC914193"/>
          </w:pPr>
          <w:r w:rsidRPr="00CA5714">
            <w:t>Click here to enter text.</w:t>
          </w:r>
        </w:p>
      </w:docPartBody>
    </w:docPart>
    <w:docPart>
      <w:docPartPr>
        <w:name w:val="0761ED802474453DB10D85822F18693A"/>
        <w:category>
          <w:name w:val="General"/>
          <w:gallery w:val="placeholder"/>
        </w:category>
        <w:types>
          <w:type w:val="bbPlcHdr"/>
        </w:types>
        <w:behaviors>
          <w:behavior w:val="content"/>
        </w:behaviors>
        <w:guid w:val="{4D1CDEEE-47D4-4511-B5AF-2113580FF64F}"/>
      </w:docPartPr>
      <w:docPartBody>
        <w:p w:rsidR="006922A4" w:rsidRDefault="00F701A2" w:rsidP="00647EC1">
          <w:pPr>
            <w:pStyle w:val="0761ED802474453DB10D85822F18693A74"/>
          </w:pPr>
          <w:r w:rsidRPr="006901E1">
            <w:rPr>
              <w:color w:val="808080"/>
            </w:rPr>
            <w:t>Select an item.</w:t>
          </w:r>
        </w:p>
      </w:docPartBody>
    </w:docPart>
    <w:docPart>
      <w:docPartPr>
        <w:name w:val="088184F8CBD44E789B59FAB0C55F9A8C"/>
        <w:category>
          <w:name w:val="General"/>
          <w:gallery w:val="placeholder"/>
        </w:category>
        <w:types>
          <w:type w:val="bbPlcHdr"/>
        </w:types>
        <w:behaviors>
          <w:behavior w:val="content"/>
        </w:behaviors>
        <w:guid w:val="{563BF340-19AB-4B74-BB06-CA576CDF737C}"/>
      </w:docPartPr>
      <w:docPartBody>
        <w:p w:rsidR="00631281" w:rsidRDefault="00F701A2" w:rsidP="00647EC1">
          <w:pPr>
            <w:pStyle w:val="088184F8CBD44E789B59FAB0C55F9A8C69"/>
          </w:pPr>
          <w:r>
            <w:rPr>
              <w:rStyle w:val="PlaceholderText"/>
            </w:rPr>
            <w:t>Select the PCS test type</w:t>
          </w:r>
          <w:r w:rsidRPr="00E460D4">
            <w:rPr>
              <w:rStyle w:val="PlaceholderText"/>
            </w:rPr>
            <w:t>.</w:t>
          </w:r>
        </w:p>
      </w:docPartBody>
    </w:docPart>
    <w:docPart>
      <w:docPartPr>
        <w:name w:val="489388273745491C95D46BE5ECC4FEB2"/>
        <w:category>
          <w:name w:val="General"/>
          <w:gallery w:val="placeholder"/>
        </w:category>
        <w:types>
          <w:type w:val="bbPlcHdr"/>
        </w:types>
        <w:behaviors>
          <w:behavior w:val="content"/>
        </w:behaviors>
        <w:guid w:val="{42A4C71E-A443-42CB-87D8-5CE66345A468}"/>
      </w:docPartPr>
      <w:docPartBody>
        <w:p w:rsidR="00631281" w:rsidRDefault="00F701A2" w:rsidP="00647EC1">
          <w:pPr>
            <w:pStyle w:val="489388273745491C95D46BE5ECC4FEB264"/>
          </w:pPr>
          <w:r w:rsidRPr="0004195F">
            <w:rPr>
              <w:rStyle w:val="PlaceholderText"/>
            </w:rPr>
            <w:t>Enter the name of the test</w:t>
          </w:r>
        </w:p>
      </w:docPartBody>
    </w:docPart>
    <w:docPart>
      <w:docPartPr>
        <w:name w:val="C5A5333B9F75421B8B72392BF705C2A7"/>
        <w:category>
          <w:name w:val="General"/>
          <w:gallery w:val="placeholder"/>
        </w:category>
        <w:types>
          <w:type w:val="bbPlcHdr"/>
        </w:types>
        <w:behaviors>
          <w:behavior w:val="content"/>
        </w:behaviors>
        <w:guid w:val="{489CA719-E927-4496-A43E-42332D4519EA}"/>
      </w:docPartPr>
      <w:docPartBody>
        <w:p w:rsidR="00631281" w:rsidRDefault="00F701A2" w:rsidP="00647EC1">
          <w:pPr>
            <w:pStyle w:val="C5A5333B9F75421B8B72392BF705C2A764"/>
          </w:pPr>
          <w:r w:rsidRPr="0004195F">
            <w:rPr>
              <w:rStyle w:val="PlaceholderText"/>
            </w:rPr>
            <w:t>Enter the name of the test</w:t>
          </w:r>
        </w:p>
      </w:docPartBody>
    </w:docPart>
    <w:docPart>
      <w:docPartPr>
        <w:name w:val="F7D58ED47D4340B08FA34468A4A4ED4B"/>
        <w:category>
          <w:name w:val="General"/>
          <w:gallery w:val="placeholder"/>
        </w:category>
        <w:types>
          <w:type w:val="bbPlcHdr"/>
        </w:types>
        <w:behaviors>
          <w:behavior w:val="content"/>
        </w:behaviors>
        <w:guid w:val="{232E497E-0866-4BB7-8370-D5B6E010CAC6}"/>
      </w:docPartPr>
      <w:docPartBody>
        <w:p w:rsidR="00631281" w:rsidRDefault="00F701A2" w:rsidP="00647EC1">
          <w:pPr>
            <w:pStyle w:val="F7D58ED47D4340B08FA34468A4A4ED4B64"/>
          </w:pPr>
          <w:r w:rsidRPr="0004195F">
            <w:rPr>
              <w:rStyle w:val="PlaceholderText"/>
            </w:rPr>
            <w:t>Enter the name of the test</w:t>
          </w:r>
        </w:p>
      </w:docPartBody>
    </w:docPart>
    <w:docPart>
      <w:docPartPr>
        <w:name w:val="D6C0B2785DE14301B7B321DAE5F84408"/>
        <w:category>
          <w:name w:val="General"/>
          <w:gallery w:val="placeholder"/>
        </w:category>
        <w:types>
          <w:type w:val="bbPlcHdr"/>
        </w:types>
        <w:behaviors>
          <w:behavior w:val="content"/>
        </w:behaviors>
        <w:guid w:val="{62EDC97F-D9D7-4FF3-881A-99AA8023CEC9}"/>
      </w:docPartPr>
      <w:docPartBody>
        <w:p w:rsidR="00631281" w:rsidRDefault="00F701A2" w:rsidP="00647EC1">
          <w:pPr>
            <w:pStyle w:val="D6C0B2785DE14301B7B321DAE5F8440863"/>
          </w:pPr>
          <w:r w:rsidRPr="008E5177">
            <w:rPr>
              <w:color w:val="808080"/>
            </w:rPr>
            <w:t>Select an item.</w:t>
          </w:r>
        </w:p>
      </w:docPartBody>
    </w:docPart>
    <w:docPart>
      <w:docPartPr>
        <w:name w:val="9A7985679C77428B85F7853F0751183A"/>
        <w:category>
          <w:name w:val="General"/>
          <w:gallery w:val="placeholder"/>
        </w:category>
        <w:types>
          <w:type w:val="bbPlcHdr"/>
        </w:types>
        <w:behaviors>
          <w:behavior w:val="content"/>
        </w:behaviors>
        <w:guid w:val="{BCE6020B-E623-47D6-BED3-81858C2DA4F1}"/>
      </w:docPartPr>
      <w:docPartBody>
        <w:p w:rsidR="00D64869" w:rsidRDefault="00F701A2" w:rsidP="00647EC1">
          <w:pPr>
            <w:pStyle w:val="9A7985679C77428B85F7853F0751183A57"/>
          </w:pPr>
          <w:r w:rsidRPr="00090129">
            <w:rPr>
              <w:color w:val="808080"/>
            </w:rPr>
            <w:t>Title</w:t>
          </w:r>
        </w:p>
      </w:docPartBody>
    </w:docPart>
    <w:docPart>
      <w:docPartPr>
        <w:name w:val="2AE11EEA2D58478DB92FB26F85129376"/>
        <w:category>
          <w:name w:val="General"/>
          <w:gallery w:val="placeholder"/>
        </w:category>
        <w:types>
          <w:type w:val="bbPlcHdr"/>
        </w:types>
        <w:behaviors>
          <w:behavior w:val="content"/>
        </w:behaviors>
        <w:guid w:val="{C2897D20-AE55-4293-96B0-144FDA179CC1}"/>
      </w:docPartPr>
      <w:docPartBody>
        <w:p w:rsidR="00D64869" w:rsidRDefault="00F701A2" w:rsidP="00647EC1">
          <w:pPr/>
          <w:r w:rsidRPr="00090129">
            <w:rPr>
              <w:rStyle w:val="PlaceholderText"/>
            </w:rPr>
            <w:t>Select an item.</w:t>
          </w:r>
        </w:p>
      </w:docPartBody>
    </w:docPart>
    <w:docPart>
      <w:docPartPr>
        <w:name w:val="DBAB40A3579D43D1BB4176D1CA84A4DA"/>
        <w:category>
          <w:name w:val="General"/>
          <w:gallery w:val="placeholder"/>
        </w:category>
        <w:types>
          <w:type w:val="bbPlcHdr"/>
        </w:types>
        <w:behaviors>
          <w:behavior w:val="content"/>
        </w:behaviors>
        <w:guid w:val="{6E23FE3C-A614-4065-8219-5391DDD7F8B7}"/>
      </w:docPartPr>
      <w:docPartBody>
        <w:p w:rsidR="00D64869" w:rsidRDefault="00F701A2" w:rsidP="00647EC1">
          <w:pPr/>
          <w:r w:rsidRPr="00090129">
            <w:rPr>
              <w:rStyle w:val="PlaceholderText"/>
            </w:rPr>
            <w:t>Click or tap here to enter text.</w:t>
          </w:r>
        </w:p>
      </w:docPartBody>
    </w:docPart>
    <w:docPart>
      <w:docPartPr>
        <w:name w:val="CEABE7B34B614B63A27B1C1CDD789BD5"/>
        <w:category>
          <w:name w:val="General"/>
          <w:gallery w:val="placeholder"/>
        </w:category>
        <w:types>
          <w:type w:val="bbPlcHdr"/>
        </w:types>
        <w:behaviors>
          <w:behavior w:val="content"/>
        </w:behaviors>
        <w:guid w:val="{491D1A4D-B065-4BF3-9759-AC5C995202E5}"/>
      </w:docPartPr>
      <w:docPartBody>
        <w:p w:rsidR="00544F0A" w:rsidRDefault="00F701A2" w:rsidP="00647EC1">
          <w:pPr>
            <w:pStyle w:val="CEABE7B34B614B63A27B1C1CDD789BD550"/>
          </w:pPr>
          <w:r w:rsidRPr="0004195F">
            <w:rPr>
              <w:rStyle w:val="PlaceholderText"/>
            </w:rPr>
            <w:t>Enter the name of the test</w:t>
          </w:r>
        </w:p>
      </w:docPartBody>
    </w:docPart>
    <w:docPart>
      <w:docPartPr>
        <w:name w:val="D51DD262B85640F092BAE09C2C72395C"/>
        <w:category>
          <w:name w:val="General"/>
          <w:gallery w:val="placeholder"/>
        </w:category>
        <w:types>
          <w:type w:val="bbPlcHdr"/>
        </w:types>
        <w:behaviors>
          <w:behavior w:val="content"/>
        </w:behaviors>
        <w:guid w:val="{4CD32091-D5F4-4435-82E0-BFCD3C759AFA}"/>
      </w:docPartPr>
      <w:docPartBody>
        <w:p w:rsidR="009515DB" w:rsidRDefault="00F701A2" w:rsidP="00647EC1">
          <w:pPr/>
          <w:r w:rsidRPr="00B35A50">
            <w:rPr>
              <w:color w:val="808080"/>
            </w:rPr>
            <w:t>Title</w:t>
          </w:r>
        </w:p>
      </w:docPartBody>
    </w:docPart>
    <w:docPart>
      <w:docPartPr>
        <w:name w:val="1C7BC3114CBE4DC68B8D59C2935D6F80"/>
        <w:category>
          <w:name w:val="General"/>
          <w:gallery w:val="placeholder"/>
        </w:category>
        <w:types>
          <w:type w:val="bbPlcHdr"/>
        </w:types>
        <w:behaviors>
          <w:behavior w:val="content"/>
        </w:behaviors>
        <w:guid w:val="{F11CFE27-AC07-44B9-B06D-34B09B461F5D}"/>
      </w:docPartPr>
      <w:docPartBody>
        <w:p w:rsidR="009515DB" w:rsidRDefault="00F701A2" w:rsidP="00647EC1">
          <w:pPr/>
          <w:r w:rsidRPr="0056746E">
            <w:rPr>
              <w:rStyle w:val="PlaceholderText"/>
            </w:rPr>
            <w:t>Click or tap here to enter text.</w:t>
          </w:r>
        </w:p>
      </w:docPartBody>
    </w:docPart>
    <w:docPart>
      <w:docPartPr>
        <w:name w:val="3667271E78724233A0D66C0B26305FD4"/>
        <w:category>
          <w:name w:val="General"/>
          <w:gallery w:val="placeholder"/>
        </w:category>
        <w:types>
          <w:type w:val="bbPlcHdr"/>
        </w:types>
        <w:behaviors>
          <w:behavior w:val="content"/>
        </w:behaviors>
        <w:guid w:val="{C61DD3E6-1976-4B1C-930D-596E7AEA04FF}"/>
      </w:docPartPr>
      <w:docPartBody>
        <w:p w:rsidR="009515DB" w:rsidRDefault="00F701A2" w:rsidP="00647EC1">
          <w:pPr/>
          <w:r>
            <w:rPr>
              <w:rStyle w:val="PlaceholderText"/>
            </w:rPr>
            <w:t>Select</w:t>
          </w:r>
          <w:r w:rsidRPr="0056746E">
            <w:rPr>
              <w:rStyle w:val="PlaceholderText"/>
            </w:rPr>
            <w:t xml:space="preserve"> an item.</w:t>
          </w:r>
        </w:p>
      </w:docPartBody>
    </w:docPart>
    <w:docPart>
      <w:docPartPr>
        <w:name w:val="9147E87A3D784025982FE54F990E80BD"/>
        <w:category>
          <w:name w:val="General"/>
          <w:gallery w:val="placeholder"/>
        </w:category>
        <w:types>
          <w:type w:val="bbPlcHdr"/>
        </w:types>
        <w:behaviors>
          <w:behavior w:val="content"/>
        </w:behaviors>
        <w:guid w:val="{6A65B7F4-29B4-401F-8409-AF5071660688}"/>
      </w:docPartPr>
      <w:docPartBody>
        <w:p w:rsidR="009515DB" w:rsidRDefault="00F701A2" w:rsidP="00647EC1">
          <w:pPr>
            <w:pStyle w:val="9147E87A3D784025982FE54F990E80BD41"/>
          </w:pPr>
          <w:r w:rsidRPr="0056746E">
            <w:rPr>
              <w:rStyle w:val="PlaceholderText"/>
            </w:rPr>
            <w:t>Click or tap here to enter text.</w:t>
          </w:r>
        </w:p>
      </w:docPartBody>
    </w:docPart>
    <w:docPart>
      <w:docPartPr>
        <w:name w:val="B2E906F55FB2494EB7ABE52AD93D4F65"/>
        <w:category>
          <w:name w:val="General"/>
          <w:gallery w:val="placeholder"/>
        </w:category>
        <w:types>
          <w:type w:val="bbPlcHdr"/>
        </w:types>
        <w:behaviors>
          <w:behavior w:val="content"/>
        </w:behaviors>
        <w:guid w:val="{F98463DB-8825-4237-960F-098609E5D65D}"/>
      </w:docPartPr>
      <w:docPartBody>
        <w:p w:rsidR="002169E1" w:rsidRDefault="00F701A2" w:rsidP="00647EC1">
          <w:pPr>
            <w:pStyle w:val="B2E906F55FB2494EB7ABE52AD93D4F6540"/>
          </w:pPr>
          <w:r w:rsidRPr="0004195F">
            <w:rPr>
              <w:rStyle w:val="PlaceholderText"/>
            </w:rPr>
            <w:t xml:space="preserve">Enter the name of the </w:t>
          </w:r>
          <w:r>
            <w:rPr>
              <w:rStyle w:val="PlaceholderText"/>
            </w:rPr>
            <w:t>Page Object</w:t>
          </w:r>
        </w:p>
      </w:docPartBody>
    </w:docPart>
    <w:docPart>
      <w:docPartPr>
        <w:name w:val="353C8D53DF4B46D8B5850D879FD1BD07"/>
        <w:category>
          <w:name w:val="General"/>
          <w:gallery w:val="placeholder"/>
        </w:category>
        <w:types>
          <w:type w:val="bbPlcHdr"/>
        </w:types>
        <w:behaviors>
          <w:behavior w:val="content"/>
        </w:behaviors>
        <w:guid w:val="{93978BDF-445F-40BE-85C5-780DD4B09A40}"/>
      </w:docPartPr>
      <w:docPartBody>
        <w:p w:rsidR="0094709B" w:rsidRDefault="00F701A2" w:rsidP="00647EC1">
          <w:pPr>
            <w:pStyle w:val="353C8D53DF4B46D8B5850D879FD1BD0723"/>
          </w:pPr>
          <w:r w:rsidRPr="000D0A98">
            <w:rPr>
              <w:rStyle w:val="PlaceholderText"/>
            </w:rPr>
            <w:t>Enter</w:t>
          </w:r>
          <w:r w:rsidRPr="0069687F">
            <w:rPr>
              <w:rStyle w:val="PlaceholderText"/>
            </w:rPr>
            <w:t xml:space="preserve"> the product</w:t>
          </w:r>
          <w:r>
            <w:rPr>
              <w:rStyle w:val="PlaceholderText"/>
            </w:rPr>
            <w:t xml:space="preserve"> names separated by a semicolon</w:t>
          </w:r>
          <w:r w:rsidRPr="00562A45">
            <w:rPr>
              <w:rStyle w:val="PlaceholderText"/>
            </w:rPr>
            <w:t>.</w:t>
          </w:r>
        </w:p>
      </w:docPartBody>
    </w:docPart>
    <w:docPart>
      <w:docPartPr>
        <w:name w:val="4649629EA818434795035956985A1B05"/>
        <w:category>
          <w:name w:val="General"/>
          <w:gallery w:val="placeholder"/>
        </w:category>
        <w:types>
          <w:type w:val="bbPlcHdr"/>
        </w:types>
        <w:behaviors>
          <w:behavior w:val="content"/>
        </w:behaviors>
        <w:guid w:val="{7B846141-4C4C-4C4C-B018-9C88D414EDA4}"/>
      </w:docPartPr>
      <w:docPartBody>
        <w:p w:rsidR="0094709B" w:rsidRDefault="00F701A2" w:rsidP="00647EC1">
          <w:pPr>
            <w:pStyle w:val="4649629EA818434795035956985A1B0522"/>
          </w:pPr>
          <w:r w:rsidRPr="0069687F">
            <w:rPr>
              <w:rStyle w:val="PlaceholderText"/>
            </w:rPr>
            <w:t>List the packaging items to modify, separated by a semicolon.</w:t>
          </w:r>
        </w:p>
      </w:docPartBody>
    </w:docPart>
    <w:docPart>
      <w:docPartPr>
        <w:name w:val="7D4D035733AA4EEDA04815C498A2340E"/>
        <w:category>
          <w:name w:val="General"/>
          <w:gallery w:val="placeholder"/>
        </w:category>
        <w:types>
          <w:type w:val="bbPlcHdr"/>
        </w:types>
        <w:behaviors>
          <w:behavior w:val="content"/>
        </w:behaviors>
        <w:guid w:val="{6F5A0B8F-6AFE-4CD8-B2C6-21301C7AD1F5}"/>
      </w:docPartPr>
      <w:docPartBody>
        <w:p w:rsidR="0094709B" w:rsidRDefault="00F701A2" w:rsidP="00647EC1">
          <w:pPr>
            <w:pStyle w:val="7D4D035733AA4EEDA04815C498A2340E21"/>
          </w:pPr>
          <w:r w:rsidRPr="00E400B6">
            <w:rPr>
              <w:rStyle w:val="PlaceholderText"/>
              <w:sz w:val="40"/>
              <w:szCs w:val="40"/>
            </w:rPr>
            <w:t>Enter the function title (as written in DSxR&amp;D).</w:t>
          </w:r>
        </w:p>
      </w:docPartBody>
    </w:docPart>
    <w:docPart>
      <w:docPartPr>
        <w:name w:val="688BD0AD925A4EC3B9B3277934403882"/>
        <w:category>
          <w:name w:val="General"/>
          <w:gallery w:val="placeholder"/>
        </w:category>
        <w:types>
          <w:type w:val="bbPlcHdr"/>
        </w:types>
        <w:behaviors>
          <w:behavior w:val="content"/>
        </w:behaviors>
        <w:guid w:val="{1708409F-1F8B-4FDE-BBB9-05E99EE3608C}"/>
      </w:docPartPr>
      <w:docPartBody>
        <w:p w:rsidR="0094709B" w:rsidRDefault="00F701A2" w:rsidP="00647EC1">
          <w:pPr/>
          <w:r w:rsidRPr="00090129">
            <w:rPr>
              <w:rStyle w:val="PlaceholderText"/>
            </w:rPr>
            <w:t>action bar command, dialog box, etc.</w:t>
          </w:r>
        </w:p>
      </w:docPartBody>
    </w:docPart>
    <w:docPart>
      <w:docPartPr>
        <w:name w:val="57D4A11A75C542B0A640EC475DDA70D3"/>
        <w:category>
          <w:name w:val="General"/>
          <w:gallery w:val="placeholder"/>
        </w:category>
        <w:types>
          <w:type w:val="bbPlcHdr"/>
        </w:types>
        <w:behaviors>
          <w:behavior w:val="content"/>
        </w:behaviors>
        <w:guid w:val="{26144053-52C3-46E3-982F-2D5148C416B6}"/>
      </w:docPartPr>
      <w:docPartBody>
        <w:p w:rsidR="0094709B" w:rsidRDefault="00F701A2" w:rsidP="00647EC1">
          <w:pPr>
            <w:pStyle w:val="57D4A11A75C542B0A640EC475DDA70D319"/>
          </w:pPr>
          <w:r w:rsidRPr="00CA5714">
            <w:rPr>
              <w:rStyle w:val="PlaceholderText"/>
            </w:rPr>
            <w:t>Select an item.</w:t>
          </w:r>
        </w:p>
      </w:docPartBody>
    </w:docPart>
    <w:docPart>
      <w:docPartPr>
        <w:name w:val="09A5E1C429584151B1595142BF432D19"/>
        <w:category>
          <w:name w:val="General"/>
          <w:gallery w:val="placeholder"/>
        </w:category>
        <w:types>
          <w:type w:val="bbPlcHdr"/>
        </w:types>
        <w:behaviors>
          <w:behavior w:val="content"/>
        </w:behaviors>
        <w:guid w:val="{06845CD8-B8D6-42B2-A92B-82287DBFAA64}"/>
      </w:docPartPr>
      <w:docPartBody>
        <w:p w:rsidR="00BA01BC" w:rsidRDefault="00F701A2" w:rsidP="00647EC1">
          <w:pPr>
            <w:pStyle w:val="09A5E1C429584151B1595142BF432D1916"/>
          </w:pPr>
          <w:r w:rsidRPr="00562A45">
            <w:rPr>
              <w:rStyle w:val="PlaceholderText"/>
            </w:rPr>
            <w:t>Click or tap here to enter text.</w:t>
          </w:r>
        </w:p>
      </w:docPartBody>
    </w:docPart>
    <w:docPart>
      <w:docPartPr>
        <w:name w:val="421CDDD0AA5042AEAC3D823F860D3182"/>
        <w:category>
          <w:name w:val="General"/>
          <w:gallery w:val="placeholder"/>
        </w:category>
        <w:types>
          <w:type w:val="bbPlcHdr"/>
        </w:types>
        <w:behaviors>
          <w:behavior w:val="content"/>
        </w:behaviors>
        <w:guid w:val="{B1874BB6-48F1-429F-946A-C952913AB15A}"/>
      </w:docPartPr>
      <w:docPartBody>
        <w:p w:rsidR="00BA01BC" w:rsidRDefault="00F701A2" w:rsidP="00647EC1">
          <w:pPr>
            <w:pStyle w:val="421CDDD0AA5042AEAC3D823F860D318216"/>
          </w:pPr>
          <w:r w:rsidRPr="00562A45">
            <w:rPr>
              <w:rStyle w:val="PlaceholderText"/>
            </w:rPr>
            <w:t>Click or tap here to enter text.</w:t>
          </w:r>
        </w:p>
      </w:docPartBody>
    </w:docPart>
    <w:docPart>
      <w:docPartPr>
        <w:name w:val="2C15F68A1F564C2EB5C51E7E2B48734D"/>
        <w:category>
          <w:name w:val="General"/>
          <w:gallery w:val="placeholder"/>
        </w:category>
        <w:types>
          <w:type w:val="bbPlcHdr"/>
        </w:types>
        <w:behaviors>
          <w:behavior w:val="content"/>
        </w:behaviors>
        <w:guid w:val="{01D2B2C3-6146-43F3-826A-9A6EEF1DD201}"/>
      </w:docPartPr>
      <w:docPartBody>
        <w:p w:rsidR="00BF611E" w:rsidRDefault="00F701A2">
          <w:r>
            <w:rPr>
              <w:rStyle w:val="PlaceholderText"/>
            </w:rPr>
            <w:t>Select</w:t>
          </w:r>
          <w:r w:rsidRPr="00874AA1">
            <w:rPr>
              <w:rStyle w:val="PlaceholderText"/>
            </w:rPr>
            <w:t xml:space="preserve"> an item.</w:t>
          </w:r>
        </w:p>
      </w:docPartBody>
    </w:docPart>
    <w:docPart>
      <w:docPartPr>
        <w:name w:val="614D06190D704888AADACA8C48EC0F75"/>
        <w:category>
          <w:name w:val="General"/>
          <w:gallery w:val="placeholder"/>
        </w:category>
        <w:types>
          <w:type w:val="bbPlcHdr"/>
        </w:types>
        <w:behaviors>
          <w:behavior w:val="content"/>
        </w:behaviors>
        <w:guid w:val="{D22A5BF5-233C-4BAA-9B82-67D717FDC9B0}"/>
      </w:docPartPr>
      <w:docPartBody>
        <w:p w:rsidR="00CF68C9" w:rsidRDefault="00F701A2">
          <w:r>
            <w:rPr>
              <w:rStyle w:val="PlaceholderText"/>
            </w:rPr>
            <w:t>Select</w:t>
          </w:r>
          <w:r w:rsidRPr="00874AA1">
            <w:rPr>
              <w:rStyle w:val="PlaceholderText"/>
            </w:rPr>
            <w:t xml:space="preserve"> an item.</w:t>
          </w:r>
        </w:p>
      </w:docPartBody>
    </w:docPart>
    <w:docPart>
      <w:docPartPr>
        <w:name w:val="9E0E4F18E8534EFCB0D9BD88DF23C998"/>
        <w:category>
          <w:name w:val="General"/>
          <w:gallery w:val="placeholder"/>
        </w:category>
        <w:types>
          <w:type w:val="bbPlcHdr"/>
        </w:types>
        <w:behaviors>
          <w:behavior w:val="content"/>
        </w:behaviors>
        <w:guid w:val="{9EE33BED-DCA2-4719-8E63-E622D607E8CC}"/>
      </w:docPartPr>
      <w:docPartBody>
        <w:p w:rsidR="00CF68C9" w:rsidRDefault="00F701A2">
          <w:r>
            <w:rPr>
              <w:rStyle w:val="PlaceholderText"/>
            </w:rPr>
            <w:t>Select an item.</w:t>
          </w:r>
        </w:p>
      </w:docPartBody>
    </w:docPart>
    <w:docPart>
      <w:docPartPr>
        <w:name w:val="B1211FF47151407CBE91608CA416418A"/>
        <w:category>
          <w:name w:val="General"/>
          <w:gallery w:val="placeholder"/>
        </w:category>
        <w:types>
          <w:type w:val="bbPlcHdr"/>
        </w:types>
        <w:behaviors>
          <w:behavior w:val="content"/>
        </w:behaviors>
        <w:guid w:val="{F564924F-8D63-4B0E-8A04-56653C51D97B}"/>
      </w:docPartPr>
      <w:docPartBody>
        <w:p w:rsidR="00CF68C9" w:rsidRDefault="00F701A2">
          <w:r w:rsidRPr="00814778">
            <w:rPr>
              <w:rStyle w:val="PlaceholderText"/>
            </w:rPr>
            <w:t>Select an item.</w:t>
          </w:r>
        </w:p>
      </w:docPartBody>
    </w:docPart>
    <w:docPart>
      <w:docPartPr>
        <w:name w:val="C98A60BF824C4B5E842920D3523B2930"/>
        <w:category>
          <w:name w:val="General"/>
          <w:gallery w:val="placeholder"/>
        </w:category>
        <w:types>
          <w:type w:val="bbPlcHdr"/>
        </w:types>
        <w:behaviors>
          <w:behavior w:val="content"/>
        </w:behaviors>
        <w:guid w:val="{CB8138B4-ACCE-4B05-8964-69CBC94532C0}"/>
      </w:docPartPr>
      <w:docPartBody>
        <w:p w:rsidR="00CF68C9" w:rsidRDefault="00F701A2">
          <w:r w:rsidRPr="00814778">
            <w:rPr>
              <w:rStyle w:val="PlaceholderText"/>
            </w:rPr>
            <w:t>Select an item.</w:t>
          </w:r>
        </w:p>
      </w:docPartBody>
    </w:docPart>
    <w:docPart>
      <w:docPartPr>
        <w:name w:val="FC9069136D304E32AA6C544231F55195"/>
        <w:category>
          <w:name w:val="General"/>
          <w:gallery w:val="placeholder"/>
        </w:category>
        <w:types>
          <w:type w:val="bbPlcHdr"/>
        </w:types>
        <w:behaviors>
          <w:behavior w:val="content"/>
        </w:behaviors>
        <w:guid w:val="{38C8A5C3-1057-494F-9ECF-B51D992AE49F}"/>
      </w:docPartPr>
      <w:docPartBody>
        <w:p w:rsidR="00CF68C9" w:rsidRDefault="00F701A2">
          <w:r w:rsidRPr="00814778">
            <w:rPr>
              <w:rStyle w:val="PlaceholderText"/>
            </w:rPr>
            <w:t>Select an item.</w:t>
          </w:r>
        </w:p>
      </w:docPartBody>
    </w:docPart>
    <w:docPart>
      <w:docPartPr>
        <w:name w:val="E1C35ABDEA1D4A10A3EFCD3A1BA742F7"/>
        <w:category>
          <w:name w:val="General"/>
          <w:gallery w:val="placeholder"/>
        </w:category>
        <w:types>
          <w:type w:val="bbPlcHdr"/>
        </w:types>
        <w:behaviors>
          <w:behavior w:val="content"/>
        </w:behaviors>
        <w:guid w:val="{4E8A0F80-E0F9-4AB7-9819-702258377A50}"/>
      </w:docPartPr>
      <w:docPartBody>
        <w:p w:rsidR="00CF68C9" w:rsidRDefault="00F701A2">
          <w:r w:rsidRPr="00814778">
            <w:rPr>
              <w:rStyle w:val="PlaceholderText"/>
            </w:rPr>
            <w:t>Select an item.</w:t>
          </w:r>
        </w:p>
      </w:docPartBody>
    </w:docPart>
    <w:docPart>
      <w:docPartPr>
        <w:name w:val="25B09FAFBBEA49489C79E97900FBE39D"/>
        <w:category>
          <w:name w:val="General"/>
          <w:gallery w:val="placeholder"/>
        </w:category>
        <w:types>
          <w:type w:val="bbPlcHdr"/>
        </w:types>
        <w:behaviors>
          <w:behavior w:val="content"/>
        </w:behaviors>
        <w:guid w:val="{287F7C10-AC01-4B3F-B4CB-BAA7F361BA48}"/>
      </w:docPartPr>
      <w:docPartBody>
        <w:p w:rsidR="00CF68C9" w:rsidRDefault="00F701A2">
          <w:r w:rsidRPr="00937292">
            <w:rPr>
              <w:rStyle w:val="PlaceholderText"/>
            </w:rPr>
            <w:t>Select an item.</w:t>
          </w:r>
        </w:p>
      </w:docPartBody>
    </w:docPart>
    <w:docPart>
      <w:docPartPr>
        <w:name w:val="4DCB1F55068A4141B9C48108B02C75D6"/>
        <w:category>
          <w:name w:val="General"/>
          <w:gallery w:val="placeholder"/>
        </w:category>
        <w:types>
          <w:type w:val="bbPlcHdr"/>
        </w:types>
        <w:behaviors>
          <w:behavior w:val="content"/>
        </w:behaviors>
        <w:guid w:val="{8304E4C9-3921-4F9C-8D19-69EEB37D1212}"/>
      </w:docPartPr>
      <w:docPartBody>
        <w:p w:rsidR="00CF68C9" w:rsidRDefault="00F701A2">
          <w:r>
            <w:rPr>
              <w:rStyle w:val="PlaceholderText"/>
            </w:rPr>
            <w:t>Select</w:t>
          </w:r>
          <w:r w:rsidRPr="00874AA1">
            <w:rPr>
              <w:rStyle w:val="PlaceholderText"/>
            </w:rPr>
            <w:t xml:space="preserve"> an item.</w:t>
          </w:r>
        </w:p>
      </w:docPartBody>
    </w:docPart>
    <w:docPart>
      <w:docPartPr>
        <w:name w:val="A4F6B17AD80F45919642F1ED332B51BB"/>
        <w:category>
          <w:name w:val="General"/>
          <w:gallery w:val="placeholder"/>
        </w:category>
        <w:types>
          <w:type w:val="bbPlcHdr"/>
        </w:types>
        <w:behaviors>
          <w:behavior w:val="content"/>
        </w:behaviors>
        <w:guid w:val="{B8F57CD1-33FA-48D4-9EA6-AA16E583CC4C}"/>
      </w:docPartPr>
      <w:docPartBody>
        <w:p w:rsidR="00CF68C9" w:rsidRDefault="00F701A2">
          <w:r>
            <w:rPr>
              <w:rStyle w:val="PlaceholderText"/>
            </w:rPr>
            <w:t>Select</w:t>
          </w:r>
          <w:r w:rsidRPr="00874AA1">
            <w:rPr>
              <w:rStyle w:val="PlaceholderText"/>
            </w:rPr>
            <w:t xml:space="preserve"> an item.</w:t>
          </w:r>
        </w:p>
      </w:docPartBody>
    </w:docPart>
    <w:docPart>
      <w:docPartPr>
        <w:name w:val="BDA990F7200F430E978BD4A33C42050C"/>
        <w:category>
          <w:name w:val="General"/>
          <w:gallery w:val="placeholder"/>
        </w:category>
        <w:types>
          <w:type w:val="bbPlcHdr"/>
        </w:types>
        <w:behaviors>
          <w:behavior w:val="content"/>
        </w:behaviors>
        <w:guid w:val="{EC728711-06A3-44A6-904B-7D398754A6E7}"/>
      </w:docPartPr>
      <w:docPartBody>
        <w:p w:rsidR="00A51F9C" w:rsidRDefault="00F701A2">
          <w:r w:rsidRPr="000D0A98">
            <w:rPr>
              <w:color w:val="808080"/>
            </w:rPr>
            <w:t>Set here the Customer or DS team.</w:t>
          </w:r>
        </w:p>
      </w:docPartBody>
    </w:docPart>
    <w:docPart>
      <w:docPartPr>
        <w:name w:val="86C32A86F3664B47842212AE177AC670"/>
        <w:category>
          <w:name w:val="General"/>
          <w:gallery w:val="placeholder"/>
        </w:category>
        <w:types>
          <w:type w:val="bbPlcHdr"/>
        </w:types>
        <w:behaviors>
          <w:behavior w:val="content"/>
        </w:behaviors>
        <w:guid w:val="{143DA8B6-2CE9-49F1-B9AB-7FB0A1939729}"/>
      </w:docPartPr>
      <w:docPartBody>
        <w:p w:rsidR="00A51F9C" w:rsidRDefault="00F701A2">
          <w:r w:rsidRPr="000D0A98">
            <w:rPr>
              <w:color w:val="808080"/>
            </w:rPr>
            <w:t>Enter the DSxRD ID and insert a hyperlink</w:t>
          </w:r>
          <w:r w:rsidRPr="000D0A98">
            <w:rPr>
              <w:i/>
              <w:iCs/>
              <w:color w:val="808080"/>
            </w:rPr>
            <w:t>.</w:t>
          </w:r>
        </w:p>
      </w:docPartBody>
    </w:docPart>
    <w:docPart>
      <w:docPartPr>
        <w:name w:val="C53746ED9CDD4A63BE3D4A791BA23375"/>
        <w:category>
          <w:name w:val="General"/>
          <w:gallery w:val="placeholder"/>
        </w:category>
        <w:types>
          <w:type w:val="bbPlcHdr"/>
        </w:types>
        <w:behaviors>
          <w:behavior w:val="content"/>
        </w:behaviors>
        <w:guid w:val="{46A10451-7F6A-4D3A-979F-A39A94FFDE53}"/>
      </w:docPartPr>
      <w:docPartBody>
        <w:p w:rsidR="0009534E" w:rsidRDefault="00F701A2">
          <w:r w:rsidRPr="00814778">
            <w:rPr>
              <w:color w:val="808080"/>
            </w:rPr>
            <w:t>Choose an item.</w:t>
          </w:r>
        </w:p>
      </w:docPartBody>
    </w:docPart>
    <w:docPart>
      <w:docPartPr>
        <w:name w:val="22A69F46EA13429390F1900DA5F957FE"/>
        <w:category>
          <w:name w:val="General"/>
          <w:gallery w:val="placeholder"/>
        </w:category>
        <w:types>
          <w:type w:val="bbPlcHdr"/>
        </w:types>
        <w:behaviors>
          <w:behavior w:val="content"/>
        </w:behaviors>
        <w:guid w:val="{A0A9F719-792A-4F36-9AD9-06F4C543AD8E}"/>
      </w:docPartPr>
      <w:docPartBody>
        <w:p w:rsidR="00000000" w:rsidRDefault="00F75BEC" w:rsidP="00F75BEC">
          <w:pPr>
            <w:pStyle w:val="22A69F46EA13429390F1900DA5F957FE"/>
          </w:pPr>
          <w:r w:rsidRPr="0004195F">
            <w:rPr>
              <w:rStyle w:val="PlaceholderText"/>
            </w:rPr>
            <w:t>Enter the name of the test</w:t>
          </w:r>
        </w:p>
      </w:docPartBody>
    </w:docPart>
    <w:docPart>
      <w:docPartPr>
        <w:name w:val="7EE7E29D2EEF4E18A0AB6EE0C3DE6C86"/>
        <w:category>
          <w:name w:val="General"/>
          <w:gallery w:val="placeholder"/>
        </w:category>
        <w:types>
          <w:type w:val="bbPlcHdr"/>
        </w:types>
        <w:behaviors>
          <w:behavior w:val="content"/>
        </w:behaviors>
        <w:guid w:val="{F27FE61E-9A69-4C67-B434-DC4761C3385B}"/>
      </w:docPartPr>
      <w:docPartBody>
        <w:p w:rsidR="00000000" w:rsidRDefault="00F75BEC" w:rsidP="00F75BEC">
          <w:pPr>
            <w:pStyle w:val="7EE7E29D2EEF4E18A0AB6EE0C3DE6C86"/>
          </w:pPr>
          <w:r w:rsidRPr="0004195F">
            <w:rPr>
              <w:rStyle w:val="PlaceholderText"/>
            </w:rPr>
            <w:t>Enter the name of the test</w:t>
          </w:r>
        </w:p>
      </w:docPartBody>
    </w:docPart>
    <w:docPart>
      <w:docPartPr>
        <w:name w:val="176CDEC462DD487DB18A6CB5AE03DB36"/>
        <w:category>
          <w:name w:val="General"/>
          <w:gallery w:val="placeholder"/>
        </w:category>
        <w:types>
          <w:type w:val="bbPlcHdr"/>
        </w:types>
        <w:behaviors>
          <w:behavior w:val="content"/>
        </w:behaviors>
        <w:guid w:val="{AD53A761-8010-4822-A0CE-3C3D943FCE4B}"/>
      </w:docPartPr>
      <w:docPartBody>
        <w:p w:rsidR="00000000" w:rsidRDefault="00F75BEC" w:rsidP="00F75BEC">
          <w:pPr>
            <w:pStyle w:val="176CDEC462DD487DB18A6CB5AE03DB36"/>
          </w:pPr>
          <w:r w:rsidRPr="0004195F">
            <w:rPr>
              <w:rStyle w:val="PlaceholderText"/>
            </w:rPr>
            <w:t>Enter the name of the test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panose1 w:val="020B0609000101010101"/>
    <w:charset w:val="81"/>
    <w:family w:val="modern"/>
    <w:pitch w:val="fixed"/>
    <w:sig w:usb0="B00002AF" w:usb1="69D77CFB" w:usb2="00000030" w:usb3="00000000" w:csb0="0008009F" w:csb1="00000000"/>
  </w:font>
  <w:font w:name="Simplified Arabic Fixed">
    <w:altName w:val="Courier New"/>
    <w:panose1 w:val="02070309020205020404"/>
    <w:charset w:val="B2"/>
    <w:family w:val="modern"/>
    <w:pitch w:val="fixed"/>
    <w:sig w:usb0="00002003" w:usb1="00000000" w:usb2="00000008" w:usb3="00000000" w:csb0="000000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EDA8C5C4"/>
    <w:lvl w:ilvl="0">
      <w:start w:val="1"/>
      <w:numFmt w:val="decimal"/>
      <w:lvlText w:val="%1."/>
      <w:lvlJc w:val="left"/>
      <w:pPr>
        <w:ind w:left="360" w:hanging="360"/>
      </w:pPr>
      <w:rPr>
        <w:b/>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B661CA"/>
    <w:multiLevelType w:val="multilevel"/>
    <w:tmpl w:val="A2F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514FAA"/>
    <w:multiLevelType w:val="multilevel"/>
    <w:tmpl w:val="D5F247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CA7D8E"/>
    <w:multiLevelType w:val="multilevel"/>
    <w:tmpl w:val="0DBE8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EF0030"/>
    <w:multiLevelType w:val="multilevel"/>
    <w:tmpl w:val="DA8CD9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2F154F7"/>
    <w:multiLevelType w:val="multilevel"/>
    <w:tmpl w:val="A2504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5702469"/>
    <w:multiLevelType w:val="multilevel"/>
    <w:tmpl w:val="12360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89416E"/>
    <w:multiLevelType w:val="multilevel"/>
    <w:tmpl w:val="B9E2CD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89437560">
    <w:abstractNumId w:val="0"/>
  </w:num>
  <w:num w:numId="2" w16cid:durableId="845638020">
    <w:abstractNumId w:val="7"/>
  </w:num>
  <w:num w:numId="3" w16cid:durableId="1609315080">
    <w:abstractNumId w:val="3"/>
  </w:num>
  <w:num w:numId="4" w16cid:durableId="517352596">
    <w:abstractNumId w:val="2"/>
  </w:num>
  <w:num w:numId="5" w16cid:durableId="350495383">
    <w:abstractNumId w:val="5"/>
  </w:num>
  <w:num w:numId="6" w16cid:durableId="509685670">
    <w:abstractNumId w:val="4"/>
  </w:num>
  <w:num w:numId="7" w16cid:durableId="851409251">
    <w:abstractNumId w:val="1"/>
  </w:num>
  <w:num w:numId="8" w16cid:durableId="69548236">
    <w:abstractNumId w:val="6"/>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BA"/>
    <w:rsid w:val="00003901"/>
    <w:rsid w:val="00016CF1"/>
    <w:rsid w:val="00042C95"/>
    <w:rsid w:val="0005473C"/>
    <w:rsid w:val="0005490D"/>
    <w:rsid w:val="0005669A"/>
    <w:rsid w:val="00074C0F"/>
    <w:rsid w:val="0009534E"/>
    <w:rsid w:val="000A49AB"/>
    <w:rsid w:val="000C1271"/>
    <w:rsid w:val="000F0872"/>
    <w:rsid w:val="001007E4"/>
    <w:rsid w:val="00121B56"/>
    <w:rsid w:val="00125DFD"/>
    <w:rsid w:val="001B35B3"/>
    <w:rsid w:val="002169E1"/>
    <w:rsid w:val="002352CC"/>
    <w:rsid w:val="0024289B"/>
    <w:rsid w:val="00292B81"/>
    <w:rsid w:val="002A2EAD"/>
    <w:rsid w:val="002F618F"/>
    <w:rsid w:val="00313AF6"/>
    <w:rsid w:val="00333E5A"/>
    <w:rsid w:val="00341DDA"/>
    <w:rsid w:val="00385A99"/>
    <w:rsid w:val="003B7273"/>
    <w:rsid w:val="003C26E7"/>
    <w:rsid w:val="003E1658"/>
    <w:rsid w:val="003E37FD"/>
    <w:rsid w:val="0041231E"/>
    <w:rsid w:val="00435234"/>
    <w:rsid w:val="00450D17"/>
    <w:rsid w:val="00450FC6"/>
    <w:rsid w:val="004829CC"/>
    <w:rsid w:val="004A3894"/>
    <w:rsid w:val="004A629A"/>
    <w:rsid w:val="004B5839"/>
    <w:rsid w:val="004B66D3"/>
    <w:rsid w:val="004C0396"/>
    <w:rsid w:val="00535B9F"/>
    <w:rsid w:val="00544F0A"/>
    <w:rsid w:val="00575844"/>
    <w:rsid w:val="005972B0"/>
    <w:rsid w:val="006060F3"/>
    <w:rsid w:val="006136D9"/>
    <w:rsid w:val="00631281"/>
    <w:rsid w:val="00647EC1"/>
    <w:rsid w:val="00666704"/>
    <w:rsid w:val="006922A4"/>
    <w:rsid w:val="0070490A"/>
    <w:rsid w:val="00724595"/>
    <w:rsid w:val="00752870"/>
    <w:rsid w:val="007D0367"/>
    <w:rsid w:val="007D3EC0"/>
    <w:rsid w:val="007D4A69"/>
    <w:rsid w:val="007E1090"/>
    <w:rsid w:val="007F58A5"/>
    <w:rsid w:val="0082095D"/>
    <w:rsid w:val="00866D1E"/>
    <w:rsid w:val="008A7815"/>
    <w:rsid w:val="00925DE3"/>
    <w:rsid w:val="009318DF"/>
    <w:rsid w:val="0094709B"/>
    <w:rsid w:val="009515DB"/>
    <w:rsid w:val="0095309B"/>
    <w:rsid w:val="009D060E"/>
    <w:rsid w:val="009E4538"/>
    <w:rsid w:val="009F0E24"/>
    <w:rsid w:val="009F5075"/>
    <w:rsid w:val="00A05343"/>
    <w:rsid w:val="00A066D1"/>
    <w:rsid w:val="00A10F29"/>
    <w:rsid w:val="00A20E38"/>
    <w:rsid w:val="00A214A6"/>
    <w:rsid w:val="00A51F9C"/>
    <w:rsid w:val="00A83319"/>
    <w:rsid w:val="00AD5D81"/>
    <w:rsid w:val="00AF5868"/>
    <w:rsid w:val="00B170CF"/>
    <w:rsid w:val="00B17868"/>
    <w:rsid w:val="00B54C7A"/>
    <w:rsid w:val="00B66282"/>
    <w:rsid w:val="00B74F61"/>
    <w:rsid w:val="00B7787C"/>
    <w:rsid w:val="00B90B83"/>
    <w:rsid w:val="00BA01BC"/>
    <w:rsid w:val="00BC70FD"/>
    <w:rsid w:val="00BF611E"/>
    <w:rsid w:val="00C309BA"/>
    <w:rsid w:val="00C47F2A"/>
    <w:rsid w:val="00C5543F"/>
    <w:rsid w:val="00C63B24"/>
    <w:rsid w:val="00C8779B"/>
    <w:rsid w:val="00CD1461"/>
    <w:rsid w:val="00CD3022"/>
    <w:rsid w:val="00CE49EE"/>
    <w:rsid w:val="00CF68C9"/>
    <w:rsid w:val="00CF6A6E"/>
    <w:rsid w:val="00D525F4"/>
    <w:rsid w:val="00D64869"/>
    <w:rsid w:val="00D64EC4"/>
    <w:rsid w:val="00DF7E18"/>
    <w:rsid w:val="00EC55E4"/>
    <w:rsid w:val="00EE3641"/>
    <w:rsid w:val="00F35D0B"/>
    <w:rsid w:val="00F43B1D"/>
    <w:rsid w:val="00F532DC"/>
    <w:rsid w:val="00F701A2"/>
    <w:rsid w:val="00F75BEC"/>
    <w:rsid w:val="00F91468"/>
    <w:rsid w:val="00F959A9"/>
    <w:rsid w:val="00F97A46"/>
    <w:rsid w:val="00FA451C"/>
    <w:rsid w:val="00FB363B"/>
    <w:rsid w:val="00FD4699"/>
    <w:rsid w:val="00FE6E11"/>
    <w:rsid w:val="00FF0FAE"/>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D0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5BEC"/>
    <w:rPr>
      <w:color w:val="808080"/>
    </w:rPr>
  </w:style>
  <w:style w:type="paragraph" w:customStyle="1" w:styleId="22A69F46EA13429390F1900DA5F957FE">
    <w:name w:val="22A69F46EA13429390F1900DA5F957FE"/>
    <w:rsid w:val="00F75BEC"/>
    <w:pPr>
      <w:spacing w:line="278" w:lineRule="auto"/>
    </w:pPr>
    <w:rPr>
      <w:kern w:val="2"/>
      <w:sz w:val="24"/>
      <w:szCs w:val="24"/>
      <w14:ligatures w14:val="standardContextual"/>
    </w:rPr>
  </w:style>
  <w:style w:type="paragraph" w:customStyle="1" w:styleId="7EE7E29D2EEF4E18A0AB6EE0C3DE6C86">
    <w:name w:val="7EE7E29D2EEF4E18A0AB6EE0C3DE6C86"/>
    <w:rsid w:val="00F75BEC"/>
    <w:pPr>
      <w:spacing w:line="278" w:lineRule="auto"/>
    </w:pPr>
    <w:rPr>
      <w:kern w:val="2"/>
      <w:sz w:val="24"/>
      <w:szCs w:val="24"/>
      <w14:ligatures w14:val="standardContextual"/>
    </w:rPr>
  </w:style>
  <w:style w:type="paragraph" w:customStyle="1" w:styleId="176CDEC462DD487DB18A6CB5AE03DB36">
    <w:name w:val="176CDEC462DD487DB18A6CB5AE03DB36"/>
    <w:rsid w:val="00F75BEC"/>
    <w:pPr>
      <w:spacing w:line="278" w:lineRule="auto"/>
    </w:pPr>
    <w:rPr>
      <w:kern w:val="2"/>
      <w:sz w:val="24"/>
      <w:szCs w:val="24"/>
      <w14:ligatures w14:val="standardContextual"/>
    </w:rPr>
  </w:style>
  <w:style w:type="character" w:styleId="Emphasis">
    <w:name w:val="Emphasis"/>
    <w:basedOn w:val="DefaultParagraphFont"/>
    <w:uiPriority w:val="20"/>
    <w:qFormat/>
    <w:rsid w:val="0005669A"/>
    <w:rPr>
      <w:i/>
      <w:iCs/>
    </w:rPr>
  </w:style>
  <w:style w:type="character" w:customStyle="1" w:styleId="Heading1Char">
    <w:name w:val="Heading 1 Char"/>
    <w:basedOn w:val="DefaultParagraphFont"/>
    <w:link w:val="Heading1"/>
    <w:uiPriority w:val="9"/>
    <w:rsid w:val="00F35D0B"/>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B170CF"/>
    <w:pPr>
      <w:ind w:left="720"/>
      <w:contextualSpacing/>
    </w:pPr>
  </w:style>
  <w:style w:type="paragraph" w:customStyle="1" w:styleId="9147E87A3D784025982FE54F990E80BD41">
    <w:name w:val="9147E87A3D784025982FE54F990E80BD41"/>
    <w:rsid w:val="00647EC1"/>
    <w:pPr>
      <w:spacing w:after="200" w:line="276" w:lineRule="auto"/>
    </w:pPr>
    <w:rPr>
      <w:rFonts w:ascii="Arial" w:eastAsiaTheme="minorHAnsi" w:hAnsi="Arial"/>
    </w:rPr>
  </w:style>
  <w:style w:type="paragraph" w:customStyle="1" w:styleId="B2E906F55FB2494EB7ABE52AD93D4F6540">
    <w:name w:val="B2E906F55FB2494EB7ABE52AD93D4F65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9D0AC36292AF40858230F73555C1D61040">
    <w:name w:val="9D0AC36292AF40858230F73555C1D610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09A5E1C429584151B1595142BF432D1916">
    <w:name w:val="09A5E1C429584151B1595142BF432D1916"/>
    <w:rsid w:val="00647EC1"/>
    <w:pPr>
      <w:spacing w:after="200" w:line="276" w:lineRule="auto"/>
    </w:pPr>
    <w:rPr>
      <w:rFonts w:ascii="Arial" w:eastAsiaTheme="minorHAnsi" w:hAnsi="Arial"/>
    </w:rPr>
  </w:style>
  <w:style w:type="paragraph" w:customStyle="1" w:styleId="421CDDD0AA5042AEAC3D823F860D318216">
    <w:name w:val="421CDDD0AA5042AEAC3D823F860D318216"/>
    <w:rsid w:val="00647EC1"/>
    <w:pPr>
      <w:spacing w:after="200" w:line="276" w:lineRule="auto"/>
    </w:pPr>
    <w:rPr>
      <w:rFonts w:ascii="Arial" w:eastAsiaTheme="minorHAnsi" w:hAnsi="Arial"/>
    </w:rPr>
  </w:style>
  <w:style w:type="paragraph" w:customStyle="1" w:styleId="489388273745491C95D46BE5ECC4FEB264">
    <w:name w:val="489388273745491C95D46BE5ECC4FEB2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5A5333B9F75421B8B72392BF705C2A764">
    <w:name w:val="C5A5333B9F75421B8B72392BF705C2A7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EABE7B34B614B63A27B1C1CDD789BD550">
    <w:name w:val="CEABE7B34B614B63A27B1C1CDD789BD5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BDB7DAF898A64073817DEB55EEFBC16C50">
    <w:name w:val="BDB7DAF898A64073817DEB55EEFBC16C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F7D58ED47D4340B08FA34468A4A4ED4B64">
    <w:name w:val="F7D58ED47D4340B08FA34468A4A4ED4B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88184F8CBD44E789B59FAB0C55F9A8C69">
    <w:name w:val="088184F8CBD44E789B59FAB0C55F9A8C69"/>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FEFEAF6EA6A1450DA11FBE7BC2922F8963">
    <w:name w:val="FEFEAF6EA6A1450DA11FBE7BC2922F8963"/>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761ED802474453DB10D85822F18693A74">
    <w:name w:val="0761ED802474453DB10D85822F18693A74"/>
    <w:rsid w:val="00647EC1"/>
    <w:pPr>
      <w:spacing w:after="200" w:line="276" w:lineRule="auto"/>
    </w:pPr>
    <w:rPr>
      <w:rFonts w:ascii="Arial" w:eastAsiaTheme="minorHAnsi" w:hAnsi="Arial"/>
    </w:rPr>
  </w:style>
  <w:style w:type="paragraph" w:customStyle="1" w:styleId="0701BBAAF58A41358D79F5C628BB012693">
    <w:name w:val="0701BBAAF58A41358D79F5C628BB012693"/>
    <w:rsid w:val="00647EC1"/>
    <w:pPr>
      <w:spacing w:after="200" w:line="276" w:lineRule="auto"/>
    </w:pPr>
    <w:rPr>
      <w:rFonts w:ascii="Arial" w:eastAsiaTheme="minorHAnsi" w:hAnsi="Arial"/>
    </w:rPr>
  </w:style>
  <w:style w:type="paragraph" w:customStyle="1" w:styleId="3BA3185E0E074742B5194A1740ECDC7D93">
    <w:name w:val="3BA3185E0E074742B5194A1740ECDC7D93"/>
    <w:rsid w:val="00647EC1"/>
    <w:pPr>
      <w:spacing w:after="200" w:line="276" w:lineRule="auto"/>
    </w:pPr>
    <w:rPr>
      <w:rFonts w:ascii="Arial" w:eastAsiaTheme="minorHAnsi" w:hAnsi="Arial"/>
    </w:rPr>
  </w:style>
  <w:style w:type="paragraph" w:customStyle="1" w:styleId="A86385F289FB404D82488A56516C57DE93">
    <w:name w:val="A86385F289FB404D82488A56516C57DE93"/>
    <w:rsid w:val="00647EC1"/>
    <w:pPr>
      <w:spacing w:after="200" w:line="276" w:lineRule="auto"/>
    </w:pPr>
    <w:rPr>
      <w:rFonts w:ascii="Arial" w:eastAsiaTheme="minorHAnsi" w:hAnsi="Arial"/>
    </w:rPr>
  </w:style>
  <w:style w:type="paragraph" w:customStyle="1" w:styleId="551EE92CD686466D8B5EE907BFEC9B1A93">
    <w:name w:val="551EE92CD686466D8B5EE907BFEC9B1A93"/>
    <w:rsid w:val="00647EC1"/>
    <w:pPr>
      <w:spacing w:after="200" w:line="276" w:lineRule="auto"/>
    </w:pPr>
    <w:rPr>
      <w:rFonts w:ascii="Arial" w:eastAsiaTheme="minorHAnsi" w:hAnsi="Arial"/>
    </w:rPr>
  </w:style>
  <w:style w:type="paragraph" w:customStyle="1" w:styleId="24147482CD6848349D3C25EAF280CA4892">
    <w:name w:val="24147482CD6848349D3C25EAF280CA4892"/>
    <w:rsid w:val="00647EC1"/>
    <w:pPr>
      <w:spacing w:after="200" w:line="276" w:lineRule="auto"/>
    </w:pPr>
    <w:rPr>
      <w:rFonts w:ascii="Arial" w:eastAsiaTheme="minorHAnsi" w:hAnsi="Arial"/>
    </w:rPr>
  </w:style>
  <w:style w:type="paragraph" w:customStyle="1" w:styleId="E905873811FB4DA9936586F86579B6C192">
    <w:name w:val="E905873811FB4DA9936586F86579B6C192"/>
    <w:rsid w:val="00647EC1"/>
    <w:pPr>
      <w:spacing w:after="200" w:line="276" w:lineRule="auto"/>
    </w:pPr>
    <w:rPr>
      <w:rFonts w:ascii="Arial" w:eastAsiaTheme="minorHAnsi" w:hAnsi="Arial"/>
    </w:rPr>
  </w:style>
  <w:style w:type="paragraph" w:customStyle="1" w:styleId="F9DD39F50C0143F0887F1A0A9E6A2D7192">
    <w:name w:val="F9DD39F50C0143F0887F1A0A9E6A2D7192"/>
    <w:rsid w:val="00647EC1"/>
    <w:pPr>
      <w:spacing w:after="200" w:line="276" w:lineRule="auto"/>
    </w:pPr>
    <w:rPr>
      <w:rFonts w:ascii="Arial" w:eastAsiaTheme="minorHAnsi" w:hAnsi="Arial"/>
    </w:rPr>
  </w:style>
  <w:style w:type="paragraph" w:customStyle="1" w:styleId="D6C0B2785DE14301B7B321DAE5F8440863">
    <w:name w:val="D6C0B2785DE14301B7B321DAE5F8440863"/>
    <w:rsid w:val="00647EC1"/>
    <w:pPr>
      <w:spacing w:after="200" w:line="276" w:lineRule="auto"/>
    </w:pPr>
    <w:rPr>
      <w:rFonts w:ascii="Arial" w:eastAsiaTheme="minorHAnsi" w:hAnsi="Arial"/>
    </w:rPr>
  </w:style>
  <w:style w:type="paragraph" w:customStyle="1" w:styleId="ADF65CDE7B084B91B5DD68D775C6A23792">
    <w:name w:val="ADF65CDE7B084B91B5DD68D775C6A23792"/>
    <w:rsid w:val="00647EC1"/>
    <w:pPr>
      <w:spacing w:after="200" w:line="276" w:lineRule="auto"/>
    </w:pPr>
    <w:rPr>
      <w:rFonts w:ascii="Arial" w:eastAsiaTheme="minorHAnsi" w:hAnsi="Arial"/>
    </w:rPr>
  </w:style>
  <w:style w:type="paragraph" w:customStyle="1" w:styleId="35610FB38FBE4B87B9D700B764B5DDD192">
    <w:name w:val="35610FB38FBE4B87B9D700B764B5DDD192"/>
    <w:rsid w:val="00647EC1"/>
    <w:pPr>
      <w:spacing w:after="200" w:line="276" w:lineRule="auto"/>
    </w:pPr>
    <w:rPr>
      <w:rFonts w:ascii="Arial" w:eastAsiaTheme="minorHAnsi" w:hAnsi="Arial"/>
    </w:rPr>
  </w:style>
  <w:style w:type="paragraph" w:customStyle="1" w:styleId="7D4D035733AA4EEDA04815C498A2340E21">
    <w:name w:val="7D4D035733AA4EEDA04815C498A2340E21"/>
    <w:rsid w:val="00647EC1"/>
    <w:pPr>
      <w:spacing w:after="200" w:line="276" w:lineRule="auto"/>
    </w:pPr>
    <w:rPr>
      <w:rFonts w:ascii="Arial" w:eastAsiaTheme="minorHAnsi" w:hAnsi="Arial"/>
    </w:rPr>
  </w:style>
  <w:style w:type="paragraph" w:customStyle="1" w:styleId="BF747868AC4F40D5AF4155184961C56593">
    <w:name w:val="BF747868AC4F40D5AF4155184961C56593"/>
    <w:rsid w:val="00647EC1"/>
    <w:pPr>
      <w:spacing w:after="200" w:line="276" w:lineRule="auto"/>
    </w:pPr>
    <w:rPr>
      <w:rFonts w:ascii="Arial" w:eastAsiaTheme="minorHAnsi" w:hAnsi="Arial"/>
    </w:rPr>
  </w:style>
  <w:style w:type="paragraph" w:customStyle="1" w:styleId="1BDB50AE78D6404489DF0BA17BCC914193">
    <w:name w:val="1BDB50AE78D6404489DF0BA17BCC914193"/>
    <w:rsid w:val="00647EC1"/>
    <w:pPr>
      <w:spacing w:after="200" w:line="276" w:lineRule="auto"/>
    </w:pPr>
    <w:rPr>
      <w:rFonts w:ascii="Arial" w:eastAsiaTheme="minorHAnsi" w:hAnsi="Arial"/>
    </w:rPr>
  </w:style>
  <w:style w:type="paragraph" w:customStyle="1" w:styleId="57D4A11A75C542B0A640EC475DDA70D319">
    <w:name w:val="57D4A11A75C542B0A640EC475DDA70D319"/>
    <w:rsid w:val="00647EC1"/>
    <w:pPr>
      <w:spacing w:after="200" w:line="276" w:lineRule="auto"/>
    </w:pPr>
    <w:rPr>
      <w:rFonts w:ascii="Arial" w:eastAsiaTheme="minorHAnsi" w:hAnsi="Arial"/>
    </w:rPr>
  </w:style>
  <w:style w:type="paragraph" w:customStyle="1" w:styleId="353C8D53DF4B46D8B5850D879FD1BD0723">
    <w:name w:val="353C8D53DF4B46D8B5850D879FD1BD0723"/>
    <w:rsid w:val="00647EC1"/>
    <w:pPr>
      <w:spacing w:after="200" w:line="276" w:lineRule="auto"/>
    </w:pPr>
    <w:rPr>
      <w:rFonts w:ascii="Arial" w:eastAsiaTheme="minorHAnsi" w:hAnsi="Arial"/>
    </w:rPr>
  </w:style>
  <w:style w:type="paragraph" w:customStyle="1" w:styleId="4649629EA818434795035956985A1B0522">
    <w:name w:val="4649629EA818434795035956985A1B0522"/>
    <w:rsid w:val="00647EC1"/>
    <w:pPr>
      <w:spacing w:after="200" w:line="276" w:lineRule="auto"/>
    </w:pPr>
    <w:rPr>
      <w:rFonts w:ascii="Arial" w:eastAsiaTheme="minorHAnsi" w:hAnsi="Arial"/>
    </w:rPr>
  </w:style>
  <w:style w:type="paragraph" w:customStyle="1" w:styleId="9A7985679C77428B85F7853F0751183A57">
    <w:name w:val="9A7985679C77428B85F7853F0751183A57"/>
    <w:rsid w:val="00647EC1"/>
    <w:pPr>
      <w:spacing w:after="200" w:line="276" w:lineRule="auto"/>
    </w:pPr>
    <w:rPr>
      <w:rFonts w:ascii="Arial" w:eastAsiaTheme="minorHAnsi" w:hAnsi="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C06E01-56C7-48EB-9C5C-70DE1AD1F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CORPORATE_Template_A4_2020.dotx</Template>
  <TotalTime>1194</TotalTime>
  <Pages>15</Pages>
  <Words>5143</Words>
  <Characters>29318</Characters>
  <Application>Microsoft Office Word</Application>
  <DocSecurity>0</DocSecurity>
  <Lines>244</Lines>
  <Paragraphs>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PES Template</vt:lpstr>
      <vt:lpstr/>
    </vt:vector>
  </TitlesOfParts>
  <Manager>ARL</Manager>
  <Company>Microsoft</Company>
  <LinksUpToDate>false</LinksUpToDate>
  <CharactersWithSpaces>34393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Template</dc:title>
  <dc:subject>Function specifications</dc:subject>
  <dc:creator>COUDERC-ROUXEL Céline</dc:creator>
  <cp:keywords>PES</cp:keywords>
  <dc:description/>
  <cp:lastModifiedBy>KUMAR Saurabh N</cp:lastModifiedBy>
  <cp:revision>66</cp:revision>
  <cp:lastPrinted>2020-11-19T09:21:00Z</cp:lastPrinted>
  <dcterms:created xsi:type="dcterms:W3CDTF">2024-08-26T13:58:00Z</dcterms:created>
  <dcterms:modified xsi:type="dcterms:W3CDTF">2025-09-29T07:49:00Z</dcterms:modified>
  <cp:category>DEFINE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Template</vt:lpwstr>
  </property>
  <property fmtid="{D5CDD505-2E9C-101B-9397-08002B2CF9AE}" pid="3" name="UUID">
    <vt:lpwstr>3DS_C_D_F_PES</vt:lpwstr>
  </property>
  <property fmtid="{D5CDD505-2E9C-101B-9397-08002B2CF9AE}" pid="4" name="Version" linkTarget="PES_Template_Version">
    <vt:lpwstr>V5R5.1</vt:lpwstr>
  </property>
  <property fmtid="{D5CDD505-2E9C-101B-9397-08002B2CF9AE}" pid="5" name="_DocHome">
    <vt:i4>204898072</vt:i4>
  </property>
</Properties>
</file>