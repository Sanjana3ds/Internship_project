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rFonts w:cs="Arial"/>
        </w:rPr>
        <w:id w:val="1142131156"/>
        <w:docPartObj>
          <w:docPartGallery w:val="Cover Pages"/>
          <w:docPartUnique/>
        </w:docPartObj>
      </w:sdtPr>
      <w:sdtEndPr/>
      <w:sdtContent>
        <w:p w14:paraId="3A01745E" w14:textId="77777777" w:rsidR="00E400B6" w:rsidRPr="00E400B6" w:rsidRDefault="00E400B6" w:rsidP="00320BDA">
          <w:pPr>
            <w:rPr>
              <w:rFonts w:cs="Arial"/>
            </w:rPr>
          </w:pPr>
          <w:r>
            <w:rPr>
              <w:rFonts w:cs="Arial"/>
              <w:noProof/>
              <w:sz w:val="56"/>
              <w:szCs w:val="56"/>
            </w:rPr>
            <w:drawing>
              <wp:anchor distT="0" distB="0" distL="114300" distR="114300" simplePos="0" relativeHeight="251712000" behindDoc="0" locked="0" layoutInCell="1" allowOverlap="1" wp14:anchorId="0C9DC7FD" wp14:editId="1C0DDB47">
                <wp:simplePos x="0" y="0"/>
                <wp:positionH relativeFrom="column">
                  <wp:posOffset>-82550</wp:posOffset>
                </wp:positionH>
                <wp:positionV relativeFrom="paragraph">
                  <wp:posOffset>-328930</wp:posOffset>
                </wp:positionV>
                <wp:extent cx="2459736" cy="777240"/>
                <wp:effectExtent l="0" t="0" r="0" b="3810"/>
                <wp:wrapNone/>
                <wp:docPr id="15992881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8136" name="Image 1599288136"/>
                        <pic:cNvPicPr/>
                      </pic:nvPicPr>
                      <pic:blipFill>
                        <a:blip r:embed="rId9"/>
                        <a:stretch>
                          <a:fillRect/>
                        </a:stretch>
                      </pic:blipFill>
                      <pic:spPr>
                        <a:xfrm>
                          <a:off x="0" y="0"/>
                          <a:ext cx="2459736" cy="777240"/>
                        </a:xfrm>
                        <a:prstGeom prst="rect">
                          <a:avLst/>
                        </a:prstGeom>
                      </pic:spPr>
                    </pic:pic>
                  </a:graphicData>
                </a:graphic>
                <wp14:sizeRelH relativeFrom="margin">
                  <wp14:pctWidth>0</wp14:pctWidth>
                </wp14:sizeRelH>
                <wp14:sizeRelV relativeFrom="margin">
                  <wp14:pctHeight>0</wp14:pctHeight>
                </wp14:sizeRelV>
              </wp:anchor>
            </w:drawing>
          </w:r>
        </w:p>
        <w:p w14:paraId="64DA0BAB" w14:textId="77777777" w:rsidR="00E400B6" w:rsidRDefault="00E400B6" w:rsidP="00320BDA">
          <w:pPr>
            <w:rPr>
              <w:rFonts w:cs="Arial"/>
            </w:rPr>
          </w:pPr>
        </w:p>
        <w:p w14:paraId="1BFE90F1" w14:textId="77777777" w:rsidR="00E400B6" w:rsidRPr="00EC247F" w:rsidRDefault="00E400B6" w:rsidP="00320BDA">
          <w:pPr>
            <w:rPr>
              <w:rFonts w:cs="Arial"/>
            </w:rPr>
          </w:pPr>
        </w:p>
        <w:p w14:paraId="100B1DA8" w14:textId="77777777" w:rsidR="00E400B6" w:rsidRPr="00EC247F" w:rsidRDefault="00E400B6" w:rsidP="00320BDA">
          <w:pPr>
            <w:rPr>
              <w:rFonts w:cs="Arial"/>
            </w:rPr>
          </w:pPr>
        </w:p>
        <w:p w14:paraId="157D810A" w14:textId="77777777" w:rsidR="00E400B6" w:rsidRDefault="00E400B6" w:rsidP="00320BDA">
          <w:pPr>
            <w:rPr>
              <w:rFonts w:cs="Arial"/>
            </w:rPr>
          </w:pPr>
        </w:p>
        <w:p w14:paraId="0ACC094B" w14:textId="77777777" w:rsidR="00EC247F" w:rsidRDefault="00EC247F" w:rsidP="00320BDA">
          <w:pPr>
            <w:rPr>
              <w:rFonts w:cs="Arial"/>
            </w:rPr>
          </w:pPr>
        </w:p>
        <w:p w14:paraId="508D3F9D" w14:textId="6571755F" w:rsidR="00EC247F" w:rsidRPr="00EC247F" w:rsidRDefault="00AB3261" w:rsidP="00320BDA">
          <w:pPr>
            <w:rPr>
              <w:rFonts w:cs="Arial"/>
            </w:rPr>
          </w:pPr>
          <w:r>
            <w:rPr>
              <w:rFonts w:cs="Arial"/>
            </w:rPr>
            <w:t>`</w:t>
          </w:r>
        </w:p>
        <w:p w14:paraId="55CE3ACF" w14:textId="77777777" w:rsidR="00E400B6" w:rsidRPr="00EC247F" w:rsidRDefault="00E400B6" w:rsidP="00320BDA">
          <w:pPr>
            <w:rPr>
              <w:rFonts w:cs="Arial"/>
            </w:rPr>
          </w:pPr>
        </w:p>
        <w:p w14:paraId="63B2E9B2" w14:textId="77777777" w:rsidR="00E400B6" w:rsidRPr="00EC247F" w:rsidRDefault="00E400B6" w:rsidP="00320BDA">
          <w:pPr>
            <w:rPr>
              <w:rFonts w:cs="Arial"/>
            </w:rPr>
          </w:pPr>
        </w:p>
        <w:p w14:paraId="61BC2AFA" w14:textId="77777777" w:rsidR="00E400B6" w:rsidRPr="00EC247F" w:rsidRDefault="00E400B6" w:rsidP="00E400B6">
          <w:pPr>
            <w:rPr>
              <w:rFonts w:cs="Arial"/>
            </w:rPr>
          </w:pPr>
        </w:p>
        <w:p w14:paraId="0AC9A672" w14:textId="77777777" w:rsidR="00656C66" w:rsidRPr="00856E19" w:rsidRDefault="00856E19" w:rsidP="00856E19">
          <w:pPr>
            <w:pStyle w:val="TableofContents"/>
            <w:rPr>
              <w:rStyle w:val="PartTitleCar"/>
              <w:rFonts w:eastAsiaTheme="minorHAnsi" w:cstheme="minorBidi"/>
              <w:b/>
              <w:bCs/>
            </w:rPr>
          </w:pPr>
          <w:r w:rsidRPr="00856E19">
            <w:rPr>
              <w:b/>
              <w:sz w:val="48"/>
              <w:szCs w:val="48"/>
            </w:rPr>
            <w:t>Product Enhancement Specification (PES)</w:t>
          </w:r>
          <w:r w:rsidR="00526F75" w:rsidRPr="00856E19">
            <w:rPr>
              <w:b/>
              <w:sz w:val="48"/>
              <w:szCs w:val="48"/>
            </w:rPr>
            <w:t xml:space="preserve"> </w:t>
          </w:r>
        </w:p>
        <w:p w14:paraId="75030CEC" w14:textId="1661202E" w:rsidR="00584320" w:rsidRPr="00E400B6" w:rsidRDefault="008B41A2" w:rsidP="00856E19">
          <w:pPr>
            <w:rPr>
              <w:rFonts w:cs="Arial"/>
              <w:sz w:val="40"/>
              <w:szCs w:val="40"/>
            </w:rPr>
          </w:pPr>
          <w:sdt>
            <w:sdtPr>
              <w:rPr>
                <w:rFonts w:cs="Arial"/>
                <w:sz w:val="40"/>
                <w:szCs w:val="40"/>
              </w:rPr>
              <w:alias w:val="Function Title"/>
              <w:tag w:val="Function_Title"/>
              <w:id w:val="141472419"/>
              <w:lock w:val="sdtLocked"/>
              <w:placeholder>
                <w:docPart w:val="7D4D035733AA4EEDA04815C498A2340E"/>
              </w:placeholder>
            </w:sdtPr>
            <w:sdtEndPr/>
            <w:sdtContent>
              <w:r w:rsidR="008B2158" w:rsidRPr="008B2158">
                <w:rPr>
                  <w:rFonts w:asciiTheme="minorHAnsi" w:hAnsiTheme="minorHAnsi" w:cstheme="minorHAnsi"/>
                  <w:sz w:val="36"/>
                  <w:szCs w:val="36"/>
                </w:rPr>
                <w:t>3dxml exchanges - Split export mode - Classification support</w:t>
              </w:r>
            </w:sdtContent>
          </w:sdt>
          <w:r w:rsidR="00730E2B" w:rsidRPr="00E400B6">
            <w:rPr>
              <w:rFonts w:cs="Arial"/>
              <w:sz w:val="40"/>
              <w:szCs w:val="40"/>
            </w:rPr>
            <w:t xml:space="preserve"> </w:t>
          </w:r>
        </w:p>
        <w:p w14:paraId="1113ABB4" w14:textId="77777777" w:rsidR="00584320" w:rsidRPr="00EC247F" w:rsidRDefault="00584320" w:rsidP="00320BDA">
          <w:pPr>
            <w:rPr>
              <w:rFonts w:cs="Arial"/>
            </w:rPr>
          </w:pPr>
        </w:p>
        <w:p w14:paraId="3AAED682" w14:textId="77777777" w:rsidR="00584320" w:rsidRPr="00EC247F" w:rsidRDefault="00584320" w:rsidP="00320BDA">
          <w:pPr>
            <w:rPr>
              <w:rFonts w:cs="Arial"/>
            </w:rPr>
          </w:pPr>
        </w:p>
        <w:p w14:paraId="606802F4" w14:textId="77777777" w:rsidR="00EC247F" w:rsidRPr="00EC247F" w:rsidRDefault="00EC247F" w:rsidP="00320BDA">
          <w:pPr>
            <w:rPr>
              <w:rFonts w:cs="Arial"/>
            </w:rPr>
          </w:pPr>
        </w:p>
        <w:p w14:paraId="114640A8" w14:textId="77777777" w:rsidR="00EC247F" w:rsidRPr="00EC247F" w:rsidRDefault="00EC247F" w:rsidP="00320BDA">
          <w:pPr>
            <w:rPr>
              <w:rFonts w:cs="Arial"/>
            </w:rPr>
          </w:pPr>
        </w:p>
        <w:p w14:paraId="4F2B23BA" w14:textId="77777777" w:rsidR="00A505F0" w:rsidRPr="00EC247F" w:rsidRDefault="00A505F0" w:rsidP="00320BDA">
          <w:pPr>
            <w:spacing w:line="240" w:lineRule="auto"/>
            <w:contextualSpacing/>
            <w:rPr>
              <w:rFonts w:cs="Arial"/>
            </w:rPr>
          </w:pPr>
        </w:p>
        <w:p w14:paraId="45068756" w14:textId="77777777" w:rsidR="00501E34" w:rsidRPr="00EC247F" w:rsidRDefault="00501E34" w:rsidP="00320BDA">
          <w:pPr>
            <w:spacing w:line="240" w:lineRule="auto"/>
            <w:contextualSpacing/>
            <w:rPr>
              <w:rFonts w:cs="Arial"/>
            </w:rPr>
          </w:pPr>
        </w:p>
        <w:p w14:paraId="2682D63F" w14:textId="77777777" w:rsidR="00501E34" w:rsidRPr="001D0CE2" w:rsidRDefault="00E05981" w:rsidP="00320BDA">
          <w:pPr>
            <w:spacing w:line="240" w:lineRule="auto"/>
            <w:contextualSpacing/>
            <w:rPr>
              <w:rFonts w:cs="Arial"/>
              <w:sz w:val="24"/>
              <w:szCs w:val="24"/>
            </w:rPr>
          </w:pPr>
          <w:r w:rsidRPr="00E05981">
            <w:rPr>
              <w:rFonts w:cs="Arial"/>
              <w:b/>
              <w:bCs/>
              <w:noProof/>
              <w:color w:val="005386"/>
              <w:sz w:val="56"/>
              <w:szCs w:val="56"/>
            </w:rPr>
            <mc:AlternateContent>
              <mc:Choice Requires="wps">
                <w:drawing>
                  <wp:anchor distT="0" distB="0" distL="114300" distR="114300" simplePos="0" relativeHeight="251709952" behindDoc="0" locked="0" layoutInCell="1" allowOverlap="1" wp14:anchorId="5AA1E644" wp14:editId="100BB6BE">
                    <wp:simplePos x="0" y="0"/>
                    <wp:positionH relativeFrom="rightMargin">
                      <wp:posOffset>539750</wp:posOffset>
                    </wp:positionH>
                    <wp:positionV relativeFrom="page">
                      <wp:posOffset>1280160</wp:posOffset>
                    </wp:positionV>
                    <wp:extent cx="320040" cy="8138160"/>
                    <wp:effectExtent l="0" t="0" r="381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 cy="813816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4866A233" w14:textId="77777777" w:rsidR="00F04E4A" w:rsidRPr="00111A3B" w:rsidRDefault="00F04E4A" w:rsidP="00E05981">
                                <w:pPr>
                                  <w:jc w:val="center"/>
                                  <w:rPr>
                                    <w:color w:val="005386"/>
                                    <w:sz w:val="12"/>
                                    <w:szCs w:val="12"/>
                                  </w:rPr>
                                </w:pPr>
                                <w:r w:rsidRPr="00C72A0F">
                                  <w:rPr>
                                    <w:rFonts w:cs="Arial"/>
                                    <w:color w:val="005386"/>
                                    <w:sz w:val="12"/>
                                    <w:szCs w:val="12"/>
                                  </w:rPr>
                                  <w:t xml:space="preserve">© Dassault </w:t>
                                </w:r>
                                <w:proofErr w:type="spellStart"/>
                                <w:r w:rsidRPr="00C72A0F">
                                  <w:rPr>
                                    <w:rFonts w:cs="Arial"/>
                                    <w:color w:val="005386"/>
                                    <w:sz w:val="12"/>
                                    <w:szCs w:val="12"/>
                                  </w:rPr>
                                  <w:t>Systèmes</w:t>
                                </w:r>
                                <w:proofErr w:type="spellEnd"/>
                                <w:r w:rsidRPr="00C72A0F">
                                  <w:rPr>
                                    <w:rFonts w:cs="Arial"/>
                                    <w:color w:val="005386"/>
                                    <w:sz w:val="12"/>
                                    <w:szCs w:val="12"/>
                                  </w:rPr>
                                  <w:t xml:space="preserve"> | Confidential Information</w:t>
                                </w:r>
                                <w:r>
                                  <w:rPr>
                                    <w:rFonts w:cs="Arial"/>
                                    <w:color w:val="005386"/>
                                    <w:sz w:val="12"/>
                                    <w:szCs w:val="12"/>
                                  </w:rPr>
                                  <w:t xml:space="preserve"> </w:t>
                                </w:r>
                                <w:r w:rsidRPr="00C72A0F">
                                  <w:rPr>
                                    <w:rFonts w:cs="Arial"/>
                                    <w:color w:val="005386"/>
                                    <w:sz w:val="12"/>
                                    <w:szCs w:val="12"/>
                                  </w:rPr>
                                  <w:t xml:space="preserve">| </w:t>
                                </w:r>
                                <w:r>
                                  <w:rPr>
                                    <w:rFonts w:cs="Arial"/>
                                    <w:color w:val="005386"/>
                                    <w:sz w:val="12"/>
                                    <w:szCs w:val="12"/>
                                  </w:rPr>
                                  <w:t>2024</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A1E644" id="_x0000_t202" coordsize="21600,21600" o:spt="202" path="m,l,21600r21600,l21600,xe">
                    <v:stroke joinstyle="miter"/>
                    <v:path gradientshapeok="t" o:connecttype="rect"/>
                  </v:shapetype>
                  <v:shape id="Text Box 2" o:spid="_x0000_s1026" type="#_x0000_t202" style="position:absolute;margin-left:42.5pt;margin-top:100.8pt;width:25.2pt;height:640.8pt;z-index:2517099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" stroked="f" strokeweight="0">
                    <v:textbox style="layout-flow:vertical;mso-layout-flow-alt:bottom-to-top">
                      <w:txbxContent>
                        <w:p w14:paraId="4866A233" w14:textId="77777777" w:rsidR="00F04E4A" w:rsidRPr="00111A3B" w:rsidRDefault="00F04E4A" w:rsidP="00E05981">
                          <w:pPr>
                            <w:jc w:val="center"/>
                            <w:rPr>
                              <w:color w:val="005386"/>
                              <w:sz w:val="12"/>
                              <w:szCs w:val="12"/>
                            </w:rPr>
                          </w:pPr>
                          <w:r w:rsidRPr="00C72A0F">
                            <w:rPr>
                              <w:rFonts w:cs="Arial"/>
                              <w:color w:val="005386"/>
                              <w:sz w:val="12"/>
                              <w:szCs w:val="12"/>
                            </w:rPr>
                            <w:t xml:space="preserve">© Dassault </w:t>
                          </w:r>
                          <w:proofErr w:type="spellStart"/>
                          <w:r w:rsidRPr="00C72A0F">
                            <w:rPr>
                              <w:rFonts w:cs="Arial"/>
                              <w:color w:val="005386"/>
                              <w:sz w:val="12"/>
                              <w:szCs w:val="12"/>
                            </w:rPr>
                            <w:t>Systèmes</w:t>
                          </w:r>
                          <w:proofErr w:type="spellEnd"/>
                          <w:r w:rsidRPr="00C72A0F">
                            <w:rPr>
                              <w:rFonts w:cs="Arial"/>
                              <w:color w:val="005386"/>
                              <w:sz w:val="12"/>
                              <w:szCs w:val="12"/>
                            </w:rPr>
                            <w:t xml:space="preserve"> | Confidential Information</w:t>
                          </w:r>
                          <w:r>
                            <w:rPr>
                              <w:rFonts w:cs="Arial"/>
                              <w:color w:val="005386"/>
                              <w:sz w:val="12"/>
                              <w:szCs w:val="12"/>
                            </w:rPr>
                            <w:t xml:space="preserve"> </w:t>
                          </w:r>
                          <w:r w:rsidRPr="00C72A0F">
                            <w:rPr>
                              <w:rFonts w:cs="Arial"/>
                              <w:color w:val="005386"/>
                              <w:sz w:val="12"/>
                              <w:szCs w:val="12"/>
                            </w:rPr>
                            <w:t xml:space="preserve">| </w:t>
                          </w:r>
                          <w:r>
                            <w:rPr>
                              <w:rFonts w:cs="Arial"/>
                              <w:color w:val="005386"/>
                              <w:sz w:val="12"/>
                              <w:szCs w:val="12"/>
                            </w:rPr>
                            <w:t>2024</w:t>
                          </w:r>
                        </w:p>
                      </w:txbxContent>
                    </v:textbox>
                    <w10:wrap anchorx="margin" anchory="page"/>
                  </v:shape>
                </w:pict>
              </mc:Fallback>
            </mc:AlternateContent>
          </w:r>
        </w:p>
        <w:p w14:paraId="0461E6DD" w14:textId="77777777" w:rsidR="00501E34" w:rsidRDefault="00501E34" w:rsidP="00320BDA">
          <w:pPr>
            <w:spacing w:line="240" w:lineRule="auto"/>
            <w:contextualSpacing/>
            <w:rPr>
              <w:rFonts w:cs="Arial"/>
              <w:sz w:val="24"/>
              <w:szCs w:val="24"/>
            </w:rPr>
          </w:pPr>
        </w:p>
        <w:p w14:paraId="3AE253B3" w14:textId="77777777" w:rsidR="00EC247F" w:rsidRDefault="00EC247F" w:rsidP="00320BDA">
          <w:pPr>
            <w:spacing w:line="240" w:lineRule="auto"/>
            <w:contextualSpacing/>
            <w:rPr>
              <w:rFonts w:cs="Arial"/>
              <w:sz w:val="24"/>
              <w:szCs w:val="24"/>
            </w:rPr>
          </w:pPr>
        </w:p>
        <w:p w14:paraId="17B1C256" w14:textId="77777777" w:rsidR="00EC247F" w:rsidRDefault="00EC247F" w:rsidP="00320BDA">
          <w:pPr>
            <w:spacing w:line="240" w:lineRule="auto"/>
            <w:contextualSpacing/>
            <w:rPr>
              <w:rFonts w:cs="Arial"/>
              <w:sz w:val="24"/>
              <w:szCs w:val="24"/>
            </w:rPr>
          </w:pPr>
        </w:p>
        <w:p w14:paraId="19791B96" w14:textId="77777777" w:rsidR="00EC247F" w:rsidRDefault="00EC247F" w:rsidP="00320BDA">
          <w:pPr>
            <w:spacing w:line="240" w:lineRule="auto"/>
            <w:contextualSpacing/>
            <w:rPr>
              <w:rFonts w:cs="Arial"/>
              <w:sz w:val="24"/>
              <w:szCs w:val="24"/>
            </w:rPr>
          </w:pPr>
        </w:p>
        <w:p w14:paraId="562401C3" w14:textId="77777777" w:rsidR="00501E34" w:rsidRPr="001D0CE2" w:rsidRDefault="00501E34" w:rsidP="00320BDA">
          <w:pPr>
            <w:spacing w:line="240" w:lineRule="auto"/>
            <w:contextualSpacing/>
            <w:rPr>
              <w:rFonts w:cs="Arial"/>
              <w:sz w:val="24"/>
              <w:szCs w:val="24"/>
            </w:rPr>
          </w:pPr>
        </w:p>
        <w:p w14:paraId="3E647F7D" w14:textId="77777777" w:rsidR="00FD627B" w:rsidRPr="001D0CE2" w:rsidRDefault="00FD627B" w:rsidP="00320BDA">
          <w:pPr>
            <w:spacing w:line="240" w:lineRule="auto"/>
            <w:contextualSpacing/>
            <w:rPr>
              <w:rFonts w:cs="Arial"/>
              <w:sz w:val="24"/>
              <w:szCs w:val="24"/>
            </w:rPr>
          </w:pPr>
        </w:p>
        <w:p w14:paraId="307BBC99" w14:textId="77777777" w:rsidR="00D00BFB" w:rsidRPr="001D0CE2" w:rsidRDefault="00D00BFB" w:rsidP="00320BDA">
          <w:pPr>
            <w:spacing w:line="240" w:lineRule="auto"/>
            <w:contextualSpacing/>
            <w:rPr>
              <w:rStyle w:val="IntenseReference"/>
              <w:rFonts w:cs="Arial"/>
              <w:b w:val="0"/>
              <w:bCs w:val="0"/>
              <w:smallCaps w:val="0"/>
              <w:color w:val="auto"/>
              <w:spacing w:val="0"/>
              <w:szCs w:val="24"/>
            </w:rPr>
          </w:pPr>
        </w:p>
        <w:tbl>
          <w:tblPr>
            <w:tblStyle w:val="LightList1"/>
            <w:tblW w:w="5000" w:type="pct"/>
            <w:tblBorders>
              <w:top w:val="single" w:sz="8" w:space="0" w:color="003F66"/>
              <w:left w:val="single" w:sz="8" w:space="0" w:color="003F66"/>
              <w:bottom w:val="single" w:sz="8" w:space="0" w:color="003F66"/>
              <w:right w:val="single" w:sz="8" w:space="0" w:color="003F66"/>
            </w:tblBorders>
            <w:tblCellMar>
              <w:left w:w="115" w:type="dxa"/>
              <w:right w:w="115" w:type="dxa"/>
            </w:tblCellMar>
            <w:tblLook w:val="04A0" w:firstRow="1" w:lastRow="0" w:firstColumn="1" w:lastColumn="0" w:noHBand="0" w:noVBand="1"/>
          </w:tblPr>
          <w:tblGrid>
            <w:gridCol w:w="3002"/>
            <w:gridCol w:w="3003"/>
            <w:gridCol w:w="3001"/>
          </w:tblGrid>
          <w:tr w:rsidR="00D00BFB" w:rsidRPr="00CA5714" w14:paraId="24E84680"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003F66"/>
              </w:tcPr>
              <w:p w14:paraId="15FEF96D" w14:textId="77777777" w:rsidR="00D00BFB" w:rsidRPr="00CA5714" w:rsidRDefault="00D00BFB" w:rsidP="001818C6">
                <w:pPr>
                  <w:rPr>
                    <w:sz w:val="22"/>
                    <w:szCs w:val="22"/>
                  </w:rPr>
                </w:pPr>
                <w:r w:rsidRPr="00CA5714">
                  <w:rPr>
                    <w:sz w:val="22"/>
                    <w:szCs w:val="22"/>
                  </w:rPr>
                  <w:t>Function ID</w:t>
                </w:r>
              </w:p>
            </w:tc>
            <w:tc>
              <w:tcPr>
                <w:tcW w:w="1667" w:type="pct"/>
                <w:shd w:val="clear" w:color="auto" w:fill="003F66"/>
              </w:tcPr>
              <w:p w14:paraId="71B374C8" w14:textId="77777777" w:rsidR="00D00BFB" w:rsidRPr="00CA5714" w:rsidRDefault="00D00BFB" w:rsidP="001818C6">
                <w:pPr>
                  <w:cnfStyle w:val="100000000000" w:firstRow="1" w:lastRow="0" w:firstColumn="0" w:lastColumn="0" w:oddVBand="0" w:evenVBand="0" w:oddHBand="0" w:evenHBand="0" w:firstRowFirstColumn="0" w:firstRowLastColumn="0" w:lastRowFirstColumn="0" w:lastRowLastColumn="0"/>
                  <w:rPr>
                    <w:sz w:val="22"/>
                    <w:szCs w:val="22"/>
                  </w:rPr>
                </w:pPr>
                <w:r w:rsidRPr="00CA5714">
                  <w:rPr>
                    <w:sz w:val="22"/>
                    <w:szCs w:val="22"/>
                  </w:rPr>
                  <w:t>PES Owner Name</w:t>
                </w:r>
              </w:p>
            </w:tc>
            <w:tc>
              <w:tcPr>
                <w:tcW w:w="1666" w:type="pct"/>
                <w:shd w:val="clear" w:color="auto" w:fill="003F66"/>
              </w:tcPr>
              <w:p w14:paraId="0C94009D" w14:textId="77777777" w:rsidR="00D00BFB" w:rsidRPr="00CA5714" w:rsidRDefault="00D00BFB" w:rsidP="001818C6">
                <w:pPr>
                  <w:cnfStyle w:val="100000000000" w:firstRow="1" w:lastRow="0" w:firstColumn="0" w:lastColumn="0" w:oddVBand="0" w:evenVBand="0" w:oddHBand="0" w:evenHBand="0" w:firstRowFirstColumn="0" w:firstRowLastColumn="0" w:lastRowFirstColumn="0" w:lastRowLastColumn="0"/>
                  <w:rPr>
                    <w:sz w:val="22"/>
                    <w:szCs w:val="22"/>
                  </w:rPr>
                </w:pPr>
                <w:r w:rsidRPr="00CA5714">
                  <w:rPr>
                    <w:sz w:val="22"/>
                    <w:szCs w:val="22"/>
                  </w:rPr>
                  <w:t>PES Owner Role</w:t>
                </w:r>
              </w:p>
            </w:tc>
          </w:tr>
          <w:tr w:rsidR="00D00BFB" w:rsidRPr="00CA5714" w14:paraId="2FE0438F" w14:textId="77777777" w:rsidTr="00BA35CD">
            <w:trPr>
              <w:cnfStyle w:val="000000100000" w:firstRow="0" w:lastRow="0" w:firstColumn="0" w:lastColumn="0" w:oddVBand="0" w:evenVBand="0" w:oddHBand="1" w:evenHBand="0" w:firstRowFirstColumn="0" w:firstRowLastColumn="0" w:lastRowFirstColumn="0" w:lastRowLastColumn="0"/>
            </w:trPr>
            <w:sdt>
              <w:sdtPr>
                <w:alias w:val="Function ID"/>
                <w:tag w:val="Function_ID"/>
                <w:id w:val="-1052773605"/>
                <w:lock w:val="sdtLocked"/>
                <w:placeholder>
                  <w:docPart w:val="BF747868AC4F40D5AF4155184961C565"/>
                </w:placeholder>
              </w:sdtPr>
              <w:sdtEndPr/>
              <w:sdtContent>
                <w:tc>
                  <w:tcPr>
                    <w:cnfStyle w:val="001000000000" w:firstRow="0" w:lastRow="0" w:firstColumn="1" w:lastColumn="0" w:oddVBand="0" w:evenVBand="0" w:oddHBand="0" w:evenHBand="0" w:firstRowFirstColumn="0" w:firstRowLastColumn="0" w:lastRowFirstColumn="0" w:lastRowLastColumn="0"/>
                    <w:tcW w:w="1667" w:type="pct"/>
                    <w:tcBorders>
                      <w:top w:val="none" w:sz="0" w:space="0" w:color="auto"/>
                      <w:left w:val="none" w:sz="0" w:space="0" w:color="auto"/>
                      <w:bottom w:val="none" w:sz="0" w:space="0" w:color="auto"/>
                    </w:tcBorders>
                  </w:tcPr>
                  <w:p w14:paraId="7DE57091" w14:textId="3C78FF53" w:rsidR="00D00BFB" w:rsidRPr="00CA5714" w:rsidRDefault="008B2158" w:rsidP="0039767D">
                    <w:pPr>
                      <w:rPr>
                        <w:rStyle w:val="Emphasis"/>
                        <w:b w:val="0"/>
                        <w:sz w:val="22"/>
                        <w:szCs w:val="22"/>
                      </w:rPr>
                    </w:pPr>
                    <w:r w:rsidRPr="008B2158">
                      <w:rPr>
                        <w:rFonts w:asciiTheme="minorHAnsi" w:hAnsiTheme="minorHAnsi" w:cstheme="minorHAnsi"/>
                        <w:b w:val="0"/>
                        <w:bCs w:val="0"/>
                        <w:sz w:val="24"/>
                        <w:szCs w:val="24"/>
                      </w:rPr>
                      <w:t>FUN157294</w:t>
                    </w:r>
                  </w:p>
                </w:tc>
              </w:sdtContent>
            </w:sdt>
            <w:sdt>
              <w:sdtPr>
                <w:alias w:val="Name"/>
                <w:tag w:val="PES_Owner_Name"/>
                <w:id w:val="-1066333095"/>
                <w:lock w:val="sdtLocked"/>
                <w:placeholder>
                  <w:docPart w:val="1BDB50AE78D6404489DF0BA17BCC9141"/>
                </w:placeholder>
              </w:sdtPr>
              <w:sdtEndPr/>
              <w:sdtContent>
                <w:tc>
                  <w:tcPr>
                    <w:tcW w:w="1667" w:type="pct"/>
                    <w:tcBorders>
                      <w:top w:val="none" w:sz="0" w:space="0" w:color="auto"/>
                      <w:bottom w:val="none" w:sz="0" w:space="0" w:color="auto"/>
                    </w:tcBorders>
                  </w:tcPr>
                  <w:p w14:paraId="661C633C" w14:textId="090EEFFA" w:rsidR="00D00BFB" w:rsidRPr="00CA5714" w:rsidRDefault="008B2158" w:rsidP="00A54E26">
                    <w:pPr>
                      <w:cnfStyle w:val="000000100000" w:firstRow="0" w:lastRow="0" w:firstColumn="0" w:lastColumn="0" w:oddVBand="0" w:evenVBand="0" w:oddHBand="1" w:evenHBand="0" w:firstRowFirstColumn="0" w:firstRowLastColumn="0" w:lastRowFirstColumn="0" w:lastRowLastColumn="0"/>
                      <w:rPr>
                        <w:rStyle w:val="Emphasis"/>
                        <w:sz w:val="22"/>
                        <w:szCs w:val="22"/>
                      </w:rPr>
                    </w:pPr>
                    <w:r>
                      <w:rPr>
                        <w:rFonts w:asciiTheme="minorHAnsi" w:hAnsiTheme="minorHAnsi" w:cstheme="minorHAnsi"/>
                        <w:sz w:val="24"/>
                        <w:szCs w:val="24"/>
                      </w:rPr>
                      <w:t>Saurabh N KUMAR</w:t>
                    </w:r>
                  </w:p>
                </w:tc>
              </w:sdtContent>
            </w:sdt>
            <w:tc>
              <w:tcPr>
                <w:tcW w:w="1666" w:type="pct"/>
                <w:tcBorders>
                  <w:top w:val="none" w:sz="0" w:space="0" w:color="auto"/>
                  <w:bottom w:val="none" w:sz="0" w:space="0" w:color="auto"/>
                  <w:right w:val="none" w:sz="0" w:space="0" w:color="auto"/>
                </w:tcBorders>
              </w:tcPr>
              <w:p w14:paraId="6A17D8AD" w14:textId="621EE543" w:rsidR="00D00BFB" w:rsidRPr="00CA5714" w:rsidRDefault="008B41A2" w:rsidP="002B3072">
                <w:pPr>
                  <w:cnfStyle w:val="000000100000" w:firstRow="0" w:lastRow="0" w:firstColumn="0" w:lastColumn="0" w:oddVBand="0" w:evenVBand="0" w:oddHBand="1" w:evenHBand="0" w:firstRowFirstColumn="0" w:firstRowLastColumn="0" w:lastRowFirstColumn="0" w:lastRowLastColumn="0"/>
                  <w:rPr>
                    <w:rStyle w:val="Emphasis"/>
                    <w:sz w:val="22"/>
                    <w:szCs w:val="22"/>
                  </w:rPr>
                </w:pPr>
                <w:sdt>
                  <w:sdtPr>
                    <w:rPr>
                      <w:i/>
                      <w:iCs/>
                    </w:rPr>
                    <w:alias w:val="PES Owner Role"/>
                    <w:tag w:val="PES_Owner_Role"/>
                    <w:id w:val="-1498882301"/>
                    <w:lock w:val="sdtLocked"/>
                    <w:placeholder>
                      <w:docPart w:val="57D4A11A75C542B0A640EC475DDA70D3"/>
                    </w:placeholder>
                    <w:comboBox>
                      <w:listItem w:value="Choose an item."/>
                      <w:listItem w:displayText="Software Engineer" w:value="Software Engineer"/>
                      <w:listItem w:displayText="Service/App/Component Manager" w:value="Service/App/Component Manager"/>
                    </w:comboBox>
                  </w:sdtPr>
                  <w:sdtEndPr>
                    <w:rPr>
                      <w:i w:val="0"/>
                      <w:iCs w:val="0"/>
                    </w:rPr>
                  </w:sdtEndPr>
                  <w:sdtContent>
                    <w:r w:rsidR="008B2158">
                      <w:rPr>
                        <w:i/>
                        <w:iCs/>
                      </w:rPr>
                      <w:t>Software Engineer</w:t>
                    </w:r>
                  </w:sdtContent>
                </w:sdt>
              </w:p>
            </w:tc>
          </w:tr>
        </w:tbl>
        <w:p w14:paraId="498C8F34" w14:textId="77777777" w:rsidR="00920CEA" w:rsidRPr="001D0CE2" w:rsidRDefault="00920CEA">
          <w:r w:rsidRPr="001D0CE2">
            <w:br w:type="page"/>
          </w:r>
        </w:p>
        <w:p w14:paraId="305E97F5" w14:textId="77777777" w:rsidR="00FC41B7" w:rsidRDefault="008B41A2" w:rsidP="000E13D7">
          <w:pPr>
            <w:jc w:val="both"/>
            <w:rPr>
              <w:rFonts w:cs="Arial"/>
            </w:rPr>
          </w:pPr>
        </w:p>
      </w:sdtContent>
    </w:sdt>
    <w:p w14:paraId="37F85238" w14:textId="77777777" w:rsidR="00584320" w:rsidRPr="001D0CE2" w:rsidRDefault="00FC41B7" w:rsidP="00EE5A6B">
      <w:pPr>
        <w:pStyle w:val="TableofContents"/>
      </w:pPr>
      <w:r>
        <w:t xml:space="preserve">Table </w:t>
      </w:r>
      <w:r w:rsidRPr="008D5839">
        <w:t>of</w:t>
      </w:r>
      <w:r>
        <w:t xml:space="preserve"> Contents</w:t>
      </w:r>
    </w:p>
    <w:bookmarkStart w:id="0" w:name="_Toc50734527"/>
    <w:bookmarkStart w:id="1" w:name="_Toc50465465"/>
    <w:bookmarkStart w:id="2" w:name="_Toc527023807"/>
    <w:bookmarkStart w:id="3" w:name="_Toc494182276"/>
    <w:bookmarkStart w:id="4" w:name="_Toc492890900"/>
    <w:bookmarkStart w:id="5" w:name="_Toc492890875"/>
    <w:p w14:paraId="4C76FB5F" w14:textId="77777777" w:rsidR="006A5247" w:rsidRDefault="00FD286E">
      <w:pPr>
        <w:pStyle w:val="TOC1"/>
        <w:rPr>
          <w:rFonts w:asciiTheme="minorHAnsi" w:eastAsiaTheme="minorEastAsia" w:hAnsiTheme="minorHAnsi"/>
          <w:noProof/>
        </w:rPr>
      </w:pPr>
      <w:r>
        <w:fldChar w:fldCharType="begin"/>
      </w:r>
      <w:r>
        <w:instrText xml:space="preserve"> TOC \h \z \t "Heading 1,1,3DS 2 Title 1,2,do not use 1,1,do not use 2,1,Part Title,1,Style2,1" </w:instrText>
      </w:r>
      <w:r>
        <w:fldChar w:fldCharType="separate"/>
      </w:r>
      <w:hyperlink w:anchor="_Toc175735792" w:history="1">
        <w:r w:rsidR="006A5247" w:rsidRPr="003D1A13">
          <w:rPr>
            <w:rStyle w:val="Hyperlink"/>
            <w:noProof/>
            <w14:scene3d>
              <w14:camera w14:prst="orthographicFront"/>
              <w14:lightRig w14:rig="threePt" w14:dir="t">
                <w14:rot w14:lat="0" w14:lon="0" w14:rev="0"/>
              </w14:lightRig>
            </w14:scene3d>
          </w:rPr>
          <w:t>Section 1:</w:t>
        </w:r>
        <w:r w:rsidR="006A5247" w:rsidRPr="003D1A13">
          <w:rPr>
            <w:rStyle w:val="Hyperlink"/>
            <w:noProof/>
          </w:rPr>
          <w:t xml:space="preserve"> High-level specifications</w:t>
        </w:r>
        <w:r w:rsidR="006A5247">
          <w:rPr>
            <w:noProof/>
            <w:webHidden/>
          </w:rPr>
          <w:tab/>
        </w:r>
        <w:r w:rsidR="006A5247">
          <w:rPr>
            <w:noProof/>
            <w:webHidden/>
          </w:rPr>
          <w:fldChar w:fldCharType="begin"/>
        </w:r>
        <w:r w:rsidR="006A5247">
          <w:rPr>
            <w:noProof/>
            <w:webHidden/>
          </w:rPr>
          <w:instrText xml:space="preserve"> PAGEREF _Toc175735792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0B963ADD" w14:textId="77777777" w:rsidR="006A5247" w:rsidRDefault="008B41A2">
      <w:pPr>
        <w:pStyle w:val="TOC2"/>
        <w:rPr>
          <w:rFonts w:asciiTheme="minorHAnsi" w:eastAsiaTheme="minorEastAsia" w:hAnsiTheme="minorHAnsi"/>
          <w:noProof/>
        </w:rPr>
      </w:pPr>
      <w:hyperlink w:anchor="_Toc175735793" w:history="1">
        <w:r w:rsidR="006A5247" w:rsidRPr="003D1A13">
          <w:rPr>
            <w:rStyle w:val="Hyperlink"/>
            <w:b/>
            <w:noProof/>
            <w14:scene3d>
              <w14:camera w14:prst="orthographicFront"/>
              <w14:lightRig w14:rig="threePt" w14:dir="t">
                <w14:rot w14:lat="0" w14:lon="0" w14:rev="0"/>
              </w14:lightRig>
            </w14:scene3d>
          </w:rPr>
          <w:t>1.1.</w:t>
        </w:r>
        <w:r w:rsidR="006A5247" w:rsidRPr="003D1A13">
          <w:rPr>
            <w:rStyle w:val="Hyperlink"/>
            <w:noProof/>
          </w:rPr>
          <w:t xml:space="preserve"> Related requirement(s)</w:t>
        </w:r>
        <w:r w:rsidR="006A5247">
          <w:rPr>
            <w:noProof/>
            <w:webHidden/>
          </w:rPr>
          <w:tab/>
        </w:r>
        <w:r w:rsidR="006A5247">
          <w:rPr>
            <w:noProof/>
            <w:webHidden/>
          </w:rPr>
          <w:fldChar w:fldCharType="begin"/>
        </w:r>
        <w:r w:rsidR="006A5247">
          <w:rPr>
            <w:noProof/>
            <w:webHidden/>
          </w:rPr>
          <w:instrText xml:space="preserve"> PAGEREF _Toc175735793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1D5CF17A" w14:textId="77777777" w:rsidR="006A5247" w:rsidRDefault="008B41A2">
      <w:pPr>
        <w:pStyle w:val="TOC2"/>
        <w:rPr>
          <w:rFonts w:asciiTheme="minorHAnsi" w:eastAsiaTheme="minorEastAsia" w:hAnsiTheme="minorHAnsi"/>
          <w:noProof/>
        </w:rPr>
      </w:pPr>
      <w:hyperlink w:anchor="_Toc175735794" w:history="1">
        <w:r w:rsidR="006A5247" w:rsidRPr="003D1A13">
          <w:rPr>
            <w:rStyle w:val="Hyperlink"/>
            <w:b/>
            <w:noProof/>
            <w14:scene3d>
              <w14:camera w14:prst="orthographicFront"/>
              <w14:lightRig w14:rig="threePt" w14:dir="t">
                <w14:rot w14:lat="0" w14:lon="0" w14:rev="0"/>
              </w14:lightRig>
            </w14:scene3d>
          </w:rPr>
          <w:t>1.2.</w:t>
        </w:r>
        <w:r w:rsidR="006A5247" w:rsidRPr="003D1A13">
          <w:rPr>
            <w:rStyle w:val="Hyperlink"/>
            <w:noProof/>
          </w:rPr>
          <w:t xml:space="preserve"> What will the customer use this for</w:t>
        </w:r>
        <w:r w:rsidR="006A5247">
          <w:rPr>
            <w:noProof/>
            <w:webHidden/>
          </w:rPr>
          <w:tab/>
        </w:r>
        <w:r w:rsidR="006A5247">
          <w:rPr>
            <w:noProof/>
            <w:webHidden/>
          </w:rPr>
          <w:fldChar w:fldCharType="begin"/>
        </w:r>
        <w:r w:rsidR="006A5247">
          <w:rPr>
            <w:noProof/>
            <w:webHidden/>
          </w:rPr>
          <w:instrText xml:space="preserve"> PAGEREF _Toc175735794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11A889D9" w14:textId="77777777" w:rsidR="006A5247" w:rsidRDefault="008B41A2">
      <w:pPr>
        <w:pStyle w:val="TOC2"/>
        <w:rPr>
          <w:rFonts w:asciiTheme="minorHAnsi" w:eastAsiaTheme="minorEastAsia" w:hAnsiTheme="minorHAnsi"/>
          <w:noProof/>
        </w:rPr>
      </w:pPr>
      <w:hyperlink w:anchor="_Toc175735795" w:history="1">
        <w:r w:rsidR="006A5247" w:rsidRPr="003D1A13">
          <w:rPr>
            <w:rStyle w:val="Hyperlink"/>
            <w:b/>
            <w:noProof/>
            <w14:scene3d>
              <w14:camera w14:prst="orthographicFront"/>
              <w14:lightRig w14:rig="threePt" w14:dir="t">
                <w14:rot w14:lat="0" w14:lon="0" w14:rev="0"/>
              </w14:lightRig>
            </w14:scene3d>
          </w:rPr>
          <w:t>1.3.</w:t>
        </w:r>
        <w:r w:rsidR="006A5247" w:rsidRPr="003D1A13">
          <w:rPr>
            <w:rStyle w:val="Hyperlink"/>
            <w:noProof/>
          </w:rPr>
          <w:t xml:space="preserve"> What the function will do</w:t>
        </w:r>
        <w:r w:rsidR="006A5247">
          <w:rPr>
            <w:noProof/>
            <w:webHidden/>
          </w:rPr>
          <w:tab/>
        </w:r>
        <w:r w:rsidR="006A5247">
          <w:rPr>
            <w:noProof/>
            <w:webHidden/>
          </w:rPr>
          <w:fldChar w:fldCharType="begin"/>
        </w:r>
        <w:r w:rsidR="006A5247">
          <w:rPr>
            <w:noProof/>
            <w:webHidden/>
          </w:rPr>
          <w:instrText xml:space="preserve"> PAGEREF _Toc175735795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09BD09F9" w14:textId="77777777" w:rsidR="006A5247" w:rsidRDefault="008B41A2">
      <w:pPr>
        <w:pStyle w:val="TOC2"/>
        <w:rPr>
          <w:rFonts w:asciiTheme="minorHAnsi" w:eastAsiaTheme="minorEastAsia" w:hAnsiTheme="minorHAnsi"/>
          <w:noProof/>
        </w:rPr>
      </w:pPr>
      <w:hyperlink w:anchor="_Toc175735796" w:history="1">
        <w:r w:rsidR="006A5247" w:rsidRPr="003D1A13">
          <w:rPr>
            <w:rStyle w:val="Hyperlink"/>
            <w:b/>
            <w:noProof/>
            <w14:scene3d>
              <w14:camera w14:prst="orthographicFront"/>
              <w14:lightRig w14:rig="threePt" w14:dir="t">
                <w14:rot w14:lat="0" w14:lon="0" w14:rev="0"/>
              </w14:lightRig>
            </w14:scene3d>
          </w:rPr>
          <w:t>1.4.</w:t>
        </w:r>
        <w:r w:rsidR="006A5247" w:rsidRPr="003D1A13">
          <w:rPr>
            <w:rStyle w:val="Hyperlink"/>
            <w:noProof/>
          </w:rPr>
          <w:t xml:space="preserve"> What the function will not do</w:t>
        </w:r>
        <w:r w:rsidR="006A5247">
          <w:rPr>
            <w:noProof/>
            <w:webHidden/>
          </w:rPr>
          <w:tab/>
        </w:r>
        <w:r w:rsidR="006A5247">
          <w:rPr>
            <w:noProof/>
            <w:webHidden/>
          </w:rPr>
          <w:fldChar w:fldCharType="begin"/>
        </w:r>
        <w:r w:rsidR="006A5247">
          <w:rPr>
            <w:noProof/>
            <w:webHidden/>
          </w:rPr>
          <w:instrText xml:space="preserve"> PAGEREF _Toc175735796 \h </w:instrText>
        </w:r>
        <w:r w:rsidR="006A5247">
          <w:rPr>
            <w:noProof/>
            <w:webHidden/>
          </w:rPr>
        </w:r>
        <w:r w:rsidR="006A5247">
          <w:rPr>
            <w:noProof/>
            <w:webHidden/>
          </w:rPr>
          <w:fldChar w:fldCharType="separate"/>
        </w:r>
        <w:r w:rsidR="006A5247">
          <w:rPr>
            <w:noProof/>
            <w:webHidden/>
          </w:rPr>
          <w:t>3</w:t>
        </w:r>
        <w:r w:rsidR="006A5247">
          <w:rPr>
            <w:noProof/>
            <w:webHidden/>
          </w:rPr>
          <w:fldChar w:fldCharType="end"/>
        </w:r>
      </w:hyperlink>
    </w:p>
    <w:p w14:paraId="34345B84" w14:textId="77777777" w:rsidR="006A5247" w:rsidRDefault="008B41A2">
      <w:pPr>
        <w:pStyle w:val="TOC2"/>
        <w:rPr>
          <w:rFonts w:asciiTheme="minorHAnsi" w:eastAsiaTheme="minorEastAsia" w:hAnsiTheme="minorHAnsi"/>
          <w:noProof/>
        </w:rPr>
      </w:pPr>
      <w:hyperlink w:anchor="_Toc175735797" w:history="1">
        <w:r w:rsidR="006A5247" w:rsidRPr="003D1A13">
          <w:rPr>
            <w:rStyle w:val="Hyperlink"/>
            <w:b/>
            <w:noProof/>
            <w14:scene3d>
              <w14:camera w14:prst="orthographicFront"/>
              <w14:lightRig w14:rig="threePt" w14:dir="t">
                <w14:rot w14:lat="0" w14:lon="0" w14:rev="0"/>
              </w14:lightRig>
            </w14:scene3d>
          </w:rPr>
          <w:t>1.5.</w:t>
        </w:r>
        <w:r w:rsidR="006A5247" w:rsidRPr="003D1A13">
          <w:rPr>
            <w:rStyle w:val="Hyperlink"/>
            <w:noProof/>
          </w:rPr>
          <w:t xml:space="preserve"> Commercial packaging</w:t>
        </w:r>
        <w:r w:rsidR="006A5247">
          <w:rPr>
            <w:noProof/>
            <w:webHidden/>
          </w:rPr>
          <w:tab/>
        </w:r>
        <w:r w:rsidR="006A5247">
          <w:rPr>
            <w:noProof/>
            <w:webHidden/>
          </w:rPr>
          <w:fldChar w:fldCharType="begin"/>
        </w:r>
        <w:r w:rsidR="006A5247">
          <w:rPr>
            <w:noProof/>
            <w:webHidden/>
          </w:rPr>
          <w:instrText xml:space="preserve"> PAGEREF _Toc175735797 \h </w:instrText>
        </w:r>
        <w:r w:rsidR="006A5247">
          <w:rPr>
            <w:noProof/>
            <w:webHidden/>
          </w:rPr>
        </w:r>
        <w:r w:rsidR="006A5247">
          <w:rPr>
            <w:noProof/>
            <w:webHidden/>
          </w:rPr>
          <w:fldChar w:fldCharType="separate"/>
        </w:r>
        <w:r w:rsidR="006A5247">
          <w:rPr>
            <w:noProof/>
            <w:webHidden/>
          </w:rPr>
          <w:t>4</w:t>
        </w:r>
        <w:r w:rsidR="006A5247">
          <w:rPr>
            <w:noProof/>
            <w:webHidden/>
          </w:rPr>
          <w:fldChar w:fldCharType="end"/>
        </w:r>
      </w:hyperlink>
    </w:p>
    <w:p w14:paraId="57A7AA6C" w14:textId="77777777" w:rsidR="006A5247" w:rsidRDefault="008B41A2">
      <w:pPr>
        <w:pStyle w:val="TOC1"/>
        <w:rPr>
          <w:rFonts w:asciiTheme="minorHAnsi" w:eastAsiaTheme="minorEastAsia" w:hAnsiTheme="minorHAnsi"/>
          <w:noProof/>
        </w:rPr>
      </w:pPr>
      <w:hyperlink w:anchor="_Toc175735798" w:history="1">
        <w:r w:rsidR="006A5247" w:rsidRPr="003D1A13">
          <w:rPr>
            <w:rStyle w:val="Hyperlink"/>
            <w:noProof/>
            <w14:scene3d>
              <w14:camera w14:prst="orthographicFront"/>
              <w14:lightRig w14:rig="threePt" w14:dir="t">
                <w14:rot w14:lat="0" w14:lon="0" w14:rev="0"/>
              </w14:lightRig>
            </w14:scene3d>
          </w:rPr>
          <w:t>Section 2:</w:t>
        </w:r>
        <w:r w:rsidR="006A5247" w:rsidRPr="003D1A13">
          <w:rPr>
            <w:rStyle w:val="Hyperlink"/>
            <w:noProof/>
          </w:rPr>
          <w:t xml:space="preserve"> Detailed Specifications</w:t>
        </w:r>
        <w:r w:rsidR="006A5247">
          <w:rPr>
            <w:noProof/>
            <w:webHidden/>
          </w:rPr>
          <w:tab/>
        </w:r>
        <w:r w:rsidR="006A5247">
          <w:rPr>
            <w:noProof/>
            <w:webHidden/>
          </w:rPr>
          <w:fldChar w:fldCharType="begin"/>
        </w:r>
        <w:r w:rsidR="006A5247">
          <w:rPr>
            <w:noProof/>
            <w:webHidden/>
          </w:rPr>
          <w:instrText xml:space="preserve"> PAGEREF _Toc175735798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5641D869" w14:textId="77777777" w:rsidR="006A5247" w:rsidRDefault="008B41A2">
      <w:pPr>
        <w:pStyle w:val="TOC2"/>
        <w:rPr>
          <w:rFonts w:asciiTheme="minorHAnsi" w:eastAsiaTheme="minorEastAsia" w:hAnsiTheme="minorHAnsi"/>
          <w:noProof/>
        </w:rPr>
      </w:pPr>
      <w:hyperlink w:anchor="_Toc175735799" w:history="1">
        <w:r w:rsidR="006A5247" w:rsidRPr="003D1A13">
          <w:rPr>
            <w:rStyle w:val="Hyperlink"/>
            <w:b/>
            <w:noProof/>
            <w14:scene3d>
              <w14:camera w14:prst="orthographicFront"/>
              <w14:lightRig w14:rig="threePt" w14:dir="t">
                <w14:rot w14:lat="0" w14:lon="0" w14:rev="0"/>
              </w14:lightRig>
            </w14:scene3d>
          </w:rPr>
          <w:t>2.1.</w:t>
        </w:r>
        <w:r w:rsidR="006A5247" w:rsidRPr="003D1A13">
          <w:rPr>
            <w:rStyle w:val="Hyperlink"/>
            <w:noProof/>
          </w:rPr>
          <w:t xml:space="preserve"> Packaging</w:t>
        </w:r>
        <w:r w:rsidR="006A5247">
          <w:rPr>
            <w:noProof/>
            <w:webHidden/>
          </w:rPr>
          <w:tab/>
        </w:r>
        <w:r w:rsidR="006A5247">
          <w:rPr>
            <w:noProof/>
            <w:webHidden/>
          </w:rPr>
          <w:fldChar w:fldCharType="begin"/>
        </w:r>
        <w:r w:rsidR="006A5247">
          <w:rPr>
            <w:noProof/>
            <w:webHidden/>
          </w:rPr>
          <w:instrText xml:space="preserve"> PAGEREF _Toc175735799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3718128E" w14:textId="77777777" w:rsidR="006A5247" w:rsidRDefault="008B41A2">
      <w:pPr>
        <w:pStyle w:val="TOC2"/>
        <w:rPr>
          <w:rFonts w:asciiTheme="minorHAnsi" w:eastAsiaTheme="minorEastAsia" w:hAnsiTheme="minorHAnsi"/>
          <w:noProof/>
        </w:rPr>
      </w:pPr>
      <w:hyperlink w:anchor="_Toc175735800" w:history="1">
        <w:r w:rsidR="006A5247" w:rsidRPr="003D1A13">
          <w:rPr>
            <w:rStyle w:val="Hyperlink"/>
            <w:b/>
            <w:noProof/>
            <w14:scene3d>
              <w14:camera w14:prst="orthographicFront"/>
              <w14:lightRig w14:rig="threePt" w14:dir="t">
                <w14:rot w14:lat="0" w14:lon="0" w14:rev="0"/>
              </w14:lightRig>
            </w14:scene3d>
          </w:rPr>
          <w:t>2.2.</w:t>
        </w:r>
        <w:r w:rsidR="006A5247" w:rsidRPr="003D1A13">
          <w:rPr>
            <w:rStyle w:val="Hyperlink"/>
            <w:noProof/>
          </w:rPr>
          <w:t xml:space="preserve"> User experience and interactions</w:t>
        </w:r>
        <w:r w:rsidR="006A5247">
          <w:rPr>
            <w:noProof/>
            <w:webHidden/>
          </w:rPr>
          <w:tab/>
        </w:r>
        <w:r w:rsidR="006A5247">
          <w:rPr>
            <w:noProof/>
            <w:webHidden/>
          </w:rPr>
          <w:fldChar w:fldCharType="begin"/>
        </w:r>
        <w:r w:rsidR="006A5247">
          <w:rPr>
            <w:noProof/>
            <w:webHidden/>
          </w:rPr>
          <w:instrText xml:space="preserve"> PAGEREF _Toc175735800 \h </w:instrText>
        </w:r>
        <w:r w:rsidR="006A5247">
          <w:rPr>
            <w:noProof/>
            <w:webHidden/>
          </w:rPr>
        </w:r>
        <w:r w:rsidR="006A5247">
          <w:rPr>
            <w:noProof/>
            <w:webHidden/>
          </w:rPr>
          <w:fldChar w:fldCharType="separate"/>
        </w:r>
        <w:r w:rsidR="006A5247">
          <w:rPr>
            <w:noProof/>
            <w:webHidden/>
          </w:rPr>
          <w:t>5</w:t>
        </w:r>
        <w:r w:rsidR="006A5247">
          <w:rPr>
            <w:noProof/>
            <w:webHidden/>
          </w:rPr>
          <w:fldChar w:fldCharType="end"/>
        </w:r>
      </w:hyperlink>
    </w:p>
    <w:p w14:paraId="318CA655" w14:textId="77777777" w:rsidR="006A5247" w:rsidRDefault="008B41A2">
      <w:pPr>
        <w:pStyle w:val="TOC2"/>
        <w:rPr>
          <w:rFonts w:asciiTheme="minorHAnsi" w:eastAsiaTheme="minorEastAsia" w:hAnsiTheme="minorHAnsi"/>
          <w:noProof/>
        </w:rPr>
      </w:pPr>
      <w:hyperlink w:anchor="_Toc175735801" w:history="1">
        <w:r w:rsidR="006A5247" w:rsidRPr="003D1A13">
          <w:rPr>
            <w:rStyle w:val="Hyperlink"/>
            <w:b/>
            <w:noProof/>
            <w14:scene3d>
              <w14:camera w14:prst="orthographicFront"/>
              <w14:lightRig w14:rig="threePt" w14:dir="t">
                <w14:rot w14:lat="0" w14:lon="0" w14:rev="0"/>
              </w14:lightRig>
            </w14:scene3d>
          </w:rPr>
          <w:t>2.3.</w:t>
        </w:r>
        <w:r w:rsidR="006A5247" w:rsidRPr="003D1A13">
          <w:rPr>
            <w:rStyle w:val="Hyperlink"/>
            <w:noProof/>
          </w:rPr>
          <w:t xml:space="preserve"> Data management</w:t>
        </w:r>
        <w:r w:rsidR="006A5247">
          <w:rPr>
            <w:noProof/>
            <w:webHidden/>
          </w:rPr>
          <w:tab/>
        </w:r>
        <w:r w:rsidR="006A5247">
          <w:rPr>
            <w:noProof/>
            <w:webHidden/>
          </w:rPr>
          <w:fldChar w:fldCharType="begin"/>
        </w:r>
        <w:r w:rsidR="006A5247">
          <w:rPr>
            <w:noProof/>
            <w:webHidden/>
          </w:rPr>
          <w:instrText xml:space="preserve"> PAGEREF _Toc175735801 \h </w:instrText>
        </w:r>
        <w:r w:rsidR="006A5247">
          <w:rPr>
            <w:noProof/>
            <w:webHidden/>
          </w:rPr>
        </w:r>
        <w:r w:rsidR="006A5247">
          <w:rPr>
            <w:noProof/>
            <w:webHidden/>
          </w:rPr>
          <w:fldChar w:fldCharType="separate"/>
        </w:r>
        <w:r w:rsidR="006A5247">
          <w:rPr>
            <w:noProof/>
            <w:webHidden/>
          </w:rPr>
          <w:t>6</w:t>
        </w:r>
        <w:r w:rsidR="006A5247">
          <w:rPr>
            <w:noProof/>
            <w:webHidden/>
          </w:rPr>
          <w:fldChar w:fldCharType="end"/>
        </w:r>
      </w:hyperlink>
    </w:p>
    <w:p w14:paraId="7BD5CF0F" w14:textId="77777777" w:rsidR="006A5247" w:rsidRDefault="008B41A2">
      <w:pPr>
        <w:pStyle w:val="TOC2"/>
        <w:rPr>
          <w:rFonts w:asciiTheme="minorHAnsi" w:eastAsiaTheme="minorEastAsia" w:hAnsiTheme="minorHAnsi"/>
          <w:noProof/>
        </w:rPr>
      </w:pPr>
      <w:hyperlink w:anchor="_Toc175735802" w:history="1">
        <w:r w:rsidR="006A5247" w:rsidRPr="003D1A13">
          <w:rPr>
            <w:rStyle w:val="Hyperlink"/>
            <w:b/>
            <w:noProof/>
            <w14:scene3d>
              <w14:camera w14:prst="orthographicFront"/>
              <w14:lightRig w14:rig="threePt" w14:dir="t">
                <w14:rot w14:lat="0" w14:lon="0" w14:rev="0"/>
              </w14:lightRig>
            </w14:scene3d>
          </w:rPr>
          <w:t>2.4.</w:t>
        </w:r>
        <w:r w:rsidR="006A5247" w:rsidRPr="003D1A13">
          <w:rPr>
            <w:rStyle w:val="Hyperlink"/>
            <w:noProof/>
          </w:rPr>
          <w:t xml:space="preserve"> Customization by end user or administrator</w:t>
        </w:r>
        <w:r w:rsidR="006A5247">
          <w:rPr>
            <w:noProof/>
            <w:webHidden/>
          </w:rPr>
          <w:tab/>
        </w:r>
        <w:r w:rsidR="006A5247">
          <w:rPr>
            <w:noProof/>
            <w:webHidden/>
          </w:rPr>
          <w:fldChar w:fldCharType="begin"/>
        </w:r>
        <w:r w:rsidR="006A5247">
          <w:rPr>
            <w:noProof/>
            <w:webHidden/>
          </w:rPr>
          <w:instrText xml:space="preserve"> PAGEREF _Toc175735802 \h </w:instrText>
        </w:r>
        <w:r w:rsidR="006A5247">
          <w:rPr>
            <w:noProof/>
            <w:webHidden/>
          </w:rPr>
        </w:r>
        <w:r w:rsidR="006A5247">
          <w:rPr>
            <w:noProof/>
            <w:webHidden/>
          </w:rPr>
          <w:fldChar w:fldCharType="separate"/>
        </w:r>
        <w:r w:rsidR="006A5247">
          <w:rPr>
            <w:noProof/>
            <w:webHidden/>
          </w:rPr>
          <w:t>7</w:t>
        </w:r>
        <w:r w:rsidR="006A5247">
          <w:rPr>
            <w:noProof/>
            <w:webHidden/>
          </w:rPr>
          <w:fldChar w:fldCharType="end"/>
        </w:r>
      </w:hyperlink>
    </w:p>
    <w:p w14:paraId="54757DE4" w14:textId="77777777" w:rsidR="006A5247" w:rsidRDefault="008B41A2">
      <w:pPr>
        <w:pStyle w:val="TOC2"/>
        <w:rPr>
          <w:rFonts w:asciiTheme="minorHAnsi" w:eastAsiaTheme="minorEastAsia" w:hAnsiTheme="minorHAnsi"/>
          <w:noProof/>
        </w:rPr>
      </w:pPr>
      <w:hyperlink w:anchor="_Toc175735803" w:history="1">
        <w:r w:rsidR="006A5247" w:rsidRPr="003D1A13">
          <w:rPr>
            <w:rStyle w:val="Hyperlink"/>
            <w:b/>
            <w:noProof/>
            <w14:scene3d>
              <w14:camera w14:prst="orthographicFront"/>
              <w14:lightRig w14:rig="threePt" w14:dir="t">
                <w14:rot w14:lat="0" w14:lon="0" w14:rev="0"/>
              </w14:lightRig>
            </w14:scene3d>
          </w:rPr>
          <w:t>2.5.</w:t>
        </w:r>
        <w:r w:rsidR="006A5247" w:rsidRPr="003D1A13">
          <w:rPr>
            <w:rStyle w:val="Hyperlink"/>
            <w:noProof/>
          </w:rPr>
          <w:t xml:space="preserve"> Programming interface</w:t>
        </w:r>
        <w:r w:rsidR="006A5247">
          <w:rPr>
            <w:noProof/>
            <w:webHidden/>
          </w:rPr>
          <w:tab/>
        </w:r>
        <w:r w:rsidR="006A5247">
          <w:rPr>
            <w:noProof/>
            <w:webHidden/>
          </w:rPr>
          <w:fldChar w:fldCharType="begin"/>
        </w:r>
        <w:r w:rsidR="006A5247">
          <w:rPr>
            <w:noProof/>
            <w:webHidden/>
          </w:rPr>
          <w:instrText xml:space="preserve"> PAGEREF _Toc175735803 \h </w:instrText>
        </w:r>
        <w:r w:rsidR="006A5247">
          <w:rPr>
            <w:noProof/>
            <w:webHidden/>
          </w:rPr>
        </w:r>
        <w:r w:rsidR="006A5247">
          <w:rPr>
            <w:noProof/>
            <w:webHidden/>
          </w:rPr>
          <w:fldChar w:fldCharType="separate"/>
        </w:r>
        <w:r w:rsidR="006A5247">
          <w:rPr>
            <w:noProof/>
            <w:webHidden/>
          </w:rPr>
          <w:t>7</w:t>
        </w:r>
        <w:r w:rsidR="006A5247">
          <w:rPr>
            <w:noProof/>
            <w:webHidden/>
          </w:rPr>
          <w:fldChar w:fldCharType="end"/>
        </w:r>
      </w:hyperlink>
    </w:p>
    <w:p w14:paraId="3A6B6F04" w14:textId="77777777" w:rsidR="006A5247" w:rsidRDefault="008B41A2">
      <w:pPr>
        <w:pStyle w:val="TOC1"/>
        <w:rPr>
          <w:rFonts w:asciiTheme="minorHAnsi" w:eastAsiaTheme="minorEastAsia" w:hAnsiTheme="minorHAnsi"/>
          <w:noProof/>
        </w:rPr>
      </w:pPr>
      <w:hyperlink w:anchor="_Toc175735804" w:history="1">
        <w:r w:rsidR="006A5247" w:rsidRPr="003D1A13">
          <w:rPr>
            <w:rStyle w:val="Hyperlink"/>
            <w:noProof/>
            <w14:scene3d>
              <w14:camera w14:prst="orthographicFront"/>
              <w14:lightRig w14:rig="threePt" w14:dir="t">
                <w14:rot w14:lat="0" w14:lon="0" w14:rev="0"/>
              </w14:lightRig>
            </w14:scene3d>
          </w:rPr>
          <w:t>Section 3:</w:t>
        </w:r>
        <w:r w:rsidR="006A5247" w:rsidRPr="003D1A13">
          <w:rPr>
            <w:rStyle w:val="Hyperlink"/>
            <w:noProof/>
          </w:rPr>
          <w:t xml:space="preserve"> Quality of services</w:t>
        </w:r>
        <w:r w:rsidR="006A5247">
          <w:rPr>
            <w:noProof/>
            <w:webHidden/>
          </w:rPr>
          <w:tab/>
        </w:r>
        <w:r w:rsidR="006A5247">
          <w:rPr>
            <w:noProof/>
            <w:webHidden/>
          </w:rPr>
          <w:fldChar w:fldCharType="begin"/>
        </w:r>
        <w:r w:rsidR="006A5247">
          <w:rPr>
            <w:noProof/>
            <w:webHidden/>
          </w:rPr>
          <w:instrText xml:space="preserve"> PAGEREF _Toc175735804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468EC877" w14:textId="77777777" w:rsidR="006A5247" w:rsidRDefault="008B41A2">
      <w:pPr>
        <w:pStyle w:val="TOC2"/>
        <w:rPr>
          <w:rFonts w:asciiTheme="minorHAnsi" w:eastAsiaTheme="minorEastAsia" w:hAnsiTheme="minorHAnsi"/>
          <w:noProof/>
        </w:rPr>
      </w:pPr>
      <w:hyperlink w:anchor="_Toc175735805" w:history="1">
        <w:r w:rsidR="006A5247" w:rsidRPr="003D1A13">
          <w:rPr>
            <w:rStyle w:val="Hyperlink"/>
            <w:b/>
            <w:noProof/>
            <w14:scene3d>
              <w14:camera w14:prst="orthographicFront"/>
              <w14:lightRig w14:rig="threePt" w14:dir="t">
                <w14:rot w14:lat="0" w14:lon="0" w14:rev="0"/>
              </w14:lightRig>
            </w14:scene3d>
          </w:rPr>
          <w:t>3.1.</w:t>
        </w:r>
        <w:r w:rsidR="006A5247" w:rsidRPr="003D1A13">
          <w:rPr>
            <w:rStyle w:val="Hyperlink"/>
            <w:noProof/>
          </w:rPr>
          <w:t xml:space="preserve"> Performance, capacity and scalability (PCS)</w:t>
        </w:r>
        <w:r w:rsidR="006A5247">
          <w:rPr>
            <w:noProof/>
            <w:webHidden/>
          </w:rPr>
          <w:tab/>
        </w:r>
        <w:r w:rsidR="006A5247">
          <w:rPr>
            <w:noProof/>
            <w:webHidden/>
          </w:rPr>
          <w:fldChar w:fldCharType="begin"/>
        </w:r>
        <w:r w:rsidR="006A5247">
          <w:rPr>
            <w:noProof/>
            <w:webHidden/>
          </w:rPr>
          <w:instrText xml:space="preserve"> PAGEREF _Toc175735805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6EAD592A" w14:textId="77777777" w:rsidR="006A5247" w:rsidRDefault="008B41A2">
      <w:pPr>
        <w:pStyle w:val="TOC2"/>
        <w:rPr>
          <w:rFonts w:asciiTheme="minorHAnsi" w:eastAsiaTheme="minorEastAsia" w:hAnsiTheme="minorHAnsi"/>
          <w:noProof/>
        </w:rPr>
      </w:pPr>
      <w:hyperlink w:anchor="_Toc175735806" w:history="1">
        <w:r w:rsidR="006A5247" w:rsidRPr="003D1A13">
          <w:rPr>
            <w:rStyle w:val="Hyperlink"/>
            <w:b/>
            <w:noProof/>
            <w14:scene3d>
              <w14:camera w14:prst="orthographicFront"/>
              <w14:lightRig w14:rig="threePt" w14:dir="t">
                <w14:rot w14:lat="0" w14:lon="0" w14:rev="0"/>
              </w14:lightRig>
            </w14:scene3d>
          </w:rPr>
          <w:t>3.2.</w:t>
        </w:r>
        <w:r w:rsidR="006A5247" w:rsidRPr="003D1A13">
          <w:rPr>
            <w:rStyle w:val="Hyperlink"/>
            <w:noProof/>
          </w:rPr>
          <w:t xml:space="preserve"> Security controls</w:t>
        </w:r>
        <w:r w:rsidR="006A5247">
          <w:rPr>
            <w:noProof/>
            <w:webHidden/>
          </w:rPr>
          <w:tab/>
        </w:r>
        <w:r w:rsidR="006A5247">
          <w:rPr>
            <w:noProof/>
            <w:webHidden/>
          </w:rPr>
          <w:fldChar w:fldCharType="begin"/>
        </w:r>
        <w:r w:rsidR="006A5247">
          <w:rPr>
            <w:noProof/>
            <w:webHidden/>
          </w:rPr>
          <w:instrText xml:space="preserve"> PAGEREF _Toc175735806 \h </w:instrText>
        </w:r>
        <w:r w:rsidR="006A5247">
          <w:rPr>
            <w:noProof/>
            <w:webHidden/>
          </w:rPr>
        </w:r>
        <w:r w:rsidR="006A5247">
          <w:rPr>
            <w:noProof/>
            <w:webHidden/>
          </w:rPr>
          <w:fldChar w:fldCharType="separate"/>
        </w:r>
        <w:r w:rsidR="006A5247">
          <w:rPr>
            <w:noProof/>
            <w:webHidden/>
          </w:rPr>
          <w:t>9</w:t>
        </w:r>
        <w:r w:rsidR="006A5247">
          <w:rPr>
            <w:noProof/>
            <w:webHidden/>
          </w:rPr>
          <w:fldChar w:fldCharType="end"/>
        </w:r>
      </w:hyperlink>
    </w:p>
    <w:p w14:paraId="0B429B98" w14:textId="77777777" w:rsidR="006A5247" w:rsidRDefault="008B41A2">
      <w:pPr>
        <w:pStyle w:val="TOC2"/>
        <w:rPr>
          <w:rFonts w:asciiTheme="minorHAnsi" w:eastAsiaTheme="minorEastAsia" w:hAnsiTheme="minorHAnsi"/>
          <w:noProof/>
        </w:rPr>
      </w:pPr>
      <w:hyperlink w:anchor="_Toc175735807" w:history="1">
        <w:r w:rsidR="006A5247" w:rsidRPr="003D1A13">
          <w:rPr>
            <w:rStyle w:val="Hyperlink"/>
            <w:b/>
            <w:noProof/>
            <w14:scene3d>
              <w14:camera w14:prst="orthographicFront"/>
              <w14:lightRig w14:rig="threePt" w14:dir="t">
                <w14:rot w14:lat="0" w14:lon="0" w14:rev="0"/>
              </w14:lightRig>
            </w14:scene3d>
          </w:rPr>
          <w:t>3.3.</w:t>
        </w:r>
        <w:r w:rsidR="006A5247" w:rsidRPr="003D1A13">
          <w:rPr>
            <w:rStyle w:val="Hyperlink"/>
            <w:noProof/>
          </w:rPr>
          <w:t xml:space="preserve"> Data privacy</w:t>
        </w:r>
        <w:r w:rsidR="006A5247">
          <w:rPr>
            <w:noProof/>
            <w:webHidden/>
          </w:rPr>
          <w:tab/>
        </w:r>
        <w:r w:rsidR="006A5247">
          <w:rPr>
            <w:noProof/>
            <w:webHidden/>
          </w:rPr>
          <w:fldChar w:fldCharType="begin"/>
        </w:r>
        <w:r w:rsidR="006A5247">
          <w:rPr>
            <w:noProof/>
            <w:webHidden/>
          </w:rPr>
          <w:instrText xml:space="preserve"> PAGEREF _Toc175735807 \h </w:instrText>
        </w:r>
        <w:r w:rsidR="006A5247">
          <w:rPr>
            <w:noProof/>
            <w:webHidden/>
          </w:rPr>
        </w:r>
        <w:r w:rsidR="006A5247">
          <w:rPr>
            <w:noProof/>
            <w:webHidden/>
          </w:rPr>
          <w:fldChar w:fldCharType="separate"/>
        </w:r>
        <w:r w:rsidR="006A5247">
          <w:rPr>
            <w:noProof/>
            <w:webHidden/>
          </w:rPr>
          <w:t>10</w:t>
        </w:r>
        <w:r w:rsidR="006A5247">
          <w:rPr>
            <w:noProof/>
            <w:webHidden/>
          </w:rPr>
          <w:fldChar w:fldCharType="end"/>
        </w:r>
      </w:hyperlink>
    </w:p>
    <w:p w14:paraId="1557C919" w14:textId="77777777" w:rsidR="006A5247" w:rsidRDefault="008B41A2">
      <w:pPr>
        <w:pStyle w:val="TOC1"/>
        <w:rPr>
          <w:rFonts w:asciiTheme="minorHAnsi" w:eastAsiaTheme="minorEastAsia" w:hAnsiTheme="minorHAnsi"/>
          <w:noProof/>
        </w:rPr>
      </w:pPr>
      <w:hyperlink w:anchor="_Toc175735808" w:history="1">
        <w:r w:rsidR="006A5247" w:rsidRPr="003D1A13">
          <w:rPr>
            <w:rStyle w:val="Hyperlink"/>
            <w:noProof/>
            <w14:scene3d>
              <w14:camera w14:prst="orthographicFront"/>
              <w14:lightRig w14:rig="threePt" w14:dir="t">
                <w14:rot w14:lat="0" w14:lon="0" w14:rev="0"/>
              </w14:lightRig>
            </w14:scene3d>
          </w:rPr>
          <w:t>Section 4:</w:t>
        </w:r>
        <w:r w:rsidR="006A5247" w:rsidRPr="003D1A13">
          <w:rPr>
            <w:rStyle w:val="Hyperlink"/>
            <w:noProof/>
          </w:rPr>
          <w:t xml:space="preserve"> Acceptance Test Protocols</w:t>
        </w:r>
        <w:r w:rsidR="006A5247">
          <w:rPr>
            <w:noProof/>
            <w:webHidden/>
          </w:rPr>
          <w:tab/>
        </w:r>
        <w:r w:rsidR="006A5247">
          <w:rPr>
            <w:noProof/>
            <w:webHidden/>
          </w:rPr>
          <w:fldChar w:fldCharType="begin"/>
        </w:r>
        <w:r w:rsidR="006A5247">
          <w:rPr>
            <w:noProof/>
            <w:webHidden/>
          </w:rPr>
          <w:instrText xml:space="preserve"> PAGEREF _Toc175735808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63CA845E" w14:textId="77777777" w:rsidR="006A5247" w:rsidRDefault="008B41A2">
      <w:pPr>
        <w:pStyle w:val="TOC2"/>
        <w:rPr>
          <w:rFonts w:asciiTheme="minorHAnsi" w:eastAsiaTheme="minorEastAsia" w:hAnsiTheme="minorHAnsi"/>
          <w:noProof/>
        </w:rPr>
      </w:pPr>
      <w:hyperlink w:anchor="_Toc175735809" w:history="1">
        <w:r w:rsidR="006A5247" w:rsidRPr="003D1A13">
          <w:rPr>
            <w:rStyle w:val="Hyperlink"/>
            <w:b/>
            <w:noProof/>
            <w14:scene3d>
              <w14:camera w14:prst="orthographicFront"/>
              <w14:lightRig w14:rig="threePt" w14:dir="t">
                <w14:rot w14:lat="0" w14:lon="0" w14:rev="0"/>
              </w14:lightRig>
            </w14:scene3d>
          </w:rPr>
          <w:t>4.1.</w:t>
        </w:r>
        <w:r w:rsidR="006A5247" w:rsidRPr="003D1A13">
          <w:rPr>
            <w:rStyle w:val="Hyperlink"/>
            <w:noProof/>
          </w:rPr>
          <w:t xml:space="preserve"> Functional Acceptance Tests</w:t>
        </w:r>
        <w:r w:rsidR="006A5247">
          <w:rPr>
            <w:noProof/>
            <w:webHidden/>
          </w:rPr>
          <w:tab/>
        </w:r>
        <w:r w:rsidR="006A5247">
          <w:rPr>
            <w:noProof/>
            <w:webHidden/>
          </w:rPr>
          <w:fldChar w:fldCharType="begin"/>
        </w:r>
        <w:r w:rsidR="006A5247">
          <w:rPr>
            <w:noProof/>
            <w:webHidden/>
          </w:rPr>
          <w:instrText xml:space="preserve"> PAGEREF _Toc175735809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6B450481" w14:textId="77777777" w:rsidR="006A5247" w:rsidRDefault="008B41A2">
      <w:pPr>
        <w:pStyle w:val="TOC2"/>
        <w:rPr>
          <w:rFonts w:asciiTheme="minorHAnsi" w:eastAsiaTheme="minorEastAsia" w:hAnsiTheme="minorHAnsi"/>
          <w:noProof/>
        </w:rPr>
      </w:pPr>
      <w:hyperlink w:anchor="_Toc175735810" w:history="1">
        <w:r w:rsidR="006A5247" w:rsidRPr="003D1A13">
          <w:rPr>
            <w:rStyle w:val="Hyperlink"/>
            <w:b/>
            <w:noProof/>
            <w14:scene3d>
              <w14:camera w14:prst="orthographicFront"/>
              <w14:lightRig w14:rig="threePt" w14:dir="t">
                <w14:rot w14:lat="0" w14:lon="0" w14:rev="0"/>
              </w14:lightRig>
            </w14:scene3d>
          </w:rPr>
          <w:t>4.2.</w:t>
        </w:r>
        <w:r w:rsidR="006A5247" w:rsidRPr="003D1A13">
          <w:rPr>
            <w:rStyle w:val="Hyperlink"/>
            <w:noProof/>
          </w:rPr>
          <w:t xml:space="preserve"> Limit &amp; Negative Acceptance Tests</w:t>
        </w:r>
        <w:r w:rsidR="006A5247">
          <w:rPr>
            <w:noProof/>
            <w:webHidden/>
          </w:rPr>
          <w:tab/>
        </w:r>
        <w:r w:rsidR="006A5247">
          <w:rPr>
            <w:noProof/>
            <w:webHidden/>
          </w:rPr>
          <w:fldChar w:fldCharType="begin"/>
        </w:r>
        <w:r w:rsidR="006A5247">
          <w:rPr>
            <w:noProof/>
            <w:webHidden/>
          </w:rPr>
          <w:instrText xml:space="preserve"> PAGEREF _Toc175735810 \h </w:instrText>
        </w:r>
        <w:r w:rsidR="006A5247">
          <w:rPr>
            <w:noProof/>
            <w:webHidden/>
          </w:rPr>
        </w:r>
        <w:r w:rsidR="006A5247">
          <w:rPr>
            <w:noProof/>
            <w:webHidden/>
          </w:rPr>
          <w:fldChar w:fldCharType="separate"/>
        </w:r>
        <w:r w:rsidR="006A5247">
          <w:rPr>
            <w:noProof/>
            <w:webHidden/>
          </w:rPr>
          <w:t>11</w:t>
        </w:r>
        <w:r w:rsidR="006A5247">
          <w:rPr>
            <w:noProof/>
            <w:webHidden/>
          </w:rPr>
          <w:fldChar w:fldCharType="end"/>
        </w:r>
      </w:hyperlink>
    </w:p>
    <w:p w14:paraId="51CABA74" w14:textId="77777777" w:rsidR="006A5247" w:rsidRDefault="008B41A2">
      <w:pPr>
        <w:pStyle w:val="TOC2"/>
        <w:rPr>
          <w:rFonts w:asciiTheme="minorHAnsi" w:eastAsiaTheme="minorEastAsia" w:hAnsiTheme="minorHAnsi"/>
          <w:noProof/>
        </w:rPr>
      </w:pPr>
      <w:hyperlink w:anchor="_Toc175735811" w:history="1">
        <w:r w:rsidR="006A5247" w:rsidRPr="003D1A13">
          <w:rPr>
            <w:rStyle w:val="Hyperlink"/>
            <w:b/>
            <w:noProof/>
            <w14:scene3d>
              <w14:camera w14:prst="orthographicFront"/>
              <w14:lightRig w14:rig="threePt" w14:dir="t">
                <w14:rot w14:lat="0" w14:lon="0" w14:rev="0"/>
              </w14:lightRig>
            </w14:scene3d>
          </w:rPr>
          <w:t>4.3.</w:t>
        </w:r>
        <w:r w:rsidR="006A5247" w:rsidRPr="003D1A13">
          <w:rPr>
            <w:rStyle w:val="Hyperlink"/>
            <w:noProof/>
          </w:rPr>
          <w:t xml:space="preserve"> Performance/Capacity/Scalability Acceptance Tests</w:t>
        </w:r>
        <w:r w:rsidR="006A5247">
          <w:rPr>
            <w:noProof/>
            <w:webHidden/>
          </w:rPr>
          <w:tab/>
        </w:r>
        <w:r w:rsidR="006A5247">
          <w:rPr>
            <w:noProof/>
            <w:webHidden/>
          </w:rPr>
          <w:fldChar w:fldCharType="begin"/>
        </w:r>
        <w:r w:rsidR="006A5247">
          <w:rPr>
            <w:noProof/>
            <w:webHidden/>
          </w:rPr>
          <w:instrText xml:space="preserve"> PAGEREF _Toc175735811 \h </w:instrText>
        </w:r>
        <w:r w:rsidR="006A5247">
          <w:rPr>
            <w:noProof/>
            <w:webHidden/>
          </w:rPr>
        </w:r>
        <w:r w:rsidR="006A5247">
          <w:rPr>
            <w:noProof/>
            <w:webHidden/>
          </w:rPr>
          <w:fldChar w:fldCharType="separate"/>
        </w:r>
        <w:r w:rsidR="006A5247">
          <w:rPr>
            <w:noProof/>
            <w:webHidden/>
          </w:rPr>
          <w:t>12</w:t>
        </w:r>
        <w:r w:rsidR="006A5247">
          <w:rPr>
            <w:noProof/>
            <w:webHidden/>
          </w:rPr>
          <w:fldChar w:fldCharType="end"/>
        </w:r>
      </w:hyperlink>
    </w:p>
    <w:p w14:paraId="695FDC10" w14:textId="77777777" w:rsidR="006A5247" w:rsidRDefault="008B41A2">
      <w:pPr>
        <w:pStyle w:val="TOC2"/>
        <w:rPr>
          <w:rFonts w:asciiTheme="minorHAnsi" w:eastAsiaTheme="minorEastAsia" w:hAnsiTheme="minorHAnsi"/>
          <w:noProof/>
        </w:rPr>
      </w:pPr>
      <w:hyperlink w:anchor="_Toc175735812" w:history="1">
        <w:r w:rsidR="006A5247" w:rsidRPr="003D1A13">
          <w:rPr>
            <w:rStyle w:val="Hyperlink"/>
            <w:b/>
            <w:noProof/>
            <w14:scene3d>
              <w14:camera w14:prst="orthographicFront"/>
              <w14:lightRig w14:rig="threePt" w14:dir="t">
                <w14:rot w14:lat="0" w14:lon="0" w14:rev="0"/>
              </w14:lightRig>
            </w14:scene3d>
          </w:rPr>
          <w:t>4.4.</w:t>
        </w:r>
        <w:r w:rsidR="006A5247" w:rsidRPr="003D1A13">
          <w:rPr>
            <w:rStyle w:val="Hyperlink"/>
            <w:noProof/>
          </w:rPr>
          <w:t xml:space="preserve"> Page Objects usage by acceptance tests</w:t>
        </w:r>
        <w:r w:rsidR="006A5247">
          <w:rPr>
            <w:noProof/>
            <w:webHidden/>
          </w:rPr>
          <w:tab/>
        </w:r>
        <w:r w:rsidR="006A5247">
          <w:rPr>
            <w:noProof/>
            <w:webHidden/>
          </w:rPr>
          <w:fldChar w:fldCharType="begin"/>
        </w:r>
        <w:r w:rsidR="006A5247">
          <w:rPr>
            <w:noProof/>
            <w:webHidden/>
          </w:rPr>
          <w:instrText xml:space="preserve"> PAGEREF _Toc175735812 \h </w:instrText>
        </w:r>
        <w:r w:rsidR="006A5247">
          <w:rPr>
            <w:noProof/>
            <w:webHidden/>
          </w:rPr>
        </w:r>
        <w:r w:rsidR="006A5247">
          <w:rPr>
            <w:noProof/>
            <w:webHidden/>
          </w:rPr>
          <w:fldChar w:fldCharType="separate"/>
        </w:r>
        <w:r w:rsidR="006A5247">
          <w:rPr>
            <w:noProof/>
            <w:webHidden/>
          </w:rPr>
          <w:t>13</w:t>
        </w:r>
        <w:r w:rsidR="006A5247">
          <w:rPr>
            <w:noProof/>
            <w:webHidden/>
          </w:rPr>
          <w:fldChar w:fldCharType="end"/>
        </w:r>
      </w:hyperlink>
    </w:p>
    <w:p w14:paraId="1D8A4F8B" w14:textId="77777777" w:rsidR="006A5247" w:rsidRDefault="008B41A2">
      <w:pPr>
        <w:pStyle w:val="TOC1"/>
        <w:rPr>
          <w:rFonts w:asciiTheme="minorHAnsi" w:eastAsiaTheme="minorEastAsia" w:hAnsiTheme="minorHAnsi"/>
          <w:noProof/>
        </w:rPr>
      </w:pPr>
      <w:hyperlink w:anchor="_Toc175735813" w:history="1">
        <w:r w:rsidR="006A5247" w:rsidRPr="003D1A13">
          <w:rPr>
            <w:rStyle w:val="Hyperlink"/>
            <w:noProof/>
            <w14:scene3d>
              <w14:camera w14:prst="orthographicFront"/>
              <w14:lightRig w14:rig="threePt" w14:dir="t">
                <w14:rot w14:lat="0" w14:lon="0" w14:rev="0"/>
              </w14:lightRig>
            </w14:scene3d>
          </w:rPr>
          <w:t>Section 5:</w:t>
        </w:r>
        <w:r w:rsidR="006A5247" w:rsidRPr="003D1A13">
          <w:rPr>
            <w:rStyle w:val="Hyperlink"/>
            <w:noProof/>
          </w:rPr>
          <w:t xml:space="preserve"> (optional) 3DSpace Baseline Behavior Support</w:t>
        </w:r>
        <w:r w:rsidR="006A5247">
          <w:rPr>
            <w:noProof/>
            <w:webHidden/>
          </w:rPr>
          <w:tab/>
        </w:r>
        <w:r w:rsidR="006A5247">
          <w:rPr>
            <w:noProof/>
            <w:webHidden/>
          </w:rPr>
          <w:fldChar w:fldCharType="begin"/>
        </w:r>
        <w:r w:rsidR="006A5247">
          <w:rPr>
            <w:noProof/>
            <w:webHidden/>
          </w:rPr>
          <w:instrText xml:space="preserve"> PAGEREF _Toc175735813 \h </w:instrText>
        </w:r>
        <w:r w:rsidR="006A5247">
          <w:rPr>
            <w:noProof/>
            <w:webHidden/>
          </w:rPr>
        </w:r>
        <w:r w:rsidR="006A5247">
          <w:rPr>
            <w:noProof/>
            <w:webHidden/>
          </w:rPr>
          <w:fldChar w:fldCharType="separate"/>
        </w:r>
        <w:r w:rsidR="006A5247">
          <w:rPr>
            <w:noProof/>
            <w:webHidden/>
          </w:rPr>
          <w:t>14</w:t>
        </w:r>
        <w:r w:rsidR="006A5247">
          <w:rPr>
            <w:noProof/>
            <w:webHidden/>
          </w:rPr>
          <w:fldChar w:fldCharType="end"/>
        </w:r>
      </w:hyperlink>
    </w:p>
    <w:p w14:paraId="5E1A5964" w14:textId="77777777" w:rsidR="006A5247" w:rsidRDefault="008B41A2">
      <w:pPr>
        <w:pStyle w:val="TOC1"/>
        <w:rPr>
          <w:rFonts w:asciiTheme="minorHAnsi" w:eastAsiaTheme="minorEastAsia" w:hAnsiTheme="minorHAnsi"/>
          <w:noProof/>
        </w:rPr>
      </w:pPr>
      <w:hyperlink w:anchor="_Toc175735814" w:history="1">
        <w:r w:rsidR="006A5247" w:rsidRPr="003D1A13">
          <w:rPr>
            <w:rStyle w:val="Hyperlink"/>
            <w:noProof/>
            <w14:scene3d>
              <w14:camera w14:prst="orthographicFront"/>
              <w14:lightRig w14:rig="threePt" w14:dir="t">
                <w14:rot w14:lat="0" w14:lon="0" w14:rev="0"/>
              </w14:lightRig>
            </w14:scene3d>
          </w:rPr>
          <w:t>Section 6:</w:t>
        </w:r>
        <w:r w:rsidR="006A5247" w:rsidRPr="003D1A13">
          <w:rPr>
            <w:rStyle w:val="Hyperlink"/>
            <w:noProof/>
          </w:rPr>
          <w:t xml:space="preserve"> (optional) PES related material</w:t>
        </w:r>
        <w:r w:rsidR="006A5247">
          <w:rPr>
            <w:noProof/>
            <w:webHidden/>
          </w:rPr>
          <w:tab/>
        </w:r>
        <w:r w:rsidR="006A5247">
          <w:rPr>
            <w:noProof/>
            <w:webHidden/>
          </w:rPr>
          <w:fldChar w:fldCharType="begin"/>
        </w:r>
        <w:r w:rsidR="006A5247">
          <w:rPr>
            <w:noProof/>
            <w:webHidden/>
          </w:rPr>
          <w:instrText xml:space="preserve"> PAGEREF _Toc175735814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33E43FA0" w14:textId="77777777" w:rsidR="006A5247" w:rsidRDefault="008B41A2">
      <w:pPr>
        <w:pStyle w:val="TOC2"/>
        <w:rPr>
          <w:rFonts w:asciiTheme="minorHAnsi" w:eastAsiaTheme="minorEastAsia" w:hAnsiTheme="minorHAnsi"/>
          <w:noProof/>
        </w:rPr>
      </w:pPr>
      <w:hyperlink w:anchor="_Toc175735815" w:history="1">
        <w:r w:rsidR="006A5247" w:rsidRPr="003D1A13">
          <w:rPr>
            <w:rStyle w:val="Hyperlink"/>
            <w:b/>
            <w:noProof/>
            <w14:scene3d>
              <w14:camera w14:prst="orthographicFront"/>
              <w14:lightRig w14:rig="threePt" w14:dir="t">
                <w14:rot w14:lat="0" w14:lon="0" w14:rev="0"/>
              </w14:lightRig>
            </w14:scene3d>
          </w:rPr>
          <w:t>6.1.</w:t>
        </w:r>
        <w:r w:rsidR="006A5247" w:rsidRPr="003D1A13">
          <w:rPr>
            <w:rStyle w:val="Hyperlink"/>
            <w:noProof/>
          </w:rPr>
          <w:t xml:space="preserve"> Reference Materials</w:t>
        </w:r>
        <w:r w:rsidR="006A5247">
          <w:rPr>
            <w:noProof/>
            <w:webHidden/>
          </w:rPr>
          <w:tab/>
        </w:r>
        <w:r w:rsidR="006A5247">
          <w:rPr>
            <w:noProof/>
            <w:webHidden/>
          </w:rPr>
          <w:fldChar w:fldCharType="begin"/>
        </w:r>
        <w:r w:rsidR="006A5247">
          <w:rPr>
            <w:noProof/>
            <w:webHidden/>
          </w:rPr>
          <w:instrText xml:space="preserve"> PAGEREF _Toc175735815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56699EFC" w14:textId="77777777" w:rsidR="006A5247" w:rsidRDefault="008B41A2">
      <w:pPr>
        <w:pStyle w:val="TOC2"/>
        <w:rPr>
          <w:rFonts w:asciiTheme="minorHAnsi" w:eastAsiaTheme="minorEastAsia" w:hAnsiTheme="minorHAnsi"/>
          <w:noProof/>
        </w:rPr>
      </w:pPr>
      <w:hyperlink w:anchor="_Toc175735816" w:history="1">
        <w:r w:rsidR="006A5247" w:rsidRPr="003D1A13">
          <w:rPr>
            <w:rStyle w:val="Hyperlink"/>
            <w:b/>
            <w:noProof/>
            <w14:scene3d>
              <w14:camera w14:prst="orthographicFront"/>
              <w14:lightRig w14:rig="threePt" w14:dir="t">
                <w14:rot w14:lat="0" w14:lon="0" w14:rev="0"/>
              </w14:lightRig>
            </w14:scene3d>
          </w:rPr>
          <w:t>6.2.</w:t>
        </w:r>
        <w:r w:rsidR="006A5247" w:rsidRPr="003D1A13">
          <w:rPr>
            <w:rStyle w:val="Hyperlink"/>
            <w:noProof/>
          </w:rPr>
          <w:t xml:space="preserve"> PES Authoring Rules Checklists (if relevant)</w:t>
        </w:r>
        <w:r w:rsidR="006A5247">
          <w:rPr>
            <w:noProof/>
            <w:webHidden/>
          </w:rPr>
          <w:tab/>
        </w:r>
        <w:r w:rsidR="006A5247">
          <w:rPr>
            <w:noProof/>
            <w:webHidden/>
          </w:rPr>
          <w:fldChar w:fldCharType="begin"/>
        </w:r>
        <w:r w:rsidR="006A5247">
          <w:rPr>
            <w:noProof/>
            <w:webHidden/>
          </w:rPr>
          <w:instrText xml:space="preserve"> PAGEREF _Toc175735816 \h </w:instrText>
        </w:r>
        <w:r w:rsidR="006A5247">
          <w:rPr>
            <w:noProof/>
            <w:webHidden/>
          </w:rPr>
        </w:r>
        <w:r w:rsidR="006A5247">
          <w:rPr>
            <w:noProof/>
            <w:webHidden/>
          </w:rPr>
          <w:fldChar w:fldCharType="separate"/>
        </w:r>
        <w:r w:rsidR="006A5247">
          <w:rPr>
            <w:noProof/>
            <w:webHidden/>
          </w:rPr>
          <w:t>15</w:t>
        </w:r>
        <w:r w:rsidR="006A5247">
          <w:rPr>
            <w:noProof/>
            <w:webHidden/>
          </w:rPr>
          <w:fldChar w:fldCharType="end"/>
        </w:r>
      </w:hyperlink>
    </w:p>
    <w:p w14:paraId="2D051CCA" w14:textId="77777777" w:rsidR="0084081B" w:rsidRDefault="00FD286E" w:rsidP="00CD20FA">
      <w:r>
        <w:fldChar w:fldCharType="end"/>
      </w:r>
    </w:p>
    <w:p w14:paraId="382E32CC" w14:textId="77777777" w:rsidR="00F368B8" w:rsidRPr="00651DFF" w:rsidRDefault="00651DFF">
      <w:r>
        <w:rPr>
          <w:noProof/>
        </w:rPr>
        <mc:AlternateContent>
          <mc:Choice Requires="wps">
            <w:drawing>
              <wp:anchor distT="0" distB="0" distL="114300" distR="114300" simplePos="0" relativeHeight="251707904" behindDoc="1" locked="0" layoutInCell="1" allowOverlap="1" wp14:anchorId="2C6E4A0D" wp14:editId="1E1BA2F3">
                <wp:simplePos x="0" y="0"/>
                <wp:positionH relativeFrom="margin">
                  <wp:align>left</wp:align>
                </wp:positionH>
                <wp:positionV relativeFrom="paragraph">
                  <wp:posOffset>495300</wp:posOffset>
                </wp:positionV>
                <wp:extent cx="5730240" cy="811530"/>
                <wp:effectExtent l="0" t="0" r="22860" b="26670"/>
                <wp:wrapTight wrapText="bothSides">
                  <wp:wrapPolygon edited="0">
                    <wp:start x="0" y="0"/>
                    <wp:lineTo x="0" y="21803"/>
                    <wp:lineTo x="21614" y="21803"/>
                    <wp:lineTo x="21614"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730240" cy="811530"/>
                        </a:xfrm>
                        <a:prstGeom prst="rect">
                          <a:avLst/>
                        </a:prstGeom>
                        <a:noFill/>
                        <a:ln w="6350">
                          <a:solidFill>
                            <a:prstClr val="black"/>
                          </a:solidFill>
                        </a:ln>
                      </wps:spPr>
                      <wps:txbx>
                        <w:txbxContent>
                          <w:p w14:paraId="7B0AC1D0" w14:textId="77777777" w:rsidR="00F04E4A" w:rsidRPr="006322EC" w:rsidRDefault="00F04E4A" w:rsidP="00300495">
                            <w:pPr>
                              <w:rPr>
                                <w:rStyle w:val="HiddenTextChar"/>
                                <w:rFonts w:cs="Arial"/>
                                <w:i w:val="0"/>
                                <w:vanish w:val="0"/>
                                <w:color w:val="auto"/>
                                <w:sz w:val="22"/>
                              </w:rPr>
                            </w:pPr>
                            <w:r w:rsidRPr="005B5511">
                              <w:rPr>
                                <w:rStyle w:val="IntenseReference"/>
                                <w:color w:val="003F66"/>
                              </w:rPr>
                              <w:t>Important</w:t>
                            </w:r>
                            <w:r w:rsidRPr="005B5511">
                              <w:rPr>
                                <w:rStyle w:val="IntenseReference"/>
                                <w:b w:val="0"/>
                                <w:bCs w:val="0"/>
                                <w:color w:val="003F66"/>
                              </w:rPr>
                              <w:t>:</w:t>
                            </w:r>
                            <w:r w:rsidRPr="00B35A50">
                              <w:t xml:space="preserve"> </w:t>
                            </w:r>
                            <w:r w:rsidRPr="006322EC">
                              <w:rPr>
                                <w:rFonts w:cs="Arial"/>
                              </w:rPr>
                              <w:t>To HIDE/unhide all instructions</w:t>
                            </w:r>
                            <w:r w:rsidRPr="003517E7">
                              <w:rPr>
                                <w:rStyle w:val="HiddenTextChar"/>
                                <w:rFonts w:cs="Arial"/>
                                <w:vanish w:val="0"/>
                                <w:u w:val="dotted"/>
                              </w:rPr>
                              <w:t xml:space="preserve"> (which appear like this)</w:t>
                            </w:r>
                            <w:r w:rsidRPr="003517E7">
                              <w:rPr>
                                <w:rStyle w:val="HiddenTextChar"/>
                                <w:rFonts w:cs="Arial"/>
                                <w:i w:val="0"/>
                                <w:vanish w:val="0"/>
                                <w:u w:val="dotted"/>
                              </w:rPr>
                              <w:t>:</w:t>
                            </w:r>
                          </w:p>
                          <w:p w14:paraId="66BA4B4F" w14:textId="77777777" w:rsidR="00F04E4A" w:rsidRDefault="00F04E4A" w:rsidP="00300495">
                            <w:pPr>
                              <w:pStyle w:val="ListParagraph"/>
                              <w:rPr>
                                <w:rFonts w:ascii="Arial" w:hAnsi="Arial" w:cs="Arial"/>
                              </w:rPr>
                            </w:pPr>
                            <w:r>
                              <w:rPr>
                                <w:rFonts w:ascii="Arial" w:hAnsi="Arial" w:cs="Arial"/>
                              </w:rPr>
                              <w:t>Toggle the ¶ symbol in Word paragraph options, or</w:t>
                            </w:r>
                          </w:p>
                          <w:p w14:paraId="13E8148E" w14:textId="77777777" w:rsidR="00F04E4A" w:rsidRPr="003D3752" w:rsidRDefault="00F04E4A"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6E4A0D" id="Text Box 1" o:spid="_x0000_s1027" type="#_x0000_t202" style="position:absolute;margin-left:0;margin-top:39pt;width:451.2pt;height:63.9pt;z-index:-251608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" filled="f" strokeweight=".5pt">
                <v:textbox>
                  <w:txbxContent>
                    <w:p w14:paraId="7B0AC1D0" w14:textId="77777777" w:rsidR="00F04E4A" w:rsidRPr="006322EC" w:rsidRDefault="00F04E4A" w:rsidP="00300495">
                      <w:pPr>
                        <w:rPr>
                          <w:rStyle w:val="HiddenTextChar"/>
                          <w:rFonts w:cs="Arial"/>
                          <w:i w:val="0"/>
                          <w:vanish w:val="0"/>
                          <w:color w:val="auto"/>
                          <w:sz w:val="22"/>
                        </w:rPr>
                      </w:pPr>
                      <w:r w:rsidRPr="005B5511">
                        <w:rPr>
                          <w:rStyle w:val="IntenseReference"/>
                          <w:color w:val="003F66"/>
                        </w:rPr>
                        <w:t>Important</w:t>
                      </w:r>
                      <w:r w:rsidRPr="005B5511">
                        <w:rPr>
                          <w:rStyle w:val="IntenseReference"/>
                          <w:b w:val="0"/>
                          <w:bCs w:val="0"/>
                          <w:color w:val="003F66"/>
                        </w:rPr>
                        <w:t>:</w:t>
                      </w:r>
                      <w:r w:rsidRPr="00B35A50">
                        <w:t xml:space="preserve"> </w:t>
                      </w:r>
                      <w:r w:rsidRPr="006322EC">
                        <w:rPr>
                          <w:rFonts w:cs="Arial"/>
                        </w:rPr>
                        <w:t>To HIDE/unhide all instructions</w:t>
                      </w:r>
                      <w:r w:rsidRPr="003517E7">
                        <w:rPr>
                          <w:rStyle w:val="HiddenTextChar"/>
                          <w:rFonts w:cs="Arial"/>
                          <w:vanish w:val="0"/>
                          <w:u w:val="dotted"/>
                        </w:rPr>
                        <w:t xml:space="preserve"> (which appear like this)</w:t>
                      </w:r>
                      <w:r w:rsidRPr="003517E7">
                        <w:rPr>
                          <w:rStyle w:val="HiddenTextChar"/>
                          <w:rFonts w:cs="Arial"/>
                          <w:i w:val="0"/>
                          <w:vanish w:val="0"/>
                          <w:u w:val="dotted"/>
                        </w:rPr>
                        <w:t>:</w:t>
                      </w:r>
                    </w:p>
                    <w:p w14:paraId="66BA4B4F" w14:textId="77777777" w:rsidR="00F04E4A" w:rsidRDefault="00F04E4A" w:rsidP="00300495">
                      <w:pPr>
                        <w:pStyle w:val="ListParagraph"/>
                        <w:rPr>
                          <w:rFonts w:ascii="Arial" w:hAnsi="Arial" w:cs="Arial"/>
                        </w:rPr>
                      </w:pPr>
                      <w:r>
                        <w:rPr>
                          <w:rFonts w:ascii="Arial" w:hAnsi="Arial" w:cs="Arial"/>
                        </w:rPr>
                        <w:t>Toggle the ¶ symbol in Word paragraph options, or</w:t>
                      </w:r>
                    </w:p>
                    <w:p w14:paraId="13E8148E" w14:textId="77777777" w:rsidR="00F04E4A" w:rsidRPr="003D3752" w:rsidRDefault="00F04E4A" w:rsidP="00300495">
                      <w:pPr>
                        <w:pStyle w:val="ListParagraph"/>
                        <w:rPr>
                          <w:rFonts w:ascii="Arial" w:hAnsi="Arial" w:cs="Arial"/>
                        </w:rPr>
                      </w:pPr>
                      <w:r w:rsidRPr="00E437E5">
                        <w:rPr>
                          <w:rFonts w:ascii="Arial" w:hAnsi="Arial" w:cs="Arial"/>
                        </w:rPr>
                        <w:t xml:space="preserve">In Word, go to File </w:t>
                      </w:r>
                      <w:r w:rsidRPr="00E437E5">
                        <w:rPr>
                          <w:rFonts w:ascii="Arial" w:hAnsi="Arial" w:cs="Arial"/>
                        </w:rPr>
                        <w:sym w:font="Wingdings" w:char="F0E0"/>
                      </w:r>
                      <w:r w:rsidRPr="00E437E5">
                        <w:rPr>
                          <w:rFonts w:ascii="Arial" w:hAnsi="Arial" w:cs="Arial"/>
                        </w:rPr>
                        <w:t xml:space="preserve"> Options </w:t>
                      </w:r>
                      <w:r w:rsidRPr="00E437E5">
                        <w:rPr>
                          <w:rFonts w:ascii="Arial" w:hAnsi="Arial" w:cs="Arial"/>
                        </w:rPr>
                        <w:sym w:font="Wingdings" w:char="F0E0"/>
                      </w:r>
                      <w:r w:rsidRPr="00E437E5">
                        <w:rPr>
                          <w:rFonts w:ascii="Arial" w:hAnsi="Arial" w:cs="Arial"/>
                        </w:rPr>
                        <w:t xml:space="preserve"> Display </w:t>
                      </w:r>
                      <w:r w:rsidRPr="00E437E5">
                        <w:rPr>
                          <w:rFonts w:ascii="Arial" w:hAnsi="Arial" w:cs="Arial"/>
                        </w:rPr>
                        <w:sym w:font="Wingdings" w:char="F0E0"/>
                      </w:r>
                      <w:r w:rsidRPr="00E437E5">
                        <w:rPr>
                          <w:rFonts w:ascii="Arial" w:hAnsi="Arial" w:cs="Arial"/>
                        </w:rPr>
                        <w:t xml:space="preserve"> Hidden text</w:t>
                      </w:r>
                    </w:p>
                  </w:txbxContent>
                </v:textbox>
                <w10:wrap type="tight" anchorx="margin"/>
              </v:shape>
            </w:pict>
          </mc:Fallback>
        </mc:AlternateContent>
      </w:r>
      <w:r w:rsidR="00CD20FA" w:rsidRPr="001D0CE2">
        <w:t xml:space="preserve">For more information on completing the PES, refer to the </w:t>
      </w:r>
      <w:hyperlink r:id="rId10" w:history="1">
        <w:r w:rsidR="00CD20FA" w:rsidRPr="001D0CE2">
          <w:rPr>
            <w:rStyle w:val="Hyperlink"/>
          </w:rPr>
          <w:t>PES Authoring Best Practices</w:t>
        </w:r>
      </w:hyperlink>
      <w:r w:rsidR="00CD20FA" w:rsidRPr="001D0CE2">
        <w:t>.</w:t>
      </w:r>
      <w:r w:rsidR="00DB5FBD">
        <w:br/>
      </w:r>
      <w:r w:rsidR="00CD20FA">
        <w:t>This document provides detailed instructions to fill</w:t>
      </w:r>
      <w:bookmarkStart w:id="6" w:name="_Toc52877213"/>
      <w:r>
        <w:t xml:space="preserve"> some specific parts of the PES</w:t>
      </w:r>
    </w:p>
    <w:p w14:paraId="5F5F858A" w14:textId="77777777" w:rsidR="00E62816" w:rsidRDefault="00314F8B" w:rsidP="001F5290">
      <w:pPr>
        <w:pStyle w:val="PartTitle"/>
      </w:pPr>
      <w:bookmarkStart w:id="7" w:name="_Toc175735792"/>
      <w:r w:rsidRPr="001F5290">
        <w:lastRenderedPageBreak/>
        <w:t>High</w:t>
      </w:r>
      <w:r w:rsidRPr="000E13D7">
        <w:t>-level</w:t>
      </w:r>
      <w:r w:rsidR="001D0415" w:rsidRPr="000E13D7">
        <w:t xml:space="preserve"> </w:t>
      </w:r>
      <w:r w:rsidR="009A70E2">
        <w:t>s</w:t>
      </w:r>
      <w:r w:rsidR="001D0415" w:rsidRPr="000E13D7">
        <w:t>pecifications</w:t>
      </w:r>
      <w:bookmarkEnd w:id="0"/>
      <w:bookmarkEnd w:id="1"/>
      <w:bookmarkEnd w:id="2"/>
      <w:bookmarkEnd w:id="3"/>
      <w:bookmarkEnd w:id="4"/>
      <w:bookmarkEnd w:id="5"/>
      <w:bookmarkEnd w:id="6"/>
      <w:bookmarkEnd w:id="7"/>
    </w:p>
    <w:p w14:paraId="6E92D945" w14:textId="77777777" w:rsidR="001D0415" w:rsidRPr="009D5CF4" w:rsidRDefault="00D537F3" w:rsidP="009E369F">
      <w:pPr>
        <w:pStyle w:val="HiddenText"/>
      </w:pPr>
      <w:r>
        <w:t>Provide</w:t>
      </w:r>
      <w:r w:rsidR="001D0415" w:rsidRPr="001D0CE2">
        <w:t xml:space="preserve"> a global understanding of the function scope: </w:t>
      </w:r>
      <w:r w:rsidR="001D0415" w:rsidRPr="001D0CE2">
        <w:rPr>
          <w:b/>
        </w:rPr>
        <w:t>why</w:t>
      </w:r>
      <w:r w:rsidR="001D0415" w:rsidRPr="001D0CE2">
        <w:t xml:space="preserve"> must it be developed? </w:t>
      </w:r>
      <w:r w:rsidR="001D0415" w:rsidRPr="001D0CE2">
        <w:rPr>
          <w:b/>
        </w:rPr>
        <w:t>What</w:t>
      </w:r>
      <w:r w:rsidR="001D0415" w:rsidRPr="001D0CE2">
        <w:t xml:space="preserve"> will it do and not do? How</w:t>
      </w:r>
      <w:r w:rsidR="007B6D3D">
        <w:t xml:space="preserve"> does</w:t>
      </w:r>
      <w:r w:rsidR="001D0415" w:rsidRPr="001D0CE2">
        <w:t xml:space="preserve"> this new functionality </w:t>
      </w:r>
      <w:r w:rsidR="001D0415" w:rsidRPr="001D0CE2">
        <w:rPr>
          <w:b/>
        </w:rPr>
        <w:t>relate to</w:t>
      </w:r>
      <w:r w:rsidR="001D0415" w:rsidRPr="001D0CE2">
        <w:t xml:space="preserve"> what the product/component already does?</w:t>
      </w:r>
    </w:p>
    <w:p w14:paraId="12A6199D" w14:textId="77777777" w:rsidR="001D0415" w:rsidRPr="008D5839" w:rsidRDefault="0036716C" w:rsidP="0004272F">
      <w:pPr>
        <w:jc w:val="both"/>
        <w:rPr>
          <w:u w:val="single"/>
        </w:rPr>
      </w:pPr>
      <w:r>
        <w:rPr>
          <w:noProof/>
        </w:rPr>
        <w:drawing>
          <wp:inline distT="0" distB="0" distL="0" distR="0" wp14:anchorId="25471008" wp14:editId="323ECEE2">
            <wp:extent cx="449821" cy="137160"/>
            <wp:effectExtent l="0" t="0" r="7620" b="0"/>
            <wp:docPr id="1599288141" name="Picture 159928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04272F">
        <w:t xml:space="preserve"> </w:t>
      </w:r>
      <w:r w:rsidR="001D0415" w:rsidRPr="008D5839">
        <w:t xml:space="preserve">Note: </w:t>
      </w:r>
      <w:r w:rsidR="007B6D3D" w:rsidRPr="008D5839">
        <w:t xml:space="preserve">The </w:t>
      </w:r>
      <w:r w:rsidR="008D0983" w:rsidRPr="008D5839">
        <w:t xml:space="preserve">“High-level </w:t>
      </w:r>
      <w:r w:rsidR="009A70E2" w:rsidRPr="008D5839">
        <w:t>s</w:t>
      </w:r>
      <w:r w:rsidR="008D0983" w:rsidRPr="008D5839">
        <w:t xml:space="preserve">pecifications” and “Acceptance test protocol” </w:t>
      </w:r>
      <w:r w:rsidR="007B6D3D" w:rsidRPr="008D5839">
        <w:t xml:space="preserve">sections </w:t>
      </w:r>
      <w:r w:rsidR="001D0415" w:rsidRPr="008D5839">
        <w:t xml:space="preserve">must be clear and complete enough to enable reviewers to assess that this function </w:t>
      </w:r>
      <w:r w:rsidR="001D0415" w:rsidRPr="008D5839">
        <w:rPr>
          <w:u w:val="single"/>
        </w:rPr>
        <w:t>will satisfy its associated requirement</w:t>
      </w:r>
      <w:r w:rsidR="00200B72" w:rsidRPr="008D5839">
        <w:rPr>
          <w:u w:val="single"/>
        </w:rPr>
        <w:t>(s)</w:t>
      </w:r>
      <w:r w:rsidR="00314F8B" w:rsidRPr="008D5839">
        <w:rPr>
          <w:u w:val="single"/>
        </w:rPr>
        <w:t>.</w:t>
      </w:r>
    </w:p>
    <w:p w14:paraId="09316518" w14:textId="77777777" w:rsidR="00082C77" w:rsidRPr="009D5CF4" w:rsidRDefault="00E24F23" w:rsidP="0004272F">
      <w:pPr>
        <w:jc w:val="both"/>
      </w:pPr>
      <w:r w:rsidRPr="008D5839">
        <w:t>This</w:t>
      </w:r>
      <w:r w:rsidR="00082C77" w:rsidRPr="008D5839">
        <w:t xml:space="preserve"> section can </w:t>
      </w:r>
      <w:r w:rsidR="00A60BE9" w:rsidRPr="008D5839">
        <w:t xml:space="preserve">then </w:t>
      </w:r>
      <w:r w:rsidR="00082C77" w:rsidRPr="008D5839">
        <w:t>be shared with DS customers</w:t>
      </w:r>
      <w:r w:rsidR="00D81F33" w:rsidRPr="008D5839">
        <w:t xml:space="preserve"> through a Customer Answer</w:t>
      </w:r>
      <w:r w:rsidR="00082C77" w:rsidRPr="008D5839">
        <w:t>.</w:t>
      </w:r>
    </w:p>
    <w:p w14:paraId="47000104" w14:textId="77777777" w:rsidR="00A60BE9" w:rsidRPr="00A60BE9" w:rsidRDefault="00A60BE9" w:rsidP="009E369F">
      <w:pPr>
        <w:pStyle w:val="HiddenText"/>
      </w:pPr>
      <w:r w:rsidRPr="001D0CE2">
        <w:t>If this PES is to be sh</w:t>
      </w:r>
      <w:r w:rsidR="00D81F33">
        <w:t xml:space="preserve">ared </w:t>
      </w:r>
      <w:r w:rsidR="00522B40">
        <w:t xml:space="preserve">via </w:t>
      </w:r>
      <w:r w:rsidR="00D81F33">
        <w:t xml:space="preserve">an </w:t>
      </w:r>
      <w:r w:rsidRPr="001D0CE2">
        <w:t>extracted Customer Answer (CA) document</w:t>
      </w:r>
      <w:r w:rsidR="00D81F33">
        <w:t xml:space="preserve">: ensure </w:t>
      </w:r>
      <w:r w:rsidR="00D81F33" w:rsidRPr="00D81F33">
        <w:rPr>
          <w:b/>
        </w:rPr>
        <w:t xml:space="preserve">it </w:t>
      </w:r>
      <w:r w:rsidRPr="00D81F33">
        <w:rPr>
          <w:b/>
        </w:rPr>
        <w:t>do</w:t>
      </w:r>
      <w:r w:rsidR="000439E8">
        <w:rPr>
          <w:b/>
        </w:rPr>
        <w:t>es not contain anything related</w:t>
      </w:r>
      <w:r w:rsidRPr="00D81F33">
        <w:rPr>
          <w:b/>
        </w:rPr>
        <w:t xml:space="preserve"> to another customer</w:t>
      </w:r>
      <w:r w:rsidRPr="001D0CE2">
        <w:t xml:space="preserve">, including within the proposed solution, the document name, and the table </w:t>
      </w:r>
      <w:r w:rsidR="00EE2E29">
        <w:t>below</w:t>
      </w:r>
      <w:r w:rsidRPr="001D0CE2">
        <w:t>. To learn more about producing an externally viewable PES, see</w:t>
      </w:r>
      <w:hyperlink r:id="rId12" w:history="1">
        <w:r w:rsidRPr="001D0CE2">
          <w:rPr>
            <w:rStyle w:val="Hyperlink"/>
          </w:rPr>
          <w:t xml:space="preserve"> Customer Answer Best Practices.</w:t>
        </w:r>
      </w:hyperlink>
    </w:p>
    <w:p w14:paraId="6633D23D" w14:textId="77777777" w:rsidR="00314F8B" w:rsidRPr="001D0CE2" w:rsidRDefault="001D0415" w:rsidP="001F5290">
      <w:pPr>
        <w:pStyle w:val="3DS2Title1"/>
      </w:pPr>
      <w:bookmarkStart w:id="8" w:name="_Toc492890876"/>
      <w:bookmarkStart w:id="9" w:name="_Toc492890901"/>
      <w:bookmarkStart w:id="10" w:name="_Toc494182277"/>
      <w:bookmarkStart w:id="11" w:name="_Toc527023808"/>
      <w:bookmarkStart w:id="12" w:name="_Toc175735793"/>
      <w:r w:rsidRPr="001F5290">
        <w:t>Related</w:t>
      </w:r>
      <w:r w:rsidRPr="000E13D7">
        <w:t xml:space="preserve"> requirement</w:t>
      </w:r>
      <w:r w:rsidR="00BE1552">
        <w:t>(s)</w:t>
      </w:r>
      <w:bookmarkEnd w:id="8"/>
      <w:bookmarkEnd w:id="9"/>
      <w:bookmarkEnd w:id="10"/>
      <w:bookmarkEnd w:id="11"/>
      <w:bookmarkEnd w:id="12"/>
    </w:p>
    <w:p w14:paraId="6D155B8E" w14:textId="77777777" w:rsidR="001D0415" w:rsidRPr="001D0CE2" w:rsidRDefault="00D537F3" w:rsidP="009E369F">
      <w:pPr>
        <w:pStyle w:val="HiddenText"/>
      </w:pPr>
      <w:r>
        <w:t>Identify</w:t>
      </w:r>
      <w:r w:rsidR="003367D6">
        <w:t xml:space="preserve"> the requirements driving this function.</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4A0" w:firstRow="1" w:lastRow="0" w:firstColumn="1" w:lastColumn="0" w:noHBand="0" w:noVBand="1"/>
      </w:tblPr>
      <w:tblGrid>
        <w:gridCol w:w="706"/>
        <w:gridCol w:w="4148"/>
        <w:gridCol w:w="4152"/>
      </w:tblGrid>
      <w:tr w:rsidR="00C651D8" w:rsidRPr="001D0CE2" w14:paraId="6EEE13E5" w14:textId="77777777" w:rsidTr="00DA07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pct"/>
            <w:vMerge w:val="restart"/>
            <w:shd w:val="clear" w:color="auto" w:fill="003F66"/>
            <w:vAlign w:val="center"/>
          </w:tcPr>
          <w:p w14:paraId="676637EA" w14:textId="77777777" w:rsidR="00C651D8" w:rsidRPr="001D0CE2" w:rsidRDefault="00C651D8" w:rsidP="00C651D8">
            <w:pPr>
              <w:ind w:left="9"/>
              <w:jc w:val="center"/>
            </w:pPr>
            <w:r>
              <w:rPr>
                <w:noProof/>
              </w:rPr>
              <mc:AlternateContent>
                <mc:Choice Requires="wps">
                  <w:drawing>
                    <wp:inline distT="0" distB="0" distL="0" distR="0" wp14:anchorId="2E9394FC" wp14:editId="6EC75C10">
                      <wp:extent cx="270710" cy="274320"/>
                      <wp:effectExtent l="19050" t="19050" r="15240" b="30480"/>
                      <wp:docPr id="23" name="Oval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89ED836" w14:textId="77777777" w:rsidR="00F04E4A" w:rsidRPr="00191732" w:rsidRDefault="00F04E4A" w:rsidP="00C651D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2E9394FC" id="Oval 23" o:spid="_x0000_s1028"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BJCe/R1QIAAD4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689ED836" w14:textId="77777777" w:rsidR="00F04E4A" w:rsidRPr="00191732" w:rsidRDefault="00F04E4A" w:rsidP="00C651D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vAlign w:val="center"/>
          </w:tcPr>
          <w:p w14:paraId="577C0A69" w14:textId="77777777" w:rsidR="00C651D8" w:rsidRPr="001D0CE2" w:rsidRDefault="003900F9" w:rsidP="00C651D8">
            <w:pPr>
              <w:ind w:left="9"/>
              <w:cnfStyle w:val="100000000000" w:firstRow="1" w:lastRow="0" w:firstColumn="0" w:lastColumn="0" w:oddVBand="0" w:evenVBand="0" w:oddHBand="0" w:evenHBand="0" w:firstRowFirstColumn="0" w:firstRowLastColumn="0" w:lastRowFirstColumn="0" w:lastRowLastColumn="0"/>
            </w:pPr>
            <w:r w:rsidRPr="003900F9">
              <w:t>Customer or DS Team</w:t>
            </w:r>
          </w:p>
        </w:tc>
        <w:tc>
          <w:tcPr>
            <w:tcW w:w="2305" w:type="pct"/>
            <w:shd w:val="clear" w:color="auto" w:fill="003F66"/>
            <w:vAlign w:val="center"/>
          </w:tcPr>
          <w:p w14:paraId="4CA84864" w14:textId="77777777" w:rsidR="00C651D8" w:rsidRPr="001D0CE2" w:rsidRDefault="003900F9" w:rsidP="003406D0">
            <w:pPr>
              <w:ind w:left="9"/>
              <w:cnfStyle w:val="100000000000" w:firstRow="1" w:lastRow="0" w:firstColumn="0" w:lastColumn="0" w:oddVBand="0" w:evenVBand="0" w:oddHBand="0" w:evenHBand="0" w:firstRowFirstColumn="0" w:firstRowLastColumn="0" w:lastRowFirstColumn="0" w:lastRowLastColumn="0"/>
            </w:pPr>
            <w:r w:rsidRPr="001D0CE2">
              <w:t>Related Elementary Requirement ID</w:t>
            </w:r>
          </w:p>
        </w:tc>
      </w:tr>
      <w:tr w:rsidR="003900F9" w:rsidRPr="001D0CE2" w14:paraId="56F815D0" w14:textId="77777777" w:rsidTr="00DA07C7">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392" w:type="pct"/>
            <w:vMerge/>
            <w:tcBorders>
              <w:top w:val="none" w:sz="0" w:space="0" w:color="auto"/>
              <w:left w:val="none" w:sz="0" w:space="0" w:color="auto"/>
              <w:bottom w:val="none" w:sz="0" w:space="0" w:color="auto"/>
            </w:tcBorders>
          </w:tcPr>
          <w:p w14:paraId="3E7E23CA" w14:textId="77777777" w:rsidR="003900F9" w:rsidRPr="001D0CE2" w:rsidRDefault="003900F9" w:rsidP="003900F9">
            <w:pPr>
              <w:rPr>
                <w:b w:val="0"/>
              </w:rPr>
            </w:pPr>
          </w:p>
        </w:tc>
        <w:sdt>
          <w:sdtPr>
            <w:alias w:val="Customer or DS Team"/>
            <w:tag w:val="Customer_or_DS_Team"/>
            <w:id w:val="15749612"/>
            <w:lock w:val="sdtLocked"/>
            <w:placeholder>
              <w:docPart w:val="BDA990F7200F430E978BD4A33C42050C"/>
            </w:placeholder>
          </w:sdtPr>
          <w:sdtEndPr/>
          <w:sdtContent>
            <w:tc>
              <w:tcPr>
                <w:tcW w:w="2303" w:type="pct"/>
                <w:tcBorders>
                  <w:top w:val="none" w:sz="0" w:space="0" w:color="auto"/>
                  <w:bottom w:val="none" w:sz="0" w:space="0" w:color="auto"/>
                </w:tcBorders>
                <w:vAlign w:val="center"/>
              </w:tcPr>
              <w:p w14:paraId="082FCFEE" w14:textId="4D6A34ED" w:rsidR="003900F9" w:rsidRPr="001D0CE2" w:rsidRDefault="009F1F02" w:rsidP="003900F9">
                <w:pPr>
                  <w:cnfStyle w:val="000000100000" w:firstRow="0" w:lastRow="0" w:firstColumn="0" w:lastColumn="0" w:oddVBand="0" w:evenVBand="0" w:oddHBand="1" w:evenHBand="0" w:firstRowFirstColumn="0" w:firstRowLastColumn="0" w:lastRowFirstColumn="0" w:lastRowLastColumn="0"/>
                  <w:rPr>
                    <w:u w:val="single"/>
                  </w:rPr>
                </w:pPr>
                <w:r>
                  <w:t>SCANIA</w:t>
                </w:r>
              </w:p>
            </w:tc>
          </w:sdtContent>
        </w:sdt>
        <w:sdt>
          <w:sdtPr>
            <w:alias w:val="Related Elementary Requirement ID"/>
            <w:tag w:val="Related_ER_ID"/>
            <w:id w:val="-235477555"/>
            <w:lock w:val="sdtLocked"/>
            <w:placeholder>
              <w:docPart w:val="86C32A86F3664B47842212AE177AC670"/>
            </w:placeholder>
          </w:sdtPr>
          <w:sdtEndPr>
            <w:rPr>
              <w:i/>
              <w:iCs/>
            </w:rPr>
          </w:sdtEndPr>
          <w:sdtContent>
            <w:tc>
              <w:tcPr>
                <w:tcW w:w="2305" w:type="pct"/>
                <w:tcBorders>
                  <w:top w:val="none" w:sz="0" w:space="0" w:color="auto"/>
                  <w:bottom w:val="none" w:sz="0" w:space="0" w:color="auto"/>
                  <w:right w:val="none" w:sz="0" w:space="0" w:color="auto"/>
                </w:tcBorders>
                <w:vAlign w:val="center"/>
              </w:tcPr>
              <w:p w14:paraId="2D48A53E" w14:textId="78B16561" w:rsidR="003900F9" w:rsidRPr="001D0CE2" w:rsidRDefault="008B41A2" w:rsidP="003900F9">
                <w:pPr>
                  <w:ind w:left="9"/>
                  <w:cnfStyle w:val="000000100000" w:firstRow="0" w:lastRow="0" w:firstColumn="0" w:lastColumn="0" w:oddVBand="0" w:evenVBand="0" w:oddHBand="1" w:evenHBand="0" w:firstRowFirstColumn="0" w:firstRowLastColumn="0" w:lastRowFirstColumn="0" w:lastRowLastColumn="0"/>
                </w:pPr>
                <w:hyperlink r:id="rId13" w:tooltip="[SCANIA] 3DXML Split export mode should support Classification objects(General Library, General Class)" w:history="1">
                  <w:r w:rsidR="009F1F02">
                    <w:rPr>
                      <w:rStyle w:val="Hyperlink"/>
                    </w:rPr>
                    <w:t>ER146905</w:t>
                  </w:r>
                </w:hyperlink>
              </w:p>
            </w:tc>
          </w:sdtContent>
        </w:sdt>
      </w:tr>
    </w:tbl>
    <w:p w14:paraId="6553998A" w14:textId="77777777" w:rsidR="00E7104C" w:rsidRPr="00E7104C" w:rsidRDefault="00E7104C" w:rsidP="00E7104C">
      <w:r w:rsidRPr="00E7104C">
        <w:t xml:space="preserve"> </w:t>
      </w:r>
      <w:r w:rsidRPr="00E7104C">
        <w:rPr>
          <w:rStyle w:val="HiddenTextChar"/>
        </w:rPr>
        <w:t xml:space="preserve">If this PES answers similar requirements from different customers, </w:t>
      </w:r>
      <w:r w:rsidRPr="00E7104C">
        <w:rPr>
          <w:rStyle w:val="HiddenTextChar"/>
          <w:b/>
        </w:rPr>
        <w:t>repeat the “Customer” row in the table above for each customer</w:t>
      </w:r>
      <w:r w:rsidRPr="00E7104C">
        <w:rPr>
          <w:rStyle w:val="HiddenTextChar"/>
        </w:rPr>
        <w:t>. If the requirement is internal to DS, list “DS Team” as the customer</w:t>
      </w:r>
      <w:r>
        <w:rPr>
          <w:rStyle w:val="HiddenTextChar"/>
        </w:rPr>
        <w:t>.</w:t>
      </w:r>
    </w:p>
    <w:p w14:paraId="53362F41" w14:textId="77777777" w:rsidR="001D0415" w:rsidRPr="009D5CF4" w:rsidRDefault="001041EB" w:rsidP="00EE5A6B">
      <w:pPr>
        <w:pStyle w:val="3DS2Title1"/>
      </w:pPr>
      <w:bookmarkStart w:id="13" w:name="_Toc175735794"/>
      <w:bookmarkStart w:id="14" w:name="_Toc491178326"/>
      <w:r>
        <w:t>What will the customer use this for</w:t>
      </w:r>
      <w:bookmarkEnd w:id="13"/>
    </w:p>
    <w:p w14:paraId="7243DC3C" w14:textId="77777777" w:rsidR="00B92184" w:rsidRPr="00B92184" w:rsidRDefault="00B92184" w:rsidP="001B0A3B">
      <w:pPr>
        <w:jc w:val="both"/>
        <w:rPr>
          <w:rFonts w:asciiTheme="minorHAnsi" w:hAnsiTheme="minorHAnsi" w:cstheme="minorHAnsi"/>
          <w:sz w:val="24"/>
          <w:szCs w:val="24"/>
        </w:rPr>
      </w:pPr>
      <w:r w:rsidRPr="00B92184">
        <w:rPr>
          <w:rFonts w:asciiTheme="minorHAnsi" w:hAnsiTheme="minorHAnsi" w:cstheme="minorHAnsi"/>
          <w:sz w:val="24"/>
          <w:szCs w:val="24"/>
        </w:rPr>
        <w:t>Customers handling large-scale data exchanges, such as exporting or importing extensive assemblies, may encounter failures due to server overload. This occurs when high-volume operations or queries (for example: import, navigation, open etc.) are executed simultaneously, causing performance bottlenecks.</w:t>
      </w:r>
    </w:p>
    <w:p w14:paraId="3064CE94" w14:textId="77777777" w:rsidR="00B92184" w:rsidRPr="00B92184" w:rsidRDefault="00B92184" w:rsidP="001B0A3B">
      <w:pPr>
        <w:jc w:val="both"/>
        <w:rPr>
          <w:rFonts w:asciiTheme="minorHAnsi" w:hAnsiTheme="minorHAnsi" w:cstheme="minorHAnsi"/>
          <w:sz w:val="24"/>
          <w:szCs w:val="24"/>
        </w:rPr>
      </w:pPr>
      <w:r w:rsidRPr="00B92184">
        <w:rPr>
          <w:rFonts w:asciiTheme="minorHAnsi" w:hAnsiTheme="minorHAnsi" w:cstheme="minorHAnsi"/>
          <w:sz w:val="24"/>
          <w:szCs w:val="24"/>
        </w:rPr>
        <w:t>Even if an export succeeds and generates a large 3DXML file, the subsequent import may still fail due to the sheer number of objects involved in the transaction. For cloud-based operations, this limitation is particularly critical: since R2021x FD04, imports of 3DXML files containing over 47,000 objects fail in cloud environments.</w:t>
      </w:r>
    </w:p>
    <w:p w14:paraId="2655C315" w14:textId="661CE9F2" w:rsidR="00B92184" w:rsidRPr="00B92184" w:rsidRDefault="00B92184" w:rsidP="001B0A3B">
      <w:pPr>
        <w:jc w:val="both"/>
        <w:rPr>
          <w:rFonts w:asciiTheme="minorHAnsi" w:hAnsiTheme="minorHAnsi" w:cstheme="minorHAnsi"/>
          <w:sz w:val="24"/>
          <w:szCs w:val="24"/>
        </w:rPr>
      </w:pPr>
      <w:r w:rsidRPr="00B92184">
        <w:rPr>
          <w:rFonts w:asciiTheme="minorHAnsi" w:hAnsiTheme="minorHAnsi" w:cstheme="minorHAnsi"/>
          <w:sz w:val="24"/>
          <w:szCs w:val="24"/>
        </w:rPr>
        <w:t>Currently, split export</w:t>
      </w:r>
      <w:r w:rsidR="007A7E74">
        <w:rPr>
          <w:rFonts w:asciiTheme="minorHAnsi" w:hAnsiTheme="minorHAnsi" w:cstheme="minorHAnsi"/>
          <w:sz w:val="24"/>
          <w:szCs w:val="24"/>
        </w:rPr>
        <w:t xml:space="preserve"> has limitation where </w:t>
      </w:r>
      <w:r w:rsidR="007A7E74" w:rsidRPr="001B0A3B">
        <w:rPr>
          <w:rFonts w:asciiTheme="minorHAnsi" w:hAnsiTheme="minorHAnsi" w:cstheme="minorHAnsi"/>
          <w:sz w:val="24"/>
          <w:szCs w:val="24"/>
        </w:rPr>
        <w:t xml:space="preserve">classification data (along with classified objects) cannot be split into multiple 3DXML files during </w:t>
      </w:r>
      <w:r w:rsidR="007A7E74">
        <w:rPr>
          <w:rFonts w:asciiTheme="minorHAnsi" w:hAnsiTheme="minorHAnsi" w:cstheme="minorHAnsi"/>
          <w:sz w:val="24"/>
          <w:szCs w:val="24"/>
        </w:rPr>
        <w:t xml:space="preserve">split </w:t>
      </w:r>
      <w:r w:rsidR="007A7E74" w:rsidRPr="001B0A3B">
        <w:rPr>
          <w:rFonts w:asciiTheme="minorHAnsi" w:hAnsiTheme="minorHAnsi" w:cstheme="minorHAnsi"/>
          <w:sz w:val="24"/>
          <w:szCs w:val="24"/>
        </w:rPr>
        <w:t>export</w:t>
      </w:r>
      <w:r w:rsidRPr="00B92184">
        <w:rPr>
          <w:rFonts w:asciiTheme="minorHAnsi" w:hAnsiTheme="minorHAnsi" w:cstheme="minorHAnsi"/>
          <w:sz w:val="24"/>
          <w:szCs w:val="24"/>
        </w:rPr>
        <w:t>. With this new functionality, customers will be able to split classification data and classified objects during 3DXML exports, reducing risks of failure. It will break large datasets into smaller, manageable 3DXML files, which will finally improve reliability.</w:t>
      </w:r>
    </w:p>
    <w:p w14:paraId="60BFAE92" w14:textId="46896C9F" w:rsidR="00F719BE" w:rsidRPr="0011327E" w:rsidRDefault="00B92184" w:rsidP="00B92184">
      <w:pPr>
        <w:jc w:val="both"/>
        <w:rPr>
          <w:rFonts w:asciiTheme="minorHAnsi" w:hAnsiTheme="minorHAnsi" w:cstheme="minorHAnsi"/>
          <w:sz w:val="24"/>
          <w:szCs w:val="24"/>
        </w:rPr>
      </w:pPr>
      <w:r w:rsidRPr="00B92184">
        <w:rPr>
          <w:rFonts w:asciiTheme="minorHAnsi" w:hAnsiTheme="minorHAnsi" w:cstheme="minorHAnsi"/>
          <w:sz w:val="24"/>
          <w:szCs w:val="24"/>
        </w:rPr>
        <w:t>However, it is important to note that during the export of a specific package, additional objects could still be included, meaning there is a risk of having a large number of objects for export, which could affect the 3DXML size</w:t>
      </w:r>
      <w:r w:rsidR="0011327E" w:rsidRPr="00B92184">
        <w:rPr>
          <w:rFonts w:asciiTheme="minorHAnsi" w:hAnsiTheme="minorHAnsi" w:cstheme="minorHAnsi"/>
          <w:sz w:val="24"/>
          <w:szCs w:val="24"/>
        </w:rPr>
        <w:t>.</w:t>
      </w:r>
      <w:r w:rsidR="00F719BE" w:rsidRPr="0011327E">
        <w:rPr>
          <w:rStyle w:val="HiddenTextChar"/>
          <w:rFonts w:asciiTheme="minorHAnsi" w:hAnsiTheme="minorHAnsi" w:cstheme="minorHAnsi"/>
          <w:sz w:val="24"/>
          <w:szCs w:val="24"/>
        </w:rPr>
        <w:t>Summarize the need for the function. Explain here how the function fits into the customer’s use case and how it enables or improves the ability of the customer to perform their activities. Define the end user profiles to which this function applies.</w:t>
      </w:r>
    </w:p>
    <w:p w14:paraId="255E3968" w14:textId="781CDC3B" w:rsidR="0032050B" w:rsidRDefault="001D0415" w:rsidP="0032050B">
      <w:pPr>
        <w:pStyle w:val="3DS2Title1"/>
      </w:pPr>
      <w:bookmarkStart w:id="15" w:name="_Toc492890878"/>
      <w:bookmarkStart w:id="16" w:name="_Toc492890903"/>
      <w:bookmarkStart w:id="17" w:name="_Toc494182279"/>
      <w:bookmarkStart w:id="18" w:name="_Toc527023810"/>
      <w:bookmarkStart w:id="19" w:name="_Toc175735795"/>
      <w:bookmarkEnd w:id="14"/>
      <w:r w:rsidRPr="00DD6C21">
        <w:t>What the function will do</w:t>
      </w:r>
      <w:bookmarkEnd w:id="15"/>
      <w:bookmarkEnd w:id="16"/>
      <w:bookmarkEnd w:id="17"/>
      <w:bookmarkEnd w:id="18"/>
      <w:bookmarkEnd w:id="19"/>
    </w:p>
    <w:p w14:paraId="0639ADAB" w14:textId="6811601E" w:rsidR="0032050B" w:rsidRPr="0032050B" w:rsidRDefault="0032050B" w:rsidP="00B92184">
      <w:pPr>
        <w:jc w:val="both"/>
        <w:rPr>
          <w:rFonts w:asciiTheme="minorHAnsi" w:hAnsiTheme="minorHAnsi" w:cstheme="minorHAnsi"/>
          <w:sz w:val="24"/>
          <w:szCs w:val="24"/>
        </w:rPr>
      </w:pPr>
      <w:r w:rsidRPr="0032050B">
        <w:rPr>
          <w:rFonts w:asciiTheme="minorHAnsi" w:hAnsiTheme="minorHAnsi" w:cstheme="minorHAnsi"/>
          <w:sz w:val="24"/>
          <w:szCs w:val="24"/>
        </w:rPr>
        <w:t xml:space="preserve">For better understanding of Classification Data, its use-cases and methodologies, refer </w:t>
      </w:r>
      <w:hyperlink r:id="rId14" w:tooltip="PES for Library data exchange" w:history="1">
        <w:r w:rsidR="005B1890">
          <w:rPr>
            <w:rStyle w:val="Hyperlink"/>
          </w:rPr>
          <w:t>PES_0000072521</w:t>
        </w:r>
        <w:r w:rsidR="005B1890" w:rsidRPr="005B1890">
          <w:rPr>
            <w:rStyle w:val="Hyperlink"/>
            <w:color w:val="auto"/>
            <w:u w:val="none"/>
          </w:rPr>
          <w:t>.</w:t>
        </w:r>
      </w:hyperlink>
      <w:r w:rsidR="00CB1B5B">
        <w:rPr>
          <w:rStyle w:val="Hyperlink"/>
          <w:color w:val="auto"/>
          <w:u w:val="none"/>
        </w:rPr>
        <w:t xml:space="preserve"> </w:t>
      </w:r>
      <w:r w:rsidR="00CB1B5B" w:rsidRPr="008F6285">
        <w:rPr>
          <w:rStyle w:val="Hyperlink"/>
          <w:rFonts w:asciiTheme="minorHAnsi" w:hAnsiTheme="minorHAnsi" w:cstheme="minorHAnsi"/>
          <w:color w:val="auto"/>
          <w:sz w:val="24"/>
          <w:szCs w:val="24"/>
          <w:u w:val="none"/>
        </w:rPr>
        <w:t>Similarly, to understand the split functionality in detail, refer</w:t>
      </w:r>
      <w:r w:rsidR="00CB1B5B" w:rsidRPr="008F6285">
        <w:rPr>
          <w:rStyle w:val="Hyperlink"/>
          <w:color w:val="auto"/>
          <w:sz w:val="24"/>
          <w:szCs w:val="24"/>
          <w:u w:val="none"/>
        </w:rPr>
        <w:t xml:space="preserve"> </w:t>
      </w:r>
      <w:hyperlink r:id="rId15" w:tooltip="PES_ENOVIA_R2023xBeta2_FUN123351_3dxml_exchanges_ SplitDuringExport_V1.docx" w:history="1">
        <w:r w:rsidR="00CB1B5B">
          <w:rPr>
            <w:rStyle w:val="Hyperlink"/>
          </w:rPr>
          <w:t>PES_0000098779</w:t>
        </w:r>
        <w:r w:rsidR="008F6285" w:rsidRPr="008F6285">
          <w:rPr>
            <w:rStyle w:val="Hyperlink"/>
            <w:rFonts w:asciiTheme="minorHAnsi" w:hAnsiTheme="minorHAnsi" w:cstheme="minorHAnsi"/>
            <w:u w:val="none"/>
          </w:rPr>
          <w:t xml:space="preserve"> </w:t>
        </w:r>
        <w:r w:rsidR="008F6285" w:rsidRPr="008F6285">
          <w:rPr>
            <w:rStyle w:val="Hyperlink"/>
            <w:rFonts w:asciiTheme="minorHAnsi" w:hAnsiTheme="minorHAnsi" w:cstheme="minorHAnsi"/>
            <w:color w:val="auto"/>
            <w:sz w:val="24"/>
            <w:szCs w:val="24"/>
            <w:u w:val="none"/>
          </w:rPr>
          <w:t>and</w:t>
        </w:r>
        <w:r w:rsidR="008F6285" w:rsidRPr="008F6285">
          <w:rPr>
            <w:rStyle w:val="Hyperlink"/>
            <w:color w:val="auto"/>
            <w:sz w:val="24"/>
            <w:szCs w:val="24"/>
            <w:u w:val="none"/>
          </w:rPr>
          <w:t xml:space="preserve"> </w:t>
        </w:r>
        <w:hyperlink r:id="rId16" w:tooltip="PES_ENOVIA_R2022xFD02_FUN120054_3dxml_exchanges_ SplitDuringExport" w:history="1">
          <w:r w:rsidR="008F6285">
            <w:rPr>
              <w:rStyle w:val="Hyperlink"/>
            </w:rPr>
            <w:t>PES_0000095917</w:t>
          </w:r>
        </w:hyperlink>
        <w:r w:rsidR="00CB1B5B" w:rsidRPr="00CB1B5B">
          <w:rPr>
            <w:rStyle w:val="Hyperlink"/>
            <w:color w:val="auto"/>
            <w:u w:val="none"/>
          </w:rPr>
          <w:t>.</w:t>
        </w:r>
      </w:hyperlink>
    </w:p>
    <w:p w14:paraId="5E1508C3" w14:textId="7BFA547A" w:rsidR="001B0A3B" w:rsidRPr="005860B8" w:rsidRDefault="008706E4" w:rsidP="005860B8">
      <w:pPr>
        <w:spacing w:line="240" w:lineRule="auto"/>
        <w:jc w:val="both"/>
        <w:rPr>
          <w:rStyle w:val="Strong"/>
          <w:rFonts w:asciiTheme="minorHAnsi" w:hAnsiTheme="minorHAnsi" w:cstheme="minorHAnsi"/>
          <w:b w:val="0"/>
          <w:bCs w:val="0"/>
          <w:sz w:val="24"/>
          <w:szCs w:val="24"/>
        </w:rPr>
      </w:pPr>
      <w:r w:rsidRPr="008706E4">
        <w:rPr>
          <w:rFonts w:asciiTheme="minorHAnsi" w:hAnsiTheme="minorHAnsi" w:cstheme="minorHAnsi"/>
          <w:sz w:val="24"/>
          <w:szCs w:val="24"/>
        </w:rPr>
        <w:t>With this enhancement, when user exports classification data alongside classified objects while the split export option is enabled, the system will generate multiple 3DXML files based on the specified packet size. Among these files</w:t>
      </w:r>
      <w:r w:rsidR="001B412D">
        <w:rPr>
          <w:rFonts w:asciiTheme="minorHAnsi" w:hAnsiTheme="minorHAnsi" w:cstheme="minorHAnsi"/>
          <w:sz w:val="24"/>
          <w:szCs w:val="24"/>
        </w:rPr>
        <w:t xml:space="preserve">, </w:t>
      </w:r>
      <w:r w:rsidR="001B412D" w:rsidRPr="001B412D">
        <w:rPr>
          <w:rFonts w:asciiTheme="minorHAnsi" w:hAnsiTheme="minorHAnsi" w:cstheme="minorHAnsi"/>
          <w:b/>
          <w:bCs/>
          <w:sz w:val="24"/>
          <w:szCs w:val="24"/>
        </w:rPr>
        <w:t>one dedicated 3DXML</w:t>
      </w:r>
      <w:r w:rsidR="001B412D" w:rsidRPr="001B412D">
        <w:rPr>
          <w:rFonts w:asciiTheme="minorHAnsi" w:hAnsiTheme="minorHAnsi" w:cstheme="minorHAnsi"/>
          <w:sz w:val="24"/>
          <w:szCs w:val="24"/>
        </w:rPr>
        <w:t xml:space="preserve"> will contain </w:t>
      </w:r>
      <w:r w:rsidR="001B412D" w:rsidRPr="001B412D">
        <w:rPr>
          <w:rFonts w:asciiTheme="minorHAnsi" w:hAnsiTheme="minorHAnsi" w:cstheme="minorHAnsi"/>
          <w:b/>
          <w:bCs/>
          <w:sz w:val="24"/>
          <w:szCs w:val="24"/>
        </w:rPr>
        <w:t>only classification data</w:t>
      </w:r>
      <w:r w:rsidR="001B412D" w:rsidRPr="001B412D">
        <w:rPr>
          <w:rFonts w:asciiTheme="minorHAnsi" w:hAnsiTheme="minorHAnsi" w:cstheme="minorHAnsi"/>
          <w:sz w:val="24"/>
          <w:szCs w:val="24"/>
        </w:rPr>
        <w:t xml:space="preserve"> (</w:t>
      </w:r>
      <w:r w:rsidR="001B412D">
        <w:rPr>
          <w:rFonts w:asciiTheme="minorHAnsi" w:hAnsiTheme="minorHAnsi" w:cstheme="minorHAnsi"/>
          <w:sz w:val="24"/>
          <w:szCs w:val="24"/>
        </w:rPr>
        <w:t>‘</w:t>
      </w:r>
      <w:r w:rsidR="001B412D" w:rsidRPr="001B412D">
        <w:rPr>
          <w:rFonts w:asciiTheme="minorHAnsi" w:hAnsiTheme="minorHAnsi" w:cstheme="minorHAnsi"/>
          <w:sz w:val="24"/>
          <w:szCs w:val="24"/>
        </w:rPr>
        <w:t>General Library</w:t>
      </w:r>
      <w:r w:rsidR="001B412D">
        <w:rPr>
          <w:rFonts w:asciiTheme="minorHAnsi" w:hAnsiTheme="minorHAnsi" w:cstheme="minorHAnsi"/>
          <w:sz w:val="24"/>
          <w:szCs w:val="24"/>
        </w:rPr>
        <w:t>’</w:t>
      </w:r>
      <w:r w:rsidR="001B412D" w:rsidRPr="001B412D">
        <w:rPr>
          <w:rFonts w:asciiTheme="minorHAnsi" w:hAnsiTheme="minorHAnsi" w:cstheme="minorHAnsi"/>
          <w:sz w:val="24"/>
          <w:szCs w:val="24"/>
        </w:rPr>
        <w:t xml:space="preserve">, </w:t>
      </w:r>
      <w:r w:rsidR="001B412D">
        <w:rPr>
          <w:rFonts w:asciiTheme="minorHAnsi" w:hAnsiTheme="minorHAnsi" w:cstheme="minorHAnsi"/>
          <w:sz w:val="24"/>
          <w:szCs w:val="24"/>
        </w:rPr>
        <w:t>‘</w:t>
      </w:r>
      <w:r w:rsidR="001B412D" w:rsidRPr="001B412D">
        <w:rPr>
          <w:rFonts w:asciiTheme="minorHAnsi" w:hAnsiTheme="minorHAnsi" w:cstheme="minorHAnsi"/>
          <w:sz w:val="24"/>
          <w:szCs w:val="24"/>
        </w:rPr>
        <w:t>General Class</w:t>
      </w:r>
      <w:r w:rsidR="001B412D">
        <w:rPr>
          <w:rFonts w:asciiTheme="minorHAnsi" w:hAnsiTheme="minorHAnsi" w:cstheme="minorHAnsi"/>
          <w:sz w:val="24"/>
          <w:szCs w:val="24"/>
        </w:rPr>
        <w:t>’</w:t>
      </w:r>
      <w:r w:rsidR="001B412D" w:rsidRPr="001B412D">
        <w:rPr>
          <w:rFonts w:asciiTheme="minorHAnsi" w:hAnsiTheme="minorHAnsi" w:cstheme="minorHAnsi"/>
          <w:sz w:val="24"/>
          <w:szCs w:val="24"/>
        </w:rPr>
        <w:t xml:space="preserve">, and </w:t>
      </w:r>
      <w:r w:rsidR="001B412D">
        <w:rPr>
          <w:rFonts w:asciiTheme="minorHAnsi" w:hAnsiTheme="minorHAnsi" w:cstheme="minorHAnsi"/>
          <w:sz w:val="24"/>
          <w:szCs w:val="24"/>
        </w:rPr>
        <w:t>‘</w:t>
      </w:r>
      <w:r w:rsidR="001B412D" w:rsidRPr="001B412D">
        <w:rPr>
          <w:rFonts w:asciiTheme="minorHAnsi" w:hAnsiTheme="minorHAnsi" w:cstheme="minorHAnsi"/>
          <w:sz w:val="24"/>
          <w:szCs w:val="24"/>
        </w:rPr>
        <w:t>Subclass</w:t>
      </w:r>
      <w:r w:rsidR="001B412D">
        <w:rPr>
          <w:rFonts w:asciiTheme="minorHAnsi" w:hAnsiTheme="minorHAnsi" w:cstheme="minorHAnsi"/>
          <w:sz w:val="24"/>
          <w:szCs w:val="24"/>
        </w:rPr>
        <w:t>’</w:t>
      </w:r>
      <w:r w:rsidR="001B412D" w:rsidRPr="001B412D">
        <w:rPr>
          <w:rFonts w:asciiTheme="minorHAnsi" w:hAnsiTheme="minorHAnsi" w:cstheme="minorHAnsi"/>
          <w:sz w:val="24"/>
          <w:szCs w:val="24"/>
        </w:rPr>
        <w:t>).</w:t>
      </w:r>
      <w:r w:rsidR="001B412D">
        <w:rPr>
          <w:rFonts w:asciiTheme="minorHAnsi" w:hAnsiTheme="minorHAnsi" w:cstheme="minorHAnsi"/>
          <w:sz w:val="24"/>
          <w:szCs w:val="24"/>
        </w:rPr>
        <w:t xml:space="preserve"> </w:t>
      </w:r>
      <w:r w:rsidR="001B412D" w:rsidRPr="001B412D">
        <w:rPr>
          <w:rFonts w:asciiTheme="minorHAnsi" w:hAnsiTheme="minorHAnsi" w:cstheme="minorHAnsi"/>
          <w:sz w:val="24"/>
          <w:szCs w:val="24"/>
        </w:rPr>
        <w:t>The ‘Classified Item’ relationships will be exported alongside the classified objects in the remaining 3DXML files.</w:t>
      </w:r>
    </w:p>
    <w:p w14:paraId="6DA82C15" w14:textId="419DCED8" w:rsidR="001B412D" w:rsidRPr="001B412D" w:rsidRDefault="001B412D" w:rsidP="001B412D">
      <w:pPr>
        <w:spacing w:after="0" w:line="240" w:lineRule="auto"/>
        <w:jc w:val="both"/>
        <w:rPr>
          <w:rFonts w:asciiTheme="minorHAnsi" w:hAnsiTheme="minorHAnsi" w:cstheme="minorHAnsi"/>
          <w:sz w:val="28"/>
          <w:szCs w:val="28"/>
        </w:rPr>
      </w:pPr>
      <w:r w:rsidRPr="001B412D">
        <w:rPr>
          <w:rStyle w:val="Strong"/>
          <w:rFonts w:asciiTheme="minorHAnsi" w:hAnsiTheme="minorHAnsi" w:cstheme="minorHAnsi"/>
          <w:sz w:val="24"/>
          <w:szCs w:val="24"/>
        </w:rPr>
        <w:lastRenderedPageBreak/>
        <w:t>Import Workflow:</w:t>
      </w:r>
    </w:p>
    <w:p w14:paraId="06A8F383" w14:textId="3C499364" w:rsidR="001B412D" w:rsidRPr="001B412D" w:rsidRDefault="001B412D" w:rsidP="001B412D">
      <w:pPr>
        <w:spacing w:after="0" w:line="240" w:lineRule="auto"/>
        <w:jc w:val="both"/>
        <w:rPr>
          <w:rFonts w:asciiTheme="minorHAnsi" w:hAnsiTheme="minorHAnsi" w:cstheme="minorHAnsi"/>
          <w:sz w:val="24"/>
          <w:szCs w:val="24"/>
        </w:rPr>
      </w:pPr>
      <w:r w:rsidRPr="001B412D">
        <w:rPr>
          <w:rFonts w:asciiTheme="minorHAnsi" w:hAnsiTheme="minorHAnsi" w:cstheme="minorHAnsi"/>
          <w:sz w:val="24"/>
          <w:szCs w:val="24"/>
        </w:rPr>
        <w:t>To ensure complete classification data import (including classified objects), users must follow this sequence:</w:t>
      </w:r>
    </w:p>
    <w:p w14:paraId="03D65CBC" w14:textId="5434AABC" w:rsidR="001B412D" w:rsidRPr="001B412D" w:rsidRDefault="001B412D" w:rsidP="001B412D">
      <w:pPr>
        <w:pStyle w:val="ListParagraph"/>
        <w:numPr>
          <w:ilvl w:val="0"/>
          <w:numId w:val="22"/>
        </w:numPr>
        <w:spacing w:after="0" w:line="240" w:lineRule="auto"/>
        <w:jc w:val="both"/>
        <w:rPr>
          <w:rFonts w:cstheme="minorHAnsi"/>
          <w:sz w:val="24"/>
          <w:szCs w:val="24"/>
        </w:rPr>
      </w:pPr>
      <w:r w:rsidRPr="001B412D">
        <w:rPr>
          <w:rFonts w:cstheme="minorHAnsi"/>
          <w:sz w:val="24"/>
          <w:szCs w:val="24"/>
        </w:rPr>
        <w:t>First, import the 3DXML file containing only classification data.</w:t>
      </w:r>
    </w:p>
    <w:p w14:paraId="7174D253" w14:textId="2EBA4DDB" w:rsidR="001B412D" w:rsidRPr="001B412D" w:rsidRDefault="001B412D" w:rsidP="001B412D">
      <w:pPr>
        <w:pStyle w:val="ListParagraph"/>
        <w:numPr>
          <w:ilvl w:val="0"/>
          <w:numId w:val="22"/>
        </w:numPr>
        <w:spacing w:after="0" w:line="240" w:lineRule="auto"/>
        <w:jc w:val="both"/>
        <w:rPr>
          <w:rFonts w:cstheme="minorHAnsi"/>
          <w:sz w:val="24"/>
          <w:szCs w:val="24"/>
        </w:rPr>
      </w:pPr>
      <w:r w:rsidRPr="001B412D">
        <w:rPr>
          <w:rFonts w:cstheme="minorHAnsi"/>
          <w:sz w:val="24"/>
          <w:szCs w:val="24"/>
        </w:rPr>
        <w:t>Subsequently, import the other 3DXML files (containing classified objects).</w:t>
      </w:r>
    </w:p>
    <w:p w14:paraId="2C43834A" w14:textId="77777777" w:rsidR="001B412D" w:rsidRDefault="001B412D" w:rsidP="001B412D">
      <w:pPr>
        <w:spacing w:after="0" w:line="240" w:lineRule="auto"/>
        <w:jc w:val="both"/>
        <w:rPr>
          <w:rFonts w:asciiTheme="minorHAnsi" w:hAnsiTheme="minorHAnsi" w:cstheme="minorHAnsi"/>
          <w:sz w:val="24"/>
          <w:szCs w:val="24"/>
        </w:rPr>
      </w:pPr>
      <w:r w:rsidRPr="001B412D">
        <w:rPr>
          <w:rFonts w:asciiTheme="minorHAnsi" w:hAnsiTheme="minorHAnsi" w:cstheme="minorHAnsi"/>
          <w:b/>
          <w:bCs/>
          <w:color w:val="FF0000"/>
          <w:sz w:val="24"/>
          <w:szCs w:val="24"/>
        </w:rPr>
        <w:t>Note:</w:t>
      </w:r>
      <w:r w:rsidRPr="001B412D">
        <w:rPr>
          <w:rFonts w:asciiTheme="minorHAnsi" w:hAnsiTheme="minorHAnsi" w:cstheme="minorHAnsi"/>
          <w:color w:val="FF0000"/>
          <w:sz w:val="24"/>
          <w:szCs w:val="24"/>
        </w:rPr>
        <w:t xml:space="preserve"> </w:t>
      </w:r>
      <w:r w:rsidRPr="001B412D">
        <w:rPr>
          <w:rFonts w:asciiTheme="minorHAnsi" w:hAnsiTheme="minorHAnsi" w:cstheme="minorHAnsi"/>
          <w:sz w:val="24"/>
          <w:szCs w:val="24"/>
        </w:rPr>
        <w:t>This sequence will be documented in the export report for clarity.</w:t>
      </w:r>
    </w:p>
    <w:p w14:paraId="52D81C8C" w14:textId="77777777" w:rsidR="001B412D" w:rsidRDefault="001B412D" w:rsidP="001B412D">
      <w:pPr>
        <w:spacing w:after="0" w:line="240" w:lineRule="auto"/>
        <w:jc w:val="both"/>
        <w:rPr>
          <w:rFonts w:asciiTheme="minorHAnsi" w:hAnsiTheme="minorHAnsi" w:cstheme="minorHAnsi"/>
          <w:sz w:val="24"/>
          <w:szCs w:val="24"/>
        </w:rPr>
      </w:pPr>
    </w:p>
    <w:p w14:paraId="4558F537" w14:textId="77777777" w:rsidR="001B412D" w:rsidRDefault="001B412D" w:rsidP="001B412D">
      <w:pPr>
        <w:spacing w:after="0" w:line="240" w:lineRule="auto"/>
        <w:jc w:val="both"/>
        <w:rPr>
          <w:rFonts w:asciiTheme="minorHAnsi" w:hAnsiTheme="minorHAnsi" w:cstheme="minorHAnsi"/>
          <w:sz w:val="24"/>
          <w:szCs w:val="24"/>
        </w:rPr>
      </w:pPr>
      <w:r w:rsidRPr="001B412D">
        <w:rPr>
          <w:rStyle w:val="Strong"/>
          <w:rFonts w:asciiTheme="minorHAnsi" w:hAnsiTheme="minorHAnsi" w:cstheme="minorHAnsi"/>
          <w:sz w:val="24"/>
          <w:szCs w:val="24"/>
          <w:bdr w:val="none" w:sz="0" w:space="0" w:color="auto" w:frame="1"/>
        </w:rPr>
        <w:t>Import Behavior:</w:t>
      </w:r>
    </w:p>
    <w:p w14:paraId="211FA71E" w14:textId="527ADB9B" w:rsidR="001B412D" w:rsidRPr="001B412D" w:rsidRDefault="001B412D" w:rsidP="001B412D">
      <w:pPr>
        <w:pStyle w:val="ListParagraph"/>
        <w:numPr>
          <w:ilvl w:val="0"/>
          <w:numId w:val="24"/>
        </w:numPr>
        <w:spacing w:after="0" w:line="240" w:lineRule="auto"/>
        <w:jc w:val="both"/>
        <w:rPr>
          <w:rFonts w:cstheme="minorHAnsi"/>
          <w:sz w:val="24"/>
          <w:szCs w:val="24"/>
        </w:rPr>
      </w:pPr>
      <w:r w:rsidRPr="001B412D">
        <w:rPr>
          <w:rFonts w:cstheme="minorHAnsi"/>
          <w:color w:val="3D3D3D"/>
          <w:sz w:val="24"/>
          <w:szCs w:val="24"/>
        </w:rPr>
        <w:t>If a user imports</w:t>
      </w:r>
      <w:r w:rsidRPr="001B412D">
        <w:rPr>
          <w:rStyle w:val="Strong"/>
          <w:rFonts w:cstheme="minorHAnsi"/>
          <w:b w:val="0"/>
          <w:bCs w:val="0"/>
          <w:color w:val="3D3D3D"/>
          <w:sz w:val="24"/>
          <w:szCs w:val="24"/>
          <w:bdr w:val="none" w:sz="0" w:space="0" w:color="auto" w:frame="1"/>
        </w:rPr>
        <w:t xml:space="preserve"> the </w:t>
      </w:r>
      <w:r>
        <w:rPr>
          <w:rStyle w:val="Strong"/>
          <w:rFonts w:cstheme="minorHAnsi"/>
          <w:b w:val="0"/>
          <w:bCs w:val="0"/>
          <w:color w:val="3D3D3D"/>
          <w:sz w:val="24"/>
          <w:szCs w:val="24"/>
          <w:bdr w:val="none" w:sz="0" w:space="0" w:color="auto" w:frame="1"/>
        </w:rPr>
        <w:t xml:space="preserve">3DXML containing </w:t>
      </w:r>
      <w:r w:rsidRPr="001B412D">
        <w:rPr>
          <w:rStyle w:val="Strong"/>
          <w:rFonts w:cstheme="minorHAnsi"/>
          <w:b w:val="0"/>
          <w:bCs w:val="0"/>
          <w:color w:val="3D3D3D"/>
          <w:sz w:val="24"/>
          <w:szCs w:val="24"/>
          <w:bdr w:val="none" w:sz="0" w:space="0" w:color="auto" w:frame="1"/>
        </w:rPr>
        <w:t>classified object</w:t>
      </w:r>
      <w:r>
        <w:rPr>
          <w:rStyle w:val="Strong"/>
          <w:rFonts w:cstheme="minorHAnsi"/>
          <w:b w:val="0"/>
          <w:bCs w:val="0"/>
          <w:color w:val="3D3D3D"/>
          <w:sz w:val="24"/>
          <w:szCs w:val="24"/>
          <w:bdr w:val="none" w:sz="0" w:space="0" w:color="auto" w:frame="1"/>
        </w:rPr>
        <w:t xml:space="preserve">s </w:t>
      </w:r>
      <w:r w:rsidRPr="001B412D">
        <w:rPr>
          <w:rFonts w:cstheme="minorHAnsi"/>
          <w:color w:val="3D3D3D"/>
          <w:sz w:val="24"/>
          <w:szCs w:val="24"/>
        </w:rPr>
        <w:t>(skipping the classification data file), the import will still succeed</w:t>
      </w:r>
      <w:r>
        <w:rPr>
          <w:rFonts w:cstheme="minorHAnsi"/>
          <w:color w:val="3D3D3D"/>
          <w:sz w:val="24"/>
          <w:szCs w:val="24"/>
        </w:rPr>
        <w:t>. B</w:t>
      </w:r>
      <w:r w:rsidRPr="001B412D">
        <w:rPr>
          <w:rFonts w:cstheme="minorHAnsi"/>
          <w:color w:val="3D3D3D"/>
          <w:sz w:val="24"/>
          <w:szCs w:val="24"/>
        </w:rPr>
        <w:t>ut it will function as a </w:t>
      </w:r>
      <w:r w:rsidRPr="001B412D">
        <w:rPr>
          <w:rStyle w:val="Strong"/>
          <w:rFonts w:cstheme="minorHAnsi"/>
          <w:color w:val="3D3D3D"/>
          <w:sz w:val="24"/>
          <w:szCs w:val="24"/>
          <w:bdr w:val="none" w:sz="0" w:space="0" w:color="auto" w:frame="1"/>
        </w:rPr>
        <w:t>"Classified Object Only"</w:t>
      </w:r>
      <w:r w:rsidRPr="001B412D">
        <w:rPr>
          <w:rFonts w:cstheme="minorHAnsi"/>
          <w:color w:val="3D3D3D"/>
          <w:sz w:val="24"/>
          <w:szCs w:val="24"/>
        </w:rPr>
        <w:t> use case, </w:t>
      </w:r>
      <w:r w:rsidRPr="001B412D">
        <w:rPr>
          <w:rStyle w:val="Strong"/>
          <w:rFonts w:cstheme="minorHAnsi"/>
          <w:b w:val="0"/>
          <w:bCs w:val="0"/>
          <w:color w:val="3D3D3D"/>
          <w:sz w:val="24"/>
          <w:szCs w:val="24"/>
          <w:bdr w:val="none" w:sz="0" w:space="0" w:color="auto" w:frame="1"/>
        </w:rPr>
        <w:t>ignoring the ‘Classified Item’ relations</w:t>
      </w:r>
      <w:r w:rsidR="007A7E74">
        <w:rPr>
          <w:rStyle w:val="Strong"/>
          <w:rFonts w:cstheme="minorHAnsi"/>
          <w:b w:val="0"/>
          <w:bCs w:val="0"/>
          <w:color w:val="3D3D3D"/>
          <w:sz w:val="24"/>
          <w:szCs w:val="24"/>
          <w:bdr w:val="none" w:sz="0" w:space="0" w:color="auto" w:frame="1"/>
        </w:rPr>
        <w:t xml:space="preserve"> and classification extensions on classified objects</w:t>
      </w:r>
      <w:r w:rsidRPr="001B412D">
        <w:rPr>
          <w:rFonts w:cstheme="minorHAnsi"/>
          <w:color w:val="3D3D3D"/>
          <w:sz w:val="24"/>
          <w:szCs w:val="24"/>
        </w:rPr>
        <w:t>.</w:t>
      </w:r>
    </w:p>
    <w:p w14:paraId="574C20CE" w14:textId="14EA0A03" w:rsidR="001B412D" w:rsidRPr="001B0A3B" w:rsidRDefault="001B412D" w:rsidP="001B0A3B">
      <w:pPr>
        <w:pStyle w:val="ListParagraph"/>
        <w:numPr>
          <w:ilvl w:val="0"/>
          <w:numId w:val="24"/>
        </w:numPr>
        <w:spacing w:line="240" w:lineRule="auto"/>
        <w:jc w:val="both"/>
        <w:rPr>
          <w:rFonts w:cstheme="minorHAnsi"/>
          <w:sz w:val="24"/>
          <w:szCs w:val="24"/>
        </w:rPr>
      </w:pPr>
      <w:r w:rsidRPr="001B412D">
        <w:rPr>
          <w:rFonts w:cstheme="minorHAnsi"/>
          <w:color w:val="3D3D3D"/>
          <w:sz w:val="24"/>
          <w:szCs w:val="24"/>
        </w:rPr>
        <w:t>If the </w:t>
      </w:r>
      <w:r w:rsidRPr="001B412D">
        <w:rPr>
          <w:rStyle w:val="Strong"/>
          <w:rFonts w:cstheme="minorHAnsi"/>
          <w:b w:val="0"/>
          <w:bCs w:val="0"/>
          <w:color w:val="3D3D3D"/>
          <w:sz w:val="24"/>
          <w:szCs w:val="24"/>
          <w:bdr w:val="none" w:sz="0" w:space="0" w:color="auto" w:frame="1"/>
        </w:rPr>
        <w:t>classification data 3DXML is imported </w:t>
      </w:r>
      <w:r w:rsidRPr="001B412D">
        <w:rPr>
          <w:rStyle w:val="Emphasis"/>
          <w:rFonts w:cstheme="minorHAnsi"/>
          <w:b/>
          <w:bCs/>
          <w:color w:val="3D3D3D"/>
          <w:sz w:val="24"/>
          <w:szCs w:val="24"/>
          <w:bdr w:val="none" w:sz="0" w:space="0" w:color="auto" w:frame="1"/>
        </w:rPr>
        <w:t>after</w:t>
      </w:r>
      <w:r w:rsidRPr="001B412D">
        <w:rPr>
          <w:rStyle w:val="Strong"/>
          <w:rFonts w:cstheme="minorHAnsi"/>
          <w:b w:val="0"/>
          <w:bCs w:val="0"/>
          <w:color w:val="3D3D3D"/>
          <w:sz w:val="24"/>
          <w:szCs w:val="24"/>
          <w:bdr w:val="none" w:sz="0" w:space="0" w:color="auto" w:frame="1"/>
        </w:rPr>
        <w:t> the classified objects</w:t>
      </w:r>
      <w:r w:rsidRPr="001B412D">
        <w:rPr>
          <w:rFonts w:cstheme="minorHAnsi"/>
          <w:color w:val="3D3D3D"/>
          <w:sz w:val="24"/>
          <w:szCs w:val="24"/>
        </w:rPr>
        <w:t>, users must </w:t>
      </w:r>
      <w:r w:rsidRPr="001B412D">
        <w:rPr>
          <w:rStyle w:val="Strong"/>
          <w:rFonts w:cstheme="minorHAnsi"/>
          <w:color w:val="3D3D3D"/>
          <w:sz w:val="24"/>
          <w:szCs w:val="24"/>
          <w:bdr w:val="none" w:sz="0" w:space="0" w:color="auto" w:frame="1"/>
        </w:rPr>
        <w:t>re-import the classified object 3DXMLs</w:t>
      </w:r>
      <w:r w:rsidRPr="001B412D">
        <w:rPr>
          <w:rFonts w:cstheme="minorHAnsi"/>
          <w:color w:val="3D3D3D"/>
          <w:sz w:val="24"/>
          <w:szCs w:val="24"/>
        </w:rPr>
        <w:t> to fully reconstruct the </w:t>
      </w:r>
      <w:r w:rsidRPr="001B0A3B">
        <w:rPr>
          <w:rStyle w:val="Strong"/>
          <w:rFonts w:cstheme="minorHAnsi"/>
          <w:b w:val="0"/>
          <w:bCs w:val="0"/>
          <w:color w:val="3D3D3D"/>
          <w:sz w:val="24"/>
          <w:szCs w:val="24"/>
          <w:bdr w:val="none" w:sz="0" w:space="0" w:color="auto" w:frame="1"/>
        </w:rPr>
        <w:t>complete classification structure</w:t>
      </w:r>
      <w:r w:rsidRPr="001B412D">
        <w:rPr>
          <w:rFonts w:cstheme="minorHAnsi"/>
          <w:color w:val="3D3D3D"/>
          <w:sz w:val="24"/>
          <w:szCs w:val="24"/>
        </w:rPr>
        <w:t>.</w:t>
      </w:r>
    </w:p>
    <w:p w14:paraId="1A176B05" w14:textId="77777777" w:rsidR="008F2531" w:rsidRDefault="006A343F" w:rsidP="007A7E74">
      <w:pPr>
        <w:pStyle w:val="3DS2Title2"/>
        <w:spacing w:after="240"/>
      </w:pPr>
      <w:bookmarkStart w:id="20" w:name="_Toc494182280"/>
      <w:bookmarkStart w:id="21" w:name="_Toc492890904"/>
      <w:r>
        <w:t>Concepts</w:t>
      </w:r>
      <w:bookmarkStart w:id="22" w:name="_Toc50465467"/>
      <w:bookmarkStart w:id="23" w:name="_Toc50734529"/>
      <w:bookmarkStart w:id="24" w:name="_Toc52877215"/>
      <w:bookmarkEnd w:id="20"/>
    </w:p>
    <w:p w14:paraId="3B45958F" w14:textId="4D8DFC3E" w:rsidR="00321FB9" w:rsidRPr="001B0A3B" w:rsidRDefault="00321FB9" w:rsidP="00321FB9">
      <w:pPr>
        <w:pStyle w:val="ListParagraph"/>
        <w:numPr>
          <w:ilvl w:val="0"/>
          <w:numId w:val="15"/>
        </w:numPr>
        <w:jc w:val="both"/>
        <w:rPr>
          <w:b/>
          <w:bCs/>
          <w:sz w:val="24"/>
          <w:szCs w:val="24"/>
        </w:rPr>
      </w:pPr>
      <w:r w:rsidRPr="001B0A3B">
        <w:rPr>
          <w:b/>
          <w:bCs/>
          <w:sz w:val="24"/>
          <w:szCs w:val="24"/>
        </w:rPr>
        <w:t xml:space="preserve">3DXML with Authoring: </w:t>
      </w:r>
      <w:r w:rsidRPr="001B0A3B">
        <w:rPr>
          <w:sz w:val="24"/>
          <w:szCs w:val="24"/>
        </w:rPr>
        <w:t>A 3D XML file encapsulating a PLM Briefcase is called 3DXML with Authoring. This file enables to exchange data between two PLM repositories (R1.X+n) without having lost of information. This file is generated thanks to export command from VPM Navigator, Search result window or from Export batch utility.</w:t>
      </w:r>
    </w:p>
    <w:p w14:paraId="77875574" w14:textId="0AAE5933" w:rsidR="00321FB9" w:rsidRPr="00E41B92" w:rsidRDefault="00321FB9" w:rsidP="00321FB9">
      <w:pPr>
        <w:pStyle w:val="ListParagraph"/>
        <w:numPr>
          <w:ilvl w:val="0"/>
          <w:numId w:val="15"/>
        </w:numPr>
        <w:jc w:val="both"/>
        <w:rPr>
          <w:b/>
          <w:bCs/>
          <w:sz w:val="24"/>
          <w:szCs w:val="24"/>
        </w:rPr>
      </w:pPr>
      <w:r w:rsidRPr="001B0A3B">
        <w:rPr>
          <w:b/>
          <w:sz w:val="24"/>
          <w:szCs w:val="24"/>
        </w:rPr>
        <w:t>Export 3D XML</w:t>
      </w:r>
      <w:r w:rsidRPr="001B0A3B">
        <w:rPr>
          <w:sz w:val="24"/>
          <w:szCs w:val="24"/>
        </w:rPr>
        <w:t>: An operation consisting in extracting some content from a site to put it into a 3D XML file.</w:t>
      </w:r>
    </w:p>
    <w:p w14:paraId="5DA0AC67" w14:textId="70BEC9BB" w:rsidR="00E41B92" w:rsidRPr="00E41B92" w:rsidRDefault="00E41B92" w:rsidP="00321FB9">
      <w:pPr>
        <w:pStyle w:val="ListParagraph"/>
        <w:numPr>
          <w:ilvl w:val="0"/>
          <w:numId w:val="15"/>
        </w:numPr>
        <w:jc w:val="both"/>
        <w:rPr>
          <w:b/>
          <w:bCs/>
          <w:sz w:val="24"/>
          <w:szCs w:val="24"/>
        </w:rPr>
      </w:pPr>
      <w:r>
        <w:rPr>
          <w:b/>
          <w:sz w:val="24"/>
          <w:szCs w:val="24"/>
        </w:rPr>
        <w:t>Split Export</w:t>
      </w:r>
      <w:r w:rsidRPr="00E41B92">
        <w:rPr>
          <w:b/>
          <w:bCs/>
          <w:sz w:val="24"/>
          <w:szCs w:val="24"/>
        </w:rPr>
        <w:t>:</w:t>
      </w:r>
      <w:r>
        <w:rPr>
          <w:b/>
          <w:bCs/>
          <w:sz w:val="24"/>
          <w:szCs w:val="24"/>
        </w:rPr>
        <w:t xml:space="preserve"> </w:t>
      </w:r>
      <w:r w:rsidRPr="00E41B92">
        <w:rPr>
          <w:sz w:val="24"/>
          <w:szCs w:val="24"/>
        </w:rPr>
        <w:t xml:space="preserve">When exporting content to 3DXML with the Export command or the Export 3DXML batch file, </w:t>
      </w:r>
      <w:r>
        <w:rPr>
          <w:sz w:val="24"/>
          <w:szCs w:val="24"/>
        </w:rPr>
        <w:t>user</w:t>
      </w:r>
      <w:r w:rsidRPr="00E41B92">
        <w:rPr>
          <w:sz w:val="24"/>
          <w:szCs w:val="24"/>
        </w:rPr>
        <w:t xml:space="preserve"> can split this content into several packages to export it into several 3DXML files.</w:t>
      </w:r>
    </w:p>
    <w:p w14:paraId="624DF1BC" w14:textId="3A578F96" w:rsidR="00E41B92" w:rsidRDefault="00E41B92" w:rsidP="00E41B92">
      <w:pPr>
        <w:pStyle w:val="ListParagraph"/>
        <w:jc w:val="both"/>
        <w:rPr>
          <w:sz w:val="24"/>
          <w:szCs w:val="24"/>
        </w:rPr>
      </w:pPr>
      <w:r w:rsidRPr="00E41B92">
        <w:rPr>
          <w:sz w:val="24"/>
          <w:szCs w:val="24"/>
        </w:rPr>
        <w:t xml:space="preserve">When </w:t>
      </w:r>
      <w:r>
        <w:rPr>
          <w:sz w:val="24"/>
          <w:szCs w:val="24"/>
        </w:rPr>
        <w:t>user</w:t>
      </w:r>
      <w:r w:rsidRPr="00E41B92">
        <w:rPr>
          <w:sz w:val="24"/>
          <w:szCs w:val="24"/>
        </w:rPr>
        <w:t xml:space="preserve"> select</w:t>
      </w:r>
      <w:r>
        <w:rPr>
          <w:sz w:val="24"/>
          <w:szCs w:val="24"/>
        </w:rPr>
        <w:t>s</w:t>
      </w:r>
      <w:r w:rsidRPr="00E41B92">
        <w:rPr>
          <w:sz w:val="24"/>
          <w:szCs w:val="24"/>
        </w:rPr>
        <w:t xml:space="preserve"> the </w:t>
      </w:r>
      <w:r w:rsidRPr="00E41B92">
        <w:rPr>
          <w:b/>
          <w:bCs/>
          <w:sz w:val="24"/>
          <w:szCs w:val="24"/>
        </w:rPr>
        <w:t>Split</w:t>
      </w:r>
      <w:r w:rsidRPr="00E41B92">
        <w:rPr>
          <w:sz w:val="24"/>
          <w:szCs w:val="24"/>
        </w:rPr>
        <w:t xml:space="preserve"> option, the objects selected are exported into several 3DXML files instead of one, based on the package size </w:t>
      </w:r>
      <w:r>
        <w:rPr>
          <w:sz w:val="24"/>
          <w:szCs w:val="24"/>
        </w:rPr>
        <w:t>user</w:t>
      </w:r>
      <w:r w:rsidRPr="00E41B92">
        <w:rPr>
          <w:sz w:val="24"/>
          <w:szCs w:val="24"/>
        </w:rPr>
        <w:t xml:space="preserve"> specified in native apps preferences.</w:t>
      </w:r>
    </w:p>
    <w:p w14:paraId="4C2C3187" w14:textId="65236911" w:rsidR="00E41B92" w:rsidRPr="00E41B92" w:rsidRDefault="00E41B92" w:rsidP="00E41B92">
      <w:pPr>
        <w:pStyle w:val="ListParagraph"/>
        <w:jc w:val="both"/>
        <w:rPr>
          <w:sz w:val="24"/>
          <w:szCs w:val="24"/>
        </w:rPr>
      </w:pPr>
      <w:r>
        <w:rPr>
          <w:sz w:val="24"/>
          <w:szCs w:val="24"/>
        </w:rPr>
        <w:t xml:space="preserve">For more details, refer </w:t>
      </w:r>
      <w:hyperlink r:id="rId17" w:history="1">
        <w:r w:rsidRPr="00E41B92">
          <w:rPr>
            <w:rStyle w:val="Hyperlink"/>
            <w:sz w:val="24"/>
            <w:szCs w:val="24"/>
          </w:rPr>
          <w:t xml:space="preserve">Split Export </w:t>
        </w:r>
        <w:proofErr w:type="spellStart"/>
        <w:r w:rsidRPr="00E41B92">
          <w:rPr>
            <w:rStyle w:val="Hyperlink"/>
            <w:sz w:val="24"/>
            <w:szCs w:val="24"/>
          </w:rPr>
          <w:t>dsdoc</w:t>
        </w:r>
        <w:proofErr w:type="spellEnd"/>
      </w:hyperlink>
      <w:r>
        <w:rPr>
          <w:sz w:val="24"/>
          <w:szCs w:val="24"/>
        </w:rPr>
        <w:t>.</w:t>
      </w:r>
    </w:p>
    <w:p w14:paraId="1DE6406C" w14:textId="77777777" w:rsidR="00321FB9" w:rsidRPr="001B0A3B" w:rsidRDefault="00321FB9" w:rsidP="00321FB9">
      <w:pPr>
        <w:pStyle w:val="ListParagraph"/>
        <w:numPr>
          <w:ilvl w:val="0"/>
          <w:numId w:val="15"/>
        </w:numPr>
        <w:jc w:val="both"/>
        <w:rPr>
          <w:sz w:val="24"/>
          <w:szCs w:val="24"/>
        </w:rPr>
      </w:pPr>
      <w:r w:rsidRPr="001B0A3B">
        <w:rPr>
          <w:b/>
          <w:sz w:val="24"/>
          <w:szCs w:val="24"/>
        </w:rPr>
        <w:t>Completion</w:t>
      </w:r>
      <w:r w:rsidRPr="001B0A3B">
        <w:rPr>
          <w:b/>
          <w:bCs/>
          <w:sz w:val="24"/>
          <w:szCs w:val="24"/>
        </w:rPr>
        <w:t xml:space="preserve">: </w:t>
      </w:r>
      <w:r w:rsidRPr="001B0A3B">
        <w:rPr>
          <w:sz w:val="24"/>
          <w:szCs w:val="24"/>
        </w:rPr>
        <w:t>A V6/3DEXPERIENCE mechanism to build a consistent scope of objects for a specific operation.</w:t>
      </w:r>
      <w:r w:rsidRPr="001B0A3B">
        <w:rPr>
          <w:rFonts w:eastAsiaTheme="minorEastAsia" w:hAnsi="Arial Narrow" w:cs="3ds Light"/>
          <w:color w:val="5B7F95" w:themeColor="text1"/>
          <w:kern w:val="18"/>
          <w:sz w:val="40"/>
          <w:szCs w:val="40"/>
          <w:lang w:bidi="hi-IN"/>
        </w:rPr>
        <w:t xml:space="preserve"> </w:t>
      </w:r>
      <w:r w:rsidRPr="001B0A3B">
        <w:rPr>
          <w:sz w:val="24"/>
          <w:szCs w:val="24"/>
        </w:rPr>
        <w:t>In context of Export 3DXML with Authoring (</w:t>
      </w:r>
      <w:proofErr w:type="spellStart"/>
      <w:r w:rsidRPr="001B0A3B">
        <w:rPr>
          <w:sz w:val="24"/>
          <w:szCs w:val="24"/>
        </w:rPr>
        <w:t>PLMBriefcase</w:t>
      </w:r>
      <w:proofErr w:type="spellEnd"/>
      <w:r w:rsidRPr="001B0A3B">
        <w:rPr>
          <w:sz w:val="24"/>
          <w:szCs w:val="24"/>
        </w:rPr>
        <w:t xml:space="preserve">), </w:t>
      </w:r>
      <w:r w:rsidRPr="001B0A3B">
        <w:rPr>
          <w:sz w:val="24"/>
          <w:szCs w:val="24"/>
        </w:rPr>
        <w:br/>
        <w:t>several usages can be distinguished</w:t>
      </w:r>
    </w:p>
    <w:p w14:paraId="25423DB0" w14:textId="77777777" w:rsidR="00321FB9" w:rsidRPr="001B0A3B" w:rsidRDefault="00321FB9" w:rsidP="00321FB9">
      <w:pPr>
        <w:pStyle w:val="ListParagraph"/>
        <w:numPr>
          <w:ilvl w:val="1"/>
          <w:numId w:val="15"/>
        </w:numPr>
        <w:jc w:val="both"/>
        <w:rPr>
          <w:sz w:val="24"/>
          <w:szCs w:val="24"/>
        </w:rPr>
      </w:pPr>
      <w:r w:rsidRPr="001B0A3B">
        <w:rPr>
          <w:b/>
          <w:bCs/>
          <w:sz w:val="24"/>
          <w:szCs w:val="24"/>
        </w:rPr>
        <w:t>Channel</w:t>
      </w:r>
      <w:r w:rsidRPr="001B0A3B">
        <w:rPr>
          <w:sz w:val="24"/>
          <w:szCs w:val="24"/>
        </w:rPr>
        <w:t xml:space="preserve">: Scope of objects to be exchanged through </w:t>
      </w:r>
      <w:proofErr w:type="spellStart"/>
      <w:r w:rsidRPr="001B0A3B">
        <w:rPr>
          <w:sz w:val="24"/>
          <w:szCs w:val="24"/>
        </w:rPr>
        <w:t>PLMChannel</w:t>
      </w:r>
      <w:proofErr w:type="spellEnd"/>
      <w:r w:rsidRPr="001B0A3B">
        <w:rPr>
          <w:sz w:val="24"/>
          <w:szCs w:val="24"/>
        </w:rPr>
        <w:t xml:space="preserve"> </w:t>
      </w:r>
      <w:r w:rsidRPr="001B0A3B">
        <w:rPr>
          <w:sz w:val="24"/>
          <w:szCs w:val="24"/>
        </w:rPr>
        <w:br/>
        <w:t xml:space="preserve">(Automated Repository Replication) </w:t>
      </w:r>
    </w:p>
    <w:p w14:paraId="7945433B" w14:textId="77777777" w:rsidR="00321FB9" w:rsidRPr="001B0A3B" w:rsidRDefault="00321FB9" w:rsidP="00321FB9">
      <w:pPr>
        <w:pStyle w:val="ListParagraph"/>
        <w:numPr>
          <w:ilvl w:val="1"/>
          <w:numId w:val="15"/>
        </w:numPr>
        <w:jc w:val="both"/>
        <w:rPr>
          <w:sz w:val="24"/>
          <w:szCs w:val="24"/>
        </w:rPr>
      </w:pPr>
      <w:r w:rsidRPr="001B0A3B">
        <w:rPr>
          <w:b/>
          <w:bCs/>
          <w:sz w:val="24"/>
          <w:szCs w:val="24"/>
        </w:rPr>
        <w:t>Design</w:t>
      </w:r>
      <w:r w:rsidRPr="001B0A3B">
        <w:rPr>
          <w:sz w:val="24"/>
          <w:szCs w:val="24"/>
        </w:rPr>
        <w:t xml:space="preserve">: Scope of objects to be exchanged through 3DXML with Authoring </w:t>
      </w:r>
    </w:p>
    <w:p w14:paraId="71311469" w14:textId="5B12BB73" w:rsidR="00321FB9" w:rsidRPr="001B0A3B" w:rsidRDefault="00321FB9" w:rsidP="00321FB9">
      <w:pPr>
        <w:pStyle w:val="ListParagraph"/>
        <w:numPr>
          <w:ilvl w:val="1"/>
          <w:numId w:val="15"/>
        </w:numPr>
        <w:jc w:val="both"/>
        <w:rPr>
          <w:sz w:val="24"/>
          <w:szCs w:val="24"/>
        </w:rPr>
      </w:pPr>
      <w:r w:rsidRPr="001B0A3B">
        <w:rPr>
          <w:b/>
          <w:bCs/>
          <w:sz w:val="24"/>
          <w:szCs w:val="24"/>
        </w:rPr>
        <w:t>TSO</w:t>
      </w:r>
      <w:r w:rsidRPr="001B0A3B">
        <w:rPr>
          <w:sz w:val="24"/>
          <w:szCs w:val="24"/>
        </w:rPr>
        <w:t>: Scope of objects on which edition rights have to be transferred or to be delegated</w:t>
      </w:r>
    </w:p>
    <w:p w14:paraId="0F7168C6" w14:textId="4D87B811" w:rsidR="008F2531" w:rsidRPr="005860B8" w:rsidRDefault="00321FB9" w:rsidP="00E41B92">
      <w:pPr>
        <w:pStyle w:val="ListParagraph"/>
        <w:numPr>
          <w:ilvl w:val="1"/>
          <w:numId w:val="15"/>
        </w:numPr>
        <w:jc w:val="both"/>
        <w:rPr>
          <w:rStyle w:val="HiddenTextChar"/>
          <w:rFonts w:asciiTheme="minorHAnsi" w:hAnsiTheme="minorHAnsi"/>
          <w:i w:val="0"/>
          <w:vanish w:val="0"/>
          <w:color w:val="auto"/>
          <w:sz w:val="22"/>
        </w:rPr>
      </w:pPr>
      <w:r w:rsidRPr="001B0A3B">
        <w:rPr>
          <w:b/>
          <w:bCs/>
          <w:sz w:val="24"/>
          <w:szCs w:val="24"/>
        </w:rPr>
        <w:t>Remove</w:t>
      </w:r>
      <w:r w:rsidRPr="001B0A3B">
        <w:rPr>
          <w:sz w:val="24"/>
          <w:szCs w:val="24"/>
        </w:rPr>
        <w:t>: Scope of Distant objects to be removed.</w:t>
      </w:r>
      <w:r w:rsidR="008F2531" w:rsidRPr="008F2531">
        <w:rPr>
          <w:rStyle w:val="HiddenTextChar"/>
        </w:rPr>
        <w:t>Explain the concepts that the customers of this function have to understand in order to use it. Define the vocabulary used in later sections. Include a description of the User Data Model illustrated by data structure diagrams featuring entity types and their relationships if this information would be relevant and meaningful for an end user</w:t>
      </w:r>
      <w:r w:rsidR="008F2531">
        <w:rPr>
          <w:rStyle w:val="HiddenTextChar"/>
        </w:rPr>
        <w:t>.</w:t>
      </w:r>
    </w:p>
    <w:p w14:paraId="6AAD45CE" w14:textId="77777777" w:rsidR="005860B8" w:rsidRPr="008F2531" w:rsidRDefault="005860B8" w:rsidP="005860B8">
      <w:pPr>
        <w:pStyle w:val="ListParagraph"/>
        <w:ind w:left="1440"/>
        <w:jc w:val="both"/>
      </w:pPr>
    </w:p>
    <w:p w14:paraId="0CCD3220" w14:textId="77777777" w:rsidR="00572CA4" w:rsidRDefault="00E24268" w:rsidP="001B0A3B">
      <w:pPr>
        <w:pStyle w:val="3DS2Title2"/>
        <w:spacing w:after="240"/>
      </w:pPr>
      <w:r w:rsidRPr="001D0CE2">
        <w:lastRenderedPageBreak/>
        <w:t xml:space="preserve">Function </w:t>
      </w:r>
      <w:r w:rsidR="00B359BD">
        <w:t>c</w:t>
      </w:r>
      <w:r w:rsidRPr="001D0CE2">
        <w:t>apabilities</w:t>
      </w:r>
      <w:r w:rsidR="004651BD" w:rsidRPr="001D0CE2">
        <w:t xml:space="preserve"> </w:t>
      </w:r>
      <w:r w:rsidR="00B359BD">
        <w:t>o</w:t>
      </w:r>
      <w:r w:rsidR="004651BD" w:rsidRPr="001D0CE2">
        <w:t>verview</w:t>
      </w:r>
      <w:bookmarkEnd w:id="22"/>
      <w:bookmarkEnd w:id="23"/>
      <w:bookmarkEnd w:id="24"/>
    </w:p>
    <w:p w14:paraId="37089FF6" w14:textId="77777777" w:rsidR="008F2531" w:rsidRPr="008F2531" w:rsidRDefault="008F2531" w:rsidP="009E369F">
      <w:pPr>
        <w:pStyle w:val="HiddenText"/>
      </w:pPr>
      <w:r w:rsidRPr="008F2531">
        <w:t xml:space="preserve">Specify the user interface concepts and rules of conformity, which user interaction model is used (e.g. direct </w:t>
      </w:r>
      <w:r w:rsidR="000439E8">
        <w:t>manipulation, command language ...</w:t>
      </w:r>
      <w:r w:rsidRPr="008F2531">
        <w:t>). Provide navigation activity diagrams or UML diagrams to describe the additional capabilities, if applicable. UI mockups can be used for a function providing a User Interface.</w:t>
      </w:r>
    </w:p>
    <w:p w14:paraId="60ED6BE5" w14:textId="77777777" w:rsidR="008F2531" w:rsidRPr="008F2531" w:rsidRDefault="008F2531" w:rsidP="009E369F">
      <w:pPr>
        <w:pStyle w:val="HiddenText"/>
      </w:pPr>
      <w:r w:rsidRPr="008F2531">
        <w:t>For each capability, provide a “Use Case” narrative-- that is explain what the user can do and what the response will be.</w:t>
      </w:r>
    </w:p>
    <w:p w14:paraId="0F510DA1" w14:textId="77777777" w:rsidR="006579A3" w:rsidRDefault="004E5DBD" w:rsidP="007A7E74">
      <w:pPr>
        <w:pStyle w:val="3DSTitle3"/>
      </w:pPr>
      <w:bookmarkStart w:id="25" w:name="_Toc492890879"/>
      <w:bookmarkStart w:id="26" w:name="_Toc492890906"/>
      <w:bookmarkStart w:id="27" w:name="_Toc494182282"/>
      <w:bookmarkStart w:id="28" w:name="_Toc527023811"/>
      <w:bookmarkEnd w:id="21"/>
      <w:r w:rsidRPr="001D0CE2">
        <w:t xml:space="preserve">New </w:t>
      </w:r>
      <w:r w:rsidR="00E2720A">
        <w:t>capabilities</w:t>
      </w:r>
    </w:p>
    <w:p w14:paraId="4D0B2FB5" w14:textId="0E942A83" w:rsidR="007A7E74" w:rsidRDefault="00495069" w:rsidP="00E41B92">
      <w:pPr>
        <w:jc w:val="both"/>
        <w:rPr>
          <w:rFonts w:asciiTheme="minorHAnsi" w:hAnsiTheme="minorHAnsi" w:cstheme="minorHAnsi"/>
          <w:sz w:val="24"/>
          <w:szCs w:val="24"/>
        </w:rPr>
      </w:pPr>
      <w:r w:rsidRPr="001B0A3B">
        <w:rPr>
          <w:rFonts w:asciiTheme="minorHAnsi" w:hAnsiTheme="minorHAnsi" w:cstheme="minorHAnsi"/>
          <w:sz w:val="24"/>
          <w:szCs w:val="24"/>
        </w:rPr>
        <w:t xml:space="preserve">This function addresses the limitation in the current system where classification data (along with classified objects) cannot be split into multiple 3DXML files during export. In the current setup, when exporting </w:t>
      </w:r>
      <w:r w:rsidR="00C9610A">
        <w:rPr>
          <w:rFonts w:asciiTheme="minorHAnsi" w:hAnsiTheme="minorHAnsi" w:cstheme="minorHAnsi"/>
          <w:sz w:val="24"/>
          <w:szCs w:val="24"/>
        </w:rPr>
        <w:t>classification data with classified objects (with large assemblies)</w:t>
      </w:r>
      <w:r w:rsidRPr="001B0A3B">
        <w:rPr>
          <w:rFonts w:asciiTheme="minorHAnsi" w:hAnsiTheme="minorHAnsi" w:cstheme="minorHAnsi"/>
          <w:sz w:val="24"/>
          <w:szCs w:val="24"/>
        </w:rPr>
        <w:t>,</w:t>
      </w:r>
      <w:r w:rsidR="00C9610A">
        <w:rPr>
          <w:rFonts w:asciiTheme="minorHAnsi" w:hAnsiTheme="minorHAnsi" w:cstheme="minorHAnsi"/>
          <w:sz w:val="24"/>
          <w:szCs w:val="24"/>
        </w:rPr>
        <w:t xml:space="preserve"> the complete data is exported in a single 3DXML. It happens because classified objects </w:t>
      </w:r>
      <w:r w:rsidR="0004794D">
        <w:rPr>
          <w:rFonts w:asciiTheme="minorHAnsi" w:hAnsiTheme="minorHAnsi" w:cstheme="minorHAnsi"/>
          <w:sz w:val="24"/>
          <w:szCs w:val="24"/>
        </w:rPr>
        <w:t>come</w:t>
      </w:r>
      <w:r w:rsidR="00C9610A">
        <w:rPr>
          <w:rFonts w:asciiTheme="minorHAnsi" w:hAnsiTheme="minorHAnsi" w:cstheme="minorHAnsi"/>
          <w:sz w:val="24"/>
          <w:szCs w:val="24"/>
        </w:rPr>
        <w:t xml:space="preserve"> in scope after classification completion</w:t>
      </w:r>
      <w:r w:rsidR="00A70379">
        <w:rPr>
          <w:rFonts w:asciiTheme="minorHAnsi" w:hAnsiTheme="minorHAnsi" w:cstheme="minorHAnsi"/>
          <w:sz w:val="24"/>
          <w:szCs w:val="24"/>
        </w:rPr>
        <w:t xml:space="preserve">. And then, ‘Expand’ is called on these classified object and so new objects </w:t>
      </w:r>
      <w:r w:rsidR="000F27DE">
        <w:rPr>
          <w:rFonts w:asciiTheme="minorHAnsi" w:hAnsiTheme="minorHAnsi" w:cstheme="minorHAnsi"/>
          <w:sz w:val="24"/>
          <w:szCs w:val="24"/>
        </w:rPr>
        <w:t>from the classified assembly comes</w:t>
      </w:r>
      <w:r w:rsidR="00A70379">
        <w:rPr>
          <w:rFonts w:asciiTheme="minorHAnsi" w:hAnsiTheme="minorHAnsi" w:cstheme="minorHAnsi"/>
          <w:sz w:val="24"/>
          <w:szCs w:val="24"/>
        </w:rPr>
        <w:t xml:space="preserve"> in scope. Then,</w:t>
      </w:r>
      <w:r w:rsidR="00C9610A">
        <w:rPr>
          <w:rFonts w:asciiTheme="minorHAnsi" w:hAnsiTheme="minorHAnsi" w:cstheme="minorHAnsi"/>
          <w:sz w:val="24"/>
          <w:szCs w:val="24"/>
        </w:rPr>
        <w:t xml:space="preserve"> we create small package</w:t>
      </w:r>
      <w:r w:rsidR="00A70379">
        <w:rPr>
          <w:rFonts w:asciiTheme="minorHAnsi" w:hAnsiTheme="minorHAnsi" w:cstheme="minorHAnsi"/>
          <w:sz w:val="24"/>
          <w:szCs w:val="24"/>
        </w:rPr>
        <w:t>s from the expanded list</w:t>
      </w:r>
      <w:r w:rsidR="00C9610A">
        <w:rPr>
          <w:rFonts w:asciiTheme="minorHAnsi" w:hAnsiTheme="minorHAnsi" w:cstheme="minorHAnsi"/>
          <w:sz w:val="24"/>
          <w:szCs w:val="24"/>
        </w:rPr>
        <w:t xml:space="preserve"> and then we call the completion on these packages. Currently, we do not handle the classification completion before creating the packages for split export that is why </w:t>
      </w:r>
      <w:r w:rsidR="0004794D">
        <w:rPr>
          <w:rFonts w:asciiTheme="minorHAnsi" w:hAnsiTheme="minorHAnsi" w:cstheme="minorHAnsi"/>
          <w:sz w:val="24"/>
          <w:szCs w:val="24"/>
        </w:rPr>
        <w:t>complete structure is exported in a single 3DXML</w:t>
      </w:r>
      <w:r w:rsidR="00C9610A">
        <w:rPr>
          <w:rFonts w:asciiTheme="minorHAnsi" w:hAnsiTheme="minorHAnsi" w:cstheme="minorHAnsi"/>
          <w:sz w:val="24"/>
          <w:szCs w:val="24"/>
        </w:rPr>
        <w:t>.</w:t>
      </w:r>
    </w:p>
    <w:p w14:paraId="652F9ACF" w14:textId="6A0C3E2F" w:rsidR="006D22B9" w:rsidRDefault="006D22B9" w:rsidP="006D22B9">
      <w:pPr>
        <w:spacing w:after="0"/>
        <w:jc w:val="both"/>
        <w:rPr>
          <w:rFonts w:asciiTheme="minorHAnsi" w:hAnsiTheme="minorHAnsi" w:cstheme="minorHAnsi"/>
          <w:sz w:val="24"/>
          <w:szCs w:val="24"/>
        </w:rPr>
      </w:pPr>
      <w:r>
        <w:rPr>
          <w:rFonts w:asciiTheme="minorHAnsi" w:hAnsiTheme="minorHAnsi" w:cstheme="minorHAnsi"/>
          <w:sz w:val="24"/>
          <w:szCs w:val="24"/>
        </w:rPr>
        <w:t>Below diagram shows the current flow of split export:</w:t>
      </w:r>
    </w:p>
    <w:p w14:paraId="72BA73FA" w14:textId="18D751CF" w:rsidR="006D22B9" w:rsidRDefault="006D22B9" w:rsidP="006D22B9">
      <w:pPr>
        <w:spacing w:after="0"/>
        <w:jc w:val="both"/>
        <w:rPr>
          <w:rFonts w:asciiTheme="minorHAnsi" w:hAnsiTheme="minorHAnsi" w:cstheme="minorHAnsi"/>
          <w:sz w:val="24"/>
          <w:szCs w:val="24"/>
        </w:rPr>
      </w:pPr>
      <w:r w:rsidRPr="006D22B9">
        <w:rPr>
          <w:rFonts w:asciiTheme="minorHAnsi" w:hAnsiTheme="minorHAnsi" w:cstheme="minorHAnsi"/>
          <w:noProof/>
          <w:sz w:val="24"/>
          <w:szCs w:val="24"/>
        </w:rPr>
        <w:drawing>
          <wp:inline distT="0" distB="0" distL="0" distR="0" wp14:anchorId="4F54E3F6" wp14:editId="77FCC630">
            <wp:extent cx="5661660" cy="2546350"/>
            <wp:effectExtent l="19050" t="19050" r="15240" b="2540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219" t="3937" b="3196"/>
                    <a:stretch/>
                  </pic:blipFill>
                  <pic:spPr bwMode="auto">
                    <a:xfrm>
                      <a:off x="0" y="0"/>
                      <a:ext cx="5661660" cy="254635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176A2E85" w14:textId="033B3B3B" w:rsidR="006D22B9" w:rsidRPr="006D22B9" w:rsidRDefault="006D22B9" w:rsidP="006D22B9">
      <w:pPr>
        <w:jc w:val="center"/>
        <w:rPr>
          <w:rFonts w:asciiTheme="minorHAnsi" w:hAnsiTheme="minorHAnsi" w:cstheme="minorHAnsi"/>
          <w:sz w:val="20"/>
          <w:szCs w:val="20"/>
        </w:rPr>
      </w:pPr>
      <w:r>
        <w:rPr>
          <w:rFonts w:asciiTheme="minorHAnsi" w:hAnsiTheme="minorHAnsi" w:cstheme="minorHAnsi"/>
          <w:sz w:val="20"/>
          <w:szCs w:val="20"/>
        </w:rPr>
        <w:t>Current Flow of split export (supports ‘Filter’ split export)</w:t>
      </w:r>
    </w:p>
    <w:p w14:paraId="3D53DB95" w14:textId="551BA79D" w:rsidR="00F047EA" w:rsidRDefault="006D07AE" w:rsidP="00E41B92">
      <w:pPr>
        <w:jc w:val="both"/>
        <w:rPr>
          <w:rFonts w:asciiTheme="minorHAnsi" w:hAnsiTheme="minorHAnsi" w:cstheme="minorHAnsi"/>
          <w:sz w:val="24"/>
          <w:szCs w:val="24"/>
        </w:rPr>
      </w:pPr>
      <w:r>
        <w:rPr>
          <w:rFonts w:asciiTheme="minorHAnsi" w:hAnsiTheme="minorHAnsi" w:cstheme="minorHAnsi"/>
          <w:sz w:val="24"/>
          <w:szCs w:val="24"/>
        </w:rPr>
        <w:t>After this development, we will first call classification completion on selected object (‘General Library’ or ‘General Class’), if split option is activated during 3DXML export. And after getting the classified objects, ‘Expand’ will be called on classified objects and then packages will be created from this expanded list. A separate 3DXML will be created only for classification data (‘General Library’, ‘General Class’ and ‘Subclass’).</w:t>
      </w:r>
    </w:p>
    <w:p w14:paraId="0BA9FD4C" w14:textId="77777777" w:rsidR="00F047EA" w:rsidRDefault="00F047EA" w:rsidP="00E41B92">
      <w:pPr>
        <w:jc w:val="both"/>
        <w:rPr>
          <w:rFonts w:asciiTheme="minorHAnsi" w:hAnsiTheme="minorHAnsi" w:cstheme="minorHAnsi"/>
          <w:sz w:val="24"/>
          <w:szCs w:val="24"/>
        </w:rPr>
      </w:pPr>
    </w:p>
    <w:p w14:paraId="7010EDF5" w14:textId="77777777" w:rsidR="00F047EA" w:rsidRDefault="00F047EA" w:rsidP="00E41B92">
      <w:pPr>
        <w:jc w:val="both"/>
        <w:rPr>
          <w:rFonts w:asciiTheme="minorHAnsi" w:hAnsiTheme="minorHAnsi" w:cstheme="minorHAnsi"/>
          <w:sz w:val="24"/>
          <w:szCs w:val="24"/>
        </w:rPr>
      </w:pPr>
    </w:p>
    <w:p w14:paraId="29D3F28F" w14:textId="77777777" w:rsidR="00F047EA" w:rsidRDefault="00F047EA" w:rsidP="00E41B92">
      <w:pPr>
        <w:jc w:val="both"/>
        <w:rPr>
          <w:rFonts w:asciiTheme="minorHAnsi" w:hAnsiTheme="minorHAnsi" w:cstheme="minorHAnsi"/>
          <w:sz w:val="24"/>
          <w:szCs w:val="24"/>
        </w:rPr>
      </w:pPr>
    </w:p>
    <w:p w14:paraId="68ACAD0C" w14:textId="77777777" w:rsidR="00F047EA" w:rsidRDefault="00F047EA" w:rsidP="00E41B92">
      <w:pPr>
        <w:jc w:val="both"/>
        <w:rPr>
          <w:rFonts w:asciiTheme="minorHAnsi" w:hAnsiTheme="minorHAnsi" w:cstheme="minorHAnsi"/>
          <w:sz w:val="24"/>
          <w:szCs w:val="24"/>
        </w:rPr>
      </w:pPr>
    </w:p>
    <w:p w14:paraId="19F9DF37" w14:textId="06378AA5" w:rsidR="006D07AE" w:rsidRDefault="00F047EA" w:rsidP="00F047EA">
      <w:pPr>
        <w:spacing w:after="0"/>
        <w:jc w:val="both"/>
        <w:rPr>
          <w:rFonts w:asciiTheme="minorHAnsi" w:hAnsiTheme="minorHAnsi" w:cstheme="minorHAnsi"/>
          <w:sz w:val="24"/>
          <w:szCs w:val="24"/>
        </w:rPr>
      </w:pPr>
      <w:r>
        <w:rPr>
          <w:rFonts w:asciiTheme="minorHAnsi" w:hAnsiTheme="minorHAnsi" w:cstheme="minorHAnsi"/>
          <w:sz w:val="24"/>
          <w:szCs w:val="24"/>
        </w:rPr>
        <w:lastRenderedPageBreak/>
        <w:t xml:space="preserve">After this development, classification data types will be supported for split export after ‘Filter’ data type. </w:t>
      </w:r>
      <w:r w:rsidR="006D07AE">
        <w:rPr>
          <w:rFonts w:asciiTheme="minorHAnsi" w:hAnsiTheme="minorHAnsi" w:cstheme="minorHAnsi"/>
          <w:sz w:val="24"/>
          <w:szCs w:val="24"/>
        </w:rPr>
        <w:t>Below diagram shows the flow of split export after this development:</w:t>
      </w:r>
    </w:p>
    <w:p w14:paraId="7FF0532A" w14:textId="6BEFE7AA" w:rsidR="006D07AE" w:rsidRDefault="006D07AE" w:rsidP="006D07AE">
      <w:pPr>
        <w:spacing w:after="0"/>
        <w:jc w:val="both"/>
        <w:rPr>
          <w:rFonts w:asciiTheme="minorHAnsi" w:hAnsiTheme="minorHAnsi" w:cstheme="minorHAnsi"/>
          <w:sz w:val="24"/>
          <w:szCs w:val="24"/>
        </w:rPr>
      </w:pPr>
      <w:r w:rsidRPr="006D07AE">
        <w:rPr>
          <w:rFonts w:asciiTheme="minorHAnsi" w:hAnsiTheme="minorHAnsi" w:cstheme="minorHAnsi"/>
          <w:noProof/>
          <w:sz w:val="24"/>
          <w:szCs w:val="24"/>
        </w:rPr>
        <w:drawing>
          <wp:inline distT="0" distB="0" distL="0" distR="0" wp14:anchorId="214326D3" wp14:editId="4CAB8A92">
            <wp:extent cx="5731510" cy="2915920"/>
            <wp:effectExtent l="19050" t="19050" r="21590" b="177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10870"/>
                    <a:stretch/>
                  </pic:blipFill>
                  <pic:spPr bwMode="auto">
                    <a:xfrm>
                      <a:off x="0" y="0"/>
                      <a:ext cx="5731510" cy="2915920"/>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D9762C9" w14:textId="1D1B4176" w:rsidR="006D07AE" w:rsidRPr="006D07AE" w:rsidRDefault="006D07AE" w:rsidP="006D07AE">
      <w:pPr>
        <w:jc w:val="center"/>
        <w:rPr>
          <w:rFonts w:asciiTheme="minorHAnsi" w:hAnsiTheme="minorHAnsi" w:cstheme="minorHAnsi"/>
          <w:color w:val="002060"/>
          <w:sz w:val="20"/>
          <w:szCs w:val="20"/>
        </w:rPr>
      </w:pPr>
      <w:r w:rsidRPr="006D07AE">
        <w:rPr>
          <w:rFonts w:asciiTheme="minorHAnsi" w:hAnsiTheme="minorHAnsi" w:cstheme="minorHAnsi"/>
          <w:color w:val="002060"/>
          <w:sz w:val="20"/>
          <w:szCs w:val="20"/>
        </w:rPr>
        <w:t>Flow of split export</w:t>
      </w:r>
    </w:p>
    <w:p w14:paraId="238E2391" w14:textId="5C01D312" w:rsidR="00495069" w:rsidRPr="001B0A3B" w:rsidRDefault="00495069" w:rsidP="001B0A3B">
      <w:pPr>
        <w:spacing w:after="0"/>
        <w:jc w:val="both"/>
        <w:rPr>
          <w:rFonts w:asciiTheme="minorHAnsi" w:hAnsiTheme="minorHAnsi" w:cstheme="minorHAnsi"/>
          <w:sz w:val="24"/>
          <w:szCs w:val="24"/>
        </w:rPr>
      </w:pPr>
      <w:r w:rsidRPr="001B0A3B">
        <w:rPr>
          <w:rFonts w:asciiTheme="minorHAnsi" w:hAnsiTheme="minorHAnsi" w:cstheme="minorHAnsi"/>
          <w:sz w:val="24"/>
          <w:szCs w:val="24"/>
        </w:rPr>
        <w:t>Here’s a detailed breakdown of the process:</w:t>
      </w:r>
    </w:p>
    <w:p w14:paraId="391E1C5E" w14:textId="53331731" w:rsidR="00495069" w:rsidRPr="00413FA1" w:rsidRDefault="00495069" w:rsidP="001B0A3B">
      <w:pPr>
        <w:pStyle w:val="ListParagraph"/>
        <w:numPr>
          <w:ilvl w:val="0"/>
          <w:numId w:val="16"/>
        </w:numPr>
        <w:spacing w:after="0"/>
        <w:jc w:val="both"/>
        <w:rPr>
          <w:rFonts w:cstheme="minorHAnsi"/>
          <w:b/>
          <w:bCs/>
          <w:sz w:val="24"/>
          <w:szCs w:val="24"/>
        </w:rPr>
      </w:pPr>
      <w:r w:rsidRPr="00413FA1">
        <w:rPr>
          <w:rFonts w:cstheme="minorHAnsi"/>
          <w:b/>
          <w:bCs/>
          <w:sz w:val="24"/>
          <w:szCs w:val="24"/>
        </w:rPr>
        <w:t>Current Limitation:</w:t>
      </w:r>
    </w:p>
    <w:p w14:paraId="64A850F0" w14:textId="6265F9CE" w:rsidR="00495069" w:rsidRPr="001B0A3B" w:rsidRDefault="00495069" w:rsidP="00495069">
      <w:pPr>
        <w:pStyle w:val="ListParagraph"/>
        <w:ind w:left="710"/>
        <w:jc w:val="both"/>
        <w:rPr>
          <w:rFonts w:cstheme="minorHAnsi"/>
          <w:sz w:val="24"/>
          <w:szCs w:val="24"/>
        </w:rPr>
      </w:pPr>
      <w:r w:rsidRPr="001B0A3B">
        <w:rPr>
          <w:rFonts w:cstheme="minorHAnsi"/>
          <w:sz w:val="24"/>
          <w:szCs w:val="24"/>
        </w:rPr>
        <w:t xml:space="preserve">The current export system can't split classification data into smaller parts when exporting 3DXML files. So, even if a user wants to export classification data (“General Library” with option ‘Library with content’ activated or “General Class”), the system treats everything as one large </w:t>
      </w:r>
      <w:r w:rsidR="00870043">
        <w:rPr>
          <w:rFonts w:cstheme="minorHAnsi"/>
          <w:sz w:val="24"/>
          <w:szCs w:val="24"/>
        </w:rPr>
        <w:t xml:space="preserve">single </w:t>
      </w:r>
      <w:r w:rsidRPr="001B0A3B">
        <w:rPr>
          <w:rFonts w:cstheme="minorHAnsi"/>
          <w:sz w:val="24"/>
          <w:szCs w:val="24"/>
        </w:rPr>
        <w:t xml:space="preserve">export. </w:t>
      </w:r>
      <w:r w:rsidR="00870043">
        <w:rPr>
          <w:rFonts w:cstheme="minorHAnsi"/>
          <w:sz w:val="24"/>
          <w:szCs w:val="24"/>
        </w:rPr>
        <w:t>Large size 3DXML containing higher number of objects</w:t>
      </w:r>
      <w:r w:rsidRPr="001B0A3B">
        <w:rPr>
          <w:rFonts w:cstheme="minorHAnsi"/>
          <w:sz w:val="24"/>
          <w:szCs w:val="24"/>
        </w:rPr>
        <w:t xml:space="preserve"> can cause problems when the data is too large, leading to errors or failures during the export.</w:t>
      </w:r>
      <w:r w:rsidR="00870043">
        <w:rPr>
          <w:rFonts w:cstheme="minorHAnsi"/>
          <w:sz w:val="24"/>
          <w:szCs w:val="24"/>
        </w:rPr>
        <w:t xml:space="preserve"> Even if export is successful, import of large size 3DXML can fail too. Also, we have a limit of 47000 objects for import on cloud.</w:t>
      </w:r>
    </w:p>
    <w:p w14:paraId="1443A006" w14:textId="77777777" w:rsidR="00495069" w:rsidRPr="001B0A3B" w:rsidRDefault="00495069" w:rsidP="00495069">
      <w:pPr>
        <w:pStyle w:val="ListParagraph"/>
        <w:ind w:left="710"/>
        <w:jc w:val="both"/>
        <w:rPr>
          <w:rFonts w:cstheme="minorHAnsi"/>
          <w:sz w:val="10"/>
          <w:szCs w:val="10"/>
        </w:rPr>
      </w:pPr>
    </w:p>
    <w:p w14:paraId="563B789A" w14:textId="77777777" w:rsidR="00495069" w:rsidRPr="00413FA1" w:rsidRDefault="00495069" w:rsidP="00495069">
      <w:pPr>
        <w:pStyle w:val="ListParagraph"/>
        <w:numPr>
          <w:ilvl w:val="0"/>
          <w:numId w:val="16"/>
        </w:numPr>
        <w:jc w:val="both"/>
        <w:rPr>
          <w:rFonts w:cstheme="minorHAnsi"/>
          <w:b/>
          <w:bCs/>
          <w:sz w:val="24"/>
          <w:szCs w:val="24"/>
        </w:rPr>
      </w:pPr>
      <w:r w:rsidRPr="00413FA1">
        <w:rPr>
          <w:rFonts w:cstheme="minorHAnsi"/>
          <w:b/>
          <w:bCs/>
          <w:sz w:val="24"/>
          <w:szCs w:val="24"/>
        </w:rPr>
        <w:t>Split Export Functionality:</w:t>
      </w:r>
    </w:p>
    <w:p w14:paraId="03865D38" w14:textId="6ED3149D" w:rsidR="00495069" w:rsidRPr="001B0A3B" w:rsidRDefault="00495069" w:rsidP="00495069">
      <w:pPr>
        <w:pStyle w:val="ListParagraph"/>
        <w:ind w:left="710"/>
        <w:jc w:val="both"/>
        <w:rPr>
          <w:rFonts w:cstheme="minorHAnsi"/>
          <w:sz w:val="24"/>
          <w:szCs w:val="24"/>
        </w:rPr>
      </w:pPr>
      <w:r w:rsidRPr="001B0A3B">
        <w:rPr>
          <w:rFonts w:cstheme="minorHAnsi"/>
          <w:sz w:val="24"/>
          <w:szCs w:val="24"/>
        </w:rPr>
        <w:t>In the current split export functionality, the system splits packages (a collection of objects) into smaller parts, but it does so before the package export is fully completed. This helps manage large datasets during export, but it doesn’t handle classification data (Library, Class and Classified Objects) in the same way.</w:t>
      </w:r>
    </w:p>
    <w:p w14:paraId="32CACC4A" w14:textId="77777777" w:rsidR="004D337E" w:rsidRPr="001B0A3B" w:rsidRDefault="004D337E" w:rsidP="00495069">
      <w:pPr>
        <w:pStyle w:val="ListParagraph"/>
        <w:ind w:left="710"/>
        <w:jc w:val="both"/>
        <w:rPr>
          <w:rFonts w:cstheme="minorHAnsi"/>
          <w:sz w:val="10"/>
          <w:szCs w:val="10"/>
        </w:rPr>
      </w:pPr>
    </w:p>
    <w:p w14:paraId="34CC3EA5" w14:textId="77777777" w:rsidR="004D337E" w:rsidRPr="00413FA1" w:rsidRDefault="00495069" w:rsidP="004D337E">
      <w:pPr>
        <w:pStyle w:val="ListParagraph"/>
        <w:numPr>
          <w:ilvl w:val="0"/>
          <w:numId w:val="16"/>
        </w:numPr>
        <w:jc w:val="both"/>
        <w:rPr>
          <w:rFonts w:cstheme="minorHAnsi"/>
          <w:b/>
          <w:bCs/>
          <w:sz w:val="24"/>
          <w:szCs w:val="24"/>
        </w:rPr>
      </w:pPr>
      <w:r w:rsidRPr="00413FA1">
        <w:rPr>
          <w:rFonts w:cstheme="minorHAnsi"/>
          <w:b/>
          <w:bCs/>
          <w:sz w:val="24"/>
          <w:szCs w:val="24"/>
        </w:rPr>
        <w:t xml:space="preserve">New Approach with </w:t>
      </w:r>
      <w:r w:rsidR="004D337E" w:rsidRPr="00413FA1">
        <w:rPr>
          <w:rFonts w:cstheme="minorHAnsi"/>
          <w:b/>
          <w:bCs/>
          <w:sz w:val="24"/>
          <w:szCs w:val="24"/>
        </w:rPr>
        <w:t>Classification Data</w:t>
      </w:r>
      <w:r w:rsidRPr="00413FA1">
        <w:rPr>
          <w:rFonts w:cstheme="minorHAnsi"/>
          <w:b/>
          <w:bCs/>
          <w:sz w:val="24"/>
          <w:szCs w:val="24"/>
        </w:rPr>
        <w:t>:</w:t>
      </w:r>
    </w:p>
    <w:p w14:paraId="4F737019" w14:textId="1DBDDDA6" w:rsidR="004D337E" w:rsidRDefault="00495069" w:rsidP="004D337E">
      <w:pPr>
        <w:pStyle w:val="ListParagraph"/>
        <w:ind w:left="710"/>
        <w:jc w:val="both"/>
        <w:rPr>
          <w:rFonts w:cstheme="minorHAnsi"/>
          <w:sz w:val="24"/>
          <w:szCs w:val="24"/>
        </w:rPr>
      </w:pPr>
      <w:r w:rsidRPr="001B0A3B">
        <w:rPr>
          <w:rFonts w:cstheme="minorHAnsi"/>
          <w:sz w:val="24"/>
          <w:szCs w:val="24"/>
        </w:rPr>
        <w:t xml:space="preserve">With the new functionality, we will first apply </w:t>
      </w:r>
      <w:bookmarkStart w:id="29" w:name="_Hlk221470969"/>
      <w:r w:rsidR="004D337E" w:rsidRPr="001B0A3B">
        <w:rPr>
          <w:rFonts w:cstheme="minorHAnsi"/>
          <w:sz w:val="24"/>
          <w:szCs w:val="24"/>
        </w:rPr>
        <w:t xml:space="preserve">classification </w:t>
      </w:r>
      <w:bookmarkEnd w:id="29"/>
      <w:r w:rsidR="004D337E" w:rsidRPr="001B0A3B">
        <w:rPr>
          <w:rFonts w:cstheme="minorHAnsi"/>
          <w:sz w:val="24"/>
          <w:szCs w:val="24"/>
        </w:rPr>
        <w:t>completion</w:t>
      </w:r>
      <w:r w:rsidRPr="001B0A3B">
        <w:rPr>
          <w:rFonts w:cstheme="minorHAnsi"/>
          <w:sz w:val="24"/>
          <w:szCs w:val="24"/>
        </w:rPr>
        <w:t xml:space="preserve"> process to the </w:t>
      </w:r>
      <w:r w:rsidR="004D337E" w:rsidRPr="001B0A3B">
        <w:rPr>
          <w:rFonts w:cstheme="minorHAnsi"/>
          <w:sz w:val="24"/>
          <w:szCs w:val="24"/>
        </w:rPr>
        <w:t>classification objects (‘General Library’ and ‘General Class’)</w:t>
      </w:r>
      <w:r w:rsidRPr="001B0A3B">
        <w:rPr>
          <w:rFonts w:cstheme="minorHAnsi"/>
          <w:sz w:val="24"/>
          <w:szCs w:val="24"/>
        </w:rPr>
        <w:t xml:space="preserve">. </w:t>
      </w:r>
      <w:r w:rsidR="004D337E" w:rsidRPr="001B0A3B">
        <w:rPr>
          <w:rFonts w:cstheme="minorHAnsi"/>
          <w:sz w:val="24"/>
          <w:szCs w:val="24"/>
        </w:rPr>
        <w:t xml:space="preserve">After that we will filter out the classification data (‘General Library’ and ‘General Class’) to create a separate 3DXML and then normal split export functionality will be applied to the classified </w:t>
      </w:r>
      <w:r w:rsidRPr="001B0A3B">
        <w:rPr>
          <w:rFonts w:cstheme="minorHAnsi"/>
          <w:sz w:val="24"/>
          <w:szCs w:val="24"/>
        </w:rPr>
        <w:t>object</w:t>
      </w:r>
      <w:r w:rsidR="004D337E" w:rsidRPr="001B0A3B">
        <w:rPr>
          <w:rFonts w:cstheme="minorHAnsi"/>
          <w:sz w:val="24"/>
          <w:szCs w:val="24"/>
        </w:rPr>
        <w:t>s</w:t>
      </w:r>
      <w:r w:rsidRPr="001B0A3B">
        <w:rPr>
          <w:rFonts w:cstheme="minorHAnsi"/>
          <w:sz w:val="24"/>
          <w:szCs w:val="24"/>
        </w:rPr>
        <w:t>.</w:t>
      </w:r>
    </w:p>
    <w:p w14:paraId="17ECF450" w14:textId="78654DB7" w:rsidR="00B75BD8" w:rsidRDefault="00B75BD8" w:rsidP="004D337E">
      <w:pPr>
        <w:pStyle w:val="ListParagraph"/>
        <w:ind w:left="710"/>
        <w:jc w:val="both"/>
        <w:rPr>
          <w:rFonts w:cstheme="minorHAnsi"/>
          <w:sz w:val="24"/>
          <w:szCs w:val="24"/>
        </w:rPr>
      </w:pPr>
    </w:p>
    <w:p w14:paraId="61636F92" w14:textId="77777777" w:rsidR="00B75BD8" w:rsidRPr="001B0A3B" w:rsidRDefault="00B75BD8" w:rsidP="004D337E">
      <w:pPr>
        <w:pStyle w:val="ListParagraph"/>
        <w:ind w:left="710"/>
        <w:jc w:val="both"/>
        <w:rPr>
          <w:rFonts w:cstheme="minorHAnsi"/>
          <w:sz w:val="24"/>
          <w:szCs w:val="24"/>
        </w:rPr>
      </w:pPr>
    </w:p>
    <w:p w14:paraId="10262DEA" w14:textId="77777777" w:rsidR="004D337E" w:rsidRPr="001B0A3B" w:rsidRDefault="004D337E" w:rsidP="004D337E">
      <w:pPr>
        <w:pStyle w:val="ListParagraph"/>
        <w:ind w:left="710"/>
        <w:jc w:val="both"/>
        <w:rPr>
          <w:rFonts w:cstheme="minorHAnsi"/>
          <w:sz w:val="10"/>
          <w:szCs w:val="10"/>
        </w:rPr>
      </w:pPr>
    </w:p>
    <w:p w14:paraId="3E82EA14" w14:textId="77777777" w:rsidR="004D337E" w:rsidRPr="00413FA1" w:rsidRDefault="004D337E" w:rsidP="004D337E">
      <w:pPr>
        <w:pStyle w:val="ListParagraph"/>
        <w:numPr>
          <w:ilvl w:val="0"/>
          <w:numId w:val="16"/>
        </w:numPr>
        <w:jc w:val="both"/>
        <w:rPr>
          <w:rFonts w:cstheme="minorHAnsi"/>
          <w:b/>
          <w:bCs/>
          <w:sz w:val="24"/>
          <w:szCs w:val="24"/>
        </w:rPr>
      </w:pPr>
      <w:r w:rsidRPr="00413FA1">
        <w:rPr>
          <w:rFonts w:cstheme="minorHAnsi"/>
          <w:b/>
          <w:bCs/>
          <w:sz w:val="24"/>
          <w:szCs w:val="24"/>
        </w:rPr>
        <w:lastRenderedPageBreak/>
        <w:t xml:space="preserve">Classification </w:t>
      </w:r>
      <w:r w:rsidR="00495069" w:rsidRPr="00413FA1">
        <w:rPr>
          <w:rFonts w:cstheme="minorHAnsi"/>
          <w:b/>
          <w:bCs/>
          <w:sz w:val="24"/>
          <w:szCs w:val="24"/>
        </w:rPr>
        <w:t>Completion:</w:t>
      </w:r>
    </w:p>
    <w:p w14:paraId="19971B56" w14:textId="42DFA9E3" w:rsidR="004D337E" w:rsidRDefault="004D337E" w:rsidP="008B3907">
      <w:pPr>
        <w:pStyle w:val="ListParagraph"/>
        <w:ind w:left="710"/>
        <w:jc w:val="both"/>
        <w:rPr>
          <w:rFonts w:cstheme="minorHAnsi"/>
          <w:sz w:val="24"/>
          <w:szCs w:val="24"/>
        </w:rPr>
      </w:pPr>
      <w:r w:rsidRPr="001B0A3B">
        <w:rPr>
          <w:rFonts w:cstheme="minorHAnsi"/>
          <w:sz w:val="24"/>
          <w:szCs w:val="24"/>
        </w:rPr>
        <w:t xml:space="preserve">The classification completion output will provide ‘General Library’, ‘General Class’ and classified objects. From this, we will separate the classification data </w:t>
      </w:r>
      <w:r w:rsidR="008B3907" w:rsidRPr="001B0A3B">
        <w:rPr>
          <w:rFonts w:cstheme="minorHAnsi"/>
          <w:sz w:val="24"/>
          <w:szCs w:val="24"/>
        </w:rPr>
        <w:t xml:space="preserve">(‘General Library’, and ‘General Class’) to create a separate 3DXML. </w:t>
      </w:r>
      <w:r w:rsidR="00495069" w:rsidRPr="001B0A3B">
        <w:rPr>
          <w:rFonts w:cstheme="minorHAnsi"/>
          <w:sz w:val="24"/>
          <w:szCs w:val="24"/>
        </w:rPr>
        <w:t>This</w:t>
      </w:r>
      <w:r w:rsidR="008B3907" w:rsidRPr="001B0A3B">
        <w:rPr>
          <w:rFonts w:cstheme="minorHAnsi"/>
          <w:sz w:val="24"/>
          <w:szCs w:val="24"/>
        </w:rPr>
        <w:t xml:space="preserve"> will</w:t>
      </w:r>
      <w:r w:rsidR="00495069" w:rsidRPr="001B0A3B">
        <w:rPr>
          <w:rFonts w:cstheme="minorHAnsi"/>
          <w:sz w:val="24"/>
          <w:szCs w:val="24"/>
        </w:rPr>
        <w:t xml:space="preserve"> ensure that all the necessary adjustments are applied before attempting to split </w:t>
      </w:r>
      <w:r w:rsidR="008B3907" w:rsidRPr="001B0A3B">
        <w:rPr>
          <w:rFonts w:cstheme="minorHAnsi"/>
          <w:sz w:val="24"/>
          <w:szCs w:val="24"/>
        </w:rPr>
        <w:t>classified objects/assemblies</w:t>
      </w:r>
      <w:r w:rsidR="00495069" w:rsidRPr="001B0A3B">
        <w:rPr>
          <w:rFonts w:cstheme="minorHAnsi"/>
          <w:sz w:val="24"/>
          <w:szCs w:val="24"/>
        </w:rPr>
        <w:t>.</w:t>
      </w:r>
    </w:p>
    <w:p w14:paraId="55533B47" w14:textId="04C1A9F4" w:rsidR="0053362A" w:rsidRDefault="00C9610A" w:rsidP="00B75BD8">
      <w:pPr>
        <w:pStyle w:val="ListParagraph"/>
        <w:ind w:left="710"/>
        <w:jc w:val="both"/>
        <w:rPr>
          <w:rFonts w:cstheme="minorHAnsi"/>
          <w:sz w:val="24"/>
          <w:szCs w:val="24"/>
        </w:rPr>
      </w:pPr>
      <w:r>
        <w:rPr>
          <w:rFonts w:cstheme="minorHAnsi"/>
          <w:sz w:val="24"/>
          <w:szCs w:val="24"/>
        </w:rPr>
        <w:t>Below are the main use-cases for classification data:</w:t>
      </w:r>
    </w:p>
    <w:p w14:paraId="14A1AAC5" w14:textId="77777777" w:rsidR="00B75BD8" w:rsidRPr="00B75BD8" w:rsidRDefault="00B75BD8" w:rsidP="00B75BD8">
      <w:pPr>
        <w:pStyle w:val="ListParagraph"/>
        <w:ind w:left="710"/>
        <w:jc w:val="both"/>
        <w:rPr>
          <w:rFonts w:cstheme="minorHAnsi"/>
          <w:sz w:val="24"/>
          <w:szCs w:val="24"/>
        </w:rPr>
      </w:pPr>
    </w:p>
    <w:p w14:paraId="47CA6303" w14:textId="3A7EC18D" w:rsidR="006B5CC8" w:rsidRPr="00413FA1" w:rsidRDefault="006B5CC8" w:rsidP="006B5CC8">
      <w:pPr>
        <w:pStyle w:val="ListParagraph"/>
        <w:numPr>
          <w:ilvl w:val="0"/>
          <w:numId w:val="29"/>
        </w:numPr>
        <w:jc w:val="both"/>
        <w:rPr>
          <w:rFonts w:cstheme="minorHAnsi"/>
          <w:b/>
          <w:bCs/>
          <w:sz w:val="24"/>
          <w:szCs w:val="24"/>
        </w:rPr>
      </w:pPr>
      <w:r w:rsidRPr="00413FA1">
        <w:rPr>
          <w:b/>
          <w:bCs/>
        </w:rPr>
        <w:t>Export of root Library with option ‘Library with Content’ deactivated:</w:t>
      </w:r>
    </w:p>
    <w:p w14:paraId="5C0F33A0" w14:textId="2C8FDC5C" w:rsidR="006B5CC8" w:rsidRPr="00E91A1D" w:rsidRDefault="006B5CC8" w:rsidP="006B5CC8">
      <w:pPr>
        <w:pStyle w:val="ListParagraph"/>
        <w:ind w:left="1070"/>
        <w:jc w:val="both"/>
      </w:pPr>
      <w:r w:rsidRPr="00E91A1D">
        <w:t xml:space="preserve">In this use case, </w:t>
      </w:r>
      <w:r>
        <w:t xml:space="preserve">the </w:t>
      </w:r>
      <w:r w:rsidRPr="00E91A1D">
        <w:t>user select</w:t>
      </w:r>
      <w:r>
        <w:t>s</w:t>
      </w:r>
      <w:r w:rsidRPr="00E91A1D">
        <w:t xml:space="preserve"> the root Library to export</w:t>
      </w:r>
      <w:r>
        <w:t xml:space="preserve"> the library structure</w:t>
      </w:r>
      <w:r w:rsidRPr="00E91A1D">
        <w:t xml:space="preserve">. </w:t>
      </w:r>
      <w:r w:rsidR="00726C35">
        <w:t>The library structure</w:t>
      </w:r>
      <w:r>
        <w:t xml:space="preserve"> is </w:t>
      </w:r>
      <w:r w:rsidRPr="00E91A1D">
        <w:t xml:space="preserve">composed of many subclasses and </w:t>
      </w:r>
      <w:r>
        <w:t>C</w:t>
      </w:r>
      <w:r w:rsidRPr="00E91A1D">
        <w:t xml:space="preserve">lassified </w:t>
      </w:r>
      <w:r>
        <w:t>I</w:t>
      </w:r>
      <w:r w:rsidRPr="00E91A1D">
        <w:t>tems</w:t>
      </w:r>
      <w:r>
        <w:t>/objects</w:t>
      </w:r>
      <w:r w:rsidRPr="00E91A1D">
        <w:t xml:space="preserve"> as illustrated in </w:t>
      </w:r>
      <w:r>
        <w:t>below image.</w:t>
      </w:r>
    </w:p>
    <w:p w14:paraId="20AD2532" w14:textId="1B79329E" w:rsidR="006B5CC8" w:rsidRPr="00E91A1D" w:rsidRDefault="006B5CC8" w:rsidP="006B5CC8">
      <w:pPr>
        <w:pStyle w:val="ListParagraph"/>
        <w:ind w:left="1070"/>
        <w:jc w:val="both"/>
      </w:pPr>
      <w:r w:rsidRPr="00E91A1D">
        <w:t>Once “</w:t>
      </w:r>
      <w:proofErr w:type="spellStart"/>
      <w:r w:rsidRPr="006B5CC8">
        <w:rPr>
          <w:b/>
          <w:bCs/>
        </w:rPr>
        <w:t>LibA</w:t>
      </w:r>
      <w:proofErr w:type="spellEnd"/>
      <w:r w:rsidRPr="00E91A1D">
        <w:t>” is selected and exported</w:t>
      </w:r>
      <w:r>
        <w:t xml:space="preserve"> with option </w:t>
      </w:r>
      <w:r w:rsidRPr="00C11138">
        <w:rPr>
          <w:color w:val="FF0000"/>
        </w:rPr>
        <w:t>‘Library with Content’ deactivated</w:t>
      </w:r>
      <w:r w:rsidRPr="00E91A1D">
        <w:t xml:space="preserve">, the </w:t>
      </w:r>
      <w:r>
        <w:t>library</w:t>
      </w:r>
      <w:r w:rsidRPr="00E91A1D">
        <w:t xml:space="preserve"> structure </w:t>
      </w:r>
      <w:r>
        <w:t xml:space="preserve">including the library and the classes </w:t>
      </w:r>
      <w:r w:rsidRPr="00E91A1D">
        <w:t>will be retrieved to be exported in the 3DXML</w:t>
      </w:r>
      <w:r>
        <w:t xml:space="preserve"> file</w:t>
      </w:r>
      <w:r w:rsidRPr="00E91A1D">
        <w:t>. The 3DXML</w:t>
      </w:r>
      <w:r>
        <w:t xml:space="preserve"> file</w:t>
      </w:r>
      <w:r w:rsidRPr="00E91A1D">
        <w:t xml:space="preserve"> will contain also the “Attribute Groups” retrieved by the web service for all </w:t>
      </w:r>
      <w:r>
        <w:t>C</w:t>
      </w:r>
      <w:r w:rsidRPr="00E91A1D">
        <w:t>lasses of this structure.</w:t>
      </w:r>
      <w:r>
        <w:t xml:space="preserve"> Note that the classified Items will not be retrieved in this use case. </w:t>
      </w:r>
    </w:p>
    <w:p w14:paraId="2D78B346" w14:textId="77777777" w:rsidR="006B5CC8" w:rsidRPr="00E91A1D" w:rsidRDefault="006B5CC8" w:rsidP="006B5CC8">
      <w:pPr>
        <w:pStyle w:val="ListParagraph"/>
        <w:keepNext/>
        <w:spacing w:after="0"/>
        <w:ind w:left="1070"/>
      </w:pPr>
      <w:r>
        <w:rPr>
          <w:noProof/>
        </w:rPr>
        <w:drawing>
          <wp:inline distT="0" distB="0" distL="0" distR="0" wp14:anchorId="470B275E" wp14:editId="6E4FC190">
            <wp:extent cx="5231500" cy="2600960"/>
            <wp:effectExtent l="0" t="0" r="762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31500" cy="2600960"/>
                    </a:xfrm>
                    <a:prstGeom prst="rect">
                      <a:avLst/>
                    </a:prstGeom>
                    <a:noFill/>
                  </pic:spPr>
                </pic:pic>
              </a:graphicData>
            </a:graphic>
          </wp:inline>
        </w:drawing>
      </w:r>
    </w:p>
    <w:p w14:paraId="42268D80" w14:textId="1920F2BA" w:rsidR="006B5CC8" w:rsidRDefault="006B5CC8" w:rsidP="006B5CC8">
      <w:pPr>
        <w:pStyle w:val="Caption"/>
        <w:ind w:left="1070"/>
        <w:jc w:val="center"/>
        <w:rPr>
          <w:rFonts w:asciiTheme="minorHAnsi" w:hAnsiTheme="minorHAnsi" w:cstheme="minorHAnsi"/>
          <w:i w:val="0"/>
          <w:iCs w:val="0"/>
          <w:sz w:val="20"/>
          <w:szCs w:val="20"/>
        </w:rPr>
      </w:pPr>
      <w:bookmarkStart w:id="30" w:name="_Hlk221715727"/>
      <w:r w:rsidRPr="006B5CC8">
        <w:rPr>
          <w:rFonts w:asciiTheme="minorHAnsi" w:hAnsiTheme="minorHAnsi" w:cstheme="minorHAnsi"/>
          <w:i w:val="0"/>
          <w:iCs w:val="0"/>
          <w:sz w:val="20"/>
          <w:szCs w:val="20"/>
        </w:rPr>
        <w:t>Selection of root Library to export</w:t>
      </w:r>
      <w:bookmarkEnd w:id="30"/>
    </w:p>
    <w:p w14:paraId="200C9506" w14:textId="77777777" w:rsidR="00B75BD8" w:rsidRPr="00B75BD8" w:rsidRDefault="00B75BD8" w:rsidP="00B75BD8"/>
    <w:p w14:paraId="2921844F" w14:textId="551D67E6" w:rsidR="006B5CC8" w:rsidRPr="00413FA1" w:rsidRDefault="006B5CC8" w:rsidP="006B5CC8">
      <w:pPr>
        <w:pStyle w:val="ListParagraph"/>
        <w:numPr>
          <w:ilvl w:val="0"/>
          <w:numId w:val="29"/>
        </w:numPr>
        <w:jc w:val="both"/>
        <w:rPr>
          <w:rFonts w:cstheme="minorHAnsi"/>
          <w:b/>
          <w:bCs/>
          <w:sz w:val="24"/>
          <w:szCs w:val="24"/>
        </w:rPr>
      </w:pPr>
      <w:r w:rsidRPr="00413FA1">
        <w:rPr>
          <w:b/>
          <w:bCs/>
        </w:rPr>
        <w:t>Export of root Library with option ‘Library with Content’ activated:</w:t>
      </w:r>
    </w:p>
    <w:p w14:paraId="03885658" w14:textId="3D2A380C" w:rsidR="00C11138" w:rsidRPr="00E91A1D" w:rsidRDefault="00C11138" w:rsidP="00C11138">
      <w:pPr>
        <w:pStyle w:val="ListParagraph"/>
        <w:ind w:left="1070"/>
        <w:jc w:val="both"/>
      </w:pPr>
      <w:r w:rsidRPr="00E91A1D">
        <w:t xml:space="preserve">In this use case, </w:t>
      </w:r>
      <w:r>
        <w:t xml:space="preserve">the </w:t>
      </w:r>
      <w:r w:rsidRPr="00E91A1D">
        <w:t>user select</w:t>
      </w:r>
      <w:r>
        <w:t>s</w:t>
      </w:r>
      <w:r w:rsidRPr="00E91A1D">
        <w:t xml:space="preserve"> the root Library to export</w:t>
      </w:r>
      <w:r>
        <w:t xml:space="preserve"> the complete library structure</w:t>
      </w:r>
      <w:r w:rsidRPr="00E91A1D">
        <w:t xml:space="preserve">. </w:t>
      </w:r>
    </w:p>
    <w:p w14:paraId="20653321" w14:textId="5159761D" w:rsidR="00C11138" w:rsidRPr="00E91A1D" w:rsidRDefault="00C11138" w:rsidP="00C11138">
      <w:pPr>
        <w:pStyle w:val="ListParagraph"/>
        <w:ind w:left="1070"/>
        <w:jc w:val="both"/>
      </w:pPr>
      <w:r w:rsidRPr="00E91A1D">
        <w:t>Once “</w:t>
      </w:r>
      <w:proofErr w:type="spellStart"/>
      <w:r w:rsidRPr="006B5CC8">
        <w:rPr>
          <w:b/>
          <w:bCs/>
        </w:rPr>
        <w:t>LibA</w:t>
      </w:r>
      <w:proofErr w:type="spellEnd"/>
      <w:r w:rsidRPr="00E91A1D">
        <w:t>” is selected and exported</w:t>
      </w:r>
      <w:r>
        <w:t xml:space="preserve"> with option </w:t>
      </w:r>
      <w:r w:rsidRPr="00C11138">
        <w:rPr>
          <w:color w:val="00B050"/>
        </w:rPr>
        <w:t>‘Library with Content’ activated</w:t>
      </w:r>
      <w:r w:rsidRPr="00E91A1D">
        <w:t xml:space="preserve">, the </w:t>
      </w:r>
      <w:r>
        <w:t>library</w:t>
      </w:r>
      <w:r w:rsidRPr="00E91A1D">
        <w:t xml:space="preserve"> structure </w:t>
      </w:r>
      <w:r>
        <w:t xml:space="preserve">including the library and the classes </w:t>
      </w:r>
      <w:r w:rsidRPr="00E91A1D">
        <w:t>will be retrieved to be exported in the 3DXML</w:t>
      </w:r>
      <w:r>
        <w:t xml:space="preserve"> file</w:t>
      </w:r>
      <w:r w:rsidRPr="00E91A1D">
        <w:t xml:space="preserve">. </w:t>
      </w:r>
      <w:r>
        <w:t xml:space="preserve">In this use-case, all classified Items will be exported. </w:t>
      </w:r>
    </w:p>
    <w:p w14:paraId="65674590" w14:textId="07950256" w:rsidR="00C11138" w:rsidRPr="00E91A1D" w:rsidRDefault="009A324B" w:rsidP="00C11138">
      <w:pPr>
        <w:pStyle w:val="ListParagraph"/>
        <w:keepNext/>
        <w:spacing w:after="0"/>
        <w:ind w:left="1070"/>
      </w:pPr>
      <w:r w:rsidRPr="009A324B">
        <w:rPr>
          <w:noProof/>
        </w:rPr>
        <w:lastRenderedPageBreak/>
        <w:drawing>
          <wp:inline distT="0" distB="0" distL="0" distR="0" wp14:anchorId="7A874B2C" wp14:editId="5547EEA5">
            <wp:extent cx="5325991" cy="2711450"/>
            <wp:effectExtent l="0" t="0" r="8255" b="0"/>
            <wp:docPr id="18" name="Picture 17">
              <a:extLst xmlns:a="http://schemas.openxmlformats.org/drawingml/2006/main">
                <a:ext uri="{FF2B5EF4-FFF2-40B4-BE49-F238E27FC236}">
                  <a16:creationId xmlns:a16="http://schemas.microsoft.com/office/drawing/2014/main" id="{45F09BB0-839F-4872-9DA0-B3C5819886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45F09BB0-839F-4872-9DA0-B3C581988662}"/>
                        </a:ext>
                      </a:extLst>
                    </pic:cNvPr>
                    <pic:cNvPicPr>
                      <a:picLocks noChangeAspect="1"/>
                    </pic:cNvPicPr>
                  </pic:nvPicPr>
                  <pic:blipFill rotWithShape="1">
                    <a:blip r:embed="rId21"/>
                    <a:srcRect b="5489"/>
                    <a:stretch/>
                  </pic:blipFill>
                  <pic:spPr bwMode="auto">
                    <a:xfrm>
                      <a:off x="0" y="0"/>
                      <a:ext cx="5325991" cy="2711450"/>
                    </a:xfrm>
                    <a:prstGeom prst="rect">
                      <a:avLst/>
                    </a:prstGeom>
                    <a:ln>
                      <a:noFill/>
                    </a:ln>
                    <a:extLst>
                      <a:ext uri="{53640926-AAD7-44D8-BBD7-CCE9431645EC}">
                        <a14:shadowObscured xmlns:a14="http://schemas.microsoft.com/office/drawing/2010/main"/>
                      </a:ext>
                    </a:extLst>
                  </pic:spPr>
                </pic:pic>
              </a:graphicData>
            </a:graphic>
          </wp:inline>
        </w:drawing>
      </w:r>
    </w:p>
    <w:p w14:paraId="6427D7AA" w14:textId="7515EF7A" w:rsidR="00C80D27" w:rsidRDefault="009A324B" w:rsidP="00C11138">
      <w:pPr>
        <w:pStyle w:val="ListParagraph"/>
        <w:ind w:left="1070"/>
        <w:jc w:val="center"/>
        <w:rPr>
          <w:rFonts w:cstheme="minorHAnsi"/>
          <w:color w:val="0070C0"/>
          <w:sz w:val="20"/>
          <w:szCs w:val="20"/>
        </w:rPr>
      </w:pPr>
      <w:r w:rsidRPr="009A324B">
        <w:rPr>
          <w:rFonts w:cstheme="minorHAnsi"/>
          <w:color w:val="0070C0"/>
          <w:sz w:val="20"/>
          <w:szCs w:val="20"/>
        </w:rPr>
        <w:t>Selection of root Library to export</w:t>
      </w:r>
    </w:p>
    <w:p w14:paraId="65910F9B" w14:textId="77777777" w:rsidR="0053362A" w:rsidRPr="009A324B" w:rsidRDefault="0053362A" w:rsidP="00C11138">
      <w:pPr>
        <w:pStyle w:val="ListParagraph"/>
        <w:ind w:left="1070"/>
        <w:jc w:val="center"/>
        <w:rPr>
          <w:rFonts w:cstheme="minorHAnsi"/>
          <w:sz w:val="24"/>
          <w:szCs w:val="24"/>
        </w:rPr>
      </w:pPr>
    </w:p>
    <w:p w14:paraId="1C3CDE24" w14:textId="1B769190" w:rsidR="006B5CC8" w:rsidRPr="00413FA1" w:rsidRDefault="006B5CC8" w:rsidP="006B5CC8">
      <w:pPr>
        <w:pStyle w:val="ListParagraph"/>
        <w:numPr>
          <w:ilvl w:val="0"/>
          <w:numId w:val="29"/>
        </w:numPr>
        <w:jc w:val="both"/>
        <w:rPr>
          <w:rFonts w:cstheme="minorHAnsi"/>
          <w:b/>
          <w:bCs/>
          <w:sz w:val="24"/>
          <w:szCs w:val="24"/>
        </w:rPr>
      </w:pPr>
      <w:r w:rsidRPr="00413FA1">
        <w:rPr>
          <w:b/>
          <w:bCs/>
        </w:rPr>
        <w:t>Partial export of Library structure by selecting a Class:</w:t>
      </w:r>
    </w:p>
    <w:p w14:paraId="7E5C7B0A" w14:textId="2DE511AF" w:rsidR="006B5CC8" w:rsidRDefault="006B5CC8" w:rsidP="006B5CC8">
      <w:pPr>
        <w:pStyle w:val="ListParagraph"/>
        <w:ind w:left="1070"/>
        <w:jc w:val="both"/>
      </w:pPr>
      <w:r w:rsidRPr="00E91A1D">
        <w:t xml:space="preserve">In this use case, we have the same structure </w:t>
      </w:r>
      <w:r>
        <w:t>as in the</w:t>
      </w:r>
      <w:r w:rsidRPr="00E91A1D">
        <w:t xml:space="preserve"> previous use case, but the user selects the “Class 3” to be export</w:t>
      </w:r>
      <w:r>
        <w:t xml:space="preserve"> the data</w:t>
      </w:r>
      <w:r w:rsidRPr="00E91A1D">
        <w:t xml:space="preserve">. </w:t>
      </w:r>
      <w:r>
        <w:t>In this case, t</w:t>
      </w:r>
      <w:r w:rsidRPr="00E91A1D">
        <w:t>he completion procedure will retrieve the entity parents, “</w:t>
      </w:r>
      <w:r w:rsidRPr="006B5CC8">
        <w:rPr>
          <w:b/>
          <w:bCs/>
        </w:rPr>
        <w:t>Class 1</w:t>
      </w:r>
      <w:r w:rsidRPr="00E91A1D">
        <w:t>” and “</w:t>
      </w:r>
      <w:proofErr w:type="spellStart"/>
      <w:r w:rsidRPr="006B5CC8">
        <w:rPr>
          <w:b/>
          <w:bCs/>
        </w:rPr>
        <w:t>LibA</w:t>
      </w:r>
      <w:proofErr w:type="spellEnd"/>
      <w:r w:rsidRPr="00E91A1D">
        <w:t xml:space="preserve">”, </w:t>
      </w:r>
      <w:r>
        <w:t>and</w:t>
      </w:r>
      <w:r w:rsidRPr="00E91A1D">
        <w:t xml:space="preserve"> its children (the </w:t>
      </w:r>
      <w:r>
        <w:t>C</w:t>
      </w:r>
      <w:r w:rsidRPr="00E91A1D">
        <w:t xml:space="preserve">lassified </w:t>
      </w:r>
      <w:r>
        <w:t>I</w:t>
      </w:r>
      <w:r w:rsidRPr="00E91A1D">
        <w:t>tems “</w:t>
      </w:r>
      <w:r w:rsidRPr="006B5CC8">
        <w:rPr>
          <w:b/>
          <w:bCs/>
        </w:rPr>
        <w:t>Prod C</w:t>
      </w:r>
      <w:r w:rsidRPr="00E91A1D">
        <w:t>” and “</w:t>
      </w:r>
      <w:r w:rsidRPr="006B5CC8">
        <w:rPr>
          <w:b/>
          <w:bCs/>
        </w:rPr>
        <w:t>Prod D</w:t>
      </w:r>
      <w:r w:rsidRPr="00E91A1D">
        <w:t>”)</w:t>
      </w:r>
      <w:r>
        <w:t xml:space="preserve"> with the classification extensions</w:t>
      </w:r>
      <w:r w:rsidRPr="00E91A1D">
        <w:t>.</w:t>
      </w:r>
    </w:p>
    <w:p w14:paraId="47E430D4" w14:textId="2CB3A6B0" w:rsidR="00716204" w:rsidRPr="00E91A1D" w:rsidRDefault="00716204" w:rsidP="006B5CC8">
      <w:pPr>
        <w:pStyle w:val="ListParagraph"/>
        <w:ind w:left="1070"/>
        <w:jc w:val="both"/>
      </w:pPr>
      <w:r>
        <w:t>Option ‘Library with content’ is valid only when ‘General Library’ is present in the selected object list.</w:t>
      </w:r>
    </w:p>
    <w:p w14:paraId="3CE92E50" w14:textId="77777777" w:rsidR="006B5CC8" w:rsidRPr="00E91A1D" w:rsidRDefault="006B5CC8" w:rsidP="00B75BD8">
      <w:pPr>
        <w:pStyle w:val="ListParagraph"/>
        <w:keepNext/>
        <w:spacing w:after="0"/>
        <w:ind w:left="1070"/>
      </w:pPr>
      <w:r w:rsidRPr="00E91A1D">
        <w:rPr>
          <w:noProof/>
        </w:rPr>
        <w:drawing>
          <wp:inline distT="0" distB="0" distL="0" distR="0" wp14:anchorId="6C3B6BA9" wp14:editId="4C19BD6E">
            <wp:extent cx="5608320" cy="2966696"/>
            <wp:effectExtent l="0" t="0" r="0"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1932" cy="2973896"/>
                    </a:xfrm>
                    <a:prstGeom prst="rect">
                      <a:avLst/>
                    </a:prstGeom>
                    <a:noFill/>
                  </pic:spPr>
                </pic:pic>
              </a:graphicData>
            </a:graphic>
          </wp:inline>
        </w:drawing>
      </w:r>
    </w:p>
    <w:p w14:paraId="0FF6DFB8" w14:textId="2F71576C" w:rsidR="004D337E" w:rsidRPr="002625E7" w:rsidRDefault="006B5CC8" w:rsidP="002625E7">
      <w:pPr>
        <w:pStyle w:val="Caption"/>
        <w:ind w:left="1070"/>
        <w:jc w:val="center"/>
        <w:rPr>
          <w:rFonts w:asciiTheme="minorHAnsi" w:hAnsiTheme="minorHAnsi" w:cstheme="minorHAnsi"/>
          <w:i w:val="0"/>
          <w:iCs w:val="0"/>
          <w:sz w:val="20"/>
          <w:szCs w:val="20"/>
        </w:rPr>
      </w:pPr>
      <w:r w:rsidRPr="006B5CC8">
        <w:rPr>
          <w:rFonts w:asciiTheme="minorHAnsi" w:hAnsiTheme="minorHAnsi" w:cstheme="minorHAnsi"/>
          <w:i w:val="0"/>
          <w:iCs w:val="0"/>
          <w:sz w:val="20"/>
          <w:szCs w:val="20"/>
        </w:rPr>
        <w:t>Selection of a Class inside a structure to export</w:t>
      </w:r>
    </w:p>
    <w:p w14:paraId="4CA76160" w14:textId="77777777" w:rsidR="00987024" w:rsidRPr="00413FA1" w:rsidRDefault="00495069" w:rsidP="00987024">
      <w:pPr>
        <w:pStyle w:val="ListParagraph"/>
        <w:numPr>
          <w:ilvl w:val="0"/>
          <w:numId w:val="16"/>
        </w:numPr>
        <w:jc w:val="both"/>
        <w:rPr>
          <w:rFonts w:cstheme="minorHAnsi"/>
          <w:b/>
          <w:bCs/>
          <w:sz w:val="24"/>
          <w:szCs w:val="24"/>
        </w:rPr>
      </w:pPr>
      <w:r w:rsidRPr="00413FA1">
        <w:rPr>
          <w:rFonts w:cstheme="minorHAnsi"/>
          <w:b/>
          <w:bCs/>
          <w:sz w:val="24"/>
          <w:szCs w:val="24"/>
        </w:rPr>
        <w:t>Split Export Engine:</w:t>
      </w:r>
    </w:p>
    <w:p w14:paraId="7981FEC7" w14:textId="77777777" w:rsidR="00987024" w:rsidRPr="001B0A3B" w:rsidRDefault="00495069" w:rsidP="00987024">
      <w:pPr>
        <w:pStyle w:val="ListParagraph"/>
        <w:ind w:left="710"/>
        <w:jc w:val="both"/>
        <w:rPr>
          <w:rFonts w:cstheme="minorHAnsi"/>
          <w:sz w:val="24"/>
          <w:szCs w:val="24"/>
        </w:rPr>
      </w:pPr>
      <w:r w:rsidRPr="001B0A3B">
        <w:rPr>
          <w:rFonts w:cstheme="minorHAnsi"/>
          <w:sz w:val="24"/>
          <w:szCs w:val="24"/>
        </w:rPr>
        <w:t xml:space="preserve">After the </w:t>
      </w:r>
      <w:r w:rsidR="00987024" w:rsidRPr="001B0A3B">
        <w:rPr>
          <w:rFonts w:cstheme="minorHAnsi"/>
          <w:sz w:val="24"/>
          <w:szCs w:val="24"/>
        </w:rPr>
        <w:t>classification</w:t>
      </w:r>
      <w:r w:rsidRPr="001B0A3B">
        <w:rPr>
          <w:rFonts w:cstheme="minorHAnsi"/>
          <w:sz w:val="24"/>
          <w:szCs w:val="24"/>
        </w:rPr>
        <w:t xml:space="preserve"> completion is performed on </w:t>
      </w:r>
      <w:r w:rsidR="00987024" w:rsidRPr="001B0A3B">
        <w:rPr>
          <w:rFonts w:cstheme="minorHAnsi"/>
          <w:sz w:val="24"/>
          <w:szCs w:val="24"/>
        </w:rPr>
        <w:t>classification objects (‘General Library’ and ‘General Class’)</w:t>
      </w:r>
      <w:r w:rsidRPr="001B0A3B">
        <w:rPr>
          <w:rFonts w:cstheme="minorHAnsi"/>
          <w:sz w:val="24"/>
          <w:szCs w:val="24"/>
        </w:rPr>
        <w:t>, the output (</w:t>
      </w:r>
      <w:r w:rsidR="00987024" w:rsidRPr="001B0A3B">
        <w:rPr>
          <w:rFonts w:cstheme="minorHAnsi"/>
          <w:sz w:val="24"/>
          <w:szCs w:val="24"/>
        </w:rPr>
        <w:t>classified</w:t>
      </w:r>
      <w:r w:rsidRPr="001B0A3B">
        <w:rPr>
          <w:rFonts w:cstheme="minorHAnsi"/>
          <w:sz w:val="24"/>
          <w:szCs w:val="24"/>
        </w:rPr>
        <w:t xml:space="preserve"> objects) is </w:t>
      </w:r>
      <w:r w:rsidR="00987024" w:rsidRPr="001B0A3B">
        <w:rPr>
          <w:rFonts w:cstheme="minorHAnsi"/>
          <w:sz w:val="24"/>
          <w:szCs w:val="24"/>
        </w:rPr>
        <w:t>first sent to ‘Expand’</w:t>
      </w:r>
      <w:r w:rsidRPr="001B0A3B">
        <w:rPr>
          <w:rFonts w:cstheme="minorHAnsi"/>
          <w:sz w:val="24"/>
          <w:szCs w:val="24"/>
        </w:rPr>
        <w:t xml:space="preserve"> </w:t>
      </w:r>
      <w:r w:rsidR="00987024" w:rsidRPr="001B0A3B">
        <w:rPr>
          <w:rFonts w:cstheme="minorHAnsi"/>
          <w:sz w:val="24"/>
          <w:szCs w:val="24"/>
        </w:rPr>
        <w:t xml:space="preserve">and then to </w:t>
      </w:r>
      <w:r w:rsidRPr="001B0A3B">
        <w:rPr>
          <w:rFonts w:cstheme="minorHAnsi"/>
          <w:sz w:val="24"/>
          <w:szCs w:val="24"/>
        </w:rPr>
        <w:t>the split export engine. This engine will then handle the process of dividing the data into multiple smaller 3DXML files.</w:t>
      </w:r>
    </w:p>
    <w:p w14:paraId="35D838D0" w14:textId="43085F20" w:rsidR="00987024" w:rsidRPr="001B0A3B" w:rsidRDefault="00495069" w:rsidP="00987024">
      <w:pPr>
        <w:pStyle w:val="ListParagraph"/>
        <w:ind w:left="710"/>
        <w:jc w:val="both"/>
        <w:rPr>
          <w:rFonts w:cstheme="minorHAnsi"/>
          <w:sz w:val="24"/>
          <w:szCs w:val="24"/>
        </w:rPr>
      </w:pPr>
      <w:r w:rsidRPr="001B0A3B">
        <w:rPr>
          <w:rFonts w:cstheme="minorHAnsi"/>
          <w:sz w:val="24"/>
          <w:szCs w:val="24"/>
        </w:rPr>
        <w:lastRenderedPageBreak/>
        <w:t>The idea here is that by splitting the data into smaller files, the export process becomes more manageable, and the chances of errors or failures due to large data sizes are minimized.</w:t>
      </w:r>
    </w:p>
    <w:p w14:paraId="3336271E" w14:textId="77777777" w:rsidR="00987024" w:rsidRPr="001B0A3B" w:rsidRDefault="00987024" w:rsidP="00987024">
      <w:pPr>
        <w:pStyle w:val="ListParagraph"/>
        <w:ind w:left="710"/>
        <w:jc w:val="both"/>
        <w:rPr>
          <w:rFonts w:cstheme="minorHAnsi"/>
          <w:sz w:val="10"/>
          <w:szCs w:val="10"/>
        </w:rPr>
      </w:pPr>
    </w:p>
    <w:p w14:paraId="1C4E9689" w14:textId="77777777" w:rsidR="00987024" w:rsidRPr="00F6159A" w:rsidRDefault="00495069" w:rsidP="00495069">
      <w:pPr>
        <w:pStyle w:val="ListParagraph"/>
        <w:numPr>
          <w:ilvl w:val="0"/>
          <w:numId w:val="16"/>
        </w:numPr>
        <w:jc w:val="both"/>
        <w:rPr>
          <w:rFonts w:cstheme="minorHAnsi"/>
          <w:b/>
          <w:bCs/>
          <w:sz w:val="24"/>
          <w:szCs w:val="24"/>
        </w:rPr>
      </w:pPr>
      <w:r w:rsidRPr="00F6159A">
        <w:rPr>
          <w:rFonts w:cstheme="minorHAnsi"/>
          <w:b/>
          <w:bCs/>
          <w:sz w:val="24"/>
          <w:szCs w:val="24"/>
        </w:rPr>
        <w:t>Final Outcome:</w:t>
      </w:r>
    </w:p>
    <w:p w14:paraId="0CE24379" w14:textId="39DAC0CA" w:rsidR="00987024" w:rsidRPr="001B0A3B" w:rsidRDefault="00495069" w:rsidP="00987024">
      <w:pPr>
        <w:pStyle w:val="ListParagraph"/>
        <w:ind w:left="710"/>
        <w:jc w:val="both"/>
        <w:rPr>
          <w:rFonts w:cstheme="minorHAnsi"/>
          <w:sz w:val="24"/>
          <w:szCs w:val="24"/>
        </w:rPr>
      </w:pPr>
      <w:r w:rsidRPr="001B0A3B">
        <w:rPr>
          <w:rFonts w:cstheme="minorHAnsi"/>
          <w:sz w:val="24"/>
          <w:szCs w:val="24"/>
        </w:rPr>
        <w:t xml:space="preserve">The result is that the system will now be able to export </w:t>
      </w:r>
      <w:r w:rsidR="00987024" w:rsidRPr="001B0A3B">
        <w:rPr>
          <w:rFonts w:cstheme="minorHAnsi"/>
          <w:sz w:val="24"/>
          <w:szCs w:val="24"/>
        </w:rPr>
        <w:t>classification data</w:t>
      </w:r>
      <w:r w:rsidRPr="001B0A3B">
        <w:rPr>
          <w:rFonts w:cstheme="minorHAnsi"/>
          <w:sz w:val="24"/>
          <w:szCs w:val="24"/>
        </w:rPr>
        <w:t xml:space="preserve"> as multiple 3DXML files.</w:t>
      </w:r>
      <w:r w:rsidR="00987024" w:rsidRPr="001B0A3B">
        <w:rPr>
          <w:rFonts w:cstheme="minorHAnsi"/>
          <w:sz w:val="24"/>
          <w:szCs w:val="24"/>
        </w:rPr>
        <w:t xml:space="preserve"> One 3DXML will contain only classification objects (‘General Library’ and ‘General Class’). Other 3DXMLs will contain the classified </w:t>
      </w:r>
      <w:r w:rsidR="006C0BCD" w:rsidRPr="001B0A3B">
        <w:rPr>
          <w:rFonts w:cstheme="minorHAnsi"/>
          <w:sz w:val="24"/>
          <w:szCs w:val="24"/>
        </w:rPr>
        <w:t>objects/assemblies.</w:t>
      </w:r>
      <w:r w:rsidR="00987024" w:rsidRPr="001B0A3B">
        <w:rPr>
          <w:rFonts w:cstheme="minorHAnsi"/>
          <w:sz w:val="24"/>
          <w:szCs w:val="24"/>
        </w:rPr>
        <w:t xml:space="preserve"> </w:t>
      </w:r>
      <w:r w:rsidRPr="001B0A3B">
        <w:rPr>
          <w:rFonts w:cstheme="minorHAnsi"/>
          <w:sz w:val="24"/>
          <w:szCs w:val="24"/>
        </w:rPr>
        <w:t>This will help in managing large assemblies or datasets that previously might have failed during export due to the sheer size or number of objects involved</w:t>
      </w:r>
      <w:r w:rsidR="00987024" w:rsidRPr="001B0A3B">
        <w:rPr>
          <w:rFonts w:cstheme="minorHAnsi"/>
          <w:sz w:val="24"/>
          <w:szCs w:val="24"/>
        </w:rPr>
        <w:t>.</w:t>
      </w:r>
    </w:p>
    <w:p w14:paraId="2E96FD5A" w14:textId="05BF2DC0" w:rsidR="00A1335E" w:rsidRPr="008E7B8D" w:rsidRDefault="00495069" w:rsidP="00A26577">
      <w:pPr>
        <w:pStyle w:val="ListParagraph"/>
        <w:ind w:left="710"/>
        <w:jc w:val="both"/>
        <w:rPr>
          <w:rFonts w:cstheme="minorHAnsi"/>
        </w:rPr>
      </w:pPr>
      <w:r w:rsidRPr="001B0A3B">
        <w:rPr>
          <w:rFonts w:cstheme="minorHAnsi"/>
          <w:sz w:val="24"/>
          <w:szCs w:val="24"/>
        </w:rPr>
        <w:t xml:space="preserve">This function adds the capability to split </w:t>
      </w:r>
      <w:r w:rsidR="006C0BCD" w:rsidRPr="001B0A3B">
        <w:rPr>
          <w:rFonts w:cstheme="minorHAnsi"/>
          <w:sz w:val="24"/>
          <w:szCs w:val="24"/>
        </w:rPr>
        <w:t>classification data</w:t>
      </w:r>
      <w:r w:rsidRPr="001B0A3B">
        <w:rPr>
          <w:rFonts w:cstheme="minorHAnsi"/>
          <w:sz w:val="24"/>
          <w:szCs w:val="24"/>
        </w:rPr>
        <w:t xml:space="preserve"> into multiple 3DXML files by applying </w:t>
      </w:r>
      <w:r w:rsidR="006C0BCD" w:rsidRPr="001B0A3B">
        <w:rPr>
          <w:rFonts w:cstheme="minorHAnsi"/>
          <w:sz w:val="24"/>
          <w:szCs w:val="24"/>
        </w:rPr>
        <w:t>classification</w:t>
      </w:r>
      <w:r w:rsidRPr="001B0A3B">
        <w:rPr>
          <w:rFonts w:cstheme="minorHAnsi"/>
          <w:sz w:val="24"/>
          <w:szCs w:val="24"/>
        </w:rPr>
        <w:t xml:space="preserve"> completion process before using the split export engine. This solution enhances the system’s ability to handle large datasets, improving both performance and reliability during export operations.</w:t>
      </w:r>
      <w:r w:rsidR="008F2531" w:rsidRPr="00987024">
        <w:rPr>
          <w:rStyle w:val="HiddenTextChar"/>
          <w:rFonts w:asciiTheme="minorHAnsi" w:hAnsiTheme="minorHAnsi" w:cstheme="minorHAnsi"/>
          <w:sz w:val="22"/>
        </w:rPr>
        <w:t xml:space="preserve">For each capability, provide a “Use Case” narrative, </w:t>
      </w:r>
      <w:r w:rsidR="000439E8" w:rsidRPr="00987024">
        <w:rPr>
          <w:rStyle w:val="HiddenTextChar"/>
          <w:rFonts w:asciiTheme="minorHAnsi" w:hAnsiTheme="minorHAnsi" w:cstheme="minorHAnsi"/>
          <w:sz w:val="22"/>
        </w:rPr>
        <w:t xml:space="preserve">by </w:t>
      </w:r>
      <w:r w:rsidR="008F2531" w:rsidRPr="00987024">
        <w:rPr>
          <w:rStyle w:val="HiddenTextChar"/>
          <w:rFonts w:asciiTheme="minorHAnsi" w:hAnsiTheme="minorHAnsi" w:cstheme="minorHAnsi"/>
          <w:sz w:val="22"/>
        </w:rPr>
        <w:t>explain</w:t>
      </w:r>
      <w:r w:rsidR="000439E8" w:rsidRPr="00987024">
        <w:rPr>
          <w:rStyle w:val="HiddenTextChar"/>
          <w:rFonts w:asciiTheme="minorHAnsi" w:hAnsiTheme="minorHAnsi" w:cstheme="minorHAnsi"/>
          <w:sz w:val="22"/>
        </w:rPr>
        <w:t>ing</w:t>
      </w:r>
      <w:r w:rsidR="008F2531" w:rsidRPr="00987024">
        <w:rPr>
          <w:rStyle w:val="HiddenTextChar"/>
          <w:rFonts w:asciiTheme="minorHAnsi" w:hAnsiTheme="minorHAnsi" w:cstheme="minorHAnsi"/>
          <w:sz w:val="22"/>
        </w:rPr>
        <w:t xml:space="preserve"> what the user can do and what the response will be. Include a description of the main error cases (i.e. situations where the function will not be able to do what is requested and how it will gracefully respond).</w:t>
      </w:r>
    </w:p>
    <w:p w14:paraId="02092FE9" w14:textId="77777777" w:rsidR="003406D0" w:rsidRDefault="004E5DBD" w:rsidP="003406D0">
      <w:pPr>
        <w:pStyle w:val="3DSTitle3"/>
      </w:pPr>
      <w:r w:rsidRPr="001D0CE2">
        <w:t xml:space="preserve">Modified </w:t>
      </w:r>
      <w:r w:rsidR="00E2720A">
        <w:t>capabilities</w:t>
      </w:r>
      <w:r w:rsidRPr="001D0CE2">
        <w:t>: impact for end users</w:t>
      </w:r>
    </w:p>
    <w:p w14:paraId="357FB77D" w14:textId="7182380A" w:rsidR="008F2531" w:rsidRPr="006C0BCD" w:rsidRDefault="006C0BCD" w:rsidP="00646AC1">
      <w:pPr>
        <w:jc w:val="both"/>
        <w:rPr>
          <w:rFonts w:asciiTheme="minorHAnsi" w:hAnsiTheme="minorHAnsi" w:cstheme="minorHAnsi"/>
        </w:rPr>
      </w:pPr>
      <w:r w:rsidRPr="00A1335E">
        <w:rPr>
          <w:rFonts w:asciiTheme="minorHAnsi" w:hAnsiTheme="minorHAnsi" w:cstheme="minorHAnsi"/>
          <w:sz w:val="24"/>
          <w:szCs w:val="24"/>
        </w:rPr>
        <w:t>N/A</w:t>
      </w:r>
      <w:r w:rsidR="008F2531" w:rsidRPr="006C0BCD">
        <w:rPr>
          <w:rStyle w:val="HiddenTextChar"/>
          <w:rFonts w:asciiTheme="minorHAnsi" w:hAnsiTheme="minorHAnsi" w:cstheme="minorHAnsi"/>
        </w:rPr>
        <w:t>If the new capabilities replace existing features, detail here how the new usage compares to the previous usage. This is required to help the end users transition seamlessly to the new usage.</w:t>
      </w:r>
    </w:p>
    <w:p w14:paraId="7FAF18F1" w14:textId="77777777" w:rsidR="00D7045A" w:rsidRPr="00044655" w:rsidRDefault="00BA09BC" w:rsidP="00EE5A6B">
      <w:pPr>
        <w:pStyle w:val="3DS2Title2"/>
      </w:pPr>
      <w:r>
        <w:t>L</w:t>
      </w:r>
      <w:r w:rsidR="00D7045A" w:rsidRPr="00044655">
        <w:t>imitations</w:t>
      </w:r>
    </w:p>
    <w:p w14:paraId="7B5CC0EB" w14:textId="77777777" w:rsidR="00D7045A" w:rsidRPr="00AD270D" w:rsidRDefault="00372177" w:rsidP="009E369F">
      <w:pPr>
        <w:pStyle w:val="HiddenText"/>
      </w:pPr>
      <w:r>
        <w:t>Document</w:t>
      </w:r>
      <w:r w:rsidR="00D7045A" w:rsidRPr="00AD270D">
        <w:t xml:space="preserve"> the limits (or boundaries) of this function within the intended scope. Consider the expected behavior of the functionality under all circumstances, including possible usage errors or malicious use. Wherever possible, the usage of the function beyond its limits must be made impossible by construction or design.</w:t>
      </w:r>
    </w:p>
    <w:p w14:paraId="306202D0" w14:textId="77777777" w:rsidR="00D7045A" w:rsidRPr="00AD270D" w:rsidRDefault="00D7045A" w:rsidP="009E369F">
      <w:pPr>
        <w:pStyle w:val="HiddenText"/>
      </w:pPr>
      <w:r w:rsidRPr="00AD270D">
        <w:t>If this function is not available on all supported platforms, specify the non-supported platforms here.</w:t>
      </w:r>
    </w:p>
    <w:p w14:paraId="3B12C0C0" w14:textId="77777777" w:rsidR="00D7045A" w:rsidRPr="00AD270D" w:rsidRDefault="00D7045A" w:rsidP="009E369F">
      <w:pPr>
        <w:pStyle w:val="HiddenText"/>
      </w:pPr>
      <w:r w:rsidRPr="00AD270D">
        <w:t>For each identified limitation, ensure that acceptance test coverage is provided.</w:t>
      </w:r>
    </w:p>
    <w:p w14:paraId="597961C3" w14:textId="77777777" w:rsidR="00D7045A" w:rsidRDefault="00D7045A" w:rsidP="002314C1">
      <w:pPr>
        <w:pStyle w:val="3DSTitle3"/>
      </w:pPr>
      <w:bookmarkStart w:id="31" w:name="_Toc492890891"/>
      <w:bookmarkStart w:id="32" w:name="_Toc492890928"/>
      <w:bookmarkStart w:id="33" w:name="_Toc494182304"/>
      <w:bookmarkStart w:id="34" w:name="_Toc527023823"/>
      <w:r w:rsidRPr="001D0CE2">
        <w:t>Limitation #1</w:t>
      </w:r>
      <w:bookmarkEnd w:id="31"/>
      <w:bookmarkEnd w:id="32"/>
      <w:bookmarkEnd w:id="33"/>
      <w:bookmarkEnd w:id="34"/>
    </w:p>
    <w:p w14:paraId="20A851C7" w14:textId="7708B84F" w:rsidR="00E7104C" w:rsidRPr="00A1335E" w:rsidRDefault="006C0BCD" w:rsidP="00E7104C">
      <w:pPr>
        <w:rPr>
          <w:rFonts w:asciiTheme="minorHAnsi" w:hAnsiTheme="minorHAnsi" w:cstheme="minorHAnsi"/>
          <w:sz w:val="24"/>
          <w:szCs w:val="24"/>
        </w:rPr>
      </w:pPr>
      <w:r w:rsidRPr="00A1335E">
        <w:rPr>
          <w:rFonts w:asciiTheme="minorHAnsi" w:hAnsiTheme="minorHAnsi" w:cstheme="minorHAnsi"/>
          <w:sz w:val="24"/>
          <w:szCs w:val="24"/>
        </w:rPr>
        <w:t>If during export of a particular package, as completion could bring additional objects there is still a risk of having large number of objects for export in a single 3dxml.</w:t>
      </w:r>
    </w:p>
    <w:p w14:paraId="74561442" w14:textId="77777777" w:rsidR="008E5177" w:rsidRDefault="00D7045A" w:rsidP="008E5177">
      <w:pPr>
        <w:pStyle w:val="3DSTitle3"/>
      </w:pPr>
      <w:bookmarkStart w:id="35" w:name="_Toc492890892"/>
      <w:bookmarkStart w:id="36" w:name="_Toc492890929"/>
      <w:bookmarkStart w:id="37" w:name="_Toc494182305"/>
      <w:bookmarkStart w:id="38" w:name="_Toc527023824"/>
      <w:r w:rsidRPr="001D0CE2">
        <w:t>Limitation #2</w:t>
      </w:r>
      <w:bookmarkEnd w:id="35"/>
      <w:bookmarkEnd w:id="36"/>
      <w:bookmarkEnd w:id="37"/>
      <w:bookmarkEnd w:id="38"/>
    </w:p>
    <w:p w14:paraId="747EE663" w14:textId="2DBC4553" w:rsidR="00B50A09" w:rsidRPr="00B50A09" w:rsidRDefault="00B50A09" w:rsidP="00D7045A">
      <w:pPr>
        <w:rPr>
          <w:rFonts w:asciiTheme="minorHAnsi" w:hAnsiTheme="minorHAnsi" w:cstheme="minorHAnsi"/>
          <w:sz w:val="24"/>
          <w:szCs w:val="24"/>
        </w:rPr>
      </w:pPr>
      <w:r>
        <w:rPr>
          <w:rFonts w:asciiTheme="minorHAnsi" w:hAnsiTheme="minorHAnsi" w:cstheme="minorHAnsi"/>
          <w:sz w:val="24"/>
          <w:szCs w:val="24"/>
        </w:rPr>
        <w:t>I</w:t>
      </w:r>
      <w:r w:rsidRPr="00B50A09">
        <w:rPr>
          <w:rFonts w:asciiTheme="minorHAnsi" w:hAnsiTheme="minorHAnsi" w:cstheme="minorHAnsi"/>
          <w:sz w:val="24"/>
          <w:szCs w:val="24"/>
        </w:rPr>
        <w:t xml:space="preserve">f the completion of any other object brings classification data into scope of export after the split packaging is done, this may still </w:t>
      </w:r>
      <w:r w:rsidR="005F6ABA">
        <w:rPr>
          <w:rFonts w:asciiTheme="minorHAnsi" w:hAnsiTheme="minorHAnsi" w:cstheme="minorHAnsi"/>
          <w:sz w:val="24"/>
          <w:szCs w:val="24"/>
        </w:rPr>
        <w:t>end up</w:t>
      </w:r>
      <w:r w:rsidRPr="00B50A09">
        <w:rPr>
          <w:rFonts w:asciiTheme="minorHAnsi" w:hAnsiTheme="minorHAnsi" w:cstheme="minorHAnsi"/>
          <w:sz w:val="24"/>
          <w:szCs w:val="24"/>
        </w:rPr>
        <w:t xml:space="preserve"> in single big 3dxml</w:t>
      </w:r>
      <w:r>
        <w:rPr>
          <w:rFonts w:asciiTheme="minorHAnsi" w:hAnsiTheme="minorHAnsi" w:cstheme="minorHAnsi"/>
          <w:sz w:val="24"/>
          <w:szCs w:val="24"/>
        </w:rPr>
        <w:t>.</w:t>
      </w:r>
    </w:p>
    <w:p w14:paraId="636B3C5C" w14:textId="77777777" w:rsidR="006579A3" w:rsidRDefault="001D0415" w:rsidP="0035364F">
      <w:pPr>
        <w:pStyle w:val="3DS2Title1"/>
      </w:pPr>
      <w:bookmarkStart w:id="39" w:name="_Toc175735796"/>
      <w:r w:rsidRPr="001D0CE2">
        <w:t>What the function will not do</w:t>
      </w:r>
      <w:bookmarkEnd w:id="25"/>
      <w:bookmarkEnd w:id="26"/>
      <w:bookmarkEnd w:id="27"/>
      <w:bookmarkEnd w:id="28"/>
      <w:bookmarkEnd w:id="39"/>
    </w:p>
    <w:p w14:paraId="23F784C4" w14:textId="582044A6" w:rsidR="008F2531" w:rsidRPr="00A1335E" w:rsidRDefault="002C786B" w:rsidP="00646AC1">
      <w:pPr>
        <w:jc w:val="both"/>
        <w:rPr>
          <w:rFonts w:asciiTheme="minorHAnsi" w:hAnsiTheme="minorHAnsi"/>
          <w:sz w:val="24"/>
          <w:szCs w:val="24"/>
        </w:rPr>
      </w:pPr>
      <w:r w:rsidRPr="00A1335E">
        <w:rPr>
          <w:rFonts w:asciiTheme="minorHAnsi" w:hAnsiTheme="minorHAnsi"/>
          <w:sz w:val="24"/>
          <w:szCs w:val="24"/>
        </w:rPr>
        <w:t>N/A</w:t>
      </w:r>
      <w:r w:rsidR="008F2531" w:rsidRPr="00A1335E">
        <w:rPr>
          <w:rStyle w:val="HiddenTextChar"/>
          <w:rFonts w:asciiTheme="minorHAnsi" w:hAnsiTheme="minorHAnsi"/>
          <w:sz w:val="24"/>
          <w:szCs w:val="24"/>
        </w:rPr>
        <w:t>If the function is not going to address some of the requested items of the associated Requirement PER(s), list these exceptions here:</w:t>
      </w:r>
    </w:p>
    <w:p w14:paraId="69AD29E5" w14:textId="77777777" w:rsidR="00311B9A" w:rsidRDefault="001F7C54" w:rsidP="00EE5A6B">
      <w:pPr>
        <w:pStyle w:val="3DS2Title1"/>
      </w:pPr>
      <w:bookmarkStart w:id="40" w:name="_Toc56584589"/>
      <w:bookmarkStart w:id="41" w:name="_Toc56607012"/>
      <w:bookmarkStart w:id="42" w:name="_Toc56669975"/>
      <w:bookmarkStart w:id="43" w:name="_Toc56670000"/>
      <w:bookmarkStart w:id="44" w:name="_Toc56670025"/>
      <w:bookmarkStart w:id="45" w:name="_Toc56673022"/>
      <w:bookmarkStart w:id="46" w:name="_Toc56673476"/>
      <w:bookmarkStart w:id="47" w:name="_Toc175735797"/>
      <w:bookmarkEnd w:id="40"/>
      <w:bookmarkEnd w:id="41"/>
      <w:bookmarkEnd w:id="42"/>
      <w:bookmarkEnd w:id="43"/>
      <w:bookmarkEnd w:id="44"/>
      <w:bookmarkEnd w:id="45"/>
      <w:bookmarkEnd w:id="46"/>
      <w:r>
        <w:t xml:space="preserve">Commercial </w:t>
      </w:r>
      <w:r w:rsidR="00B359BD">
        <w:t>p</w:t>
      </w:r>
      <w:r>
        <w:t>ackaging</w:t>
      </w:r>
      <w:bookmarkEnd w:id="47"/>
    </w:p>
    <w:p w14:paraId="332D161A" w14:textId="77777777" w:rsidR="001F7C54" w:rsidRPr="00DF726F" w:rsidRDefault="00643163" w:rsidP="00F35C8E">
      <w:r>
        <w:t>List here the Products/Role and App required to access the function.</w:t>
      </w:r>
    </w:p>
    <w:p w14:paraId="63B5AA1A" w14:textId="6EAF2DEB" w:rsidR="008E5177" w:rsidRDefault="00311B9A" w:rsidP="00DE54EF">
      <w:pPr>
        <w:spacing w:after="0"/>
      </w:pPr>
      <w:r>
        <w:t xml:space="preserve">Product (Role /App) </w:t>
      </w:r>
      <w:r w:rsidR="00B1482F" w:rsidRPr="00BE759E">
        <w:t>in which the function will be available</w:t>
      </w:r>
      <w:r w:rsidR="0069687F">
        <w:t xml:space="preserve">: </w:t>
      </w:r>
      <w:sdt>
        <w:sdtPr>
          <w:alias w:val="Commercial Packaging"/>
          <w:tag w:val="Commercial_Packaging"/>
          <w:id w:val="2075547797"/>
          <w:lock w:val="sdtLocked"/>
          <w:placeholder>
            <w:docPart w:val="353C8D53DF4B46D8B5850D879FD1BD07"/>
          </w:placeholder>
        </w:sdtPr>
        <w:sdtEndPr/>
        <w:sdtContent>
          <w:r w:rsidR="00A12D89" w:rsidRPr="00A1335E">
            <w:rPr>
              <w:rFonts w:asciiTheme="minorHAnsi" w:hAnsiTheme="minorHAnsi" w:cstheme="minorHAnsi"/>
              <w:sz w:val="24"/>
              <w:szCs w:val="24"/>
            </w:rPr>
            <w:t>EXH</w:t>
          </w:r>
        </w:sdtContent>
      </w:sdt>
      <w:bookmarkStart w:id="48" w:name="_Toc492890881"/>
      <w:bookmarkStart w:id="49" w:name="_Toc492890908"/>
      <w:bookmarkStart w:id="50" w:name="_Toc494182284"/>
      <w:bookmarkStart w:id="51" w:name="_Toc527023813"/>
      <w:bookmarkStart w:id="52" w:name="_Toc50465468"/>
      <w:bookmarkStart w:id="53" w:name="_Toc50734530"/>
      <w:bookmarkStart w:id="54" w:name="_Toc52877216"/>
    </w:p>
    <w:p w14:paraId="4B4B8C4C" w14:textId="77777777" w:rsidR="00DA147A" w:rsidRPr="00DE54EF" w:rsidRDefault="00DA147A" w:rsidP="00DE54EF">
      <w:pPr>
        <w:spacing w:after="0"/>
      </w:pPr>
      <w:r>
        <w:br w:type="page"/>
      </w:r>
    </w:p>
    <w:p w14:paraId="2C522C2F" w14:textId="77777777" w:rsidR="001D0415" w:rsidRPr="001D0CE2" w:rsidRDefault="001D0415" w:rsidP="00745F05">
      <w:pPr>
        <w:pStyle w:val="PartTitle"/>
      </w:pPr>
      <w:bookmarkStart w:id="55" w:name="_Toc175735798"/>
      <w:r w:rsidRPr="001D0CE2">
        <w:lastRenderedPageBreak/>
        <w:t>Detailed Specifications</w:t>
      </w:r>
      <w:bookmarkEnd w:id="48"/>
      <w:bookmarkEnd w:id="49"/>
      <w:bookmarkEnd w:id="50"/>
      <w:bookmarkEnd w:id="51"/>
      <w:bookmarkEnd w:id="52"/>
      <w:bookmarkEnd w:id="53"/>
      <w:bookmarkEnd w:id="54"/>
      <w:bookmarkEnd w:id="55"/>
    </w:p>
    <w:p w14:paraId="6775C21E" w14:textId="72250AB4" w:rsidR="00311B9A" w:rsidRDefault="00372177" w:rsidP="009E369F">
      <w:pPr>
        <w:pStyle w:val="HiddenText"/>
      </w:pPr>
      <w:r>
        <w:t>Expand on</w:t>
      </w:r>
      <w:r w:rsidR="001D0415" w:rsidRPr="001D0CE2">
        <w:t xml:space="preserve"> the Capability Summary provided above by detailing all aspects of the functionality.</w:t>
      </w:r>
      <w:bookmarkStart w:id="56" w:name="_Toc492890882"/>
      <w:bookmarkStart w:id="57" w:name="_Toc492890909"/>
      <w:bookmarkStart w:id="58" w:name="_Toc494182285"/>
      <w:bookmarkStart w:id="59" w:name="_Toc527023814"/>
    </w:p>
    <w:p w14:paraId="4122A107" w14:textId="0490962E" w:rsidR="00DA6986" w:rsidRDefault="00DA6986" w:rsidP="00EE5A6B">
      <w:pPr>
        <w:pStyle w:val="3DS2Title1"/>
      </w:pPr>
      <w:bookmarkStart w:id="60" w:name="_Toc175735799"/>
      <w:r>
        <w:t>Functional Capabilities</w:t>
      </w:r>
    </w:p>
    <w:p w14:paraId="67334AFF" w14:textId="2CBF1AD0" w:rsidR="00DA6986" w:rsidRPr="00DA6986" w:rsidRDefault="00DA6986" w:rsidP="00DA6986">
      <w:r w:rsidRPr="001B0A3B">
        <w:rPr>
          <w:rFonts w:asciiTheme="minorHAnsi" w:hAnsiTheme="minorHAnsi" w:cstheme="minorHAnsi"/>
          <w:sz w:val="24"/>
          <w:szCs w:val="24"/>
        </w:rPr>
        <w:t xml:space="preserve">This function </w:t>
      </w:r>
      <w:r>
        <w:rPr>
          <w:rFonts w:asciiTheme="minorHAnsi" w:hAnsiTheme="minorHAnsi" w:cstheme="minorHAnsi"/>
          <w:sz w:val="24"/>
          <w:szCs w:val="24"/>
        </w:rPr>
        <w:t xml:space="preserve">will </w:t>
      </w:r>
      <w:r w:rsidRPr="001B0A3B">
        <w:rPr>
          <w:rFonts w:asciiTheme="minorHAnsi" w:hAnsiTheme="minorHAnsi" w:cstheme="minorHAnsi"/>
          <w:sz w:val="24"/>
          <w:szCs w:val="24"/>
        </w:rPr>
        <w:t>address the limitation in the current system where classification data (along with classified objects) cannot be split into multiple 3DXML files during export.</w:t>
      </w:r>
      <w:r>
        <w:rPr>
          <w:rFonts w:asciiTheme="minorHAnsi" w:hAnsiTheme="minorHAnsi" w:cstheme="minorHAnsi"/>
          <w:sz w:val="24"/>
          <w:szCs w:val="24"/>
        </w:rPr>
        <w:t xml:space="preserve"> After this development, now user can split export the classification data using batch and by interactive export.</w:t>
      </w:r>
    </w:p>
    <w:p w14:paraId="5364A987" w14:textId="38959015" w:rsidR="00AE1933" w:rsidRDefault="00AE1933" w:rsidP="00DA6986">
      <w:pPr>
        <w:pStyle w:val="3DS2Title2"/>
      </w:pPr>
      <w:r>
        <w:t>Report Improvement</w:t>
      </w:r>
    </w:p>
    <w:p w14:paraId="5CC54ECB" w14:textId="67A2A829" w:rsidR="00AE1933" w:rsidRDefault="00AE1933" w:rsidP="008B6DC3">
      <w:pPr>
        <w:spacing w:after="0"/>
        <w:ind w:left="360"/>
        <w:jc w:val="both"/>
        <w:rPr>
          <w:rFonts w:asciiTheme="minorHAnsi" w:hAnsiTheme="minorHAnsi" w:cstheme="minorHAnsi"/>
          <w:sz w:val="24"/>
          <w:szCs w:val="24"/>
        </w:rPr>
      </w:pPr>
      <w:r>
        <w:rPr>
          <w:rFonts w:asciiTheme="minorHAnsi" w:hAnsiTheme="minorHAnsi" w:cstheme="minorHAnsi"/>
          <w:sz w:val="24"/>
          <w:szCs w:val="24"/>
        </w:rPr>
        <w:t xml:space="preserve">The export reported generated after export will contain a message for user regarding the classification data only 3DXML. Currently the name of the created 3DXMLs </w:t>
      </w:r>
      <w:proofErr w:type="gramStart"/>
      <w:r>
        <w:rPr>
          <w:rFonts w:asciiTheme="minorHAnsi" w:hAnsiTheme="minorHAnsi" w:cstheme="minorHAnsi"/>
          <w:sz w:val="24"/>
          <w:szCs w:val="24"/>
        </w:rPr>
        <w:t>are</w:t>
      </w:r>
      <w:proofErr w:type="gramEnd"/>
      <w:r>
        <w:rPr>
          <w:rFonts w:asciiTheme="minorHAnsi" w:hAnsiTheme="minorHAnsi" w:cstheme="minorHAnsi"/>
          <w:sz w:val="24"/>
          <w:szCs w:val="24"/>
        </w:rPr>
        <w:t xml:space="preserve"> like Name-(1).3dxml, Name-(2).3dxml, Name-(3).3dxml and so on according to the number of 3DXMLs generated.</w:t>
      </w:r>
    </w:p>
    <w:p w14:paraId="661A1A37" w14:textId="63CBCB80" w:rsidR="004874FC" w:rsidRDefault="004874FC" w:rsidP="008B6DC3">
      <w:pPr>
        <w:spacing w:after="0"/>
        <w:ind w:left="360"/>
        <w:jc w:val="both"/>
        <w:rPr>
          <w:rFonts w:asciiTheme="minorHAnsi" w:hAnsiTheme="minorHAnsi" w:cstheme="minorHAnsi"/>
          <w:sz w:val="24"/>
          <w:szCs w:val="24"/>
        </w:rPr>
      </w:pPr>
      <w:r>
        <w:rPr>
          <w:rFonts w:asciiTheme="minorHAnsi" w:hAnsiTheme="minorHAnsi" w:cstheme="minorHAnsi"/>
          <w:sz w:val="24"/>
          <w:szCs w:val="24"/>
        </w:rPr>
        <w:t>After this development, if classification data is exported with option ‘Split’ activated, the first 3DXML that is Name-(1).3dxml will be the classification data only 3DXML. In report, the message will be:</w:t>
      </w:r>
    </w:p>
    <w:p w14:paraId="1C4AD175" w14:textId="556FC197" w:rsidR="004874FC" w:rsidRPr="00AE1933" w:rsidRDefault="004874FC" w:rsidP="008B6DC3">
      <w:pPr>
        <w:ind w:left="360"/>
        <w:jc w:val="both"/>
        <w:rPr>
          <w:rFonts w:asciiTheme="minorHAnsi" w:hAnsiTheme="minorHAnsi" w:cstheme="minorHAnsi"/>
          <w:sz w:val="24"/>
          <w:szCs w:val="24"/>
        </w:rPr>
      </w:pPr>
      <w:r>
        <w:rPr>
          <w:rFonts w:asciiTheme="minorHAnsi" w:hAnsiTheme="minorHAnsi" w:cstheme="minorHAnsi"/>
          <w:sz w:val="24"/>
          <w:szCs w:val="24"/>
        </w:rPr>
        <w:t>“</w:t>
      </w:r>
      <w:r w:rsidRPr="004874FC">
        <w:rPr>
          <w:rFonts w:asciiTheme="minorHAnsi" w:hAnsiTheme="minorHAnsi" w:cstheme="minorHAnsi"/>
          <w:color w:val="001871" w:themeColor="text2"/>
          <w:sz w:val="24"/>
          <w:szCs w:val="24"/>
        </w:rPr>
        <w:t>Name-(1).3dxml contains only classification data. You should first import Name-(1).3dxml first and then wait for 5 minutes to import other 3DXMLs.</w:t>
      </w:r>
      <w:r>
        <w:rPr>
          <w:rFonts w:asciiTheme="minorHAnsi" w:hAnsiTheme="minorHAnsi" w:cstheme="minorHAnsi"/>
          <w:sz w:val="24"/>
          <w:szCs w:val="24"/>
        </w:rPr>
        <w:t>”</w:t>
      </w:r>
    </w:p>
    <w:p w14:paraId="5173C44C" w14:textId="57C874F0" w:rsidR="00DA6986" w:rsidRDefault="00AE1933" w:rsidP="00DA6986">
      <w:pPr>
        <w:pStyle w:val="3DS2Title2"/>
      </w:pPr>
      <w:r>
        <w:t>U</w:t>
      </w:r>
      <w:r w:rsidR="00DA6986">
        <w:t>se-Cases</w:t>
      </w:r>
    </w:p>
    <w:p w14:paraId="1CA3C180" w14:textId="7CA71053" w:rsidR="00716204" w:rsidRPr="00A931FC" w:rsidRDefault="00716204" w:rsidP="00716204">
      <w:pPr>
        <w:ind w:left="360"/>
        <w:rPr>
          <w:rFonts w:asciiTheme="minorHAnsi" w:hAnsiTheme="minorHAnsi" w:cstheme="minorHAnsi"/>
          <w:sz w:val="26"/>
          <w:szCs w:val="26"/>
        </w:rPr>
      </w:pPr>
      <w:r w:rsidRPr="00A931FC">
        <w:rPr>
          <w:rFonts w:asciiTheme="minorHAnsi" w:hAnsiTheme="minorHAnsi" w:cstheme="minorHAnsi"/>
          <w:sz w:val="26"/>
          <w:szCs w:val="26"/>
        </w:rPr>
        <w:t>Below are the use-cases for classification split export. In the below use-cases, flow of the split export is also explained.</w:t>
      </w:r>
    </w:p>
    <w:p w14:paraId="33A12278" w14:textId="3780633D" w:rsidR="00DA6986" w:rsidRPr="00844C23" w:rsidRDefault="00716204" w:rsidP="00A931FC">
      <w:pPr>
        <w:pStyle w:val="ListParagraph"/>
        <w:numPr>
          <w:ilvl w:val="0"/>
          <w:numId w:val="30"/>
        </w:numPr>
        <w:jc w:val="both"/>
        <w:rPr>
          <w:b/>
          <w:bCs/>
          <w:sz w:val="24"/>
          <w:szCs w:val="24"/>
        </w:rPr>
      </w:pPr>
      <w:r w:rsidRPr="00844C23">
        <w:rPr>
          <w:b/>
          <w:bCs/>
          <w:sz w:val="24"/>
          <w:szCs w:val="24"/>
        </w:rPr>
        <w:t xml:space="preserve">Object selected is ‘General Library’ with option </w:t>
      </w:r>
      <w:r w:rsidRPr="00844C23">
        <w:rPr>
          <w:b/>
          <w:bCs/>
          <w:color w:val="00B050"/>
          <w:sz w:val="24"/>
          <w:szCs w:val="24"/>
        </w:rPr>
        <w:t>‘Library with content’ activated</w:t>
      </w:r>
      <w:r w:rsidRPr="00844C23">
        <w:rPr>
          <w:b/>
          <w:bCs/>
          <w:sz w:val="24"/>
          <w:szCs w:val="24"/>
        </w:rPr>
        <w:t>:</w:t>
      </w:r>
    </w:p>
    <w:p w14:paraId="536BDAA0" w14:textId="1CB9D171" w:rsidR="00716204" w:rsidRDefault="005B1506" w:rsidP="001242CE">
      <w:pPr>
        <w:pStyle w:val="ListParagraph"/>
        <w:jc w:val="both"/>
        <w:rPr>
          <w:sz w:val="24"/>
          <w:szCs w:val="24"/>
        </w:rPr>
      </w:pPr>
      <w:r>
        <w:rPr>
          <w:sz w:val="24"/>
          <w:szCs w:val="24"/>
        </w:rPr>
        <w:t>Below image shows the split export of complete library structure with classified objects/assemblies</w:t>
      </w:r>
      <w:r w:rsidR="001242CE">
        <w:rPr>
          <w:sz w:val="24"/>
          <w:szCs w:val="24"/>
        </w:rPr>
        <w:t xml:space="preserve"> by selecting ‘General Library’</w:t>
      </w:r>
      <w:r>
        <w:rPr>
          <w:sz w:val="24"/>
          <w:szCs w:val="24"/>
        </w:rPr>
        <w:t>. The split export of the classification data be performed using batch and interactive both.</w:t>
      </w:r>
    </w:p>
    <w:p w14:paraId="14A62244" w14:textId="6AEA0959" w:rsidR="005B1506" w:rsidRDefault="005B1506" w:rsidP="00522612">
      <w:pPr>
        <w:pStyle w:val="ListParagraph"/>
        <w:ind w:left="360"/>
        <w:jc w:val="center"/>
        <w:rPr>
          <w:sz w:val="24"/>
          <w:szCs w:val="24"/>
        </w:rPr>
      </w:pPr>
      <w:r w:rsidRPr="005B1506">
        <w:rPr>
          <w:noProof/>
          <w:sz w:val="24"/>
          <w:szCs w:val="24"/>
        </w:rPr>
        <w:drawing>
          <wp:inline distT="0" distB="0" distL="0" distR="0" wp14:anchorId="146665EE" wp14:editId="4B20C02C">
            <wp:extent cx="5731510" cy="2849245"/>
            <wp:effectExtent l="19050" t="19050" r="21590" b="273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49245"/>
                    </a:xfrm>
                    <a:prstGeom prst="rect">
                      <a:avLst/>
                    </a:prstGeom>
                    <a:ln>
                      <a:solidFill>
                        <a:schemeClr val="accent1"/>
                      </a:solidFill>
                    </a:ln>
                  </pic:spPr>
                </pic:pic>
              </a:graphicData>
            </a:graphic>
          </wp:inline>
        </w:drawing>
      </w:r>
    </w:p>
    <w:p w14:paraId="2F758F06" w14:textId="69C44CBE" w:rsidR="00522612" w:rsidRDefault="00522612" w:rsidP="00522612">
      <w:pPr>
        <w:pStyle w:val="ListParagraph"/>
        <w:ind w:left="360"/>
        <w:jc w:val="center"/>
        <w:rPr>
          <w:color w:val="002060"/>
          <w:sz w:val="20"/>
          <w:szCs w:val="20"/>
        </w:rPr>
      </w:pPr>
      <w:r>
        <w:rPr>
          <w:color w:val="002060"/>
          <w:sz w:val="20"/>
          <w:szCs w:val="20"/>
        </w:rPr>
        <w:t>Split export of Library Structure by selecting ‘</w:t>
      </w:r>
      <w:r w:rsidRPr="00522612">
        <w:rPr>
          <w:b/>
          <w:bCs/>
          <w:color w:val="002060"/>
          <w:sz w:val="20"/>
          <w:szCs w:val="20"/>
        </w:rPr>
        <w:t>General Library</w:t>
      </w:r>
      <w:r>
        <w:rPr>
          <w:color w:val="002060"/>
          <w:sz w:val="20"/>
          <w:szCs w:val="20"/>
        </w:rPr>
        <w:t>’ with option ‘Library with content’ activated</w:t>
      </w:r>
    </w:p>
    <w:p w14:paraId="5CB55B73" w14:textId="77777777" w:rsidR="00522612" w:rsidRPr="00522612" w:rsidRDefault="00522612" w:rsidP="00522612">
      <w:pPr>
        <w:pStyle w:val="ListParagraph"/>
        <w:ind w:left="360"/>
        <w:jc w:val="center"/>
        <w:rPr>
          <w:color w:val="002060"/>
          <w:sz w:val="10"/>
          <w:szCs w:val="10"/>
        </w:rPr>
      </w:pPr>
    </w:p>
    <w:p w14:paraId="482D6494" w14:textId="428C241C" w:rsidR="00A468AA" w:rsidRPr="009E369F" w:rsidRDefault="00522612" w:rsidP="009E369F">
      <w:pPr>
        <w:pStyle w:val="ListParagraph"/>
        <w:ind w:left="706"/>
        <w:jc w:val="both"/>
        <w:rPr>
          <w:sz w:val="24"/>
          <w:szCs w:val="24"/>
        </w:rPr>
      </w:pPr>
      <w:r>
        <w:rPr>
          <w:sz w:val="24"/>
          <w:szCs w:val="24"/>
        </w:rPr>
        <w:t>Out of the multiple exported 3DXML, one 3DXML will contain only classification data (Library, Class and Subclass).</w:t>
      </w:r>
    </w:p>
    <w:p w14:paraId="69C591F7" w14:textId="77777777" w:rsidR="00522612" w:rsidRPr="00522612" w:rsidRDefault="00522612" w:rsidP="00522612">
      <w:pPr>
        <w:pStyle w:val="ListParagraph"/>
        <w:ind w:left="706"/>
        <w:rPr>
          <w:sz w:val="10"/>
          <w:szCs w:val="10"/>
        </w:rPr>
      </w:pPr>
    </w:p>
    <w:p w14:paraId="6B8E3470" w14:textId="711CADB6" w:rsidR="00161A02" w:rsidRPr="00844C23" w:rsidRDefault="00716204" w:rsidP="00522612">
      <w:pPr>
        <w:pStyle w:val="ListParagraph"/>
        <w:numPr>
          <w:ilvl w:val="0"/>
          <w:numId w:val="30"/>
        </w:numPr>
        <w:jc w:val="both"/>
        <w:rPr>
          <w:b/>
          <w:bCs/>
          <w:sz w:val="24"/>
          <w:szCs w:val="24"/>
        </w:rPr>
      </w:pPr>
      <w:r w:rsidRPr="00844C23">
        <w:rPr>
          <w:b/>
          <w:bCs/>
          <w:sz w:val="24"/>
          <w:szCs w:val="24"/>
        </w:rPr>
        <w:t xml:space="preserve">Object selected is ‘General Library’ with option </w:t>
      </w:r>
      <w:r w:rsidRPr="00844C23">
        <w:rPr>
          <w:b/>
          <w:bCs/>
          <w:color w:val="FF0000"/>
          <w:sz w:val="24"/>
          <w:szCs w:val="24"/>
        </w:rPr>
        <w:t>‘Library with content’ deactivated</w:t>
      </w:r>
      <w:r w:rsidRPr="00844C23">
        <w:rPr>
          <w:b/>
          <w:bCs/>
          <w:sz w:val="24"/>
          <w:szCs w:val="24"/>
        </w:rPr>
        <w:t>:</w:t>
      </w:r>
    </w:p>
    <w:p w14:paraId="74410983" w14:textId="2EB460EC" w:rsidR="00161A02" w:rsidRDefault="00522612" w:rsidP="00522612">
      <w:pPr>
        <w:pStyle w:val="ListParagraph"/>
        <w:jc w:val="both"/>
        <w:rPr>
          <w:sz w:val="24"/>
          <w:szCs w:val="24"/>
        </w:rPr>
      </w:pPr>
      <w:r>
        <w:rPr>
          <w:sz w:val="24"/>
          <w:szCs w:val="24"/>
        </w:rPr>
        <w:t>Below image shows the split export of the library structure without classified objects/assemblies</w:t>
      </w:r>
      <w:r w:rsidR="001242CE" w:rsidRPr="001242CE">
        <w:rPr>
          <w:sz w:val="24"/>
          <w:szCs w:val="24"/>
        </w:rPr>
        <w:t xml:space="preserve"> </w:t>
      </w:r>
      <w:r w:rsidR="001242CE">
        <w:rPr>
          <w:sz w:val="24"/>
          <w:szCs w:val="24"/>
        </w:rPr>
        <w:t>by selecting ‘General Library’</w:t>
      </w:r>
      <w:r>
        <w:rPr>
          <w:sz w:val="24"/>
          <w:szCs w:val="24"/>
        </w:rPr>
        <w:t>. In this use-case, only ‘General Library’, ‘General Class’, ‘Subclass’ will be exported and a single 3DXML will be generated.</w:t>
      </w:r>
    </w:p>
    <w:p w14:paraId="23D22A0E" w14:textId="054F860D" w:rsidR="00522612" w:rsidRPr="00161A02" w:rsidRDefault="00522612" w:rsidP="00522612">
      <w:pPr>
        <w:pStyle w:val="ListParagraph"/>
        <w:ind w:left="360"/>
        <w:jc w:val="both"/>
        <w:rPr>
          <w:sz w:val="24"/>
          <w:szCs w:val="24"/>
        </w:rPr>
      </w:pPr>
      <w:r w:rsidRPr="00522612">
        <w:rPr>
          <w:noProof/>
          <w:sz w:val="24"/>
          <w:szCs w:val="24"/>
        </w:rPr>
        <w:drawing>
          <wp:inline distT="0" distB="0" distL="0" distR="0" wp14:anchorId="56D64F1A" wp14:editId="7F72F6EC">
            <wp:extent cx="5731510" cy="2830195"/>
            <wp:effectExtent l="19050" t="19050" r="21590" b="273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30195"/>
                    </a:xfrm>
                    <a:prstGeom prst="rect">
                      <a:avLst/>
                    </a:prstGeom>
                    <a:ln>
                      <a:solidFill>
                        <a:schemeClr val="accent1"/>
                      </a:solidFill>
                    </a:ln>
                  </pic:spPr>
                </pic:pic>
              </a:graphicData>
            </a:graphic>
          </wp:inline>
        </w:drawing>
      </w:r>
    </w:p>
    <w:p w14:paraId="2454F93B" w14:textId="4920C821" w:rsidR="00522612" w:rsidRDefault="00522612" w:rsidP="00522612">
      <w:pPr>
        <w:pStyle w:val="ListParagraph"/>
        <w:ind w:left="360"/>
        <w:jc w:val="center"/>
        <w:rPr>
          <w:color w:val="002060"/>
          <w:sz w:val="20"/>
          <w:szCs w:val="20"/>
        </w:rPr>
      </w:pPr>
      <w:r>
        <w:rPr>
          <w:color w:val="002060"/>
          <w:sz w:val="20"/>
          <w:szCs w:val="20"/>
        </w:rPr>
        <w:t>Split export of Library Structure by selecting ‘</w:t>
      </w:r>
      <w:r w:rsidRPr="00522612">
        <w:rPr>
          <w:b/>
          <w:bCs/>
          <w:color w:val="002060"/>
          <w:sz w:val="18"/>
          <w:szCs w:val="18"/>
        </w:rPr>
        <w:t>General Library</w:t>
      </w:r>
      <w:r>
        <w:rPr>
          <w:color w:val="002060"/>
          <w:sz w:val="20"/>
          <w:szCs w:val="20"/>
        </w:rPr>
        <w:t>’ with option ‘Library with content’ deactivated</w:t>
      </w:r>
    </w:p>
    <w:p w14:paraId="3E2DD006" w14:textId="77777777" w:rsidR="00522612" w:rsidRPr="00522612" w:rsidRDefault="00522612" w:rsidP="00522612">
      <w:pPr>
        <w:pStyle w:val="ListParagraph"/>
        <w:jc w:val="center"/>
        <w:rPr>
          <w:sz w:val="10"/>
          <w:szCs w:val="10"/>
        </w:rPr>
      </w:pPr>
    </w:p>
    <w:p w14:paraId="743B9B20" w14:textId="28C789BF" w:rsidR="00716204" w:rsidRPr="00844C23" w:rsidRDefault="00A26577" w:rsidP="00716204">
      <w:pPr>
        <w:pStyle w:val="ListParagraph"/>
        <w:numPr>
          <w:ilvl w:val="0"/>
          <w:numId w:val="30"/>
        </w:numPr>
        <w:rPr>
          <w:b/>
          <w:bCs/>
          <w:sz w:val="24"/>
          <w:szCs w:val="24"/>
        </w:rPr>
      </w:pPr>
      <w:r w:rsidRPr="00844C23">
        <w:rPr>
          <w:b/>
          <w:bCs/>
          <w:sz w:val="24"/>
          <w:szCs w:val="24"/>
        </w:rPr>
        <w:t>Object selected is ‘General Class’</w:t>
      </w:r>
      <w:r w:rsidR="00522612" w:rsidRPr="00844C23">
        <w:rPr>
          <w:b/>
          <w:bCs/>
          <w:sz w:val="24"/>
          <w:szCs w:val="24"/>
        </w:rPr>
        <w:t>:</w:t>
      </w:r>
    </w:p>
    <w:p w14:paraId="09FC3311" w14:textId="2EDA4A91" w:rsidR="00522612" w:rsidRDefault="00522612" w:rsidP="00015FA0">
      <w:pPr>
        <w:pStyle w:val="ListParagraph"/>
        <w:jc w:val="both"/>
        <w:rPr>
          <w:sz w:val="24"/>
          <w:szCs w:val="24"/>
        </w:rPr>
      </w:pPr>
      <w:r>
        <w:rPr>
          <w:sz w:val="24"/>
          <w:szCs w:val="24"/>
        </w:rPr>
        <w:t>Below image shows the split export of library structure by selecting ‘General Class’</w:t>
      </w:r>
      <w:r w:rsidR="00015FA0">
        <w:rPr>
          <w:sz w:val="24"/>
          <w:szCs w:val="24"/>
        </w:rPr>
        <w:t>. In this use-case, option ‘Library with content’ is not valid. In this case, only parent classes and library will be exported along with the classified objects/assemblies.</w:t>
      </w:r>
    </w:p>
    <w:p w14:paraId="637ADA49" w14:textId="39B5889F" w:rsidR="00522612" w:rsidRDefault="00522612" w:rsidP="00522612">
      <w:pPr>
        <w:pStyle w:val="ListParagraph"/>
        <w:ind w:left="432"/>
        <w:rPr>
          <w:sz w:val="24"/>
          <w:szCs w:val="24"/>
        </w:rPr>
      </w:pPr>
      <w:r w:rsidRPr="00522612">
        <w:rPr>
          <w:noProof/>
          <w:sz w:val="24"/>
          <w:szCs w:val="24"/>
        </w:rPr>
        <w:drawing>
          <wp:inline distT="0" distB="0" distL="0" distR="0" wp14:anchorId="4EC82893" wp14:editId="3CEF1812">
            <wp:extent cx="5731510" cy="2826385"/>
            <wp:effectExtent l="19050" t="19050" r="21590" b="1206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826385"/>
                    </a:xfrm>
                    <a:prstGeom prst="rect">
                      <a:avLst/>
                    </a:prstGeom>
                    <a:ln>
                      <a:solidFill>
                        <a:schemeClr val="accent1"/>
                      </a:solidFill>
                    </a:ln>
                  </pic:spPr>
                </pic:pic>
              </a:graphicData>
            </a:graphic>
          </wp:inline>
        </w:drawing>
      </w:r>
    </w:p>
    <w:p w14:paraId="04471708" w14:textId="72347344" w:rsidR="00522612" w:rsidRDefault="00522612" w:rsidP="00522612">
      <w:pPr>
        <w:pStyle w:val="ListParagraph"/>
        <w:ind w:left="432"/>
        <w:jc w:val="center"/>
        <w:rPr>
          <w:sz w:val="24"/>
          <w:szCs w:val="24"/>
        </w:rPr>
      </w:pPr>
      <w:r>
        <w:rPr>
          <w:color w:val="002060"/>
          <w:sz w:val="20"/>
          <w:szCs w:val="20"/>
        </w:rPr>
        <w:t xml:space="preserve">Split export of Library Structure </w:t>
      </w:r>
      <w:r w:rsidR="004939D0">
        <w:rPr>
          <w:color w:val="002060"/>
          <w:sz w:val="20"/>
          <w:szCs w:val="20"/>
        </w:rPr>
        <w:t>be selecting ‘General Class’ (Class_1)</w:t>
      </w:r>
    </w:p>
    <w:p w14:paraId="393D6E60" w14:textId="1D74BE7A" w:rsidR="00015FA0" w:rsidRPr="009E369F" w:rsidRDefault="00015FA0" w:rsidP="009E369F">
      <w:pPr>
        <w:pStyle w:val="ListParagraph"/>
        <w:spacing w:after="0" w:line="240" w:lineRule="auto"/>
        <w:jc w:val="both"/>
        <w:rPr>
          <w:sz w:val="24"/>
          <w:szCs w:val="24"/>
        </w:rPr>
      </w:pPr>
      <w:r>
        <w:rPr>
          <w:sz w:val="24"/>
          <w:szCs w:val="24"/>
        </w:rPr>
        <w:lastRenderedPageBreak/>
        <w:t>As we can see from above picture, only Class_1 and Class_2 will be exported along with Library and Assembly (classified object). Class_3 will not be present in any 3DXML.</w:t>
      </w:r>
    </w:p>
    <w:p w14:paraId="19A03638" w14:textId="09256616" w:rsidR="00844C23" w:rsidRPr="00844C23" w:rsidRDefault="00844C23" w:rsidP="00844C23">
      <w:pPr>
        <w:pStyle w:val="ListParagraph"/>
        <w:numPr>
          <w:ilvl w:val="0"/>
          <w:numId w:val="30"/>
        </w:numPr>
        <w:jc w:val="both"/>
        <w:rPr>
          <w:b/>
          <w:bCs/>
          <w:sz w:val="24"/>
          <w:szCs w:val="24"/>
        </w:rPr>
      </w:pPr>
      <w:r w:rsidRPr="00844C23">
        <w:rPr>
          <w:b/>
          <w:bCs/>
          <w:sz w:val="24"/>
          <w:szCs w:val="24"/>
        </w:rPr>
        <w:t xml:space="preserve">Object selected is ‘General Class’ and ‘General Library’ with option </w:t>
      </w:r>
      <w:r w:rsidRPr="00844C23">
        <w:rPr>
          <w:b/>
          <w:bCs/>
          <w:color w:val="00B050"/>
          <w:sz w:val="24"/>
          <w:szCs w:val="24"/>
        </w:rPr>
        <w:t>‘Library with content’ activated:</w:t>
      </w:r>
    </w:p>
    <w:p w14:paraId="7ACA145C" w14:textId="207C0B70" w:rsidR="00844C23" w:rsidRDefault="00844C23" w:rsidP="00844C23">
      <w:pPr>
        <w:pStyle w:val="ListParagraph"/>
        <w:jc w:val="both"/>
        <w:rPr>
          <w:sz w:val="24"/>
          <w:szCs w:val="24"/>
        </w:rPr>
      </w:pPr>
      <w:r>
        <w:rPr>
          <w:sz w:val="24"/>
          <w:szCs w:val="24"/>
        </w:rPr>
        <w:t>In this case, complete structure will be exported as ‘Library with content’ is activated.</w:t>
      </w:r>
    </w:p>
    <w:p w14:paraId="51CF9683" w14:textId="6FA607F7" w:rsidR="00844C23" w:rsidRDefault="00844C23" w:rsidP="009E369F">
      <w:pPr>
        <w:pStyle w:val="ListParagraph"/>
        <w:spacing w:line="240" w:lineRule="auto"/>
        <w:jc w:val="both"/>
        <w:rPr>
          <w:sz w:val="24"/>
          <w:szCs w:val="24"/>
        </w:rPr>
      </w:pPr>
      <w:r>
        <w:rPr>
          <w:sz w:val="24"/>
          <w:szCs w:val="24"/>
        </w:rPr>
        <w:t xml:space="preserve">Below picture shows the split export of the library structure by selecting </w:t>
      </w:r>
      <w:r w:rsidR="004939D0">
        <w:rPr>
          <w:sz w:val="24"/>
          <w:szCs w:val="24"/>
        </w:rPr>
        <w:t>‘Library’ and ‘Class_1’.</w:t>
      </w:r>
    </w:p>
    <w:p w14:paraId="4F8C7F46" w14:textId="50AF8FCD" w:rsidR="004939D0" w:rsidRPr="00844C23" w:rsidRDefault="004939D0" w:rsidP="004939D0">
      <w:pPr>
        <w:pStyle w:val="ListParagraph"/>
        <w:ind w:left="360"/>
        <w:jc w:val="both"/>
        <w:rPr>
          <w:sz w:val="24"/>
          <w:szCs w:val="24"/>
        </w:rPr>
      </w:pPr>
      <w:r w:rsidRPr="004939D0">
        <w:rPr>
          <w:noProof/>
          <w:sz w:val="24"/>
          <w:szCs w:val="24"/>
        </w:rPr>
        <w:drawing>
          <wp:inline distT="0" distB="0" distL="0" distR="0" wp14:anchorId="7A2C8BFA" wp14:editId="105C6361">
            <wp:extent cx="5731510" cy="2753995"/>
            <wp:effectExtent l="19050" t="19050" r="21590" b="273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2910"/>
                    <a:stretch/>
                  </pic:blipFill>
                  <pic:spPr bwMode="auto">
                    <a:xfrm>
                      <a:off x="0" y="0"/>
                      <a:ext cx="5731510" cy="275399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22703ACA" w14:textId="091F8CD8" w:rsidR="00844C23" w:rsidRPr="009E369F" w:rsidRDefault="009920CF" w:rsidP="009E369F">
      <w:pPr>
        <w:pStyle w:val="ListParagraph"/>
        <w:spacing w:after="0" w:line="240" w:lineRule="auto"/>
        <w:ind w:left="360"/>
        <w:jc w:val="center"/>
        <w:rPr>
          <w:color w:val="002060"/>
          <w:sz w:val="20"/>
          <w:szCs w:val="20"/>
        </w:rPr>
      </w:pPr>
      <w:r>
        <w:rPr>
          <w:color w:val="002060"/>
          <w:sz w:val="20"/>
          <w:szCs w:val="20"/>
        </w:rPr>
        <w:t>Split export of Library Structure by selecting ‘General Class’ (Class_1) and ‘</w:t>
      </w:r>
      <w:r w:rsidRPr="009920CF">
        <w:rPr>
          <w:color w:val="002060"/>
          <w:sz w:val="20"/>
          <w:szCs w:val="20"/>
        </w:rPr>
        <w:t>General Library</w:t>
      </w:r>
      <w:r>
        <w:rPr>
          <w:color w:val="002060"/>
          <w:sz w:val="20"/>
          <w:szCs w:val="20"/>
        </w:rPr>
        <w:t>’ with option ‘Library with content’ activated</w:t>
      </w:r>
    </w:p>
    <w:p w14:paraId="105FC347" w14:textId="2DF59DAA" w:rsidR="009920CF" w:rsidRPr="00844C23" w:rsidRDefault="009920CF" w:rsidP="009920CF">
      <w:pPr>
        <w:pStyle w:val="ListParagraph"/>
        <w:numPr>
          <w:ilvl w:val="0"/>
          <w:numId w:val="30"/>
        </w:numPr>
        <w:jc w:val="both"/>
        <w:rPr>
          <w:b/>
          <w:bCs/>
          <w:sz w:val="24"/>
          <w:szCs w:val="24"/>
        </w:rPr>
      </w:pPr>
      <w:r w:rsidRPr="00844C23">
        <w:rPr>
          <w:b/>
          <w:bCs/>
          <w:sz w:val="24"/>
          <w:szCs w:val="24"/>
        </w:rPr>
        <w:t xml:space="preserve">Object selected is ‘General Class’ and ‘General Library’ with option </w:t>
      </w:r>
      <w:r w:rsidRPr="009920CF">
        <w:rPr>
          <w:b/>
          <w:bCs/>
          <w:color w:val="FF0000"/>
          <w:sz w:val="24"/>
          <w:szCs w:val="24"/>
        </w:rPr>
        <w:t xml:space="preserve">‘Library with content’ </w:t>
      </w:r>
      <w:r>
        <w:rPr>
          <w:b/>
          <w:bCs/>
          <w:color w:val="FF0000"/>
          <w:sz w:val="24"/>
          <w:szCs w:val="24"/>
        </w:rPr>
        <w:t>de</w:t>
      </w:r>
      <w:r w:rsidRPr="009920CF">
        <w:rPr>
          <w:b/>
          <w:bCs/>
          <w:color w:val="FF0000"/>
          <w:sz w:val="24"/>
          <w:szCs w:val="24"/>
        </w:rPr>
        <w:t>activated:</w:t>
      </w:r>
    </w:p>
    <w:p w14:paraId="189467D3" w14:textId="3607FB9B" w:rsidR="009920CF" w:rsidRDefault="009920CF" w:rsidP="009920CF">
      <w:pPr>
        <w:pStyle w:val="ListParagraph"/>
        <w:rPr>
          <w:sz w:val="24"/>
          <w:szCs w:val="24"/>
        </w:rPr>
      </w:pPr>
      <w:r>
        <w:rPr>
          <w:sz w:val="24"/>
          <w:szCs w:val="24"/>
        </w:rPr>
        <w:t xml:space="preserve">In this case, complete classification objects (Library and Classes) will be exported. But there will be classified objects too in other 3DXML. </w:t>
      </w:r>
    </w:p>
    <w:p w14:paraId="16D3FB52" w14:textId="2D8FF338" w:rsidR="009920CF" w:rsidRDefault="009920CF" w:rsidP="009920CF">
      <w:pPr>
        <w:pStyle w:val="ListParagraph"/>
        <w:ind w:left="360"/>
        <w:rPr>
          <w:sz w:val="24"/>
          <w:szCs w:val="24"/>
        </w:rPr>
      </w:pPr>
      <w:r w:rsidRPr="009920CF">
        <w:rPr>
          <w:noProof/>
          <w:sz w:val="24"/>
          <w:szCs w:val="24"/>
        </w:rPr>
        <w:drawing>
          <wp:inline distT="0" distB="0" distL="0" distR="0" wp14:anchorId="16F62D00" wp14:editId="1CE735DF">
            <wp:extent cx="5731510" cy="2767965"/>
            <wp:effectExtent l="19050" t="19050" r="21590" b="133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767965"/>
                    </a:xfrm>
                    <a:prstGeom prst="rect">
                      <a:avLst/>
                    </a:prstGeom>
                    <a:ln>
                      <a:solidFill>
                        <a:schemeClr val="accent1"/>
                      </a:solidFill>
                    </a:ln>
                  </pic:spPr>
                </pic:pic>
              </a:graphicData>
            </a:graphic>
          </wp:inline>
        </w:drawing>
      </w:r>
    </w:p>
    <w:p w14:paraId="067274DA" w14:textId="3243E871" w:rsidR="009920CF" w:rsidRDefault="009920CF" w:rsidP="009920CF">
      <w:pPr>
        <w:pStyle w:val="ListParagraph"/>
        <w:ind w:left="360"/>
        <w:jc w:val="center"/>
        <w:rPr>
          <w:sz w:val="24"/>
          <w:szCs w:val="24"/>
        </w:rPr>
      </w:pPr>
      <w:r>
        <w:rPr>
          <w:color w:val="002060"/>
          <w:sz w:val="20"/>
          <w:szCs w:val="20"/>
        </w:rPr>
        <w:t>Split export of Library Structure by selecting ‘General Class’ (Class_1) and ‘</w:t>
      </w:r>
      <w:r w:rsidRPr="009920CF">
        <w:rPr>
          <w:color w:val="002060"/>
          <w:sz w:val="20"/>
          <w:szCs w:val="20"/>
        </w:rPr>
        <w:t>General Library</w:t>
      </w:r>
      <w:r>
        <w:rPr>
          <w:color w:val="002060"/>
          <w:sz w:val="20"/>
          <w:szCs w:val="20"/>
        </w:rPr>
        <w:t>’ with option ‘Library with content’ deactivated</w:t>
      </w:r>
    </w:p>
    <w:p w14:paraId="12582BDB" w14:textId="3B7C6DD4" w:rsidR="009920CF" w:rsidRDefault="009920CF" w:rsidP="00F36219">
      <w:pPr>
        <w:pStyle w:val="ListParagraph"/>
        <w:jc w:val="both"/>
        <w:rPr>
          <w:sz w:val="24"/>
          <w:szCs w:val="24"/>
        </w:rPr>
      </w:pPr>
      <w:r>
        <w:rPr>
          <w:sz w:val="24"/>
          <w:szCs w:val="24"/>
        </w:rPr>
        <w:lastRenderedPageBreak/>
        <w:t>As we can see from the above image, ‘Class_1’ and ‘Library’ are selected with option ‘Library with content’ activated, all classification objects that is ‘Library’, ‘Class_1’ and ‘Class_2’ will be exported in a 3DXML</w:t>
      </w:r>
      <w:r w:rsidR="00F36219">
        <w:rPr>
          <w:sz w:val="24"/>
          <w:szCs w:val="24"/>
        </w:rPr>
        <w:t xml:space="preserve"> (classification data only 3DXML). And, Assembly_1 will be exported in other 3DXMLs as it is classified under ‘Class_1’ (selected object) but Assembly_2 will not be there in any 3DXML.</w:t>
      </w:r>
    </w:p>
    <w:p w14:paraId="2F8E263F" w14:textId="77777777" w:rsidR="00F36219" w:rsidRPr="00F36219" w:rsidRDefault="00F36219" w:rsidP="00F36219">
      <w:pPr>
        <w:pStyle w:val="ListParagraph"/>
        <w:jc w:val="both"/>
        <w:rPr>
          <w:sz w:val="10"/>
          <w:szCs w:val="10"/>
        </w:rPr>
      </w:pPr>
    </w:p>
    <w:p w14:paraId="5910BF21" w14:textId="77CD1828" w:rsidR="00F36219" w:rsidRPr="00F36219" w:rsidRDefault="00F36219" w:rsidP="00716204">
      <w:pPr>
        <w:pStyle w:val="ListParagraph"/>
        <w:numPr>
          <w:ilvl w:val="0"/>
          <w:numId w:val="30"/>
        </w:numPr>
        <w:rPr>
          <w:sz w:val="24"/>
          <w:szCs w:val="24"/>
        </w:rPr>
      </w:pPr>
      <w:r w:rsidRPr="00844C23">
        <w:rPr>
          <w:b/>
          <w:bCs/>
          <w:sz w:val="24"/>
          <w:szCs w:val="24"/>
        </w:rPr>
        <w:t>Object selected is ‘</w:t>
      </w:r>
      <w:proofErr w:type="spellStart"/>
      <w:r>
        <w:rPr>
          <w:b/>
          <w:bCs/>
          <w:sz w:val="24"/>
          <w:szCs w:val="24"/>
        </w:rPr>
        <w:t>VPMreference</w:t>
      </w:r>
      <w:proofErr w:type="spellEnd"/>
      <w:r w:rsidRPr="00844C23">
        <w:rPr>
          <w:b/>
          <w:bCs/>
          <w:sz w:val="24"/>
          <w:szCs w:val="24"/>
        </w:rPr>
        <w:t>’</w:t>
      </w:r>
      <w:r>
        <w:rPr>
          <w:b/>
          <w:bCs/>
          <w:sz w:val="24"/>
          <w:szCs w:val="24"/>
        </w:rPr>
        <w:t xml:space="preserve"> (root of another assembly)</w:t>
      </w:r>
      <w:r w:rsidRPr="00844C23">
        <w:rPr>
          <w:b/>
          <w:bCs/>
          <w:sz w:val="24"/>
          <w:szCs w:val="24"/>
        </w:rPr>
        <w:t xml:space="preserve"> and ‘General Library’ with option </w:t>
      </w:r>
      <w:r w:rsidRPr="00F36219">
        <w:rPr>
          <w:b/>
          <w:bCs/>
          <w:color w:val="00B050"/>
          <w:sz w:val="24"/>
          <w:szCs w:val="24"/>
        </w:rPr>
        <w:t>‘Library with content’ activated:</w:t>
      </w:r>
    </w:p>
    <w:p w14:paraId="02C7BC2C" w14:textId="3A21CD0B" w:rsidR="00F36219" w:rsidRDefault="00F36219" w:rsidP="00F36219">
      <w:pPr>
        <w:pStyle w:val="ListParagraph"/>
        <w:rPr>
          <w:sz w:val="24"/>
          <w:szCs w:val="24"/>
        </w:rPr>
      </w:pPr>
      <w:r>
        <w:rPr>
          <w:sz w:val="24"/>
          <w:szCs w:val="24"/>
        </w:rPr>
        <w:t>As we see from the below image, selected object is Library and root of ‘Assembly_2’ (</w:t>
      </w:r>
      <w:proofErr w:type="spellStart"/>
      <w:r>
        <w:rPr>
          <w:sz w:val="24"/>
          <w:szCs w:val="24"/>
        </w:rPr>
        <w:t>VPMReference</w:t>
      </w:r>
      <w:proofErr w:type="spellEnd"/>
      <w:r>
        <w:rPr>
          <w:sz w:val="24"/>
          <w:szCs w:val="24"/>
        </w:rPr>
        <w:t>). The selected ‘</w:t>
      </w:r>
      <w:proofErr w:type="spellStart"/>
      <w:r>
        <w:rPr>
          <w:sz w:val="24"/>
          <w:szCs w:val="24"/>
        </w:rPr>
        <w:t>VPMreference</w:t>
      </w:r>
      <w:proofErr w:type="spellEnd"/>
      <w:r>
        <w:rPr>
          <w:sz w:val="24"/>
          <w:szCs w:val="24"/>
        </w:rPr>
        <w:t>’ is not classified under any class and this is a separate assembly.</w:t>
      </w:r>
    </w:p>
    <w:p w14:paraId="3DC3FA42" w14:textId="2EC31488" w:rsidR="00F36219" w:rsidRDefault="00F36219" w:rsidP="00F36219">
      <w:pPr>
        <w:pStyle w:val="ListParagraph"/>
        <w:rPr>
          <w:sz w:val="24"/>
          <w:szCs w:val="24"/>
        </w:rPr>
      </w:pPr>
      <w:r>
        <w:rPr>
          <w:sz w:val="24"/>
          <w:szCs w:val="24"/>
        </w:rPr>
        <w:t>The exported 3DXMLs will contain the complete library structure along with all the classified objects/assemblies. Also, complete ‘Assembly_2’ structure will be present too in the exported 3DXMLs.</w:t>
      </w:r>
    </w:p>
    <w:p w14:paraId="4C9933BE" w14:textId="06AD1C42" w:rsidR="00F36219" w:rsidRPr="00F36219" w:rsidRDefault="00F36219" w:rsidP="00F36219">
      <w:pPr>
        <w:pStyle w:val="ListParagraph"/>
        <w:rPr>
          <w:sz w:val="24"/>
          <w:szCs w:val="24"/>
        </w:rPr>
      </w:pPr>
      <w:r>
        <w:rPr>
          <w:sz w:val="24"/>
          <w:szCs w:val="24"/>
        </w:rPr>
        <w:t>In the below image, flow of split export is shown.</w:t>
      </w:r>
    </w:p>
    <w:p w14:paraId="70699505" w14:textId="3606099A" w:rsidR="00F36219" w:rsidRDefault="00F36219" w:rsidP="00F36219">
      <w:pPr>
        <w:pStyle w:val="ListParagraph"/>
        <w:ind w:left="360"/>
        <w:rPr>
          <w:sz w:val="24"/>
          <w:szCs w:val="24"/>
        </w:rPr>
      </w:pPr>
      <w:r w:rsidRPr="00F36219">
        <w:rPr>
          <w:noProof/>
          <w:sz w:val="24"/>
          <w:szCs w:val="24"/>
        </w:rPr>
        <w:drawing>
          <wp:inline distT="0" distB="0" distL="0" distR="0" wp14:anchorId="20AB30FD" wp14:editId="26EFDDCE">
            <wp:extent cx="5731510" cy="2780030"/>
            <wp:effectExtent l="19050" t="19050" r="21590" b="203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780030"/>
                    </a:xfrm>
                    <a:prstGeom prst="rect">
                      <a:avLst/>
                    </a:prstGeom>
                    <a:ln>
                      <a:solidFill>
                        <a:schemeClr val="accent1"/>
                      </a:solidFill>
                    </a:ln>
                  </pic:spPr>
                </pic:pic>
              </a:graphicData>
            </a:graphic>
          </wp:inline>
        </w:drawing>
      </w:r>
    </w:p>
    <w:p w14:paraId="28413E9F" w14:textId="0D742C62" w:rsidR="00F36219" w:rsidRDefault="005F6742" w:rsidP="005F6742">
      <w:pPr>
        <w:pStyle w:val="ListParagraph"/>
        <w:ind w:left="360"/>
        <w:jc w:val="center"/>
        <w:rPr>
          <w:sz w:val="24"/>
          <w:szCs w:val="24"/>
        </w:rPr>
      </w:pPr>
      <w:r>
        <w:rPr>
          <w:color w:val="002060"/>
          <w:sz w:val="20"/>
          <w:szCs w:val="20"/>
        </w:rPr>
        <w:t>Split export of Library Structure by selecting ‘</w:t>
      </w:r>
      <w:proofErr w:type="spellStart"/>
      <w:r>
        <w:rPr>
          <w:color w:val="002060"/>
          <w:sz w:val="20"/>
          <w:szCs w:val="20"/>
        </w:rPr>
        <w:t>VPMreference</w:t>
      </w:r>
      <w:proofErr w:type="spellEnd"/>
      <w:r>
        <w:rPr>
          <w:color w:val="002060"/>
          <w:sz w:val="20"/>
          <w:szCs w:val="20"/>
        </w:rPr>
        <w:t>’ and ‘</w:t>
      </w:r>
      <w:r w:rsidRPr="009920CF">
        <w:rPr>
          <w:color w:val="002060"/>
          <w:sz w:val="20"/>
          <w:szCs w:val="20"/>
        </w:rPr>
        <w:t>General Library</w:t>
      </w:r>
      <w:r>
        <w:rPr>
          <w:color w:val="002060"/>
          <w:sz w:val="20"/>
          <w:szCs w:val="20"/>
        </w:rPr>
        <w:t>’ with option ‘Library with content’ activated</w:t>
      </w:r>
    </w:p>
    <w:p w14:paraId="53D0B56D" w14:textId="0DD0F7A6" w:rsidR="00544B28" w:rsidRPr="00544B28" w:rsidRDefault="00544B28" w:rsidP="00716204">
      <w:pPr>
        <w:pStyle w:val="ListParagraph"/>
        <w:numPr>
          <w:ilvl w:val="0"/>
          <w:numId w:val="30"/>
        </w:numPr>
        <w:rPr>
          <w:sz w:val="24"/>
          <w:szCs w:val="24"/>
        </w:rPr>
      </w:pPr>
      <w:r w:rsidRPr="00844C23">
        <w:rPr>
          <w:b/>
          <w:bCs/>
          <w:sz w:val="24"/>
          <w:szCs w:val="24"/>
        </w:rPr>
        <w:t>Object selected is ‘</w:t>
      </w:r>
      <w:r>
        <w:rPr>
          <w:b/>
          <w:bCs/>
          <w:sz w:val="24"/>
          <w:szCs w:val="24"/>
        </w:rPr>
        <w:t>Filter</w:t>
      </w:r>
      <w:r w:rsidRPr="00844C23">
        <w:rPr>
          <w:b/>
          <w:bCs/>
          <w:sz w:val="24"/>
          <w:szCs w:val="24"/>
        </w:rPr>
        <w:t>’</w:t>
      </w:r>
      <w:r>
        <w:rPr>
          <w:b/>
          <w:bCs/>
          <w:sz w:val="24"/>
          <w:szCs w:val="24"/>
        </w:rPr>
        <w:t xml:space="preserve"> </w:t>
      </w:r>
      <w:r w:rsidRPr="00844C23">
        <w:rPr>
          <w:b/>
          <w:bCs/>
          <w:sz w:val="24"/>
          <w:szCs w:val="24"/>
        </w:rPr>
        <w:t xml:space="preserve">and ‘General Library’ with option </w:t>
      </w:r>
      <w:r w:rsidRPr="00F36219">
        <w:rPr>
          <w:b/>
          <w:bCs/>
          <w:color w:val="00B050"/>
          <w:sz w:val="24"/>
          <w:szCs w:val="24"/>
        </w:rPr>
        <w:t>‘Library with content’ activated:</w:t>
      </w:r>
    </w:p>
    <w:p w14:paraId="24B94950" w14:textId="3B6FADEE" w:rsidR="00544B28" w:rsidRDefault="00544B28" w:rsidP="00A54FD1">
      <w:pPr>
        <w:pStyle w:val="ListParagraph"/>
        <w:jc w:val="both"/>
        <w:rPr>
          <w:sz w:val="24"/>
          <w:szCs w:val="24"/>
        </w:rPr>
      </w:pPr>
      <w:r>
        <w:rPr>
          <w:sz w:val="24"/>
          <w:szCs w:val="24"/>
        </w:rPr>
        <w:t xml:space="preserve">‘Filter’ is a deviation object type which supports split export too. </w:t>
      </w:r>
      <w:r w:rsidR="00A54FD1">
        <w:rPr>
          <w:sz w:val="24"/>
          <w:szCs w:val="24"/>
        </w:rPr>
        <w:t>We have covered the use-case in which user selects ‘Filter’ and ‘General Library’ both.</w:t>
      </w:r>
    </w:p>
    <w:p w14:paraId="46706923" w14:textId="099E5F24" w:rsidR="00A54FD1" w:rsidRDefault="00A54FD1" w:rsidP="00A54FD1">
      <w:pPr>
        <w:pStyle w:val="ListParagraph"/>
        <w:jc w:val="both"/>
        <w:rPr>
          <w:sz w:val="24"/>
          <w:szCs w:val="24"/>
        </w:rPr>
      </w:pPr>
      <w:r>
        <w:rPr>
          <w:sz w:val="24"/>
          <w:szCs w:val="24"/>
        </w:rPr>
        <w:t>Below image shows the flow of split export when user selects root of Assembly_2, having object type ‘Filter’ and ‘Library’.</w:t>
      </w:r>
    </w:p>
    <w:p w14:paraId="1BB493B0" w14:textId="26D30CA0" w:rsidR="00A54FD1" w:rsidRDefault="00A54FD1" w:rsidP="00A54FD1">
      <w:pPr>
        <w:pStyle w:val="ListParagraph"/>
        <w:jc w:val="both"/>
        <w:rPr>
          <w:sz w:val="24"/>
          <w:szCs w:val="24"/>
        </w:rPr>
      </w:pPr>
      <w:r>
        <w:rPr>
          <w:sz w:val="24"/>
          <w:szCs w:val="24"/>
        </w:rPr>
        <w:t>In this case, complete library structure will be exported (classified object too).</w:t>
      </w:r>
    </w:p>
    <w:p w14:paraId="09982F71" w14:textId="489D8358" w:rsidR="00A54FD1" w:rsidRDefault="00A54FD1" w:rsidP="00A54FD1">
      <w:pPr>
        <w:pStyle w:val="ListParagraph"/>
        <w:jc w:val="both"/>
        <w:rPr>
          <w:sz w:val="24"/>
          <w:szCs w:val="24"/>
        </w:rPr>
      </w:pPr>
      <w:r>
        <w:rPr>
          <w:sz w:val="24"/>
          <w:szCs w:val="24"/>
        </w:rPr>
        <w:t>In one 3DXML, only classification data (‘Library’, ‘Class-1’ and ‘Class_2’) will present. ‘Assembly’, which is classified under ‘Class_1’ and ‘Assembly_2’, whose root object type is ‘Filter’, will be exported in other 3DXMLs.</w:t>
      </w:r>
    </w:p>
    <w:p w14:paraId="77E26CAF" w14:textId="6C46FAD6" w:rsidR="00A54FD1" w:rsidRDefault="00A54FD1" w:rsidP="00A54FD1">
      <w:pPr>
        <w:pStyle w:val="ListParagraph"/>
        <w:ind w:left="360"/>
        <w:rPr>
          <w:sz w:val="24"/>
          <w:szCs w:val="24"/>
        </w:rPr>
      </w:pPr>
      <w:r w:rsidRPr="00A54FD1">
        <w:rPr>
          <w:noProof/>
          <w:sz w:val="24"/>
          <w:szCs w:val="24"/>
        </w:rPr>
        <w:lastRenderedPageBreak/>
        <w:drawing>
          <wp:inline distT="0" distB="0" distL="0" distR="0" wp14:anchorId="491E993C" wp14:editId="06C7F8C5">
            <wp:extent cx="5731510" cy="2880360"/>
            <wp:effectExtent l="19050" t="19050" r="21590" b="152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880360"/>
                    </a:xfrm>
                    <a:prstGeom prst="rect">
                      <a:avLst/>
                    </a:prstGeom>
                    <a:ln>
                      <a:solidFill>
                        <a:schemeClr val="accent1"/>
                      </a:solidFill>
                    </a:ln>
                  </pic:spPr>
                </pic:pic>
              </a:graphicData>
            </a:graphic>
          </wp:inline>
        </w:drawing>
      </w:r>
    </w:p>
    <w:p w14:paraId="7A11D6D4" w14:textId="6C661147" w:rsidR="00A54FD1" w:rsidRPr="00544B28" w:rsidRDefault="00A54FD1" w:rsidP="00A54FD1">
      <w:pPr>
        <w:pStyle w:val="ListParagraph"/>
        <w:ind w:left="360"/>
        <w:jc w:val="center"/>
        <w:rPr>
          <w:sz w:val="24"/>
          <w:szCs w:val="24"/>
        </w:rPr>
      </w:pPr>
      <w:r>
        <w:rPr>
          <w:color w:val="002060"/>
          <w:sz w:val="20"/>
          <w:szCs w:val="20"/>
        </w:rPr>
        <w:t>Split export of Library Structure by selecting ‘Filter’ and ‘</w:t>
      </w:r>
      <w:r w:rsidRPr="009920CF">
        <w:rPr>
          <w:color w:val="002060"/>
          <w:sz w:val="20"/>
          <w:szCs w:val="20"/>
        </w:rPr>
        <w:t>General Library</w:t>
      </w:r>
      <w:r>
        <w:rPr>
          <w:color w:val="002060"/>
          <w:sz w:val="20"/>
          <w:szCs w:val="20"/>
        </w:rPr>
        <w:t>’ with option ‘Library with content’ activated</w:t>
      </w:r>
    </w:p>
    <w:p w14:paraId="2867B042" w14:textId="2DE5C2A7" w:rsidR="00522612" w:rsidRPr="00A865DD" w:rsidRDefault="00A54FD1" w:rsidP="00716204">
      <w:pPr>
        <w:pStyle w:val="ListParagraph"/>
        <w:numPr>
          <w:ilvl w:val="0"/>
          <w:numId w:val="30"/>
        </w:numPr>
        <w:rPr>
          <w:color w:val="FF0000"/>
          <w:sz w:val="24"/>
          <w:szCs w:val="24"/>
        </w:rPr>
      </w:pPr>
      <w:r w:rsidRPr="00844C23">
        <w:rPr>
          <w:b/>
          <w:bCs/>
          <w:sz w:val="24"/>
          <w:szCs w:val="24"/>
        </w:rPr>
        <w:t>Object selected is ‘</w:t>
      </w:r>
      <w:r>
        <w:rPr>
          <w:b/>
          <w:bCs/>
          <w:sz w:val="24"/>
          <w:szCs w:val="24"/>
        </w:rPr>
        <w:t>Filter</w:t>
      </w:r>
      <w:r w:rsidRPr="00844C23">
        <w:rPr>
          <w:b/>
          <w:bCs/>
          <w:sz w:val="24"/>
          <w:szCs w:val="24"/>
        </w:rPr>
        <w:t>’</w:t>
      </w:r>
      <w:r>
        <w:rPr>
          <w:b/>
          <w:bCs/>
          <w:sz w:val="24"/>
          <w:szCs w:val="24"/>
        </w:rPr>
        <w:t>, ‘</w:t>
      </w:r>
      <w:proofErr w:type="spellStart"/>
      <w:r>
        <w:rPr>
          <w:b/>
          <w:bCs/>
          <w:sz w:val="24"/>
          <w:szCs w:val="24"/>
        </w:rPr>
        <w:t>VPMReference</w:t>
      </w:r>
      <w:proofErr w:type="spellEnd"/>
      <w:r>
        <w:rPr>
          <w:b/>
          <w:bCs/>
          <w:sz w:val="24"/>
          <w:szCs w:val="24"/>
        </w:rPr>
        <w:t xml:space="preserve">’ (root of classified assembly) </w:t>
      </w:r>
      <w:r w:rsidRPr="00844C23">
        <w:rPr>
          <w:b/>
          <w:bCs/>
          <w:sz w:val="24"/>
          <w:szCs w:val="24"/>
        </w:rPr>
        <w:t xml:space="preserve">and ‘General Library’ with option </w:t>
      </w:r>
      <w:r w:rsidRPr="00A865DD">
        <w:rPr>
          <w:b/>
          <w:bCs/>
          <w:color w:val="FF0000"/>
          <w:sz w:val="24"/>
          <w:szCs w:val="24"/>
        </w:rPr>
        <w:t xml:space="preserve">‘Library with content’ </w:t>
      </w:r>
      <w:r w:rsidR="00A865DD" w:rsidRPr="00A865DD">
        <w:rPr>
          <w:b/>
          <w:bCs/>
          <w:color w:val="FF0000"/>
          <w:sz w:val="24"/>
          <w:szCs w:val="24"/>
        </w:rPr>
        <w:t>de</w:t>
      </w:r>
      <w:r w:rsidRPr="00A865DD">
        <w:rPr>
          <w:b/>
          <w:bCs/>
          <w:color w:val="FF0000"/>
          <w:sz w:val="24"/>
          <w:szCs w:val="24"/>
        </w:rPr>
        <w:t>activated:</w:t>
      </w:r>
    </w:p>
    <w:p w14:paraId="7F7F61A6" w14:textId="4F7AA7CB" w:rsidR="00B447A2" w:rsidRDefault="00B447A2" w:rsidP="00A865DD">
      <w:pPr>
        <w:pStyle w:val="ListParagraph"/>
        <w:jc w:val="both"/>
        <w:rPr>
          <w:sz w:val="24"/>
          <w:szCs w:val="24"/>
        </w:rPr>
      </w:pPr>
      <w:r>
        <w:rPr>
          <w:sz w:val="24"/>
          <w:szCs w:val="24"/>
        </w:rPr>
        <w:t xml:space="preserve">In this case, total selected objects are 3. One is ‘Library’, second is root of classified </w:t>
      </w:r>
      <w:r w:rsidR="00A865DD">
        <w:rPr>
          <w:sz w:val="24"/>
          <w:szCs w:val="24"/>
        </w:rPr>
        <w:t>assembly (Assembly_1)</w:t>
      </w:r>
      <w:r>
        <w:rPr>
          <w:sz w:val="24"/>
          <w:szCs w:val="24"/>
        </w:rPr>
        <w:t xml:space="preserve"> having object type ‘</w:t>
      </w:r>
      <w:proofErr w:type="spellStart"/>
      <w:r>
        <w:rPr>
          <w:sz w:val="24"/>
          <w:szCs w:val="24"/>
        </w:rPr>
        <w:t>VPMReference</w:t>
      </w:r>
      <w:proofErr w:type="spellEnd"/>
      <w:r>
        <w:rPr>
          <w:sz w:val="24"/>
          <w:szCs w:val="24"/>
        </w:rPr>
        <w:t>’ and third is root of a separate assembly</w:t>
      </w:r>
      <w:r w:rsidR="00A865DD">
        <w:rPr>
          <w:sz w:val="24"/>
          <w:szCs w:val="24"/>
        </w:rPr>
        <w:t xml:space="preserve"> (Assembly_3)</w:t>
      </w:r>
      <w:r>
        <w:rPr>
          <w:sz w:val="24"/>
          <w:szCs w:val="24"/>
        </w:rPr>
        <w:t xml:space="preserve"> having object type ‘Filter’, as shown below.</w:t>
      </w:r>
      <w:r w:rsidR="00A865DD">
        <w:rPr>
          <w:sz w:val="24"/>
          <w:szCs w:val="24"/>
        </w:rPr>
        <w:t xml:space="preserve"> Below image shows the flow of split export of three different types of </w:t>
      </w:r>
      <w:proofErr w:type="gramStart"/>
      <w:r w:rsidR="00A865DD">
        <w:rPr>
          <w:sz w:val="24"/>
          <w:szCs w:val="24"/>
        </w:rPr>
        <w:t>object</w:t>
      </w:r>
      <w:proofErr w:type="gramEnd"/>
      <w:r w:rsidR="00A865DD">
        <w:rPr>
          <w:sz w:val="24"/>
          <w:szCs w:val="24"/>
        </w:rPr>
        <w:t xml:space="preserve"> selected.</w:t>
      </w:r>
    </w:p>
    <w:p w14:paraId="5FC2E7B8" w14:textId="34FAF644" w:rsidR="00B447A2" w:rsidRDefault="00B447A2" w:rsidP="00A865DD">
      <w:pPr>
        <w:pStyle w:val="ListParagraph"/>
        <w:ind w:left="706"/>
        <w:rPr>
          <w:sz w:val="24"/>
          <w:szCs w:val="24"/>
        </w:rPr>
      </w:pPr>
      <w:r w:rsidRPr="00B447A2">
        <w:rPr>
          <w:noProof/>
          <w:sz w:val="24"/>
          <w:szCs w:val="24"/>
        </w:rPr>
        <w:drawing>
          <wp:inline distT="0" distB="0" distL="0" distR="0" wp14:anchorId="1AC66506" wp14:editId="77678BFC">
            <wp:extent cx="5731510" cy="2799080"/>
            <wp:effectExtent l="19050" t="19050" r="21590" b="203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799080"/>
                    </a:xfrm>
                    <a:prstGeom prst="rect">
                      <a:avLst/>
                    </a:prstGeom>
                    <a:ln>
                      <a:solidFill>
                        <a:schemeClr val="accent1"/>
                      </a:solidFill>
                    </a:ln>
                  </pic:spPr>
                </pic:pic>
              </a:graphicData>
            </a:graphic>
          </wp:inline>
        </w:drawing>
      </w:r>
    </w:p>
    <w:p w14:paraId="592B1371" w14:textId="05AD6E75" w:rsidR="00D74360" w:rsidRDefault="00D74360" w:rsidP="00D74360">
      <w:pPr>
        <w:pStyle w:val="ListParagraph"/>
        <w:jc w:val="center"/>
        <w:rPr>
          <w:sz w:val="24"/>
          <w:szCs w:val="24"/>
        </w:rPr>
      </w:pPr>
      <w:r>
        <w:rPr>
          <w:color w:val="002060"/>
          <w:sz w:val="20"/>
          <w:szCs w:val="20"/>
        </w:rPr>
        <w:t>Split export of Library Structure by selecting ‘Filter’, ‘</w:t>
      </w:r>
      <w:proofErr w:type="spellStart"/>
      <w:r>
        <w:rPr>
          <w:color w:val="002060"/>
          <w:sz w:val="20"/>
          <w:szCs w:val="20"/>
        </w:rPr>
        <w:t>VPMreference</w:t>
      </w:r>
      <w:proofErr w:type="spellEnd"/>
      <w:r>
        <w:rPr>
          <w:color w:val="002060"/>
          <w:sz w:val="20"/>
          <w:szCs w:val="20"/>
        </w:rPr>
        <w:t>’ and ‘</w:t>
      </w:r>
      <w:r w:rsidRPr="009920CF">
        <w:rPr>
          <w:color w:val="002060"/>
          <w:sz w:val="20"/>
          <w:szCs w:val="20"/>
        </w:rPr>
        <w:t>General Library</w:t>
      </w:r>
      <w:r>
        <w:rPr>
          <w:color w:val="002060"/>
          <w:sz w:val="20"/>
          <w:szCs w:val="20"/>
        </w:rPr>
        <w:t xml:space="preserve">’ with option ‘Library with content’ </w:t>
      </w:r>
      <w:r w:rsidR="00A865DD">
        <w:rPr>
          <w:color w:val="002060"/>
          <w:sz w:val="20"/>
          <w:szCs w:val="20"/>
        </w:rPr>
        <w:t>de</w:t>
      </w:r>
      <w:r>
        <w:rPr>
          <w:color w:val="002060"/>
          <w:sz w:val="20"/>
          <w:szCs w:val="20"/>
        </w:rPr>
        <w:t>activated</w:t>
      </w:r>
    </w:p>
    <w:p w14:paraId="4CFEA133" w14:textId="6B7A52EA" w:rsidR="00B447A2" w:rsidRDefault="00A865DD" w:rsidP="00A865DD">
      <w:pPr>
        <w:pStyle w:val="ListParagraph"/>
        <w:jc w:val="both"/>
        <w:rPr>
          <w:sz w:val="24"/>
          <w:szCs w:val="24"/>
        </w:rPr>
      </w:pPr>
      <w:r>
        <w:rPr>
          <w:sz w:val="24"/>
          <w:szCs w:val="24"/>
        </w:rPr>
        <w:t>In this case, ‘Library’, ‘Class_1’ and ‘Class_2’ will be exported in classification data only 3DXML. And, ‘Assembly_1’ and ‘Assembly_3’ will be exported in other 3DXMLs.</w:t>
      </w:r>
    </w:p>
    <w:p w14:paraId="5F9BD8B2" w14:textId="0FBBA4D1" w:rsidR="00A54FD1" w:rsidRPr="00B447A2" w:rsidRDefault="00B447A2" w:rsidP="00A54FD1">
      <w:pPr>
        <w:pStyle w:val="ListParagraph"/>
        <w:rPr>
          <w:sz w:val="24"/>
          <w:szCs w:val="24"/>
        </w:rPr>
      </w:pPr>
      <w:r>
        <w:rPr>
          <w:sz w:val="24"/>
          <w:szCs w:val="24"/>
        </w:rPr>
        <w:t xml:space="preserve"> </w:t>
      </w:r>
    </w:p>
    <w:p w14:paraId="2BA4D7D6" w14:textId="4408C565" w:rsidR="00311B9A" w:rsidRDefault="00DA6986" w:rsidP="00EE5A6B">
      <w:pPr>
        <w:pStyle w:val="3DS2Title1"/>
      </w:pPr>
      <w:r>
        <w:lastRenderedPageBreak/>
        <w:t>P</w:t>
      </w:r>
      <w:r w:rsidR="00024159">
        <w:t>ackaging</w:t>
      </w:r>
      <w:bookmarkEnd w:id="60"/>
    </w:p>
    <w:p w14:paraId="6DF8E589" w14:textId="77777777" w:rsidR="000A513E" w:rsidRPr="000A513E" w:rsidRDefault="0036716C" w:rsidP="0004272F">
      <w:pPr>
        <w:jc w:val="both"/>
      </w:pPr>
      <w:r>
        <w:rPr>
          <w:noProof/>
        </w:rPr>
        <w:drawing>
          <wp:inline distT="0" distB="0" distL="0" distR="0" wp14:anchorId="7123CDD1" wp14:editId="059BBC72">
            <wp:extent cx="449821" cy="13716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42991C15" wp14:editId="06D73417">
            <wp:extent cx="466364" cy="137160"/>
            <wp:effectExtent l="0" t="0" r="0" b="0"/>
            <wp:docPr id="1599288138" name="Picture 159928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0A513E" w:rsidRPr="008D5839">
        <w:t xml:space="preserve">If this function impacts the packaging, a Software Architect must be named in the role of Design Reviewer in the Function Planning. This assignment will create a “Design Task” task allowing the Software Architect to review the packaging changes via a dedicated Design Enhancement Specification “DES” and eventually to make the required packaging enhancements. For more information about “DES”, click </w:t>
      </w:r>
      <w:hyperlink r:id="rId32" w:anchor="app:MAP-EVLNUOYNA/content:type=process&amp;PNid=26019254" w:history="1">
        <w:r w:rsidR="000A513E" w:rsidRPr="00B26DD0">
          <w:rPr>
            <w:rStyle w:val="Hyperlink"/>
          </w:rPr>
          <w:t>here</w:t>
        </w:r>
      </w:hyperlink>
      <w:r w:rsidR="000A513E">
        <w:fldChar w:fldCharType="begin"/>
      </w:r>
      <w:r w:rsidR="000A513E">
        <w:rPr>
          <w:vanish/>
        </w:rPr>
        <w:instrText xml:space="preserve"> HYPERLINK "https://eu1-215dsi0708-ifwe.3dexperience.3ds.com/" \l "app:MAP-EVLNUOYNA/content:type=process&amp;PNid=26019254" </w:instrText>
      </w:r>
      <w:r w:rsidR="000A513E">
        <w:fldChar w:fldCharType="separate"/>
      </w:r>
      <w:r w:rsidR="000A513E" w:rsidRPr="00B27A25">
        <w:rPr>
          <w:rStyle w:val="Hyperlink"/>
          <w:i/>
          <w:vanish/>
          <w:sz w:val="20"/>
        </w:rPr>
        <w:t>here</w:t>
      </w:r>
      <w:r w:rsidR="000A513E">
        <w:rPr>
          <w:rStyle w:val="Hyperlink"/>
          <w:i/>
          <w:vanish/>
          <w:sz w:val="20"/>
        </w:rPr>
        <w:fldChar w:fldCharType="end"/>
      </w:r>
      <w:r w:rsidR="000A513E" w:rsidRPr="008D5839">
        <w:t>. If a Service or Component is involved, the associated “referential” may require an update.</w:t>
      </w:r>
    </w:p>
    <w:p w14:paraId="008AACD6" w14:textId="77777777" w:rsidR="00311B9A" w:rsidRDefault="00311B9A" w:rsidP="009E369F">
      <w:pPr>
        <w:pStyle w:val="HiddenText"/>
      </w:pPr>
      <w:r w:rsidRPr="001D0CE2">
        <w:t>If this function modifies the existing packaging, specify the necessary changes below. Include whether commercial pre-requisite products are required and, if so, whether these must be created. If packaging changes will affect pricing, explain this here.</w:t>
      </w:r>
    </w:p>
    <w:p w14:paraId="63154F27" w14:textId="77777777" w:rsidR="00AA6B45" w:rsidRPr="00357809" w:rsidRDefault="00311B9A" w:rsidP="009E369F">
      <w:pPr>
        <w:pStyle w:val="HiddenText"/>
        <w:rPr>
          <w:color w:val="auto"/>
          <w:u w:val="single"/>
        </w:rPr>
      </w:pPr>
      <w:r w:rsidRPr="001D0CE2">
        <w:t>For more information of this topic, refer to the “Packaging</w:t>
      </w:r>
      <w:r w:rsidR="003F495E">
        <w:t>”</w:t>
      </w:r>
      <w:r w:rsidRPr="001D0CE2">
        <w:t xml:space="preserve"> section of </w:t>
      </w:r>
      <w:hyperlink r:id="rId33" w:history="1">
        <w:r w:rsidRPr="001D0CE2">
          <w:rPr>
            <w:rStyle w:val="Hyperlink"/>
            <w:color w:val="3366FF"/>
          </w:rPr>
          <w:t>PES Authoring Best Practices</w:t>
        </w:r>
        <w:r w:rsidRPr="001D0CE2">
          <w:rPr>
            <w:rStyle w:val="Hyperlink"/>
            <w:color w:val="auto"/>
          </w:rPr>
          <w:t>.</w:t>
        </w:r>
      </w:hyperlink>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4DDDD952"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438A7AF6" w14:textId="77777777" w:rsidR="00C62F38" w:rsidRPr="001D0CE2" w:rsidRDefault="00C62F38" w:rsidP="00C62F38">
            <w:pPr>
              <w:jc w:val="center"/>
            </w:pPr>
            <w:r>
              <w:rPr>
                <w:noProof/>
              </w:rPr>
              <mc:AlternateContent>
                <mc:Choice Requires="wps">
                  <w:drawing>
                    <wp:inline distT="0" distB="0" distL="0" distR="0" wp14:anchorId="08F5FD66" wp14:editId="6006D784">
                      <wp:extent cx="270710" cy="274320"/>
                      <wp:effectExtent l="19050" t="19050" r="15240" b="30480"/>
                      <wp:docPr id="2" name="Oval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22AEFCA6"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08F5FD66" id="Oval 2" o:spid="_x0000_s1029"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DXp+9l1QIAADw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22AEFCA6"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329C14F9"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28DD53A0"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301A6A" w14:paraId="64CDD6AC" w14:textId="77777777" w:rsidTr="00D2578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52E70178" w14:textId="77777777" w:rsidR="00C62F38" w:rsidRDefault="00C62F38" w:rsidP="00BD51F4">
            <w:pPr>
              <w:rPr>
                <w:b w:val="0"/>
              </w:rPr>
            </w:pPr>
          </w:p>
        </w:tc>
        <w:tc>
          <w:tcPr>
            <w:tcW w:w="2307" w:type="pct"/>
            <w:tcBorders>
              <w:top w:val="none" w:sz="0" w:space="0" w:color="auto"/>
              <w:bottom w:val="none" w:sz="0" w:space="0" w:color="auto"/>
            </w:tcBorders>
          </w:tcPr>
          <w:p w14:paraId="03303AE7" w14:textId="77777777" w:rsidR="00C62F38" w:rsidRPr="00301A6A" w:rsidRDefault="00C62F38" w:rsidP="00BD51F4">
            <w:pPr>
              <w:cnfStyle w:val="000000100000" w:firstRow="0" w:lastRow="0" w:firstColumn="0" w:lastColumn="0" w:oddVBand="0" w:evenVBand="0" w:oddHBand="1" w:evenHBand="0" w:firstRowFirstColumn="0" w:firstRowLastColumn="0" w:lastRowFirstColumn="0" w:lastRowLastColumn="0"/>
              <w:rPr>
                <w:b/>
              </w:rPr>
            </w:pPr>
            <w:r>
              <w:rPr>
                <w:b/>
              </w:rPr>
              <w:t>Does this function i</w:t>
            </w:r>
            <w:r w:rsidRPr="00BB693E">
              <w:rPr>
                <w:b/>
              </w:rPr>
              <w:t>mpact</w:t>
            </w:r>
            <w:r>
              <w:rPr>
                <w:b/>
              </w:rPr>
              <w:t xml:space="preserve"> the packaging?</w:t>
            </w:r>
          </w:p>
        </w:tc>
        <w:tc>
          <w:tcPr>
            <w:tcW w:w="2307" w:type="pct"/>
            <w:tcBorders>
              <w:top w:val="none" w:sz="0" w:space="0" w:color="auto"/>
              <w:bottom w:val="none" w:sz="0" w:space="0" w:color="auto"/>
              <w:right w:val="none" w:sz="0" w:space="0" w:color="auto"/>
            </w:tcBorders>
          </w:tcPr>
          <w:p w14:paraId="6C506F61" w14:textId="6890D45D" w:rsidR="00C62F38" w:rsidRPr="00301A6A" w:rsidRDefault="008B41A2" w:rsidP="00F703EE">
            <w:pPr>
              <w:cnfStyle w:val="000000100000" w:firstRow="0" w:lastRow="0" w:firstColumn="0" w:lastColumn="0" w:oddVBand="0" w:evenVBand="0" w:oddHBand="1" w:evenHBand="0" w:firstRowFirstColumn="0" w:firstRowLastColumn="0" w:lastRowFirstColumn="0" w:lastRowLastColumn="0"/>
            </w:pPr>
            <w:sdt>
              <w:sdtPr>
                <w:alias w:val="Packaging Impact Type"/>
                <w:tag w:val="Packaging_Impact_Type"/>
                <w:id w:val="-1255821021"/>
                <w:placeholder>
                  <w:docPart w:val="2C15F68A1F564C2EB5C51E7E2B48734D"/>
                </w:placeholder>
                <w:dropDownList>
                  <w:listItem w:value="Choose an item."/>
                  <w:listItem w:displayText="No Impact" w:value="No Impact"/>
                  <w:listItem w:displayText="Only Impacts Physical Packaging " w:value="Only Impacts Physical Packaging "/>
                  <w:listItem w:displayText="Only Impacts Logical Portfolio (LPN in DSxRD:Roles, Apps... )" w:value="Only Impacts Logical Portfolio (LPN in DSxRD:Roles, Apps... )"/>
                  <w:listItem w:displayText="Impacts both Physical Packaging and Logical Portfolio  " w:value="Impacts both Physical Packaging and Logical Portfolio  "/>
                </w:dropDownList>
              </w:sdtPr>
              <w:sdtEndPr/>
              <w:sdtContent>
                <w:r w:rsidR="001B1473">
                  <w:t>No Impact</w:t>
                </w:r>
              </w:sdtContent>
            </w:sdt>
          </w:p>
        </w:tc>
      </w:tr>
    </w:tbl>
    <w:p w14:paraId="47B16DC2" w14:textId="77777777" w:rsidR="00311B9A" w:rsidRDefault="00DA147A" w:rsidP="00311B9A">
      <w:r>
        <w:t xml:space="preserve">Packaging items to be </w:t>
      </w:r>
      <w:r w:rsidR="00283258">
        <w:t>modified:</w:t>
      </w:r>
    </w:p>
    <w:sdt>
      <w:sdtPr>
        <w:rPr>
          <w:rStyle w:val="IntenseReference"/>
          <w:b w:val="0"/>
          <w:bCs w:val="0"/>
          <w:smallCaps w:val="0"/>
          <w:color w:val="auto"/>
          <w:spacing w:val="0"/>
          <w:sz w:val="22"/>
        </w:rPr>
        <w:alias w:val="Packaging impact"/>
        <w:tag w:val="Packaging impact"/>
        <w:id w:val="-1057858984"/>
        <w:placeholder>
          <w:docPart w:val="4649629EA818434795035956985A1B05"/>
        </w:placeholder>
        <w:showingPlcHdr/>
      </w:sdtPr>
      <w:sdtEndPr>
        <w:rPr>
          <w:rStyle w:val="IntenseReference"/>
        </w:rPr>
      </w:sdtEndPr>
      <w:sdtContent>
        <w:p w14:paraId="4E511885" w14:textId="0D1F8CC6" w:rsidR="00C9105F" w:rsidRPr="00366256" w:rsidRDefault="0069687F" w:rsidP="002314C1">
          <w:r w:rsidRPr="0069687F">
            <w:rPr>
              <w:rStyle w:val="PlaceholderText"/>
            </w:rPr>
            <w:t>List the packaging items to modify, separated by a semicolon.</w:t>
          </w:r>
        </w:p>
      </w:sdtContent>
    </w:sdt>
    <w:bookmarkEnd w:id="59" w:displacedByCustomXml="prev"/>
    <w:bookmarkEnd w:id="58" w:displacedByCustomXml="prev"/>
    <w:bookmarkEnd w:id="57" w:displacedByCustomXml="prev"/>
    <w:bookmarkEnd w:id="56" w:displacedByCustomXml="prev"/>
    <w:p w14:paraId="18267512" w14:textId="77777777" w:rsidR="001448AF" w:rsidRPr="001D0CE2" w:rsidRDefault="001448AF" w:rsidP="00EE5A6B">
      <w:pPr>
        <w:pStyle w:val="3DS2Title1"/>
      </w:pPr>
      <w:bookmarkStart w:id="61" w:name="_Toc492890884"/>
      <w:bookmarkStart w:id="62" w:name="_Toc492890914"/>
      <w:bookmarkStart w:id="63" w:name="_Toc494182290"/>
      <w:bookmarkStart w:id="64" w:name="_Toc527023816"/>
      <w:bookmarkStart w:id="65" w:name="_Toc175735800"/>
      <w:r w:rsidRPr="001D0CE2">
        <w:t xml:space="preserve">User </w:t>
      </w:r>
      <w:r w:rsidR="00B359BD">
        <w:t>e</w:t>
      </w:r>
      <w:r w:rsidRPr="001D0CE2">
        <w:t xml:space="preserve">xperience and </w:t>
      </w:r>
      <w:r w:rsidR="00B359BD">
        <w:t>i</w:t>
      </w:r>
      <w:r w:rsidRPr="001D0CE2">
        <w:t>nteractions</w:t>
      </w:r>
      <w:bookmarkEnd w:id="61"/>
      <w:bookmarkEnd w:id="62"/>
      <w:bookmarkEnd w:id="63"/>
      <w:bookmarkEnd w:id="64"/>
      <w:bookmarkEnd w:id="65"/>
    </w:p>
    <w:p w14:paraId="1665E359" w14:textId="77777777" w:rsidR="001448AF" w:rsidRPr="001D0CE2" w:rsidRDefault="001448AF" w:rsidP="009E369F">
      <w:pPr>
        <w:pStyle w:val="HiddenText"/>
      </w:pPr>
      <w:r w:rsidRPr="001D0CE2">
        <w:t xml:space="preserve">For information on completing this PES section, refer to the </w:t>
      </w:r>
      <w:hyperlink r:id="rId34" w:history="1">
        <w:r w:rsidRPr="001D0CE2">
          <w:rPr>
            <w:rStyle w:val="Hyperlink"/>
          </w:rPr>
          <w:t>PES Authoring Best Practices</w:t>
        </w:r>
      </w:hyperlink>
      <w:r w:rsidRPr="001D0CE2">
        <w:t xml:space="preserve"> section </w:t>
      </w:r>
      <w:r w:rsidR="00BB693E">
        <w:t>“</w:t>
      </w:r>
      <w:bookmarkStart w:id="66" w:name="_Toc7091479"/>
      <w:bookmarkStart w:id="67" w:name="_Toc52899280"/>
      <w:r w:rsidR="00BB693E" w:rsidRPr="00350DB1">
        <w:t>What about User Experience and Interaction</w:t>
      </w:r>
      <w:bookmarkEnd w:id="66"/>
      <w:bookmarkEnd w:id="67"/>
      <w:r w:rsidR="00BB693E">
        <w:t>”</w:t>
      </w:r>
      <w:r w:rsidRPr="001D0CE2">
        <w:t>.</w:t>
      </w:r>
    </w:p>
    <w:p w14:paraId="5DCF7C76" w14:textId="77777777" w:rsidR="00EE5706" w:rsidRDefault="001448AF" w:rsidP="00EE5A6B">
      <w:pPr>
        <w:pStyle w:val="3DS2Title2"/>
      </w:pPr>
      <w:bookmarkStart w:id="68" w:name="_Toc494182322"/>
      <w:bookmarkStart w:id="69" w:name="_Toc527023829"/>
      <w:r w:rsidRPr="001D0CE2">
        <w:t xml:space="preserve">User </w:t>
      </w:r>
      <w:r w:rsidR="00B359BD">
        <w:t>i</w:t>
      </w:r>
      <w:r w:rsidR="00AE1533">
        <w:t>nterface</w:t>
      </w:r>
    </w:p>
    <w:p w14:paraId="7BE69E5E" w14:textId="77777777" w:rsidR="00EE5706" w:rsidRPr="00EE5706" w:rsidRDefault="00A6557B" w:rsidP="00EE5706">
      <w:pPr>
        <w:pStyle w:val="3DSTitle3"/>
      </w:pPr>
      <w:r>
        <w:t>New UI components</w:t>
      </w:r>
    </w:p>
    <w:p w14:paraId="595684BE" w14:textId="77777777" w:rsidR="00EE5706" w:rsidRPr="001D0CE2" w:rsidRDefault="00EE5706" w:rsidP="009E369F">
      <w:pPr>
        <w:pStyle w:val="HiddenText"/>
      </w:pPr>
      <w:r w:rsidRPr="001D0CE2">
        <w:t>If</w:t>
      </w:r>
      <w:r w:rsidR="00FC0CCD">
        <w:t xml:space="preserve"> the function adds new UI “components”</w:t>
      </w:r>
      <w:r w:rsidRPr="001D0CE2">
        <w:t xml:space="preserve">, </w:t>
      </w:r>
      <w:r w:rsidR="00FC0CCD">
        <w:t>(commands/</w:t>
      </w:r>
      <w:r w:rsidR="00FC0CCD" w:rsidRPr="001D0CE2">
        <w:t>dialog boxes</w:t>
      </w:r>
      <w:r w:rsidR="00FC0CCD">
        <w:t xml:space="preserve">/panels/widgets) </w:t>
      </w:r>
      <w:r w:rsidRPr="001D0CE2">
        <w:t xml:space="preserve">list them in the table below. </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4503"/>
        <w:gridCol w:w="4503"/>
      </w:tblGrid>
      <w:tr w:rsidR="00FC0CCD" w:rsidRPr="001D0CE2" w14:paraId="3BDB79F6"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3F66"/>
          </w:tcPr>
          <w:p w14:paraId="672F4BF5" w14:textId="77777777" w:rsidR="00FC0CCD" w:rsidRPr="009C6E81" w:rsidRDefault="00FC0CCD" w:rsidP="00A6557B">
            <w:r w:rsidRPr="009C6E81">
              <w:t xml:space="preserve">Component List </w:t>
            </w:r>
          </w:p>
        </w:tc>
        <w:tc>
          <w:tcPr>
            <w:tcW w:w="2500" w:type="pct"/>
            <w:shd w:val="clear" w:color="auto" w:fill="003F66"/>
          </w:tcPr>
          <w:p w14:paraId="1C81D52A" w14:textId="77777777" w:rsidR="00FC0CCD" w:rsidRPr="009C6E81" w:rsidRDefault="00516B65" w:rsidP="00516B65">
            <w:pPr>
              <w:cnfStyle w:val="100000000000" w:firstRow="1" w:lastRow="0" w:firstColumn="0" w:lastColumn="0" w:oddVBand="0" w:evenVBand="0" w:oddHBand="0" w:evenHBand="0" w:firstRowFirstColumn="0" w:firstRowLastColumn="0" w:lastRowFirstColumn="0" w:lastRowLastColumn="0"/>
            </w:pPr>
            <w:r>
              <w:t>New co</w:t>
            </w:r>
            <w:r w:rsidR="00604E7E">
              <w:t>mponent b</w:t>
            </w:r>
            <w:r w:rsidR="009C6E81">
              <w:t>ehavior</w:t>
            </w:r>
          </w:p>
        </w:tc>
      </w:tr>
      <w:tr w:rsidR="00FC0CCD" w:rsidRPr="001D0CE2" w14:paraId="1E8AA151" w14:textId="77777777" w:rsidTr="00D9583B">
        <w:tc>
          <w:tcPr>
            <w:cnfStyle w:val="001000000000" w:firstRow="0" w:lastRow="0" w:firstColumn="1" w:lastColumn="0" w:oddVBand="0" w:evenVBand="0" w:oddHBand="0" w:evenHBand="0" w:firstRowFirstColumn="0" w:firstRowLastColumn="0" w:lastRowFirstColumn="0" w:lastRowLastColumn="0"/>
            <w:tcW w:w="2500" w:type="pct"/>
          </w:tcPr>
          <w:p w14:paraId="6DE293B4" w14:textId="05F3481A" w:rsidR="00FC0CCD" w:rsidRPr="00604E7E" w:rsidRDefault="001B1473" w:rsidP="00FC0CCD">
            <w:pPr>
              <w:rPr>
                <w:b w:val="0"/>
              </w:rPr>
            </w:pPr>
            <w:r>
              <w:rPr>
                <w:b w:val="0"/>
              </w:rPr>
              <w:t>N/A</w:t>
            </w:r>
          </w:p>
        </w:tc>
        <w:tc>
          <w:tcPr>
            <w:tcW w:w="2500" w:type="pct"/>
          </w:tcPr>
          <w:p w14:paraId="28494938" w14:textId="4C160803" w:rsidR="00FC0CCD" w:rsidRPr="001D0CE2" w:rsidRDefault="001B1473" w:rsidP="00FC0CCD">
            <w:pPr>
              <w:cnfStyle w:val="000000000000" w:firstRow="0" w:lastRow="0" w:firstColumn="0" w:lastColumn="0" w:oddVBand="0" w:evenVBand="0" w:oddHBand="0" w:evenHBand="0" w:firstRowFirstColumn="0" w:firstRowLastColumn="0" w:lastRowFirstColumn="0" w:lastRowLastColumn="0"/>
            </w:pPr>
            <w:r>
              <w:t>N/A</w:t>
            </w:r>
          </w:p>
        </w:tc>
      </w:tr>
    </w:tbl>
    <w:p w14:paraId="475B6E34" w14:textId="77777777" w:rsidR="00BB693E" w:rsidRPr="001C1940" w:rsidRDefault="00BB693E" w:rsidP="00E7104C"/>
    <w:p w14:paraId="199F8933" w14:textId="77777777" w:rsidR="00BB693E" w:rsidRDefault="00FC0CCD" w:rsidP="00FC0CCD">
      <w:pPr>
        <w:pStyle w:val="3DSTitle3"/>
      </w:pPr>
      <w:r>
        <w:t>Modified UI components</w:t>
      </w:r>
    </w:p>
    <w:p w14:paraId="185F27DF" w14:textId="77777777" w:rsidR="00D92659" w:rsidRDefault="00FC0CCD" w:rsidP="009E369F">
      <w:pPr>
        <w:pStyle w:val="HiddenText"/>
      </w:pPr>
      <w:r w:rsidRPr="001D0CE2">
        <w:t xml:space="preserve">If the function </w:t>
      </w:r>
      <w:r>
        <w:t xml:space="preserve">changes existing </w:t>
      </w:r>
      <w:r w:rsidR="009A50DE">
        <w:t>dialogs</w:t>
      </w:r>
      <w:r>
        <w:t xml:space="preserve">, </w:t>
      </w:r>
      <w:r w:rsidR="009A50DE">
        <w:t>specify below</w:t>
      </w:r>
      <w:r>
        <w:t xml:space="preserve"> which </w:t>
      </w:r>
      <w:r w:rsidR="009A50DE">
        <w:t xml:space="preserve">dialogs </w:t>
      </w:r>
      <w:r>
        <w:t>are impacted and how</w:t>
      </w:r>
      <w:r w:rsidRPr="001D0CE2">
        <w:t>.</w:t>
      </w:r>
      <w:r w:rsidR="00CF675F">
        <w:t xml:space="preserve"> </w:t>
      </w:r>
      <w:r w:rsidR="00CF675F" w:rsidRPr="001D0CE2">
        <w:t xml:space="preserve">Explain also any change to information access (for instance </w:t>
      </w:r>
      <w:r w:rsidR="009A50DE">
        <w:t xml:space="preserve">if </w:t>
      </w:r>
      <w:r w:rsidR="00CF675F" w:rsidRPr="001D0CE2">
        <w:t xml:space="preserve">some properties </w:t>
      </w:r>
      <w:r w:rsidR="009A50DE">
        <w:t>will now be</w:t>
      </w:r>
      <w:r w:rsidR="00CF675F" w:rsidRPr="001D0CE2">
        <w:t xml:space="preserve"> accessible </w:t>
      </w:r>
      <w:r w:rsidR="00E9464E" w:rsidRPr="001D0CE2">
        <w:t>th</w:t>
      </w:r>
      <w:r w:rsidR="00E9464E">
        <w:t>r</w:t>
      </w:r>
      <w:r w:rsidR="00E9464E" w:rsidRPr="001D0CE2">
        <w:t>ough</w:t>
      </w:r>
      <w:r w:rsidR="00CF675F" w:rsidRPr="001D0CE2">
        <w:t xml:space="preserve"> a different </w:t>
      </w:r>
      <w:r w:rsidR="009A50DE">
        <w:t>dialog</w:t>
      </w:r>
      <w:r w:rsidR="00CF675F" w:rsidRPr="001D0CE2">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44606005"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15894E49" w14:textId="77777777" w:rsidR="00C62F38" w:rsidRPr="001D0CE2" w:rsidRDefault="00C62F38" w:rsidP="00C62F38">
            <w:pPr>
              <w:jc w:val="center"/>
            </w:pPr>
            <w:r>
              <w:rPr>
                <w:noProof/>
              </w:rPr>
              <mc:AlternateContent>
                <mc:Choice Requires="wps">
                  <w:drawing>
                    <wp:inline distT="0" distB="0" distL="0" distR="0" wp14:anchorId="0186DC44" wp14:editId="2DBCD31A">
                      <wp:extent cx="270710" cy="274320"/>
                      <wp:effectExtent l="19050" t="19050" r="15240" b="30480"/>
                      <wp:docPr id="17" name="Oval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7CD65905"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0186DC44" id="Oval 17" o:spid="_x0000_s1030"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BcZ8OO1QIAAD4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7CD65905"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4F8D09CE"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70BE0205"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034C02BE" w14:textId="77777777" w:rsidTr="00D25781">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4050705D" w14:textId="77777777" w:rsidR="00C62F38" w:rsidRPr="00D92659" w:rsidRDefault="00C62F38" w:rsidP="00660BF9">
            <w:pPr>
              <w:rPr>
                <w:b w:val="0"/>
              </w:rPr>
            </w:pPr>
          </w:p>
        </w:tc>
        <w:tc>
          <w:tcPr>
            <w:tcW w:w="2301" w:type="pct"/>
            <w:tcBorders>
              <w:top w:val="none" w:sz="0" w:space="0" w:color="auto"/>
              <w:bottom w:val="none" w:sz="0" w:space="0" w:color="auto"/>
            </w:tcBorders>
          </w:tcPr>
          <w:p w14:paraId="68F383BD" w14:textId="77777777" w:rsidR="00C62F38" w:rsidRPr="001D0CE2" w:rsidRDefault="00C62F38" w:rsidP="00660BF9">
            <w:pPr>
              <w:cnfStyle w:val="000000100000" w:firstRow="0" w:lastRow="0" w:firstColumn="0" w:lastColumn="0" w:oddVBand="0" w:evenVBand="0" w:oddHBand="1" w:evenHBand="0" w:firstRowFirstColumn="0" w:firstRowLastColumn="0" w:lastRowFirstColumn="0" w:lastRowLastColumn="0"/>
              <w:rPr>
                <w:b/>
              </w:rPr>
            </w:pPr>
            <w:r w:rsidRPr="00D92659">
              <w:rPr>
                <w:b/>
              </w:rPr>
              <w:t>Is the Cu</w:t>
            </w:r>
            <w:r w:rsidR="00DB5FBD">
              <w:rPr>
                <w:b/>
              </w:rPr>
              <w:t>rrent User Experience Impacted?</w:t>
            </w:r>
          </w:p>
        </w:tc>
        <w:tc>
          <w:tcPr>
            <w:tcW w:w="2301" w:type="pct"/>
            <w:tcBorders>
              <w:top w:val="none" w:sz="0" w:space="0" w:color="auto"/>
              <w:bottom w:val="none" w:sz="0" w:space="0" w:color="auto"/>
              <w:right w:val="none" w:sz="0" w:space="0" w:color="auto"/>
            </w:tcBorders>
          </w:tcPr>
          <w:p w14:paraId="6111CF56" w14:textId="60760C29" w:rsidR="00C62F38" w:rsidRPr="00DC0853" w:rsidRDefault="008B41A2" w:rsidP="00DE54EF">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Current User Experience Impact"/>
                <w:tag w:val="Current_User_Experience_Impact"/>
                <w:id w:val="-938209880"/>
                <w:placeholder>
                  <w:docPart w:val="614D06190D704888AADACA8C48EC0F75"/>
                </w:placeholder>
                <w:dropDownList>
                  <w:listItem w:value="Select an item."/>
                  <w:listItem w:displayText="Yes" w:value="Yes"/>
                  <w:listItem w:displayText="No" w:value="No"/>
                </w:dropDownList>
              </w:sdtPr>
              <w:sdtEndPr>
                <w:rPr>
                  <w:i w:val="0"/>
                  <w:iCs w:val="0"/>
                </w:rPr>
              </w:sdtEndPr>
              <w:sdtContent>
                <w:r w:rsidR="001B1473">
                  <w:rPr>
                    <w:i/>
                    <w:iCs/>
                  </w:rPr>
                  <w:t>No</w:t>
                </w:r>
              </w:sdtContent>
            </w:sdt>
          </w:p>
        </w:tc>
      </w:tr>
    </w:tbl>
    <w:p w14:paraId="4CC26D80" w14:textId="0E68363D" w:rsidR="00451BE1" w:rsidRPr="008D5839" w:rsidRDefault="0036716C" w:rsidP="001B1473">
      <w:pPr>
        <w:spacing w:before="240"/>
        <w:jc w:val="both"/>
      </w:pPr>
      <w:r>
        <w:rPr>
          <w:noProof/>
        </w:rPr>
        <w:drawing>
          <wp:inline distT="0" distB="0" distL="0" distR="0" wp14:anchorId="3FFB6157" wp14:editId="29D2243B">
            <wp:extent cx="449821" cy="13716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7DC4B084" wp14:editId="7DB4A3EC">
            <wp:extent cx="466364" cy="137160"/>
            <wp:effectExtent l="0" t="0" r="0" b="0"/>
            <wp:docPr id="1599288137" name="Picture 159928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04272F">
        <w:t xml:space="preserve"> </w:t>
      </w:r>
      <w:r w:rsidR="00CF675F" w:rsidRPr="008D5839">
        <w:t>If the</w:t>
      </w:r>
      <w:r w:rsidR="00B27A25" w:rsidRPr="008D5839">
        <w:t xml:space="preserve"> function impacts the current </w:t>
      </w:r>
      <w:r w:rsidR="00CF675F" w:rsidRPr="008D5839">
        <w:t xml:space="preserve">User </w:t>
      </w:r>
      <w:r w:rsidR="003F6F10" w:rsidRPr="008D5839">
        <w:t>Experience (</w:t>
      </w:r>
      <w:r w:rsidR="00CF675F" w:rsidRPr="008D5839">
        <w:t>an action can no longer be performed, default behavior is modified</w:t>
      </w:r>
      <w:r w:rsidR="001C1940" w:rsidRPr="008D5839">
        <w:t>, etc.</w:t>
      </w:r>
      <w:r w:rsidR="00CF675F" w:rsidRPr="008D5839">
        <w:t xml:space="preserve">), a User Experience Expert must be named in the Function Plan. This will create a “UEE PES Review” task </w:t>
      </w:r>
      <w:r w:rsidR="001C1940" w:rsidRPr="008D5839">
        <w:t xml:space="preserve">allowing </w:t>
      </w:r>
      <w:r w:rsidR="00CF675F" w:rsidRPr="008D5839">
        <w:t xml:space="preserve">the User Experience Expert </w:t>
      </w:r>
      <w:r w:rsidR="001C1940" w:rsidRPr="008D5839">
        <w:t xml:space="preserve">to </w:t>
      </w:r>
      <w:r w:rsidR="00CF675F" w:rsidRPr="008D5839">
        <w:t>evaluate whether the impact is acceptable and</w:t>
      </w:r>
      <w:r w:rsidR="001C1940" w:rsidRPr="008D5839">
        <w:t>,</w:t>
      </w:r>
      <w:r w:rsidR="00CF675F" w:rsidRPr="008D5839">
        <w:t xml:space="preserve"> if so</w:t>
      </w:r>
      <w:r w:rsidR="001C1940" w:rsidRPr="008D5839">
        <w:t>,</w:t>
      </w:r>
      <w:r w:rsidR="00CF675F" w:rsidRPr="008D5839">
        <w:t xml:space="preserve"> how to minimize </w:t>
      </w:r>
      <w:r w:rsidR="001C1940" w:rsidRPr="008D5839">
        <w:t>impact on</w:t>
      </w:r>
      <w:r w:rsidR="00CF675F" w:rsidRPr="008D5839">
        <w:t xml:space="preserve"> the end user. If no User Experience Expert is available, assign the task to the App Manager.</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3002"/>
        <w:gridCol w:w="3003"/>
        <w:gridCol w:w="3001"/>
      </w:tblGrid>
      <w:tr w:rsidR="00516B65" w:rsidRPr="001D0CE2" w14:paraId="6AE2D243" w14:textId="77777777" w:rsidTr="00090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003F66"/>
          </w:tcPr>
          <w:p w14:paraId="59EFB605" w14:textId="77777777" w:rsidR="00516B65" w:rsidRPr="009C6E81" w:rsidRDefault="00516B65" w:rsidP="00550F73">
            <w:r>
              <w:t xml:space="preserve">Modified </w:t>
            </w:r>
            <w:r w:rsidRPr="009C6E81">
              <w:t xml:space="preserve">Component List </w:t>
            </w:r>
          </w:p>
        </w:tc>
        <w:tc>
          <w:tcPr>
            <w:tcW w:w="1667" w:type="pct"/>
            <w:shd w:val="clear" w:color="auto" w:fill="003F66"/>
          </w:tcPr>
          <w:p w14:paraId="5C26B495" w14:textId="77777777" w:rsidR="00516B65" w:rsidRPr="009C6E81" w:rsidRDefault="00516B65" w:rsidP="004131A0">
            <w:pPr>
              <w:cnfStyle w:val="100000000000" w:firstRow="1" w:lastRow="0" w:firstColumn="0" w:lastColumn="0" w:oddVBand="0" w:evenVBand="0" w:oddHBand="0" w:evenHBand="0" w:firstRowFirstColumn="0" w:firstRowLastColumn="0" w:lastRowFirstColumn="0" w:lastRowLastColumn="0"/>
            </w:pPr>
            <w:r>
              <w:t>Modified behavior</w:t>
            </w:r>
          </w:p>
        </w:tc>
        <w:tc>
          <w:tcPr>
            <w:tcW w:w="1667" w:type="pct"/>
            <w:shd w:val="clear" w:color="auto" w:fill="003F66"/>
          </w:tcPr>
          <w:p w14:paraId="53EA9F01" w14:textId="77777777" w:rsidR="00516B65" w:rsidRDefault="00516B65" w:rsidP="004131A0">
            <w:pPr>
              <w:cnfStyle w:val="100000000000" w:firstRow="1" w:lastRow="0" w:firstColumn="0" w:lastColumn="0" w:oddVBand="0" w:evenVBand="0" w:oddHBand="0" w:evenHBand="0" w:firstRowFirstColumn="0" w:firstRowLastColumn="0" w:lastRowFirstColumn="0" w:lastRowLastColumn="0"/>
            </w:pPr>
            <w:r>
              <w:t>New behavior</w:t>
            </w:r>
          </w:p>
        </w:tc>
      </w:tr>
      <w:tr w:rsidR="00516B65" w:rsidRPr="001D0CE2" w14:paraId="230F1B36" w14:textId="77777777" w:rsidTr="00090129">
        <w:tc>
          <w:tcPr>
            <w:cnfStyle w:val="001000000000" w:firstRow="0" w:lastRow="0" w:firstColumn="1" w:lastColumn="0" w:oddVBand="0" w:evenVBand="0" w:oddHBand="0" w:evenHBand="0" w:firstRowFirstColumn="0" w:firstRowLastColumn="0" w:lastRowFirstColumn="0" w:lastRowLastColumn="0"/>
            <w:tcW w:w="1667" w:type="pct"/>
          </w:tcPr>
          <w:p w14:paraId="1AA93992" w14:textId="1ABB09B0" w:rsidR="00516B65" w:rsidRPr="00604E7E" w:rsidRDefault="001B1473" w:rsidP="00550F73">
            <w:pPr>
              <w:rPr>
                <w:b w:val="0"/>
              </w:rPr>
            </w:pPr>
            <w:r>
              <w:rPr>
                <w:b w:val="0"/>
              </w:rPr>
              <w:t>N/A</w:t>
            </w:r>
          </w:p>
        </w:tc>
        <w:tc>
          <w:tcPr>
            <w:tcW w:w="1667" w:type="pct"/>
          </w:tcPr>
          <w:p w14:paraId="691258CC" w14:textId="35AE2515" w:rsidR="00516B65" w:rsidRPr="001D0CE2" w:rsidRDefault="001B1473" w:rsidP="00550F73">
            <w:pPr>
              <w:cnfStyle w:val="000000000000" w:firstRow="0" w:lastRow="0" w:firstColumn="0" w:lastColumn="0" w:oddVBand="0" w:evenVBand="0" w:oddHBand="0" w:evenHBand="0" w:firstRowFirstColumn="0" w:firstRowLastColumn="0" w:lastRowFirstColumn="0" w:lastRowLastColumn="0"/>
            </w:pPr>
            <w:r>
              <w:t>N/A</w:t>
            </w:r>
          </w:p>
        </w:tc>
        <w:tc>
          <w:tcPr>
            <w:tcW w:w="1667" w:type="pct"/>
          </w:tcPr>
          <w:p w14:paraId="7FE5843D" w14:textId="780D94F4" w:rsidR="00516B65" w:rsidRPr="001D0CE2" w:rsidRDefault="001B1473" w:rsidP="00550F73">
            <w:pPr>
              <w:cnfStyle w:val="000000000000" w:firstRow="0" w:lastRow="0" w:firstColumn="0" w:lastColumn="0" w:oddVBand="0" w:evenVBand="0" w:oddHBand="0" w:evenHBand="0" w:firstRowFirstColumn="0" w:firstRowLastColumn="0" w:lastRowFirstColumn="0" w:lastRowLastColumn="0"/>
            </w:pPr>
            <w:r>
              <w:t>N/A</w:t>
            </w:r>
          </w:p>
        </w:tc>
      </w:tr>
    </w:tbl>
    <w:p w14:paraId="5E84EE9C" w14:textId="77777777" w:rsidR="00D92659" w:rsidRPr="00BB693E" w:rsidRDefault="00AE1533" w:rsidP="00D92659">
      <w:pPr>
        <w:pStyle w:val="3DS2Title2"/>
      </w:pPr>
      <w:r w:rsidRPr="00BB693E">
        <w:t xml:space="preserve">User </w:t>
      </w:r>
      <w:r w:rsidR="00B359BD">
        <w:t>a</w:t>
      </w:r>
      <w:r w:rsidR="001448AF" w:rsidRPr="00BB693E">
        <w:t>ssistance</w:t>
      </w:r>
      <w:bookmarkStart w:id="70" w:name="_Toc494182324"/>
      <w:bookmarkStart w:id="71" w:name="_Toc527023831"/>
      <w:bookmarkStart w:id="72" w:name="_Toc50465469"/>
      <w:bookmarkEnd w:id="68"/>
      <w:bookmarkEnd w:id="69"/>
    </w:p>
    <w:p w14:paraId="2CC2AF04" w14:textId="77777777" w:rsidR="001448AF" w:rsidRDefault="001448AF" w:rsidP="002F2311">
      <w:pPr>
        <w:pStyle w:val="3DSTitle3"/>
      </w:pPr>
      <w:bookmarkStart w:id="73" w:name="_Toc50734531"/>
      <w:bookmarkStart w:id="74" w:name="_Toc52877217"/>
      <w:r w:rsidRPr="001D0CE2">
        <w:t xml:space="preserve">Embedded </w:t>
      </w:r>
      <w:r w:rsidR="009C7806">
        <w:t>u</w:t>
      </w:r>
      <w:r w:rsidRPr="001D0CE2">
        <w:t xml:space="preserve">ser </w:t>
      </w:r>
      <w:r w:rsidR="009C7806">
        <w:t>a</w:t>
      </w:r>
      <w:r w:rsidRPr="001D0CE2">
        <w:t>ssistance (</w:t>
      </w:r>
      <w:r w:rsidR="009C7806">
        <w:t>t</w:t>
      </w:r>
      <w:r w:rsidRPr="001D0CE2">
        <w:t xml:space="preserve">ooltips, UA </w:t>
      </w:r>
      <w:r w:rsidR="009C7806">
        <w:t>p</w:t>
      </w:r>
      <w:r w:rsidRPr="001D0CE2">
        <w:t>anel, etc.)</w:t>
      </w:r>
      <w:bookmarkEnd w:id="70"/>
      <w:bookmarkEnd w:id="71"/>
      <w:bookmarkEnd w:id="72"/>
      <w:bookmarkEnd w:id="73"/>
      <w:bookmarkEnd w:id="74"/>
    </w:p>
    <w:p w14:paraId="43C0E5D9" w14:textId="77777777" w:rsidR="00AF1474" w:rsidRPr="001D0CE2" w:rsidRDefault="00366AC1" w:rsidP="009E369F">
      <w:pPr>
        <w:pStyle w:val="HiddenText"/>
      </w:pPr>
      <w:r>
        <w:t xml:space="preserve">List below </w:t>
      </w:r>
      <w:r w:rsidR="001448AF" w:rsidRPr="001D0CE2">
        <w:t xml:space="preserve">the </w:t>
      </w:r>
      <w:r>
        <w:t xml:space="preserve">new or </w:t>
      </w:r>
      <w:r w:rsidR="00522B40">
        <w:t xml:space="preserve">existing </w:t>
      </w:r>
      <w:r>
        <w:t>UI component</w:t>
      </w:r>
      <w:r w:rsidR="007B6D3D">
        <w:t>s</w:t>
      </w:r>
      <w:r>
        <w:t xml:space="preserve"> </w:t>
      </w:r>
      <w:r w:rsidR="00A34FC9">
        <w:t>(</w:t>
      </w:r>
      <w:r w:rsidR="009A50DE">
        <w:t xml:space="preserve">e.g: </w:t>
      </w:r>
      <w:r w:rsidR="00A34FC9">
        <w:t xml:space="preserve">action bar command, dialog box, button, field) </w:t>
      </w:r>
      <w:r w:rsidR="007B6D3D">
        <w:t>that require</w:t>
      </w:r>
      <w:r>
        <w:t xml:space="preserve"> </w:t>
      </w:r>
      <w:r w:rsidR="007B6D3D">
        <w:t xml:space="preserve">a </w:t>
      </w:r>
      <w:r>
        <w:t xml:space="preserve">change </w:t>
      </w:r>
      <w:r w:rsidR="007B6D3D">
        <w:t xml:space="preserve">to embedded </w:t>
      </w:r>
      <w:r>
        <w:t>User Assistance</w:t>
      </w:r>
      <w:r w:rsidR="00681D55">
        <w:t>. Duplicate the row when needed.</w:t>
      </w:r>
      <w:r>
        <w:t xml:space="preserve"> </w:t>
      </w:r>
      <w:bookmarkStart w:id="75" w:name="_Toc494182323"/>
      <w:bookmarkStart w:id="76" w:name="_Toc527023830"/>
      <w:bookmarkStart w:id="77" w:name="_Toc50465470"/>
      <w:bookmarkStart w:id="78" w:name="_Toc50734532"/>
      <w:bookmarkStart w:id="79" w:name="_Toc52877218"/>
    </w:p>
    <w:tbl>
      <w:tblPr>
        <w:tblStyle w:val="LightList1"/>
        <w:tblW w:w="5000" w:type="pct"/>
        <w:tblBorders>
          <w:top w:val="single" w:sz="8" w:space="0" w:color="003F66"/>
          <w:left w:val="single" w:sz="8" w:space="0" w:color="003F66"/>
          <w:bottom w:val="single" w:sz="8" w:space="0" w:color="003F66"/>
          <w:right w:val="single" w:sz="8" w:space="0" w:color="003F66"/>
          <w:insideH w:val="single" w:sz="2" w:space="0" w:color="003F66"/>
        </w:tblBorders>
        <w:tblLook w:val="06A0" w:firstRow="1" w:lastRow="0" w:firstColumn="1" w:lastColumn="0" w:noHBand="1" w:noVBand="1"/>
      </w:tblPr>
      <w:tblGrid>
        <w:gridCol w:w="1519"/>
        <w:gridCol w:w="2161"/>
        <w:gridCol w:w="1081"/>
        <w:gridCol w:w="4245"/>
      </w:tblGrid>
      <w:tr w:rsidR="00090129" w:rsidRPr="00090129" w14:paraId="34B0B1F3" w14:textId="77777777" w:rsidTr="0009012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3" w:type="pct"/>
            <w:shd w:val="clear" w:color="auto" w:fill="003F66"/>
          </w:tcPr>
          <w:p w14:paraId="5A3E94EA" w14:textId="77777777" w:rsidR="00AF1474" w:rsidRPr="001D0CE2" w:rsidRDefault="00AF1474" w:rsidP="005F1CC4">
            <w:r>
              <w:t>User-visible Title</w:t>
            </w:r>
          </w:p>
        </w:tc>
        <w:tc>
          <w:tcPr>
            <w:tcW w:w="1200" w:type="pct"/>
            <w:shd w:val="clear" w:color="auto" w:fill="003F66"/>
          </w:tcPr>
          <w:p w14:paraId="2DE3C21B"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Component type</w:t>
            </w:r>
          </w:p>
        </w:tc>
        <w:tc>
          <w:tcPr>
            <w:tcW w:w="600" w:type="pct"/>
            <w:shd w:val="clear" w:color="auto" w:fill="003F66"/>
          </w:tcPr>
          <w:p w14:paraId="159A4B45"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New or updated</w:t>
            </w:r>
          </w:p>
        </w:tc>
        <w:tc>
          <w:tcPr>
            <w:tcW w:w="2357" w:type="pct"/>
            <w:shd w:val="clear" w:color="auto" w:fill="003F66"/>
          </w:tcPr>
          <w:p w14:paraId="5B465827" w14:textId="77777777" w:rsidR="00AF1474" w:rsidRPr="001D0CE2" w:rsidRDefault="00AF1474" w:rsidP="005F1CC4">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090129" w:rsidRPr="00090129" w14:paraId="59BCEEFA" w14:textId="77777777" w:rsidTr="00090129">
        <w:trPr>
          <w:cnfStyle w:val="100000000000" w:firstRow="1" w:lastRow="0" w:firstColumn="0" w:lastColumn="0" w:oddVBand="0" w:evenVBand="0" w:oddHBand="0" w:evenHBand="0" w:firstRowFirstColumn="0" w:firstRowLastColumn="0" w:lastRowFirstColumn="0" w:lastRowLastColumn="0"/>
          <w:trHeight w:val="353"/>
          <w:tblHeader/>
        </w:trPr>
        <w:tc>
          <w:tcPr>
            <w:cnfStyle w:val="001000000000" w:firstRow="0" w:lastRow="0" w:firstColumn="1" w:lastColumn="0" w:oddVBand="0" w:evenVBand="0" w:oddHBand="0" w:evenHBand="0" w:firstRowFirstColumn="0" w:firstRowLastColumn="0" w:lastRowFirstColumn="0" w:lastRowLastColumn="0"/>
            <w:tcW w:w="843" w:type="pct"/>
            <w:shd w:val="clear" w:color="auto" w:fill="auto"/>
          </w:tcPr>
          <w:p w14:paraId="79A792B0" w14:textId="77777777" w:rsidR="00AF1474" w:rsidRPr="00090129" w:rsidRDefault="008B41A2" w:rsidP="005F1CC4">
            <w:pPr>
              <w:rPr>
                <w:color w:val="auto"/>
              </w:rPr>
            </w:pPr>
            <w:sdt>
              <w:sdtPr>
                <w:alias w:val="User visible title "/>
                <w:tag w:val="User_visible_title "/>
                <w:id w:val="1588885025"/>
                <w:placeholder>
                  <w:docPart w:val="9A7985679C77428B85F7853F0751183A"/>
                </w:placeholder>
                <w:showingPlcHdr/>
              </w:sdtPr>
              <w:sdtEndPr/>
              <w:sdtContent>
                <w:r w:rsidR="00AF1474" w:rsidRPr="00090129">
                  <w:rPr>
                    <w:bCs w:val="0"/>
                    <w:color w:val="808080"/>
                  </w:rPr>
                  <w:t>Title</w:t>
                </w:r>
              </w:sdtContent>
            </w:sdt>
          </w:p>
        </w:tc>
        <w:sdt>
          <w:sdtPr>
            <w:alias w:val="Component type"/>
            <w:tag w:val="Component_type"/>
            <w:id w:val="1987966055"/>
            <w:placeholder>
              <w:docPart w:val="688BD0AD925A4EC3B9B3277934403882"/>
            </w:placeholder>
            <w:showingPlcHdr/>
          </w:sdtPr>
          <w:sdtEndPr/>
          <w:sdtContent>
            <w:tc>
              <w:tcPr>
                <w:tcW w:w="1200" w:type="pct"/>
                <w:shd w:val="clear" w:color="auto" w:fill="auto"/>
              </w:tcPr>
              <w:p w14:paraId="2CB35ADB" w14:textId="77777777" w:rsidR="00AF1474" w:rsidRPr="00090129" w:rsidRDefault="00D51E01" w:rsidP="00D51E01">
                <w:pPr>
                  <w:cnfStyle w:val="100000000000" w:firstRow="1" w:lastRow="0" w:firstColumn="0" w:lastColumn="0" w:oddVBand="0" w:evenVBand="0" w:oddHBand="0" w:evenHBand="0" w:firstRowFirstColumn="0" w:firstRowLastColumn="0" w:lastRowFirstColumn="0" w:lastRowLastColumn="0"/>
                  <w:rPr>
                    <w:b w:val="0"/>
                    <w:color w:val="auto"/>
                  </w:rPr>
                </w:pPr>
                <w:r w:rsidRPr="00090129">
                  <w:rPr>
                    <w:rStyle w:val="PlaceholderText"/>
                    <w:b w:val="0"/>
                  </w:rPr>
                  <w:t>action bar command, dialog box, etc.</w:t>
                </w:r>
              </w:p>
            </w:tc>
          </w:sdtContent>
        </w:sdt>
        <w:tc>
          <w:tcPr>
            <w:tcW w:w="600" w:type="pct"/>
            <w:shd w:val="clear" w:color="auto" w:fill="auto"/>
          </w:tcPr>
          <w:p w14:paraId="77B15334" w14:textId="77777777" w:rsidR="00AF1474" w:rsidRPr="00090129" w:rsidRDefault="008B41A2" w:rsidP="0069687F">
            <w:pPr>
              <w:cnfStyle w:val="100000000000" w:firstRow="1" w:lastRow="0" w:firstColumn="0" w:lastColumn="0" w:oddVBand="0" w:evenVBand="0" w:oddHBand="0" w:evenHBand="0" w:firstRowFirstColumn="0" w:firstRowLastColumn="0" w:lastRowFirstColumn="0" w:lastRowLastColumn="0"/>
              <w:rPr>
                <w:b w:val="0"/>
                <w:color w:val="auto"/>
              </w:rPr>
            </w:pPr>
            <w:sdt>
              <w:sdtPr>
                <w:id w:val="-1043212155"/>
                <w:placeholder>
                  <w:docPart w:val="2AE11EEA2D58478DB92FB26F85129376"/>
                </w:placeholder>
                <w:showingPlcHdr/>
                <w:dropDownList>
                  <w:listItem w:value="Select an item."/>
                  <w:listItem w:displayText="New" w:value="New"/>
                  <w:listItem w:displayText="Updated" w:value="Updated"/>
                </w:dropDownList>
              </w:sdtPr>
              <w:sdtEndPr/>
              <w:sdtContent>
                <w:r w:rsidR="0069687F" w:rsidRPr="00090129">
                  <w:rPr>
                    <w:rStyle w:val="PlaceholderText"/>
                    <w:b w:val="0"/>
                  </w:rPr>
                  <w:t>Select</w:t>
                </w:r>
                <w:r w:rsidR="00AF1474" w:rsidRPr="00090129">
                  <w:rPr>
                    <w:rStyle w:val="PlaceholderText"/>
                    <w:b w:val="0"/>
                  </w:rPr>
                  <w:t xml:space="preserve"> an item.</w:t>
                </w:r>
              </w:sdtContent>
            </w:sdt>
          </w:p>
        </w:tc>
        <w:tc>
          <w:tcPr>
            <w:tcW w:w="2357" w:type="pct"/>
            <w:shd w:val="clear" w:color="auto" w:fill="auto"/>
          </w:tcPr>
          <w:p w14:paraId="68D1F550" w14:textId="77777777" w:rsidR="00AF1474" w:rsidRPr="00090129" w:rsidRDefault="008B41A2" w:rsidP="005F1CC4">
            <w:pPr>
              <w:cnfStyle w:val="100000000000" w:firstRow="1" w:lastRow="0" w:firstColumn="0" w:lastColumn="0" w:oddVBand="0" w:evenVBand="0" w:oddHBand="0" w:evenHBand="0" w:firstRowFirstColumn="0" w:firstRowLastColumn="0" w:lastRowFirstColumn="0" w:lastRowLastColumn="0"/>
              <w:rPr>
                <w:b w:val="0"/>
                <w:color w:val="auto"/>
              </w:rPr>
            </w:pPr>
            <w:sdt>
              <w:sdtPr>
                <w:id w:val="-689374099"/>
                <w:placeholder>
                  <w:docPart w:val="DBAB40A3579D43D1BB4176D1CA84A4DA"/>
                </w:placeholder>
                <w:showingPlcHdr/>
              </w:sdtPr>
              <w:sdtEndPr/>
              <w:sdtContent>
                <w:r w:rsidR="00AF1474" w:rsidRPr="00090129">
                  <w:rPr>
                    <w:rStyle w:val="PlaceholderText"/>
                    <w:b w:val="0"/>
                  </w:rPr>
                  <w:t>Click or tap here to enter text.</w:t>
                </w:r>
              </w:sdtContent>
            </w:sdt>
          </w:p>
        </w:tc>
      </w:tr>
    </w:tbl>
    <w:p w14:paraId="4028E2C2" w14:textId="2BCECC9E" w:rsidR="00AF1474" w:rsidRDefault="00AF1474" w:rsidP="00AF1474"/>
    <w:p w14:paraId="378CA470" w14:textId="77777777" w:rsidR="009E369F" w:rsidRDefault="009E369F" w:rsidP="00AF1474"/>
    <w:p w14:paraId="7B900291" w14:textId="77777777" w:rsidR="00E263EE" w:rsidRPr="00E263EE" w:rsidRDefault="00E263EE" w:rsidP="00E263EE">
      <w:pPr>
        <w:pStyle w:val="3DSTitle3"/>
      </w:pPr>
      <w:r w:rsidRPr="00E263EE">
        <w:lastRenderedPageBreak/>
        <w:t>What’s New</w:t>
      </w:r>
    </w:p>
    <w:p w14:paraId="5EBF6990" w14:textId="77777777" w:rsidR="00E263EE" w:rsidRPr="009F296E" w:rsidRDefault="009F296E" w:rsidP="005C0E0D">
      <w:pPr>
        <w:spacing w:after="0"/>
        <w:jc w:val="both"/>
        <w:rPr>
          <w:i/>
          <w:vanish/>
          <w:color w:val="808080" w:themeColor="background1" w:themeShade="80"/>
          <w:sz w:val="20"/>
        </w:rPr>
      </w:pPr>
      <w:r w:rsidRPr="009F296E">
        <w:rPr>
          <w:i/>
          <w:vanish/>
          <w:color w:val="808080" w:themeColor="background1" w:themeShade="80"/>
          <w:sz w:val="20"/>
        </w:rPr>
        <w:t xml:space="preserve">Indicate whether this function is of sufficient importance to display as highlights in the immersive what’s new. </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7"/>
        <w:gridCol w:w="4154"/>
        <w:gridCol w:w="4155"/>
      </w:tblGrid>
      <w:tr w:rsidR="00EC247F" w:rsidRPr="00E263EE" w14:paraId="3E6FF86A" w14:textId="77777777" w:rsidTr="00814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pct"/>
            <w:vMerge w:val="restart"/>
            <w:shd w:val="clear" w:color="auto" w:fill="003F66"/>
            <w:vAlign w:val="center"/>
          </w:tcPr>
          <w:p w14:paraId="7041A0F0" w14:textId="77777777" w:rsidR="00EC247F" w:rsidRPr="00E263EE" w:rsidRDefault="00EC247F" w:rsidP="00EC247F">
            <w:pPr>
              <w:spacing w:after="80"/>
              <w:jc w:val="center"/>
            </w:pPr>
            <w:r>
              <w:rPr>
                <w:noProof/>
              </w:rPr>
              <mc:AlternateContent>
                <mc:Choice Requires="wps">
                  <w:drawing>
                    <wp:inline distT="0" distB="0" distL="0" distR="0" wp14:anchorId="16018B33" wp14:editId="5445DDBF">
                      <wp:extent cx="270710" cy="274320"/>
                      <wp:effectExtent l="19050" t="19050" r="15240" b="30480"/>
                      <wp:docPr id="3" name="Oval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25424A7E" w14:textId="77777777" w:rsidR="00F04E4A" w:rsidRPr="00191732" w:rsidRDefault="00F04E4A" w:rsidP="009F1CC9">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16018B33" id="Oval 3" o:spid="_x0000_s1031"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" fillcolor="#0077c8 [3209]" strokecolor="white [3212]" strokeweight="1.5pt">
                      <v:path arrowok="t"/>
                      <o:lock v:ext="edit" aspectratio="t"/>
                      <v:textbox inset="0,0,0,0">
                        <w:txbxContent>
                          <w:p w14:paraId="25424A7E" w14:textId="77777777" w:rsidR="00F04E4A" w:rsidRPr="00191732" w:rsidRDefault="00F04E4A" w:rsidP="009F1CC9">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6" w:type="pct"/>
            <w:shd w:val="clear" w:color="auto" w:fill="003F66"/>
          </w:tcPr>
          <w:p w14:paraId="20C7F90C" w14:textId="77777777" w:rsidR="00EC247F" w:rsidRPr="00E263EE" w:rsidRDefault="00EC247F" w:rsidP="00E263EE">
            <w:pPr>
              <w:cnfStyle w:val="100000000000" w:firstRow="1" w:lastRow="0" w:firstColumn="0" w:lastColumn="0" w:oddVBand="0" w:evenVBand="0" w:oddHBand="0" w:evenHBand="0" w:firstRowFirstColumn="0" w:firstRowLastColumn="0" w:lastRowFirstColumn="0" w:lastRowLastColumn="0"/>
            </w:pPr>
            <w:r w:rsidRPr="00E263EE">
              <w:t>Required Information</w:t>
            </w:r>
          </w:p>
        </w:tc>
        <w:tc>
          <w:tcPr>
            <w:tcW w:w="2307" w:type="pct"/>
            <w:shd w:val="clear" w:color="auto" w:fill="003F66"/>
          </w:tcPr>
          <w:p w14:paraId="32A9FD87" w14:textId="77777777" w:rsidR="00EC247F" w:rsidRPr="00E263EE" w:rsidRDefault="00EC247F" w:rsidP="00E263EE">
            <w:pPr>
              <w:cnfStyle w:val="100000000000" w:firstRow="1" w:lastRow="0" w:firstColumn="0" w:lastColumn="0" w:oddVBand="0" w:evenVBand="0" w:oddHBand="0" w:evenHBand="0" w:firstRowFirstColumn="0" w:firstRowLastColumn="0" w:lastRowFirstColumn="0" w:lastRowLastColumn="0"/>
            </w:pPr>
            <w:r w:rsidRPr="00E263EE">
              <w:t>Response</w:t>
            </w:r>
          </w:p>
        </w:tc>
      </w:tr>
      <w:tr w:rsidR="00EC247F" w:rsidRPr="00E263EE" w14:paraId="224B1859" w14:textId="77777777" w:rsidTr="008147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7" w:type="pct"/>
            <w:vMerge/>
            <w:tcBorders>
              <w:top w:val="none" w:sz="0" w:space="0" w:color="auto"/>
              <w:left w:val="none" w:sz="0" w:space="0" w:color="auto"/>
              <w:bottom w:val="none" w:sz="0" w:space="0" w:color="auto"/>
            </w:tcBorders>
            <w:shd w:val="clear" w:color="auto" w:fill="003F66"/>
          </w:tcPr>
          <w:p w14:paraId="6899C236" w14:textId="77777777" w:rsidR="00EC247F" w:rsidRPr="009F296E" w:rsidRDefault="00EC247F" w:rsidP="009F296E"/>
        </w:tc>
        <w:tc>
          <w:tcPr>
            <w:tcW w:w="2306" w:type="pct"/>
            <w:tcBorders>
              <w:top w:val="none" w:sz="0" w:space="0" w:color="auto"/>
              <w:bottom w:val="none" w:sz="0" w:space="0" w:color="auto"/>
            </w:tcBorders>
          </w:tcPr>
          <w:p w14:paraId="6DBC8B4C" w14:textId="77777777" w:rsidR="00EC247F" w:rsidRPr="007F79AF" w:rsidRDefault="00EC247F" w:rsidP="009F296E">
            <w:pPr>
              <w:cnfStyle w:val="000000100000" w:firstRow="0" w:lastRow="0" w:firstColumn="0" w:lastColumn="0" w:oddVBand="0" w:evenVBand="0" w:oddHBand="1" w:evenHBand="0" w:firstRowFirstColumn="0" w:firstRowLastColumn="0" w:lastRowFirstColumn="0" w:lastRowLastColumn="0"/>
              <w:rPr>
                <w:b/>
              </w:rPr>
            </w:pPr>
            <w:r w:rsidRPr="007F79AF">
              <w:rPr>
                <w:b/>
              </w:rPr>
              <w:t xml:space="preserve">Display this function </w:t>
            </w:r>
            <w:r w:rsidR="00D25781">
              <w:rPr>
                <w:b/>
              </w:rPr>
              <w:t>as a highlight in What’s New?</w:t>
            </w:r>
          </w:p>
        </w:tc>
        <w:tc>
          <w:tcPr>
            <w:tcW w:w="2307" w:type="pct"/>
            <w:tcBorders>
              <w:top w:val="none" w:sz="0" w:space="0" w:color="auto"/>
              <w:bottom w:val="none" w:sz="0" w:space="0" w:color="auto"/>
              <w:right w:val="none" w:sz="0" w:space="0" w:color="auto"/>
            </w:tcBorders>
          </w:tcPr>
          <w:p w14:paraId="7538E236" w14:textId="4063A228" w:rsidR="00EC247F" w:rsidRPr="00E263EE" w:rsidRDefault="008B41A2" w:rsidP="00E263EE">
            <w:pPr>
              <w:cnfStyle w:val="000000100000" w:firstRow="0" w:lastRow="0" w:firstColumn="0" w:lastColumn="0" w:oddVBand="0" w:evenVBand="0" w:oddHBand="1" w:evenHBand="0" w:firstRowFirstColumn="0" w:firstRowLastColumn="0" w:lastRowFirstColumn="0" w:lastRowLastColumn="0"/>
            </w:pPr>
            <w:sdt>
              <w:sdtPr>
                <w:alias w:val="HighlightInWhatsNew"/>
                <w:tag w:val="HighlightInWhatsNew"/>
                <w:id w:val="-1308160896"/>
                <w:placeholder>
                  <w:docPart w:val="C53746ED9CDD4A63BE3D4A791BA23375"/>
                </w:placeholder>
                <w:comboBox>
                  <w:listItem w:value="Choose an item."/>
                  <w:listItem w:displayText="Yes" w:value="Yes"/>
                  <w:listItem w:displayText="No" w:value="No"/>
                </w:comboBox>
              </w:sdtPr>
              <w:sdtEndPr/>
              <w:sdtContent>
                <w:r w:rsidR="001B1473">
                  <w:t>Yes</w:t>
                </w:r>
              </w:sdtContent>
            </w:sdt>
          </w:p>
        </w:tc>
      </w:tr>
    </w:tbl>
    <w:p w14:paraId="35F1C302" w14:textId="77777777" w:rsidR="00E263EE" w:rsidRPr="001D0CE2" w:rsidRDefault="00E263EE" w:rsidP="00AF1474"/>
    <w:p w14:paraId="16D2F1CE" w14:textId="77777777" w:rsidR="001448AF" w:rsidRPr="001D0CE2" w:rsidRDefault="001448AF" w:rsidP="00AF1474">
      <w:pPr>
        <w:pStyle w:val="3DSTitle3"/>
      </w:pPr>
      <w:r w:rsidRPr="001D0CE2">
        <w:t xml:space="preserve">User </w:t>
      </w:r>
      <w:r w:rsidR="009C7806">
        <w:t>d</w:t>
      </w:r>
      <w:r w:rsidRPr="001D0CE2">
        <w:t>ocumentation</w:t>
      </w:r>
      <w:bookmarkEnd w:id="75"/>
      <w:bookmarkEnd w:id="76"/>
      <w:bookmarkEnd w:id="77"/>
      <w:bookmarkEnd w:id="78"/>
      <w:bookmarkEnd w:id="79"/>
      <w:r w:rsidR="00B63773">
        <w:t xml:space="preserve"> (optional)</w:t>
      </w:r>
    </w:p>
    <w:p w14:paraId="359329A7" w14:textId="77777777" w:rsidR="001448AF" w:rsidRPr="001D0CE2" w:rsidRDefault="001448AF" w:rsidP="009E369F">
      <w:pPr>
        <w:pStyle w:val="HiddenText"/>
      </w:pPr>
      <w:r w:rsidRPr="001D0CE2">
        <w:t xml:space="preserve">If user documentation </w:t>
      </w:r>
      <w:r w:rsidR="001B2A57" w:rsidRPr="001B2A57">
        <w:t>is required, describe the changes below</w:t>
      </w:r>
      <w:r w:rsidR="001B2A57">
        <w:t>.</w:t>
      </w:r>
      <w:r w:rsidR="003014B9">
        <w:t xml:space="preserve"> Duplicate the row when needed.</w:t>
      </w:r>
      <w:r w:rsidR="00057F3E">
        <w:t xml:space="preserve"> </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4A0" w:firstRow="1" w:lastRow="0" w:firstColumn="1" w:lastColumn="0" w:noHBand="0" w:noVBand="1"/>
      </w:tblPr>
      <w:tblGrid>
        <w:gridCol w:w="1520"/>
        <w:gridCol w:w="2250"/>
        <w:gridCol w:w="1799"/>
        <w:gridCol w:w="3437"/>
      </w:tblGrid>
      <w:tr w:rsidR="00370C39" w:rsidRPr="001D0CE2" w14:paraId="210EC328" w14:textId="77777777" w:rsidTr="00090129">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844" w:type="pct"/>
            <w:shd w:val="clear" w:color="auto" w:fill="003F66"/>
          </w:tcPr>
          <w:p w14:paraId="69B1BFE3" w14:textId="77777777" w:rsidR="00370C39" w:rsidRPr="001D0CE2" w:rsidRDefault="00370C39" w:rsidP="0047174F">
            <w:r w:rsidRPr="001D0CE2">
              <w:t>Guide</w:t>
            </w:r>
          </w:p>
        </w:tc>
        <w:tc>
          <w:tcPr>
            <w:tcW w:w="1249" w:type="pct"/>
            <w:shd w:val="clear" w:color="auto" w:fill="003F66"/>
          </w:tcPr>
          <w:p w14:paraId="631B4799" w14:textId="77777777" w:rsidR="00370C39" w:rsidRPr="001D0CE2" w:rsidRDefault="00370C39" w:rsidP="0047174F">
            <w:pPr>
              <w:cnfStyle w:val="100000000000" w:firstRow="1" w:lastRow="0" w:firstColumn="0" w:lastColumn="0" w:oddVBand="0" w:evenVBand="0" w:oddHBand="0" w:evenHBand="0" w:firstRowFirstColumn="0" w:firstRowLastColumn="0" w:lastRowFirstColumn="0" w:lastRowLastColumn="0"/>
            </w:pPr>
            <w:r>
              <w:t>Component type</w:t>
            </w:r>
          </w:p>
        </w:tc>
        <w:tc>
          <w:tcPr>
            <w:tcW w:w="999" w:type="pct"/>
            <w:shd w:val="clear" w:color="auto" w:fill="003F66"/>
          </w:tcPr>
          <w:p w14:paraId="28969425" w14:textId="77777777" w:rsidR="00370C39" w:rsidRPr="001D0CE2" w:rsidRDefault="00370C39" w:rsidP="009C7806">
            <w:pPr>
              <w:cnfStyle w:val="100000000000" w:firstRow="1" w:lastRow="0" w:firstColumn="0" w:lastColumn="0" w:oddVBand="0" w:evenVBand="0" w:oddHBand="0" w:evenHBand="0" w:firstRowFirstColumn="0" w:firstRowLastColumn="0" w:lastRowFirstColumn="0" w:lastRowLastColumn="0"/>
            </w:pPr>
            <w:r>
              <w:t>New or updated</w:t>
            </w:r>
          </w:p>
        </w:tc>
        <w:tc>
          <w:tcPr>
            <w:tcW w:w="1908" w:type="pct"/>
            <w:shd w:val="clear" w:color="auto" w:fill="003F66"/>
          </w:tcPr>
          <w:p w14:paraId="33BE27EF" w14:textId="77777777" w:rsidR="00370C39" w:rsidRPr="001D0CE2" w:rsidRDefault="00370C39" w:rsidP="001B2A57">
            <w:pPr>
              <w:cnfStyle w:val="100000000000" w:firstRow="1" w:lastRow="0" w:firstColumn="0" w:lastColumn="0" w:oddVBand="0" w:evenVBand="0" w:oddHBand="0" w:evenHBand="0" w:firstRowFirstColumn="0" w:firstRowLastColumn="0" w:lastRowFirstColumn="0" w:lastRowLastColumn="0"/>
            </w:pPr>
            <w:r>
              <w:t>Brief</w:t>
            </w:r>
            <w:r w:rsidRPr="001D0CE2">
              <w:t xml:space="preserve"> </w:t>
            </w:r>
            <w:r>
              <w:t>d</w:t>
            </w:r>
            <w:r w:rsidRPr="001D0CE2">
              <w:t xml:space="preserve">escription of </w:t>
            </w:r>
            <w:r>
              <w:t>change</w:t>
            </w:r>
          </w:p>
        </w:tc>
      </w:tr>
      <w:tr w:rsidR="00370C39" w:rsidRPr="001D0CE2" w14:paraId="65E20D7F" w14:textId="77777777" w:rsidTr="00090129">
        <w:trPr>
          <w:cnfStyle w:val="000000100000" w:firstRow="0" w:lastRow="0" w:firstColumn="0" w:lastColumn="0" w:oddVBand="0" w:evenVBand="0" w:oddHBand="1" w:evenHBand="0" w:firstRowFirstColumn="0" w:firstRowLastColumn="0" w:lastRowFirstColumn="0" w:lastRowLastColumn="0"/>
          <w:trHeight w:val="339"/>
        </w:trPr>
        <w:sdt>
          <w:sdtPr>
            <w:alias w:val="Set Guide Title "/>
            <w:tag w:val="Guide_Title"/>
            <w:id w:val="1429919172"/>
            <w:placeholder>
              <w:docPart w:val="D51DD262B85640F092BAE09C2C72395C"/>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844" w:type="pct"/>
                <w:tcBorders>
                  <w:top w:val="none" w:sz="0" w:space="0" w:color="auto"/>
                  <w:left w:val="none" w:sz="0" w:space="0" w:color="auto"/>
                  <w:bottom w:val="none" w:sz="0" w:space="0" w:color="auto"/>
                </w:tcBorders>
              </w:tcPr>
              <w:p w14:paraId="4E61AC5F" w14:textId="77777777" w:rsidR="00370C39" w:rsidRPr="00B35A50" w:rsidRDefault="00370C39" w:rsidP="001B2A57">
                <w:r w:rsidRPr="00B35A50">
                  <w:rPr>
                    <w:bCs w:val="0"/>
                    <w:color w:val="808080"/>
                  </w:rPr>
                  <w:t>Title</w:t>
                </w:r>
              </w:p>
            </w:tc>
          </w:sdtContent>
        </w:sdt>
        <w:sdt>
          <w:sdtPr>
            <w:alias w:val="Set the topic"/>
            <w:tag w:val="Set the topic"/>
            <w:id w:val="59299053"/>
            <w:placeholder>
              <w:docPart w:val="1C7BC3114CBE4DC68B8D59C2935D6F80"/>
            </w:placeholder>
            <w:showingPlcHdr/>
          </w:sdtPr>
          <w:sdtEndPr/>
          <w:sdtContent>
            <w:tc>
              <w:tcPr>
                <w:tcW w:w="1249" w:type="pct"/>
                <w:tcBorders>
                  <w:top w:val="none" w:sz="0" w:space="0" w:color="auto"/>
                  <w:bottom w:val="none" w:sz="0" w:space="0" w:color="auto"/>
                </w:tcBorders>
              </w:tcPr>
              <w:p w14:paraId="141EA65C" w14:textId="77777777" w:rsidR="00370C39" w:rsidRPr="001D0CE2" w:rsidRDefault="00370C39" w:rsidP="001B2A57">
                <w:pPr>
                  <w:cnfStyle w:val="000000100000" w:firstRow="0" w:lastRow="0" w:firstColumn="0" w:lastColumn="0" w:oddVBand="0" w:evenVBand="0" w:oddHBand="1" w:evenHBand="0" w:firstRowFirstColumn="0" w:firstRowLastColumn="0" w:lastRowFirstColumn="0" w:lastRowLastColumn="0"/>
                </w:pPr>
                <w:r w:rsidRPr="0056746E">
                  <w:rPr>
                    <w:rStyle w:val="PlaceholderText"/>
                  </w:rPr>
                  <w:t>Click or tap here to enter text.</w:t>
                </w:r>
              </w:p>
            </w:tc>
          </w:sdtContent>
        </w:sdt>
        <w:sdt>
          <w:sdtPr>
            <w:id w:val="-37363154"/>
            <w:placeholder>
              <w:docPart w:val="3667271E78724233A0D66C0B26305FD4"/>
            </w:placeholder>
            <w:showingPlcHdr/>
            <w:dropDownList>
              <w:listItem w:value="Select an item."/>
              <w:listItem w:displayText="New" w:value="New"/>
              <w:listItem w:displayText="Updated" w:value="Updated"/>
            </w:dropDownList>
          </w:sdtPr>
          <w:sdtEndPr/>
          <w:sdtContent>
            <w:tc>
              <w:tcPr>
                <w:tcW w:w="999" w:type="pct"/>
                <w:tcBorders>
                  <w:top w:val="none" w:sz="0" w:space="0" w:color="auto"/>
                  <w:bottom w:val="none" w:sz="0" w:space="0" w:color="auto"/>
                </w:tcBorders>
              </w:tcPr>
              <w:p w14:paraId="76E0D5D6" w14:textId="77777777" w:rsidR="00370C39" w:rsidRDefault="0069687F" w:rsidP="0069687F">
                <w:pPr>
                  <w:cnfStyle w:val="000000100000" w:firstRow="0" w:lastRow="0" w:firstColumn="0" w:lastColumn="0" w:oddVBand="0" w:evenVBand="0" w:oddHBand="1" w:evenHBand="0" w:firstRowFirstColumn="0" w:firstRowLastColumn="0" w:lastRowFirstColumn="0" w:lastRowLastColumn="0"/>
                </w:pPr>
                <w:r>
                  <w:rPr>
                    <w:rStyle w:val="PlaceholderText"/>
                  </w:rPr>
                  <w:t>Select</w:t>
                </w:r>
                <w:r w:rsidR="00370C39" w:rsidRPr="0056746E">
                  <w:rPr>
                    <w:rStyle w:val="PlaceholderText"/>
                  </w:rPr>
                  <w:t xml:space="preserve"> an item.</w:t>
                </w:r>
              </w:p>
            </w:tc>
          </w:sdtContent>
        </w:sdt>
        <w:sdt>
          <w:sdtPr>
            <w:id w:val="1284778090"/>
            <w:placeholder>
              <w:docPart w:val="9147E87A3D784025982FE54F990E80BD"/>
            </w:placeholder>
            <w:showingPlcHdr/>
          </w:sdtPr>
          <w:sdtEndPr/>
          <w:sdtContent>
            <w:tc>
              <w:tcPr>
                <w:tcW w:w="1908" w:type="pct"/>
                <w:tcBorders>
                  <w:top w:val="none" w:sz="0" w:space="0" w:color="auto"/>
                  <w:bottom w:val="none" w:sz="0" w:space="0" w:color="auto"/>
                  <w:right w:val="none" w:sz="0" w:space="0" w:color="auto"/>
                </w:tcBorders>
              </w:tcPr>
              <w:p w14:paraId="2A785859" w14:textId="77777777" w:rsidR="00370C39" w:rsidRPr="001D0CE2" w:rsidRDefault="00370C39" w:rsidP="001B2A57">
                <w:pPr>
                  <w:cnfStyle w:val="000000100000" w:firstRow="0" w:lastRow="0" w:firstColumn="0" w:lastColumn="0" w:oddVBand="0" w:evenVBand="0" w:oddHBand="1" w:evenHBand="0" w:firstRowFirstColumn="0" w:firstRowLastColumn="0" w:lastRowFirstColumn="0" w:lastRowLastColumn="0"/>
                </w:pPr>
                <w:r w:rsidRPr="0056746E">
                  <w:rPr>
                    <w:rStyle w:val="PlaceholderText"/>
                  </w:rPr>
                  <w:t>Click or tap here to enter text.</w:t>
                </w:r>
              </w:p>
            </w:tc>
          </w:sdtContent>
        </w:sdt>
      </w:tr>
    </w:tbl>
    <w:p w14:paraId="2C2C9FB3" w14:textId="77777777" w:rsidR="000633AA" w:rsidRDefault="000633AA" w:rsidP="00A34FC9"/>
    <w:p w14:paraId="46F75258" w14:textId="77777777" w:rsidR="00BE0FC1" w:rsidRDefault="004824BC" w:rsidP="00EE5A6B">
      <w:pPr>
        <w:pStyle w:val="3DS2Title2"/>
      </w:pPr>
      <w:bookmarkStart w:id="80" w:name="Page_Objects_Spec"/>
      <w:bookmarkEnd w:id="80"/>
      <w:r>
        <w:t>Page Objects</w:t>
      </w:r>
      <w:r w:rsidR="002D2A8E">
        <w:t xml:space="preserve"> </w:t>
      </w:r>
    </w:p>
    <w:p w14:paraId="191EDC47" w14:textId="77777777" w:rsidR="00786A2B" w:rsidRPr="00786A2B" w:rsidRDefault="00786A2B" w:rsidP="009E369F">
      <w:pPr>
        <w:pStyle w:val="HiddenText"/>
      </w:pPr>
      <w:r>
        <w:t xml:space="preserve">The Page Object Model is a design pattern that is becoming a standard for end-to-end automation of Web applications, its methods expose possible end-user interactions with the UI of the page/component. For more information of this topic, join the </w:t>
      </w:r>
      <w:hyperlink r:id="rId35" w:anchor="app:X3DMCTY_AP/content:url=https%3A%2F%2Fdsext001-eu1-215dsi0708-3dswym%2e3dexperience%2e3ds%2ecom&amp;community=AeqKjSnJQbq5dke5DiAFMg" w:history="1">
        <w:r w:rsidRPr="00A56530">
          <w:rPr>
            <w:rStyle w:val="Hyperlink"/>
          </w:rPr>
          <w:t>CHEETAH Automation Framework</w:t>
        </w:r>
      </w:hyperlink>
      <w:r w:rsidRPr="00A56530">
        <w:t xml:space="preserve"> Swym community.</w:t>
      </w:r>
    </w:p>
    <w:p w14:paraId="4FF54F42" w14:textId="77777777" w:rsidR="00BE0FC1" w:rsidRDefault="000A513E" w:rsidP="005C0E0D">
      <w:pPr>
        <w:jc w:val="both"/>
      </w:pPr>
      <w:r>
        <w:t>If the function has features with external visibility to be covered by a Q</w:t>
      </w:r>
      <w:r w:rsidR="00786A2B">
        <w:t>uality</w:t>
      </w:r>
      <w:r>
        <w:t xml:space="preserve"> Scenario, you have to deliver the necessary Page Objects on the Function’s “Test Task”</w:t>
      </w:r>
      <w:r w:rsidR="005912D1">
        <w:t xml:space="preserve"> in </w:t>
      </w:r>
      <w:proofErr w:type="spellStart"/>
      <w:r w:rsidR="005912D1">
        <w:t>DSxRD</w:t>
      </w:r>
      <w:proofErr w:type="spellEnd"/>
      <w:r w:rsidR="005912D1">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3D479812"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10EE6B0D" w14:textId="77777777" w:rsidR="00C62F38" w:rsidRPr="001D0CE2" w:rsidRDefault="00C62F38" w:rsidP="00C62F38">
            <w:pPr>
              <w:jc w:val="center"/>
            </w:pPr>
            <w:r>
              <w:rPr>
                <w:noProof/>
              </w:rPr>
              <mc:AlternateContent>
                <mc:Choice Requires="wps">
                  <w:drawing>
                    <wp:inline distT="0" distB="0" distL="0" distR="0" wp14:anchorId="1758C766" wp14:editId="43E653D2">
                      <wp:extent cx="270710" cy="274320"/>
                      <wp:effectExtent l="19050" t="19050" r="15240" b="30480"/>
                      <wp:docPr id="19" name="Oval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10B71D42"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1758C766" id="Oval 19" o:spid="_x0000_s1032"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" fillcolor="#0077c8 [3209]" strokecolor="white [3212]" strokeweight="1.5pt">
                      <v:path arrowok="t"/>
                      <o:lock v:ext="edit" aspectratio="t"/>
                      <v:textbox inset="0,0,0,0">
                        <w:txbxContent>
                          <w:p w14:paraId="10B71D42"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tcPr>
          <w:p w14:paraId="258D7D8F" w14:textId="77777777" w:rsidR="00C62F38" w:rsidRPr="001D0CE2" w:rsidRDefault="00C62F38" w:rsidP="00BE0FC1">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3" w:type="pct"/>
            <w:shd w:val="clear" w:color="auto" w:fill="003F66"/>
          </w:tcPr>
          <w:p w14:paraId="40169464" w14:textId="77777777" w:rsidR="00C62F38" w:rsidRPr="001D0CE2" w:rsidRDefault="00C62F38" w:rsidP="00BE0FC1">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201BCA58"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7EA1B8E9" w14:textId="77777777" w:rsidR="00C62F38" w:rsidRPr="00BE0FC1" w:rsidRDefault="00C62F38" w:rsidP="00BE0FC1">
            <w:pPr>
              <w:rPr>
                <w:b w:val="0"/>
              </w:rPr>
            </w:pPr>
          </w:p>
        </w:tc>
        <w:tc>
          <w:tcPr>
            <w:tcW w:w="2303" w:type="pct"/>
            <w:tcBorders>
              <w:top w:val="none" w:sz="0" w:space="0" w:color="auto"/>
              <w:bottom w:val="none" w:sz="0" w:space="0" w:color="auto"/>
            </w:tcBorders>
          </w:tcPr>
          <w:p w14:paraId="1D3FC2B3" w14:textId="77777777" w:rsidR="00C62F38" w:rsidRPr="001D0CE2" w:rsidRDefault="00C62F38" w:rsidP="00BE0FC1">
            <w:pPr>
              <w:cnfStyle w:val="000000100000" w:firstRow="0" w:lastRow="0" w:firstColumn="0" w:lastColumn="0" w:oddVBand="0" w:evenVBand="0" w:oddHBand="1" w:evenHBand="0" w:firstRowFirstColumn="0" w:firstRowLastColumn="0" w:lastRowFirstColumn="0" w:lastRowLastColumn="0"/>
              <w:rPr>
                <w:b/>
              </w:rPr>
            </w:pPr>
            <w:r w:rsidRPr="00BE0FC1">
              <w:rPr>
                <w:b/>
              </w:rPr>
              <w:t xml:space="preserve">Does your function require </w:t>
            </w:r>
            <w:proofErr w:type="spellStart"/>
            <w:r w:rsidRPr="00BE0FC1">
              <w:rPr>
                <w:b/>
              </w:rPr>
              <w:t>PageObject</w:t>
            </w:r>
            <w:proofErr w:type="spellEnd"/>
            <w:r w:rsidRPr="00BE0FC1">
              <w:rPr>
                <w:b/>
              </w:rPr>
              <w:t xml:space="preserve"> delivery</w:t>
            </w:r>
            <w:r w:rsidRPr="00E56F7D">
              <w:rPr>
                <w:b/>
              </w:rPr>
              <w:t>?</w:t>
            </w:r>
          </w:p>
        </w:tc>
        <w:tc>
          <w:tcPr>
            <w:tcW w:w="2303" w:type="pct"/>
            <w:tcBorders>
              <w:top w:val="none" w:sz="0" w:space="0" w:color="auto"/>
              <w:bottom w:val="none" w:sz="0" w:space="0" w:color="auto"/>
              <w:right w:val="none" w:sz="0" w:space="0" w:color="auto"/>
            </w:tcBorders>
          </w:tcPr>
          <w:p w14:paraId="321D10D7" w14:textId="35BE305E" w:rsidR="00C62F38" w:rsidRPr="00090129" w:rsidRDefault="008B41A2" w:rsidP="00DE54EF">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PageObject_Delivery"/>
                <w:tag w:val="PageObject_Delivery"/>
                <w:id w:val="-7601680"/>
                <w:placeholder>
                  <w:docPart w:val="9E0E4F18E8534EFCB0D9BD88DF23C998"/>
                </w:placeholder>
                <w:dropDownList>
                  <w:listItem w:value="Choose an item."/>
                  <w:listItem w:displayText="Yes" w:value="Yes"/>
                  <w:listItem w:displayText="No" w:value="No"/>
                </w:dropDownList>
              </w:sdtPr>
              <w:sdtEndPr>
                <w:rPr>
                  <w:i w:val="0"/>
                  <w:iCs w:val="0"/>
                </w:rPr>
              </w:sdtEndPr>
              <w:sdtContent>
                <w:r w:rsidR="001B1473">
                  <w:rPr>
                    <w:i/>
                    <w:iCs/>
                  </w:rPr>
                  <w:t>No</w:t>
                </w:r>
              </w:sdtContent>
            </w:sdt>
          </w:p>
        </w:tc>
      </w:tr>
    </w:tbl>
    <w:p w14:paraId="652E5B52" w14:textId="77777777" w:rsidR="004824BC" w:rsidRDefault="00D7706F" w:rsidP="005C0E0D">
      <w:pPr>
        <w:jc w:val="both"/>
      </w:pPr>
      <w:r>
        <w:t>If yes, p</w:t>
      </w:r>
      <w:r w:rsidR="004824BC">
        <w:t>rovide the list of the page objects that will allow to programmatically interact with it.</w:t>
      </w:r>
    </w:p>
    <w:p w14:paraId="3E725253" w14:textId="40DFC43A" w:rsidR="004824BC" w:rsidRDefault="004824BC" w:rsidP="004824BC">
      <w:pPr>
        <w:pStyle w:val="3DSTitle3"/>
      </w:pPr>
      <w:r>
        <w:t>PO-1</w:t>
      </w:r>
      <w:r w:rsidR="00D336C8">
        <w:t>:</w:t>
      </w:r>
      <w:r w:rsidRPr="004824BC">
        <w:rPr>
          <w:color w:val="AABFCB" w:themeColor="text1" w:themeTint="80"/>
        </w:rPr>
        <w:t xml:space="preserve"> </w:t>
      </w:r>
      <w:sdt>
        <w:sdtPr>
          <w:rPr>
            <w:color w:val="AABFCB" w:themeColor="text1" w:themeTint="80"/>
          </w:rPr>
          <w:id w:val="1995138956"/>
          <w:placeholder>
            <w:docPart w:val="B2E906F55FB2494EB7ABE52AD93D4F65"/>
          </w:placeholder>
        </w:sdtPr>
        <w:sdtEndPr/>
        <w:sdtContent>
          <w:r w:rsidR="001B1473">
            <w:rPr>
              <w:color w:val="AABFCB" w:themeColor="text1" w:themeTint="80"/>
            </w:rPr>
            <w:t>N/A</w:t>
          </w:r>
        </w:sdtContent>
      </w:sdt>
    </w:p>
    <w:p w14:paraId="42CD0575" w14:textId="77777777" w:rsidR="004824BC" w:rsidRDefault="004824BC" w:rsidP="009E369F">
      <w:pPr>
        <w:pStyle w:val="HiddenText"/>
      </w:pPr>
      <w:r>
        <w:t>Specify the end user interaction(s) that is (are) exposed through the page object method(s).</w:t>
      </w:r>
    </w:p>
    <w:p w14:paraId="4E572209" w14:textId="48571F59" w:rsidR="004824BC" w:rsidRPr="004824BC" w:rsidRDefault="004824BC" w:rsidP="004824BC">
      <w:pPr>
        <w:pStyle w:val="3DSTitle3"/>
      </w:pPr>
      <w:r>
        <w:t>PO-2</w:t>
      </w:r>
      <w:r w:rsidR="00D336C8">
        <w:t>:</w:t>
      </w:r>
      <w:r w:rsidRPr="004824BC">
        <w:rPr>
          <w:color w:val="AABFCB" w:themeColor="text1" w:themeTint="80"/>
        </w:rPr>
        <w:t xml:space="preserve"> </w:t>
      </w:r>
      <w:sdt>
        <w:sdtPr>
          <w:rPr>
            <w:color w:val="AABFCB" w:themeColor="text1" w:themeTint="80"/>
          </w:rPr>
          <w:id w:val="-1119216110"/>
          <w:placeholder>
            <w:docPart w:val="9D0AC36292AF40858230F73555C1D610"/>
          </w:placeholder>
        </w:sdtPr>
        <w:sdtEndPr/>
        <w:sdtContent>
          <w:r w:rsidR="001B1473">
            <w:rPr>
              <w:color w:val="AABFCB" w:themeColor="text1" w:themeTint="80"/>
            </w:rPr>
            <w:t>N/A</w:t>
          </w:r>
        </w:sdtContent>
      </w:sdt>
    </w:p>
    <w:p w14:paraId="7FC18683" w14:textId="77777777" w:rsidR="004824BC" w:rsidRDefault="004824BC" w:rsidP="004824BC">
      <w:pPr>
        <w:rPr>
          <w:color w:val="3366FF"/>
        </w:rPr>
      </w:pPr>
      <w:r w:rsidRPr="001D0CE2">
        <w:rPr>
          <w:color w:val="3366FF"/>
        </w:rPr>
        <w:t>&lt;Repeat as necessary&gt;</w:t>
      </w:r>
    </w:p>
    <w:p w14:paraId="3E52483A" w14:textId="77777777" w:rsidR="002D2A8E" w:rsidRDefault="002D2A8E" w:rsidP="004824BC">
      <w:r>
        <w:t xml:space="preserve">Specify the acceptance </w:t>
      </w:r>
      <w:r w:rsidR="00F85777">
        <w:t>tests that</w:t>
      </w:r>
      <w:r>
        <w:t xml:space="preserve"> use the Page Object(s) </w:t>
      </w:r>
      <w:hyperlink w:anchor="Page_Objects_Usage_In_AT" w:history="1">
        <w:r w:rsidRPr="002D2A8E">
          <w:rPr>
            <w:rStyle w:val="Hyperlink"/>
          </w:rPr>
          <w:t>here</w:t>
        </w:r>
      </w:hyperlink>
      <w:r>
        <w:t>.</w:t>
      </w:r>
    </w:p>
    <w:p w14:paraId="75A99DA0" w14:textId="77777777" w:rsidR="00087150" w:rsidRPr="001D0CE2" w:rsidRDefault="00087150" w:rsidP="004824BC"/>
    <w:p w14:paraId="07110B0C" w14:textId="77777777" w:rsidR="00F55D5C" w:rsidRDefault="001D0415" w:rsidP="00F55D5C">
      <w:pPr>
        <w:pStyle w:val="3DS2Title1"/>
      </w:pPr>
      <w:bookmarkStart w:id="81" w:name="_Toc492890883"/>
      <w:bookmarkStart w:id="82" w:name="_Toc492890910"/>
      <w:bookmarkStart w:id="83" w:name="_Toc494182286"/>
      <w:bookmarkStart w:id="84" w:name="_Toc527023815"/>
      <w:bookmarkStart w:id="85" w:name="_Toc175735801"/>
      <w:r w:rsidRPr="001D0CE2">
        <w:t>Data management</w:t>
      </w:r>
      <w:bookmarkStart w:id="86" w:name="_Toc492890911"/>
      <w:bookmarkStart w:id="87" w:name="_Toc494182287"/>
      <w:bookmarkEnd w:id="81"/>
      <w:bookmarkEnd w:id="82"/>
      <w:bookmarkEnd w:id="83"/>
      <w:bookmarkEnd w:id="84"/>
      <w:bookmarkEnd w:id="85"/>
    </w:p>
    <w:p w14:paraId="33E19205" w14:textId="77777777" w:rsidR="00F55D5C" w:rsidRPr="00F55D5C" w:rsidRDefault="00F55D5C" w:rsidP="009E369F">
      <w:pPr>
        <w:pStyle w:val="HiddenText"/>
      </w:pPr>
      <w:r w:rsidRPr="00F55D5C">
        <w:t>Specify the user data that will be created while using the function.</w:t>
      </w:r>
    </w:p>
    <w:p w14:paraId="6FAB884E" w14:textId="77777777" w:rsidR="00DF01F3" w:rsidRDefault="00DF01F3" w:rsidP="00DF01F3">
      <w:pPr>
        <w:pStyle w:val="3DS2Title2"/>
      </w:pPr>
      <w:bookmarkStart w:id="88" w:name="_Toc492890912"/>
      <w:bookmarkStart w:id="89" w:name="_Toc494182288"/>
      <w:r w:rsidRPr="001D0CE2">
        <w:t xml:space="preserve">Supported </w:t>
      </w:r>
      <w:r w:rsidR="003C1C72">
        <w:t>object</w:t>
      </w:r>
      <w:r w:rsidRPr="001D0CE2">
        <w:t xml:space="preserve"> </w:t>
      </w:r>
      <w:r>
        <w:t>t</w:t>
      </w:r>
      <w:r w:rsidRPr="001D0CE2">
        <w:t>ypes</w:t>
      </w:r>
      <w:bookmarkEnd w:id="88"/>
      <w:bookmarkEnd w:id="89"/>
      <w:r w:rsidRPr="001D0CE2">
        <w:t xml:space="preserve"> </w:t>
      </w:r>
      <w:r w:rsidR="0043074C">
        <w:t>(run-time data and persistent data)</w:t>
      </w:r>
    </w:p>
    <w:p w14:paraId="229904E9" w14:textId="4876ED39" w:rsidR="001A5E39" w:rsidRPr="001D0CE2" w:rsidRDefault="001A5E39" w:rsidP="00646AC1">
      <w:pPr>
        <w:jc w:val="both"/>
      </w:pPr>
      <w:r>
        <w:t xml:space="preserve"> </w:t>
      </w:r>
      <w:r w:rsidR="001B1473">
        <w:t>All Classification data.</w:t>
      </w:r>
      <w:r w:rsidRPr="001A5E39">
        <w:rPr>
          <w:rStyle w:val="HiddenTextChar"/>
        </w:rPr>
        <w:t>List the object types applicable to this function and their properties</w:t>
      </w:r>
      <w:r>
        <w:rPr>
          <w:rStyle w:val="HiddenTextChar"/>
        </w:rPr>
        <w:t>.</w:t>
      </w:r>
    </w:p>
    <w:p w14:paraId="635E19C3" w14:textId="77777777" w:rsidR="00830CCA" w:rsidRDefault="00DF01F3" w:rsidP="00830CCA">
      <w:pPr>
        <w:pStyle w:val="3DS2Title2"/>
      </w:pPr>
      <w:bookmarkStart w:id="90" w:name="_Toc492890913"/>
      <w:bookmarkStart w:id="91" w:name="_Toc494182289"/>
      <w:r w:rsidRPr="001D0CE2">
        <w:t xml:space="preserve">Expected </w:t>
      </w:r>
      <w:r>
        <w:t>b</w:t>
      </w:r>
      <w:r w:rsidRPr="001D0CE2">
        <w:t xml:space="preserve">ehavior for </w:t>
      </w:r>
      <w:r>
        <w:t>e</w:t>
      </w:r>
      <w:r w:rsidRPr="001D0CE2">
        <w:t xml:space="preserve">ach </w:t>
      </w:r>
      <w:r w:rsidR="001434FE">
        <w:t>object</w:t>
      </w:r>
      <w:r w:rsidR="001434FE" w:rsidRPr="001D0CE2">
        <w:t xml:space="preserve"> </w:t>
      </w:r>
      <w:r>
        <w:t>t</w:t>
      </w:r>
      <w:r w:rsidRPr="001D0CE2">
        <w:t>ype</w:t>
      </w:r>
      <w:bookmarkEnd w:id="90"/>
      <w:bookmarkEnd w:id="91"/>
      <w:r w:rsidR="0043074C">
        <w:t xml:space="preserve"> (run-time data and persistent dat</w:t>
      </w:r>
      <w:r w:rsidR="0043074C" w:rsidRPr="00DE75B6">
        <w:t>a)</w:t>
      </w:r>
    </w:p>
    <w:p w14:paraId="2C0F33BE" w14:textId="227783F0" w:rsidR="001A5E39" w:rsidRPr="00830CCA" w:rsidRDefault="001A5E39" w:rsidP="00646AC1">
      <w:pPr>
        <w:jc w:val="both"/>
      </w:pPr>
      <w:r>
        <w:t xml:space="preserve"> </w:t>
      </w:r>
      <w:r w:rsidR="001B1473">
        <w:t>N/A</w:t>
      </w:r>
      <w:r w:rsidR="00DF01F3" w:rsidRPr="00F55D5C">
        <w:rPr>
          <w:rStyle w:val="HiddenTextChar"/>
        </w:rPr>
        <w:t xml:space="preserve">Create a matrix that describes the behavior of the function (rows) for each </w:t>
      </w:r>
      <w:r w:rsidR="0033768B" w:rsidRPr="00F55D5C">
        <w:rPr>
          <w:rStyle w:val="HiddenTextChar"/>
        </w:rPr>
        <w:t xml:space="preserve">object </w:t>
      </w:r>
      <w:r w:rsidR="00DF01F3" w:rsidRPr="00F55D5C">
        <w:rPr>
          <w:rStyle w:val="HiddenTextChar"/>
        </w:rPr>
        <w:t>type (columns). For more information, refer to the</w:t>
      </w:r>
      <w:hyperlink r:id="rId36" w:history="1">
        <w:r w:rsidR="00DF01F3" w:rsidRPr="00F55D5C">
          <w:rPr>
            <w:rStyle w:val="HiddenTextChar"/>
          </w:rPr>
          <w:t xml:space="preserve"> “</w:t>
        </w:r>
        <w:r w:rsidR="00DF01F3" w:rsidRPr="00F55D5C">
          <w:rPr>
            <w:rStyle w:val="Hyperlink"/>
            <w:i/>
            <w:vanish/>
            <w:color w:val="3366FF"/>
            <w:sz w:val="20"/>
          </w:rPr>
          <w:t>ENOVIA Document tab</w:t>
        </w:r>
        <w:r w:rsidR="00DF01F3" w:rsidRPr="00F55D5C">
          <w:rPr>
            <w:rStyle w:val="HiddenTextChar"/>
          </w:rPr>
          <w:t>” of this example.</w:t>
        </w:r>
      </w:hyperlink>
    </w:p>
    <w:p w14:paraId="5E40DB0F" w14:textId="77777777" w:rsidR="00056971" w:rsidRDefault="001D0415" w:rsidP="00056971">
      <w:pPr>
        <w:pStyle w:val="3DS2Title2"/>
      </w:pPr>
      <w:r w:rsidRPr="001D0CE2">
        <w:t xml:space="preserve">Data </w:t>
      </w:r>
      <w:r w:rsidR="009C7806">
        <w:t>p</w:t>
      </w:r>
      <w:r w:rsidRPr="001D0CE2">
        <w:t>ersistency</w:t>
      </w:r>
      <w:bookmarkEnd w:id="86"/>
      <w:bookmarkEnd w:id="87"/>
      <w:r w:rsidR="00E72D54">
        <w:t xml:space="preserve"> and/or upgrade</w:t>
      </w:r>
      <w:r w:rsidR="00F10448">
        <w:t xml:space="preserve"> (if applicable)</w:t>
      </w:r>
    </w:p>
    <w:p w14:paraId="7920C2E2" w14:textId="2D207106" w:rsidR="00F55D5C" w:rsidRPr="00056971" w:rsidRDefault="00F55D5C" w:rsidP="00646AC1">
      <w:pPr>
        <w:jc w:val="both"/>
      </w:pPr>
      <w:r>
        <w:t xml:space="preserve"> </w:t>
      </w:r>
      <w:r w:rsidR="001B1473">
        <w:t>N/A</w:t>
      </w:r>
      <w:r w:rsidRPr="00F55D5C">
        <w:rPr>
          <w:rStyle w:val="HiddenTextChar"/>
        </w:rPr>
        <w:t>Specify which data created or modified by the function is persistent (i.e., data with a lifecycle that spans beyond the user’s session). Specify how/where/in what database, etc., each type will be managed</w:t>
      </w:r>
      <w:r>
        <w:rPr>
          <w:rStyle w:val="HiddenTextChar"/>
        </w:rPr>
        <w:t>.</w:t>
      </w:r>
    </w:p>
    <w:p w14:paraId="78E162A4" w14:textId="77777777" w:rsidR="00414E12" w:rsidRDefault="00414E12" w:rsidP="009E369F">
      <w:pPr>
        <w:pStyle w:val="HiddenText"/>
      </w:pPr>
      <w:r w:rsidRPr="001D0CE2">
        <w:t xml:space="preserve">Concerning existing data model </w:t>
      </w:r>
      <w:r w:rsidR="001C5D73" w:rsidRPr="001D0CE2">
        <w:t>structures</w:t>
      </w:r>
      <w:r w:rsidR="00A24509">
        <w:t>,</w:t>
      </w:r>
      <w:r w:rsidRPr="001D0CE2">
        <w:t xml:space="preserve"> specify if there is a modification:</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7FDE7B56" w14:textId="77777777" w:rsidTr="00845BF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7992283C" w14:textId="77777777" w:rsidR="00C62F38" w:rsidRPr="001D0CE2" w:rsidRDefault="00C62F38" w:rsidP="00C62F38">
            <w:pPr>
              <w:jc w:val="center"/>
            </w:pPr>
            <w:r>
              <w:rPr>
                <w:noProof/>
              </w:rPr>
              <mc:AlternateContent>
                <mc:Choice Requires="wps">
                  <w:drawing>
                    <wp:inline distT="0" distB="0" distL="0" distR="0" wp14:anchorId="762A68DE" wp14:editId="5405F4B9">
                      <wp:extent cx="270710" cy="274320"/>
                      <wp:effectExtent l="19050" t="19050" r="15240" b="30480"/>
                      <wp:docPr id="21" name="Oval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3F2E1C59"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762A68DE" id="Oval 21" o:spid="_x0000_s1033"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" fillcolor="#0077c8 [3209]" strokecolor="white [3212]" strokeweight="1.5pt">
                      <v:path arrowok="t"/>
                      <o:lock v:ext="edit" aspectratio="t"/>
                      <v:textbox inset="0,0,0,0">
                        <w:txbxContent>
                          <w:p w14:paraId="3F2E1C59"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771E6CF8"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65476AF1"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72A284EE"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152E7FA4" w14:textId="77777777" w:rsidR="00C62F38" w:rsidRPr="00BB693E" w:rsidRDefault="00C62F38" w:rsidP="00F16747">
            <w:pPr>
              <w:rPr>
                <w:b w:val="0"/>
              </w:rPr>
            </w:pPr>
          </w:p>
        </w:tc>
        <w:tc>
          <w:tcPr>
            <w:tcW w:w="2303" w:type="pct"/>
            <w:tcBorders>
              <w:top w:val="none" w:sz="0" w:space="0" w:color="auto"/>
              <w:bottom w:val="none" w:sz="0" w:space="0" w:color="auto"/>
            </w:tcBorders>
          </w:tcPr>
          <w:p w14:paraId="33E3718C" w14:textId="77777777" w:rsidR="00C62F38" w:rsidRPr="001D0CE2" w:rsidRDefault="00C62F38" w:rsidP="00F16747">
            <w:pPr>
              <w:cnfStyle w:val="000000100000" w:firstRow="0" w:lastRow="0" w:firstColumn="0" w:lastColumn="0" w:oddVBand="0" w:evenVBand="0" w:oddHBand="1" w:evenHBand="0" w:firstRowFirstColumn="0" w:firstRowLastColumn="0" w:lastRowFirstColumn="0" w:lastRowLastColumn="0"/>
              <w:rPr>
                <w:b/>
              </w:rPr>
            </w:pPr>
            <w:r w:rsidRPr="00BB693E">
              <w:rPr>
                <w:b/>
              </w:rPr>
              <w:t xml:space="preserve">Does this function require a </w:t>
            </w:r>
            <w:r>
              <w:rPr>
                <w:b/>
              </w:rPr>
              <w:t xml:space="preserve">change to the </w:t>
            </w:r>
            <w:r w:rsidRPr="00BB693E">
              <w:rPr>
                <w:b/>
              </w:rPr>
              <w:t>d</w:t>
            </w:r>
            <w:r>
              <w:rPr>
                <w:b/>
              </w:rPr>
              <w:t>ata m</w:t>
            </w:r>
            <w:r w:rsidRPr="00BB693E">
              <w:rPr>
                <w:b/>
              </w:rPr>
              <w:t xml:space="preserve">odel </w:t>
            </w:r>
            <w:r>
              <w:rPr>
                <w:b/>
              </w:rPr>
              <w:t>schema</w:t>
            </w:r>
            <w:r w:rsidRPr="00BB693E">
              <w:rPr>
                <w:b/>
              </w:rPr>
              <w:t>?</w:t>
            </w:r>
          </w:p>
        </w:tc>
        <w:tc>
          <w:tcPr>
            <w:tcW w:w="2303" w:type="pct"/>
            <w:tcBorders>
              <w:top w:val="none" w:sz="0" w:space="0" w:color="auto"/>
              <w:bottom w:val="none" w:sz="0" w:space="0" w:color="auto"/>
              <w:right w:val="none" w:sz="0" w:space="0" w:color="auto"/>
            </w:tcBorders>
          </w:tcPr>
          <w:p w14:paraId="3787DFD3" w14:textId="2A862996" w:rsidR="00C62F38" w:rsidRPr="00814778" w:rsidRDefault="008B41A2" w:rsidP="001E5378">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Data Schema Impact"/>
                <w:tag w:val="Data_Schema_Impact"/>
                <w:id w:val="-1538112055"/>
                <w:placeholder>
                  <w:docPart w:val="B1211FF47151407CBE91608CA416418A"/>
                </w:placeholder>
                <w:dropDownList>
                  <w:listItem w:value="Choose an item."/>
                  <w:listItem w:displayText="Yes" w:value="Yes"/>
                  <w:listItem w:displayText="No" w:value="No"/>
                </w:dropDownList>
              </w:sdtPr>
              <w:sdtEndPr>
                <w:rPr>
                  <w:iCs w:val="0"/>
                </w:rPr>
              </w:sdtEndPr>
              <w:sdtContent>
                <w:r w:rsidR="001B1473">
                  <w:rPr>
                    <w:i/>
                    <w:iCs/>
                  </w:rPr>
                  <w:t>No</w:t>
                </w:r>
              </w:sdtContent>
            </w:sdt>
          </w:p>
        </w:tc>
      </w:tr>
    </w:tbl>
    <w:p w14:paraId="5FD29226" w14:textId="77777777" w:rsidR="00F16747" w:rsidRDefault="00F16747" w:rsidP="00D2442C"/>
    <w:p w14:paraId="2C3DA707" w14:textId="77777777" w:rsidR="00F16747" w:rsidRDefault="00F55D5C" w:rsidP="009E369F">
      <w:pPr>
        <w:pStyle w:val="HiddenText"/>
      </w:pPr>
      <w:r>
        <w:t>I</w:t>
      </w:r>
      <w:r w:rsidR="00F16747" w:rsidRPr="001D0CE2">
        <w:t>f the migration batch has to be enhanced (</w:t>
      </w:r>
      <w:r w:rsidR="009A50DE">
        <w:t xml:space="preserve">for instance, </w:t>
      </w:r>
      <w:r w:rsidR="00F16747" w:rsidRPr="001D0CE2">
        <w:t xml:space="preserve">if </w:t>
      </w:r>
      <w:r w:rsidR="009A50DE">
        <w:t>the previous data</w:t>
      </w:r>
      <w:r w:rsidR="00F16747" w:rsidRPr="001D0CE2">
        <w:t xml:space="preserve"> structure </w:t>
      </w:r>
      <w:r w:rsidR="009A50DE">
        <w:t>will no longer be</w:t>
      </w:r>
      <w:r w:rsidR="00F16747" w:rsidRPr="001D0CE2">
        <w:t xml:space="preserve"> handled by </w:t>
      </w:r>
      <w:r w:rsidR="009A50DE">
        <w:t xml:space="preserve">the </w:t>
      </w:r>
      <w:r w:rsidR="00F16747" w:rsidRPr="001D0CE2">
        <w:t>application)</w:t>
      </w:r>
      <w:r w:rsidR="00F16747">
        <w:t xml:space="preserve">, </w:t>
      </w:r>
      <w:r w:rsidR="006B387D">
        <w:t>indicate below that an upgrade procedure is needed</w:t>
      </w:r>
      <w:r w:rsidR="00F16747" w:rsidRPr="001D0CE2">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06B40B04"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543D8E9C" w14:textId="77777777" w:rsidR="00D25781" w:rsidRPr="001D0CE2" w:rsidRDefault="00C62F38" w:rsidP="00D25781">
            <w:pPr>
              <w:jc w:val="center"/>
            </w:pPr>
            <w:r>
              <w:rPr>
                <w:noProof/>
              </w:rPr>
              <w:lastRenderedPageBreak/>
              <mc:AlternateContent>
                <mc:Choice Requires="wps">
                  <w:drawing>
                    <wp:inline distT="0" distB="0" distL="0" distR="0" wp14:anchorId="038A4297" wp14:editId="6A29451D">
                      <wp:extent cx="270710" cy="274320"/>
                      <wp:effectExtent l="19050" t="19050" r="15240" b="30480"/>
                      <wp:docPr id="22" name="Oval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109D07B"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038A4297" id="Oval 22" o:spid="_x0000_s1034"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HZ53pN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6109D07B"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5894D30F"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6071BEDD"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4C965A4A"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44174D0E" w14:textId="77777777" w:rsidR="00C62F38" w:rsidRPr="00BB693E" w:rsidRDefault="00C62F38" w:rsidP="00F16747">
            <w:pPr>
              <w:rPr>
                <w:b w:val="0"/>
              </w:rPr>
            </w:pPr>
          </w:p>
        </w:tc>
        <w:tc>
          <w:tcPr>
            <w:tcW w:w="2303" w:type="pct"/>
            <w:tcBorders>
              <w:top w:val="none" w:sz="0" w:space="0" w:color="auto"/>
              <w:bottom w:val="none" w:sz="0" w:space="0" w:color="auto"/>
            </w:tcBorders>
          </w:tcPr>
          <w:p w14:paraId="4CF3D931" w14:textId="77777777" w:rsidR="00C62F38" w:rsidRPr="001D0CE2" w:rsidRDefault="00C62F38" w:rsidP="00F16747">
            <w:pPr>
              <w:cnfStyle w:val="000000100000" w:firstRow="0" w:lastRow="0" w:firstColumn="0" w:lastColumn="0" w:oddVBand="0" w:evenVBand="0" w:oddHBand="1" w:evenHBand="0" w:firstRowFirstColumn="0" w:firstRowLastColumn="0" w:lastRowFirstColumn="0" w:lastRowLastColumn="0"/>
              <w:rPr>
                <w:b/>
              </w:rPr>
            </w:pPr>
            <w:r w:rsidRPr="00BB693E">
              <w:rPr>
                <w:b/>
              </w:rPr>
              <w:t>Does this function require an upgrade procedure?</w:t>
            </w:r>
          </w:p>
        </w:tc>
        <w:tc>
          <w:tcPr>
            <w:tcW w:w="2303" w:type="pct"/>
            <w:tcBorders>
              <w:top w:val="none" w:sz="0" w:space="0" w:color="auto"/>
              <w:bottom w:val="none" w:sz="0" w:space="0" w:color="auto"/>
              <w:right w:val="none" w:sz="0" w:space="0" w:color="auto"/>
            </w:tcBorders>
          </w:tcPr>
          <w:p w14:paraId="41E0151A" w14:textId="379E561E" w:rsidR="00C62F38" w:rsidRPr="00814778" w:rsidRDefault="008B41A2" w:rsidP="00DE54EF">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Upgrade Procedure"/>
                <w:tag w:val="Upgrade_Procedure"/>
                <w:id w:val="1958909548"/>
                <w:placeholder>
                  <w:docPart w:val="C98A60BF824C4B5E842920D3523B2930"/>
                </w:placeholder>
                <w:dropDownList>
                  <w:listItem w:value="Choose an item."/>
                  <w:listItem w:displayText="Yes" w:value="Yes"/>
                  <w:listItem w:displayText="No" w:value="No"/>
                </w:dropDownList>
              </w:sdtPr>
              <w:sdtEndPr>
                <w:rPr>
                  <w:iCs w:val="0"/>
                </w:rPr>
              </w:sdtEndPr>
              <w:sdtContent>
                <w:r w:rsidR="001B1473">
                  <w:rPr>
                    <w:i/>
                    <w:iCs/>
                  </w:rPr>
                  <w:t>No</w:t>
                </w:r>
              </w:sdtContent>
            </w:sdt>
          </w:p>
        </w:tc>
      </w:tr>
    </w:tbl>
    <w:p w14:paraId="3F12AC8A" w14:textId="77777777" w:rsidR="00B359BD" w:rsidRPr="008D5839" w:rsidRDefault="00B359BD" w:rsidP="00E7104C"/>
    <w:p w14:paraId="4A71F3F0" w14:textId="77777777" w:rsidR="008D0983" w:rsidRPr="008D0983" w:rsidRDefault="0036716C" w:rsidP="00451BE1">
      <w:pPr>
        <w:jc w:val="both"/>
      </w:pPr>
      <w:r>
        <w:rPr>
          <w:noProof/>
        </w:rPr>
        <w:drawing>
          <wp:inline distT="0" distB="0" distL="0" distR="0" wp14:anchorId="4C4D5475" wp14:editId="4DADEE0F">
            <wp:extent cx="449821" cy="13716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2492A252" wp14:editId="2869FAB5">
            <wp:extent cx="466364" cy="137160"/>
            <wp:effectExtent l="0" t="0" r="0" b="0"/>
            <wp:docPr id="1599288135" name="Picture 159928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8D0983" w:rsidRPr="008D5839">
        <w:t>If you answer “</w:t>
      </w:r>
      <w:r w:rsidR="001C5D73" w:rsidRPr="008D5839">
        <w:t>Y</w:t>
      </w:r>
      <w:r w:rsidR="008D0983" w:rsidRPr="008D5839">
        <w:t xml:space="preserve">es” to </w:t>
      </w:r>
      <w:r w:rsidR="009B5A79" w:rsidRPr="008D5839">
        <w:t>either</w:t>
      </w:r>
      <w:r w:rsidR="008D0983" w:rsidRPr="008D5839">
        <w:t xml:space="preserve"> of the</w:t>
      </w:r>
      <w:r w:rsidR="006B387D" w:rsidRPr="008D5839">
        <w:t xml:space="preserve"> above</w:t>
      </w:r>
      <w:r w:rsidR="008D0983" w:rsidRPr="008D5839">
        <w:t xml:space="preserve"> two questions, ensure the corresponding information is set </w:t>
      </w:r>
      <w:r w:rsidR="00B359BD" w:rsidRPr="008D5839">
        <w:t xml:space="preserve">for the function </w:t>
      </w:r>
      <w:r w:rsidR="008D0983" w:rsidRPr="008D5839">
        <w:t xml:space="preserve">in </w:t>
      </w:r>
      <w:proofErr w:type="spellStart"/>
      <w:r w:rsidR="008D0983" w:rsidRPr="008D5839">
        <w:t>DSxRD</w:t>
      </w:r>
      <w:proofErr w:type="spellEnd"/>
      <w:r w:rsidR="008D0983" w:rsidRPr="008D5839">
        <w:t xml:space="preserve"> </w:t>
      </w:r>
      <w:r w:rsidR="00B359BD" w:rsidRPr="008D5839">
        <w:t>Authoring</w:t>
      </w:r>
      <w:r w:rsidR="008D0983" w:rsidRPr="008D5839">
        <w:t>.</w:t>
      </w:r>
    </w:p>
    <w:p w14:paraId="10A814CF" w14:textId="77777777" w:rsidR="00CA65B8" w:rsidRPr="008D5839" w:rsidRDefault="009B5A79" w:rsidP="00451BE1">
      <w:pPr>
        <w:jc w:val="both"/>
      </w:pPr>
      <w:r w:rsidRPr="008D5839">
        <w:rPr>
          <w:b/>
        </w:rPr>
        <w:t>Note</w:t>
      </w:r>
      <w:r w:rsidR="0033768B" w:rsidRPr="008D5839">
        <w:rPr>
          <w:b/>
        </w:rPr>
        <w:t>s</w:t>
      </w:r>
      <w:r w:rsidRPr="008D5839">
        <w:rPr>
          <w:b/>
        </w:rPr>
        <w:t xml:space="preserve">: </w:t>
      </w:r>
      <w:r w:rsidR="005908DE" w:rsidRPr="008D5839">
        <w:rPr>
          <w:b/>
        </w:rPr>
        <w:t>C</w:t>
      </w:r>
      <w:r w:rsidR="00CA65B8" w:rsidRPr="008D5839">
        <w:rPr>
          <w:b/>
        </w:rPr>
        <w:t xml:space="preserve">ustomer data loss is </w:t>
      </w:r>
      <w:r w:rsidR="005908DE" w:rsidRPr="008D5839">
        <w:rPr>
          <w:b/>
        </w:rPr>
        <w:t xml:space="preserve">NOT </w:t>
      </w:r>
      <w:r w:rsidR="00CA65B8" w:rsidRPr="008D5839">
        <w:rPr>
          <w:b/>
        </w:rPr>
        <w:t xml:space="preserve">permitted. </w:t>
      </w:r>
      <w:r w:rsidR="00753B2E" w:rsidRPr="008D5839">
        <w:t>“Data loss” means: the data is not upgraded and definitely lost or the data is migrated but no longer accessible to the end user without user actions.</w:t>
      </w:r>
      <w:r w:rsidR="0033768B" w:rsidRPr="008D5839">
        <w:t xml:space="preserve"> </w:t>
      </w:r>
      <w:r w:rsidRPr="008D5839">
        <w:t>If a</w:t>
      </w:r>
      <w:r w:rsidR="00CA65B8" w:rsidRPr="008D5839">
        <w:t xml:space="preserve"> data upgrade</w:t>
      </w:r>
      <w:r w:rsidRPr="008D5839">
        <w:t xml:space="preserve"> is needed</w:t>
      </w:r>
      <w:r w:rsidR="00CA65B8" w:rsidRPr="008D5839">
        <w:t>, dedicated Acceptance Tests must be created. The</w:t>
      </w:r>
      <w:r w:rsidRPr="008D5839">
        <w:t>se tests</w:t>
      </w:r>
      <w:r w:rsidR="00CA65B8" w:rsidRPr="008D5839">
        <w:t xml:space="preserve"> must specify the data sample used to perform the test and the</w:t>
      </w:r>
      <w:r w:rsidRPr="008D5839">
        <w:t xml:space="preserve"> method and criteria to verify</w:t>
      </w:r>
      <w:r w:rsidR="00CA65B8" w:rsidRPr="008D5839">
        <w:t xml:space="preserve"> the results of the data migration after upgrade. The developer and the QA leader </w:t>
      </w:r>
      <w:r w:rsidRPr="008D5839">
        <w:t>must</w:t>
      </w:r>
      <w:r w:rsidR="00CA65B8" w:rsidRPr="008D5839">
        <w:t xml:space="preserve"> ensure the chosen samples contain </w:t>
      </w:r>
      <w:r w:rsidR="00B359BD" w:rsidRPr="008D5839">
        <w:t xml:space="preserve">sufficient </w:t>
      </w:r>
      <w:r w:rsidR="00CA65B8" w:rsidRPr="008D5839">
        <w:t>data to test all data schema impacts.</w:t>
      </w:r>
    </w:p>
    <w:p w14:paraId="1B32FBC7" w14:textId="77777777" w:rsidR="00414E12" w:rsidRPr="001D0CE2" w:rsidRDefault="00414E12" w:rsidP="00414E12">
      <w:pPr>
        <w:pStyle w:val="3DSTitle3"/>
      </w:pPr>
      <w:bookmarkStart w:id="92" w:name="_Toc492890888"/>
      <w:bookmarkStart w:id="93" w:name="_Toc492890920"/>
      <w:bookmarkStart w:id="94" w:name="_Toc494182296"/>
      <w:bookmarkStart w:id="95" w:name="_Toc527023820"/>
      <w:bookmarkStart w:id="96" w:name="_Toc50734533"/>
      <w:bookmarkStart w:id="97" w:name="_Toc52877219"/>
      <w:r w:rsidRPr="001D0CE2">
        <w:t>Schema or other changes impacting multi-</w:t>
      </w:r>
      <w:r>
        <w:t>level</w:t>
      </w:r>
      <w:r w:rsidRPr="001D0CE2">
        <w:t xml:space="preserve"> compatibility</w:t>
      </w:r>
      <w:bookmarkEnd w:id="92"/>
      <w:bookmarkEnd w:id="93"/>
      <w:bookmarkEnd w:id="94"/>
      <w:bookmarkEnd w:id="95"/>
      <w:bookmarkEnd w:id="96"/>
      <w:bookmarkEnd w:id="97"/>
    </w:p>
    <w:p w14:paraId="0DF1CC13" w14:textId="3D27C8B5" w:rsidR="0088084F" w:rsidRPr="00724BD6" w:rsidRDefault="0088084F" w:rsidP="00646AC1">
      <w:pPr>
        <w:jc w:val="both"/>
      </w:pPr>
      <w:r>
        <w:t xml:space="preserve"> </w:t>
      </w:r>
      <w:r w:rsidR="001B1473">
        <w:t>N/A</w:t>
      </w:r>
      <w:r w:rsidRPr="00F55D5C">
        <w:rPr>
          <w:rStyle w:val="HiddenTextChar"/>
        </w:rPr>
        <w:t>Specify</w:t>
      </w:r>
      <w:r w:rsidRPr="0088084F">
        <w:rPr>
          <w:rStyle w:val="HiddenTextChar"/>
        </w:rPr>
        <w:t xml:space="preserve"> whether this functionality is able to operate consistently with older releases or with products designed for interoperability. Identify the key compatibility aspects of this function in terms of both function behavior and data compatibility. For help on this topic, refer to the </w:t>
      </w:r>
      <w:hyperlink r:id="rId37" w:history="1">
        <w:r w:rsidRPr="0015475E">
          <w:rPr>
            <w:rStyle w:val="HiddenTextChar"/>
            <w:color w:val="1043FF" w:themeColor="text2" w:themeTint="99"/>
          </w:rPr>
          <w:t>PES Authoring Best Practices</w:t>
        </w:r>
      </w:hyperlink>
      <w:r w:rsidRPr="0088084F">
        <w:rPr>
          <w:rStyle w:val="HiddenTextChar"/>
        </w:rPr>
        <w:t xml:space="preserve"> section “What about Compatibility”</w:t>
      </w:r>
      <w:r>
        <w:rPr>
          <w:rStyle w:val="HiddenTextChar"/>
        </w:rPr>
        <w:t>.</w:t>
      </w:r>
    </w:p>
    <w:p w14:paraId="102EB305" w14:textId="77777777" w:rsidR="00724BD6" w:rsidRDefault="00414E12" w:rsidP="00724BD6">
      <w:pPr>
        <w:pStyle w:val="3DS2Title2"/>
      </w:pPr>
      <w:r>
        <w:t>Data repository</w:t>
      </w:r>
    </w:p>
    <w:p w14:paraId="6A96908B" w14:textId="77777777" w:rsidR="00F55D5C" w:rsidRPr="00724BD6" w:rsidRDefault="00F55D5C" w:rsidP="00646AC1">
      <w:pPr>
        <w:jc w:val="both"/>
      </w:pPr>
      <w:r>
        <w:t xml:space="preserve"> </w:t>
      </w:r>
      <w:r w:rsidRPr="00F55D5C">
        <w:rPr>
          <w:rStyle w:val="HiddenTextChar"/>
        </w:rPr>
        <w:t>Specify the data repository used</w:t>
      </w:r>
      <w:r>
        <w:rPr>
          <w:rStyle w:val="HiddenTextChar"/>
        </w:rPr>
        <w:t>.</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C62F38" w:rsidRPr="001D0CE2" w14:paraId="57DC2F85"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2D341A82" w14:textId="77777777" w:rsidR="00C62F38" w:rsidRPr="001D0CE2" w:rsidRDefault="00C62F38" w:rsidP="00C62F38">
            <w:pPr>
              <w:jc w:val="center"/>
            </w:pPr>
            <w:r>
              <w:rPr>
                <w:noProof/>
              </w:rPr>
              <mc:AlternateContent>
                <mc:Choice Requires="wps">
                  <w:drawing>
                    <wp:inline distT="0" distB="0" distL="0" distR="0" wp14:anchorId="04C3C035" wp14:editId="64B16B8C">
                      <wp:extent cx="270710" cy="274320"/>
                      <wp:effectExtent l="19050" t="19050" r="15240" b="30480"/>
                      <wp:docPr id="24" name="Oval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3D6BF092"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04C3C035" id="Oval 24" o:spid="_x0000_s1035"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mWX+dN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3D6BF092" w14:textId="77777777" w:rsidR="00F04E4A" w:rsidRPr="00191732" w:rsidRDefault="00F04E4A" w:rsidP="00C62F38">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1" w:type="pct"/>
            <w:shd w:val="clear" w:color="auto" w:fill="003F66"/>
          </w:tcPr>
          <w:p w14:paraId="42E9CA4A"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1" w:type="pct"/>
            <w:shd w:val="clear" w:color="auto" w:fill="003F66"/>
          </w:tcPr>
          <w:p w14:paraId="1E02434A" w14:textId="77777777" w:rsidR="00C62F38" w:rsidRPr="001D0CE2" w:rsidRDefault="00C62F38"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62F38" w:rsidRPr="001D0CE2" w14:paraId="4AB68F9F" w14:textId="77777777" w:rsidTr="00D25781">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3517DFA7" w14:textId="77777777" w:rsidR="00C62F38" w:rsidRPr="00201611" w:rsidRDefault="00C62F38" w:rsidP="00660BF9">
            <w:pPr>
              <w:rPr>
                <w:b w:val="0"/>
              </w:rPr>
            </w:pPr>
          </w:p>
        </w:tc>
        <w:tc>
          <w:tcPr>
            <w:tcW w:w="2303" w:type="pct"/>
            <w:tcBorders>
              <w:top w:val="none" w:sz="0" w:space="0" w:color="auto"/>
              <w:bottom w:val="none" w:sz="0" w:space="0" w:color="auto"/>
            </w:tcBorders>
          </w:tcPr>
          <w:p w14:paraId="6FEBD771" w14:textId="77777777" w:rsidR="00C62F38" w:rsidRPr="001D0CE2" w:rsidRDefault="00C62F38" w:rsidP="00660BF9">
            <w:pPr>
              <w:cnfStyle w:val="000000100000" w:firstRow="0" w:lastRow="0" w:firstColumn="0" w:lastColumn="0" w:oddVBand="0" w:evenVBand="0" w:oddHBand="1" w:evenHBand="0" w:firstRowFirstColumn="0" w:firstRowLastColumn="0" w:lastRowFirstColumn="0" w:lastRowLastColumn="0"/>
              <w:rPr>
                <w:b/>
              </w:rPr>
            </w:pPr>
            <w:r w:rsidRPr="00201611">
              <w:rPr>
                <w:b/>
              </w:rPr>
              <w:t>Is this function related to 3DEXPERIENCE 3DSpace Baseline Behavior?</w:t>
            </w:r>
          </w:p>
        </w:tc>
        <w:tc>
          <w:tcPr>
            <w:tcW w:w="2303" w:type="pct"/>
            <w:tcBorders>
              <w:top w:val="none" w:sz="0" w:space="0" w:color="auto"/>
              <w:bottom w:val="none" w:sz="0" w:space="0" w:color="auto"/>
              <w:right w:val="none" w:sz="0" w:space="0" w:color="auto"/>
            </w:tcBorders>
          </w:tcPr>
          <w:p w14:paraId="45B4F8B8" w14:textId="008C0C87" w:rsidR="00C62F38" w:rsidRPr="00814778" w:rsidRDefault="008B41A2" w:rsidP="001E5378">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Related"/>
                <w:tag w:val="3DSpace_baseline_Related"/>
                <w:id w:val="693348018"/>
                <w:placeholder>
                  <w:docPart w:val="FC9069136D304E32AA6C544231F55195"/>
                </w:placeholder>
                <w:dropDownList>
                  <w:listItem w:value="Choose an item."/>
                  <w:listItem w:displayText="Yes" w:value="Yes"/>
                  <w:listItem w:displayText="No" w:value="No"/>
                </w:dropDownList>
              </w:sdtPr>
              <w:sdtEndPr>
                <w:rPr>
                  <w:iCs w:val="0"/>
                </w:rPr>
              </w:sdtEndPr>
              <w:sdtContent>
                <w:r w:rsidR="001B1473">
                  <w:rPr>
                    <w:i/>
                    <w:iCs/>
                  </w:rPr>
                  <w:t>No</w:t>
                </w:r>
              </w:sdtContent>
            </w:sdt>
          </w:p>
        </w:tc>
      </w:tr>
    </w:tbl>
    <w:p w14:paraId="58B0AC5D" w14:textId="77777777" w:rsidR="00451BE1" w:rsidRDefault="0036716C" w:rsidP="00F108EE">
      <w:pPr>
        <w:jc w:val="both"/>
      </w:pPr>
      <w:r>
        <w:rPr>
          <w:noProof/>
        </w:rPr>
        <w:drawing>
          <wp:inline distT="0" distB="0" distL="0" distR="0" wp14:anchorId="0577BFD7" wp14:editId="5E0756BF">
            <wp:extent cx="449821" cy="13716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rsidRPr="00451BE1">
        <w:t xml:space="preserve"> If yes, you must complete</w:t>
      </w:r>
      <w:r w:rsidR="00451BE1" w:rsidRPr="008D5839">
        <w:rPr>
          <w:color w:val="005386"/>
        </w:rPr>
        <w:t xml:space="preserve"> </w:t>
      </w:r>
      <w:r w:rsidR="00451BE1" w:rsidRPr="00451BE1">
        <w:t xml:space="preserve">the </w:t>
      </w:r>
      <w:hyperlink w:anchor="Three_DSpace_Baseline_support" w:history="1">
        <w:r w:rsidR="00451BE1" w:rsidRPr="00451BE1">
          <w:rPr>
            <w:rStyle w:val="Hyperlink"/>
          </w:rPr>
          <w:t>dedicated sub-section</w:t>
        </w:r>
      </w:hyperlink>
      <w:r w:rsidR="00451BE1" w:rsidRPr="00451BE1">
        <w:t>.</w:t>
      </w:r>
    </w:p>
    <w:p w14:paraId="0CD15151" w14:textId="77777777" w:rsidR="00F108EE" w:rsidRPr="00451BE1" w:rsidRDefault="00F108EE" w:rsidP="00F108EE">
      <w:pPr>
        <w:jc w:val="both"/>
      </w:pPr>
    </w:p>
    <w:p w14:paraId="5529489F" w14:textId="77777777" w:rsidR="00666931" w:rsidRDefault="001D0415" w:rsidP="00666931">
      <w:pPr>
        <w:pStyle w:val="3DS2Title1"/>
      </w:pPr>
      <w:bookmarkStart w:id="98" w:name="_Toc492890885"/>
      <w:bookmarkStart w:id="99" w:name="_Toc492890915"/>
      <w:bookmarkStart w:id="100" w:name="_Toc494182291"/>
      <w:bookmarkStart w:id="101" w:name="_Toc527023817"/>
      <w:bookmarkStart w:id="102" w:name="_Toc175735802"/>
      <w:r w:rsidRPr="001A6427">
        <w:t>Customization by end user or administrator</w:t>
      </w:r>
      <w:bookmarkEnd w:id="98"/>
      <w:bookmarkEnd w:id="99"/>
      <w:bookmarkEnd w:id="100"/>
      <w:bookmarkEnd w:id="101"/>
      <w:bookmarkEnd w:id="102"/>
    </w:p>
    <w:p w14:paraId="2BD3DE72" w14:textId="5D2435B8" w:rsidR="00F55D5C" w:rsidRPr="00666931" w:rsidRDefault="00F55D5C" w:rsidP="00646AC1">
      <w:pPr>
        <w:jc w:val="both"/>
      </w:pPr>
      <w:r>
        <w:t xml:space="preserve"> </w:t>
      </w:r>
      <w:r w:rsidR="001B1473">
        <w:t>N/A</w:t>
      </w:r>
      <w:r w:rsidRPr="00F55D5C">
        <w:rPr>
          <w:rStyle w:val="HiddenTextChar"/>
        </w:rPr>
        <w:t>Describe any custom functionality that will accommodate a specific customer or User Role Profile. How does the user or administrator change the way the functionality behaves? Explain who can make changes and how they will do so. If this function makes customization available through a user interface check, a profile check, or a similar mechanism, describes this here or in the External View section</w:t>
      </w:r>
      <w:r>
        <w:rPr>
          <w:rStyle w:val="HiddenTextChar"/>
        </w:rPr>
        <w:t>.</w:t>
      </w:r>
    </w:p>
    <w:p w14:paraId="7A09775A" w14:textId="77777777" w:rsidR="00CF675F" w:rsidRDefault="001D0415" w:rsidP="00EE5A6B">
      <w:pPr>
        <w:pStyle w:val="3DS2Title1"/>
      </w:pPr>
      <w:bookmarkStart w:id="103" w:name="_Toc492890886"/>
      <w:bookmarkStart w:id="104" w:name="_Toc492890916"/>
      <w:bookmarkStart w:id="105" w:name="_Toc494182292"/>
      <w:bookmarkStart w:id="106" w:name="_Toc527023818"/>
      <w:bookmarkStart w:id="107" w:name="_Toc175735803"/>
      <w:r w:rsidRPr="001D0CE2">
        <w:t xml:space="preserve">Programming </w:t>
      </w:r>
      <w:r w:rsidR="009C7806">
        <w:t>i</w:t>
      </w:r>
      <w:r w:rsidRPr="001D0CE2">
        <w:t>nterface</w:t>
      </w:r>
      <w:bookmarkEnd w:id="103"/>
      <w:bookmarkEnd w:id="104"/>
      <w:bookmarkEnd w:id="105"/>
      <w:bookmarkEnd w:id="106"/>
      <w:bookmarkEnd w:id="107"/>
    </w:p>
    <w:p w14:paraId="5834C3E3" w14:textId="078EA865" w:rsidR="00DC3780" w:rsidRPr="00DC3780" w:rsidRDefault="001B1473" w:rsidP="00DC3780">
      <w:r>
        <w:t>N/A</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D1522E" w:rsidRPr="001D0CE2" w14:paraId="00F4A675" w14:textId="77777777" w:rsidTr="00451B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7B4BAF9B" w14:textId="77777777" w:rsidR="00D1522E" w:rsidRPr="001D0CE2" w:rsidRDefault="00D1522E" w:rsidP="00D1522E">
            <w:pPr>
              <w:jc w:val="center"/>
            </w:pPr>
            <w:r>
              <w:rPr>
                <w:noProof/>
              </w:rPr>
              <mc:AlternateContent>
                <mc:Choice Requires="wps">
                  <w:drawing>
                    <wp:inline distT="0" distB="0" distL="0" distR="0" wp14:anchorId="5A97CDB4" wp14:editId="0CBB56F3">
                      <wp:extent cx="270710" cy="274320"/>
                      <wp:effectExtent l="19050" t="19050" r="15240" b="30480"/>
                      <wp:docPr id="25" name="Oval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181E0E00"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5A97CDB4" id="Oval 25" o:spid="_x0000_s1036"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" fillcolor="#0077c8 [3209]" strokecolor="white [3212]" strokeweight="1.5pt">
                      <v:path arrowok="t"/>
                      <o:lock v:ext="edit" aspectratio="t"/>
                      <v:textbox inset="0,0,0,0">
                        <w:txbxContent>
                          <w:p w14:paraId="181E0E00"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7" w:type="pct"/>
            <w:shd w:val="clear" w:color="auto" w:fill="003F66"/>
          </w:tcPr>
          <w:p w14:paraId="219CCCD7" w14:textId="77777777" w:rsidR="00D1522E" w:rsidRPr="001D0CE2" w:rsidRDefault="00D1522E"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7" w:type="pct"/>
            <w:shd w:val="clear" w:color="auto" w:fill="003F66"/>
          </w:tcPr>
          <w:p w14:paraId="176B0D94" w14:textId="77777777" w:rsidR="00D1522E" w:rsidRPr="001D0CE2" w:rsidRDefault="00D1522E"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D1522E" w:rsidRPr="001D0CE2" w14:paraId="42F61AAD" w14:textId="77777777" w:rsidTr="00451B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44A2991D" w14:textId="77777777" w:rsidR="00D1522E" w:rsidRPr="00BB693E" w:rsidRDefault="00D1522E" w:rsidP="00660BF9">
            <w:pPr>
              <w:rPr>
                <w:b w:val="0"/>
              </w:rPr>
            </w:pPr>
          </w:p>
        </w:tc>
        <w:tc>
          <w:tcPr>
            <w:tcW w:w="2307" w:type="pct"/>
            <w:tcBorders>
              <w:top w:val="none" w:sz="0" w:space="0" w:color="auto"/>
              <w:bottom w:val="none" w:sz="0" w:space="0" w:color="auto"/>
            </w:tcBorders>
          </w:tcPr>
          <w:p w14:paraId="2CD8D9BC" w14:textId="77777777" w:rsidR="00D1522E" w:rsidRPr="001D0CE2" w:rsidRDefault="00D1522E" w:rsidP="00660BF9">
            <w:pPr>
              <w:cnfStyle w:val="000000100000" w:firstRow="0" w:lastRow="0" w:firstColumn="0" w:lastColumn="0" w:oddVBand="0" w:evenVBand="0" w:oddHBand="1" w:evenHBand="0" w:firstRowFirstColumn="0" w:firstRowLastColumn="0" w:lastRowFirstColumn="0" w:lastRowLastColumn="0"/>
              <w:rPr>
                <w:b/>
              </w:rPr>
            </w:pPr>
            <w:r w:rsidRPr="00BB693E">
              <w:rPr>
                <w:b/>
              </w:rPr>
              <w:t>Does this function provide APIs to clients?</w:t>
            </w:r>
          </w:p>
        </w:tc>
        <w:tc>
          <w:tcPr>
            <w:tcW w:w="2307" w:type="pct"/>
            <w:tcBorders>
              <w:top w:val="none" w:sz="0" w:space="0" w:color="auto"/>
              <w:bottom w:val="none" w:sz="0" w:space="0" w:color="auto"/>
              <w:right w:val="none" w:sz="0" w:space="0" w:color="auto"/>
            </w:tcBorders>
          </w:tcPr>
          <w:p w14:paraId="1625CB54" w14:textId="303CFAF0" w:rsidR="00D1522E" w:rsidRPr="00814778" w:rsidRDefault="008B41A2" w:rsidP="004810BE">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Is your function a Programming Interface"/>
                <w:tag w:val="Is_your_function_a_Programming_Interface"/>
                <w:id w:val="1136225841"/>
                <w:placeholder>
                  <w:docPart w:val="E1C35ABDEA1D4A10A3EFCD3A1BA742F7"/>
                </w:placeholder>
                <w:dropDownList>
                  <w:listItem w:value="Choose an item."/>
                  <w:listItem w:displayText="Yes" w:value="Yes"/>
                  <w:listItem w:displayText="No" w:value="No"/>
                </w:dropDownList>
              </w:sdtPr>
              <w:sdtEndPr>
                <w:rPr>
                  <w:iCs w:val="0"/>
                </w:rPr>
              </w:sdtEndPr>
              <w:sdtContent>
                <w:r w:rsidR="001B1473">
                  <w:rPr>
                    <w:i/>
                    <w:iCs/>
                  </w:rPr>
                  <w:t>No</w:t>
                </w:r>
              </w:sdtContent>
            </w:sdt>
          </w:p>
        </w:tc>
      </w:tr>
    </w:tbl>
    <w:p w14:paraId="6210C080" w14:textId="2E73A580" w:rsidR="00F108EE" w:rsidRPr="001B1473" w:rsidRDefault="0036716C" w:rsidP="00451BE1">
      <w:pPr>
        <w:jc w:val="both"/>
      </w:pPr>
      <w:r>
        <w:rPr>
          <w:noProof/>
        </w:rPr>
        <w:drawing>
          <wp:inline distT="0" distB="0" distL="0" distR="0" wp14:anchorId="0A03529E" wp14:editId="3C851C90">
            <wp:extent cx="449821" cy="13716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59A59DBF" wp14:editId="41A195A2">
            <wp:extent cx="466364" cy="137160"/>
            <wp:effectExtent l="0" t="0" r="0" b="0"/>
            <wp:docPr id="1599288134" name="Picture 159928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880976" w:rsidRPr="008D5839">
        <w:t>If y</w:t>
      </w:r>
      <w:r w:rsidR="00E7104C">
        <w:t>es</w:t>
      </w:r>
      <w:r w:rsidR="00880976" w:rsidRPr="008D5839">
        <w:t xml:space="preserve">, ensure the corresponding information </w:t>
      </w:r>
      <w:r w:rsidR="00B312DD" w:rsidRPr="008D5839">
        <w:t>“</w:t>
      </w:r>
      <w:r w:rsidR="00D0432E" w:rsidRPr="008D5839">
        <w:t xml:space="preserve">CAA Exposition” </w:t>
      </w:r>
      <w:r w:rsidR="00880976" w:rsidRPr="008D5839">
        <w:t xml:space="preserve">is </w:t>
      </w:r>
      <w:r w:rsidR="00C36759" w:rsidRPr="008D5839">
        <w:t xml:space="preserve">also </w:t>
      </w:r>
      <w:r w:rsidR="00880976" w:rsidRPr="008D5839">
        <w:t xml:space="preserve">set for the function in </w:t>
      </w:r>
      <w:proofErr w:type="spellStart"/>
      <w:r w:rsidR="00880976" w:rsidRPr="008D5839">
        <w:t>DSxRD</w:t>
      </w:r>
      <w:proofErr w:type="spellEnd"/>
      <w:r w:rsidR="00880976" w:rsidRPr="008D5839">
        <w:t xml:space="preserve"> Authoring</w:t>
      </w:r>
      <w:r w:rsidR="00D0432E" w:rsidRPr="008D5839">
        <w:t>.</w:t>
      </w:r>
    </w:p>
    <w:p w14:paraId="37B5C87D" w14:textId="77777777" w:rsidR="008E7511" w:rsidRDefault="001D0415" w:rsidP="008E7511">
      <w:pPr>
        <w:pStyle w:val="3DS2Title2"/>
      </w:pPr>
      <w:bookmarkStart w:id="108" w:name="_Toc492890917"/>
      <w:bookmarkStart w:id="109" w:name="_Toc494182293"/>
      <w:r w:rsidRPr="001D0CE2">
        <w:t>Detailed API description</w:t>
      </w:r>
      <w:bookmarkEnd w:id="108"/>
      <w:bookmarkEnd w:id="109"/>
      <w:r w:rsidR="00701DD8">
        <w:t xml:space="preserve"> (if relevant)</w:t>
      </w:r>
      <w:bookmarkStart w:id="110" w:name="_Toc492890918"/>
      <w:bookmarkStart w:id="111" w:name="_Toc494182294"/>
    </w:p>
    <w:p w14:paraId="53D94305" w14:textId="3568396E" w:rsidR="00F55D5C" w:rsidRPr="008E7511" w:rsidRDefault="00F55D5C" w:rsidP="00646AC1">
      <w:pPr>
        <w:jc w:val="both"/>
      </w:pPr>
      <w:r>
        <w:t xml:space="preserve"> </w:t>
      </w:r>
      <w:r w:rsidR="001B1473">
        <w:t>N/A</w:t>
      </w:r>
      <w:r w:rsidR="00937292" w:rsidRPr="00937292">
        <w:rPr>
          <w:rStyle w:val="HiddenTextChar"/>
        </w:rPr>
        <w:t xml:space="preserve">For help on this topic, refer to the </w:t>
      </w:r>
      <w:hyperlink r:id="rId38" w:history="1">
        <w:r w:rsidR="00937292" w:rsidRPr="00A24509">
          <w:rPr>
            <w:rStyle w:val="Hyperlink"/>
            <w:i/>
            <w:vanish/>
            <w:color w:val="3366FF"/>
            <w:sz w:val="20"/>
          </w:rPr>
          <w:t>PES Authoring Best Practices</w:t>
        </w:r>
      </w:hyperlink>
      <w:r w:rsidR="00937292" w:rsidRPr="00937292">
        <w:rPr>
          <w:rStyle w:val="HiddenTextChar"/>
        </w:rPr>
        <w:t xml:space="preserve"> section “What about API”</w:t>
      </w:r>
      <w:r>
        <w:rPr>
          <w:rStyle w:val="HiddenTextChar"/>
        </w:rPr>
        <w:t>.</w:t>
      </w:r>
    </w:p>
    <w:p w14:paraId="50ECE7F7" w14:textId="77777777" w:rsidR="004848BA" w:rsidRDefault="001D0415" w:rsidP="004848BA">
      <w:pPr>
        <w:pStyle w:val="3DS2Title2"/>
      </w:pPr>
      <w:r w:rsidRPr="001D0CE2">
        <w:t>Automation for command journaling</w:t>
      </w:r>
      <w:bookmarkEnd w:id="110"/>
      <w:bookmarkEnd w:id="111"/>
      <w:r w:rsidR="00701DD8">
        <w:t xml:space="preserve"> (if relevant)</w:t>
      </w:r>
    </w:p>
    <w:p w14:paraId="2B8BBDB5" w14:textId="4DE3691A" w:rsidR="00366256" w:rsidRDefault="00937292" w:rsidP="00087150">
      <w:pPr>
        <w:jc w:val="both"/>
        <w:rPr>
          <w:rFonts w:eastAsiaTheme="majorEastAsia" w:cs="Arial"/>
          <w:bCs/>
          <w:sz w:val="48"/>
          <w:szCs w:val="48"/>
        </w:rPr>
      </w:pPr>
      <w:r>
        <w:t xml:space="preserve"> </w:t>
      </w:r>
      <w:r w:rsidR="001B1473">
        <w:t>N/A</w:t>
      </w:r>
      <w:r w:rsidRPr="00937292">
        <w:rPr>
          <w:rStyle w:val="HiddenTextChar"/>
        </w:rPr>
        <w:t>Specify here whether new commands created by this function (if any) will be exposed for automation and for availability in journaling</w:t>
      </w:r>
      <w:r>
        <w:rPr>
          <w:rStyle w:val="HiddenTextChar"/>
        </w:rPr>
        <w:t>.</w:t>
      </w:r>
    </w:p>
    <w:p w14:paraId="2AF98D77" w14:textId="77777777" w:rsidR="00366256" w:rsidRDefault="00366256" w:rsidP="00F72402">
      <w:pPr>
        <w:pStyle w:val="PartTitle"/>
      </w:pPr>
      <w:bookmarkStart w:id="112" w:name="_Toc175735804"/>
      <w:r w:rsidRPr="001D0CE2">
        <w:lastRenderedPageBreak/>
        <w:t>Quality of services</w:t>
      </w:r>
      <w:bookmarkEnd w:id="112"/>
    </w:p>
    <w:p w14:paraId="42B4D75C" w14:textId="77777777" w:rsidR="00366256" w:rsidRPr="001D0CE2" w:rsidRDefault="00E53C38" w:rsidP="009E369F">
      <w:pPr>
        <w:pStyle w:val="HiddenText"/>
      </w:pPr>
      <w:r>
        <w:t>Specify</w:t>
      </w:r>
      <w:r w:rsidR="00366256">
        <w:t xml:space="preserve"> the</w:t>
      </w:r>
      <w:r w:rsidR="00366256" w:rsidRPr="001D0CE2">
        <w:t xml:space="preserve"> “nonfunctional” qualit</w:t>
      </w:r>
      <w:r w:rsidR="00C719AC">
        <w:t>ies</w:t>
      </w:r>
      <w:r w:rsidR="00366256" w:rsidRPr="001D0CE2">
        <w:t xml:space="preserve"> of service (performance, capacity, scalability, ) and security controls (Confidentiality, Integrity, Availability...) related to the requested functionality.</w:t>
      </w:r>
    </w:p>
    <w:p w14:paraId="2EB6C90D" w14:textId="77777777" w:rsidR="001D0415" w:rsidRPr="001D0CE2" w:rsidRDefault="001D0415" w:rsidP="00EE5A6B">
      <w:pPr>
        <w:pStyle w:val="3DS2Title1"/>
      </w:pPr>
      <w:bookmarkStart w:id="113" w:name="_Toc492890887"/>
      <w:bookmarkStart w:id="114" w:name="_Toc492890919"/>
      <w:bookmarkStart w:id="115" w:name="_Toc494182295"/>
      <w:bookmarkStart w:id="116" w:name="_Toc527023819"/>
      <w:bookmarkStart w:id="117" w:name="_Toc175735805"/>
      <w:r w:rsidRPr="001D0CE2">
        <w:t xml:space="preserve">Performance, </w:t>
      </w:r>
      <w:r w:rsidR="009C7806">
        <w:t>c</w:t>
      </w:r>
      <w:r w:rsidRPr="001D0CE2">
        <w:t xml:space="preserve">apacity and </w:t>
      </w:r>
      <w:r w:rsidR="009C7806">
        <w:t>s</w:t>
      </w:r>
      <w:r w:rsidR="001F1BF5">
        <w:t>c</w:t>
      </w:r>
      <w:r w:rsidRPr="001D0CE2">
        <w:t>alability (PCS)</w:t>
      </w:r>
      <w:bookmarkEnd w:id="113"/>
      <w:bookmarkEnd w:id="114"/>
      <w:bookmarkEnd w:id="115"/>
      <w:bookmarkEnd w:id="116"/>
      <w:bookmarkEnd w:id="117"/>
    </w:p>
    <w:p w14:paraId="354BCF64" w14:textId="77777777" w:rsidR="00874977" w:rsidRDefault="00E53C38" w:rsidP="00646AC1">
      <w:pPr>
        <w:jc w:val="both"/>
      </w:pPr>
      <w:r w:rsidRPr="00BD1169">
        <w:t>E</w:t>
      </w:r>
      <w:r w:rsidR="00366256" w:rsidRPr="00BD1169">
        <w:t xml:space="preserve">valuate and specify the </w:t>
      </w:r>
      <w:r w:rsidR="00874977" w:rsidRPr="00BD1169">
        <w:t>PCS objectives</w:t>
      </w:r>
      <w:r w:rsidR="00366256" w:rsidRPr="00BD1169">
        <w:t xml:space="preserve"> for industrial usage of this function</w:t>
      </w:r>
      <w:r w:rsidR="00874977" w:rsidRPr="00874977">
        <w:rPr>
          <w:rStyle w:val="HiddenTextChar"/>
        </w:rPr>
        <w:t>.</w:t>
      </w:r>
      <w:r w:rsidR="00D357FD">
        <w:rPr>
          <w:rStyle w:val="HiddenTextChar"/>
          <w:noProof/>
        </w:rPr>
        <w:drawing>
          <wp:inline distT="0" distB="0" distL="0" distR="0" wp14:anchorId="6EF63B3F" wp14:editId="774BC017">
            <wp:extent cx="182880" cy="1828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pic:spPr>
                </pic:pic>
              </a:graphicData>
            </a:graphic>
          </wp:inline>
        </w:drawing>
      </w:r>
      <w:r w:rsidR="00671659">
        <w:rPr>
          <w:rStyle w:val="HiddenTextChar"/>
        </w:rPr>
        <w:t xml:space="preserve"> </w:t>
      </w:r>
      <w:r w:rsidR="00646AC1">
        <w:rPr>
          <w:rStyle w:val="HiddenTextChar"/>
        </w:rPr>
        <w:t>For more information on</w:t>
      </w:r>
      <w:r w:rsidR="00874977" w:rsidRPr="00BD1169">
        <w:rPr>
          <w:rStyle w:val="HiddenTextChar"/>
        </w:rPr>
        <w:t xml:space="preserve"> this topic, refer to </w:t>
      </w:r>
      <w:r w:rsidR="001A32E9" w:rsidRPr="00BD1169">
        <w:rPr>
          <w:rStyle w:val="HiddenTextChar"/>
        </w:rPr>
        <w:t xml:space="preserve">the </w:t>
      </w:r>
      <w:r w:rsidR="00874977" w:rsidRPr="00BD1169">
        <w:rPr>
          <w:rStyle w:val="HiddenTextChar"/>
        </w:rPr>
        <w:t>“</w:t>
      </w:r>
      <w:r w:rsidR="00671659" w:rsidRPr="00BD1169">
        <w:rPr>
          <w:rStyle w:val="HiddenTextChar"/>
        </w:rPr>
        <w:t>What About Performance, Capacity and Scalability (PCS)</w:t>
      </w:r>
      <w:r w:rsidR="00874977" w:rsidRPr="00BD1169">
        <w:rPr>
          <w:rStyle w:val="HiddenTextChar"/>
        </w:rPr>
        <w:t xml:space="preserve">” </w:t>
      </w:r>
      <w:r w:rsidR="001A32E9" w:rsidRPr="00BD1169">
        <w:rPr>
          <w:rStyle w:val="HiddenTextChar"/>
        </w:rPr>
        <w:t>section of</w:t>
      </w:r>
      <w:r w:rsidR="00874977" w:rsidRPr="00BD1169">
        <w:rPr>
          <w:rStyle w:val="HiddenTextChar"/>
        </w:rPr>
        <w:t xml:space="preserve"> </w:t>
      </w:r>
      <w:hyperlink r:id="rId40" w:history="1">
        <w:r w:rsidR="00874977" w:rsidRPr="00D357FD">
          <w:rPr>
            <w:rStyle w:val="HiddenTextChar"/>
            <w:color w:val="3366FF"/>
          </w:rPr>
          <w:t>PES Authoring Best Practices</w:t>
        </w:r>
        <w:r w:rsidR="00874977" w:rsidRPr="00BD1169">
          <w:rPr>
            <w:rStyle w:val="HiddenTextChar"/>
          </w:rPr>
          <w:t>.</w:t>
        </w:r>
      </w:hyperlink>
    </w:p>
    <w:p w14:paraId="385FF6BC" w14:textId="77777777" w:rsidR="001D0415" w:rsidRDefault="001D0415" w:rsidP="00366256">
      <w:r w:rsidRPr="001D0CE2">
        <w:t>Definitions:</w:t>
      </w:r>
    </w:p>
    <w:p w14:paraId="5489681B" w14:textId="77777777" w:rsidR="001D0415" w:rsidRPr="001D0CE2" w:rsidRDefault="001D0415" w:rsidP="009C7806">
      <w:pPr>
        <w:ind w:left="708"/>
      </w:pPr>
      <w:r w:rsidRPr="001D0CE2">
        <w:rPr>
          <w:b/>
        </w:rPr>
        <w:t>Performance</w:t>
      </w:r>
      <w:r w:rsidRPr="001D0CE2">
        <w:t xml:space="preserve"> - </w:t>
      </w:r>
      <w:r w:rsidR="002B0C86">
        <w:t>T</w:t>
      </w:r>
      <w:r w:rsidRPr="001D0CE2">
        <w:t>ime and system resources required to complete a set of scenarios</w:t>
      </w:r>
    </w:p>
    <w:p w14:paraId="366BBD89" w14:textId="77777777" w:rsidR="001D0415" w:rsidRPr="001D0CE2" w:rsidRDefault="001D0415" w:rsidP="009C7806">
      <w:pPr>
        <w:ind w:left="708"/>
      </w:pPr>
      <w:r w:rsidRPr="001D0CE2">
        <w:rPr>
          <w:b/>
        </w:rPr>
        <w:t>Capacity</w:t>
      </w:r>
      <w:r w:rsidRPr="001D0CE2">
        <w:t xml:space="preserve"> - </w:t>
      </w:r>
      <w:r w:rsidR="002B0C86">
        <w:t>N</w:t>
      </w:r>
      <w:r w:rsidRPr="001D0CE2">
        <w:t>umber of concurrent users supported by a given hardware configuration</w:t>
      </w:r>
    </w:p>
    <w:p w14:paraId="5E52EF8F" w14:textId="77777777" w:rsidR="001D0415" w:rsidRPr="001D0CE2" w:rsidRDefault="001D0415" w:rsidP="009C7806">
      <w:pPr>
        <w:ind w:left="708"/>
      </w:pPr>
      <w:r w:rsidRPr="001D0CE2">
        <w:rPr>
          <w:b/>
        </w:rPr>
        <w:t>Scalability</w:t>
      </w:r>
      <w:r w:rsidRPr="001D0CE2">
        <w:t xml:space="preserve"> - </w:t>
      </w:r>
      <w:r w:rsidR="002B0C86">
        <w:t>A</w:t>
      </w:r>
      <w:r w:rsidRPr="001D0CE2">
        <w:t>bility to add proportional amounts of workload and resources while maintaining performance</w:t>
      </w:r>
    </w:p>
    <w:p w14:paraId="2EBD2308" w14:textId="77777777" w:rsidR="001D0415" w:rsidRPr="00B1482F" w:rsidRDefault="001D0415" w:rsidP="00EE5A6B">
      <w:pPr>
        <w:pStyle w:val="3DS2Title2"/>
      </w:pPr>
      <w:r w:rsidRPr="00B1482F">
        <w:t>Performance</w:t>
      </w:r>
      <w:r w:rsidR="00B359BD">
        <w:t xml:space="preserve"> o</w:t>
      </w:r>
      <w:r w:rsidR="001A32E9">
        <w:t>bjectives</w:t>
      </w:r>
    </w:p>
    <w:p w14:paraId="28F5BAD5" w14:textId="62FDE811" w:rsidR="001D0415" w:rsidRPr="00A1335E" w:rsidRDefault="0082582B" w:rsidP="0082582B">
      <w:pPr>
        <w:ind w:left="1152"/>
        <w:rPr>
          <w:rFonts w:asciiTheme="minorHAnsi" w:hAnsiTheme="minorHAnsi" w:cstheme="minorHAnsi"/>
          <w:sz w:val="24"/>
          <w:szCs w:val="24"/>
        </w:rPr>
      </w:pPr>
      <w:r w:rsidRPr="00A1335E">
        <w:rPr>
          <w:rFonts w:asciiTheme="minorHAnsi" w:hAnsiTheme="minorHAnsi" w:cstheme="minorHAnsi"/>
          <w:sz w:val="24"/>
          <w:szCs w:val="24"/>
        </w:rPr>
        <w:t>To measure the performance difference in time taken to export and split export classification data with classified objects/assemblies.</w:t>
      </w:r>
    </w:p>
    <w:p w14:paraId="760D3772" w14:textId="77777777" w:rsidR="001D0415" w:rsidRPr="00B1482F" w:rsidRDefault="001D0415" w:rsidP="00EE5A6B">
      <w:pPr>
        <w:pStyle w:val="3DS2Title2"/>
      </w:pPr>
      <w:r w:rsidRPr="00B1482F">
        <w:t>Capacity</w:t>
      </w:r>
      <w:r w:rsidR="00B359BD">
        <w:t xml:space="preserve"> o</w:t>
      </w:r>
      <w:r w:rsidR="001A32E9">
        <w:t>bjectives</w:t>
      </w:r>
    </w:p>
    <w:p w14:paraId="741507D9" w14:textId="13F65DC9" w:rsidR="001D0415" w:rsidRPr="00A1335E" w:rsidRDefault="0082582B" w:rsidP="0082582B">
      <w:pPr>
        <w:ind w:left="1152"/>
        <w:rPr>
          <w:rFonts w:asciiTheme="minorHAnsi" w:hAnsiTheme="minorHAnsi" w:cstheme="minorHAnsi"/>
          <w:sz w:val="24"/>
          <w:szCs w:val="24"/>
        </w:rPr>
      </w:pPr>
      <w:r w:rsidRPr="00A1335E">
        <w:rPr>
          <w:rFonts w:asciiTheme="minorHAnsi" w:hAnsiTheme="minorHAnsi" w:cstheme="minorHAnsi"/>
          <w:sz w:val="24"/>
          <w:szCs w:val="24"/>
        </w:rPr>
        <w:t>N/A</w:t>
      </w:r>
    </w:p>
    <w:p w14:paraId="65DAFE59" w14:textId="77777777" w:rsidR="001D0415" w:rsidRDefault="001D0415" w:rsidP="00EE5A6B">
      <w:pPr>
        <w:pStyle w:val="3DS2Title2"/>
      </w:pPr>
      <w:r w:rsidRPr="00B1482F">
        <w:t>Scalability</w:t>
      </w:r>
      <w:r w:rsidR="00B359BD">
        <w:t xml:space="preserve"> o</w:t>
      </w:r>
      <w:r w:rsidR="001A32E9">
        <w:t>bjectives</w:t>
      </w:r>
    </w:p>
    <w:p w14:paraId="1D5C998A" w14:textId="411C9657" w:rsidR="00E56F7D" w:rsidRPr="00A1335E" w:rsidRDefault="0082582B" w:rsidP="0082582B">
      <w:pPr>
        <w:ind w:left="1152"/>
        <w:rPr>
          <w:rFonts w:asciiTheme="minorHAnsi" w:hAnsiTheme="minorHAnsi" w:cstheme="minorHAnsi"/>
          <w:sz w:val="24"/>
          <w:szCs w:val="24"/>
        </w:rPr>
      </w:pPr>
      <w:r w:rsidRPr="00A1335E">
        <w:rPr>
          <w:rFonts w:asciiTheme="minorHAnsi" w:hAnsiTheme="minorHAnsi" w:cstheme="minorHAnsi"/>
          <w:sz w:val="24"/>
          <w:szCs w:val="24"/>
        </w:rPr>
        <w:t>N/A</w:t>
      </w:r>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8536D4" w:rsidRPr="001D0CE2" w14:paraId="006992CA"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val="restart"/>
            <w:shd w:val="clear" w:color="auto" w:fill="003F66"/>
            <w:vAlign w:val="center"/>
          </w:tcPr>
          <w:p w14:paraId="047B0A9E" w14:textId="77777777" w:rsidR="008536D4" w:rsidRPr="001D0CE2" w:rsidRDefault="00D1522E" w:rsidP="00D1522E">
            <w:pPr>
              <w:jc w:val="center"/>
            </w:pPr>
            <w:r>
              <w:rPr>
                <w:noProof/>
              </w:rPr>
              <mc:AlternateContent>
                <mc:Choice Requires="wps">
                  <w:drawing>
                    <wp:inline distT="0" distB="0" distL="0" distR="0" wp14:anchorId="30153B40" wp14:editId="398EDAB2">
                      <wp:extent cx="270710" cy="274320"/>
                      <wp:effectExtent l="19050" t="19050" r="15240" b="30480"/>
                      <wp:docPr id="26" name="Oval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40C15AE"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0153B40" id="Oval 26" o:spid="_x0000_s1037"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Ok9YO9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640C15AE"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7" w:type="pct"/>
            <w:shd w:val="clear" w:color="auto" w:fill="003F66"/>
          </w:tcPr>
          <w:p w14:paraId="7F530DCF"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7" w:type="pct"/>
            <w:shd w:val="clear" w:color="auto" w:fill="003F66"/>
          </w:tcPr>
          <w:p w14:paraId="3045CA2B"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8536D4" w:rsidRPr="001D0CE2" w14:paraId="3FA4ADB6" w14:textId="77777777" w:rsidTr="00BA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 w:type="pct"/>
            <w:vMerge/>
            <w:tcBorders>
              <w:top w:val="none" w:sz="0" w:space="0" w:color="auto"/>
              <w:left w:val="none" w:sz="0" w:space="0" w:color="auto"/>
              <w:bottom w:val="none" w:sz="0" w:space="0" w:color="auto"/>
            </w:tcBorders>
          </w:tcPr>
          <w:p w14:paraId="6D310794" w14:textId="77777777" w:rsidR="008536D4" w:rsidRDefault="008536D4" w:rsidP="008536D4">
            <w:pPr>
              <w:rPr>
                <w:b w:val="0"/>
              </w:rPr>
            </w:pPr>
          </w:p>
        </w:tc>
        <w:tc>
          <w:tcPr>
            <w:tcW w:w="2307" w:type="pct"/>
            <w:tcBorders>
              <w:top w:val="none" w:sz="0" w:space="0" w:color="auto"/>
              <w:bottom w:val="none" w:sz="0" w:space="0" w:color="auto"/>
            </w:tcBorders>
          </w:tcPr>
          <w:p w14:paraId="0CFC9B73" w14:textId="77777777" w:rsidR="008536D4" w:rsidRPr="001D0CE2" w:rsidRDefault="008536D4" w:rsidP="008536D4">
            <w:pPr>
              <w:cnfStyle w:val="000000100000" w:firstRow="0" w:lastRow="0" w:firstColumn="0" w:lastColumn="0" w:oddVBand="0" w:evenVBand="0" w:oddHBand="1" w:evenHBand="0" w:firstRowFirstColumn="0" w:firstRowLastColumn="0" w:lastRowFirstColumn="0" w:lastRowLastColumn="0"/>
              <w:rPr>
                <w:b/>
              </w:rPr>
            </w:pPr>
            <w:r>
              <w:rPr>
                <w:b/>
              </w:rPr>
              <w:t xml:space="preserve">Are </w:t>
            </w:r>
            <w:r w:rsidRPr="00E56F7D">
              <w:rPr>
                <w:b/>
              </w:rPr>
              <w:t>PCS tests provided with the function?</w:t>
            </w:r>
            <w:r w:rsidRPr="001D0CE2">
              <w:rPr>
                <w:b/>
              </w:rPr>
              <w:t xml:space="preserve"> </w:t>
            </w:r>
          </w:p>
        </w:tc>
        <w:tc>
          <w:tcPr>
            <w:tcW w:w="2307" w:type="pct"/>
            <w:tcBorders>
              <w:top w:val="none" w:sz="0" w:space="0" w:color="auto"/>
              <w:bottom w:val="none" w:sz="0" w:space="0" w:color="auto"/>
              <w:right w:val="none" w:sz="0" w:space="0" w:color="auto"/>
            </w:tcBorders>
          </w:tcPr>
          <w:p w14:paraId="51E4552E" w14:textId="76EE76D0" w:rsidR="008536D4" w:rsidRPr="00937292" w:rsidRDefault="008B41A2" w:rsidP="004810BE">
            <w:pPr>
              <w:cnfStyle w:val="000000100000" w:firstRow="0" w:lastRow="0" w:firstColumn="0" w:lastColumn="0" w:oddVBand="0" w:evenVBand="0" w:oddHBand="1" w:evenHBand="0" w:firstRowFirstColumn="0" w:firstRowLastColumn="0" w:lastRowFirstColumn="0" w:lastRowLastColumn="0"/>
              <w:rPr>
                <w:rStyle w:val="Emphasis"/>
                <w:i w:val="0"/>
              </w:rPr>
            </w:pPr>
            <w:sdt>
              <w:sdtPr>
                <w:rPr>
                  <w:i/>
                  <w:iCs/>
                </w:rPr>
                <w:alias w:val="PCS_Acceptance_Test"/>
                <w:tag w:val="PCS_Acceptance_Test"/>
                <w:id w:val="1446569979"/>
                <w:placeholder>
                  <w:docPart w:val="25B09FAFBBEA49489C79E97900FBE39D"/>
                </w:placeholder>
                <w:dropDownList>
                  <w:listItem w:value="Choose an item."/>
                  <w:listItem w:displayText="Yes" w:value="Yes"/>
                  <w:listItem w:displayText="No" w:value="No"/>
                </w:dropDownList>
              </w:sdtPr>
              <w:sdtEndPr>
                <w:rPr>
                  <w:i w:val="0"/>
                  <w:iCs w:val="0"/>
                </w:rPr>
              </w:sdtEndPr>
              <w:sdtContent>
                <w:r w:rsidR="001B1473">
                  <w:rPr>
                    <w:i/>
                    <w:iCs/>
                  </w:rPr>
                  <w:t>Yes</w:t>
                </w:r>
              </w:sdtContent>
            </w:sdt>
          </w:p>
        </w:tc>
      </w:tr>
    </w:tbl>
    <w:p w14:paraId="2BA8FD74" w14:textId="77777777" w:rsidR="006579D1" w:rsidRDefault="00E56F7D" w:rsidP="00390810">
      <w:r>
        <w:t xml:space="preserve">If </w:t>
      </w:r>
      <w:r w:rsidR="00D62397">
        <w:t xml:space="preserve">yes, specify the tests </w:t>
      </w:r>
      <w:hyperlink w:anchor="PCS_AcceptanceTests" w:history="1">
        <w:r w:rsidR="00D62397" w:rsidRPr="00D62397">
          <w:rPr>
            <w:rStyle w:val="Hyperlink"/>
          </w:rPr>
          <w:t>in the dedicated section</w:t>
        </w:r>
      </w:hyperlink>
      <w:r w:rsidR="003406D0">
        <w:t>.</w:t>
      </w:r>
      <w:r w:rsidR="001F1BF5">
        <w:t xml:space="preserve"> </w:t>
      </w:r>
    </w:p>
    <w:p w14:paraId="0D1018EB" w14:textId="77777777" w:rsidR="006579D1" w:rsidRPr="008D5839" w:rsidRDefault="0036716C" w:rsidP="00451BE1">
      <w:pPr>
        <w:jc w:val="both"/>
      </w:pPr>
      <w:r>
        <w:rPr>
          <w:noProof/>
        </w:rPr>
        <w:drawing>
          <wp:inline distT="0" distB="0" distL="0" distR="0" wp14:anchorId="3868AD57" wp14:editId="22CEB1CF">
            <wp:extent cx="449821" cy="1371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noProof/>
        </w:rPr>
        <w:drawing>
          <wp:inline distT="0" distB="0" distL="0" distR="0" wp14:anchorId="6E880573" wp14:editId="7345EFE8">
            <wp:extent cx="466364" cy="137160"/>
            <wp:effectExtent l="0" t="0" r="0" b="0"/>
            <wp:docPr id="1599288133" name="Picture 159928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1F1BF5" w:rsidRPr="008D5839">
        <w:t>In this case, at least one task containing “PCS” has to be created in the function plan to ensure t</w:t>
      </w:r>
      <w:r w:rsidR="006579D1" w:rsidRPr="008D5839">
        <w:t xml:space="preserve">he tests defined to </w:t>
      </w:r>
      <w:r w:rsidR="006579D1" w:rsidRPr="001807C7">
        <w:t>measure</w:t>
      </w:r>
      <w:r w:rsidR="006579D1" w:rsidRPr="008D5839">
        <w:t xml:space="preserve"> the objectives will be run and assessed.</w:t>
      </w:r>
    </w:p>
    <w:p w14:paraId="26CB4C8E" w14:textId="3550EE6B" w:rsidR="006579D1" w:rsidRDefault="00D62397" w:rsidP="005C0E0D">
      <w:pPr>
        <w:jc w:val="both"/>
      </w:pPr>
      <w:r>
        <w:t xml:space="preserve">If </w:t>
      </w:r>
      <w:r w:rsidR="00E56F7D">
        <w:t>you answered “</w:t>
      </w:r>
      <w:r w:rsidR="00E7104C">
        <w:t>N</w:t>
      </w:r>
      <w:r w:rsidR="00E56F7D">
        <w:t>o”</w:t>
      </w:r>
      <w:r w:rsidR="00937292">
        <w:t>,</w:t>
      </w:r>
      <w:r w:rsidR="007B5291">
        <w:t xml:space="preserve"> </w:t>
      </w:r>
      <w:r w:rsidR="00E56F7D" w:rsidRPr="00301A6A">
        <w:t xml:space="preserve">explain </w:t>
      </w:r>
      <w:r w:rsidR="00701DD8">
        <w:t xml:space="preserve">why </w:t>
      </w:r>
      <w:r w:rsidR="00E56F7D" w:rsidRPr="00301A6A">
        <w:t>briefly:</w:t>
      </w:r>
      <w:bookmarkStart w:id="118" w:name="_Toc492890889"/>
      <w:bookmarkStart w:id="119" w:name="_Toc492890921"/>
      <w:bookmarkStart w:id="120" w:name="_Toc494182297"/>
      <w:bookmarkStart w:id="121" w:name="_Toc527023821"/>
    </w:p>
    <w:p w14:paraId="60449BDB" w14:textId="77777777" w:rsidR="001D0415" w:rsidRDefault="001D0415" w:rsidP="00EE5A6B">
      <w:pPr>
        <w:pStyle w:val="3DS2Title1"/>
      </w:pPr>
      <w:bookmarkStart w:id="122" w:name="_Toc175735806"/>
      <w:r w:rsidRPr="001D0CE2">
        <w:t xml:space="preserve">Security </w:t>
      </w:r>
      <w:r w:rsidR="009C7806">
        <w:t>c</w:t>
      </w:r>
      <w:r w:rsidRPr="001D0CE2">
        <w:t>ontrol</w:t>
      </w:r>
      <w:bookmarkEnd w:id="118"/>
      <w:bookmarkEnd w:id="119"/>
      <w:bookmarkEnd w:id="120"/>
      <w:bookmarkEnd w:id="121"/>
      <w:r w:rsidR="00B359BD">
        <w:t>s</w:t>
      </w:r>
      <w:bookmarkEnd w:id="122"/>
    </w:p>
    <w:p w14:paraId="431C0A35" w14:textId="77777777" w:rsidR="00366256" w:rsidRPr="001D0CE2" w:rsidRDefault="00540C8E" w:rsidP="009E369F">
      <w:pPr>
        <w:pStyle w:val="HiddenText"/>
      </w:pPr>
      <w:r w:rsidRPr="00DD6C21">
        <w:rPr>
          <w:noProof/>
        </w:rPr>
        <w:drawing>
          <wp:inline distT="0" distB="0" distL="0" distR="0" wp14:anchorId="5D117D1B" wp14:editId="02F96F52">
            <wp:extent cx="183712" cy="182880"/>
            <wp:effectExtent l="0" t="0" r="6985" b="7620"/>
            <wp:docPr id="12" name="Picture 12"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rotWithShape="1">
                    <a:blip r:embed="rId41" cstate="print">
                      <a:duotone>
                        <a:schemeClr val="accent3">
                          <a:shade val="45000"/>
                          <a:satMod val="135000"/>
                        </a:schemeClr>
                        <a:prstClr val="white"/>
                      </a:duotone>
                      <a:extLst>
                        <a:ext uri="{28A0092B-C50C-407E-A947-70E740481C1C}">
                          <a14:useLocalDpi xmlns:a14="http://schemas.microsoft.com/office/drawing/2010/main" val="0"/>
                        </a:ext>
                      </a:extLst>
                    </a:blip>
                    <a:srcRect l="5583" t="2091" r="2701" b="6607"/>
                    <a:stretch/>
                  </pic:blipFill>
                  <pic:spPr bwMode="auto">
                    <a:xfrm>
                      <a:off x="0" y="0"/>
                      <a:ext cx="183712" cy="182880"/>
                    </a:xfrm>
                    <a:prstGeom prst="rect">
                      <a:avLst/>
                    </a:prstGeom>
                    <a:noFill/>
                    <a:ln>
                      <a:noFill/>
                    </a:ln>
                    <a:extLst>
                      <a:ext uri="{53640926-AAD7-44D8-BBD7-CCE9431645EC}">
                        <a14:shadowObscured xmlns:a14="http://schemas.microsoft.com/office/drawing/2010/main"/>
                      </a:ext>
                    </a:extLst>
                  </pic:spPr>
                </pic:pic>
              </a:graphicData>
            </a:graphic>
          </wp:inline>
        </w:drawing>
      </w:r>
      <w:r w:rsidR="00EF6B81">
        <w:t xml:space="preserve"> </w:t>
      </w:r>
      <w:r w:rsidR="00366256" w:rsidRPr="001D0CE2">
        <w:t>For more information o</w:t>
      </w:r>
      <w:r w:rsidR="00D92A0B">
        <w:t>n</w:t>
      </w:r>
      <w:r w:rsidR="00366256" w:rsidRPr="001D0CE2">
        <w:t xml:space="preserve"> this topic, refer to </w:t>
      </w:r>
      <w:r w:rsidR="001A32E9">
        <w:t xml:space="preserve">the </w:t>
      </w:r>
      <w:r w:rsidR="00366256" w:rsidRPr="001D0CE2">
        <w:t>“</w:t>
      </w:r>
      <w:r w:rsidR="00366256">
        <w:t>What about: Security Control</w:t>
      </w:r>
      <w:r w:rsidR="00366256" w:rsidRPr="001D0CE2">
        <w:t xml:space="preserve">” </w:t>
      </w:r>
      <w:r w:rsidR="001A32E9">
        <w:t>section of</w:t>
      </w:r>
      <w:r w:rsidR="00366256" w:rsidRPr="001D0CE2">
        <w:t xml:space="preserve"> </w:t>
      </w:r>
      <w:hyperlink r:id="rId42" w:history="1">
        <w:r w:rsidR="00366256" w:rsidRPr="001D0CE2">
          <w:rPr>
            <w:rStyle w:val="Hyperlink"/>
            <w:color w:val="3366FF"/>
          </w:rPr>
          <w:t xml:space="preserve">PES Authoring Best </w:t>
        </w:r>
        <w:r w:rsidR="00366256" w:rsidRPr="00D357FD">
          <w:rPr>
            <w:rStyle w:val="Hyperlink"/>
            <w:color w:val="3366FF"/>
          </w:rPr>
          <w:t>Practices</w:t>
        </w:r>
        <w:r w:rsidR="00366256" w:rsidRPr="001D0CE2">
          <w:rPr>
            <w:rStyle w:val="Hyperlink"/>
            <w:color w:val="auto"/>
          </w:rPr>
          <w:t>.</w:t>
        </w:r>
      </w:hyperlink>
    </w:p>
    <w:tbl>
      <w:tblPr>
        <w:tblStyle w:val="LightList1"/>
        <w:tblW w:w="4991"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1"/>
        <w:gridCol w:w="4143"/>
      </w:tblGrid>
      <w:tr w:rsidR="00C260E1" w:rsidRPr="001D0CE2" w14:paraId="323C48D5"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25C07171" w14:textId="77777777" w:rsidR="00C260E1" w:rsidRPr="001D0CE2" w:rsidRDefault="00D1522E" w:rsidP="008536D4">
            <w:pPr>
              <w:spacing w:after="80"/>
              <w:jc w:val="center"/>
            </w:pPr>
            <w:r>
              <w:rPr>
                <w:noProof/>
              </w:rPr>
              <mc:AlternateContent>
                <mc:Choice Requires="wps">
                  <w:drawing>
                    <wp:inline distT="0" distB="0" distL="0" distR="0" wp14:anchorId="36304F97" wp14:editId="766A338A">
                      <wp:extent cx="270710" cy="274320"/>
                      <wp:effectExtent l="19050" t="19050" r="15240" b="30480"/>
                      <wp:docPr id="27" name="Oval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64D40995"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6304F97" id="Oval 27" o:spid="_x0000_s1038"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UEJ40t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64D40995"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6" w:type="pct"/>
            <w:shd w:val="clear" w:color="auto" w:fill="003F66"/>
          </w:tcPr>
          <w:p w14:paraId="62CCBBE3" w14:textId="77777777" w:rsidR="00C260E1" w:rsidRPr="001D0CE2" w:rsidRDefault="00C260E1" w:rsidP="00660BF9">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1" w:type="pct"/>
            <w:shd w:val="clear" w:color="auto" w:fill="003F66"/>
          </w:tcPr>
          <w:p w14:paraId="6350EA60" w14:textId="77777777" w:rsidR="00C260E1" w:rsidRPr="001D0CE2" w:rsidRDefault="00C260E1"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260E1" w:rsidRPr="00301A6A" w14:paraId="39F0B5EA" w14:textId="77777777" w:rsidTr="00D25781">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4DC2D2B1" w14:textId="77777777" w:rsidR="00C260E1" w:rsidRPr="00301A6A" w:rsidRDefault="00C260E1" w:rsidP="00660BF9"/>
        </w:tc>
        <w:tc>
          <w:tcPr>
            <w:tcW w:w="2306" w:type="pct"/>
            <w:tcBorders>
              <w:top w:val="none" w:sz="0" w:space="0" w:color="auto"/>
              <w:bottom w:val="none" w:sz="0" w:space="0" w:color="auto"/>
            </w:tcBorders>
          </w:tcPr>
          <w:p w14:paraId="4619BCCC" w14:textId="77777777" w:rsidR="00C260E1" w:rsidRPr="004810BE" w:rsidRDefault="00C260E1" w:rsidP="00660BF9">
            <w:pPr>
              <w:cnfStyle w:val="000000100000" w:firstRow="0" w:lastRow="0" w:firstColumn="0" w:lastColumn="0" w:oddVBand="0" w:evenVBand="0" w:oddHBand="1" w:evenHBand="0" w:firstRowFirstColumn="0" w:firstRowLastColumn="0" w:lastRowFirstColumn="0" w:lastRowLastColumn="0"/>
              <w:rPr>
                <w:b/>
              </w:rPr>
            </w:pPr>
            <w:r w:rsidRPr="004810BE">
              <w:rPr>
                <w:b/>
              </w:rPr>
              <w:t>Does this function comply with security control rules for maintaining safe function usage?</w:t>
            </w:r>
          </w:p>
        </w:tc>
        <w:tc>
          <w:tcPr>
            <w:tcW w:w="2301" w:type="pct"/>
            <w:tcBorders>
              <w:top w:val="none" w:sz="0" w:space="0" w:color="auto"/>
              <w:bottom w:val="none" w:sz="0" w:space="0" w:color="auto"/>
              <w:right w:val="none" w:sz="0" w:space="0" w:color="auto"/>
            </w:tcBorders>
          </w:tcPr>
          <w:p w14:paraId="646CB88C" w14:textId="6987B169" w:rsidR="00C260E1" w:rsidRPr="00301A6A" w:rsidRDefault="008B41A2" w:rsidP="004810BE">
            <w:pPr>
              <w:cnfStyle w:val="000000100000" w:firstRow="0" w:lastRow="0" w:firstColumn="0" w:lastColumn="0" w:oddVBand="0" w:evenVBand="0" w:oddHBand="1" w:evenHBand="0" w:firstRowFirstColumn="0" w:firstRowLastColumn="0" w:lastRowFirstColumn="0" w:lastRowLastColumn="0"/>
            </w:pPr>
            <w:sdt>
              <w:sdtPr>
                <w:alias w:val="Security Control Required"/>
                <w:tag w:val="Security_Control_Required"/>
                <w:id w:val="-1833983136"/>
                <w:placeholder>
                  <w:docPart w:val="4DCB1F55068A4141B9C48108B02C75D6"/>
                </w:placeholder>
                <w:dropDownList>
                  <w:listItem w:value="Choose an item."/>
                  <w:listItem w:displayText="Yes" w:value="Yes"/>
                  <w:listItem w:displayText="No" w:value="No"/>
                </w:dropDownList>
              </w:sdtPr>
              <w:sdtEndPr/>
              <w:sdtContent>
                <w:r w:rsidR="001B1473">
                  <w:t>Yes</w:t>
                </w:r>
              </w:sdtContent>
            </w:sdt>
          </w:p>
        </w:tc>
      </w:tr>
    </w:tbl>
    <w:p w14:paraId="627FB0CA" w14:textId="77777777" w:rsidR="00366256" w:rsidRDefault="00D70F5A" w:rsidP="005C0E0D">
      <w:pPr>
        <w:jc w:val="both"/>
      </w:pPr>
      <w:r>
        <w:t>If you answered “No”</w:t>
      </w:r>
      <w:r w:rsidR="00366256" w:rsidRPr="00301A6A">
        <w:t xml:space="preserve"> to the above question</w:t>
      </w:r>
      <w:r w:rsidR="00D92A0B">
        <w:t>,</w:t>
      </w:r>
      <w:r w:rsidR="00366256" w:rsidRPr="00301A6A">
        <w:t xml:space="preserve"> explain </w:t>
      </w:r>
      <w:r w:rsidR="00701DD8">
        <w:t xml:space="preserve">why </w:t>
      </w:r>
      <w:r w:rsidR="00366256" w:rsidRPr="00301A6A">
        <w:t>briefly:</w:t>
      </w:r>
    </w:p>
    <w:sdt>
      <w:sdtPr>
        <w:alias w:val="Security_No_NA_Explanations"/>
        <w:tag w:val="Security_No_NA_Explanations"/>
        <w:id w:val="467630266"/>
        <w:placeholder>
          <w:docPart w:val="09A5E1C429584151B1595142BF432D19"/>
        </w:placeholder>
        <w:showingPlcHdr/>
      </w:sdtPr>
      <w:sdtEndPr/>
      <w:sdtContent>
        <w:p w14:paraId="57AE2CF8" w14:textId="77777777" w:rsidR="00C02865" w:rsidRPr="001D0CE2" w:rsidRDefault="00C02865" w:rsidP="005C0E0D">
          <w:pPr>
            <w:jc w:val="both"/>
          </w:pPr>
          <w:r w:rsidRPr="00562A45">
            <w:rPr>
              <w:rStyle w:val="PlaceholderText"/>
            </w:rPr>
            <w:t>Click or tap here to enter text.</w:t>
          </w:r>
        </w:p>
      </w:sdtContent>
    </w:sdt>
    <w:p w14:paraId="4FFFFC09" w14:textId="77777777" w:rsidR="001D0415" w:rsidRPr="001D0CE2" w:rsidRDefault="001D0415" w:rsidP="009E369F">
      <w:pPr>
        <w:pStyle w:val="HiddenText"/>
        <w:rPr>
          <w:b/>
          <w:color w:val="5B7F95" w:themeColor="text1"/>
          <w:highlight w:val="yellow"/>
          <w14:textFill>
            <w14:solidFill>
              <w14:schemeClr w14:val="tx1">
                <w14:lumMod w14:val="50000"/>
                <w14:lumOff w14:val="50000"/>
                <w14:lumMod w14:val="50000"/>
                <w14:lumOff w14:val="50000"/>
              </w14:schemeClr>
            </w14:solidFill>
          </w14:textFill>
        </w:rPr>
      </w:pPr>
      <w:r w:rsidRPr="001D0CE2">
        <w:t xml:space="preserve">Specify the detailed security controls available to the end user of this functionality. For help on this topic, refer to the </w:t>
      </w:r>
      <w:r w:rsidR="001A32E9">
        <w:t>“</w:t>
      </w:r>
      <w:r w:rsidRPr="001D0CE2">
        <w:t>Security Control</w:t>
      </w:r>
      <w:r w:rsidR="001A32E9">
        <w:t>”</w:t>
      </w:r>
      <w:r w:rsidRPr="001D0CE2">
        <w:t xml:space="preserve"> section of</w:t>
      </w:r>
      <w:r w:rsidRPr="001D0CE2">
        <w:rPr>
          <w:b/>
        </w:rPr>
        <w:t xml:space="preserve"> </w:t>
      </w:r>
      <w:hyperlink r:id="rId43" w:history="1">
        <w:r w:rsidRPr="00D357FD">
          <w:rPr>
            <w:rStyle w:val="Hyperlink"/>
            <w:color w:val="3366FF"/>
          </w:rPr>
          <w:t>PES Authoring Best Practices</w:t>
        </w:r>
        <w:r w:rsidRPr="001D0CE2">
          <w:rPr>
            <w:rStyle w:val="Hyperlink"/>
          </w:rPr>
          <w:t>.</w:t>
        </w:r>
      </w:hyperlink>
      <w:r w:rsidRPr="001D0CE2">
        <w:rPr>
          <w:color w:val="5B7F95" w:themeColor="text1"/>
          <w14:textFill>
            <w14:solidFill>
              <w14:schemeClr w14:val="tx1">
                <w14:lumMod w14:val="50000"/>
                <w14:lumOff w14:val="50000"/>
                <w14:lumMod w14:val="50000"/>
                <w14:lumOff w14:val="50000"/>
              </w14:schemeClr>
            </w14:solidFill>
          </w14:textFill>
        </w:rPr>
        <w:t xml:space="preserve"> </w:t>
      </w:r>
      <w:r w:rsidRPr="001D0CE2">
        <w:t>The list below is not exhaustive; add topics as needed.</w:t>
      </w:r>
    </w:p>
    <w:p w14:paraId="2A74CC39" w14:textId="77777777" w:rsidR="001D0415" w:rsidRPr="001D0CE2" w:rsidRDefault="001D0415" w:rsidP="00EE5A6B">
      <w:pPr>
        <w:pStyle w:val="3DS2Title2"/>
      </w:pPr>
      <w:bookmarkStart w:id="123" w:name="_Toc492890922"/>
      <w:bookmarkStart w:id="124" w:name="_Toc494182298"/>
      <w:r w:rsidRPr="001D0CE2">
        <w:t>Confidentiality</w:t>
      </w:r>
      <w:bookmarkEnd w:id="123"/>
      <w:bookmarkEnd w:id="124"/>
    </w:p>
    <w:p w14:paraId="5DCB7036" w14:textId="53C70D20" w:rsidR="001D0415" w:rsidRPr="00A1335E" w:rsidRDefault="001B1473" w:rsidP="004848BA">
      <w:pPr>
        <w:rPr>
          <w:rFonts w:asciiTheme="minorHAnsi" w:hAnsiTheme="minorHAnsi"/>
          <w:sz w:val="24"/>
          <w:szCs w:val="24"/>
        </w:rPr>
      </w:pPr>
      <w:r w:rsidRPr="00A1335E">
        <w:rPr>
          <w:rFonts w:asciiTheme="minorHAnsi" w:hAnsiTheme="minorHAnsi"/>
          <w:sz w:val="24"/>
          <w:szCs w:val="24"/>
        </w:rPr>
        <w:t>N/A</w:t>
      </w:r>
    </w:p>
    <w:p w14:paraId="609CA8B9" w14:textId="77777777" w:rsidR="001D0415" w:rsidRPr="001D0CE2" w:rsidRDefault="001D0415" w:rsidP="00EE5A6B">
      <w:pPr>
        <w:pStyle w:val="3DS2Title2"/>
      </w:pPr>
      <w:bookmarkStart w:id="125" w:name="_Toc492890923"/>
      <w:bookmarkStart w:id="126" w:name="_Toc494182299"/>
      <w:r w:rsidRPr="001D0CE2">
        <w:t>Integrity</w:t>
      </w:r>
      <w:bookmarkEnd w:id="125"/>
      <w:bookmarkEnd w:id="126"/>
    </w:p>
    <w:p w14:paraId="7501AAA1" w14:textId="61DB8424" w:rsidR="001D0415" w:rsidRPr="00A1335E" w:rsidRDefault="001B1473" w:rsidP="004848BA">
      <w:pPr>
        <w:rPr>
          <w:rFonts w:asciiTheme="minorHAnsi" w:hAnsiTheme="minorHAnsi"/>
          <w:sz w:val="24"/>
          <w:szCs w:val="24"/>
        </w:rPr>
      </w:pPr>
      <w:r w:rsidRPr="00A1335E">
        <w:rPr>
          <w:rFonts w:asciiTheme="minorHAnsi" w:hAnsiTheme="minorHAnsi"/>
          <w:sz w:val="24"/>
          <w:szCs w:val="24"/>
        </w:rPr>
        <w:t>N/A</w:t>
      </w:r>
    </w:p>
    <w:p w14:paraId="5BFBD221" w14:textId="77777777" w:rsidR="001D0415" w:rsidRPr="001D0CE2" w:rsidRDefault="001D0415" w:rsidP="00EE5A6B">
      <w:pPr>
        <w:pStyle w:val="3DS2Title2"/>
      </w:pPr>
      <w:bookmarkStart w:id="127" w:name="_Toc492890924"/>
      <w:bookmarkStart w:id="128" w:name="_Toc494182300"/>
      <w:r w:rsidRPr="001D0CE2">
        <w:lastRenderedPageBreak/>
        <w:t>Availability</w:t>
      </w:r>
      <w:bookmarkEnd w:id="127"/>
      <w:bookmarkEnd w:id="128"/>
      <w:r w:rsidRPr="001D0CE2">
        <w:t xml:space="preserve"> </w:t>
      </w:r>
    </w:p>
    <w:p w14:paraId="66B92EB4" w14:textId="7D5BA943" w:rsidR="001D0415" w:rsidRPr="00A1335E" w:rsidRDefault="001B1473" w:rsidP="004848BA">
      <w:pPr>
        <w:rPr>
          <w:rFonts w:asciiTheme="minorHAnsi" w:hAnsiTheme="minorHAnsi"/>
          <w:sz w:val="24"/>
          <w:szCs w:val="24"/>
        </w:rPr>
      </w:pPr>
      <w:r w:rsidRPr="00A1335E">
        <w:rPr>
          <w:rFonts w:asciiTheme="minorHAnsi" w:hAnsiTheme="minorHAnsi"/>
          <w:sz w:val="24"/>
          <w:szCs w:val="24"/>
        </w:rPr>
        <w:t>N/A</w:t>
      </w:r>
    </w:p>
    <w:p w14:paraId="69418CC0" w14:textId="77777777" w:rsidR="001D0415" w:rsidRPr="001D0CE2" w:rsidRDefault="001D0415" w:rsidP="00EE5A6B">
      <w:pPr>
        <w:pStyle w:val="3DS2Title2"/>
      </w:pPr>
      <w:bookmarkStart w:id="129" w:name="_Toc492890925"/>
      <w:bookmarkStart w:id="130" w:name="_Toc494182301"/>
      <w:r w:rsidRPr="001D0CE2">
        <w:t>Authentication</w:t>
      </w:r>
      <w:bookmarkEnd w:id="129"/>
      <w:bookmarkEnd w:id="130"/>
    </w:p>
    <w:p w14:paraId="12C18808" w14:textId="2FCE0956" w:rsidR="001D0415" w:rsidRPr="00A1335E" w:rsidRDefault="001B1473" w:rsidP="004848BA">
      <w:pPr>
        <w:rPr>
          <w:rFonts w:asciiTheme="minorHAnsi" w:hAnsiTheme="minorHAnsi"/>
          <w:sz w:val="24"/>
          <w:szCs w:val="24"/>
        </w:rPr>
      </w:pPr>
      <w:r w:rsidRPr="00A1335E">
        <w:rPr>
          <w:rFonts w:asciiTheme="minorHAnsi" w:hAnsiTheme="minorHAnsi"/>
          <w:sz w:val="24"/>
          <w:szCs w:val="24"/>
        </w:rPr>
        <w:t>N/A</w:t>
      </w:r>
    </w:p>
    <w:p w14:paraId="258C4C10" w14:textId="77777777" w:rsidR="001D0415" w:rsidRDefault="001D0415" w:rsidP="00EE5A6B">
      <w:pPr>
        <w:pStyle w:val="3DS2Title2"/>
      </w:pPr>
      <w:bookmarkStart w:id="131" w:name="_Toc492890926"/>
      <w:bookmarkStart w:id="132" w:name="_Toc494182302"/>
      <w:r w:rsidRPr="001D0CE2">
        <w:t>Authorization</w:t>
      </w:r>
      <w:bookmarkEnd w:id="131"/>
      <w:bookmarkEnd w:id="132"/>
    </w:p>
    <w:p w14:paraId="124EBB49" w14:textId="6468C9F4" w:rsidR="003D2523" w:rsidRPr="00A1335E" w:rsidRDefault="001B1473" w:rsidP="009644C5">
      <w:pPr>
        <w:rPr>
          <w:rFonts w:asciiTheme="minorHAnsi" w:hAnsiTheme="minorHAnsi"/>
          <w:sz w:val="24"/>
          <w:szCs w:val="24"/>
        </w:rPr>
      </w:pPr>
      <w:r w:rsidRPr="00A1335E">
        <w:rPr>
          <w:rFonts w:asciiTheme="minorHAnsi" w:hAnsiTheme="minorHAnsi"/>
          <w:sz w:val="24"/>
          <w:szCs w:val="24"/>
        </w:rPr>
        <w:t>N/A</w:t>
      </w:r>
    </w:p>
    <w:p w14:paraId="71739F35" w14:textId="77777777" w:rsidR="003D2523" w:rsidRDefault="003D2523" w:rsidP="00EE5A6B">
      <w:pPr>
        <w:pStyle w:val="3DS2Title1"/>
      </w:pPr>
      <w:bookmarkStart w:id="133" w:name="_Toc175735807"/>
      <w:r>
        <w:t xml:space="preserve">Data </w:t>
      </w:r>
      <w:r w:rsidR="009C7806">
        <w:t>p</w:t>
      </w:r>
      <w:r>
        <w:t>rivacy</w:t>
      </w:r>
      <w:bookmarkEnd w:id="133"/>
    </w:p>
    <w:p w14:paraId="7BAF9D3A" w14:textId="77777777" w:rsidR="00826754" w:rsidRPr="001807C7" w:rsidRDefault="0036716C" w:rsidP="00451BE1">
      <w:pPr>
        <w:jc w:val="both"/>
      </w:pPr>
      <w:r>
        <w:rPr>
          <w:noProof/>
        </w:rPr>
        <w:drawing>
          <wp:inline distT="0" distB="0" distL="0" distR="0" wp14:anchorId="63482440" wp14:editId="61A39379">
            <wp:extent cx="449821" cy="137160"/>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036" t="16446" r="8348" b="24868"/>
                    <a:stretch/>
                  </pic:blipFill>
                  <pic:spPr bwMode="auto">
                    <a:xfrm>
                      <a:off x="0" y="0"/>
                      <a:ext cx="449821" cy="137160"/>
                    </a:xfrm>
                    <a:prstGeom prst="rect">
                      <a:avLst/>
                    </a:prstGeom>
                    <a:noFill/>
                    <a:ln>
                      <a:noFill/>
                    </a:ln>
                    <a:extLst>
                      <a:ext uri="{53640926-AAD7-44D8-BBD7-CCE9431645EC}">
                        <a14:shadowObscured xmlns:a14="http://schemas.microsoft.com/office/drawing/2010/main"/>
                      </a:ext>
                    </a:extLst>
                  </pic:spPr>
                </pic:pic>
              </a:graphicData>
            </a:graphic>
          </wp:inline>
        </w:drawing>
      </w:r>
      <w:r w:rsidR="00451BE1">
        <w:t xml:space="preserve"> </w:t>
      </w:r>
      <w:r w:rsidR="0092288A" w:rsidRPr="001807C7">
        <w:t xml:space="preserve">According to Data Privacy laws (more information in </w:t>
      </w:r>
      <w:hyperlink r:id="rId44" w:anchor="community:267" w:history="1">
        <w:r w:rsidR="0092288A" w:rsidRPr="001807C7">
          <w:rPr>
            <w:rStyle w:val="Hyperlink"/>
            <w:rFonts w:cs="Arial"/>
          </w:rPr>
          <w:t>Ethics &amp; Compliance at 3DS</w:t>
        </w:r>
      </w:hyperlink>
      <w:r w:rsidR="0092288A" w:rsidRPr="001807C7">
        <w:t xml:space="preserve"> community)</w:t>
      </w:r>
      <w:r w:rsidR="00826754" w:rsidRPr="001807C7">
        <w:t xml:space="preserve">, including GDPR, a personal data is any information that can identify directly or indirectly an individual (e.g. name, </w:t>
      </w:r>
      <w:proofErr w:type="spellStart"/>
      <w:r w:rsidR="00826754" w:rsidRPr="001807C7">
        <w:t>userid</w:t>
      </w:r>
      <w:proofErr w:type="spellEnd"/>
      <w:r w:rsidR="00826754" w:rsidRPr="001807C7">
        <w:t>, cookies, IP Address).</w:t>
      </w:r>
    </w:p>
    <w:p w14:paraId="1B2FA658" w14:textId="77777777" w:rsidR="00826754" w:rsidRPr="001807C7" w:rsidRDefault="00826754" w:rsidP="00451BE1">
      <w:pPr>
        <w:jc w:val="both"/>
      </w:pPr>
      <w:r w:rsidRPr="001807C7">
        <w:t>A</w:t>
      </w:r>
      <w:r w:rsidR="0092288A" w:rsidRPr="001807C7">
        <w:t xml:space="preserve">ll 3DS products must comply with the following rules (more information in </w:t>
      </w:r>
      <w:hyperlink r:id="rId45" w:anchor="community:XMBcNl--TV2_QZhGi3TDCQ" w:history="1">
        <w:r w:rsidR="0092288A" w:rsidRPr="001807C7">
          <w:rPr>
            <w:rStyle w:val="Hyperlink"/>
            <w:rFonts w:cs="Arial"/>
          </w:rPr>
          <w:t>R&amp;D Data Privacy – 3DS as a software vendor</w:t>
        </w:r>
      </w:hyperlink>
      <w:r w:rsidR="006706C8" w:rsidRPr="001807C7">
        <w:t xml:space="preserve"> community</w:t>
      </w:r>
      <w:r w:rsidR="0044233B" w:rsidRPr="001807C7">
        <w:t>, ask for access rights</w:t>
      </w:r>
      <w:r w:rsidR="00DE0F61" w:rsidRPr="001807C7">
        <w:t xml:space="preserve"> if needed</w:t>
      </w:r>
      <w:r w:rsidR="006706C8" w:rsidRPr="001807C7">
        <w:t>)</w:t>
      </w:r>
      <w:r w:rsidR="00DE0F61" w:rsidRPr="001807C7">
        <w:t>.</w:t>
      </w:r>
    </w:p>
    <w:p w14:paraId="0E0D4395"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 xml:space="preserve">Transparency: </w:t>
      </w:r>
      <w:hyperlink r:id="rId46" w:anchor="dashboard:b4451355-7d12-4d3e-8805-1accc629ccb8/tab:Data%20Privacy" w:history="1">
        <w:r w:rsidRPr="00451BE1">
          <w:rPr>
            <w:rStyle w:val="Hyperlink"/>
            <w:rFonts w:ascii="Arial" w:hAnsi="Arial" w:cs="Arial"/>
          </w:rPr>
          <w:t>list of processed personal data</w:t>
        </w:r>
      </w:hyperlink>
      <w:r w:rsidRPr="00451BE1">
        <w:rPr>
          <w:rFonts w:ascii="Arial" w:hAnsi="Arial" w:cs="Arial"/>
        </w:rPr>
        <w:t xml:space="preserve"> (including </w:t>
      </w:r>
      <w:hyperlink r:id="rId47" w:history="1">
        <w:r w:rsidRPr="00451BE1">
          <w:rPr>
            <w:rStyle w:val="Hyperlink"/>
            <w:rFonts w:ascii="Arial" w:hAnsi="Arial" w:cs="Arial"/>
          </w:rPr>
          <w:t>cookies</w:t>
        </w:r>
      </w:hyperlink>
      <w:r w:rsidRPr="00451BE1">
        <w:rPr>
          <w:rFonts w:ascii="Arial" w:hAnsi="Arial" w:cs="Arial"/>
        </w:rPr>
        <w:t xml:space="preserve">) and list of third parties to which personal data are transferred (e.g. </w:t>
      </w:r>
      <w:proofErr w:type="spellStart"/>
      <w:r w:rsidRPr="00451BE1">
        <w:rPr>
          <w:rFonts w:ascii="Arial" w:hAnsi="Arial" w:cs="Arial"/>
        </w:rPr>
        <w:t>Outscale</w:t>
      </w:r>
      <w:proofErr w:type="spellEnd"/>
      <w:r w:rsidRPr="00451BE1">
        <w:rPr>
          <w:rFonts w:ascii="Arial" w:hAnsi="Arial" w:cs="Arial"/>
        </w:rPr>
        <w:t>, AWS and Huawei)</w:t>
      </w:r>
      <w:r w:rsidR="00654AF9" w:rsidRPr="00451BE1">
        <w:rPr>
          <w:rFonts w:ascii="Arial" w:hAnsi="Arial" w:cs="Arial"/>
        </w:rPr>
        <w:t xml:space="preserve"> are not modified by your function – else, contact your R&amp;D Data Privacy Director.</w:t>
      </w:r>
    </w:p>
    <w:p w14:paraId="2DE654CA"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Minimization: collect and use only needed personal data for a defined retention period</w:t>
      </w:r>
      <w:r w:rsidR="00654AF9" w:rsidRPr="00451BE1">
        <w:rPr>
          <w:rFonts w:ascii="Arial" w:hAnsi="Arial" w:cs="Arial"/>
        </w:rPr>
        <w:t>.</w:t>
      </w:r>
    </w:p>
    <w:p w14:paraId="784FA2EB" w14:textId="77777777" w:rsidR="006706C8" w:rsidRPr="00451BE1" w:rsidRDefault="006706C8" w:rsidP="00451BE1">
      <w:pPr>
        <w:pStyle w:val="ListParagraph"/>
        <w:numPr>
          <w:ilvl w:val="0"/>
          <w:numId w:val="14"/>
        </w:numPr>
        <w:jc w:val="both"/>
        <w:rPr>
          <w:rFonts w:ascii="Arial" w:hAnsi="Arial" w:cs="Arial"/>
        </w:rPr>
      </w:pPr>
      <w:r w:rsidRPr="00451BE1">
        <w:rPr>
          <w:rFonts w:ascii="Arial" w:hAnsi="Arial" w:cs="Arial"/>
        </w:rPr>
        <w:t xml:space="preserve">Respect </w:t>
      </w:r>
      <w:r w:rsidR="00826754" w:rsidRPr="00451BE1">
        <w:rPr>
          <w:rFonts w:ascii="Arial" w:hAnsi="Arial" w:cs="Arial"/>
        </w:rPr>
        <w:t xml:space="preserve">of </w:t>
      </w:r>
      <w:r w:rsidRPr="00451BE1">
        <w:rPr>
          <w:rFonts w:ascii="Arial" w:hAnsi="Arial" w:cs="Arial"/>
        </w:rPr>
        <w:t>data subject rig</w:t>
      </w:r>
      <w:r w:rsidR="00654AF9" w:rsidRPr="00451BE1">
        <w:rPr>
          <w:rFonts w:ascii="Arial" w:hAnsi="Arial" w:cs="Arial"/>
        </w:rPr>
        <w:t xml:space="preserve">hts: </w:t>
      </w:r>
      <w:r w:rsidRPr="00451BE1">
        <w:rPr>
          <w:rFonts w:ascii="Arial" w:hAnsi="Arial" w:cs="Arial"/>
        </w:rPr>
        <w:t>possibility to access, modify and delete</w:t>
      </w:r>
      <w:r w:rsidR="00654AF9" w:rsidRPr="00451BE1">
        <w:rPr>
          <w:rFonts w:ascii="Arial" w:hAnsi="Arial" w:cs="Arial"/>
        </w:rPr>
        <w:t xml:space="preserve"> personal data.</w:t>
      </w:r>
    </w:p>
    <w:p w14:paraId="222A13E6" w14:textId="77777777" w:rsidR="003D2523" w:rsidRPr="00DD6C21" w:rsidRDefault="00EF6B81" w:rsidP="009E369F">
      <w:pPr>
        <w:pStyle w:val="HiddenText"/>
      </w:pPr>
      <w:r w:rsidRPr="00DD6C21">
        <w:rPr>
          <w:noProof/>
        </w:rPr>
        <w:drawing>
          <wp:inline distT="0" distB="0" distL="0" distR="0" wp14:anchorId="5B5D7C32" wp14:editId="2C7271F1">
            <wp:extent cx="183712" cy="182880"/>
            <wp:effectExtent l="0" t="0" r="6985" b="7620"/>
            <wp:docPr id="9" name="Picture 9" descr="C:\Documents and Settings\aeo\My Documents\My Pictures\Microsoft Clip Organizer\j043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eo\My Documents\My Pictures\Microsoft Clip Organizer\j0434750.png"/>
                    <pic:cNvPicPr>
                      <a:picLocks noChangeAspect="1" noChangeArrowheads="1"/>
                    </pic:cNvPicPr>
                  </pic:nvPicPr>
                  <pic:blipFill rotWithShape="1">
                    <a:blip r:embed="rId41" cstate="print">
                      <a:duotone>
                        <a:schemeClr val="accent3">
                          <a:shade val="45000"/>
                          <a:satMod val="135000"/>
                        </a:schemeClr>
                        <a:prstClr val="white"/>
                      </a:duotone>
                      <a:extLst>
                        <a:ext uri="{28A0092B-C50C-407E-A947-70E740481C1C}">
                          <a14:useLocalDpi xmlns:a14="http://schemas.microsoft.com/office/drawing/2010/main" val="0"/>
                        </a:ext>
                      </a:extLst>
                    </a:blip>
                    <a:srcRect l="5583" t="2091" r="2701" b="6607"/>
                    <a:stretch/>
                  </pic:blipFill>
                  <pic:spPr bwMode="auto">
                    <a:xfrm>
                      <a:off x="0" y="0"/>
                      <a:ext cx="183712" cy="18288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646AC1">
        <w:t>For more information on</w:t>
      </w:r>
      <w:r w:rsidR="003D2523" w:rsidRPr="001D0CE2">
        <w:t xml:space="preserve"> this topic, refer to the “</w:t>
      </w:r>
      <w:bookmarkStart w:id="134" w:name="_Toc493499575"/>
      <w:bookmarkStart w:id="135" w:name="_Toc52899283"/>
      <w:r w:rsidR="003D2523" w:rsidRPr="00350966">
        <w:t>What about:</w:t>
      </w:r>
      <w:r w:rsidR="003D2523">
        <w:t xml:space="preserve"> </w:t>
      </w:r>
      <w:r w:rsidR="003D2523" w:rsidRPr="00350966">
        <w:t>Data Privacy</w:t>
      </w:r>
      <w:bookmarkEnd w:id="134"/>
      <w:bookmarkEnd w:id="135"/>
      <w:r w:rsidR="003D2523" w:rsidRPr="001D0CE2">
        <w:t>”</w:t>
      </w:r>
      <w:r w:rsidR="001A32E9">
        <w:t xml:space="preserve"> section</w:t>
      </w:r>
      <w:r w:rsidR="003D2523" w:rsidRPr="001D0CE2">
        <w:t xml:space="preserve"> of </w:t>
      </w:r>
      <w:hyperlink r:id="rId48" w:history="1">
        <w:r w:rsidR="003D2523" w:rsidRPr="00D357FD">
          <w:rPr>
            <w:rStyle w:val="Hyperlink"/>
            <w:color w:val="3366FF"/>
          </w:rPr>
          <w:t>PES Authoring Best Practices</w:t>
        </w:r>
        <w:r w:rsidR="003D2523" w:rsidRPr="001D0CE2">
          <w:rPr>
            <w:rStyle w:val="Hyperlink"/>
            <w:color w:val="auto"/>
          </w:rPr>
          <w:t>.</w:t>
        </w:r>
      </w:hyperlink>
    </w:p>
    <w:tbl>
      <w:tblPr>
        <w:tblStyle w:val="LightList1"/>
        <w:tblW w:w="5000" w:type="pct"/>
        <w:tblBorders>
          <w:top w:val="single" w:sz="8" w:space="0" w:color="003F66"/>
          <w:left w:val="single" w:sz="8" w:space="0" w:color="003F66"/>
          <w:bottom w:val="single" w:sz="8" w:space="0" w:color="003F66"/>
          <w:right w:val="single" w:sz="8" w:space="0" w:color="003F66"/>
        </w:tblBorders>
        <w:tblLook w:val="04A0" w:firstRow="1" w:lastRow="0" w:firstColumn="1" w:lastColumn="0" w:noHBand="0" w:noVBand="1"/>
      </w:tblPr>
      <w:tblGrid>
        <w:gridCol w:w="696"/>
        <w:gridCol w:w="4155"/>
        <w:gridCol w:w="4155"/>
      </w:tblGrid>
      <w:tr w:rsidR="008536D4" w:rsidRPr="001D0CE2" w14:paraId="09B1818F" w14:textId="77777777" w:rsidTr="00D257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val="restart"/>
            <w:shd w:val="clear" w:color="auto" w:fill="003F66"/>
            <w:vAlign w:val="center"/>
          </w:tcPr>
          <w:p w14:paraId="434A2237" w14:textId="77777777" w:rsidR="008536D4" w:rsidRPr="001D0CE2" w:rsidRDefault="00D1522E" w:rsidP="008536D4">
            <w:pPr>
              <w:jc w:val="center"/>
            </w:pPr>
            <w:r>
              <w:rPr>
                <w:noProof/>
              </w:rPr>
              <mc:AlternateContent>
                <mc:Choice Requires="wps">
                  <w:drawing>
                    <wp:inline distT="0" distB="0" distL="0" distR="0" wp14:anchorId="3D89F3FB" wp14:editId="7061BE52">
                      <wp:extent cx="270710" cy="274320"/>
                      <wp:effectExtent l="19050" t="19050" r="15240" b="30480"/>
                      <wp:docPr id="28" name="Oval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0710" cy="274320"/>
                              </a:xfrm>
                              <a:prstGeom prst="ellipse">
                                <a:avLst/>
                              </a:prstGeom>
                              <a:solidFill>
                                <a:schemeClr val="accent6"/>
                              </a:solidFill>
                              <a:ln w="19050">
                                <a:solidFill>
                                  <a:schemeClr val="bg1"/>
                                </a:solidFill>
                              </a:ln>
                              <a:effectLst>
                                <a:glow rad="12700">
                                  <a:srgbClr val="000000">
                                    <a:alpha val="55000"/>
                                  </a:srgbClr>
                                </a:glow>
                              </a:effectLst>
                            </wps:spPr>
                            <wps:style>
                              <a:lnRef idx="3">
                                <a:schemeClr val="lt1"/>
                              </a:lnRef>
                              <a:fillRef idx="1">
                                <a:schemeClr val="accent6"/>
                              </a:fillRef>
                              <a:effectRef idx="1">
                                <a:schemeClr val="accent6"/>
                              </a:effectRef>
                              <a:fontRef idx="minor">
                                <a:schemeClr val="lt1"/>
                              </a:fontRef>
                            </wps:style>
                            <wps:txbx>
                              <w:txbxContent>
                                <w:p w14:paraId="1BE9E437"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wps:txbx>
                            <wps:bodyPr rot="0" spcFirstLastPara="0" vertOverflow="overflow" horzOverflow="overflow" vert="horz" wrap="square" lIns="0" tIns="0" rIns="0" bIns="0" numCol="1" spcCol="0" rtlCol="0" fromWordArt="0" anchor="ctr" anchorCtr="0" forceAA="0" upright="1" compatLnSpc="1">
                              <a:prstTxWarp prst="textNoShape">
                                <a:avLst/>
                              </a:prstTxWarp>
                              <a:noAutofit/>
                            </wps:bodyPr>
                          </wps:wsp>
                        </a:graphicData>
                      </a:graphic>
                    </wp:inline>
                  </w:drawing>
                </mc:Choice>
                <mc:Fallback>
                  <w:pict>
                    <v:oval w14:anchorId="3D89F3FB" id="Oval 28" o:spid="_x0000_s1039" style="width:21.3pt;height:21.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" fillcolor="#0077c8 [3209]" strokecolor="white [3212]" strokeweight="1.5pt">
                      <v:path arrowok="t"/>
                      <o:lock v:ext="edit" aspectratio="t"/>
                      <v:textbox inset="0,0,0,0">
                        <w:txbxContent>
                          <w:p w14:paraId="1BE9E437" w14:textId="77777777" w:rsidR="00F04E4A" w:rsidRPr="00191732" w:rsidRDefault="00F04E4A" w:rsidP="00D1522E">
                            <w:pPr>
                              <w:spacing w:after="0" w:line="240" w:lineRule="auto"/>
                              <w:contextualSpacing/>
                              <w:jc w:val="center"/>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pPr>
                            <w:r w:rsidRPr="00191732">
                              <w:rPr>
                                <w:rFonts w:ascii="Lucida Console" w:eastAsia="DotumChe" w:hAnsi="Lucida Console" w:cs="Simplified Arabic Fixed"/>
                                <w:b/>
                                <w:color w:val="FFFFFF" w:themeColor="background1"/>
                                <w:sz w:val="36"/>
                                <w:szCs w:val="30"/>
                                <w:lang w:val="fr-FR"/>
                                <w14:textOutline w14:w="9525" w14:cap="rnd" w14:cmpd="sng" w14:algn="ctr">
                                  <w14:solidFill>
                                    <w14:srgbClr w14:val="005692"/>
                                  </w14:solidFill>
                                  <w14:prstDash w14:val="solid"/>
                                  <w14:bevel/>
                                </w14:textOutline>
                              </w:rPr>
                              <w:t>!</w:t>
                            </w:r>
                          </w:p>
                        </w:txbxContent>
                      </v:textbox>
                      <w10:anchorlock/>
                    </v:oval>
                  </w:pict>
                </mc:Fallback>
              </mc:AlternateContent>
            </w:r>
          </w:p>
        </w:tc>
        <w:tc>
          <w:tcPr>
            <w:tcW w:w="2303" w:type="pct"/>
            <w:shd w:val="clear" w:color="auto" w:fill="003F66"/>
          </w:tcPr>
          <w:p w14:paraId="0E0F72A6"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Required Information</w:t>
            </w:r>
          </w:p>
        </w:tc>
        <w:tc>
          <w:tcPr>
            <w:tcW w:w="2303" w:type="pct"/>
            <w:shd w:val="clear" w:color="auto" w:fill="003F66"/>
          </w:tcPr>
          <w:p w14:paraId="01ADF58B" w14:textId="77777777" w:rsidR="008536D4" w:rsidRPr="001D0CE2" w:rsidRDefault="008536D4" w:rsidP="008536D4">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8536D4" w:rsidRPr="001D0CE2" w14:paraId="0C7802A6" w14:textId="77777777" w:rsidTr="00D257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 w:type="pct"/>
            <w:vMerge/>
            <w:tcBorders>
              <w:top w:val="none" w:sz="0" w:space="0" w:color="auto"/>
              <w:left w:val="none" w:sz="0" w:space="0" w:color="auto"/>
              <w:bottom w:val="none" w:sz="0" w:space="0" w:color="auto"/>
            </w:tcBorders>
          </w:tcPr>
          <w:p w14:paraId="79C3F6EE" w14:textId="77777777" w:rsidR="008536D4" w:rsidRPr="001D0CE2" w:rsidRDefault="008536D4" w:rsidP="008536D4">
            <w:pPr>
              <w:rPr>
                <w:b w:val="0"/>
              </w:rPr>
            </w:pPr>
          </w:p>
        </w:tc>
        <w:tc>
          <w:tcPr>
            <w:tcW w:w="2303" w:type="pct"/>
            <w:tcBorders>
              <w:top w:val="none" w:sz="0" w:space="0" w:color="auto"/>
              <w:bottom w:val="none" w:sz="0" w:space="0" w:color="auto"/>
            </w:tcBorders>
          </w:tcPr>
          <w:p w14:paraId="6DE51131" w14:textId="77777777" w:rsidR="008536D4" w:rsidRPr="001D0CE2" w:rsidRDefault="008536D4" w:rsidP="008536D4">
            <w:pPr>
              <w:cnfStyle w:val="000000100000" w:firstRow="0" w:lastRow="0" w:firstColumn="0" w:lastColumn="0" w:oddVBand="0" w:evenVBand="0" w:oddHBand="1" w:evenHBand="0" w:firstRowFirstColumn="0" w:firstRowLastColumn="0" w:lastRowFirstColumn="0" w:lastRowLastColumn="0"/>
              <w:rPr>
                <w:b/>
              </w:rPr>
            </w:pPr>
            <w:r w:rsidRPr="001D0CE2">
              <w:rPr>
                <w:b/>
              </w:rPr>
              <w:t xml:space="preserve">Does this function comply with </w:t>
            </w:r>
            <w:r>
              <w:rPr>
                <w:b/>
              </w:rPr>
              <w:t>3DS obligations related to the use and protection of personal data?</w:t>
            </w:r>
            <w:r w:rsidRPr="001D0CE2">
              <w:rPr>
                <w:b/>
              </w:rPr>
              <w:t xml:space="preserve"> </w:t>
            </w:r>
          </w:p>
        </w:tc>
        <w:tc>
          <w:tcPr>
            <w:tcW w:w="2303" w:type="pct"/>
            <w:tcBorders>
              <w:top w:val="none" w:sz="0" w:space="0" w:color="auto"/>
              <w:bottom w:val="none" w:sz="0" w:space="0" w:color="auto"/>
              <w:right w:val="none" w:sz="0" w:space="0" w:color="auto"/>
            </w:tcBorders>
          </w:tcPr>
          <w:p w14:paraId="07D188C1" w14:textId="00B7F6F7" w:rsidR="008536D4" w:rsidRPr="001D0CE2" w:rsidRDefault="008B41A2" w:rsidP="004810BE">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Data Privacy Compliance"/>
                <w:tag w:val="Data_Privacy_Compliance"/>
                <w:id w:val="-2004651429"/>
                <w:placeholder>
                  <w:docPart w:val="A4F6B17AD80F45919642F1ED332B51BB"/>
                </w:placeholder>
                <w:dropDownList>
                  <w:listItem w:value="Choose an item."/>
                  <w:listItem w:displayText="Yes" w:value="Yes"/>
                  <w:listItem w:displayText="No" w:value="No"/>
                </w:dropDownList>
              </w:sdtPr>
              <w:sdtEndPr>
                <w:rPr>
                  <w:i w:val="0"/>
                  <w:iCs w:val="0"/>
                </w:rPr>
              </w:sdtEndPr>
              <w:sdtContent>
                <w:r w:rsidR="001B1473">
                  <w:rPr>
                    <w:i/>
                    <w:iCs/>
                  </w:rPr>
                  <w:t>Yes</w:t>
                </w:r>
              </w:sdtContent>
            </w:sdt>
          </w:p>
        </w:tc>
      </w:tr>
    </w:tbl>
    <w:p w14:paraId="730A460F" w14:textId="77777777" w:rsidR="003D2523" w:rsidRDefault="003D2523" w:rsidP="005C0E0D">
      <w:pPr>
        <w:jc w:val="both"/>
      </w:pPr>
      <w:r>
        <w:t>If you answered “No”</w:t>
      </w:r>
      <w:r w:rsidR="005D6D4D">
        <w:t xml:space="preserve"> </w:t>
      </w:r>
      <w:r w:rsidRPr="00301A6A">
        <w:t>to the above question</w:t>
      </w:r>
      <w:r w:rsidR="00A65F2A">
        <w:t>,</w:t>
      </w:r>
      <w:r w:rsidRPr="00301A6A">
        <w:t xml:space="preserve"> explain </w:t>
      </w:r>
      <w:r w:rsidR="00701DD8">
        <w:t xml:space="preserve">why </w:t>
      </w:r>
      <w:r w:rsidRPr="00301A6A">
        <w:t>briefly:</w:t>
      </w:r>
    </w:p>
    <w:sdt>
      <w:sdtPr>
        <w:alias w:val="Data_Privacy_No_NA_Explanations"/>
        <w:tag w:val="Data_Privacy_No_NA_Explanations"/>
        <w:id w:val="1353921957"/>
        <w:placeholder>
          <w:docPart w:val="421CDDD0AA5042AEAC3D823F860D3182"/>
        </w:placeholder>
        <w:showingPlcHdr/>
      </w:sdtPr>
      <w:sdtEndPr/>
      <w:sdtContent>
        <w:p w14:paraId="6C2EB0A5" w14:textId="77777777" w:rsidR="005D6D4D" w:rsidRPr="001D0CE2" w:rsidRDefault="005D6D4D" w:rsidP="005C0E0D">
          <w:pPr>
            <w:jc w:val="both"/>
          </w:pPr>
          <w:r w:rsidRPr="00562A45">
            <w:rPr>
              <w:rStyle w:val="PlaceholderText"/>
            </w:rPr>
            <w:t>Click or tap here to enter text.</w:t>
          </w:r>
        </w:p>
      </w:sdtContent>
    </w:sdt>
    <w:p w14:paraId="563BAC3E" w14:textId="77777777" w:rsidR="00572CA4" w:rsidRPr="001D0CE2" w:rsidRDefault="00572CA4" w:rsidP="005C0E0D">
      <w:pPr>
        <w:jc w:val="both"/>
      </w:pPr>
      <w:bookmarkStart w:id="136" w:name="_Toc492890890"/>
      <w:bookmarkStart w:id="137" w:name="_Toc492890927"/>
      <w:bookmarkStart w:id="138" w:name="_Toc494182303"/>
      <w:bookmarkStart w:id="139" w:name="_Toc527023822"/>
    </w:p>
    <w:p w14:paraId="4A4B9B91" w14:textId="77777777" w:rsidR="001D0415" w:rsidRPr="001D0CE2" w:rsidRDefault="001D0415" w:rsidP="00FD286E">
      <w:pPr>
        <w:pStyle w:val="PartTitle"/>
      </w:pPr>
      <w:bookmarkStart w:id="140" w:name="_Toc492890893"/>
      <w:bookmarkStart w:id="141" w:name="_Toc492890930"/>
      <w:bookmarkStart w:id="142" w:name="_Toc494182306"/>
      <w:bookmarkStart w:id="143" w:name="_Toc527023825"/>
      <w:bookmarkStart w:id="144" w:name="_Toc50465472"/>
      <w:bookmarkStart w:id="145" w:name="_Toc50734535"/>
      <w:bookmarkStart w:id="146" w:name="_Toc52877221"/>
      <w:bookmarkStart w:id="147" w:name="_Toc175735808"/>
      <w:bookmarkEnd w:id="136"/>
      <w:bookmarkEnd w:id="137"/>
      <w:bookmarkEnd w:id="138"/>
      <w:bookmarkEnd w:id="139"/>
      <w:r w:rsidRPr="001D0CE2">
        <w:lastRenderedPageBreak/>
        <w:t>Acceptance Test Protocols</w:t>
      </w:r>
      <w:bookmarkEnd w:id="140"/>
      <w:bookmarkEnd w:id="141"/>
      <w:bookmarkEnd w:id="142"/>
      <w:bookmarkEnd w:id="143"/>
      <w:bookmarkEnd w:id="144"/>
      <w:bookmarkEnd w:id="145"/>
      <w:bookmarkEnd w:id="146"/>
      <w:bookmarkEnd w:id="147"/>
    </w:p>
    <w:p w14:paraId="519BE9BC" w14:textId="77777777" w:rsidR="00082C77" w:rsidRDefault="00896A3A" w:rsidP="005C0E0D">
      <w:pPr>
        <w:jc w:val="both"/>
      </w:pPr>
      <w:r>
        <w:t>Specify</w:t>
      </w:r>
      <w:r w:rsidR="00082C77">
        <w:t xml:space="preserve"> the testing </w:t>
      </w:r>
      <w:r>
        <w:t>that will be done</w:t>
      </w:r>
      <w:r w:rsidR="00082C77">
        <w:t xml:space="preserve"> to </w:t>
      </w:r>
      <w:r>
        <w:t>demonstrate that</w:t>
      </w:r>
      <w:r w:rsidR="00082C77">
        <w:t xml:space="preserve"> this function works as specified. </w:t>
      </w:r>
      <w:r>
        <w:t xml:space="preserve">Acceptance </w:t>
      </w:r>
      <w:r w:rsidR="00082C77">
        <w:t xml:space="preserve">tests are expected to work </w:t>
      </w:r>
      <w:r w:rsidR="00A65F2A">
        <w:t xml:space="preserve">in the integrated code base </w:t>
      </w:r>
      <w:r w:rsidR="00082C77">
        <w:t xml:space="preserve">at </w:t>
      </w:r>
      <w:r w:rsidR="00A65F2A">
        <w:t xml:space="preserve">or before the </w:t>
      </w:r>
      <w:r w:rsidR="00082C77">
        <w:t>FCF</w:t>
      </w:r>
      <w:r w:rsidR="00715A49">
        <w:t xml:space="preserve"> </w:t>
      </w:r>
      <w:r w:rsidR="00AD270D">
        <w:t>gate</w:t>
      </w:r>
      <w:r w:rsidR="00082C77">
        <w:t>, before QA takes over the function for a more thorough suite of tests.</w:t>
      </w:r>
    </w:p>
    <w:p w14:paraId="6562A5E4" w14:textId="77777777" w:rsidR="001D0415" w:rsidRDefault="00082C77" w:rsidP="005C0E0D">
      <w:pPr>
        <w:jc w:val="both"/>
      </w:pPr>
      <w:r>
        <w:t>Acceptance Tests</w:t>
      </w:r>
      <w:r w:rsidR="00D92659">
        <w:t xml:space="preserve"> must cover each capability and limitation described in </w:t>
      </w:r>
      <w:r w:rsidR="00AD270D">
        <w:t xml:space="preserve">the </w:t>
      </w:r>
      <w:r w:rsidR="00D92659">
        <w:t xml:space="preserve">previous </w:t>
      </w:r>
      <w:r w:rsidR="00C3272E">
        <w:t>s</w:t>
      </w:r>
      <w:r w:rsidR="00D92659">
        <w:t>ections</w:t>
      </w:r>
      <w:r>
        <w:t xml:space="preserve">. Each </w:t>
      </w:r>
      <w:r w:rsidR="00D92659">
        <w:t>t</w:t>
      </w:r>
      <w:r>
        <w:t xml:space="preserve">est definition must include objective criteria to assess whether the test produced </w:t>
      </w:r>
      <w:r w:rsidR="00AD270D">
        <w:t xml:space="preserve">the </w:t>
      </w:r>
      <w:r>
        <w:t xml:space="preserve">expected results. Automated tests should be </w:t>
      </w:r>
      <w:r w:rsidR="00A8415F">
        <w:t>delivered</w:t>
      </w:r>
      <w:r w:rsidR="00C260E1">
        <w:t xml:space="preserve"> whenever possible.</w:t>
      </w:r>
    </w:p>
    <w:p w14:paraId="1482F871" w14:textId="77777777" w:rsidR="006F146A" w:rsidRDefault="00FC6BB3" w:rsidP="00EE5A6B">
      <w:pPr>
        <w:pStyle w:val="3DS2Title1"/>
      </w:pPr>
      <w:bookmarkStart w:id="148" w:name="_Toc175735809"/>
      <w:bookmarkStart w:id="149" w:name="_Toc492890894"/>
      <w:bookmarkStart w:id="150" w:name="_Toc492890931"/>
      <w:bookmarkStart w:id="151" w:name="_Toc494182307"/>
      <w:bookmarkStart w:id="152" w:name="_Toc527023826"/>
      <w:r>
        <w:t xml:space="preserve">Functional </w:t>
      </w:r>
      <w:r w:rsidR="001D0415" w:rsidRPr="00DD6C21">
        <w:t>Acceptance Test</w:t>
      </w:r>
      <w:r w:rsidR="006F146A">
        <w:t>s</w:t>
      </w:r>
      <w:bookmarkEnd w:id="148"/>
    </w:p>
    <w:p w14:paraId="7F81CE01" w14:textId="77777777" w:rsidR="00B922A5" w:rsidRPr="00B922A5" w:rsidRDefault="00B922A5" w:rsidP="00B922A5"/>
    <w:p w14:paraId="31C8FD17" w14:textId="77777777" w:rsidR="00AC76D1" w:rsidRDefault="00F30C7A" w:rsidP="009E369F">
      <w:pPr>
        <w:pStyle w:val="HiddenText"/>
      </w:pPr>
      <w:r>
        <w:t>Functional acceptance tests demonstrate that the expected results are obtained or that the expected behavior occurs for each aspect of the new or modified functionality when used as intended. This includes testing of specific topics as applicable: embedded user assistance, data upgrade, etc.</w:t>
      </w:r>
    </w:p>
    <w:p w14:paraId="183B8CB3" w14:textId="3AE426A6" w:rsidR="00F144D2" w:rsidRDefault="001D0415" w:rsidP="00A1335E">
      <w:pPr>
        <w:pStyle w:val="3DS2Title2"/>
        <w:spacing w:after="240"/>
      </w:pPr>
      <w:r w:rsidRPr="00DD6C21">
        <w:t>AT-1</w:t>
      </w:r>
      <w:r w:rsidRPr="001D0CE2">
        <w:t>:</w:t>
      </w:r>
      <w:bookmarkEnd w:id="149"/>
      <w:bookmarkEnd w:id="150"/>
      <w:bookmarkEnd w:id="151"/>
      <w:bookmarkEnd w:id="152"/>
      <w:r w:rsidRPr="001D0CE2">
        <w:rPr>
          <w:color w:val="AABFCB" w:themeColor="text1" w:themeTint="80"/>
        </w:rPr>
        <w:t xml:space="preserve"> </w:t>
      </w:r>
      <w:sdt>
        <w:sdtPr>
          <w:rPr>
            <w:color w:val="AABFCB" w:themeColor="text1" w:themeTint="80"/>
          </w:rPr>
          <w:id w:val="-1880465019"/>
          <w:placeholder>
            <w:docPart w:val="489388273745491C95D46BE5ECC4FEB2"/>
          </w:placeholder>
        </w:sdtPr>
        <w:sdtEndPr/>
        <w:sdtContent>
          <w:r w:rsidR="004D5AA8">
            <w:rPr>
              <w:color w:val="AABFCB" w:themeColor="text1" w:themeTint="80"/>
            </w:rPr>
            <w:t>Split Export of Classification Data by selecting ‘General Library’</w:t>
          </w:r>
          <w:r w:rsidR="00330552" w:rsidRPr="00330552">
            <w:t xml:space="preserve"> </w:t>
          </w:r>
          <w:r w:rsidR="00330552" w:rsidRPr="00330552">
            <w:rPr>
              <w:color w:val="AABFCB" w:themeColor="text1" w:themeTint="80"/>
            </w:rPr>
            <w:t>with option ‘Library with content’ activated</w:t>
          </w:r>
        </w:sdtContent>
      </w:sdt>
      <w:bookmarkStart w:id="153" w:name="_Toc492890932"/>
      <w:bookmarkStart w:id="154" w:name="_Toc494182308"/>
      <w:bookmarkStart w:id="155" w:name="_Toc52877222"/>
    </w:p>
    <w:p w14:paraId="3F9177A2" w14:textId="77777777" w:rsidR="00542CCB" w:rsidRDefault="001D0415" w:rsidP="00542CCB">
      <w:pPr>
        <w:pStyle w:val="3DSTitle3"/>
      </w:pPr>
      <w:r w:rsidRPr="001D0CE2">
        <w:t>What’s being tested?</w:t>
      </w:r>
      <w:bookmarkEnd w:id="153"/>
      <w:bookmarkEnd w:id="154"/>
      <w:bookmarkEnd w:id="155"/>
    </w:p>
    <w:p w14:paraId="4AA75C11" w14:textId="43A63775" w:rsidR="00937292" w:rsidRPr="004D5AA8" w:rsidRDefault="004D5AA8" w:rsidP="00A1335E">
      <w:pPr>
        <w:ind w:left="360"/>
        <w:jc w:val="both"/>
        <w:rPr>
          <w:rFonts w:asciiTheme="minorHAnsi" w:hAnsiTheme="minorHAnsi" w:cstheme="minorHAnsi"/>
        </w:rPr>
      </w:pPr>
      <w:r w:rsidRPr="00A1335E">
        <w:rPr>
          <w:rFonts w:asciiTheme="minorHAnsi" w:hAnsiTheme="minorHAnsi" w:cstheme="minorHAnsi"/>
          <w:sz w:val="24"/>
          <w:szCs w:val="24"/>
        </w:rPr>
        <w:t xml:space="preserve">Generation of multiple 3DXMLs and out of these one 3DXML contains only classification data. </w:t>
      </w:r>
      <w:r w:rsidR="00937292" w:rsidRPr="004D5AA8">
        <w:rPr>
          <w:rStyle w:val="HiddenTextChar"/>
          <w:rFonts w:asciiTheme="minorHAnsi" w:hAnsiTheme="minorHAnsi" w:cstheme="minorHAnsi"/>
        </w:rPr>
        <w:t>Explain the objectives of this test.</w:t>
      </w:r>
    </w:p>
    <w:p w14:paraId="1183C654" w14:textId="77777777" w:rsidR="005D23C3" w:rsidRDefault="001D0415" w:rsidP="005D23C3">
      <w:pPr>
        <w:pStyle w:val="3DSTitle3"/>
      </w:pPr>
      <w:bookmarkStart w:id="156" w:name="_Toc494182309"/>
      <w:bookmarkStart w:id="157" w:name="_Toc492890933"/>
      <w:bookmarkStart w:id="158" w:name="_Toc52877223"/>
      <w:r w:rsidRPr="001D0CE2">
        <w:t xml:space="preserve">Test </w:t>
      </w:r>
      <w:r w:rsidR="00C0186C">
        <w:t>d</w:t>
      </w:r>
      <w:r w:rsidRPr="001D0CE2">
        <w:t>ata</w:t>
      </w:r>
      <w:bookmarkEnd w:id="156"/>
      <w:bookmarkEnd w:id="157"/>
      <w:bookmarkEnd w:id="158"/>
    </w:p>
    <w:p w14:paraId="075C494E" w14:textId="7C397764" w:rsidR="00937292" w:rsidRPr="00A1335E" w:rsidRDefault="004D5AA8" w:rsidP="004D5AA8">
      <w:pPr>
        <w:ind w:firstLine="360"/>
        <w:jc w:val="both"/>
        <w:rPr>
          <w:rFonts w:asciiTheme="minorHAnsi" w:hAnsiTheme="minorHAnsi" w:cstheme="minorHAnsi"/>
          <w:sz w:val="24"/>
          <w:szCs w:val="24"/>
        </w:rPr>
      </w:pPr>
      <w:r w:rsidRPr="00A1335E">
        <w:rPr>
          <w:rFonts w:asciiTheme="minorHAnsi" w:hAnsiTheme="minorHAnsi" w:cstheme="minorHAnsi"/>
          <w:sz w:val="24"/>
          <w:szCs w:val="24"/>
        </w:rPr>
        <w:t>Classification Data with Classified Objects</w:t>
      </w:r>
      <w:r w:rsidR="00937292" w:rsidRPr="00A1335E">
        <w:rPr>
          <w:rStyle w:val="HiddenTextChar"/>
          <w:rFonts w:asciiTheme="minorHAnsi" w:hAnsiTheme="minorHAnsi" w:cstheme="minorHAnsi"/>
          <w:sz w:val="22"/>
          <w:szCs w:val="24"/>
        </w:rPr>
        <w:t>Define the input data and the data of reference used to check that the test execution produces the expected results.</w:t>
      </w:r>
    </w:p>
    <w:p w14:paraId="7A74DF11" w14:textId="77777777" w:rsidR="005D23C3" w:rsidRDefault="001D0415" w:rsidP="005D23C3">
      <w:pPr>
        <w:pStyle w:val="3DSTitle3"/>
      </w:pPr>
      <w:bookmarkStart w:id="159" w:name="_Toc492890934"/>
      <w:bookmarkStart w:id="160" w:name="_Toc494182310"/>
      <w:bookmarkStart w:id="161" w:name="_Toc52877224"/>
      <w:r w:rsidRPr="001D0CE2">
        <w:t xml:space="preserve">Test </w:t>
      </w:r>
      <w:r w:rsidR="00C0186C">
        <w:t>p</w:t>
      </w:r>
      <w:r w:rsidRPr="001D0CE2">
        <w:t>rotocol</w:t>
      </w:r>
      <w:bookmarkEnd w:id="159"/>
      <w:bookmarkEnd w:id="160"/>
      <w:bookmarkEnd w:id="161"/>
    </w:p>
    <w:p w14:paraId="709E960B" w14:textId="1BBCA9C9" w:rsidR="00937292" w:rsidRPr="00A1335E" w:rsidRDefault="00937292" w:rsidP="004D5AA8">
      <w:pPr>
        <w:pStyle w:val="ListParagraph"/>
        <w:numPr>
          <w:ilvl w:val="0"/>
          <w:numId w:val="17"/>
        </w:numPr>
        <w:jc w:val="both"/>
        <w:rPr>
          <w:rStyle w:val="HiddenTextChar"/>
          <w:rFonts w:asciiTheme="minorHAnsi" w:hAnsiTheme="minorHAnsi"/>
          <w:i w:val="0"/>
          <w:vanish w:val="0"/>
          <w:color w:val="auto"/>
          <w:sz w:val="24"/>
          <w:szCs w:val="24"/>
        </w:rPr>
      </w:pPr>
      <w:r w:rsidRPr="00937292">
        <w:rPr>
          <w:rStyle w:val="HiddenTextChar"/>
        </w:rPr>
        <w:t>Specify what environment, if any, must be prepared in order to run the test. Specify the sequence of operations/steps)</w:t>
      </w:r>
      <w:r>
        <w:rPr>
          <w:rStyle w:val="HiddenTextChar"/>
        </w:rPr>
        <w:t>.</w:t>
      </w:r>
      <w:r w:rsidR="004D5AA8" w:rsidRPr="00A1335E">
        <w:rPr>
          <w:rStyle w:val="HiddenTextChar"/>
          <w:rFonts w:asciiTheme="minorHAnsi" w:hAnsiTheme="minorHAnsi" w:cstheme="minorHAnsi"/>
          <w:i w:val="0"/>
          <w:iCs/>
          <w:vanish w:val="0"/>
          <w:color w:val="auto"/>
          <w:sz w:val="24"/>
          <w:szCs w:val="24"/>
        </w:rPr>
        <w:t>Create a library structure with multiple classes. Some of the classes should have child class.</w:t>
      </w:r>
    </w:p>
    <w:p w14:paraId="2FCA4AE7" w14:textId="2D76B6CD" w:rsidR="004D5AA8" w:rsidRPr="00093CE4" w:rsidRDefault="004D5AA8" w:rsidP="004D5AA8">
      <w:pPr>
        <w:pStyle w:val="ListParagraph"/>
        <w:numPr>
          <w:ilvl w:val="0"/>
          <w:numId w:val="17"/>
        </w:numPr>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color w:val="auto"/>
          <w:sz w:val="24"/>
          <w:szCs w:val="24"/>
        </w:rPr>
        <w:t>AttaA</w:t>
      </w:r>
      <w:r w:rsidRPr="00A1335E">
        <w:rPr>
          <w:rStyle w:val="HiddenTextChar"/>
          <w:rFonts w:asciiTheme="minorHAnsi" w:hAnsiTheme="minorHAnsi" w:cstheme="minorHAnsi"/>
          <w:i w:val="0"/>
          <w:iCs/>
          <w:vanish w:val="0"/>
          <w:color w:val="auto"/>
          <w:sz w:val="24"/>
          <w:szCs w:val="24"/>
        </w:rPr>
        <w:t>Classify some assemblies to the classes.</w:t>
      </w:r>
    </w:p>
    <w:p w14:paraId="3E4FA0A7" w14:textId="3E16270A" w:rsidR="00093CE4" w:rsidRPr="00A1335E" w:rsidRDefault="00093CE4" w:rsidP="00093CE4">
      <w:pPr>
        <w:pStyle w:val="ListParagraph"/>
        <w:ind w:left="710"/>
        <w:jc w:val="both"/>
        <w:rPr>
          <w:rStyle w:val="HiddenTextChar"/>
          <w:rFonts w:asciiTheme="minorHAnsi" w:hAnsiTheme="minorHAnsi"/>
          <w:i w:val="0"/>
          <w:vanish w:val="0"/>
          <w:color w:val="auto"/>
          <w:sz w:val="24"/>
          <w:szCs w:val="24"/>
        </w:rPr>
      </w:pPr>
      <w:r w:rsidRPr="00093CE4">
        <w:rPr>
          <w:rStyle w:val="HiddenTextChar"/>
          <w:rFonts w:asciiTheme="minorHAnsi" w:hAnsiTheme="minorHAnsi"/>
          <w:i w:val="0"/>
          <w:noProof/>
          <w:vanish w:val="0"/>
          <w:color w:val="auto"/>
          <w:sz w:val="24"/>
          <w:szCs w:val="24"/>
        </w:rPr>
        <w:drawing>
          <wp:inline distT="0" distB="0" distL="0" distR="0" wp14:anchorId="72E48AFD" wp14:editId="02B11F80">
            <wp:extent cx="1752760" cy="2207010"/>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763236" cy="2220201"/>
                    </a:xfrm>
                    <a:prstGeom prst="rect">
                      <a:avLst/>
                    </a:prstGeom>
                  </pic:spPr>
                </pic:pic>
              </a:graphicData>
            </a:graphic>
          </wp:inline>
        </w:drawing>
      </w:r>
    </w:p>
    <w:p w14:paraId="0BCB80EB" w14:textId="6BEB05B5" w:rsidR="004D5AA8" w:rsidRPr="00A1335E" w:rsidRDefault="004D5AA8" w:rsidP="004D5AA8">
      <w:pPr>
        <w:pStyle w:val="ListParagraph"/>
        <w:numPr>
          <w:ilvl w:val="0"/>
          <w:numId w:val="17"/>
        </w:numPr>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t xml:space="preserve">Classify some objects having different types to multiple classes, for example Drawing, Document, </w:t>
      </w:r>
      <w:proofErr w:type="spellStart"/>
      <w:r w:rsidRPr="00A1335E">
        <w:rPr>
          <w:rStyle w:val="HiddenTextChar"/>
          <w:rFonts w:asciiTheme="minorHAnsi" w:hAnsiTheme="minorHAnsi" w:cstheme="minorHAnsi"/>
          <w:i w:val="0"/>
          <w:iCs/>
          <w:vanish w:val="0"/>
          <w:color w:val="auto"/>
          <w:sz w:val="24"/>
          <w:szCs w:val="24"/>
        </w:rPr>
        <w:t>VPMReference</w:t>
      </w:r>
      <w:proofErr w:type="spellEnd"/>
      <w:r w:rsidRPr="00A1335E">
        <w:rPr>
          <w:rStyle w:val="HiddenTextChar"/>
          <w:rFonts w:asciiTheme="minorHAnsi" w:hAnsiTheme="minorHAnsi" w:cstheme="minorHAnsi"/>
          <w:i w:val="0"/>
          <w:iCs/>
          <w:vanish w:val="0"/>
          <w:color w:val="auto"/>
          <w:sz w:val="24"/>
          <w:szCs w:val="24"/>
        </w:rPr>
        <w:t>, 3DPart etc.</w:t>
      </w:r>
    </w:p>
    <w:p w14:paraId="3246D276" w14:textId="55D52A92" w:rsidR="004D5AA8" w:rsidRPr="00A1335E" w:rsidRDefault="004D5AA8" w:rsidP="004D5AA8">
      <w:pPr>
        <w:pStyle w:val="ListParagraph"/>
        <w:numPr>
          <w:ilvl w:val="0"/>
          <w:numId w:val="17"/>
        </w:numPr>
        <w:jc w:val="both"/>
        <w:rPr>
          <w:sz w:val="24"/>
          <w:szCs w:val="24"/>
        </w:rPr>
      </w:pPr>
      <w:r w:rsidRPr="00A1335E">
        <w:rPr>
          <w:rStyle w:val="HiddenTextChar"/>
          <w:rFonts w:asciiTheme="minorHAnsi" w:hAnsiTheme="minorHAnsi" w:cstheme="minorHAnsi"/>
          <w:i w:val="0"/>
          <w:iCs/>
          <w:vanish w:val="0"/>
          <w:color w:val="auto"/>
          <w:sz w:val="24"/>
          <w:szCs w:val="24"/>
        </w:rPr>
        <w:t xml:space="preserve">Export the above assembly by selecting ‘General Library’ with option </w:t>
      </w:r>
      <w:r w:rsidRPr="00163043">
        <w:rPr>
          <w:rStyle w:val="HiddenTextChar"/>
          <w:rFonts w:asciiTheme="minorHAnsi" w:hAnsiTheme="minorHAnsi" w:cstheme="minorHAnsi"/>
          <w:i w:val="0"/>
          <w:iCs/>
          <w:vanish w:val="0"/>
          <w:color w:val="00B050"/>
          <w:sz w:val="24"/>
          <w:szCs w:val="24"/>
        </w:rPr>
        <w:t>‘Library with content’ activated</w:t>
      </w:r>
      <w:r w:rsidRPr="00A1335E">
        <w:rPr>
          <w:rStyle w:val="HiddenTextChar"/>
          <w:rFonts w:asciiTheme="minorHAnsi" w:hAnsiTheme="minorHAnsi" w:cstheme="minorHAnsi"/>
          <w:i w:val="0"/>
          <w:iCs/>
          <w:vanish w:val="0"/>
          <w:color w:val="auto"/>
          <w:sz w:val="24"/>
          <w:szCs w:val="24"/>
        </w:rPr>
        <w:t>.</w:t>
      </w:r>
    </w:p>
    <w:p w14:paraId="0EEF2267" w14:textId="77777777" w:rsidR="001D0415" w:rsidRDefault="001D0415" w:rsidP="001D0415">
      <w:pPr>
        <w:pStyle w:val="3DSTitle3"/>
      </w:pPr>
      <w:bookmarkStart w:id="162" w:name="_Toc52877225"/>
      <w:bookmarkStart w:id="163" w:name="_Toc492890935"/>
      <w:bookmarkStart w:id="164" w:name="_Toc494182311"/>
      <w:r w:rsidRPr="001D0CE2">
        <w:lastRenderedPageBreak/>
        <w:t xml:space="preserve">Related </w:t>
      </w:r>
      <w:r w:rsidR="00C0186C">
        <w:t>a</w:t>
      </w:r>
      <w:r w:rsidRPr="001D0CE2">
        <w:t xml:space="preserve">utomatic </w:t>
      </w:r>
      <w:r w:rsidR="00C0186C">
        <w:t>t</w:t>
      </w:r>
      <w:r w:rsidRPr="001D0CE2">
        <w:t>ests</w:t>
      </w:r>
      <w:bookmarkEnd w:id="162"/>
    </w:p>
    <w:p w14:paraId="07078D62" w14:textId="5D3603B7" w:rsidR="00937292" w:rsidRPr="00A1335E" w:rsidRDefault="004D5AA8" w:rsidP="004D5AA8">
      <w:pPr>
        <w:ind w:firstLine="360"/>
        <w:jc w:val="both"/>
        <w:rPr>
          <w:rFonts w:asciiTheme="minorHAnsi" w:hAnsiTheme="minorHAnsi" w:cstheme="minorHAnsi"/>
          <w:sz w:val="24"/>
          <w:szCs w:val="24"/>
        </w:rPr>
      </w:pPr>
      <w:r w:rsidRPr="00A1335E">
        <w:rPr>
          <w:rFonts w:asciiTheme="minorHAnsi" w:hAnsiTheme="minorHAnsi" w:cstheme="minorHAnsi"/>
          <w:sz w:val="24"/>
          <w:szCs w:val="24"/>
        </w:rPr>
        <w:t>RE_ClassificationData_SplitExport.sh will be created.</w:t>
      </w:r>
      <w:r w:rsidR="00937292" w:rsidRPr="00A1335E">
        <w:rPr>
          <w:rStyle w:val="HiddenTextChar"/>
          <w:rFonts w:asciiTheme="minorHAnsi" w:hAnsiTheme="minorHAnsi" w:cstheme="minorHAnsi"/>
          <w:sz w:val="24"/>
          <w:szCs w:val="24"/>
        </w:rPr>
        <w:t>Specify the names of the related Automatic Tests (ODTs), if any.</w:t>
      </w:r>
    </w:p>
    <w:p w14:paraId="47C79269" w14:textId="77777777" w:rsidR="005D23C3" w:rsidRDefault="001D0415" w:rsidP="005D23C3">
      <w:pPr>
        <w:pStyle w:val="3DSTitle3"/>
      </w:pPr>
      <w:bookmarkStart w:id="165" w:name="_Toc52877226"/>
      <w:r w:rsidRPr="001D0CE2">
        <w:t xml:space="preserve">Test </w:t>
      </w:r>
      <w:r w:rsidR="00C0186C">
        <w:t>v</w:t>
      </w:r>
      <w:r w:rsidRPr="001D0CE2">
        <w:t>erification</w:t>
      </w:r>
      <w:bookmarkEnd w:id="163"/>
      <w:bookmarkEnd w:id="164"/>
      <w:bookmarkEnd w:id="165"/>
    </w:p>
    <w:p w14:paraId="4E48AD9F" w14:textId="719C8136" w:rsidR="00937292" w:rsidRDefault="00937292" w:rsidP="004D5AA8">
      <w:pPr>
        <w:pStyle w:val="3DSTitle3"/>
        <w:rPr>
          <w:rStyle w:val="HiddenTextChar"/>
        </w:rPr>
      </w:pPr>
      <w:r w:rsidRPr="00937292">
        <w:rPr>
          <w:rStyle w:val="HiddenTextChar"/>
        </w:rPr>
        <w:t>Specify the names of the related Automatic Tests (ODTs), if any</w:t>
      </w:r>
      <w:r>
        <w:rPr>
          <w:rStyle w:val="HiddenTextChar"/>
        </w:rPr>
        <w:t>.</w:t>
      </w:r>
    </w:p>
    <w:p w14:paraId="553980AE" w14:textId="77777777" w:rsidR="00937292" w:rsidRPr="001D0CE2" w:rsidRDefault="00937292" w:rsidP="009E369F">
      <w:pPr>
        <w:pStyle w:val="HiddenText"/>
      </w:pPr>
      <w:r w:rsidRPr="001D0CE2">
        <w:t>Examples of verification criteria:</w:t>
      </w:r>
    </w:p>
    <w:p w14:paraId="1A0A7DD6" w14:textId="77777777" w:rsidR="00937292" w:rsidRPr="001D0CE2" w:rsidRDefault="00937292" w:rsidP="009E369F">
      <w:pPr>
        <w:pStyle w:val="HiddenText"/>
        <w:numPr>
          <w:ilvl w:val="0"/>
          <w:numId w:val="9"/>
        </w:numPr>
      </w:pPr>
      <w:r w:rsidRPr="001D0CE2">
        <w:t>Expected results and acceptable tolerance</w:t>
      </w:r>
    </w:p>
    <w:p w14:paraId="1F8A406E" w14:textId="77777777" w:rsidR="00937292" w:rsidRPr="001D0CE2" w:rsidRDefault="00937292" w:rsidP="009E369F">
      <w:pPr>
        <w:pStyle w:val="HiddenText"/>
        <w:numPr>
          <w:ilvl w:val="0"/>
          <w:numId w:val="9"/>
        </w:numPr>
      </w:pPr>
      <w:r w:rsidRPr="001D0CE2">
        <w:t>Allowable exceptions</w:t>
      </w:r>
    </w:p>
    <w:p w14:paraId="15D66C98" w14:textId="77777777" w:rsidR="00937292" w:rsidRPr="001D0CE2" w:rsidRDefault="00937292" w:rsidP="009E369F">
      <w:pPr>
        <w:pStyle w:val="HiddenText"/>
        <w:numPr>
          <w:ilvl w:val="0"/>
          <w:numId w:val="9"/>
        </w:numPr>
      </w:pPr>
      <w:r w:rsidRPr="001D0CE2">
        <w:t>Expected performance</w:t>
      </w:r>
    </w:p>
    <w:p w14:paraId="5E10B246" w14:textId="77777777" w:rsidR="00937292" w:rsidRPr="001D0CE2" w:rsidRDefault="00937292" w:rsidP="009E369F">
      <w:pPr>
        <w:pStyle w:val="HiddenText"/>
        <w:numPr>
          <w:ilvl w:val="0"/>
          <w:numId w:val="9"/>
        </w:numPr>
      </w:pPr>
      <w:r w:rsidRPr="001D0CE2">
        <w:t>Engineering judgment</w:t>
      </w:r>
    </w:p>
    <w:p w14:paraId="419403F7" w14:textId="77777777" w:rsidR="00937292" w:rsidRPr="001D0CE2" w:rsidRDefault="00937292" w:rsidP="009E369F">
      <w:pPr>
        <w:pStyle w:val="HiddenText"/>
      </w:pPr>
      <w:r w:rsidRPr="001D0CE2">
        <w:t>Example sources of verification criteria:</w:t>
      </w:r>
    </w:p>
    <w:p w14:paraId="66690115" w14:textId="77777777" w:rsidR="00937292" w:rsidRPr="001D0CE2" w:rsidRDefault="00937292" w:rsidP="009E369F">
      <w:pPr>
        <w:pStyle w:val="HiddenText"/>
        <w:numPr>
          <w:ilvl w:val="0"/>
          <w:numId w:val="9"/>
        </w:numPr>
      </w:pPr>
      <w:r w:rsidRPr="001D0CE2">
        <w:t>Physical test data</w:t>
      </w:r>
    </w:p>
    <w:p w14:paraId="655B611D" w14:textId="77777777" w:rsidR="00937292" w:rsidRPr="001D0CE2" w:rsidRDefault="00937292" w:rsidP="009E369F">
      <w:pPr>
        <w:pStyle w:val="HiddenText"/>
        <w:numPr>
          <w:ilvl w:val="0"/>
          <w:numId w:val="9"/>
        </w:numPr>
      </w:pPr>
      <w:r w:rsidRPr="001D0CE2">
        <w:t>Published journal results</w:t>
      </w:r>
    </w:p>
    <w:p w14:paraId="7DA9713E" w14:textId="77777777" w:rsidR="00937292" w:rsidRPr="001D0CE2" w:rsidRDefault="00937292" w:rsidP="009E369F">
      <w:pPr>
        <w:pStyle w:val="HiddenText"/>
        <w:numPr>
          <w:ilvl w:val="0"/>
          <w:numId w:val="9"/>
        </w:numPr>
      </w:pPr>
      <w:r w:rsidRPr="001D0CE2">
        <w:t>NAFEMS test</w:t>
      </w:r>
    </w:p>
    <w:p w14:paraId="686A6450" w14:textId="77777777" w:rsidR="00937292" w:rsidRPr="001D0CE2" w:rsidRDefault="00937292" w:rsidP="009E369F">
      <w:pPr>
        <w:pStyle w:val="HiddenText"/>
        <w:numPr>
          <w:ilvl w:val="0"/>
          <w:numId w:val="9"/>
        </w:numPr>
      </w:pPr>
      <w:r w:rsidRPr="005F456B">
        <w:t>Closed-form solution</w:t>
      </w:r>
      <w:r w:rsidRPr="005F456B">
        <w:rPr>
          <w:rStyle w:val="HiddenTextChar"/>
          <w:vanish/>
        </w:rPr>
        <w:t>.</w:t>
      </w:r>
    </w:p>
    <w:p w14:paraId="54973697" w14:textId="1D4D4C31" w:rsidR="00937292" w:rsidRPr="00A1335E" w:rsidRDefault="004D5AA8" w:rsidP="004D5AA8">
      <w:pPr>
        <w:pStyle w:val="ListParagraph"/>
        <w:numPr>
          <w:ilvl w:val="0"/>
          <w:numId w:val="18"/>
        </w:numPr>
        <w:rPr>
          <w:sz w:val="24"/>
          <w:szCs w:val="24"/>
        </w:rPr>
      </w:pPr>
      <w:r w:rsidRPr="00A1335E">
        <w:rPr>
          <w:sz w:val="24"/>
          <w:szCs w:val="24"/>
        </w:rPr>
        <w:t>Export must be successful.</w:t>
      </w:r>
    </w:p>
    <w:p w14:paraId="3970B98F" w14:textId="6884F891" w:rsidR="004D5AA8" w:rsidRPr="00A1335E" w:rsidRDefault="004D5AA8" w:rsidP="004D5AA8">
      <w:pPr>
        <w:pStyle w:val="ListParagraph"/>
        <w:numPr>
          <w:ilvl w:val="0"/>
          <w:numId w:val="18"/>
        </w:numPr>
        <w:rPr>
          <w:sz w:val="24"/>
          <w:szCs w:val="24"/>
        </w:rPr>
      </w:pPr>
      <w:r w:rsidRPr="00A1335E">
        <w:rPr>
          <w:sz w:val="24"/>
          <w:szCs w:val="24"/>
        </w:rPr>
        <w:t>At least 2 3DXML must be generated.</w:t>
      </w:r>
    </w:p>
    <w:p w14:paraId="5040C7A3" w14:textId="0F48CC80" w:rsidR="004D5AA8" w:rsidRPr="00A1335E" w:rsidRDefault="004D5AA8" w:rsidP="004D5AA8">
      <w:pPr>
        <w:pStyle w:val="ListParagraph"/>
        <w:numPr>
          <w:ilvl w:val="0"/>
          <w:numId w:val="18"/>
        </w:numPr>
        <w:rPr>
          <w:sz w:val="24"/>
          <w:szCs w:val="24"/>
        </w:rPr>
      </w:pPr>
      <w:r w:rsidRPr="00A1335E">
        <w:rPr>
          <w:sz w:val="24"/>
          <w:szCs w:val="24"/>
        </w:rPr>
        <w:t>One 3DXML should contain classification data only that is only ‘General Library’ and ‘General Class’.</w:t>
      </w:r>
    </w:p>
    <w:p w14:paraId="76D9F5CE" w14:textId="3181E0D3" w:rsidR="00A13B81" w:rsidRPr="00A1335E" w:rsidRDefault="00A13B81" w:rsidP="004D5AA8">
      <w:pPr>
        <w:pStyle w:val="ListParagraph"/>
        <w:numPr>
          <w:ilvl w:val="0"/>
          <w:numId w:val="18"/>
        </w:numPr>
        <w:rPr>
          <w:sz w:val="24"/>
          <w:szCs w:val="24"/>
        </w:rPr>
      </w:pPr>
      <w:r w:rsidRPr="00A1335E">
        <w:rPr>
          <w:sz w:val="24"/>
          <w:szCs w:val="24"/>
        </w:rPr>
        <w:t>Check the classification data only 3DXML name in report and verify with the exported 3DXML file.</w:t>
      </w:r>
    </w:p>
    <w:p w14:paraId="48161D6A" w14:textId="77777777" w:rsidR="005D23C3" w:rsidRDefault="001D0415" w:rsidP="005D23C3">
      <w:pPr>
        <w:pStyle w:val="3DSTitle3"/>
      </w:pPr>
      <w:bookmarkStart w:id="166" w:name="_Toc492890936"/>
      <w:bookmarkStart w:id="167" w:name="_Toc494182312"/>
      <w:bookmarkStart w:id="168" w:name="_Toc52877227"/>
      <w:r w:rsidRPr="001D0CE2">
        <w:t xml:space="preserve">Test </w:t>
      </w:r>
      <w:r w:rsidR="00C0186C">
        <w:t>r</w:t>
      </w:r>
      <w:r w:rsidRPr="001D0CE2">
        <w:t>esponsibility</w:t>
      </w:r>
      <w:bookmarkEnd w:id="166"/>
      <w:bookmarkEnd w:id="167"/>
      <w:bookmarkEnd w:id="168"/>
    </w:p>
    <w:p w14:paraId="0785F3B3" w14:textId="3149F1B5" w:rsidR="00A1335E" w:rsidRDefault="004D5AA8" w:rsidP="00093CE4">
      <w:pPr>
        <w:ind w:left="360"/>
        <w:jc w:val="both"/>
        <w:rPr>
          <w:rFonts w:asciiTheme="minorHAnsi" w:hAnsiTheme="minorHAnsi" w:cstheme="minorHAnsi"/>
          <w:sz w:val="24"/>
          <w:szCs w:val="24"/>
        </w:rPr>
      </w:pPr>
      <w:r w:rsidRPr="00A1335E">
        <w:rPr>
          <w:rFonts w:asciiTheme="minorHAnsi" w:hAnsiTheme="minorHAnsi" w:cstheme="minorHAnsi"/>
          <w:sz w:val="24"/>
          <w:szCs w:val="24"/>
        </w:rPr>
        <w:t>R&amp;D/QA</w:t>
      </w:r>
      <w:r w:rsidR="005F456B" w:rsidRPr="00A1335E">
        <w:rPr>
          <w:rStyle w:val="HiddenTextChar"/>
          <w:rFonts w:asciiTheme="minorHAnsi" w:hAnsiTheme="minorHAnsi" w:cstheme="minorHAnsi"/>
          <w:sz w:val="24"/>
          <w:szCs w:val="24"/>
        </w:rPr>
        <w:t>(optional) The developer has primary responsibility for executing this test. If applicable, specify who is additionally responsible for executing this test in terms of Role.</w:t>
      </w:r>
    </w:p>
    <w:p w14:paraId="7CCA6818" w14:textId="77777777" w:rsidR="00093CE4" w:rsidRPr="00A1335E" w:rsidRDefault="00093CE4" w:rsidP="00093CE4">
      <w:pPr>
        <w:ind w:left="360"/>
        <w:jc w:val="both"/>
        <w:rPr>
          <w:rFonts w:asciiTheme="minorHAnsi" w:hAnsiTheme="minorHAnsi" w:cstheme="minorHAnsi"/>
          <w:sz w:val="24"/>
          <w:szCs w:val="24"/>
        </w:rPr>
      </w:pPr>
    </w:p>
    <w:p w14:paraId="172A1659" w14:textId="30DECDC4" w:rsidR="004D5AA8" w:rsidRDefault="00572CA4" w:rsidP="00A1335E">
      <w:pPr>
        <w:pStyle w:val="3DS2Title2"/>
        <w:spacing w:after="240"/>
      </w:pPr>
      <w:r w:rsidRPr="006F146A">
        <w:t>AT-2</w:t>
      </w:r>
      <w:r w:rsidR="00FC41B7">
        <w:t>:</w:t>
      </w:r>
      <w:r w:rsidR="00F144D2" w:rsidRPr="00F144D2">
        <w:rPr>
          <w:color w:val="AABFCB" w:themeColor="text1" w:themeTint="80"/>
        </w:rPr>
        <w:t xml:space="preserve"> </w:t>
      </w:r>
      <w:sdt>
        <w:sdtPr>
          <w:rPr>
            <w:color w:val="AABFCB" w:themeColor="text1" w:themeTint="80"/>
          </w:rPr>
          <w:id w:val="777756748"/>
          <w:placeholder>
            <w:docPart w:val="C5A5333B9F75421B8B72392BF705C2A7"/>
          </w:placeholder>
        </w:sdtPr>
        <w:sdtEndPr/>
        <w:sdtContent>
          <w:sdt>
            <w:sdtPr>
              <w:rPr>
                <w:color w:val="AABFCB" w:themeColor="text1" w:themeTint="80"/>
              </w:rPr>
              <w:id w:val="-821895046"/>
              <w:placeholder>
                <w:docPart w:val="7B35B877F40547369DD23D2D76D78EF9"/>
              </w:placeholder>
            </w:sdtPr>
            <w:sdtEndPr/>
            <w:sdtContent>
              <w:r w:rsidR="004D5AA8">
                <w:rPr>
                  <w:color w:val="AABFCB" w:themeColor="text1" w:themeTint="80"/>
                </w:rPr>
                <w:t>Split Export of Classification Data by selecting ‘General Library’</w:t>
              </w:r>
              <w:r w:rsidR="00163043" w:rsidRPr="00163043">
                <w:t xml:space="preserve"> </w:t>
              </w:r>
              <w:r w:rsidR="00163043" w:rsidRPr="00163043">
                <w:rPr>
                  <w:color w:val="AABFCB" w:themeColor="text1" w:themeTint="80"/>
                </w:rPr>
                <w:t>with option ‘Library with content’ deactivated</w:t>
              </w:r>
            </w:sdtContent>
          </w:sdt>
        </w:sdtContent>
      </w:sdt>
    </w:p>
    <w:p w14:paraId="49DF076E" w14:textId="2863C931" w:rsidR="004D5AA8" w:rsidRDefault="004D5AA8" w:rsidP="004D5AA8">
      <w:pPr>
        <w:pStyle w:val="3DSTitle3"/>
      </w:pPr>
      <w:r w:rsidRPr="001D0CE2">
        <w:t>What’s being tested?</w:t>
      </w:r>
    </w:p>
    <w:p w14:paraId="0C2CD185" w14:textId="77777777" w:rsidR="004D5AA8" w:rsidRPr="004D5AA8" w:rsidRDefault="004D5AA8" w:rsidP="00A1335E">
      <w:pPr>
        <w:ind w:left="360"/>
        <w:jc w:val="both"/>
        <w:rPr>
          <w:rFonts w:asciiTheme="minorHAnsi" w:hAnsiTheme="minorHAnsi" w:cstheme="minorHAnsi"/>
        </w:rPr>
      </w:pPr>
      <w:r w:rsidRPr="00A1335E">
        <w:rPr>
          <w:rFonts w:asciiTheme="minorHAnsi" w:hAnsiTheme="minorHAnsi" w:cstheme="minorHAnsi"/>
          <w:sz w:val="24"/>
          <w:szCs w:val="24"/>
        </w:rPr>
        <w:t xml:space="preserve">Generation of multiple 3DXMLs and out of these one 3DXML contains only classification data. </w:t>
      </w:r>
      <w:r w:rsidRPr="004D5AA8">
        <w:rPr>
          <w:rStyle w:val="HiddenTextChar"/>
          <w:rFonts w:asciiTheme="minorHAnsi" w:hAnsiTheme="minorHAnsi" w:cstheme="minorHAnsi"/>
        </w:rPr>
        <w:t>Explain the objectives of this test.</w:t>
      </w:r>
    </w:p>
    <w:p w14:paraId="2E6E8487" w14:textId="77777777" w:rsidR="004D5AA8" w:rsidRDefault="004D5AA8" w:rsidP="004D5AA8">
      <w:pPr>
        <w:pStyle w:val="3DSTitle3"/>
      </w:pPr>
      <w:r w:rsidRPr="001D0CE2">
        <w:t xml:space="preserve">Test </w:t>
      </w:r>
      <w:r>
        <w:t>d</w:t>
      </w:r>
      <w:r w:rsidRPr="001D0CE2">
        <w:t>ata</w:t>
      </w:r>
    </w:p>
    <w:p w14:paraId="60DF0522" w14:textId="77777777" w:rsidR="004D5AA8" w:rsidRPr="00A1335E" w:rsidRDefault="004D5AA8" w:rsidP="004D5AA8">
      <w:pPr>
        <w:ind w:firstLine="360"/>
        <w:jc w:val="both"/>
        <w:rPr>
          <w:rFonts w:asciiTheme="minorHAnsi" w:hAnsiTheme="minorHAnsi" w:cstheme="minorHAnsi"/>
          <w:sz w:val="24"/>
          <w:szCs w:val="24"/>
        </w:rPr>
      </w:pPr>
      <w:r w:rsidRPr="00A1335E">
        <w:rPr>
          <w:rFonts w:asciiTheme="minorHAnsi" w:hAnsiTheme="minorHAnsi" w:cstheme="minorHAnsi"/>
          <w:sz w:val="24"/>
          <w:szCs w:val="24"/>
        </w:rPr>
        <w:t>Classification Data with Classified Objects</w:t>
      </w:r>
      <w:r w:rsidRPr="00A1335E">
        <w:rPr>
          <w:rStyle w:val="HiddenTextChar"/>
          <w:rFonts w:asciiTheme="minorHAnsi" w:hAnsiTheme="minorHAnsi" w:cstheme="minorHAnsi"/>
          <w:sz w:val="22"/>
          <w:szCs w:val="24"/>
        </w:rPr>
        <w:t>Define the input data and the data of reference used to check that the test execution produces the expected results.</w:t>
      </w:r>
    </w:p>
    <w:p w14:paraId="66D4DE3D" w14:textId="77777777" w:rsidR="004D5AA8" w:rsidRDefault="004D5AA8" w:rsidP="004D5AA8">
      <w:pPr>
        <w:pStyle w:val="3DSTitle3"/>
      </w:pPr>
      <w:r w:rsidRPr="001D0CE2">
        <w:t xml:space="preserve">Test </w:t>
      </w:r>
      <w:r>
        <w:t>p</w:t>
      </w:r>
      <w:r w:rsidRPr="001D0CE2">
        <w:t>rotocol</w:t>
      </w:r>
    </w:p>
    <w:p w14:paraId="0F5EB1CA" w14:textId="77777777" w:rsidR="004D5AA8" w:rsidRPr="00A1335E" w:rsidRDefault="004D5AA8" w:rsidP="004D5AA8">
      <w:pPr>
        <w:pStyle w:val="ListParagraph"/>
        <w:numPr>
          <w:ilvl w:val="0"/>
          <w:numId w:val="19"/>
        </w:numPr>
        <w:jc w:val="both"/>
        <w:rPr>
          <w:rStyle w:val="HiddenTextChar"/>
          <w:rFonts w:asciiTheme="minorHAnsi" w:hAnsiTheme="minorHAnsi"/>
          <w:i w:val="0"/>
          <w:vanish w:val="0"/>
          <w:color w:val="auto"/>
          <w:sz w:val="24"/>
          <w:szCs w:val="24"/>
        </w:rPr>
      </w:pPr>
      <w:r w:rsidRPr="00937292">
        <w:rPr>
          <w:rStyle w:val="HiddenTextChar"/>
        </w:rPr>
        <w:t>Specify what environment, if any, must be prepared in order to run the test. Specify the sequence of operations/steps)</w:t>
      </w:r>
      <w:r>
        <w:rPr>
          <w:rStyle w:val="HiddenTextChar"/>
        </w:rPr>
        <w:t>.</w:t>
      </w:r>
      <w:r w:rsidRPr="00A1335E">
        <w:rPr>
          <w:rStyle w:val="HiddenTextChar"/>
          <w:rFonts w:asciiTheme="minorHAnsi" w:hAnsiTheme="minorHAnsi" w:cstheme="minorHAnsi"/>
          <w:i w:val="0"/>
          <w:iCs/>
          <w:vanish w:val="0"/>
          <w:color w:val="auto"/>
          <w:sz w:val="24"/>
          <w:szCs w:val="24"/>
        </w:rPr>
        <w:t>Create a library structure with multiple classes. Some of the classes should have child class.</w:t>
      </w:r>
    </w:p>
    <w:p w14:paraId="3ED74DE0" w14:textId="7C085B86" w:rsidR="004D5AA8" w:rsidRPr="00093CE4" w:rsidRDefault="004D5AA8" w:rsidP="004D5AA8">
      <w:pPr>
        <w:pStyle w:val="ListParagraph"/>
        <w:numPr>
          <w:ilvl w:val="0"/>
          <w:numId w:val="19"/>
        </w:numPr>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color w:val="auto"/>
          <w:sz w:val="24"/>
          <w:szCs w:val="24"/>
        </w:rPr>
        <w:t>AttaA</w:t>
      </w:r>
      <w:r w:rsidRPr="00A1335E">
        <w:rPr>
          <w:rStyle w:val="HiddenTextChar"/>
          <w:rFonts w:asciiTheme="minorHAnsi" w:hAnsiTheme="minorHAnsi" w:cstheme="minorHAnsi"/>
          <w:i w:val="0"/>
          <w:iCs/>
          <w:vanish w:val="0"/>
          <w:color w:val="auto"/>
          <w:sz w:val="24"/>
          <w:szCs w:val="24"/>
        </w:rPr>
        <w:t>Classify some assemblies to the classes.</w:t>
      </w:r>
    </w:p>
    <w:p w14:paraId="67AC18CA" w14:textId="3326A47B" w:rsidR="00093CE4" w:rsidRPr="00A1335E" w:rsidRDefault="00093CE4" w:rsidP="00093CE4">
      <w:pPr>
        <w:pStyle w:val="ListParagraph"/>
        <w:ind w:left="710"/>
        <w:jc w:val="both"/>
        <w:rPr>
          <w:rStyle w:val="HiddenTextChar"/>
          <w:rFonts w:asciiTheme="minorHAnsi" w:hAnsiTheme="minorHAnsi"/>
          <w:i w:val="0"/>
          <w:vanish w:val="0"/>
          <w:color w:val="auto"/>
          <w:sz w:val="24"/>
          <w:szCs w:val="24"/>
        </w:rPr>
      </w:pPr>
      <w:r w:rsidRPr="00093CE4">
        <w:rPr>
          <w:rStyle w:val="HiddenTextChar"/>
          <w:rFonts w:asciiTheme="minorHAnsi" w:hAnsiTheme="minorHAnsi"/>
          <w:i w:val="0"/>
          <w:noProof/>
          <w:vanish w:val="0"/>
          <w:color w:val="auto"/>
          <w:sz w:val="24"/>
          <w:szCs w:val="24"/>
        </w:rPr>
        <w:drawing>
          <wp:inline distT="0" distB="0" distL="0" distR="0" wp14:anchorId="6C80D866" wp14:editId="11BF5027">
            <wp:extent cx="1650370" cy="2078086"/>
            <wp:effectExtent l="0" t="0" r="698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665093" cy="2096624"/>
                    </a:xfrm>
                    <a:prstGeom prst="rect">
                      <a:avLst/>
                    </a:prstGeom>
                  </pic:spPr>
                </pic:pic>
              </a:graphicData>
            </a:graphic>
          </wp:inline>
        </w:drawing>
      </w:r>
    </w:p>
    <w:p w14:paraId="64D36CC1" w14:textId="77777777" w:rsidR="004D5AA8" w:rsidRPr="00A1335E" w:rsidRDefault="004D5AA8" w:rsidP="004D5AA8">
      <w:pPr>
        <w:pStyle w:val="ListParagraph"/>
        <w:numPr>
          <w:ilvl w:val="0"/>
          <w:numId w:val="19"/>
        </w:numPr>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lastRenderedPageBreak/>
        <w:t xml:space="preserve">Classify some objects having different types to multiple classes, for example Drawing, Document, </w:t>
      </w:r>
      <w:proofErr w:type="spellStart"/>
      <w:r w:rsidRPr="00A1335E">
        <w:rPr>
          <w:rStyle w:val="HiddenTextChar"/>
          <w:rFonts w:asciiTheme="minorHAnsi" w:hAnsiTheme="minorHAnsi" w:cstheme="minorHAnsi"/>
          <w:i w:val="0"/>
          <w:iCs/>
          <w:vanish w:val="0"/>
          <w:color w:val="auto"/>
          <w:sz w:val="24"/>
          <w:szCs w:val="24"/>
        </w:rPr>
        <w:t>VPMReference</w:t>
      </w:r>
      <w:proofErr w:type="spellEnd"/>
      <w:r w:rsidRPr="00A1335E">
        <w:rPr>
          <w:rStyle w:val="HiddenTextChar"/>
          <w:rFonts w:asciiTheme="minorHAnsi" w:hAnsiTheme="minorHAnsi" w:cstheme="minorHAnsi"/>
          <w:i w:val="0"/>
          <w:iCs/>
          <w:vanish w:val="0"/>
          <w:color w:val="auto"/>
          <w:sz w:val="24"/>
          <w:szCs w:val="24"/>
        </w:rPr>
        <w:t>, 3DPart etc.</w:t>
      </w:r>
    </w:p>
    <w:p w14:paraId="1E0014E9" w14:textId="6D8AC5A1" w:rsidR="004D5AA8" w:rsidRPr="00A1335E" w:rsidRDefault="004D5AA8" w:rsidP="004D5AA8">
      <w:pPr>
        <w:pStyle w:val="ListParagraph"/>
        <w:numPr>
          <w:ilvl w:val="0"/>
          <w:numId w:val="19"/>
        </w:numPr>
        <w:jc w:val="both"/>
        <w:rPr>
          <w:sz w:val="24"/>
          <w:szCs w:val="24"/>
        </w:rPr>
      </w:pPr>
      <w:r w:rsidRPr="00A1335E">
        <w:rPr>
          <w:rStyle w:val="HiddenTextChar"/>
          <w:rFonts w:asciiTheme="minorHAnsi" w:hAnsiTheme="minorHAnsi" w:cstheme="minorHAnsi"/>
          <w:i w:val="0"/>
          <w:iCs/>
          <w:vanish w:val="0"/>
          <w:color w:val="auto"/>
          <w:sz w:val="24"/>
          <w:szCs w:val="24"/>
        </w:rPr>
        <w:t xml:space="preserve">Export the above assembly by selecting ‘General Library’ </w:t>
      </w:r>
      <w:bookmarkStart w:id="169" w:name="_Hlk221706296"/>
      <w:r w:rsidRPr="00A1335E">
        <w:rPr>
          <w:rStyle w:val="HiddenTextChar"/>
          <w:rFonts w:asciiTheme="minorHAnsi" w:hAnsiTheme="minorHAnsi" w:cstheme="minorHAnsi"/>
          <w:i w:val="0"/>
          <w:iCs/>
          <w:vanish w:val="0"/>
          <w:color w:val="auto"/>
          <w:sz w:val="24"/>
          <w:szCs w:val="24"/>
        </w:rPr>
        <w:t xml:space="preserve">with option </w:t>
      </w:r>
      <w:r w:rsidRPr="00163043">
        <w:rPr>
          <w:rStyle w:val="HiddenTextChar"/>
          <w:rFonts w:asciiTheme="minorHAnsi" w:hAnsiTheme="minorHAnsi" w:cstheme="minorHAnsi"/>
          <w:i w:val="0"/>
          <w:iCs/>
          <w:vanish w:val="0"/>
          <w:color w:val="DA291C" w:themeColor="background2"/>
          <w:sz w:val="24"/>
          <w:szCs w:val="24"/>
        </w:rPr>
        <w:t xml:space="preserve">‘Library with content’ </w:t>
      </w:r>
      <w:r w:rsidR="00DD18C3" w:rsidRPr="00163043">
        <w:rPr>
          <w:rStyle w:val="HiddenTextChar"/>
          <w:rFonts w:asciiTheme="minorHAnsi" w:hAnsiTheme="minorHAnsi" w:cstheme="minorHAnsi"/>
          <w:i w:val="0"/>
          <w:iCs/>
          <w:vanish w:val="0"/>
          <w:color w:val="DA291C" w:themeColor="background2"/>
          <w:sz w:val="24"/>
          <w:szCs w:val="24"/>
        </w:rPr>
        <w:t>de</w:t>
      </w:r>
      <w:r w:rsidRPr="00163043">
        <w:rPr>
          <w:rStyle w:val="HiddenTextChar"/>
          <w:rFonts w:asciiTheme="minorHAnsi" w:hAnsiTheme="minorHAnsi" w:cstheme="minorHAnsi"/>
          <w:i w:val="0"/>
          <w:iCs/>
          <w:vanish w:val="0"/>
          <w:color w:val="DA291C" w:themeColor="background2"/>
          <w:sz w:val="24"/>
          <w:szCs w:val="24"/>
        </w:rPr>
        <w:t>activated</w:t>
      </w:r>
      <w:bookmarkEnd w:id="169"/>
      <w:r w:rsidRPr="00A1335E">
        <w:rPr>
          <w:rStyle w:val="HiddenTextChar"/>
          <w:rFonts w:asciiTheme="minorHAnsi" w:hAnsiTheme="minorHAnsi" w:cstheme="minorHAnsi"/>
          <w:i w:val="0"/>
          <w:iCs/>
          <w:vanish w:val="0"/>
          <w:color w:val="auto"/>
          <w:sz w:val="24"/>
          <w:szCs w:val="24"/>
        </w:rPr>
        <w:t>.</w:t>
      </w:r>
    </w:p>
    <w:p w14:paraId="042EFE99" w14:textId="77777777" w:rsidR="004D5AA8" w:rsidRDefault="004D5AA8" w:rsidP="00093CE4">
      <w:pPr>
        <w:pStyle w:val="3DSTitle3"/>
        <w:spacing w:after="0"/>
      </w:pPr>
      <w:r w:rsidRPr="001D0CE2">
        <w:t xml:space="preserve">Related </w:t>
      </w:r>
      <w:r>
        <w:t>a</w:t>
      </w:r>
      <w:r w:rsidRPr="001D0CE2">
        <w:t xml:space="preserve">utomatic </w:t>
      </w:r>
      <w:r>
        <w:t>t</w:t>
      </w:r>
      <w:r w:rsidRPr="001D0CE2">
        <w:t>ests</w:t>
      </w:r>
    </w:p>
    <w:p w14:paraId="19E9DFCB" w14:textId="6365AD7C" w:rsidR="004D5AA8" w:rsidRPr="004D5AA8" w:rsidRDefault="00DD18C3" w:rsidP="004D5AA8">
      <w:pPr>
        <w:ind w:firstLine="360"/>
        <w:jc w:val="both"/>
        <w:rPr>
          <w:rFonts w:asciiTheme="minorHAnsi" w:hAnsiTheme="minorHAnsi" w:cstheme="minorHAnsi"/>
        </w:rPr>
      </w:pPr>
      <w:r w:rsidRPr="00A1335E">
        <w:rPr>
          <w:rFonts w:asciiTheme="minorHAnsi" w:hAnsiTheme="minorHAnsi" w:cstheme="minorHAnsi"/>
          <w:sz w:val="24"/>
          <w:szCs w:val="24"/>
        </w:rPr>
        <w:t>N/A</w:t>
      </w:r>
      <w:r w:rsidR="004D5AA8" w:rsidRPr="004D5AA8">
        <w:rPr>
          <w:rStyle w:val="HiddenTextChar"/>
          <w:rFonts w:asciiTheme="minorHAnsi" w:hAnsiTheme="minorHAnsi" w:cstheme="minorHAnsi"/>
          <w:sz w:val="22"/>
        </w:rPr>
        <w:t>Specify the names of the related Automatic Tests (ODTs), if any.</w:t>
      </w:r>
    </w:p>
    <w:p w14:paraId="3C3B28AB" w14:textId="77777777" w:rsidR="004D5AA8" w:rsidRDefault="004D5AA8" w:rsidP="00093CE4">
      <w:pPr>
        <w:pStyle w:val="3DSTitle3"/>
        <w:spacing w:after="0"/>
      </w:pPr>
      <w:r w:rsidRPr="001D0CE2">
        <w:t xml:space="preserve">Test </w:t>
      </w:r>
      <w:r>
        <w:t>v</w:t>
      </w:r>
      <w:r w:rsidRPr="001D0CE2">
        <w:t>erification</w:t>
      </w:r>
    </w:p>
    <w:p w14:paraId="4493EB42" w14:textId="77777777" w:rsidR="004D5AA8" w:rsidRDefault="004D5AA8" w:rsidP="004D5AA8">
      <w:pPr>
        <w:pStyle w:val="3DSTitle3"/>
        <w:rPr>
          <w:rStyle w:val="HiddenTextChar"/>
        </w:rPr>
      </w:pPr>
      <w:r w:rsidRPr="00937292">
        <w:rPr>
          <w:rStyle w:val="HiddenTextChar"/>
        </w:rPr>
        <w:t>Specify the names of the related Automatic Tests (ODTs), if any</w:t>
      </w:r>
      <w:r>
        <w:rPr>
          <w:rStyle w:val="HiddenTextChar"/>
        </w:rPr>
        <w:t>.</w:t>
      </w:r>
    </w:p>
    <w:p w14:paraId="79B51339" w14:textId="77777777" w:rsidR="004D5AA8" w:rsidRPr="001D0CE2" w:rsidRDefault="004D5AA8" w:rsidP="009E369F">
      <w:pPr>
        <w:pStyle w:val="HiddenText"/>
      </w:pPr>
      <w:r w:rsidRPr="001D0CE2">
        <w:t>Examples of verification criteria:</w:t>
      </w:r>
    </w:p>
    <w:p w14:paraId="32AF6027" w14:textId="77777777" w:rsidR="004D5AA8" w:rsidRPr="001D0CE2" w:rsidRDefault="004D5AA8" w:rsidP="009E369F">
      <w:pPr>
        <w:pStyle w:val="HiddenText"/>
        <w:numPr>
          <w:ilvl w:val="0"/>
          <w:numId w:val="9"/>
        </w:numPr>
      </w:pPr>
      <w:r w:rsidRPr="001D0CE2">
        <w:t>Expected results and acceptable tolerance</w:t>
      </w:r>
    </w:p>
    <w:p w14:paraId="0D08881F" w14:textId="77777777" w:rsidR="004D5AA8" w:rsidRPr="001D0CE2" w:rsidRDefault="004D5AA8" w:rsidP="009E369F">
      <w:pPr>
        <w:pStyle w:val="HiddenText"/>
        <w:numPr>
          <w:ilvl w:val="0"/>
          <w:numId w:val="9"/>
        </w:numPr>
      </w:pPr>
      <w:r w:rsidRPr="001D0CE2">
        <w:t>Allowable exceptions</w:t>
      </w:r>
    </w:p>
    <w:p w14:paraId="1B5AB979" w14:textId="77777777" w:rsidR="004D5AA8" w:rsidRPr="001D0CE2" w:rsidRDefault="004D5AA8" w:rsidP="009E369F">
      <w:pPr>
        <w:pStyle w:val="HiddenText"/>
        <w:numPr>
          <w:ilvl w:val="0"/>
          <w:numId w:val="9"/>
        </w:numPr>
      </w:pPr>
      <w:r w:rsidRPr="001D0CE2">
        <w:t>Expected performance</w:t>
      </w:r>
    </w:p>
    <w:p w14:paraId="028A10E1" w14:textId="77777777" w:rsidR="004D5AA8" w:rsidRPr="001D0CE2" w:rsidRDefault="004D5AA8" w:rsidP="009E369F">
      <w:pPr>
        <w:pStyle w:val="HiddenText"/>
        <w:numPr>
          <w:ilvl w:val="0"/>
          <w:numId w:val="9"/>
        </w:numPr>
      </w:pPr>
      <w:r w:rsidRPr="001D0CE2">
        <w:t>Engineering judgment</w:t>
      </w:r>
    </w:p>
    <w:p w14:paraId="05B64AE1" w14:textId="77777777" w:rsidR="004D5AA8" w:rsidRPr="001D0CE2" w:rsidRDefault="004D5AA8" w:rsidP="009E369F">
      <w:pPr>
        <w:pStyle w:val="HiddenText"/>
      </w:pPr>
      <w:r w:rsidRPr="001D0CE2">
        <w:t>Example sources of verification criteria:</w:t>
      </w:r>
    </w:p>
    <w:p w14:paraId="3D6343A0" w14:textId="77777777" w:rsidR="004D5AA8" w:rsidRPr="001D0CE2" w:rsidRDefault="004D5AA8" w:rsidP="009E369F">
      <w:pPr>
        <w:pStyle w:val="HiddenText"/>
        <w:numPr>
          <w:ilvl w:val="0"/>
          <w:numId w:val="9"/>
        </w:numPr>
      </w:pPr>
      <w:r w:rsidRPr="001D0CE2">
        <w:t>Physical test data</w:t>
      </w:r>
    </w:p>
    <w:p w14:paraId="24263034" w14:textId="77777777" w:rsidR="004D5AA8" w:rsidRPr="001D0CE2" w:rsidRDefault="004D5AA8" w:rsidP="009E369F">
      <w:pPr>
        <w:pStyle w:val="HiddenText"/>
        <w:numPr>
          <w:ilvl w:val="0"/>
          <w:numId w:val="9"/>
        </w:numPr>
      </w:pPr>
      <w:r w:rsidRPr="001D0CE2">
        <w:t>Published journal results</w:t>
      </w:r>
    </w:p>
    <w:p w14:paraId="6813F256" w14:textId="77777777" w:rsidR="004D5AA8" w:rsidRPr="001D0CE2" w:rsidRDefault="004D5AA8" w:rsidP="009E369F">
      <w:pPr>
        <w:pStyle w:val="HiddenText"/>
        <w:numPr>
          <w:ilvl w:val="0"/>
          <w:numId w:val="9"/>
        </w:numPr>
      </w:pPr>
      <w:r w:rsidRPr="001D0CE2">
        <w:t>NAFEMS test</w:t>
      </w:r>
    </w:p>
    <w:p w14:paraId="6044B6F7" w14:textId="77777777" w:rsidR="004D5AA8" w:rsidRPr="001D0CE2" w:rsidRDefault="004D5AA8" w:rsidP="009E369F">
      <w:pPr>
        <w:pStyle w:val="HiddenText"/>
        <w:numPr>
          <w:ilvl w:val="0"/>
          <w:numId w:val="9"/>
        </w:numPr>
      </w:pPr>
      <w:r w:rsidRPr="005F456B">
        <w:t>Closed-form solution</w:t>
      </w:r>
      <w:r w:rsidRPr="005F456B">
        <w:rPr>
          <w:rStyle w:val="HiddenTextChar"/>
          <w:vanish/>
        </w:rPr>
        <w:t>.</w:t>
      </w:r>
    </w:p>
    <w:p w14:paraId="472C06E2" w14:textId="03E42EB5" w:rsidR="004D5AA8" w:rsidRPr="00A1335E" w:rsidRDefault="004D5AA8" w:rsidP="004D5AA8">
      <w:pPr>
        <w:pStyle w:val="ListParagraph"/>
        <w:numPr>
          <w:ilvl w:val="0"/>
          <w:numId w:val="18"/>
        </w:numPr>
        <w:rPr>
          <w:sz w:val="24"/>
          <w:szCs w:val="24"/>
        </w:rPr>
      </w:pPr>
      <w:r w:rsidRPr="00A1335E">
        <w:rPr>
          <w:sz w:val="24"/>
          <w:szCs w:val="24"/>
        </w:rPr>
        <w:t>Export must be successful.</w:t>
      </w:r>
    </w:p>
    <w:p w14:paraId="63E09571" w14:textId="0D865B60" w:rsidR="00DD18C3" w:rsidRPr="00A1335E" w:rsidRDefault="00DD18C3" w:rsidP="004D5AA8">
      <w:pPr>
        <w:pStyle w:val="ListParagraph"/>
        <w:numPr>
          <w:ilvl w:val="0"/>
          <w:numId w:val="18"/>
        </w:numPr>
        <w:rPr>
          <w:sz w:val="24"/>
          <w:szCs w:val="24"/>
        </w:rPr>
      </w:pPr>
      <w:r w:rsidRPr="00A1335E">
        <w:rPr>
          <w:sz w:val="24"/>
          <w:szCs w:val="24"/>
        </w:rPr>
        <w:t>Only one 3DXML should be generated.</w:t>
      </w:r>
    </w:p>
    <w:p w14:paraId="478E51FF" w14:textId="5423FE6B" w:rsidR="004D5AA8" w:rsidRPr="00A1335E" w:rsidRDefault="00DD18C3" w:rsidP="004D5AA8">
      <w:pPr>
        <w:pStyle w:val="ListParagraph"/>
        <w:numPr>
          <w:ilvl w:val="0"/>
          <w:numId w:val="18"/>
        </w:numPr>
        <w:rPr>
          <w:sz w:val="24"/>
          <w:szCs w:val="24"/>
        </w:rPr>
      </w:pPr>
      <w:r w:rsidRPr="00A1335E">
        <w:rPr>
          <w:sz w:val="24"/>
          <w:szCs w:val="24"/>
        </w:rPr>
        <w:t xml:space="preserve">The </w:t>
      </w:r>
      <w:r w:rsidR="004D5AA8" w:rsidRPr="00A1335E">
        <w:rPr>
          <w:sz w:val="24"/>
          <w:szCs w:val="24"/>
        </w:rPr>
        <w:t>3DXML should contain classification data only that is only ‘General Library’ and ‘General Class’</w:t>
      </w:r>
      <w:r w:rsidRPr="00A1335E">
        <w:rPr>
          <w:sz w:val="24"/>
          <w:szCs w:val="24"/>
        </w:rPr>
        <w:t xml:space="preserve"> and no classified objects.</w:t>
      </w:r>
    </w:p>
    <w:p w14:paraId="39EC8412" w14:textId="77777777" w:rsidR="004D5AA8" w:rsidRDefault="004D5AA8" w:rsidP="00093CE4">
      <w:pPr>
        <w:pStyle w:val="3DSTitle3"/>
        <w:spacing w:after="0"/>
      </w:pPr>
      <w:r w:rsidRPr="001D0CE2">
        <w:t xml:space="preserve">Test </w:t>
      </w:r>
      <w:r>
        <w:t>r</w:t>
      </w:r>
      <w:r w:rsidRPr="001D0CE2">
        <w:t>esponsibility</w:t>
      </w:r>
    </w:p>
    <w:p w14:paraId="4D840236" w14:textId="46292DDF" w:rsidR="00A1335E" w:rsidRDefault="004D5AA8" w:rsidP="004D5AA8">
      <w:pPr>
        <w:rPr>
          <w:rFonts w:asciiTheme="minorHAnsi" w:hAnsiTheme="minorHAnsi" w:cstheme="minorHAnsi"/>
          <w:sz w:val="24"/>
          <w:szCs w:val="24"/>
        </w:rPr>
      </w:pPr>
      <w:r w:rsidRPr="00A1335E">
        <w:rPr>
          <w:rFonts w:asciiTheme="minorHAnsi" w:hAnsiTheme="minorHAnsi" w:cstheme="minorHAnsi"/>
          <w:sz w:val="24"/>
          <w:szCs w:val="24"/>
        </w:rPr>
        <w:t>R&amp;D/QA</w:t>
      </w:r>
    </w:p>
    <w:p w14:paraId="34D1AE09" w14:textId="77777777" w:rsidR="00093CE4" w:rsidRPr="00093CE4" w:rsidRDefault="00093CE4" w:rsidP="004D5AA8">
      <w:pPr>
        <w:rPr>
          <w:rFonts w:asciiTheme="minorHAnsi" w:hAnsiTheme="minorHAnsi" w:cstheme="minorHAnsi"/>
          <w:sz w:val="24"/>
          <w:szCs w:val="24"/>
        </w:rPr>
      </w:pPr>
    </w:p>
    <w:p w14:paraId="11377101" w14:textId="2BB414C8" w:rsidR="00DD18C3" w:rsidRPr="006F146A" w:rsidRDefault="00DD18C3" w:rsidP="00A1335E">
      <w:pPr>
        <w:pStyle w:val="3DS2Title2"/>
        <w:spacing w:after="240"/>
      </w:pPr>
      <w:r w:rsidRPr="006F146A">
        <w:t>AT-</w:t>
      </w:r>
      <w:r w:rsidR="005D03B8">
        <w:t>3</w:t>
      </w:r>
      <w:r>
        <w:t>:</w:t>
      </w:r>
      <w:r w:rsidRPr="00F144D2">
        <w:rPr>
          <w:color w:val="AABFCB" w:themeColor="text1" w:themeTint="80"/>
        </w:rPr>
        <w:t xml:space="preserve"> </w:t>
      </w:r>
      <w:sdt>
        <w:sdtPr>
          <w:rPr>
            <w:color w:val="AABFCB" w:themeColor="text1" w:themeTint="80"/>
          </w:rPr>
          <w:id w:val="326169372"/>
          <w:placeholder>
            <w:docPart w:val="24721307851A4955A3BD1C1867D3BA6F"/>
          </w:placeholder>
        </w:sdtPr>
        <w:sdtEndPr/>
        <w:sdtContent>
          <w:sdt>
            <w:sdtPr>
              <w:rPr>
                <w:color w:val="AABFCB" w:themeColor="text1" w:themeTint="80"/>
              </w:rPr>
              <w:id w:val="-171024605"/>
              <w:placeholder>
                <w:docPart w:val="A69B916C917344168FA4616D43703802"/>
              </w:placeholder>
            </w:sdtPr>
            <w:sdtEndPr/>
            <w:sdtContent>
              <w:r>
                <w:rPr>
                  <w:color w:val="AABFCB" w:themeColor="text1" w:themeTint="80"/>
                </w:rPr>
                <w:t>Split Export of Classification Data by selecting ‘General Class</w:t>
              </w:r>
              <w:r w:rsidR="005B6A79">
                <w:rPr>
                  <w:color w:val="AABFCB" w:themeColor="text1" w:themeTint="80"/>
                </w:rPr>
                <w:t>’</w:t>
              </w:r>
            </w:sdtContent>
          </w:sdt>
        </w:sdtContent>
      </w:sdt>
    </w:p>
    <w:p w14:paraId="1950344A" w14:textId="77777777" w:rsidR="00DD18C3" w:rsidRDefault="00DD18C3" w:rsidP="00093CE4">
      <w:pPr>
        <w:pStyle w:val="3DSTitle3"/>
        <w:spacing w:after="0"/>
      </w:pPr>
      <w:r w:rsidRPr="001D0CE2">
        <w:t>What’s being tested?</w:t>
      </w:r>
    </w:p>
    <w:p w14:paraId="34F2B1BB" w14:textId="77777777" w:rsidR="00DD18C3" w:rsidRPr="00A1335E" w:rsidRDefault="00DD18C3" w:rsidP="00A1335E">
      <w:pPr>
        <w:ind w:left="360"/>
        <w:jc w:val="both"/>
        <w:rPr>
          <w:rFonts w:asciiTheme="minorHAnsi" w:hAnsiTheme="minorHAnsi" w:cstheme="minorHAnsi"/>
          <w:sz w:val="24"/>
          <w:szCs w:val="24"/>
        </w:rPr>
      </w:pPr>
      <w:r w:rsidRPr="00A1335E">
        <w:rPr>
          <w:rFonts w:asciiTheme="minorHAnsi" w:hAnsiTheme="minorHAnsi" w:cstheme="minorHAnsi"/>
          <w:sz w:val="24"/>
          <w:szCs w:val="24"/>
        </w:rPr>
        <w:t xml:space="preserve">Generation of multiple 3DXMLs and out of these one 3DXML contains only classification data. </w:t>
      </w:r>
      <w:r w:rsidRPr="00A1335E">
        <w:rPr>
          <w:rStyle w:val="HiddenTextChar"/>
          <w:rFonts w:asciiTheme="minorHAnsi" w:hAnsiTheme="minorHAnsi" w:cstheme="minorHAnsi"/>
          <w:sz w:val="22"/>
          <w:szCs w:val="24"/>
        </w:rPr>
        <w:t>Explain the objectives of this test.</w:t>
      </w:r>
    </w:p>
    <w:p w14:paraId="5D992B46" w14:textId="77777777" w:rsidR="00DD18C3" w:rsidRDefault="00DD18C3" w:rsidP="00093CE4">
      <w:pPr>
        <w:pStyle w:val="3DSTitle3"/>
        <w:spacing w:after="0"/>
      </w:pPr>
      <w:r w:rsidRPr="001D0CE2">
        <w:t xml:space="preserve">Test </w:t>
      </w:r>
      <w:r>
        <w:t>d</w:t>
      </w:r>
      <w:r w:rsidRPr="001D0CE2">
        <w:t>ata</w:t>
      </w:r>
    </w:p>
    <w:p w14:paraId="581DFC30" w14:textId="77777777" w:rsidR="00DD18C3" w:rsidRPr="00A1335E" w:rsidRDefault="00DD18C3" w:rsidP="00DD18C3">
      <w:pPr>
        <w:ind w:firstLine="360"/>
        <w:jc w:val="both"/>
        <w:rPr>
          <w:rFonts w:asciiTheme="minorHAnsi" w:hAnsiTheme="minorHAnsi" w:cstheme="minorHAnsi"/>
          <w:sz w:val="24"/>
          <w:szCs w:val="24"/>
        </w:rPr>
      </w:pPr>
      <w:r w:rsidRPr="00A1335E">
        <w:rPr>
          <w:rFonts w:asciiTheme="minorHAnsi" w:hAnsiTheme="minorHAnsi" w:cstheme="minorHAnsi"/>
          <w:sz w:val="24"/>
          <w:szCs w:val="24"/>
        </w:rPr>
        <w:t>Classification Data with Classified Objects</w:t>
      </w:r>
      <w:r w:rsidRPr="00A1335E">
        <w:rPr>
          <w:rStyle w:val="HiddenTextChar"/>
          <w:rFonts w:asciiTheme="minorHAnsi" w:hAnsiTheme="minorHAnsi" w:cstheme="minorHAnsi"/>
          <w:sz w:val="24"/>
          <w:szCs w:val="24"/>
        </w:rPr>
        <w:t>Define the input data and the data of reference used to check that the test execution produces the expected results.</w:t>
      </w:r>
    </w:p>
    <w:p w14:paraId="11609C86" w14:textId="77777777" w:rsidR="00DD18C3" w:rsidRDefault="00DD18C3" w:rsidP="00093CE4">
      <w:pPr>
        <w:pStyle w:val="3DSTitle3"/>
        <w:spacing w:after="0"/>
      </w:pPr>
      <w:r w:rsidRPr="001D0CE2">
        <w:t xml:space="preserve">Test </w:t>
      </w:r>
      <w:r>
        <w:t>p</w:t>
      </w:r>
      <w:r w:rsidRPr="001D0CE2">
        <w:t>rotocol</w:t>
      </w:r>
    </w:p>
    <w:p w14:paraId="35D52D6A" w14:textId="3A6B5FF1" w:rsidR="00DD18C3" w:rsidRPr="0049351B" w:rsidRDefault="00DD18C3" w:rsidP="0049351B">
      <w:pPr>
        <w:pStyle w:val="ListParagraph"/>
        <w:numPr>
          <w:ilvl w:val="0"/>
          <w:numId w:val="20"/>
        </w:numPr>
        <w:jc w:val="both"/>
        <w:rPr>
          <w:rStyle w:val="HiddenTextChar"/>
          <w:rFonts w:asciiTheme="minorHAnsi" w:hAnsiTheme="minorHAnsi"/>
          <w:i w:val="0"/>
          <w:vanish w:val="0"/>
          <w:color w:val="auto"/>
          <w:sz w:val="24"/>
          <w:szCs w:val="24"/>
        </w:rPr>
      </w:pPr>
      <w:r w:rsidRPr="00937292">
        <w:rPr>
          <w:rStyle w:val="HiddenTextChar"/>
        </w:rPr>
        <w:t>Specify what environment, if any, must be prepared in order to run the test. Specify the sequence of operations/steps)</w:t>
      </w:r>
      <w:r>
        <w:rPr>
          <w:rStyle w:val="HiddenTextChar"/>
        </w:rPr>
        <w:t>.</w:t>
      </w:r>
      <w:r w:rsidRPr="00A1335E">
        <w:rPr>
          <w:rStyle w:val="HiddenTextChar"/>
          <w:rFonts w:asciiTheme="minorHAnsi" w:hAnsiTheme="minorHAnsi" w:cstheme="minorHAnsi"/>
          <w:i w:val="0"/>
          <w:iCs/>
          <w:vanish w:val="0"/>
          <w:color w:val="auto"/>
          <w:sz w:val="24"/>
          <w:szCs w:val="24"/>
        </w:rPr>
        <w:t>Create a library structure with multiple classes. Some of the classes should have child class.</w:t>
      </w:r>
    </w:p>
    <w:p w14:paraId="3294B2F8" w14:textId="3F76EA20" w:rsidR="00DD18C3" w:rsidRPr="0049351B" w:rsidRDefault="00DD18C3" w:rsidP="00DD18C3">
      <w:pPr>
        <w:pStyle w:val="ListParagraph"/>
        <w:numPr>
          <w:ilvl w:val="0"/>
          <w:numId w:val="20"/>
        </w:numPr>
        <w:jc w:val="both"/>
        <w:rPr>
          <w:rStyle w:val="HiddenTextChar"/>
          <w:rFonts w:asciiTheme="minorHAnsi" w:hAnsiTheme="minorHAnsi"/>
          <w:i w:val="0"/>
          <w:vanish w:val="0"/>
          <w:color w:val="auto"/>
          <w:sz w:val="24"/>
          <w:szCs w:val="24"/>
        </w:rPr>
      </w:pPr>
      <w:r w:rsidRPr="004D5AA8">
        <w:rPr>
          <w:rStyle w:val="HiddenTextChar"/>
          <w:rFonts w:asciiTheme="minorHAnsi" w:hAnsiTheme="minorHAnsi" w:cstheme="minorHAnsi"/>
          <w:i w:val="0"/>
          <w:iCs/>
          <w:color w:val="auto"/>
          <w:sz w:val="22"/>
        </w:rPr>
        <w:t>AttaA</w:t>
      </w:r>
      <w:r w:rsidRPr="00A1335E">
        <w:rPr>
          <w:rStyle w:val="HiddenTextChar"/>
          <w:rFonts w:asciiTheme="minorHAnsi" w:hAnsiTheme="minorHAnsi" w:cstheme="minorHAnsi"/>
          <w:i w:val="0"/>
          <w:iCs/>
          <w:vanish w:val="0"/>
          <w:color w:val="auto"/>
          <w:sz w:val="24"/>
          <w:szCs w:val="24"/>
        </w:rPr>
        <w:t>Classify some assemblies to the</w:t>
      </w:r>
      <w:r w:rsidR="001A01C9">
        <w:rPr>
          <w:rStyle w:val="HiddenTextChar"/>
          <w:rFonts w:asciiTheme="minorHAnsi" w:hAnsiTheme="minorHAnsi" w:cstheme="minorHAnsi"/>
          <w:i w:val="0"/>
          <w:iCs/>
          <w:vanish w:val="0"/>
          <w:color w:val="auto"/>
          <w:sz w:val="24"/>
          <w:szCs w:val="24"/>
        </w:rPr>
        <w:t xml:space="preserve"> </w:t>
      </w:r>
      <w:r w:rsidRPr="00A1335E">
        <w:rPr>
          <w:rStyle w:val="HiddenTextChar"/>
          <w:rFonts w:asciiTheme="minorHAnsi" w:hAnsiTheme="minorHAnsi" w:cstheme="minorHAnsi"/>
          <w:i w:val="0"/>
          <w:iCs/>
          <w:vanish w:val="0"/>
          <w:color w:val="auto"/>
          <w:sz w:val="24"/>
          <w:szCs w:val="24"/>
        </w:rPr>
        <w:t>classes.</w:t>
      </w:r>
    </w:p>
    <w:p w14:paraId="5FE042C0" w14:textId="427A618F" w:rsidR="0049351B" w:rsidRPr="00A1335E" w:rsidRDefault="00226FE9" w:rsidP="0049351B">
      <w:pPr>
        <w:pStyle w:val="ListParagraph"/>
        <w:ind w:left="710"/>
        <w:jc w:val="both"/>
        <w:rPr>
          <w:rStyle w:val="HiddenTextChar"/>
          <w:rFonts w:asciiTheme="minorHAnsi" w:hAnsiTheme="minorHAnsi"/>
          <w:i w:val="0"/>
          <w:vanish w:val="0"/>
          <w:color w:val="auto"/>
          <w:sz w:val="24"/>
          <w:szCs w:val="24"/>
        </w:rPr>
      </w:pPr>
      <w:r w:rsidRPr="00226FE9">
        <w:rPr>
          <w:rStyle w:val="HiddenTextChar"/>
          <w:rFonts w:asciiTheme="minorHAnsi" w:hAnsiTheme="minorHAnsi"/>
          <w:i w:val="0"/>
          <w:noProof/>
          <w:vanish w:val="0"/>
          <w:color w:val="auto"/>
          <w:sz w:val="24"/>
          <w:szCs w:val="24"/>
        </w:rPr>
        <w:drawing>
          <wp:inline distT="0" distB="0" distL="0" distR="0" wp14:anchorId="6BFD75CD" wp14:editId="1D6DC0E8">
            <wp:extent cx="1893052" cy="238494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97394" cy="2390418"/>
                    </a:xfrm>
                    <a:prstGeom prst="rect">
                      <a:avLst/>
                    </a:prstGeom>
                  </pic:spPr>
                </pic:pic>
              </a:graphicData>
            </a:graphic>
          </wp:inline>
        </w:drawing>
      </w:r>
    </w:p>
    <w:p w14:paraId="0DA2962F" w14:textId="77777777" w:rsidR="00DD18C3" w:rsidRPr="00A1335E" w:rsidRDefault="00DD18C3" w:rsidP="00DD18C3">
      <w:pPr>
        <w:pStyle w:val="ListParagraph"/>
        <w:numPr>
          <w:ilvl w:val="0"/>
          <w:numId w:val="20"/>
        </w:numPr>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lastRenderedPageBreak/>
        <w:t xml:space="preserve">Classify some objects having different types to multiple classes, for example Drawing, Document, </w:t>
      </w:r>
      <w:proofErr w:type="spellStart"/>
      <w:r w:rsidRPr="00A1335E">
        <w:rPr>
          <w:rStyle w:val="HiddenTextChar"/>
          <w:rFonts w:asciiTheme="minorHAnsi" w:hAnsiTheme="minorHAnsi" w:cstheme="minorHAnsi"/>
          <w:i w:val="0"/>
          <w:iCs/>
          <w:vanish w:val="0"/>
          <w:color w:val="auto"/>
          <w:sz w:val="24"/>
          <w:szCs w:val="24"/>
        </w:rPr>
        <w:t>VPMReference</w:t>
      </w:r>
      <w:proofErr w:type="spellEnd"/>
      <w:r w:rsidRPr="00A1335E">
        <w:rPr>
          <w:rStyle w:val="HiddenTextChar"/>
          <w:rFonts w:asciiTheme="minorHAnsi" w:hAnsiTheme="minorHAnsi" w:cstheme="minorHAnsi"/>
          <w:i w:val="0"/>
          <w:iCs/>
          <w:vanish w:val="0"/>
          <w:color w:val="auto"/>
          <w:sz w:val="24"/>
          <w:szCs w:val="24"/>
        </w:rPr>
        <w:t>, 3DPart etc.</w:t>
      </w:r>
    </w:p>
    <w:p w14:paraId="3168447E" w14:textId="36D4CD82" w:rsidR="00DD18C3" w:rsidRPr="00A1335E" w:rsidRDefault="00DD18C3" w:rsidP="00DD18C3">
      <w:pPr>
        <w:pStyle w:val="ListParagraph"/>
        <w:numPr>
          <w:ilvl w:val="0"/>
          <w:numId w:val="20"/>
        </w:numPr>
        <w:jc w:val="both"/>
        <w:rPr>
          <w:sz w:val="24"/>
          <w:szCs w:val="24"/>
        </w:rPr>
      </w:pPr>
      <w:r w:rsidRPr="00A1335E">
        <w:rPr>
          <w:rStyle w:val="HiddenTextChar"/>
          <w:rFonts w:asciiTheme="minorHAnsi" w:hAnsiTheme="minorHAnsi" w:cstheme="minorHAnsi"/>
          <w:i w:val="0"/>
          <w:iCs/>
          <w:vanish w:val="0"/>
          <w:color w:val="auto"/>
          <w:sz w:val="24"/>
          <w:szCs w:val="24"/>
        </w:rPr>
        <w:t>Export the above assembly by selecting the ‘General Class’ (Class_1).</w:t>
      </w:r>
    </w:p>
    <w:p w14:paraId="08187131" w14:textId="77777777" w:rsidR="00DD18C3" w:rsidRDefault="00DD18C3" w:rsidP="00DD18C3">
      <w:pPr>
        <w:pStyle w:val="3DSTitle3"/>
      </w:pPr>
      <w:r w:rsidRPr="001D0CE2">
        <w:t xml:space="preserve">Related </w:t>
      </w:r>
      <w:r>
        <w:t>a</w:t>
      </w:r>
      <w:r w:rsidRPr="001D0CE2">
        <w:t xml:space="preserve">utomatic </w:t>
      </w:r>
      <w:r>
        <w:t>t</w:t>
      </w:r>
      <w:r w:rsidRPr="001D0CE2">
        <w:t>ests</w:t>
      </w:r>
    </w:p>
    <w:p w14:paraId="2CBB08FE" w14:textId="7B1A7BE6" w:rsidR="00DD18C3" w:rsidRPr="00A1335E" w:rsidRDefault="001A7691" w:rsidP="00DD18C3">
      <w:pPr>
        <w:ind w:firstLine="360"/>
        <w:jc w:val="both"/>
        <w:rPr>
          <w:rFonts w:asciiTheme="minorHAnsi" w:hAnsiTheme="minorHAnsi" w:cstheme="minorHAnsi"/>
          <w:sz w:val="24"/>
          <w:szCs w:val="24"/>
        </w:rPr>
      </w:pPr>
      <w:r w:rsidRPr="00A1335E">
        <w:rPr>
          <w:rFonts w:asciiTheme="minorHAnsi" w:hAnsiTheme="minorHAnsi" w:cstheme="minorHAnsi"/>
          <w:sz w:val="24"/>
          <w:szCs w:val="24"/>
        </w:rPr>
        <w:t>RE_ClassificationData_SplitExport.sh will be created.</w:t>
      </w:r>
      <w:r w:rsidR="00DD18C3" w:rsidRPr="00A1335E">
        <w:rPr>
          <w:rStyle w:val="HiddenTextChar"/>
          <w:rFonts w:asciiTheme="minorHAnsi" w:hAnsiTheme="minorHAnsi" w:cstheme="minorHAnsi"/>
          <w:sz w:val="24"/>
          <w:szCs w:val="24"/>
        </w:rPr>
        <w:t>Specify the names of the related Automatic Tests (ODTs), if any.</w:t>
      </w:r>
    </w:p>
    <w:p w14:paraId="1E54C7DA" w14:textId="77777777" w:rsidR="00DD18C3" w:rsidRDefault="00DD18C3" w:rsidP="00DD18C3">
      <w:pPr>
        <w:pStyle w:val="3DSTitle3"/>
      </w:pPr>
      <w:r w:rsidRPr="001D0CE2">
        <w:t xml:space="preserve">Test </w:t>
      </w:r>
      <w:r>
        <w:t>v</w:t>
      </w:r>
      <w:r w:rsidRPr="001D0CE2">
        <w:t>erification</w:t>
      </w:r>
    </w:p>
    <w:p w14:paraId="3583A5ED" w14:textId="77777777" w:rsidR="00DD18C3" w:rsidRDefault="00DD18C3" w:rsidP="00DD18C3">
      <w:pPr>
        <w:pStyle w:val="3DSTitle3"/>
        <w:rPr>
          <w:rStyle w:val="HiddenTextChar"/>
        </w:rPr>
      </w:pPr>
      <w:r w:rsidRPr="00937292">
        <w:rPr>
          <w:rStyle w:val="HiddenTextChar"/>
        </w:rPr>
        <w:t>Specify the names of the related Automatic Tests (ODTs), if any</w:t>
      </w:r>
      <w:r>
        <w:rPr>
          <w:rStyle w:val="HiddenTextChar"/>
        </w:rPr>
        <w:t>.</w:t>
      </w:r>
    </w:p>
    <w:p w14:paraId="168143A0" w14:textId="77777777" w:rsidR="00DD18C3" w:rsidRPr="001D0CE2" w:rsidRDefault="00DD18C3" w:rsidP="009E369F">
      <w:pPr>
        <w:pStyle w:val="HiddenText"/>
      </w:pPr>
      <w:r w:rsidRPr="001D0CE2">
        <w:t>Examples of verification criteria:</w:t>
      </w:r>
    </w:p>
    <w:p w14:paraId="780C1262" w14:textId="77777777" w:rsidR="00DD18C3" w:rsidRPr="001D0CE2" w:rsidRDefault="00DD18C3" w:rsidP="009E369F">
      <w:pPr>
        <w:pStyle w:val="HiddenText"/>
        <w:numPr>
          <w:ilvl w:val="0"/>
          <w:numId w:val="9"/>
        </w:numPr>
      </w:pPr>
      <w:r w:rsidRPr="001D0CE2">
        <w:t>Expected results and acceptable tolerance</w:t>
      </w:r>
    </w:p>
    <w:p w14:paraId="022A41D3" w14:textId="77777777" w:rsidR="00DD18C3" w:rsidRPr="001D0CE2" w:rsidRDefault="00DD18C3" w:rsidP="009E369F">
      <w:pPr>
        <w:pStyle w:val="HiddenText"/>
        <w:numPr>
          <w:ilvl w:val="0"/>
          <w:numId w:val="9"/>
        </w:numPr>
      </w:pPr>
      <w:r w:rsidRPr="001D0CE2">
        <w:t>Allowable exceptions</w:t>
      </w:r>
    </w:p>
    <w:p w14:paraId="2A2BF7D2" w14:textId="77777777" w:rsidR="00DD18C3" w:rsidRPr="001D0CE2" w:rsidRDefault="00DD18C3" w:rsidP="009E369F">
      <w:pPr>
        <w:pStyle w:val="HiddenText"/>
        <w:numPr>
          <w:ilvl w:val="0"/>
          <w:numId w:val="9"/>
        </w:numPr>
      </w:pPr>
      <w:r w:rsidRPr="001D0CE2">
        <w:t>Expected performance</w:t>
      </w:r>
    </w:p>
    <w:p w14:paraId="73CF07A8" w14:textId="77777777" w:rsidR="00DD18C3" w:rsidRPr="001D0CE2" w:rsidRDefault="00DD18C3" w:rsidP="009E369F">
      <w:pPr>
        <w:pStyle w:val="HiddenText"/>
        <w:numPr>
          <w:ilvl w:val="0"/>
          <w:numId w:val="9"/>
        </w:numPr>
      </w:pPr>
      <w:r w:rsidRPr="001D0CE2">
        <w:t>Engineering judgment</w:t>
      </w:r>
    </w:p>
    <w:p w14:paraId="6865BD1A" w14:textId="77777777" w:rsidR="00DD18C3" w:rsidRPr="001D0CE2" w:rsidRDefault="00DD18C3" w:rsidP="009E369F">
      <w:pPr>
        <w:pStyle w:val="HiddenText"/>
      </w:pPr>
      <w:r w:rsidRPr="001D0CE2">
        <w:t>Example sources of verification criteria:</w:t>
      </w:r>
    </w:p>
    <w:p w14:paraId="22147F11" w14:textId="77777777" w:rsidR="00DD18C3" w:rsidRPr="001D0CE2" w:rsidRDefault="00DD18C3" w:rsidP="009E369F">
      <w:pPr>
        <w:pStyle w:val="HiddenText"/>
        <w:numPr>
          <w:ilvl w:val="0"/>
          <w:numId w:val="9"/>
        </w:numPr>
      </w:pPr>
      <w:r w:rsidRPr="001D0CE2">
        <w:t>Physical test data</w:t>
      </w:r>
    </w:p>
    <w:p w14:paraId="075B62E1" w14:textId="77777777" w:rsidR="00DD18C3" w:rsidRPr="001D0CE2" w:rsidRDefault="00DD18C3" w:rsidP="009E369F">
      <w:pPr>
        <w:pStyle w:val="HiddenText"/>
        <w:numPr>
          <w:ilvl w:val="0"/>
          <w:numId w:val="9"/>
        </w:numPr>
      </w:pPr>
      <w:r w:rsidRPr="001D0CE2">
        <w:t>Published journal results</w:t>
      </w:r>
    </w:p>
    <w:p w14:paraId="57ED11F3" w14:textId="77777777" w:rsidR="00DD18C3" w:rsidRPr="001D0CE2" w:rsidRDefault="00DD18C3" w:rsidP="009E369F">
      <w:pPr>
        <w:pStyle w:val="HiddenText"/>
        <w:numPr>
          <w:ilvl w:val="0"/>
          <w:numId w:val="9"/>
        </w:numPr>
      </w:pPr>
      <w:r w:rsidRPr="001D0CE2">
        <w:t>NAFEMS test</w:t>
      </w:r>
    </w:p>
    <w:p w14:paraId="3CD68AAB" w14:textId="77777777" w:rsidR="00DD18C3" w:rsidRPr="001D0CE2" w:rsidRDefault="00DD18C3" w:rsidP="009E369F">
      <w:pPr>
        <w:pStyle w:val="HiddenText"/>
        <w:numPr>
          <w:ilvl w:val="0"/>
          <w:numId w:val="9"/>
        </w:numPr>
      </w:pPr>
      <w:r w:rsidRPr="005F456B">
        <w:t>Closed-form solution</w:t>
      </w:r>
      <w:r w:rsidRPr="005F456B">
        <w:rPr>
          <w:rStyle w:val="HiddenTextChar"/>
          <w:vanish/>
        </w:rPr>
        <w:t>.</w:t>
      </w:r>
    </w:p>
    <w:p w14:paraId="72A2FE19" w14:textId="77777777" w:rsidR="001A7691" w:rsidRPr="00A1335E" w:rsidRDefault="001A7691" w:rsidP="001A7691">
      <w:pPr>
        <w:pStyle w:val="ListParagraph"/>
        <w:numPr>
          <w:ilvl w:val="0"/>
          <w:numId w:val="18"/>
        </w:numPr>
        <w:rPr>
          <w:sz w:val="24"/>
          <w:szCs w:val="24"/>
        </w:rPr>
      </w:pPr>
      <w:r w:rsidRPr="00A1335E">
        <w:rPr>
          <w:sz w:val="24"/>
          <w:szCs w:val="24"/>
        </w:rPr>
        <w:t>Export must be successful.</w:t>
      </w:r>
    </w:p>
    <w:p w14:paraId="71FB025C" w14:textId="77777777" w:rsidR="001A7691" w:rsidRPr="00A1335E" w:rsidRDefault="001A7691" w:rsidP="001A7691">
      <w:pPr>
        <w:pStyle w:val="ListParagraph"/>
        <w:numPr>
          <w:ilvl w:val="0"/>
          <w:numId w:val="18"/>
        </w:numPr>
        <w:rPr>
          <w:sz w:val="24"/>
          <w:szCs w:val="24"/>
        </w:rPr>
      </w:pPr>
      <w:r w:rsidRPr="00A1335E">
        <w:rPr>
          <w:sz w:val="24"/>
          <w:szCs w:val="24"/>
        </w:rPr>
        <w:t>At least 2 3DXML must be generated.</w:t>
      </w:r>
    </w:p>
    <w:p w14:paraId="4C084C1E" w14:textId="73363103" w:rsidR="001A7691" w:rsidRPr="00A1335E" w:rsidRDefault="001A7691" w:rsidP="001A7691">
      <w:pPr>
        <w:pStyle w:val="ListParagraph"/>
        <w:numPr>
          <w:ilvl w:val="0"/>
          <w:numId w:val="18"/>
        </w:numPr>
        <w:rPr>
          <w:sz w:val="24"/>
          <w:szCs w:val="24"/>
        </w:rPr>
      </w:pPr>
      <w:r w:rsidRPr="00A1335E">
        <w:rPr>
          <w:sz w:val="24"/>
          <w:szCs w:val="24"/>
        </w:rPr>
        <w:t>One 3DXML should contain classification data only that is only ‘General Library’ and ‘General Class’. In this, only the children of Class_1 should be present</w:t>
      </w:r>
      <w:r w:rsidR="00F85A79">
        <w:rPr>
          <w:sz w:val="24"/>
          <w:szCs w:val="24"/>
        </w:rPr>
        <w:t xml:space="preserve"> (Class_2 and Class_</w:t>
      </w:r>
      <w:r w:rsidR="005206EB">
        <w:rPr>
          <w:sz w:val="24"/>
          <w:szCs w:val="24"/>
        </w:rPr>
        <w:t>3</w:t>
      </w:r>
      <w:r w:rsidR="00F85A79">
        <w:rPr>
          <w:sz w:val="24"/>
          <w:szCs w:val="24"/>
        </w:rPr>
        <w:t>)</w:t>
      </w:r>
      <w:r w:rsidRPr="00A1335E">
        <w:rPr>
          <w:sz w:val="24"/>
          <w:szCs w:val="24"/>
        </w:rPr>
        <w:t xml:space="preserve"> and not Class_</w:t>
      </w:r>
      <w:r w:rsidR="005206EB">
        <w:rPr>
          <w:sz w:val="24"/>
          <w:szCs w:val="24"/>
        </w:rPr>
        <w:t>4</w:t>
      </w:r>
      <w:r w:rsidRPr="00A1335E">
        <w:rPr>
          <w:sz w:val="24"/>
          <w:szCs w:val="24"/>
        </w:rPr>
        <w:t xml:space="preserve"> or it’s children.</w:t>
      </w:r>
    </w:p>
    <w:p w14:paraId="340CCA4E" w14:textId="69B9EC9F" w:rsidR="00A13B81" w:rsidRPr="00A1335E" w:rsidRDefault="00A13B81" w:rsidP="001A7691">
      <w:pPr>
        <w:pStyle w:val="ListParagraph"/>
        <w:numPr>
          <w:ilvl w:val="0"/>
          <w:numId w:val="18"/>
        </w:numPr>
        <w:rPr>
          <w:sz w:val="24"/>
          <w:szCs w:val="24"/>
        </w:rPr>
      </w:pPr>
      <w:r w:rsidRPr="00A1335E">
        <w:rPr>
          <w:sz w:val="24"/>
          <w:szCs w:val="24"/>
        </w:rPr>
        <w:t>Check the classification data only 3DXML name in report and verify with the exported 3DXML file.</w:t>
      </w:r>
    </w:p>
    <w:p w14:paraId="69E89B04" w14:textId="77777777" w:rsidR="00DD18C3" w:rsidRDefault="00DD18C3" w:rsidP="00DD18C3">
      <w:pPr>
        <w:pStyle w:val="3DSTitle3"/>
      </w:pPr>
      <w:r w:rsidRPr="001D0CE2">
        <w:t xml:space="preserve">Test </w:t>
      </w:r>
      <w:r>
        <w:t>r</w:t>
      </w:r>
      <w:r w:rsidRPr="001D0CE2">
        <w:t>esponsibility</w:t>
      </w:r>
    </w:p>
    <w:p w14:paraId="1B8FD4E0" w14:textId="168E5282" w:rsidR="00DD18C3" w:rsidRDefault="00DD18C3" w:rsidP="00DD18C3">
      <w:pPr>
        <w:rPr>
          <w:rFonts w:asciiTheme="minorHAnsi" w:hAnsiTheme="minorHAnsi" w:cstheme="minorHAnsi"/>
          <w:sz w:val="24"/>
          <w:szCs w:val="24"/>
        </w:rPr>
      </w:pPr>
      <w:r w:rsidRPr="00A1335E">
        <w:rPr>
          <w:rFonts w:asciiTheme="minorHAnsi" w:hAnsiTheme="minorHAnsi" w:cstheme="minorHAnsi"/>
          <w:sz w:val="24"/>
          <w:szCs w:val="24"/>
        </w:rPr>
        <w:t>R&amp;D/QA</w:t>
      </w:r>
    </w:p>
    <w:p w14:paraId="08D5BAEE" w14:textId="77777777" w:rsidR="00093CE4" w:rsidRPr="00A1335E" w:rsidRDefault="00093CE4" w:rsidP="00DD18C3">
      <w:pPr>
        <w:rPr>
          <w:rFonts w:asciiTheme="minorHAnsi" w:hAnsiTheme="minorHAnsi" w:cstheme="minorHAnsi"/>
          <w:sz w:val="24"/>
          <w:szCs w:val="24"/>
        </w:rPr>
      </w:pPr>
    </w:p>
    <w:p w14:paraId="3BFE8486" w14:textId="5389A491" w:rsidR="005D03B8" w:rsidRPr="006F146A" w:rsidRDefault="005D03B8" w:rsidP="005D03B8">
      <w:pPr>
        <w:pStyle w:val="3DS2Title2"/>
        <w:spacing w:after="240"/>
      </w:pPr>
      <w:r w:rsidRPr="006F146A">
        <w:t>AT-</w:t>
      </w:r>
      <w:r>
        <w:t>4:</w:t>
      </w:r>
      <w:r w:rsidRPr="00F144D2">
        <w:rPr>
          <w:color w:val="AABFCB" w:themeColor="text1" w:themeTint="80"/>
        </w:rPr>
        <w:t xml:space="preserve"> </w:t>
      </w:r>
      <w:sdt>
        <w:sdtPr>
          <w:rPr>
            <w:color w:val="AABFCB" w:themeColor="text1" w:themeTint="80"/>
          </w:rPr>
          <w:id w:val="-538819062"/>
          <w:placeholder>
            <w:docPart w:val="77091B8D34554F6B93DD6EB0845D65DA"/>
          </w:placeholder>
        </w:sdtPr>
        <w:sdtEndPr/>
        <w:sdtContent>
          <w:sdt>
            <w:sdtPr>
              <w:rPr>
                <w:color w:val="AABFCB" w:themeColor="text1" w:themeTint="80"/>
              </w:rPr>
              <w:id w:val="1211610377"/>
              <w:placeholder>
                <w:docPart w:val="79EE75BA05BF406886CCA18DC0168344"/>
              </w:placeholder>
            </w:sdtPr>
            <w:sdtEndPr/>
            <w:sdtContent>
              <w:r>
                <w:rPr>
                  <w:color w:val="AABFCB" w:themeColor="text1" w:themeTint="80"/>
                </w:rPr>
                <w:t xml:space="preserve">Split Export of Classification Data by selecting ‘General </w:t>
              </w:r>
              <w:r w:rsidR="005B6A79">
                <w:rPr>
                  <w:color w:val="AABFCB" w:themeColor="text1" w:themeTint="80"/>
                </w:rPr>
                <w:t>Library’ and ‘General Class’</w:t>
              </w:r>
            </w:sdtContent>
          </w:sdt>
        </w:sdtContent>
      </w:sdt>
    </w:p>
    <w:p w14:paraId="2E2ECF6A" w14:textId="77777777" w:rsidR="005D03B8" w:rsidRDefault="005D03B8" w:rsidP="005D03B8">
      <w:pPr>
        <w:pStyle w:val="3DSTitle3"/>
      </w:pPr>
      <w:r w:rsidRPr="001D0CE2">
        <w:t>What’s being tested?</w:t>
      </w:r>
    </w:p>
    <w:p w14:paraId="54D7DAF7" w14:textId="77777777" w:rsidR="005D03B8" w:rsidRPr="00A1335E" w:rsidRDefault="005D03B8" w:rsidP="005D03B8">
      <w:pPr>
        <w:ind w:left="360"/>
        <w:jc w:val="both"/>
        <w:rPr>
          <w:rFonts w:asciiTheme="minorHAnsi" w:hAnsiTheme="minorHAnsi" w:cstheme="minorHAnsi"/>
          <w:sz w:val="24"/>
          <w:szCs w:val="24"/>
        </w:rPr>
      </w:pPr>
      <w:r w:rsidRPr="00A1335E">
        <w:rPr>
          <w:rFonts w:asciiTheme="minorHAnsi" w:hAnsiTheme="minorHAnsi" w:cstheme="minorHAnsi"/>
          <w:sz w:val="24"/>
          <w:szCs w:val="24"/>
        </w:rPr>
        <w:t xml:space="preserve">Generation of multiple 3DXMLs and out of these one 3DXML contains only classification data. </w:t>
      </w:r>
      <w:r w:rsidRPr="00A1335E">
        <w:rPr>
          <w:rStyle w:val="HiddenTextChar"/>
          <w:rFonts w:asciiTheme="minorHAnsi" w:hAnsiTheme="minorHAnsi" w:cstheme="minorHAnsi"/>
          <w:sz w:val="22"/>
          <w:szCs w:val="24"/>
        </w:rPr>
        <w:t>Explain the objectives of this test.</w:t>
      </w:r>
    </w:p>
    <w:p w14:paraId="77F81E2D" w14:textId="77777777" w:rsidR="005D03B8" w:rsidRDefault="005D03B8" w:rsidP="005D03B8">
      <w:pPr>
        <w:pStyle w:val="3DSTitle3"/>
      </w:pPr>
      <w:r w:rsidRPr="001D0CE2">
        <w:t xml:space="preserve">Test </w:t>
      </w:r>
      <w:r>
        <w:t>d</w:t>
      </w:r>
      <w:r w:rsidRPr="001D0CE2">
        <w:t>ata</w:t>
      </w:r>
    </w:p>
    <w:p w14:paraId="04AAAC7F" w14:textId="77777777" w:rsidR="005D03B8" w:rsidRPr="00A1335E" w:rsidRDefault="005D03B8" w:rsidP="005D03B8">
      <w:pPr>
        <w:ind w:firstLine="360"/>
        <w:jc w:val="both"/>
        <w:rPr>
          <w:rFonts w:asciiTheme="minorHAnsi" w:hAnsiTheme="minorHAnsi" w:cstheme="minorHAnsi"/>
          <w:sz w:val="24"/>
          <w:szCs w:val="24"/>
        </w:rPr>
      </w:pPr>
      <w:r w:rsidRPr="00A1335E">
        <w:rPr>
          <w:rFonts w:asciiTheme="minorHAnsi" w:hAnsiTheme="minorHAnsi" w:cstheme="minorHAnsi"/>
          <w:sz w:val="24"/>
          <w:szCs w:val="24"/>
        </w:rPr>
        <w:t>Classification Data with Classified Objects</w:t>
      </w:r>
      <w:r w:rsidRPr="00A1335E">
        <w:rPr>
          <w:rStyle w:val="HiddenTextChar"/>
          <w:rFonts w:asciiTheme="minorHAnsi" w:hAnsiTheme="minorHAnsi" w:cstheme="minorHAnsi"/>
          <w:sz w:val="24"/>
          <w:szCs w:val="24"/>
        </w:rPr>
        <w:t>Define the input data and the data of reference used to check that the test execution produces the expected results.</w:t>
      </w:r>
    </w:p>
    <w:p w14:paraId="22A83943" w14:textId="77777777" w:rsidR="005D03B8" w:rsidRDefault="005D03B8" w:rsidP="005D03B8">
      <w:pPr>
        <w:pStyle w:val="3DSTitle3"/>
      </w:pPr>
      <w:r w:rsidRPr="001D0CE2">
        <w:t xml:space="preserve">Test </w:t>
      </w:r>
      <w:r>
        <w:t>p</w:t>
      </w:r>
      <w:r w:rsidRPr="001D0CE2">
        <w:t>rotocol</w:t>
      </w:r>
    </w:p>
    <w:p w14:paraId="2AA990DD" w14:textId="7CE97D5C" w:rsidR="005D03B8" w:rsidRPr="00093CE4" w:rsidRDefault="005D03B8" w:rsidP="005B6A79">
      <w:pPr>
        <w:pStyle w:val="ListParagraph"/>
        <w:numPr>
          <w:ilvl w:val="0"/>
          <w:numId w:val="25"/>
        </w:numPr>
        <w:jc w:val="both"/>
        <w:rPr>
          <w:rStyle w:val="HiddenTextChar"/>
          <w:rFonts w:asciiTheme="minorHAnsi" w:hAnsiTheme="minorHAnsi"/>
          <w:i w:val="0"/>
          <w:vanish w:val="0"/>
          <w:color w:val="auto"/>
          <w:sz w:val="24"/>
          <w:szCs w:val="24"/>
        </w:rPr>
      </w:pPr>
      <w:r w:rsidRPr="00937292">
        <w:rPr>
          <w:rStyle w:val="HiddenTextChar"/>
        </w:rPr>
        <w:t>Specify what environment, if any, must be prepared in order to run the test. Specify the sequence of operations/steps)</w:t>
      </w:r>
      <w:r>
        <w:rPr>
          <w:rStyle w:val="HiddenTextChar"/>
        </w:rPr>
        <w:t>.</w:t>
      </w:r>
      <w:r w:rsidRPr="00A1335E">
        <w:rPr>
          <w:rStyle w:val="HiddenTextChar"/>
          <w:rFonts w:asciiTheme="minorHAnsi" w:hAnsiTheme="minorHAnsi" w:cstheme="minorHAnsi"/>
          <w:i w:val="0"/>
          <w:iCs/>
          <w:vanish w:val="0"/>
          <w:color w:val="auto"/>
          <w:sz w:val="24"/>
          <w:szCs w:val="24"/>
        </w:rPr>
        <w:t>Create a library structure with multiple classes. Some of the classes should have child class, as shown below.</w:t>
      </w:r>
    </w:p>
    <w:p w14:paraId="240D2490" w14:textId="77777777" w:rsidR="00093CE4" w:rsidRPr="00A1335E" w:rsidRDefault="00093CE4" w:rsidP="00093CE4">
      <w:pPr>
        <w:pStyle w:val="ListParagraph"/>
        <w:numPr>
          <w:ilvl w:val="0"/>
          <w:numId w:val="25"/>
        </w:numPr>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t>Classify some assemblies to the classes.</w:t>
      </w:r>
    </w:p>
    <w:p w14:paraId="27406E99" w14:textId="77777777" w:rsidR="00093CE4" w:rsidRPr="00A1335E" w:rsidRDefault="00093CE4" w:rsidP="00093CE4">
      <w:pPr>
        <w:pStyle w:val="ListParagraph"/>
        <w:numPr>
          <w:ilvl w:val="0"/>
          <w:numId w:val="25"/>
        </w:numPr>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t xml:space="preserve">Classify some objects having different types to multiple classes, for example Drawing, Document, </w:t>
      </w:r>
      <w:proofErr w:type="spellStart"/>
      <w:r w:rsidRPr="00A1335E">
        <w:rPr>
          <w:rStyle w:val="HiddenTextChar"/>
          <w:rFonts w:asciiTheme="minorHAnsi" w:hAnsiTheme="minorHAnsi" w:cstheme="minorHAnsi"/>
          <w:i w:val="0"/>
          <w:iCs/>
          <w:vanish w:val="0"/>
          <w:color w:val="auto"/>
          <w:sz w:val="24"/>
          <w:szCs w:val="24"/>
        </w:rPr>
        <w:t>VPMReference</w:t>
      </w:r>
      <w:proofErr w:type="spellEnd"/>
      <w:r w:rsidRPr="00A1335E">
        <w:rPr>
          <w:rStyle w:val="HiddenTextChar"/>
          <w:rFonts w:asciiTheme="minorHAnsi" w:hAnsiTheme="minorHAnsi" w:cstheme="minorHAnsi"/>
          <w:i w:val="0"/>
          <w:iCs/>
          <w:vanish w:val="0"/>
          <w:color w:val="auto"/>
          <w:sz w:val="24"/>
          <w:szCs w:val="24"/>
        </w:rPr>
        <w:t>, 3DPart etc.</w:t>
      </w:r>
    </w:p>
    <w:p w14:paraId="247B2A29" w14:textId="5EC0AE3A" w:rsidR="00093CE4" w:rsidRPr="00A1335E" w:rsidRDefault="00093CE4" w:rsidP="00093CE4">
      <w:pPr>
        <w:pStyle w:val="ListParagraph"/>
        <w:numPr>
          <w:ilvl w:val="0"/>
          <w:numId w:val="25"/>
        </w:numPr>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t xml:space="preserve">Export the above assembly by selecting the ‘General </w:t>
      </w:r>
      <w:r>
        <w:rPr>
          <w:rStyle w:val="HiddenTextChar"/>
          <w:rFonts w:asciiTheme="minorHAnsi" w:hAnsiTheme="minorHAnsi" w:cstheme="minorHAnsi"/>
          <w:i w:val="0"/>
          <w:iCs/>
          <w:vanish w:val="0"/>
          <w:color w:val="auto"/>
          <w:sz w:val="24"/>
          <w:szCs w:val="24"/>
        </w:rPr>
        <w:t>Library</w:t>
      </w:r>
      <w:r w:rsidRPr="00A1335E">
        <w:rPr>
          <w:rStyle w:val="HiddenTextChar"/>
          <w:rFonts w:asciiTheme="minorHAnsi" w:hAnsiTheme="minorHAnsi" w:cstheme="minorHAnsi"/>
          <w:i w:val="0"/>
          <w:iCs/>
          <w:vanish w:val="0"/>
          <w:color w:val="auto"/>
          <w:sz w:val="24"/>
          <w:szCs w:val="24"/>
        </w:rPr>
        <w:t xml:space="preserve">’ </w:t>
      </w:r>
      <w:r>
        <w:rPr>
          <w:rStyle w:val="HiddenTextChar"/>
          <w:rFonts w:asciiTheme="minorHAnsi" w:hAnsiTheme="minorHAnsi" w:cstheme="minorHAnsi"/>
          <w:i w:val="0"/>
          <w:iCs/>
          <w:vanish w:val="0"/>
          <w:color w:val="auto"/>
          <w:sz w:val="24"/>
          <w:szCs w:val="24"/>
        </w:rPr>
        <w:t xml:space="preserve">and </w:t>
      </w:r>
      <w:r w:rsidRPr="00A1335E">
        <w:rPr>
          <w:rStyle w:val="HiddenTextChar"/>
          <w:rFonts w:asciiTheme="minorHAnsi" w:hAnsiTheme="minorHAnsi" w:cstheme="minorHAnsi"/>
          <w:i w:val="0"/>
          <w:iCs/>
          <w:vanish w:val="0"/>
          <w:color w:val="auto"/>
          <w:sz w:val="24"/>
          <w:szCs w:val="24"/>
        </w:rPr>
        <w:t>‘General Class’ (Class_1)</w:t>
      </w:r>
      <w:r>
        <w:rPr>
          <w:rStyle w:val="HiddenTextChar"/>
          <w:rFonts w:asciiTheme="minorHAnsi" w:hAnsiTheme="minorHAnsi" w:cstheme="minorHAnsi"/>
          <w:i w:val="0"/>
          <w:iCs/>
          <w:vanish w:val="0"/>
          <w:color w:val="auto"/>
          <w:sz w:val="24"/>
          <w:szCs w:val="24"/>
        </w:rPr>
        <w:t xml:space="preserve"> with option </w:t>
      </w:r>
      <w:r w:rsidRPr="00B53F1C">
        <w:rPr>
          <w:rStyle w:val="HiddenTextChar"/>
          <w:rFonts w:asciiTheme="minorHAnsi" w:hAnsiTheme="minorHAnsi" w:cstheme="minorHAnsi"/>
          <w:i w:val="0"/>
          <w:iCs/>
          <w:vanish w:val="0"/>
          <w:color w:val="FF0000"/>
          <w:sz w:val="24"/>
          <w:szCs w:val="24"/>
        </w:rPr>
        <w:t>‘Library with content’ deactivated</w:t>
      </w:r>
      <w:r>
        <w:rPr>
          <w:rStyle w:val="HiddenTextChar"/>
          <w:rFonts w:asciiTheme="minorHAnsi" w:hAnsiTheme="minorHAnsi" w:cstheme="minorHAnsi"/>
          <w:i w:val="0"/>
          <w:iCs/>
          <w:vanish w:val="0"/>
          <w:color w:val="auto"/>
          <w:sz w:val="24"/>
          <w:szCs w:val="24"/>
        </w:rPr>
        <w:t>.</w:t>
      </w:r>
    </w:p>
    <w:p w14:paraId="5E6E7D4B" w14:textId="1BF81719" w:rsidR="005D03B8" w:rsidRPr="00093CE4" w:rsidRDefault="005B6A79" w:rsidP="00093CE4">
      <w:pPr>
        <w:pStyle w:val="ListParagraph"/>
        <w:ind w:left="710"/>
        <w:jc w:val="both"/>
      </w:pPr>
      <w:r w:rsidRPr="005B6A79">
        <w:rPr>
          <w:rStyle w:val="HiddenTextChar"/>
          <w:rFonts w:asciiTheme="minorHAnsi" w:hAnsiTheme="minorHAnsi"/>
          <w:i w:val="0"/>
          <w:noProof/>
          <w:vanish w:val="0"/>
          <w:color w:val="auto"/>
          <w:sz w:val="22"/>
        </w:rPr>
        <w:lastRenderedPageBreak/>
        <w:drawing>
          <wp:inline distT="0" distB="0" distL="0" distR="0" wp14:anchorId="0BF0D54D" wp14:editId="49D74A5B">
            <wp:extent cx="1866900" cy="234885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73550" cy="2357225"/>
                    </a:xfrm>
                    <a:prstGeom prst="rect">
                      <a:avLst/>
                    </a:prstGeom>
                  </pic:spPr>
                </pic:pic>
              </a:graphicData>
            </a:graphic>
          </wp:inline>
        </w:drawing>
      </w:r>
      <w:r w:rsidR="005D03B8" w:rsidRPr="00093CE4">
        <w:rPr>
          <w:rStyle w:val="HiddenTextChar"/>
          <w:rFonts w:asciiTheme="minorHAnsi" w:hAnsiTheme="minorHAnsi" w:cstheme="minorHAnsi"/>
          <w:i w:val="0"/>
          <w:iCs/>
          <w:color w:val="auto"/>
          <w:sz w:val="22"/>
        </w:rPr>
        <w:t>AttaA</w:t>
      </w:r>
    </w:p>
    <w:p w14:paraId="4FC989FA" w14:textId="77777777" w:rsidR="005D03B8" w:rsidRDefault="005D03B8" w:rsidP="005D03B8">
      <w:pPr>
        <w:pStyle w:val="3DSTitle3"/>
      </w:pPr>
      <w:r w:rsidRPr="001D0CE2">
        <w:t xml:space="preserve">Related </w:t>
      </w:r>
      <w:r>
        <w:t>a</w:t>
      </w:r>
      <w:r w:rsidRPr="001D0CE2">
        <w:t xml:space="preserve">utomatic </w:t>
      </w:r>
      <w:r>
        <w:t>t</w:t>
      </w:r>
      <w:r w:rsidRPr="001D0CE2">
        <w:t>ests</w:t>
      </w:r>
    </w:p>
    <w:p w14:paraId="01BF0C99" w14:textId="77777777" w:rsidR="005D03B8" w:rsidRPr="00A1335E" w:rsidRDefault="005D03B8" w:rsidP="005D03B8">
      <w:pPr>
        <w:ind w:firstLine="360"/>
        <w:jc w:val="both"/>
        <w:rPr>
          <w:rFonts w:asciiTheme="minorHAnsi" w:hAnsiTheme="minorHAnsi" w:cstheme="minorHAnsi"/>
          <w:sz w:val="24"/>
          <w:szCs w:val="24"/>
        </w:rPr>
      </w:pPr>
      <w:r w:rsidRPr="00A1335E">
        <w:rPr>
          <w:rFonts w:asciiTheme="minorHAnsi" w:hAnsiTheme="minorHAnsi" w:cstheme="minorHAnsi"/>
          <w:sz w:val="24"/>
          <w:szCs w:val="24"/>
        </w:rPr>
        <w:t>RE_ClassificationData_SplitExport.sh will be created.</w:t>
      </w:r>
      <w:r w:rsidRPr="00A1335E">
        <w:rPr>
          <w:rStyle w:val="HiddenTextChar"/>
          <w:rFonts w:asciiTheme="minorHAnsi" w:hAnsiTheme="minorHAnsi" w:cstheme="minorHAnsi"/>
          <w:sz w:val="24"/>
          <w:szCs w:val="24"/>
        </w:rPr>
        <w:t>Specify the names of the related Automatic Tests (ODTs), if any.</w:t>
      </w:r>
    </w:p>
    <w:p w14:paraId="1952F5B8" w14:textId="77777777" w:rsidR="005D03B8" w:rsidRDefault="005D03B8" w:rsidP="005D03B8">
      <w:pPr>
        <w:pStyle w:val="3DSTitle3"/>
      </w:pPr>
      <w:r w:rsidRPr="001D0CE2">
        <w:t xml:space="preserve">Test </w:t>
      </w:r>
      <w:r>
        <w:t>v</w:t>
      </w:r>
      <w:r w:rsidRPr="001D0CE2">
        <w:t>erification</w:t>
      </w:r>
    </w:p>
    <w:p w14:paraId="1EA946CD" w14:textId="77777777" w:rsidR="005D03B8" w:rsidRDefault="005D03B8" w:rsidP="005D03B8">
      <w:pPr>
        <w:pStyle w:val="3DSTitle3"/>
        <w:rPr>
          <w:rStyle w:val="HiddenTextChar"/>
        </w:rPr>
      </w:pPr>
      <w:r w:rsidRPr="00937292">
        <w:rPr>
          <w:rStyle w:val="HiddenTextChar"/>
        </w:rPr>
        <w:t>Specify the names of the related Automatic Tests (ODTs), if any</w:t>
      </w:r>
      <w:r>
        <w:rPr>
          <w:rStyle w:val="HiddenTextChar"/>
        </w:rPr>
        <w:t>.</w:t>
      </w:r>
    </w:p>
    <w:p w14:paraId="5F0DDE5E" w14:textId="77777777" w:rsidR="005D03B8" w:rsidRPr="001D0CE2" w:rsidRDefault="005D03B8" w:rsidP="009E369F">
      <w:pPr>
        <w:pStyle w:val="HiddenText"/>
      </w:pPr>
      <w:r w:rsidRPr="001D0CE2">
        <w:t>Examples of verification criteria:</w:t>
      </w:r>
    </w:p>
    <w:p w14:paraId="3218A952" w14:textId="77777777" w:rsidR="005D03B8" w:rsidRPr="001D0CE2" w:rsidRDefault="005D03B8" w:rsidP="009E369F">
      <w:pPr>
        <w:pStyle w:val="HiddenText"/>
        <w:numPr>
          <w:ilvl w:val="0"/>
          <w:numId w:val="9"/>
        </w:numPr>
      </w:pPr>
      <w:r w:rsidRPr="001D0CE2">
        <w:t>Expected results and acceptable tolerance</w:t>
      </w:r>
    </w:p>
    <w:p w14:paraId="77247B36" w14:textId="77777777" w:rsidR="005D03B8" w:rsidRPr="001D0CE2" w:rsidRDefault="005D03B8" w:rsidP="009E369F">
      <w:pPr>
        <w:pStyle w:val="HiddenText"/>
        <w:numPr>
          <w:ilvl w:val="0"/>
          <w:numId w:val="9"/>
        </w:numPr>
      </w:pPr>
      <w:r w:rsidRPr="001D0CE2">
        <w:t>Allowable exceptions</w:t>
      </w:r>
    </w:p>
    <w:p w14:paraId="4D97D14F" w14:textId="77777777" w:rsidR="005D03B8" w:rsidRPr="001D0CE2" w:rsidRDefault="005D03B8" w:rsidP="009E369F">
      <w:pPr>
        <w:pStyle w:val="HiddenText"/>
        <w:numPr>
          <w:ilvl w:val="0"/>
          <w:numId w:val="9"/>
        </w:numPr>
      </w:pPr>
      <w:r w:rsidRPr="001D0CE2">
        <w:t>Expected performance</w:t>
      </w:r>
    </w:p>
    <w:p w14:paraId="5445A5EE" w14:textId="77777777" w:rsidR="005D03B8" w:rsidRPr="001D0CE2" w:rsidRDefault="005D03B8" w:rsidP="009E369F">
      <w:pPr>
        <w:pStyle w:val="HiddenText"/>
        <w:numPr>
          <w:ilvl w:val="0"/>
          <w:numId w:val="9"/>
        </w:numPr>
      </w:pPr>
      <w:r w:rsidRPr="001D0CE2">
        <w:t>Engineering judgment</w:t>
      </w:r>
    </w:p>
    <w:p w14:paraId="0EFB7A53" w14:textId="77777777" w:rsidR="005D03B8" w:rsidRPr="001D0CE2" w:rsidRDefault="005D03B8" w:rsidP="009E369F">
      <w:pPr>
        <w:pStyle w:val="HiddenText"/>
      </w:pPr>
      <w:r w:rsidRPr="001D0CE2">
        <w:t>Example sources of verification criteria:</w:t>
      </w:r>
    </w:p>
    <w:p w14:paraId="609073FA" w14:textId="77777777" w:rsidR="005D03B8" w:rsidRPr="001D0CE2" w:rsidRDefault="005D03B8" w:rsidP="009E369F">
      <w:pPr>
        <w:pStyle w:val="HiddenText"/>
        <w:numPr>
          <w:ilvl w:val="0"/>
          <w:numId w:val="9"/>
        </w:numPr>
      </w:pPr>
      <w:r w:rsidRPr="001D0CE2">
        <w:t>Physical test data</w:t>
      </w:r>
    </w:p>
    <w:p w14:paraId="20BE3602" w14:textId="77777777" w:rsidR="005D03B8" w:rsidRPr="001D0CE2" w:rsidRDefault="005D03B8" w:rsidP="009E369F">
      <w:pPr>
        <w:pStyle w:val="HiddenText"/>
        <w:numPr>
          <w:ilvl w:val="0"/>
          <w:numId w:val="9"/>
        </w:numPr>
      </w:pPr>
      <w:r w:rsidRPr="001D0CE2">
        <w:t>Published journal results</w:t>
      </w:r>
    </w:p>
    <w:p w14:paraId="3C2AABB1" w14:textId="77777777" w:rsidR="005D03B8" w:rsidRPr="001D0CE2" w:rsidRDefault="005D03B8" w:rsidP="009E369F">
      <w:pPr>
        <w:pStyle w:val="HiddenText"/>
        <w:numPr>
          <w:ilvl w:val="0"/>
          <w:numId w:val="9"/>
        </w:numPr>
      </w:pPr>
      <w:r w:rsidRPr="001D0CE2">
        <w:t>NAFEMS test</w:t>
      </w:r>
    </w:p>
    <w:p w14:paraId="4C096B49" w14:textId="77777777" w:rsidR="005D03B8" w:rsidRPr="001D0CE2" w:rsidRDefault="005D03B8" w:rsidP="009E369F">
      <w:pPr>
        <w:pStyle w:val="HiddenText"/>
        <w:numPr>
          <w:ilvl w:val="0"/>
          <w:numId w:val="9"/>
        </w:numPr>
      </w:pPr>
      <w:r w:rsidRPr="005F456B">
        <w:t>Closed-form solution</w:t>
      </w:r>
      <w:r w:rsidRPr="005F456B">
        <w:rPr>
          <w:rStyle w:val="HiddenTextChar"/>
          <w:vanish/>
        </w:rPr>
        <w:t>.</w:t>
      </w:r>
    </w:p>
    <w:p w14:paraId="20659C06" w14:textId="77777777" w:rsidR="005D03B8" w:rsidRPr="00A1335E" w:rsidRDefault="005D03B8" w:rsidP="005D03B8">
      <w:pPr>
        <w:pStyle w:val="ListParagraph"/>
        <w:numPr>
          <w:ilvl w:val="0"/>
          <w:numId w:val="18"/>
        </w:numPr>
        <w:rPr>
          <w:sz w:val="24"/>
          <w:szCs w:val="24"/>
        </w:rPr>
      </w:pPr>
      <w:r w:rsidRPr="00A1335E">
        <w:rPr>
          <w:sz w:val="24"/>
          <w:szCs w:val="24"/>
        </w:rPr>
        <w:t>Export must be successful.</w:t>
      </w:r>
    </w:p>
    <w:p w14:paraId="751F571C" w14:textId="77777777" w:rsidR="005D03B8" w:rsidRPr="00A1335E" w:rsidRDefault="005D03B8" w:rsidP="005D03B8">
      <w:pPr>
        <w:pStyle w:val="ListParagraph"/>
        <w:numPr>
          <w:ilvl w:val="0"/>
          <w:numId w:val="18"/>
        </w:numPr>
        <w:rPr>
          <w:sz w:val="24"/>
          <w:szCs w:val="24"/>
        </w:rPr>
      </w:pPr>
      <w:r w:rsidRPr="00A1335E">
        <w:rPr>
          <w:sz w:val="24"/>
          <w:szCs w:val="24"/>
        </w:rPr>
        <w:t>At least 2 3DXML must be generated.</w:t>
      </w:r>
    </w:p>
    <w:p w14:paraId="4E5DD192" w14:textId="04BC4CC2" w:rsidR="005D03B8" w:rsidRPr="00A1335E" w:rsidRDefault="005D03B8" w:rsidP="005D03B8">
      <w:pPr>
        <w:pStyle w:val="ListParagraph"/>
        <w:numPr>
          <w:ilvl w:val="0"/>
          <w:numId w:val="18"/>
        </w:numPr>
        <w:rPr>
          <w:sz w:val="24"/>
          <w:szCs w:val="24"/>
        </w:rPr>
      </w:pPr>
      <w:r w:rsidRPr="00A1335E">
        <w:rPr>
          <w:sz w:val="24"/>
          <w:szCs w:val="24"/>
        </w:rPr>
        <w:t xml:space="preserve">One 3DXML should contain classification data only that is only ‘General Library’ and ‘General Class’. </w:t>
      </w:r>
    </w:p>
    <w:p w14:paraId="003DA662" w14:textId="553BD798" w:rsidR="005D03B8" w:rsidRDefault="005D03B8" w:rsidP="005D03B8">
      <w:pPr>
        <w:pStyle w:val="ListParagraph"/>
        <w:numPr>
          <w:ilvl w:val="0"/>
          <w:numId w:val="18"/>
        </w:numPr>
        <w:rPr>
          <w:sz w:val="24"/>
          <w:szCs w:val="24"/>
        </w:rPr>
      </w:pPr>
      <w:r w:rsidRPr="00A1335E">
        <w:rPr>
          <w:sz w:val="24"/>
          <w:szCs w:val="24"/>
        </w:rPr>
        <w:t>Check the classification data only 3DXML name in report and verify with the exported 3DXML file.</w:t>
      </w:r>
    </w:p>
    <w:p w14:paraId="73CAD84E" w14:textId="59F2FF74" w:rsidR="00451B48" w:rsidRPr="00A1335E" w:rsidRDefault="009508F8" w:rsidP="005D03B8">
      <w:pPr>
        <w:pStyle w:val="ListParagraph"/>
        <w:numPr>
          <w:ilvl w:val="0"/>
          <w:numId w:val="18"/>
        </w:numPr>
        <w:rPr>
          <w:sz w:val="24"/>
          <w:szCs w:val="24"/>
        </w:rPr>
      </w:pPr>
      <w:r>
        <w:rPr>
          <w:sz w:val="24"/>
          <w:szCs w:val="24"/>
        </w:rPr>
        <w:t xml:space="preserve">Assembly_1 should be exported in separate 3DXML and </w:t>
      </w:r>
      <w:r w:rsidR="00451B48">
        <w:rPr>
          <w:sz w:val="24"/>
          <w:szCs w:val="24"/>
        </w:rPr>
        <w:t>Assembly_2 should not be present in any 3DXML.</w:t>
      </w:r>
    </w:p>
    <w:p w14:paraId="5824B6FF" w14:textId="77777777" w:rsidR="005D03B8" w:rsidRDefault="005D03B8" w:rsidP="005D03B8">
      <w:pPr>
        <w:pStyle w:val="3DSTitle3"/>
      </w:pPr>
      <w:r w:rsidRPr="001D0CE2">
        <w:t xml:space="preserve">Test </w:t>
      </w:r>
      <w:r>
        <w:t>r</w:t>
      </w:r>
      <w:r w:rsidRPr="001D0CE2">
        <w:t>esponsibility</w:t>
      </w:r>
    </w:p>
    <w:p w14:paraId="31069B28" w14:textId="371EEA42" w:rsidR="00DD18C3" w:rsidRDefault="005D03B8" w:rsidP="004D5AA8">
      <w:pPr>
        <w:rPr>
          <w:rFonts w:asciiTheme="minorHAnsi" w:hAnsiTheme="minorHAnsi" w:cstheme="minorHAnsi"/>
          <w:sz w:val="24"/>
          <w:szCs w:val="24"/>
        </w:rPr>
      </w:pPr>
      <w:r w:rsidRPr="00A1335E">
        <w:rPr>
          <w:rFonts w:asciiTheme="minorHAnsi" w:hAnsiTheme="minorHAnsi" w:cstheme="minorHAnsi"/>
          <w:sz w:val="24"/>
          <w:szCs w:val="24"/>
        </w:rPr>
        <w:t>R&amp;D/QA</w:t>
      </w:r>
    </w:p>
    <w:p w14:paraId="380DAF42" w14:textId="77777777" w:rsidR="00093CE4" w:rsidRDefault="00093CE4" w:rsidP="004D5AA8">
      <w:pPr>
        <w:rPr>
          <w:rFonts w:asciiTheme="minorHAnsi" w:hAnsiTheme="minorHAnsi" w:cstheme="minorHAnsi"/>
          <w:sz w:val="24"/>
          <w:szCs w:val="24"/>
        </w:rPr>
      </w:pPr>
    </w:p>
    <w:p w14:paraId="34A346E7" w14:textId="4A081085" w:rsidR="006057C6" w:rsidRPr="006F146A" w:rsidRDefault="006057C6" w:rsidP="006057C6">
      <w:pPr>
        <w:pStyle w:val="3DS2Title2"/>
        <w:spacing w:after="240"/>
      </w:pPr>
      <w:r w:rsidRPr="006F146A">
        <w:t>AT-</w:t>
      </w:r>
      <w:r>
        <w:t>5:</w:t>
      </w:r>
      <w:r w:rsidRPr="00F144D2">
        <w:rPr>
          <w:color w:val="AABFCB" w:themeColor="text1" w:themeTint="80"/>
        </w:rPr>
        <w:t xml:space="preserve"> </w:t>
      </w:r>
      <w:sdt>
        <w:sdtPr>
          <w:rPr>
            <w:color w:val="AABFCB" w:themeColor="text1" w:themeTint="80"/>
          </w:rPr>
          <w:id w:val="205849610"/>
          <w:placeholder>
            <w:docPart w:val="CB9B7454438A48BBB433CE75B5F73000"/>
          </w:placeholder>
        </w:sdtPr>
        <w:sdtEndPr/>
        <w:sdtContent>
          <w:sdt>
            <w:sdtPr>
              <w:rPr>
                <w:color w:val="AABFCB" w:themeColor="text1" w:themeTint="80"/>
              </w:rPr>
              <w:id w:val="1055358106"/>
              <w:placeholder>
                <w:docPart w:val="9AC38EEDFFF644B69B47844027A4B302"/>
              </w:placeholder>
            </w:sdtPr>
            <w:sdtEndPr/>
            <w:sdtContent>
              <w:r>
                <w:rPr>
                  <w:color w:val="AABFCB" w:themeColor="text1" w:themeTint="80"/>
                </w:rPr>
                <w:t>Split Export of Classification Data by selecting ‘General Library’ and ‘</w:t>
              </w:r>
              <w:proofErr w:type="spellStart"/>
              <w:r>
                <w:rPr>
                  <w:color w:val="AABFCB" w:themeColor="text1" w:themeTint="80"/>
                </w:rPr>
                <w:t>VPMReference</w:t>
              </w:r>
              <w:proofErr w:type="spellEnd"/>
              <w:r>
                <w:rPr>
                  <w:color w:val="AABFCB" w:themeColor="text1" w:themeTint="80"/>
                </w:rPr>
                <w:t>’ (</w:t>
              </w:r>
              <w:r w:rsidR="00754E69">
                <w:rPr>
                  <w:color w:val="AABFCB" w:themeColor="text1" w:themeTint="80"/>
                </w:rPr>
                <w:t>classified</w:t>
              </w:r>
              <w:r>
                <w:rPr>
                  <w:color w:val="AABFCB" w:themeColor="text1" w:themeTint="80"/>
                </w:rPr>
                <w:t xml:space="preserve"> </w:t>
              </w:r>
              <w:r w:rsidR="00DB1C2B">
                <w:rPr>
                  <w:color w:val="AABFCB" w:themeColor="text1" w:themeTint="80"/>
                </w:rPr>
                <w:t>object/</w:t>
              </w:r>
              <w:r>
                <w:rPr>
                  <w:color w:val="AABFCB" w:themeColor="text1" w:themeTint="80"/>
                </w:rPr>
                <w:t>assembly)</w:t>
              </w:r>
            </w:sdtContent>
          </w:sdt>
        </w:sdtContent>
      </w:sdt>
    </w:p>
    <w:p w14:paraId="76E3D5DF" w14:textId="77777777" w:rsidR="006057C6" w:rsidRDefault="006057C6" w:rsidP="006057C6">
      <w:pPr>
        <w:pStyle w:val="3DSTitle3"/>
      </w:pPr>
      <w:r w:rsidRPr="001D0CE2">
        <w:t>What’s being tested?</w:t>
      </w:r>
    </w:p>
    <w:p w14:paraId="1D90B091" w14:textId="77777777" w:rsidR="006057C6" w:rsidRPr="00A1335E" w:rsidRDefault="006057C6" w:rsidP="006057C6">
      <w:pPr>
        <w:ind w:left="360"/>
        <w:jc w:val="both"/>
        <w:rPr>
          <w:rFonts w:asciiTheme="minorHAnsi" w:hAnsiTheme="minorHAnsi" w:cstheme="minorHAnsi"/>
          <w:sz w:val="24"/>
          <w:szCs w:val="24"/>
        </w:rPr>
      </w:pPr>
      <w:r w:rsidRPr="00A1335E">
        <w:rPr>
          <w:rFonts w:asciiTheme="minorHAnsi" w:hAnsiTheme="minorHAnsi" w:cstheme="minorHAnsi"/>
          <w:sz w:val="24"/>
          <w:szCs w:val="24"/>
        </w:rPr>
        <w:t xml:space="preserve">Generation of multiple 3DXMLs and out of these one 3DXML contains only classification data. </w:t>
      </w:r>
      <w:r w:rsidRPr="00A1335E">
        <w:rPr>
          <w:rStyle w:val="HiddenTextChar"/>
          <w:rFonts w:asciiTheme="minorHAnsi" w:hAnsiTheme="minorHAnsi" w:cstheme="minorHAnsi"/>
          <w:sz w:val="22"/>
          <w:szCs w:val="24"/>
        </w:rPr>
        <w:t>Explain the objectives of this test.</w:t>
      </w:r>
    </w:p>
    <w:p w14:paraId="52D27B86" w14:textId="77777777" w:rsidR="006057C6" w:rsidRDefault="006057C6" w:rsidP="006057C6">
      <w:pPr>
        <w:pStyle w:val="3DSTitle3"/>
      </w:pPr>
      <w:r w:rsidRPr="001D0CE2">
        <w:t xml:space="preserve">Test </w:t>
      </w:r>
      <w:r>
        <w:t>d</w:t>
      </w:r>
      <w:r w:rsidRPr="001D0CE2">
        <w:t>ata</w:t>
      </w:r>
    </w:p>
    <w:p w14:paraId="6FD99D24" w14:textId="0009432F" w:rsidR="006057C6" w:rsidRDefault="006057C6" w:rsidP="006057C6">
      <w:pPr>
        <w:ind w:firstLine="360"/>
        <w:jc w:val="both"/>
        <w:rPr>
          <w:rFonts w:asciiTheme="minorHAnsi" w:hAnsiTheme="minorHAnsi" w:cstheme="minorHAnsi"/>
          <w:sz w:val="24"/>
          <w:szCs w:val="24"/>
        </w:rPr>
      </w:pPr>
      <w:r w:rsidRPr="00A1335E">
        <w:rPr>
          <w:rFonts w:asciiTheme="minorHAnsi" w:hAnsiTheme="minorHAnsi" w:cstheme="minorHAnsi"/>
          <w:sz w:val="24"/>
          <w:szCs w:val="24"/>
        </w:rPr>
        <w:t>Classification Data with Classified Objects</w:t>
      </w:r>
      <w:r w:rsidRPr="00A1335E">
        <w:rPr>
          <w:rStyle w:val="HiddenTextChar"/>
          <w:rFonts w:asciiTheme="minorHAnsi" w:hAnsiTheme="minorHAnsi" w:cstheme="minorHAnsi"/>
          <w:sz w:val="24"/>
          <w:szCs w:val="24"/>
        </w:rPr>
        <w:t>Define the input data and the data of reference used to check that the test execution produces the expected results.</w:t>
      </w:r>
    </w:p>
    <w:p w14:paraId="7E630B22" w14:textId="77777777" w:rsidR="00093CE4" w:rsidRPr="00A1335E" w:rsidRDefault="00093CE4" w:rsidP="006057C6">
      <w:pPr>
        <w:ind w:firstLine="360"/>
        <w:jc w:val="both"/>
        <w:rPr>
          <w:rFonts w:asciiTheme="minorHAnsi" w:hAnsiTheme="minorHAnsi" w:cstheme="minorHAnsi"/>
          <w:sz w:val="24"/>
          <w:szCs w:val="24"/>
        </w:rPr>
      </w:pPr>
    </w:p>
    <w:p w14:paraId="0A6E69A3" w14:textId="77777777" w:rsidR="006057C6" w:rsidRDefault="006057C6" w:rsidP="006057C6">
      <w:pPr>
        <w:pStyle w:val="3DSTitle3"/>
      </w:pPr>
      <w:r w:rsidRPr="001D0CE2">
        <w:lastRenderedPageBreak/>
        <w:t xml:space="preserve">Test </w:t>
      </w:r>
      <w:r>
        <w:t>p</w:t>
      </w:r>
      <w:r w:rsidRPr="001D0CE2">
        <w:t>rotocol</w:t>
      </w:r>
    </w:p>
    <w:p w14:paraId="08A1860F" w14:textId="661433F4" w:rsidR="006057C6" w:rsidRPr="00754E69" w:rsidRDefault="006057C6" w:rsidP="00A149F7">
      <w:pPr>
        <w:pStyle w:val="ListParagraph"/>
        <w:numPr>
          <w:ilvl w:val="0"/>
          <w:numId w:val="26"/>
        </w:numPr>
        <w:jc w:val="both"/>
        <w:rPr>
          <w:rStyle w:val="HiddenTextChar"/>
          <w:rFonts w:asciiTheme="minorHAnsi" w:hAnsiTheme="minorHAnsi"/>
          <w:i w:val="0"/>
          <w:vanish w:val="0"/>
          <w:color w:val="auto"/>
          <w:sz w:val="22"/>
        </w:rPr>
      </w:pPr>
      <w:r w:rsidRPr="00937292">
        <w:rPr>
          <w:rStyle w:val="HiddenTextChar"/>
        </w:rPr>
        <w:t>Specify what environment, if any, must be prepared in order to run the test. Specify the sequence of operations/steps)</w:t>
      </w:r>
      <w:r>
        <w:rPr>
          <w:rStyle w:val="HiddenTextChar"/>
        </w:rPr>
        <w:t>.</w:t>
      </w:r>
      <w:r w:rsidRPr="00754E69">
        <w:rPr>
          <w:rStyle w:val="HiddenTextChar"/>
          <w:rFonts w:asciiTheme="minorHAnsi" w:hAnsiTheme="minorHAnsi" w:cstheme="minorHAnsi"/>
          <w:i w:val="0"/>
          <w:iCs/>
          <w:vanish w:val="0"/>
          <w:color w:val="auto"/>
          <w:sz w:val="24"/>
          <w:szCs w:val="24"/>
        </w:rPr>
        <w:t>Create a library structure with multiple classes. Some of the classes should have child class</w:t>
      </w:r>
      <w:r w:rsidR="00754E69">
        <w:rPr>
          <w:rStyle w:val="HiddenTextChar"/>
          <w:rFonts w:asciiTheme="minorHAnsi" w:hAnsiTheme="minorHAnsi" w:cstheme="minorHAnsi"/>
          <w:i w:val="0"/>
          <w:iCs/>
          <w:vanish w:val="0"/>
          <w:color w:val="auto"/>
          <w:sz w:val="24"/>
          <w:szCs w:val="24"/>
        </w:rPr>
        <w:t>.</w:t>
      </w:r>
    </w:p>
    <w:p w14:paraId="37A0A054" w14:textId="3019F3A7" w:rsidR="006057C6" w:rsidRPr="00754E69" w:rsidRDefault="006057C6" w:rsidP="00754E69">
      <w:pPr>
        <w:pStyle w:val="ListParagraph"/>
        <w:numPr>
          <w:ilvl w:val="0"/>
          <w:numId w:val="26"/>
        </w:numPr>
        <w:jc w:val="both"/>
        <w:rPr>
          <w:rStyle w:val="HiddenTextChar"/>
          <w:rFonts w:asciiTheme="minorHAnsi" w:hAnsiTheme="minorHAnsi"/>
          <w:i w:val="0"/>
          <w:vanish w:val="0"/>
          <w:color w:val="auto"/>
          <w:sz w:val="24"/>
          <w:szCs w:val="24"/>
        </w:rPr>
      </w:pPr>
      <w:r w:rsidRPr="004D5AA8">
        <w:rPr>
          <w:rStyle w:val="HiddenTextChar"/>
          <w:rFonts w:asciiTheme="minorHAnsi" w:hAnsiTheme="minorHAnsi" w:cstheme="minorHAnsi"/>
          <w:i w:val="0"/>
          <w:iCs/>
          <w:color w:val="auto"/>
          <w:sz w:val="22"/>
        </w:rPr>
        <w:t>AttaA</w:t>
      </w:r>
      <w:r w:rsidRPr="00A1335E">
        <w:rPr>
          <w:rStyle w:val="HiddenTextChar"/>
          <w:rFonts w:asciiTheme="minorHAnsi" w:hAnsiTheme="minorHAnsi" w:cstheme="minorHAnsi"/>
          <w:i w:val="0"/>
          <w:iCs/>
          <w:vanish w:val="0"/>
          <w:color w:val="auto"/>
          <w:sz w:val="24"/>
          <w:szCs w:val="24"/>
        </w:rPr>
        <w:t>Classify some assemblies to the classes.</w:t>
      </w:r>
    </w:p>
    <w:p w14:paraId="6EA5299A" w14:textId="4C1E3701" w:rsidR="00754E69" w:rsidRPr="00A1335E" w:rsidRDefault="00754E69" w:rsidP="00754E69">
      <w:pPr>
        <w:pStyle w:val="ListParagraph"/>
        <w:ind w:left="710"/>
        <w:jc w:val="both"/>
        <w:rPr>
          <w:rStyle w:val="HiddenTextChar"/>
          <w:rFonts w:asciiTheme="minorHAnsi" w:hAnsiTheme="minorHAnsi"/>
          <w:i w:val="0"/>
          <w:vanish w:val="0"/>
          <w:color w:val="auto"/>
          <w:sz w:val="24"/>
          <w:szCs w:val="24"/>
        </w:rPr>
      </w:pPr>
      <w:r w:rsidRPr="00754E69">
        <w:rPr>
          <w:rStyle w:val="HiddenTextChar"/>
          <w:rFonts w:asciiTheme="minorHAnsi" w:hAnsiTheme="minorHAnsi"/>
          <w:i w:val="0"/>
          <w:noProof/>
          <w:vanish w:val="0"/>
          <w:color w:val="auto"/>
          <w:sz w:val="24"/>
          <w:szCs w:val="24"/>
        </w:rPr>
        <w:drawing>
          <wp:inline distT="0" distB="0" distL="0" distR="0" wp14:anchorId="3E30F8BB" wp14:editId="0205D50D">
            <wp:extent cx="1554866" cy="1947632"/>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59108" cy="1952946"/>
                    </a:xfrm>
                    <a:prstGeom prst="rect">
                      <a:avLst/>
                    </a:prstGeom>
                  </pic:spPr>
                </pic:pic>
              </a:graphicData>
            </a:graphic>
          </wp:inline>
        </w:drawing>
      </w:r>
    </w:p>
    <w:p w14:paraId="283376CE" w14:textId="77777777" w:rsidR="006057C6" w:rsidRPr="00A1335E" w:rsidRDefault="006057C6" w:rsidP="00754E69">
      <w:pPr>
        <w:pStyle w:val="ListParagraph"/>
        <w:numPr>
          <w:ilvl w:val="0"/>
          <w:numId w:val="26"/>
        </w:numPr>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t xml:space="preserve">Classify some objects having different types to multiple classes, for example Drawing, Document, </w:t>
      </w:r>
      <w:proofErr w:type="spellStart"/>
      <w:r w:rsidRPr="00A1335E">
        <w:rPr>
          <w:rStyle w:val="HiddenTextChar"/>
          <w:rFonts w:asciiTheme="minorHAnsi" w:hAnsiTheme="minorHAnsi" w:cstheme="minorHAnsi"/>
          <w:i w:val="0"/>
          <w:iCs/>
          <w:vanish w:val="0"/>
          <w:color w:val="auto"/>
          <w:sz w:val="24"/>
          <w:szCs w:val="24"/>
        </w:rPr>
        <w:t>VPMReference</w:t>
      </w:r>
      <w:proofErr w:type="spellEnd"/>
      <w:r w:rsidRPr="00A1335E">
        <w:rPr>
          <w:rStyle w:val="HiddenTextChar"/>
          <w:rFonts w:asciiTheme="minorHAnsi" w:hAnsiTheme="minorHAnsi" w:cstheme="minorHAnsi"/>
          <w:i w:val="0"/>
          <w:iCs/>
          <w:vanish w:val="0"/>
          <w:color w:val="auto"/>
          <w:sz w:val="24"/>
          <w:szCs w:val="24"/>
        </w:rPr>
        <w:t>, 3DPart etc.</w:t>
      </w:r>
    </w:p>
    <w:p w14:paraId="596190D4" w14:textId="10DB2B00" w:rsidR="006057C6" w:rsidRPr="00A1335E" w:rsidRDefault="006057C6" w:rsidP="00754E69">
      <w:pPr>
        <w:pStyle w:val="ListParagraph"/>
        <w:numPr>
          <w:ilvl w:val="0"/>
          <w:numId w:val="26"/>
        </w:numPr>
        <w:jc w:val="both"/>
        <w:rPr>
          <w:sz w:val="24"/>
          <w:szCs w:val="24"/>
        </w:rPr>
      </w:pPr>
      <w:r w:rsidRPr="00A1335E">
        <w:rPr>
          <w:rStyle w:val="HiddenTextChar"/>
          <w:rFonts w:asciiTheme="minorHAnsi" w:hAnsiTheme="minorHAnsi" w:cstheme="minorHAnsi"/>
          <w:i w:val="0"/>
          <w:iCs/>
          <w:vanish w:val="0"/>
          <w:color w:val="auto"/>
          <w:sz w:val="24"/>
          <w:szCs w:val="24"/>
        </w:rPr>
        <w:t xml:space="preserve">Export the above assembly by selecting the ‘General </w:t>
      </w:r>
      <w:r>
        <w:rPr>
          <w:rStyle w:val="HiddenTextChar"/>
          <w:rFonts w:asciiTheme="minorHAnsi" w:hAnsiTheme="minorHAnsi" w:cstheme="minorHAnsi"/>
          <w:i w:val="0"/>
          <w:iCs/>
          <w:vanish w:val="0"/>
          <w:color w:val="auto"/>
          <w:sz w:val="24"/>
          <w:szCs w:val="24"/>
        </w:rPr>
        <w:t>Library</w:t>
      </w:r>
      <w:r w:rsidRPr="00A1335E">
        <w:rPr>
          <w:rStyle w:val="HiddenTextChar"/>
          <w:rFonts w:asciiTheme="minorHAnsi" w:hAnsiTheme="minorHAnsi" w:cstheme="minorHAnsi"/>
          <w:i w:val="0"/>
          <w:iCs/>
          <w:vanish w:val="0"/>
          <w:color w:val="auto"/>
          <w:sz w:val="24"/>
          <w:szCs w:val="24"/>
        </w:rPr>
        <w:t xml:space="preserve">’ </w:t>
      </w:r>
      <w:r>
        <w:rPr>
          <w:rStyle w:val="HiddenTextChar"/>
          <w:rFonts w:asciiTheme="minorHAnsi" w:hAnsiTheme="minorHAnsi" w:cstheme="minorHAnsi"/>
          <w:i w:val="0"/>
          <w:iCs/>
          <w:vanish w:val="0"/>
          <w:color w:val="auto"/>
          <w:sz w:val="24"/>
          <w:szCs w:val="24"/>
        </w:rPr>
        <w:t xml:space="preserve">and </w:t>
      </w:r>
      <w:r w:rsidR="00742155">
        <w:rPr>
          <w:rStyle w:val="HiddenTextChar"/>
          <w:rFonts w:asciiTheme="minorHAnsi" w:hAnsiTheme="minorHAnsi" w:cstheme="minorHAnsi"/>
          <w:i w:val="0"/>
          <w:iCs/>
          <w:vanish w:val="0"/>
          <w:color w:val="auto"/>
          <w:sz w:val="24"/>
          <w:szCs w:val="24"/>
        </w:rPr>
        <w:t>‘</w:t>
      </w:r>
      <w:proofErr w:type="spellStart"/>
      <w:r w:rsidR="00742155">
        <w:rPr>
          <w:rStyle w:val="HiddenTextChar"/>
          <w:rFonts w:asciiTheme="minorHAnsi" w:hAnsiTheme="minorHAnsi" w:cstheme="minorHAnsi"/>
          <w:i w:val="0"/>
          <w:iCs/>
          <w:vanish w:val="0"/>
          <w:color w:val="auto"/>
          <w:sz w:val="24"/>
          <w:szCs w:val="24"/>
        </w:rPr>
        <w:t>VPMReference</w:t>
      </w:r>
      <w:proofErr w:type="spellEnd"/>
      <w:r w:rsidR="00742155">
        <w:rPr>
          <w:rStyle w:val="HiddenTextChar"/>
          <w:rFonts w:asciiTheme="minorHAnsi" w:hAnsiTheme="minorHAnsi" w:cstheme="minorHAnsi"/>
          <w:i w:val="0"/>
          <w:iCs/>
          <w:vanish w:val="0"/>
          <w:color w:val="auto"/>
          <w:sz w:val="24"/>
          <w:szCs w:val="24"/>
        </w:rPr>
        <w:t xml:space="preserve">’ (root of Assembly_1) </w:t>
      </w:r>
      <w:r>
        <w:rPr>
          <w:rStyle w:val="HiddenTextChar"/>
          <w:rFonts w:asciiTheme="minorHAnsi" w:hAnsiTheme="minorHAnsi" w:cstheme="minorHAnsi"/>
          <w:i w:val="0"/>
          <w:iCs/>
          <w:vanish w:val="0"/>
          <w:color w:val="auto"/>
          <w:sz w:val="24"/>
          <w:szCs w:val="24"/>
        </w:rPr>
        <w:t xml:space="preserve">with option </w:t>
      </w:r>
      <w:r w:rsidRPr="00B53F1C">
        <w:rPr>
          <w:rStyle w:val="HiddenTextChar"/>
          <w:rFonts w:asciiTheme="minorHAnsi" w:hAnsiTheme="minorHAnsi" w:cstheme="minorHAnsi"/>
          <w:i w:val="0"/>
          <w:iCs/>
          <w:vanish w:val="0"/>
          <w:color w:val="FF0000"/>
          <w:sz w:val="24"/>
          <w:szCs w:val="24"/>
        </w:rPr>
        <w:t>‘Library with content’ deactivated</w:t>
      </w:r>
      <w:r>
        <w:rPr>
          <w:rStyle w:val="HiddenTextChar"/>
          <w:rFonts w:asciiTheme="minorHAnsi" w:hAnsiTheme="minorHAnsi" w:cstheme="minorHAnsi"/>
          <w:i w:val="0"/>
          <w:iCs/>
          <w:vanish w:val="0"/>
          <w:color w:val="auto"/>
          <w:sz w:val="24"/>
          <w:szCs w:val="24"/>
        </w:rPr>
        <w:t>.</w:t>
      </w:r>
    </w:p>
    <w:p w14:paraId="0EFE069C" w14:textId="77777777" w:rsidR="006057C6" w:rsidRDefault="006057C6" w:rsidP="006057C6">
      <w:pPr>
        <w:pStyle w:val="3DSTitle3"/>
      </w:pPr>
      <w:r w:rsidRPr="001D0CE2">
        <w:t xml:space="preserve">Related </w:t>
      </w:r>
      <w:r>
        <w:t>a</w:t>
      </w:r>
      <w:r w:rsidRPr="001D0CE2">
        <w:t xml:space="preserve">utomatic </w:t>
      </w:r>
      <w:r>
        <w:t>t</w:t>
      </w:r>
      <w:r w:rsidRPr="001D0CE2">
        <w:t>ests</w:t>
      </w:r>
    </w:p>
    <w:p w14:paraId="4250503C" w14:textId="77777777" w:rsidR="006057C6" w:rsidRPr="00A1335E" w:rsidRDefault="006057C6" w:rsidP="006057C6">
      <w:pPr>
        <w:ind w:firstLine="360"/>
        <w:jc w:val="both"/>
        <w:rPr>
          <w:rFonts w:asciiTheme="minorHAnsi" w:hAnsiTheme="minorHAnsi" w:cstheme="minorHAnsi"/>
          <w:sz w:val="24"/>
          <w:szCs w:val="24"/>
        </w:rPr>
      </w:pPr>
      <w:r w:rsidRPr="00A1335E">
        <w:rPr>
          <w:rFonts w:asciiTheme="minorHAnsi" w:hAnsiTheme="minorHAnsi" w:cstheme="minorHAnsi"/>
          <w:sz w:val="24"/>
          <w:szCs w:val="24"/>
        </w:rPr>
        <w:t>RE_ClassificationData_SplitExport.sh will be created.</w:t>
      </w:r>
      <w:r w:rsidRPr="00A1335E">
        <w:rPr>
          <w:rStyle w:val="HiddenTextChar"/>
          <w:rFonts w:asciiTheme="minorHAnsi" w:hAnsiTheme="minorHAnsi" w:cstheme="minorHAnsi"/>
          <w:sz w:val="24"/>
          <w:szCs w:val="24"/>
        </w:rPr>
        <w:t>Specify the names of the related Automatic Tests (ODTs), if any.</w:t>
      </w:r>
    </w:p>
    <w:p w14:paraId="1E22E52A" w14:textId="77777777" w:rsidR="006057C6" w:rsidRDefault="006057C6" w:rsidP="006057C6">
      <w:pPr>
        <w:pStyle w:val="3DSTitle3"/>
      </w:pPr>
      <w:r w:rsidRPr="001D0CE2">
        <w:t xml:space="preserve">Test </w:t>
      </w:r>
      <w:r>
        <w:t>v</w:t>
      </w:r>
      <w:r w:rsidRPr="001D0CE2">
        <w:t>erification</w:t>
      </w:r>
    </w:p>
    <w:p w14:paraId="3BBE4E28" w14:textId="77777777" w:rsidR="006057C6" w:rsidRDefault="006057C6" w:rsidP="006057C6">
      <w:pPr>
        <w:pStyle w:val="3DSTitle3"/>
        <w:rPr>
          <w:rStyle w:val="HiddenTextChar"/>
        </w:rPr>
      </w:pPr>
      <w:r w:rsidRPr="00937292">
        <w:rPr>
          <w:rStyle w:val="HiddenTextChar"/>
        </w:rPr>
        <w:t>Specify the names of the related Automatic Tests (ODTs), if any</w:t>
      </w:r>
      <w:r>
        <w:rPr>
          <w:rStyle w:val="HiddenTextChar"/>
        </w:rPr>
        <w:t>.</w:t>
      </w:r>
    </w:p>
    <w:p w14:paraId="0EC91C77" w14:textId="77777777" w:rsidR="006057C6" w:rsidRPr="001D0CE2" w:rsidRDefault="006057C6" w:rsidP="009E369F">
      <w:pPr>
        <w:pStyle w:val="HiddenText"/>
      </w:pPr>
      <w:r w:rsidRPr="001D0CE2">
        <w:t>Examples of verification criteria:</w:t>
      </w:r>
    </w:p>
    <w:p w14:paraId="5455C317" w14:textId="77777777" w:rsidR="006057C6" w:rsidRPr="001D0CE2" w:rsidRDefault="006057C6" w:rsidP="009E369F">
      <w:pPr>
        <w:pStyle w:val="HiddenText"/>
        <w:numPr>
          <w:ilvl w:val="0"/>
          <w:numId w:val="9"/>
        </w:numPr>
      </w:pPr>
      <w:r w:rsidRPr="001D0CE2">
        <w:t>Expected results and acceptable tolerance</w:t>
      </w:r>
    </w:p>
    <w:p w14:paraId="792A3C98" w14:textId="77777777" w:rsidR="006057C6" w:rsidRPr="001D0CE2" w:rsidRDefault="006057C6" w:rsidP="009E369F">
      <w:pPr>
        <w:pStyle w:val="HiddenText"/>
        <w:numPr>
          <w:ilvl w:val="0"/>
          <w:numId w:val="9"/>
        </w:numPr>
      </w:pPr>
      <w:r w:rsidRPr="001D0CE2">
        <w:t>Allowable exceptions</w:t>
      </w:r>
    </w:p>
    <w:p w14:paraId="64637AFE" w14:textId="77777777" w:rsidR="006057C6" w:rsidRPr="001D0CE2" w:rsidRDefault="006057C6" w:rsidP="009E369F">
      <w:pPr>
        <w:pStyle w:val="HiddenText"/>
        <w:numPr>
          <w:ilvl w:val="0"/>
          <w:numId w:val="9"/>
        </w:numPr>
      </w:pPr>
      <w:r w:rsidRPr="001D0CE2">
        <w:t>Expected performance</w:t>
      </w:r>
    </w:p>
    <w:p w14:paraId="57725224" w14:textId="77777777" w:rsidR="006057C6" w:rsidRPr="001D0CE2" w:rsidRDefault="006057C6" w:rsidP="009E369F">
      <w:pPr>
        <w:pStyle w:val="HiddenText"/>
        <w:numPr>
          <w:ilvl w:val="0"/>
          <w:numId w:val="9"/>
        </w:numPr>
      </w:pPr>
      <w:r w:rsidRPr="001D0CE2">
        <w:t>Engineering judgment</w:t>
      </w:r>
    </w:p>
    <w:p w14:paraId="57C6102F" w14:textId="77777777" w:rsidR="006057C6" w:rsidRPr="001D0CE2" w:rsidRDefault="006057C6" w:rsidP="009E369F">
      <w:pPr>
        <w:pStyle w:val="HiddenText"/>
      </w:pPr>
      <w:r w:rsidRPr="001D0CE2">
        <w:t>Example sources of verification criteria:</w:t>
      </w:r>
    </w:p>
    <w:p w14:paraId="6467C47F" w14:textId="77777777" w:rsidR="006057C6" w:rsidRPr="001D0CE2" w:rsidRDefault="006057C6" w:rsidP="009E369F">
      <w:pPr>
        <w:pStyle w:val="HiddenText"/>
        <w:numPr>
          <w:ilvl w:val="0"/>
          <w:numId w:val="9"/>
        </w:numPr>
      </w:pPr>
      <w:r w:rsidRPr="001D0CE2">
        <w:t>Physical test data</w:t>
      </w:r>
    </w:p>
    <w:p w14:paraId="7BEA2BC7" w14:textId="77777777" w:rsidR="006057C6" w:rsidRPr="001D0CE2" w:rsidRDefault="006057C6" w:rsidP="009E369F">
      <w:pPr>
        <w:pStyle w:val="HiddenText"/>
        <w:numPr>
          <w:ilvl w:val="0"/>
          <w:numId w:val="9"/>
        </w:numPr>
      </w:pPr>
      <w:r w:rsidRPr="001D0CE2">
        <w:t>Published journal results</w:t>
      </w:r>
    </w:p>
    <w:p w14:paraId="619E63DB" w14:textId="77777777" w:rsidR="006057C6" w:rsidRPr="001D0CE2" w:rsidRDefault="006057C6" w:rsidP="009E369F">
      <w:pPr>
        <w:pStyle w:val="HiddenText"/>
        <w:numPr>
          <w:ilvl w:val="0"/>
          <w:numId w:val="9"/>
        </w:numPr>
      </w:pPr>
      <w:r w:rsidRPr="001D0CE2">
        <w:t>NAFEMS test</w:t>
      </w:r>
    </w:p>
    <w:p w14:paraId="1469BE6C" w14:textId="77777777" w:rsidR="006057C6" w:rsidRPr="001D0CE2" w:rsidRDefault="006057C6" w:rsidP="009E369F">
      <w:pPr>
        <w:pStyle w:val="HiddenText"/>
        <w:numPr>
          <w:ilvl w:val="0"/>
          <w:numId w:val="9"/>
        </w:numPr>
      </w:pPr>
      <w:r w:rsidRPr="005F456B">
        <w:t>Closed-form solution</w:t>
      </w:r>
      <w:r w:rsidRPr="005F456B">
        <w:rPr>
          <w:rStyle w:val="HiddenTextChar"/>
          <w:vanish/>
        </w:rPr>
        <w:t>.</w:t>
      </w:r>
    </w:p>
    <w:p w14:paraId="37BB045C" w14:textId="77777777" w:rsidR="006057C6" w:rsidRPr="00A1335E" w:rsidRDefault="006057C6" w:rsidP="006057C6">
      <w:pPr>
        <w:pStyle w:val="ListParagraph"/>
        <w:numPr>
          <w:ilvl w:val="0"/>
          <w:numId w:val="18"/>
        </w:numPr>
        <w:rPr>
          <w:sz w:val="24"/>
          <w:szCs w:val="24"/>
        </w:rPr>
      </w:pPr>
      <w:r w:rsidRPr="00A1335E">
        <w:rPr>
          <w:sz w:val="24"/>
          <w:szCs w:val="24"/>
        </w:rPr>
        <w:t>Export must be successful.</w:t>
      </w:r>
    </w:p>
    <w:p w14:paraId="1CA31012" w14:textId="77777777" w:rsidR="006057C6" w:rsidRPr="00A1335E" w:rsidRDefault="006057C6" w:rsidP="006057C6">
      <w:pPr>
        <w:pStyle w:val="ListParagraph"/>
        <w:numPr>
          <w:ilvl w:val="0"/>
          <w:numId w:val="18"/>
        </w:numPr>
        <w:rPr>
          <w:sz w:val="24"/>
          <w:szCs w:val="24"/>
        </w:rPr>
      </w:pPr>
      <w:r w:rsidRPr="00A1335E">
        <w:rPr>
          <w:sz w:val="24"/>
          <w:szCs w:val="24"/>
        </w:rPr>
        <w:t>At least 2 3DXML must be generated.</w:t>
      </w:r>
    </w:p>
    <w:p w14:paraId="36AC436E" w14:textId="77777777" w:rsidR="006057C6" w:rsidRPr="00A1335E" w:rsidRDefault="006057C6" w:rsidP="006057C6">
      <w:pPr>
        <w:pStyle w:val="ListParagraph"/>
        <w:numPr>
          <w:ilvl w:val="0"/>
          <w:numId w:val="18"/>
        </w:numPr>
        <w:rPr>
          <w:sz w:val="24"/>
          <w:szCs w:val="24"/>
        </w:rPr>
      </w:pPr>
      <w:r w:rsidRPr="00A1335E">
        <w:rPr>
          <w:sz w:val="24"/>
          <w:szCs w:val="24"/>
        </w:rPr>
        <w:t xml:space="preserve">One 3DXML should contain classification data only that is only ‘General Library’ and ‘General Class’. </w:t>
      </w:r>
    </w:p>
    <w:p w14:paraId="09A391FB" w14:textId="77777777" w:rsidR="006057C6" w:rsidRDefault="006057C6" w:rsidP="006057C6">
      <w:pPr>
        <w:pStyle w:val="ListParagraph"/>
        <w:numPr>
          <w:ilvl w:val="0"/>
          <w:numId w:val="18"/>
        </w:numPr>
        <w:rPr>
          <w:sz w:val="24"/>
          <w:szCs w:val="24"/>
        </w:rPr>
      </w:pPr>
      <w:r w:rsidRPr="00A1335E">
        <w:rPr>
          <w:sz w:val="24"/>
          <w:szCs w:val="24"/>
        </w:rPr>
        <w:t>Check the classification data only 3DXML name in report and verify with the exported 3DXML file.</w:t>
      </w:r>
    </w:p>
    <w:p w14:paraId="6323F471" w14:textId="77777777" w:rsidR="006057C6" w:rsidRPr="00A1335E" w:rsidRDefault="006057C6" w:rsidP="006057C6">
      <w:pPr>
        <w:pStyle w:val="ListParagraph"/>
        <w:numPr>
          <w:ilvl w:val="0"/>
          <w:numId w:val="18"/>
        </w:numPr>
        <w:rPr>
          <w:sz w:val="24"/>
          <w:szCs w:val="24"/>
        </w:rPr>
      </w:pPr>
      <w:r>
        <w:rPr>
          <w:sz w:val="24"/>
          <w:szCs w:val="24"/>
        </w:rPr>
        <w:t>Assembly_1 should be exported in separate 3DXML and Assembly_2 should not be present in any 3DXML.</w:t>
      </w:r>
    </w:p>
    <w:p w14:paraId="75657DF8" w14:textId="77777777" w:rsidR="006057C6" w:rsidRDefault="006057C6" w:rsidP="006057C6">
      <w:pPr>
        <w:pStyle w:val="3DSTitle3"/>
      </w:pPr>
      <w:r w:rsidRPr="001D0CE2">
        <w:t xml:space="preserve">Test </w:t>
      </w:r>
      <w:r>
        <w:t>r</w:t>
      </w:r>
      <w:r w:rsidRPr="001D0CE2">
        <w:t>esponsibility</w:t>
      </w:r>
    </w:p>
    <w:p w14:paraId="519E9B03" w14:textId="38AF05DF" w:rsidR="006057C6" w:rsidRDefault="006057C6" w:rsidP="006057C6">
      <w:pPr>
        <w:rPr>
          <w:rFonts w:asciiTheme="minorHAnsi" w:hAnsiTheme="minorHAnsi" w:cstheme="minorHAnsi"/>
          <w:sz w:val="24"/>
          <w:szCs w:val="24"/>
        </w:rPr>
      </w:pPr>
      <w:r w:rsidRPr="00A1335E">
        <w:rPr>
          <w:rFonts w:asciiTheme="minorHAnsi" w:hAnsiTheme="minorHAnsi" w:cstheme="minorHAnsi"/>
          <w:sz w:val="24"/>
          <w:szCs w:val="24"/>
        </w:rPr>
        <w:t>R&amp;D/QA</w:t>
      </w:r>
    </w:p>
    <w:p w14:paraId="2D81207E" w14:textId="4DC84B81" w:rsidR="00093CE4" w:rsidRDefault="00093CE4" w:rsidP="006057C6">
      <w:pPr>
        <w:rPr>
          <w:rFonts w:asciiTheme="minorHAnsi" w:hAnsiTheme="minorHAnsi" w:cstheme="minorHAnsi"/>
          <w:sz w:val="24"/>
          <w:szCs w:val="24"/>
        </w:rPr>
      </w:pPr>
    </w:p>
    <w:p w14:paraId="18056384" w14:textId="77777777" w:rsidR="00093CE4" w:rsidRPr="005D03B8" w:rsidRDefault="00093CE4" w:rsidP="006057C6">
      <w:pPr>
        <w:rPr>
          <w:rFonts w:asciiTheme="minorHAnsi" w:hAnsiTheme="minorHAnsi" w:cstheme="minorHAnsi"/>
          <w:sz w:val="24"/>
          <w:szCs w:val="24"/>
        </w:rPr>
      </w:pPr>
    </w:p>
    <w:p w14:paraId="7B577424" w14:textId="5F140FF8" w:rsidR="00742155" w:rsidRPr="006F146A" w:rsidRDefault="00742155" w:rsidP="00742155">
      <w:pPr>
        <w:pStyle w:val="3DS2Title2"/>
        <w:spacing w:after="240"/>
      </w:pPr>
      <w:r w:rsidRPr="006F146A">
        <w:lastRenderedPageBreak/>
        <w:t>AT-</w:t>
      </w:r>
      <w:r>
        <w:t>6:</w:t>
      </w:r>
      <w:r w:rsidRPr="00F144D2">
        <w:rPr>
          <w:color w:val="AABFCB" w:themeColor="text1" w:themeTint="80"/>
        </w:rPr>
        <w:t xml:space="preserve"> </w:t>
      </w:r>
      <w:sdt>
        <w:sdtPr>
          <w:rPr>
            <w:color w:val="AABFCB" w:themeColor="text1" w:themeTint="80"/>
          </w:rPr>
          <w:id w:val="-450938226"/>
          <w:placeholder>
            <w:docPart w:val="1F8872D988D84F6AA12A898D0D2A238D"/>
          </w:placeholder>
        </w:sdtPr>
        <w:sdtEndPr/>
        <w:sdtContent>
          <w:sdt>
            <w:sdtPr>
              <w:rPr>
                <w:color w:val="AABFCB" w:themeColor="text1" w:themeTint="80"/>
              </w:rPr>
              <w:id w:val="-1585524843"/>
              <w:placeholder>
                <w:docPart w:val="C3D27EF4022645B685B48BFAE436C81E"/>
              </w:placeholder>
            </w:sdtPr>
            <w:sdtEndPr/>
            <w:sdtContent>
              <w:r>
                <w:rPr>
                  <w:color w:val="AABFCB" w:themeColor="text1" w:themeTint="80"/>
                </w:rPr>
                <w:t>Split Export of Classification Data by selecting ‘General Library’</w:t>
              </w:r>
              <w:r w:rsidR="00B53F1C">
                <w:rPr>
                  <w:color w:val="AABFCB" w:themeColor="text1" w:themeTint="80"/>
                </w:rPr>
                <w:t>,</w:t>
              </w:r>
              <w:r>
                <w:rPr>
                  <w:color w:val="AABFCB" w:themeColor="text1" w:themeTint="80"/>
                </w:rPr>
                <w:t xml:space="preserve"> ‘</w:t>
              </w:r>
              <w:proofErr w:type="spellStart"/>
              <w:r>
                <w:rPr>
                  <w:color w:val="AABFCB" w:themeColor="text1" w:themeTint="80"/>
                </w:rPr>
                <w:t>VPMReference</w:t>
              </w:r>
              <w:proofErr w:type="spellEnd"/>
              <w:r>
                <w:rPr>
                  <w:color w:val="AABFCB" w:themeColor="text1" w:themeTint="80"/>
                </w:rPr>
                <w:t xml:space="preserve">’ </w:t>
              </w:r>
              <w:r w:rsidR="00B53F1C">
                <w:rPr>
                  <w:color w:val="AABFCB" w:themeColor="text1" w:themeTint="80"/>
                </w:rPr>
                <w:t>and ‘Filter</w:t>
              </w:r>
              <w:proofErr w:type="gramStart"/>
              <w:r w:rsidR="00B53F1C">
                <w:rPr>
                  <w:color w:val="AABFCB" w:themeColor="text1" w:themeTint="80"/>
                </w:rPr>
                <w:t>’</w:t>
              </w:r>
              <w:r>
                <w:rPr>
                  <w:color w:val="AABFCB" w:themeColor="text1" w:themeTint="80"/>
                </w:rPr>
                <w:t>(</w:t>
              </w:r>
              <w:proofErr w:type="gramEnd"/>
              <w:r>
                <w:rPr>
                  <w:color w:val="AABFCB" w:themeColor="text1" w:themeTint="80"/>
                </w:rPr>
                <w:t>separate object/assembly)</w:t>
              </w:r>
            </w:sdtContent>
          </w:sdt>
        </w:sdtContent>
      </w:sdt>
    </w:p>
    <w:p w14:paraId="650F792B" w14:textId="77777777" w:rsidR="00742155" w:rsidRDefault="00742155" w:rsidP="00742155">
      <w:pPr>
        <w:pStyle w:val="3DSTitle3"/>
      </w:pPr>
      <w:r w:rsidRPr="001D0CE2">
        <w:t>What’s being tested?</w:t>
      </w:r>
    </w:p>
    <w:p w14:paraId="1DA85CA3" w14:textId="77777777" w:rsidR="00742155" w:rsidRPr="00A1335E" w:rsidRDefault="00742155" w:rsidP="00742155">
      <w:pPr>
        <w:ind w:left="360"/>
        <w:jc w:val="both"/>
        <w:rPr>
          <w:rFonts w:asciiTheme="minorHAnsi" w:hAnsiTheme="minorHAnsi" w:cstheme="minorHAnsi"/>
          <w:sz w:val="24"/>
          <w:szCs w:val="24"/>
        </w:rPr>
      </w:pPr>
      <w:r w:rsidRPr="00A1335E">
        <w:rPr>
          <w:rFonts w:asciiTheme="minorHAnsi" w:hAnsiTheme="minorHAnsi" w:cstheme="minorHAnsi"/>
          <w:sz w:val="24"/>
          <w:szCs w:val="24"/>
        </w:rPr>
        <w:t xml:space="preserve">Generation of multiple 3DXMLs and out of these one 3DXML contains only classification data. </w:t>
      </w:r>
      <w:r w:rsidRPr="00A1335E">
        <w:rPr>
          <w:rStyle w:val="HiddenTextChar"/>
          <w:rFonts w:asciiTheme="minorHAnsi" w:hAnsiTheme="minorHAnsi" w:cstheme="minorHAnsi"/>
          <w:sz w:val="22"/>
          <w:szCs w:val="24"/>
        </w:rPr>
        <w:t>Explain the objectives of this test.</w:t>
      </w:r>
    </w:p>
    <w:p w14:paraId="5EF68FE9" w14:textId="77777777" w:rsidR="00742155" w:rsidRDefault="00742155" w:rsidP="00742155">
      <w:pPr>
        <w:pStyle w:val="3DSTitle3"/>
      </w:pPr>
      <w:r w:rsidRPr="001D0CE2">
        <w:t xml:space="preserve">Test </w:t>
      </w:r>
      <w:r>
        <w:t>d</w:t>
      </w:r>
      <w:r w:rsidRPr="001D0CE2">
        <w:t>ata</w:t>
      </w:r>
    </w:p>
    <w:p w14:paraId="33FBCE6A" w14:textId="77777777" w:rsidR="00742155" w:rsidRPr="00A1335E" w:rsidRDefault="00742155" w:rsidP="00742155">
      <w:pPr>
        <w:ind w:firstLine="360"/>
        <w:jc w:val="both"/>
        <w:rPr>
          <w:rFonts w:asciiTheme="minorHAnsi" w:hAnsiTheme="minorHAnsi" w:cstheme="minorHAnsi"/>
          <w:sz w:val="24"/>
          <w:szCs w:val="24"/>
        </w:rPr>
      </w:pPr>
      <w:r w:rsidRPr="00A1335E">
        <w:rPr>
          <w:rFonts w:asciiTheme="minorHAnsi" w:hAnsiTheme="minorHAnsi" w:cstheme="minorHAnsi"/>
          <w:sz w:val="24"/>
          <w:szCs w:val="24"/>
        </w:rPr>
        <w:t>Classification Data with Classified Objects</w:t>
      </w:r>
      <w:r w:rsidRPr="00A1335E">
        <w:rPr>
          <w:rStyle w:val="HiddenTextChar"/>
          <w:rFonts w:asciiTheme="minorHAnsi" w:hAnsiTheme="minorHAnsi" w:cstheme="minorHAnsi"/>
          <w:sz w:val="24"/>
          <w:szCs w:val="24"/>
        </w:rPr>
        <w:t>Define the input data and the data of reference used to check that the test execution produces the expected results.</w:t>
      </w:r>
    </w:p>
    <w:p w14:paraId="5E2A7A25" w14:textId="77777777" w:rsidR="00742155" w:rsidRDefault="00742155" w:rsidP="00742155">
      <w:pPr>
        <w:pStyle w:val="3DSTitle3"/>
      </w:pPr>
      <w:r w:rsidRPr="001D0CE2">
        <w:t xml:space="preserve">Test </w:t>
      </w:r>
      <w:r>
        <w:t>p</w:t>
      </w:r>
      <w:r w:rsidRPr="001D0CE2">
        <w:t>rotocol</w:t>
      </w:r>
    </w:p>
    <w:p w14:paraId="1E9CBBC7" w14:textId="77777777" w:rsidR="00742155" w:rsidRPr="00754E69" w:rsidRDefault="00742155" w:rsidP="00742155">
      <w:pPr>
        <w:pStyle w:val="ListParagraph"/>
        <w:numPr>
          <w:ilvl w:val="0"/>
          <w:numId w:val="27"/>
        </w:numPr>
        <w:jc w:val="both"/>
        <w:rPr>
          <w:rStyle w:val="HiddenTextChar"/>
          <w:rFonts w:asciiTheme="minorHAnsi" w:hAnsiTheme="minorHAnsi"/>
          <w:i w:val="0"/>
          <w:vanish w:val="0"/>
          <w:color w:val="auto"/>
          <w:sz w:val="22"/>
        </w:rPr>
      </w:pPr>
      <w:r w:rsidRPr="00937292">
        <w:rPr>
          <w:rStyle w:val="HiddenTextChar"/>
        </w:rPr>
        <w:t>Specify what environment, if any, must be prepared in order to run the test. Specify the sequence of operations/steps)</w:t>
      </w:r>
      <w:r>
        <w:rPr>
          <w:rStyle w:val="HiddenTextChar"/>
        </w:rPr>
        <w:t>.</w:t>
      </w:r>
      <w:r w:rsidRPr="00754E69">
        <w:rPr>
          <w:rStyle w:val="HiddenTextChar"/>
          <w:rFonts w:asciiTheme="minorHAnsi" w:hAnsiTheme="minorHAnsi" w:cstheme="minorHAnsi"/>
          <w:i w:val="0"/>
          <w:iCs/>
          <w:vanish w:val="0"/>
          <w:color w:val="auto"/>
          <w:sz w:val="24"/>
          <w:szCs w:val="24"/>
        </w:rPr>
        <w:t>Create a library structure with multiple classes. Some of the classes should have child class</w:t>
      </w:r>
      <w:r>
        <w:rPr>
          <w:rStyle w:val="HiddenTextChar"/>
          <w:rFonts w:asciiTheme="minorHAnsi" w:hAnsiTheme="minorHAnsi" w:cstheme="minorHAnsi"/>
          <w:i w:val="0"/>
          <w:iCs/>
          <w:vanish w:val="0"/>
          <w:color w:val="auto"/>
          <w:sz w:val="24"/>
          <w:szCs w:val="24"/>
        </w:rPr>
        <w:t>.</w:t>
      </w:r>
    </w:p>
    <w:p w14:paraId="0D5BD294" w14:textId="77777777" w:rsidR="007338FA" w:rsidRPr="007338FA" w:rsidRDefault="00742155" w:rsidP="00742155">
      <w:pPr>
        <w:pStyle w:val="ListParagraph"/>
        <w:numPr>
          <w:ilvl w:val="0"/>
          <w:numId w:val="27"/>
        </w:numPr>
        <w:jc w:val="both"/>
        <w:rPr>
          <w:rStyle w:val="HiddenTextChar"/>
          <w:rFonts w:asciiTheme="minorHAnsi" w:hAnsiTheme="minorHAnsi"/>
          <w:i w:val="0"/>
          <w:vanish w:val="0"/>
          <w:color w:val="auto"/>
          <w:sz w:val="24"/>
          <w:szCs w:val="24"/>
        </w:rPr>
      </w:pPr>
      <w:r w:rsidRPr="004D5AA8">
        <w:rPr>
          <w:rStyle w:val="HiddenTextChar"/>
          <w:rFonts w:asciiTheme="minorHAnsi" w:hAnsiTheme="minorHAnsi" w:cstheme="minorHAnsi"/>
          <w:i w:val="0"/>
          <w:iCs/>
          <w:color w:val="auto"/>
          <w:sz w:val="22"/>
        </w:rPr>
        <w:t>AttaA</w:t>
      </w:r>
      <w:r w:rsidRPr="00A1335E">
        <w:rPr>
          <w:rStyle w:val="HiddenTextChar"/>
          <w:rFonts w:asciiTheme="minorHAnsi" w:hAnsiTheme="minorHAnsi" w:cstheme="minorHAnsi"/>
          <w:i w:val="0"/>
          <w:iCs/>
          <w:vanish w:val="0"/>
          <w:color w:val="auto"/>
          <w:sz w:val="24"/>
          <w:szCs w:val="24"/>
        </w:rPr>
        <w:t>Classify some assemblies to the classes.</w:t>
      </w:r>
    </w:p>
    <w:p w14:paraId="7DDC8F11" w14:textId="0701B8D0" w:rsidR="00742155" w:rsidRPr="00754E69" w:rsidRDefault="007338FA" w:rsidP="00742155">
      <w:pPr>
        <w:pStyle w:val="ListParagraph"/>
        <w:numPr>
          <w:ilvl w:val="0"/>
          <w:numId w:val="27"/>
        </w:numPr>
        <w:jc w:val="both"/>
        <w:rPr>
          <w:rStyle w:val="HiddenTextChar"/>
          <w:rFonts w:asciiTheme="minorHAnsi" w:hAnsiTheme="minorHAnsi"/>
          <w:i w:val="0"/>
          <w:vanish w:val="0"/>
          <w:color w:val="auto"/>
          <w:sz w:val="24"/>
          <w:szCs w:val="24"/>
        </w:rPr>
      </w:pPr>
      <w:r>
        <w:rPr>
          <w:rStyle w:val="HiddenTextChar"/>
          <w:rFonts w:asciiTheme="minorHAnsi" w:hAnsiTheme="minorHAnsi" w:cstheme="minorHAnsi"/>
          <w:i w:val="0"/>
          <w:iCs/>
          <w:vanish w:val="0"/>
          <w:color w:val="auto"/>
          <w:sz w:val="24"/>
          <w:szCs w:val="24"/>
        </w:rPr>
        <w:t>Create</w:t>
      </w:r>
      <w:r w:rsidR="0088250B">
        <w:rPr>
          <w:rStyle w:val="HiddenTextChar"/>
          <w:rFonts w:asciiTheme="minorHAnsi" w:hAnsiTheme="minorHAnsi" w:cstheme="minorHAnsi"/>
          <w:i w:val="0"/>
          <w:iCs/>
          <w:vanish w:val="0"/>
          <w:color w:val="auto"/>
          <w:sz w:val="24"/>
          <w:szCs w:val="24"/>
        </w:rPr>
        <w:t xml:space="preserve"> one separate assembly </w:t>
      </w:r>
      <w:r>
        <w:rPr>
          <w:rStyle w:val="HiddenTextChar"/>
          <w:rFonts w:asciiTheme="minorHAnsi" w:hAnsiTheme="minorHAnsi" w:cstheme="minorHAnsi"/>
          <w:i w:val="0"/>
          <w:iCs/>
          <w:vanish w:val="0"/>
          <w:color w:val="auto"/>
          <w:sz w:val="24"/>
          <w:szCs w:val="24"/>
        </w:rPr>
        <w:t xml:space="preserve">of ‘Filter’ root object type </w:t>
      </w:r>
      <w:r w:rsidR="0088250B">
        <w:rPr>
          <w:rStyle w:val="HiddenTextChar"/>
          <w:rFonts w:asciiTheme="minorHAnsi" w:hAnsiTheme="minorHAnsi" w:cstheme="minorHAnsi"/>
          <w:i w:val="0"/>
          <w:iCs/>
          <w:vanish w:val="0"/>
          <w:color w:val="auto"/>
          <w:sz w:val="24"/>
          <w:szCs w:val="24"/>
        </w:rPr>
        <w:t>(Assembly_3).</w:t>
      </w:r>
    </w:p>
    <w:p w14:paraId="11696DD9" w14:textId="4D40DB0B" w:rsidR="00742155" w:rsidRPr="00A1335E" w:rsidRDefault="00742155" w:rsidP="00742155">
      <w:pPr>
        <w:pStyle w:val="ListParagraph"/>
        <w:ind w:left="710"/>
        <w:jc w:val="both"/>
        <w:rPr>
          <w:rStyle w:val="HiddenTextChar"/>
          <w:rFonts w:asciiTheme="minorHAnsi" w:hAnsiTheme="minorHAnsi"/>
          <w:i w:val="0"/>
          <w:vanish w:val="0"/>
          <w:color w:val="auto"/>
          <w:sz w:val="24"/>
          <w:szCs w:val="24"/>
        </w:rPr>
      </w:pPr>
      <w:r w:rsidRPr="00742155">
        <w:rPr>
          <w:rStyle w:val="HiddenTextChar"/>
          <w:rFonts w:asciiTheme="minorHAnsi" w:hAnsiTheme="minorHAnsi"/>
          <w:i w:val="0"/>
          <w:noProof/>
          <w:vanish w:val="0"/>
          <w:color w:val="auto"/>
          <w:sz w:val="24"/>
          <w:szCs w:val="24"/>
        </w:rPr>
        <w:drawing>
          <wp:inline distT="0" distB="0" distL="0" distR="0" wp14:anchorId="4C200C5D" wp14:editId="15447C11">
            <wp:extent cx="1820070" cy="2600102"/>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29832" cy="2614047"/>
                    </a:xfrm>
                    <a:prstGeom prst="rect">
                      <a:avLst/>
                    </a:prstGeom>
                  </pic:spPr>
                </pic:pic>
              </a:graphicData>
            </a:graphic>
          </wp:inline>
        </w:drawing>
      </w:r>
    </w:p>
    <w:p w14:paraId="14A7DC40" w14:textId="77777777" w:rsidR="00742155" w:rsidRPr="00A1335E" w:rsidRDefault="00742155" w:rsidP="00742155">
      <w:pPr>
        <w:pStyle w:val="ListParagraph"/>
        <w:numPr>
          <w:ilvl w:val="0"/>
          <w:numId w:val="27"/>
        </w:numPr>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t xml:space="preserve">Classify some objects having different types to multiple classes, for example Drawing, Document, </w:t>
      </w:r>
      <w:proofErr w:type="spellStart"/>
      <w:r w:rsidRPr="00A1335E">
        <w:rPr>
          <w:rStyle w:val="HiddenTextChar"/>
          <w:rFonts w:asciiTheme="minorHAnsi" w:hAnsiTheme="minorHAnsi" w:cstheme="minorHAnsi"/>
          <w:i w:val="0"/>
          <w:iCs/>
          <w:vanish w:val="0"/>
          <w:color w:val="auto"/>
          <w:sz w:val="24"/>
          <w:szCs w:val="24"/>
        </w:rPr>
        <w:t>VPMReference</w:t>
      </w:r>
      <w:proofErr w:type="spellEnd"/>
      <w:r w:rsidRPr="00A1335E">
        <w:rPr>
          <w:rStyle w:val="HiddenTextChar"/>
          <w:rFonts w:asciiTheme="minorHAnsi" w:hAnsiTheme="minorHAnsi" w:cstheme="minorHAnsi"/>
          <w:i w:val="0"/>
          <w:iCs/>
          <w:vanish w:val="0"/>
          <w:color w:val="auto"/>
          <w:sz w:val="24"/>
          <w:szCs w:val="24"/>
        </w:rPr>
        <w:t>, 3DPart etc.</w:t>
      </w:r>
    </w:p>
    <w:p w14:paraId="06B9427E" w14:textId="7579A8B6" w:rsidR="00742155" w:rsidRPr="00A1335E" w:rsidRDefault="00742155" w:rsidP="00742155">
      <w:pPr>
        <w:pStyle w:val="ListParagraph"/>
        <w:numPr>
          <w:ilvl w:val="0"/>
          <w:numId w:val="27"/>
        </w:numPr>
        <w:jc w:val="both"/>
        <w:rPr>
          <w:sz w:val="24"/>
          <w:szCs w:val="24"/>
        </w:rPr>
      </w:pPr>
      <w:r w:rsidRPr="00A1335E">
        <w:rPr>
          <w:rStyle w:val="HiddenTextChar"/>
          <w:rFonts w:asciiTheme="minorHAnsi" w:hAnsiTheme="minorHAnsi" w:cstheme="minorHAnsi"/>
          <w:i w:val="0"/>
          <w:iCs/>
          <w:vanish w:val="0"/>
          <w:color w:val="auto"/>
          <w:sz w:val="24"/>
          <w:szCs w:val="24"/>
        </w:rPr>
        <w:t xml:space="preserve">Export the above assembly by selecting the ‘General </w:t>
      </w:r>
      <w:r>
        <w:rPr>
          <w:rStyle w:val="HiddenTextChar"/>
          <w:rFonts w:asciiTheme="minorHAnsi" w:hAnsiTheme="minorHAnsi" w:cstheme="minorHAnsi"/>
          <w:i w:val="0"/>
          <w:iCs/>
          <w:vanish w:val="0"/>
          <w:color w:val="auto"/>
          <w:sz w:val="24"/>
          <w:szCs w:val="24"/>
        </w:rPr>
        <w:t>Library</w:t>
      </w:r>
      <w:r w:rsidRPr="00A1335E">
        <w:rPr>
          <w:rStyle w:val="HiddenTextChar"/>
          <w:rFonts w:asciiTheme="minorHAnsi" w:hAnsiTheme="minorHAnsi" w:cstheme="minorHAnsi"/>
          <w:i w:val="0"/>
          <w:iCs/>
          <w:vanish w:val="0"/>
          <w:color w:val="auto"/>
          <w:sz w:val="24"/>
          <w:szCs w:val="24"/>
        </w:rPr>
        <w:t xml:space="preserve">’ </w:t>
      </w:r>
      <w:r>
        <w:rPr>
          <w:rStyle w:val="HiddenTextChar"/>
          <w:rFonts w:asciiTheme="minorHAnsi" w:hAnsiTheme="minorHAnsi" w:cstheme="minorHAnsi"/>
          <w:i w:val="0"/>
          <w:iCs/>
          <w:vanish w:val="0"/>
          <w:color w:val="auto"/>
          <w:sz w:val="24"/>
          <w:szCs w:val="24"/>
        </w:rPr>
        <w:t>and ‘</w:t>
      </w:r>
      <w:proofErr w:type="spellStart"/>
      <w:r>
        <w:rPr>
          <w:rStyle w:val="HiddenTextChar"/>
          <w:rFonts w:asciiTheme="minorHAnsi" w:hAnsiTheme="minorHAnsi" w:cstheme="minorHAnsi"/>
          <w:i w:val="0"/>
          <w:iCs/>
          <w:vanish w:val="0"/>
          <w:color w:val="auto"/>
          <w:sz w:val="24"/>
          <w:szCs w:val="24"/>
        </w:rPr>
        <w:t>VPMReference</w:t>
      </w:r>
      <w:proofErr w:type="spellEnd"/>
      <w:r>
        <w:rPr>
          <w:rStyle w:val="HiddenTextChar"/>
          <w:rFonts w:asciiTheme="minorHAnsi" w:hAnsiTheme="minorHAnsi" w:cstheme="minorHAnsi"/>
          <w:i w:val="0"/>
          <w:iCs/>
          <w:vanish w:val="0"/>
          <w:color w:val="auto"/>
          <w:sz w:val="24"/>
          <w:szCs w:val="24"/>
        </w:rPr>
        <w:t>’ (root of Assembly_</w:t>
      </w:r>
      <w:r w:rsidR="00541FB4">
        <w:rPr>
          <w:rStyle w:val="HiddenTextChar"/>
          <w:rFonts w:asciiTheme="minorHAnsi" w:hAnsiTheme="minorHAnsi" w:cstheme="minorHAnsi"/>
          <w:i w:val="0"/>
          <w:iCs/>
          <w:vanish w:val="0"/>
          <w:color w:val="auto"/>
          <w:sz w:val="24"/>
          <w:szCs w:val="24"/>
        </w:rPr>
        <w:t>2</w:t>
      </w:r>
      <w:r>
        <w:rPr>
          <w:rStyle w:val="HiddenTextChar"/>
          <w:rFonts w:asciiTheme="minorHAnsi" w:hAnsiTheme="minorHAnsi" w:cstheme="minorHAnsi"/>
          <w:i w:val="0"/>
          <w:iCs/>
          <w:vanish w:val="0"/>
          <w:color w:val="auto"/>
          <w:sz w:val="24"/>
          <w:szCs w:val="24"/>
        </w:rPr>
        <w:t>) with option ‘Library with content’ deactivated.</w:t>
      </w:r>
    </w:p>
    <w:p w14:paraId="0C389AF1" w14:textId="77777777" w:rsidR="00742155" w:rsidRDefault="00742155" w:rsidP="00742155">
      <w:pPr>
        <w:pStyle w:val="3DSTitle3"/>
      </w:pPr>
      <w:r w:rsidRPr="001D0CE2">
        <w:t xml:space="preserve">Related </w:t>
      </w:r>
      <w:r>
        <w:t>a</w:t>
      </w:r>
      <w:r w:rsidRPr="001D0CE2">
        <w:t xml:space="preserve">utomatic </w:t>
      </w:r>
      <w:r>
        <w:t>t</w:t>
      </w:r>
      <w:r w:rsidRPr="001D0CE2">
        <w:t>ests</w:t>
      </w:r>
    </w:p>
    <w:p w14:paraId="729CC7BF" w14:textId="77777777" w:rsidR="00742155" w:rsidRPr="00A1335E" w:rsidRDefault="00742155" w:rsidP="00742155">
      <w:pPr>
        <w:ind w:firstLine="360"/>
        <w:jc w:val="both"/>
        <w:rPr>
          <w:rFonts w:asciiTheme="minorHAnsi" w:hAnsiTheme="minorHAnsi" w:cstheme="minorHAnsi"/>
          <w:sz w:val="24"/>
          <w:szCs w:val="24"/>
        </w:rPr>
      </w:pPr>
      <w:r w:rsidRPr="00A1335E">
        <w:rPr>
          <w:rFonts w:asciiTheme="minorHAnsi" w:hAnsiTheme="minorHAnsi" w:cstheme="minorHAnsi"/>
          <w:sz w:val="24"/>
          <w:szCs w:val="24"/>
        </w:rPr>
        <w:t>RE_ClassificationData_SplitExport.sh will be created.</w:t>
      </w:r>
      <w:r w:rsidRPr="00A1335E">
        <w:rPr>
          <w:rStyle w:val="HiddenTextChar"/>
          <w:rFonts w:asciiTheme="minorHAnsi" w:hAnsiTheme="minorHAnsi" w:cstheme="minorHAnsi"/>
          <w:sz w:val="24"/>
          <w:szCs w:val="24"/>
        </w:rPr>
        <w:t>Specify the names of the related Automatic Tests (ODTs), if any.</w:t>
      </w:r>
    </w:p>
    <w:p w14:paraId="03A7CD12" w14:textId="77777777" w:rsidR="00742155" w:rsidRDefault="00742155" w:rsidP="00742155">
      <w:pPr>
        <w:pStyle w:val="3DSTitle3"/>
      </w:pPr>
      <w:r w:rsidRPr="001D0CE2">
        <w:t xml:space="preserve">Test </w:t>
      </w:r>
      <w:r>
        <w:t>v</w:t>
      </w:r>
      <w:r w:rsidRPr="001D0CE2">
        <w:t>erification</w:t>
      </w:r>
    </w:p>
    <w:p w14:paraId="5772E78E" w14:textId="77777777" w:rsidR="00742155" w:rsidRDefault="00742155" w:rsidP="00742155">
      <w:pPr>
        <w:pStyle w:val="3DSTitle3"/>
        <w:rPr>
          <w:rStyle w:val="HiddenTextChar"/>
        </w:rPr>
      </w:pPr>
      <w:r w:rsidRPr="00937292">
        <w:rPr>
          <w:rStyle w:val="HiddenTextChar"/>
        </w:rPr>
        <w:t>Specify the names of the related Automatic Tests (ODTs), if any</w:t>
      </w:r>
      <w:r>
        <w:rPr>
          <w:rStyle w:val="HiddenTextChar"/>
        </w:rPr>
        <w:t>.</w:t>
      </w:r>
    </w:p>
    <w:p w14:paraId="6E2A1F61" w14:textId="77777777" w:rsidR="00742155" w:rsidRPr="001D0CE2" w:rsidRDefault="00742155" w:rsidP="009E369F">
      <w:pPr>
        <w:pStyle w:val="HiddenText"/>
      </w:pPr>
      <w:r w:rsidRPr="001D0CE2">
        <w:t>Examples of verification criteria:</w:t>
      </w:r>
    </w:p>
    <w:p w14:paraId="6102C28C" w14:textId="77777777" w:rsidR="00742155" w:rsidRPr="001D0CE2" w:rsidRDefault="00742155" w:rsidP="009E369F">
      <w:pPr>
        <w:pStyle w:val="HiddenText"/>
        <w:numPr>
          <w:ilvl w:val="0"/>
          <w:numId w:val="9"/>
        </w:numPr>
      </w:pPr>
      <w:r w:rsidRPr="001D0CE2">
        <w:t>Expected results and acceptable tolerance</w:t>
      </w:r>
    </w:p>
    <w:p w14:paraId="41EE6DDE" w14:textId="77777777" w:rsidR="00742155" w:rsidRPr="001D0CE2" w:rsidRDefault="00742155" w:rsidP="009E369F">
      <w:pPr>
        <w:pStyle w:val="HiddenText"/>
        <w:numPr>
          <w:ilvl w:val="0"/>
          <w:numId w:val="9"/>
        </w:numPr>
      </w:pPr>
      <w:r w:rsidRPr="001D0CE2">
        <w:t>Allowable exceptions</w:t>
      </w:r>
    </w:p>
    <w:p w14:paraId="72F9C4E6" w14:textId="77777777" w:rsidR="00742155" w:rsidRPr="001D0CE2" w:rsidRDefault="00742155" w:rsidP="009E369F">
      <w:pPr>
        <w:pStyle w:val="HiddenText"/>
        <w:numPr>
          <w:ilvl w:val="0"/>
          <w:numId w:val="9"/>
        </w:numPr>
      </w:pPr>
      <w:r w:rsidRPr="001D0CE2">
        <w:t>Expected performance</w:t>
      </w:r>
    </w:p>
    <w:p w14:paraId="730390EE" w14:textId="77777777" w:rsidR="00742155" w:rsidRPr="001D0CE2" w:rsidRDefault="00742155" w:rsidP="009E369F">
      <w:pPr>
        <w:pStyle w:val="HiddenText"/>
        <w:numPr>
          <w:ilvl w:val="0"/>
          <w:numId w:val="9"/>
        </w:numPr>
      </w:pPr>
      <w:r w:rsidRPr="001D0CE2">
        <w:t>Engineering judgment</w:t>
      </w:r>
    </w:p>
    <w:p w14:paraId="6ADBF185" w14:textId="77777777" w:rsidR="00742155" w:rsidRPr="001D0CE2" w:rsidRDefault="00742155" w:rsidP="009E369F">
      <w:pPr>
        <w:pStyle w:val="HiddenText"/>
      </w:pPr>
      <w:r w:rsidRPr="001D0CE2">
        <w:t>Example sources of verification criteria:</w:t>
      </w:r>
    </w:p>
    <w:p w14:paraId="12CD6D49" w14:textId="77777777" w:rsidR="00742155" w:rsidRPr="001D0CE2" w:rsidRDefault="00742155" w:rsidP="009E369F">
      <w:pPr>
        <w:pStyle w:val="HiddenText"/>
        <w:numPr>
          <w:ilvl w:val="0"/>
          <w:numId w:val="9"/>
        </w:numPr>
      </w:pPr>
      <w:r w:rsidRPr="001D0CE2">
        <w:t>Physical test data</w:t>
      </w:r>
    </w:p>
    <w:p w14:paraId="6DE647A2" w14:textId="77777777" w:rsidR="00742155" w:rsidRPr="001D0CE2" w:rsidRDefault="00742155" w:rsidP="009E369F">
      <w:pPr>
        <w:pStyle w:val="HiddenText"/>
        <w:numPr>
          <w:ilvl w:val="0"/>
          <w:numId w:val="9"/>
        </w:numPr>
      </w:pPr>
      <w:r w:rsidRPr="001D0CE2">
        <w:t>Published journal results</w:t>
      </w:r>
    </w:p>
    <w:p w14:paraId="365701F2" w14:textId="77777777" w:rsidR="00742155" w:rsidRPr="001D0CE2" w:rsidRDefault="00742155" w:rsidP="009E369F">
      <w:pPr>
        <w:pStyle w:val="HiddenText"/>
        <w:numPr>
          <w:ilvl w:val="0"/>
          <w:numId w:val="9"/>
        </w:numPr>
      </w:pPr>
      <w:r w:rsidRPr="001D0CE2">
        <w:t>NAFEMS test</w:t>
      </w:r>
    </w:p>
    <w:p w14:paraId="42F27090" w14:textId="77777777" w:rsidR="00742155" w:rsidRPr="001D0CE2" w:rsidRDefault="00742155" w:rsidP="009E369F">
      <w:pPr>
        <w:pStyle w:val="HiddenText"/>
        <w:numPr>
          <w:ilvl w:val="0"/>
          <w:numId w:val="9"/>
        </w:numPr>
      </w:pPr>
      <w:r w:rsidRPr="005F456B">
        <w:t>Closed-form solution</w:t>
      </w:r>
      <w:r w:rsidRPr="005F456B">
        <w:rPr>
          <w:rStyle w:val="HiddenTextChar"/>
          <w:vanish/>
        </w:rPr>
        <w:t>.</w:t>
      </w:r>
    </w:p>
    <w:p w14:paraId="69D5215F" w14:textId="77777777" w:rsidR="00742155" w:rsidRPr="00A1335E" w:rsidRDefault="00742155" w:rsidP="00742155">
      <w:pPr>
        <w:pStyle w:val="ListParagraph"/>
        <w:numPr>
          <w:ilvl w:val="0"/>
          <w:numId w:val="18"/>
        </w:numPr>
        <w:rPr>
          <w:sz w:val="24"/>
          <w:szCs w:val="24"/>
        </w:rPr>
      </w:pPr>
      <w:r w:rsidRPr="00A1335E">
        <w:rPr>
          <w:sz w:val="24"/>
          <w:szCs w:val="24"/>
        </w:rPr>
        <w:t>Export must be successful.</w:t>
      </w:r>
    </w:p>
    <w:p w14:paraId="306E2A48" w14:textId="77777777" w:rsidR="00742155" w:rsidRPr="00A1335E" w:rsidRDefault="00742155" w:rsidP="00742155">
      <w:pPr>
        <w:pStyle w:val="ListParagraph"/>
        <w:numPr>
          <w:ilvl w:val="0"/>
          <w:numId w:val="18"/>
        </w:numPr>
        <w:rPr>
          <w:sz w:val="24"/>
          <w:szCs w:val="24"/>
        </w:rPr>
      </w:pPr>
      <w:r w:rsidRPr="00A1335E">
        <w:rPr>
          <w:sz w:val="24"/>
          <w:szCs w:val="24"/>
        </w:rPr>
        <w:t>At least 2 3DXML must be generated.</w:t>
      </w:r>
    </w:p>
    <w:p w14:paraId="0D58CDCC" w14:textId="77777777" w:rsidR="00742155" w:rsidRPr="00A1335E" w:rsidRDefault="00742155" w:rsidP="00742155">
      <w:pPr>
        <w:pStyle w:val="ListParagraph"/>
        <w:numPr>
          <w:ilvl w:val="0"/>
          <w:numId w:val="18"/>
        </w:numPr>
        <w:rPr>
          <w:sz w:val="24"/>
          <w:szCs w:val="24"/>
        </w:rPr>
      </w:pPr>
      <w:r w:rsidRPr="00A1335E">
        <w:rPr>
          <w:sz w:val="24"/>
          <w:szCs w:val="24"/>
        </w:rPr>
        <w:t xml:space="preserve">One 3DXML should contain classification data only that is only ‘General Library’ and ‘General Class’. </w:t>
      </w:r>
    </w:p>
    <w:p w14:paraId="22DBC315" w14:textId="77777777" w:rsidR="00742155" w:rsidRDefault="00742155" w:rsidP="00742155">
      <w:pPr>
        <w:pStyle w:val="ListParagraph"/>
        <w:numPr>
          <w:ilvl w:val="0"/>
          <w:numId w:val="18"/>
        </w:numPr>
        <w:rPr>
          <w:sz w:val="24"/>
          <w:szCs w:val="24"/>
        </w:rPr>
      </w:pPr>
      <w:r w:rsidRPr="00A1335E">
        <w:rPr>
          <w:sz w:val="24"/>
          <w:szCs w:val="24"/>
        </w:rPr>
        <w:lastRenderedPageBreak/>
        <w:t>Check the classification data only 3DXML name in report and verify with the exported 3DXML file.</w:t>
      </w:r>
    </w:p>
    <w:p w14:paraId="63D7CA67" w14:textId="0BF607B6" w:rsidR="00742155" w:rsidRPr="00A1335E" w:rsidRDefault="00742155" w:rsidP="00742155">
      <w:pPr>
        <w:pStyle w:val="ListParagraph"/>
        <w:numPr>
          <w:ilvl w:val="0"/>
          <w:numId w:val="18"/>
        </w:numPr>
        <w:rPr>
          <w:sz w:val="24"/>
          <w:szCs w:val="24"/>
        </w:rPr>
      </w:pPr>
      <w:r>
        <w:rPr>
          <w:sz w:val="24"/>
          <w:szCs w:val="24"/>
        </w:rPr>
        <w:t>Assembly_</w:t>
      </w:r>
      <w:r w:rsidR="008A5F53">
        <w:rPr>
          <w:sz w:val="24"/>
          <w:szCs w:val="24"/>
        </w:rPr>
        <w:t>2</w:t>
      </w:r>
      <w:r>
        <w:rPr>
          <w:sz w:val="24"/>
          <w:szCs w:val="24"/>
        </w:rPr>
        <w:t xml:space="preserve"> </w:t>
      </w:r>
      <w:r w:rsidR="008A5F53">
        <w:rPr>
          <w:sz w:val="24"/>
          <w:szCs w:val="24"/>
        </w:rPr>
        <w:t xml:space="preserve">and Assembly_3 </w:t>
      </w:r>
      <w:r>
        <w:rPr>
          <w:sz w:val="24"/>
          <w:szCs w:val="24"/>
        </w:rPr>
        <w:t>should be exported in separate 3DXML</w:t>
      </w:r>
      <w:r w:rsidR="008A5F53">
        <w:rPr>
          <w:sz w:val="24"/>
          <w:szCs w:val="24"/>
        </w:rPr>
        <w:t>s</w:t>
      </w:r>
      <w:r>
        <w:rPr>
          <w:sz w:val="24"/>
          <w:szCs w:val="24"/>
        </w:rPr>
        <w:t xml:space="preserve"> and Assembly_</w:t>
      </w:r>
      <w:r w:rsidR="008A5F53">
        <w:rPr>
          <w:sz w:val="24"/>
          <w:szCs w:val="24"/>
        </w:rPr>
        <w:t>1</w:t>
      </w:r>
      <w:r>
        <w:rPr>
          <w:sz w:val="24"/>
          <w:szCs w:val="24"/>
        </w:rPr>
        <w:t xml:space="preserve"> should not be present in any 3DXML.</w:t>
      </w:r>
    </w:p>
    <w:p w14:paraId="687CC016" w14:textId="77777777" w:rsidR="00742155" w:rsidRDefault="00742155" w:rsidP="00742155">
      <w:pPr>
        <w:pStyle w:val="3DSTitle3"/>
      </w:pPr>
      <w:r w:rsidRPr="001D0CE2">
        <w:t xml:space="preserve">Test </w:t>
      </w:r>
      <w:r>
        <w:t>r</w:t>
      </w:r>
      <w:r w:rsidRPr="001D0CE2">
        <w:t>esponsibility</w:t>
      </w:r>
    </w:p>
    <w:p w14:paraId="14E1F0B3" w14:textId="77777777" w:rsidR="00742155" w:rsidRPr="005D03B8" w:rsidRDefault="00742155" w:rsidP="00742155">
      <w:pPr>
        <w:rPr>
          <w:rFonts w:asciiTheme="minorHAnsi" w:hAnsiTheme="minorHAnsi" w:cstheme="minorHAnsi"/>
          <w:sz w:val="24"/>
          <w:szCs w:val="24"/>
        </w:rPr>
      </w:pPr>
      <w:r w:rsidRPr="00A1335E">
        <w:rPr>
          <w:rFonts w:asciiTheme="minorHAnsi" w:hAnsiTheme="minorHAnsi" w:cstheme="minorHAnsi"/>
          <w:sz w:val="24"/>
          <w:szCs w:val="24"/>
        </w:rPr>
        <w:t>R&amp;D/QA</w:t>
      </w:r>
    </w:p>
    <w:p w14:paraId="0B323A6C" w14:textId="21AF405E" w:rsidR="00B53F1C" w:rsidRPr="006F146A" w:rsidRDefault="00B53F1C" w:rsidP="00B53F1C">
      <w:pPr>
        <w:pStyle w:val="3DS2Title2"/>
        <w:spacing w:after="240"/>
      </w:pPr>
      <w:r w:rsidRPr="006F146A">
        <w:t>AT-</w:t>
      </w:r>
      <w:r>
        <w:t>7:</w:t>
      </w:r>
      <w:r w:rsidRPr="00F144D2">
        <w:rPr>
          <w:color w:val="AABFCB" w:themeColor="text1" w:themeTint="80"/>
        </w:rPr>
        <w:t xml:space="preserve"> </w:t>
      </w:r>
      <w:sdt>
        <w:sdtPr>
          <w:rPr>
            <w:color w:val="AABFCB" w:themeColor="text1" w:themeTint="80"/>
          </w:rPr>
          <w:id w:val="2089411053"/>
          <w:placeholder>
            <w:docPart w:val="0752BAE9720A4C14BC427E5816E6E099"/>
          </w:placeholder>
        </w:sdtPr>
        <w:sdtEndPr/>
        <w:sdtContent>
          <w:sdt>
            <w:sdtPr>
              <w:rPr>
                <w:color w:val="AABFCB" w:themeColor="text1" w:themeTint="80"/>
              </w:rPr>
              <w:id w:val="-1622152126"/>
              <w:placeholder>
                <w:docPart w:val="39B9EBC4431A4FB9A76BB94512DFD235"/>
              </w:placeholder>
            </w:sdtPr>
            <w:sdtEndPr/>
            <w:sdtContent>
              <w:r>
                <w:rPr>
                  <w:color w:val="AABFCB" w:themeColor="text1" w:themeTint="80"/>
                </w:rPr>
                <w:t>Split Export of Classification Data by selecting ‘General Library’ and ‘</w:t>
              </w:r>
              <w:r w:rsidR="007B0056">
                <w:rPr>
                  <w:color w:val="AABFCB" w:themeColor="text1" w:themeTint="80"/>
                </w:rPr>
                <w:t>Filter</w:t>
              </w:r>
              <w:r>
                <w:rPr>
                  <w:color w:val="AABFCB" w:themeColor="text1" w:themeTint="80"/>
                </w:rPr>
                <w:t>’ (separate object/assembly)</w:t>
              </w:r>
            </w:sdtContent>
          </w:sdt>
        </w:sdtContent>
      </w:sdt>
    </w:p>
    <w:p w14:paraId="20F7F383" w14:textId="77777777" w:rsidR="00B53F1C" w:rsidRDefault="00B53F1C" w:rsidP="00B53F1C">
      <w:pPr>
        <w:pStyle w:val="3DSTitle3"/>
      </w:pPr>
      <w:r w:rsidRPr="001D0CE2">
        <w:t>What’s being tested?</w:t>
      </w:r>
    </w:p>
    <w:p w14:paraId="6345BDDB" w14:textId="77777777" w:rsidR="00B53F1C" w:rsidRPr="00A1335E" w:rsidRDefault="00B53F1C" w:rsidP="00B53F1C">
      <w:pPr>
        <w:ind w:left="360"/>
        <w:jc w:val="both"/>
        <w:rPr>
          <w:rFonts w:asciiTheme="minorHAnsi" w:hAnsiTheme="minorHAnsi" w:cstheme="minorHAnsi"/>
          <w:sz w:val="24"/>
          <w:szCs w:val="24"/>
        </w:rPr>
      </w:pPr>
      <w:r w:rsidRPr="00A1335E">
        <w:rPr>
          <w:rFonts w:asciiTheme="minorHAnsi" w:hAnsiTheme="minorHAnsi" w:cstheme="minorHAnsi"/>
          <w:sz w:val="24"/>
          <w:szCs w:val="24"/>
        </w:rPr>
        <w:t xml:space="preserve">Generation of multiple 3DXMLs and out of these one 3DXML contains only classification data. </w:t>
      </w:r>
      <w:r w:rsidRPr="00A1335E">
        <w:rPr>
          <w:rStyle w:val="HiddenTextChar"/>
          <w:rFonts w:asciiTheme="minorHAnsi" w:hAnsiTheme="minorHAnsi" w:cstheme="minorHAnsi"/>
          <w:sz w:val="22"/>
          <w:szCs w:val="24"/>
        </w:rPr>
        <w:t>Explain the objectives of this test.</w:t>
      </w:r>
    </w:p>
    <w:p w14:paraId="05916F87" w14:textId="77777777" w:rsidR="00B53F1C" w:rsidRDefault="00B53F1C" w:rsidP="00B53F1C">
      <w:pPr>
        <w:pStyle w:val="3DSTitle3"/>
      </w:pPr>
      <w:r w:rsidRPr="001D0CE2">
        <w:t xml:space="preserve">Test </w:t>
      </w:r>
      <w:r>
        <w:t>d</w:t>
      </w:r>
      <w:r w:rsidRPr="001D0CE2">
        <w:t>ata</w:t>
      </w:r>
    </w:p>
    <w:p w14:paraId="37702FE9" w14:textId="77777777" w:rsidR="00B53F1C" w:rsidRPr="00A1335E" w:rsidRDefault="00B53F1C" w:rsidP="00B53F1C">
      <w:pPr>
        <w:ind w:firstLine="360"/>
        <w:jc w:val="both"/>
        <w:rPr>
          <w:rFonts w:asciiTheme="minorHAnsi" w:hAnsiTheme="minorHAnsi" w:cstheme="minorHAnsi"/>
          <w:sz w:val="24"/>
          <w:szCs w:val="24"/>
        </w:rPr>
      </w:pPr>
      <w:r w:rsidRPr="00A1335E">
        <w:rPr>
          <w:rFonts w:asciiTheme="minorHAnsi" w:hAnsiTheme="minorHAnsi" w:cstheme="minorHAnsi"/>
          <w:sz w:val="24"/>
          <w:szCs w:val="24"/>
        </w:rPr>
        <w:t>Classification Data with Classified Objects</w:t>
      </w:r>
      <w:r w:rsidRPr="00A1335E">
        <w:rPr>
          <w:rStyle w:val="HiddenTextChar"/>
          <w:rFonts w:asciiTheme="minorHAnsi" w:hAnsiTheme="minorHAnsi" w:cstheme="minorHAnsi"/>
          <w:sz w:val="24"/>
          <w:szCs w:val="24"/>
        </w:rPr>
        <w:t>Define the input data and the data of reference used to check that the test execution produces the expected results.</w:t>
      </w:r>
    </w:p>
    <w:p w14:paraId="65EADB61" w14:textId="77777777" w:rsidR="00B53F1C" w:rsidRDefault="00B53F1C" w:rsidP="00B53F1C">
      <w:pPr>
        <w:pStyle w:val="3DSTitle3"/>
      </w:pPr>
      <w:r w:rsidRPr="001D0CE2">
        <w:t xml:space="preserve">Test </w:t>
      </w:r>
      <w:r>
        <w:t>p</w:t>
      </w:r>
      <w:r w:rsidRPr="001D0CE2">
        <w:t>rotocol</w:t>
      </w:r>
    </w:p>
    <w:p w14:paraId="7DEEFAFE" w14:textId="77777777" w:rsidR="00B53F1C" w:rsidRPr="00754E69" w:rsidRDefault="00B53F1C" w:rsidP="006312DD">
      <w:pPr>
        <w:pStyle w:val="ListParagraph"/>
        <w:numPr>
          <w:ilvl w:val="0"/>
          <w:numId w:val="31"/>
        </w:numPr>
        <w:jc w:val="both"/>
        <w:rPr>
          <w:rStyle w:val="HiddenTextChar"/>
          <w:rFonts w:asciiTheme="minorHAnsi" w:hAnsiTheme="minorHAnsi"/>
          <w:i w:val="0"/>
          <w:vanish w:val="0"/>
          <w:color w:val="auto"/>
          <w:sz w:val="22"/>
        </w:rPr>
      </w:pPr>
      <w:r w:rsidRPr="00937292">
        <w:rPr>
          <w:rStyle w:val="HiddenTextChar"/>
        </w:rPr>
        <w:t>Specify what environment, if any, must be prepared in order to run the test. Specify the sequence of operations/steps)</w:t>
      </w:r>
      <w:r>
        <w:rPr>
          <w:rStyle w:val="HiddenTextChar"/>
        </w:rPr>
        <w:t>.</w:t>
      </w:r>
      <w:r w:rsidRPr="00754E69">
        <w:rPr>
          <w:rStyle w:val="HiddenTextChar"/>
          <w:rFonts w:asciiTheme="minorHAnsi" w:hAnsiTheme="minorHAnsi" w:cstheme="minorHAnsi"/>
          <w:i w:val="0"/>
          <w:iCs/>
          <w:vanish w:val="0"/>
          <w:color w:val="auto"/>
          <w:sz w:val="24"/>
          <w:szCs w:val="24"/>
        </w:rPr>
        <w:t>Create a library structure with multiple classes. Some of the classes should have child class</w:t>
      </w:r>
      <w:r>
        <w:rPr>
          <w:rStyle w:val="HiddenTextChar"/>
          <w:rFonts w:asciiTheme="minorHAnsi" w:hAnsiTheme="minorHAnsi" w:cstheme="minorHAnsi"/>
          <w:i w:val="0"/>
          <w:iCs/>
          <w:vanish w:val="0"/>
          <w:color w:val="auto"/>
          <w:sz w:val="24"/>
          <w:szCs w:val="24"/>
        </w:rPr>
        <w:t>.</w:t>
      </w:r>
    </w:p>
    <w:p w14:paraId="541FCB8C" w14:textId="77777777" w:rsidR="00B53F1C" w:rsidRPr="007338FA" w:rsidRDefault="00B53F1C" w:rsidP="006312DD">
      <w:pPr>
        <w:pStyle w:val="ListParagraph"/>
        <w:numPr>
          <w:ilvl w:val="0"/>
          <w:numId w:val="31"/>
        </w:numPr>
        <w:jc w:val="both"/>
        <w:rPr>
          <w:rStyle w:val="HiddenTextChar"/>
          <w:rFonts w:asciiTheme="minorHAnsi" w:hAnsiTheme="minorHAnsi"/>
          <w:i w:val="0"/>
          <w:vanish w:val="0"/>
          <w:color w:val="auto"/>
          <w:sz w:val="24"/>
          <w:szCs w:val="24"/>
        </w:rPr>
      </w:pPr>
      <w:r w:rsidRPr="004D5AA8">
        <w:rPr>
          <w:rStyle w:val="HiddenTextChar"/>
          <w:rFonts w:asciiTheme="minorHAnsi" w:hAnsiTheme="minorHAnsi" w:cstheme="minorHAnsi"/>
          <w:i w:val="0"/>
          <w:iCs/>
          <w:color w:val="auto"/>
          <w:sz w:val="22"/>
        </w:rPr>
        <w:t>AttaA</w:t>
      </w:r>
      <w:r w:rsidRPr="00A1335E">
        <w:rPr>
          <w:rStyle w:val="HiddenTextChar"/>
          <w:rFonts w:asciiTheme="minorHAnsi" w:hAnsiTheme="minorHAnsi" w:cstheme="minorHAnsi"/>
          <w:i w:val="0"/>
          <w:iCs/>
          <w:vanish w:val="0"/>
          <w:color w:val="auto"/>
          <w:sz w:val="24"/>
          <w:szCs w:val="24"/>
        </w:rPr>
        <w:t>Classify some assemblies to the classes.</w:t>
      </w:r>
    </w:p>
    <w:p w14:paraId="62D09BA4" w14:textId="77777777" w:rsidR="00B53F1C" w:rsidRPr="00754E69" w:rsidRDefault="00B53F1C" w:rsidP="006312DD">
      <w:pPr>
        <w:pStyle w:val="ListParagraph"/>
        <w:numPr>
          <w:ilvl w:val="0"/>
          <w:numId w:val="31"/>
        </w:numPr>
        <w:jc w:val="both"/>
        <w:rPr>
          <w:rStyle w:val="HiddenTextChar"/>
          <w:rFonts w:asciiTheme="minorHAnsi" w:hAnsiTheme="minorHAnsi"/>
          <w:i w:val="0"/>
          <w:vanish w:val="0"/>
          <w:color w:val="auto"/>
          <w:sz w:val="24"/>
          <w:szCs w:val="24"/>
        </w:rPr>
      </w:pPr>
      <w:r>
        <w:rPr>
          <w:rStyle w:val="HiddenTextChar"/>
          <w:rFonts w:asciiTheme="minorHAnsi" w:hAnsiTheme="minorHAnsi" w:cstheme="minorHAnsi"/>
          <w:i w:val="0"/>
          <w:iCs/>
          <w:vanish w:val="0"/>
          <w:color w:val="auto"/>
          <w:sz w:val="24"/>
          <w:szCs w:val="24"/>
        </w:rPr>
        <w:t>Create one separate assembly of ‘Filter’ root object type (Assembly_3).</w:t>
      </w:r>
    </w:p>
    <w:p w14:paraId="77EFBDFD" w14:textId="77777777" w:rsidR="00B53F1C" w:rsidRPr="00A1335E" w:rsidRDefault="00B53F1C" w:rsidP="00B53F1C">
      <w:pPr>
        <w:pStyle w:val="ListParagraph"/>
        <w:ind w:left="710"/>
        <w:jc w:val="both"/>
        <w:rPr>
          <w:rStyle w:val="HiddenTextChar"/>
          <w:rFonts w:asciiTheme="minorHAnsi" w:hAnsiTheme="minorHAnsi"/>
          <w:i w:val="0"/>
          <w:vanish w:val="0"/>
          <w:color w:val="auto"/>
          <w:sz w:val="24"/>
          <w:szCs w:val="24"/>
        </w:rPr>
      </w:pPr>
      <w:r w:rsidRPr="00742155">
        <w:rPr>
          <w:rStyle w:val="HiddenTextChar"/>
          <w:rFonts w:asciiTheme="minorHAnsi" w:hAnsiTheme="minorHAnsi"/>
          <w:i w:val="0"/>
          <w:noProof/>
          <w:vanish w:val="0"/>
          <w:color w:val="auto"/>
          <w:sz w:val="24"/>
          <w:szCs w:val="24"/>
        </w:rPr>
        <w:drawing>
          <wp:inline distT="0" distB="0" distL="0" distR="0" wp14:anchorId="0EE99A23" wp14:editId="17EEC87A">
            <wp:extent cx="1819782" cy="23114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11089"/>
                    <a:stretch/>
                  </pic:blipFill>
                  <pic:spPr bwMode="auto">
                    <a:xfrm>
                      <a:off x="0" y="0"/>
                      <a:ext cx="1829832" cy="2324165"/>
                    </a:xfrm>
                    <a:prstGeom prst="rect">
                      <a:avLst/>
                    </a:prstGeom>
                    <a:ln>
                      <a:noFill/>
                    </a:ln>
                    <a:extLst>
                      <a:ext uri="{53640926-AAD7-44D8-BBD7-CCE9431645EC}">
                        <a14:shadowObscured xmlns:a14="http://schemas.microsoft.com/office/drawing/2010/main"/>
                      </a:ext>
                    </a:extLst>
                  </pic:spPr>
                </pic:pic>
              </a:graphicData>
            </a:graphic>
          </wp:inline>
        </w:drawing>
      </w:r>
    </w:p>
    <w:p w14:paraId="435883D4" w14:textId="77777777" w:rsidR="00B53F1C" w:rsidRPr="00A1335E" w:rsidRDefault="00B53F1C" w:rsidP="006312DD">
      <w:pPr>
        <w:pStyle w:val="ListParagraph"/>
        <w:numPr>
          <w:ilvl w:val="0"/>
          <w:numId w:val="31"/>
        </w:numPr>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t xml:space="preserve">Classify some objects having different types to multiple classes, for example Drawing, Document, </w:t>
      </w:r>
      <w:proofErr w:type="spellStart"/>
      <w:r w:rsidRPr="00A1335E">
        <w:rPr>
          <w:rStyle w:val="HiddenTextChar"/>
          <w:rFonts w:asciiTheme="minorHAnsi" w:hAnsiTheme="minorHAnsi" w:cstheme="minorHAnsi"/>
          <w:i w:val="0"/>
          <w:iCs/>
          <w:vanish w:val="0"/>
          <w:color w:val="auto"/>
          <w:sz w:val="24"/>
          <w:szCs w:val="24"/>
        </w:rPr>
        <w:t>VPMReference</w:t>
      </w:r>
      <w:proofErr w:type="spellEnd"/>
      <w:r w:rsidRPr="00A1335E">
        <w:rPr>
          <w:rStyle w:val="HiddenTextChar"/>
          <w:rFonts w:asciiTheme="minorHAnsi" w:hAnsiTheme="minorHAnsi" w:cstheme="minorHAnsi"/>
          <w:i w:val="0"/>
          <w:iCs/>
          <w:vanish w:val="0"/>
          <w:color w:val="auto"/>
          <w:sz w:val="24"/>
          <w:szCs w:val="24"/>
        </w:rPr>
        <w:t>, 3DPart etc.</w:t>
      </w:r>
    </w:p>
    <w:p w14:paraId="35C62BAA" w14:textId="552D83FE" w:rsidR="00B53F1C" w:rsidRPr="00A1335E" w:rsidRDefault="00B53F1C" w:rsidP="006312DD">
      <w:pPr>
        <w:pStyle w:val="ListParagraph"/>
        <w:numPr>
          <w:ilvl w:val="0"/>
          <w:numId w:val="31"/>
        </w:numPr>
        <w:jc w:val="both"/>
        <w:rPr>
          <w:sz w:val="24"/>
          <w:szCs w:val="24"/>
        </w:rPr>
      </w:pPr>
      <w:r w:rsidRPr="00A1335E">
        <w:rPr>
          <w:rStyle w:val="HiddenTextChar"/>
          <w:rFonts w:asciiTheme="minorHAnsi" w:hAnsiTheme="minorHAnsi" w:cstheme="minorHAnsi"/>
          <w:i w:val="0"/>
          <w:iCs/>
          <w:vanish w:val="0"/>
          <w:color w:val="auto"/>
          <w:sz w:val="24"/>
          <w:szCs w:val="24"/>
        </w:rPr>
        <w:t xml:space="preserve">Export the above assembly by selecting the ‘General </w:t>
      </w:r>
      <w:r>
        <w:rPr>
          <w:rStyle w:val="HiddenTextChar"/>
          <w:rFonts w:asciiTheme="minorHAnsi" w:hAnsiTheme="minorHAnsi" w:cstheme="minorHAnsi"/>
          <w:i w:val="0"/>
          <w:iCs/>
          <w:vanish w:val="0"/>
          <w:color w:val="auto"/>
          <w:sz w:val="24"/>
          <w:szCs w:val="24"/>
        </w:rPr>
        <w:t>Library</w:t>
      </w:r>
      <w:r w:rsidRPr="00A1335E">
        <w:rPr>
          <w:rStyle w:val="HiddenTextChar"/>
          <w:rFonts w:asciiTheme="minorHAnsi" w:hAnsiTheme="minorHAnsi" w:cstheme="minorHAnsi"/>
          <w:i w:val="0"/>
          <w:iCs/>
          <w:vanish w:val="0"/>
          <w:color w:val="auto"/>
          <w:sz w:val="24"/>
          <w:szCs w:val="24"/>
        </w:rPr>
        <w:t xml:space="preserve">’ </w:t>
      </w:r>
      <w:r>
        <w:rPr>
          <w:rStyle w:val="HiddenTextChar"/>
          <w:rFonts w:asciiTheme="minorHAnsi" w:hAnsiTheme="minorHAnsi" w:cstheme="minorHAnsi"/>
          <w:i w:val="0"/>
          <w:iCs/>
          <w:vanish w:val="0"/>
          <w:color w:val="auto"/>
          <w:sz w:val="24"/>
          <w:szCs w:val="24"/>
        </w:rPr>
        <w:t>and ‘</w:t>
      </w:r>
      <w:r w:rsidR="00FF5774">
        <w:rPr>
          <w:rStyle w:val="HiddenTextChar"/>
          <w:rFonts w:asciiTheme="minorHAnsi" w:hAnsiTheme="minorHAnsi" w:cstheme="minorHAnsi"/>
          <w:i w:val="0"/>
          <w:iCs/>
          <w:vanish w:val="0"/>
          <w:color w:val="auto"/>
          <w:sz w:val="24"/>
          <w:szCs w:val="24"/>
        </w:rPr>
        <w:t>Filter</w:t>
      </w:r>
      <w:r>
        <w:rPr>
          <w:rStyle w:val="HiddenTextChar"/>
          <w:rFonts w:asciiTheme="minorHAnsi" w:hAnsiTheme="minorHAnsi" w:cstheme="minorHAnsi"/>
          <w:i w:val="0"/>
          <w:iCs/>
          <w:vanish w:val="0"/>
          <w:color w:val="auto"/>
          <w:sz w:val="24"/>
          <w:szCs w:val="24"/>
        </w:rPr>
        <w:t>’ (root of Assembly_</w:t>
      </w:r>
      <w:r w:rsidR="00FF5774">
        <w:rPr>
          <w:rStyle w:val="HiddenTextChar"/>
          <w:rFonts w:asciiTheme="minorHAnsi" w:hAnsiTheme="minorHAnsi" w:cstheme="minorHAnsi"/>
          <w:i w:val="0"/>
          <w:iCs/>
          <w:vanish w:val="0"/>
          <w:color w:val="auto"/>
          <w:sz w:val="24"/>
          <w:szCs w:val="24"/>
        </w:rPr>
        <w:t>3</w:t>
      </w:r>
      <w:r>
        <w:rPr>
          <w:rStyle w:val="HiddenTextChar"/>
          <w:rFonts w:asciiTheme="minorHAnsi" w:hAnsiTheme="minorHAnsi" w:cstheme="minorHAnsi"/>
          <w:i w:val="0"/>
          <w:iCs/>
          <w:vanish w:val="0"/>
          <w:color w:val="auto"/>
          <w:sz w:val="24"/>
          <w:szCs w:val="24"/>
        </w:rPr>
        <w:t>) with option ‘Library with content’ deactivated.</w:t>
      </w:r>
    </w:p>
    <w:p w14:paraId="0E85F5D2" w14:textId="77777777" w:rsidR="00B53F1C" w:rsidRDefault="00B53F1C" w:rsidP="00B53F1C">
      <w:pPr>
        <w:pStyle w:val="3DSTitle3"/>
      </w:pPr>
      <w:r w:rsidRPr="001D0CE2">
        <w:t xml:space="preserve">Related </w:t>
      </w:r>
      <w:r>
        <w:t>a</w:t>
      </w:r>
      <w:r w:rsidRPr="001D0CE2">
        <w:t xml:space="preserve">utomatic </w:t>
      </w:r>
      <w:r>
        <w:t>t</w:t>
      </w:r>
      <w:r w:rsidRPr="001D0CE2">
        <w:t>ests</w:t>
      </w:r>
    </w:p>
    <w:p w14:paraId="443443B1" w14:textId="77777777" w:rsidR="00B53F1C" w:rsidRPr="00A1335E" w:rsidRDefault="00B53F1C" w:rsidP="00B53F1C">
      <w:pPr>
        <w:ind w:firstLine="360"/>
        <w:jc w:val="both"/>
        <w:rPr>
          <w:rFonts w:asciiTheme="minorHAnsi" w:hAnsiTheme="minorHAnsi" w:cstheme="minorHAnsi"/>
          <w:sz w:val="24"/>
          <w:szCs w:val="24"/>
        </w:rPr>
      </w:pPr>
      <w:r w:rsidRPr="00A1335E">
        <w:rPr>
          <w:rFonts w:asciiTheme="minorHAnsi" w:hAnsiTheme="minorHAnsi" w:cstheme="minorHAnsi"/>
          <w:sz w:val="24"/>
          <w:szCs w:val="24"/>
        </w:rPr>
        <w:lastRenderedPageBreak/>
        <w:t>RE_ClassificationData_SplitExport.sh will be created.</w:t>
      </w:r>
      <w:r w:rsidRPr="00A1335E">
        <w:rPr>
          <w:rStyle w:val="HiddenTextChar"/>
          <w:rFonts w:asciiTheme="minorHAnsi" w:hAnsiTheme="minorHAnsi" w:cstheme="minorHAnsi"/>
          <w:sz w:val="24"/>
          <w:szCs w:val="24"/>
        </w:rPr>
        <w:t>Specify the names of the related Automatic Tests (ODTs), if any.</w:t>
      </w:r>
    </w:p>
    <w:p w14:paraId="2415C54E" w14:textId="77777777" w:rsidR="00B53F1C" w:rsidRDefault="00B53F1C" w:rsidP="00B53F1C">
      <w:pPr>
        <w:pStyle w:val="3DSTitle3"/>
      </w:pPr>
      <w:r w:rsidRPr="001D0CE2">
        <w:t xml:space="preserve">Test </w:t>
      </w:r>
      <w:r>
        <w:t>v</w:t>
      </w:r>
      <w:r w:rsidRPr="001D0CE2">
        <w:t>erification</w:t>
      </w:r>
    </w:p>
    <w:p w14:paraId="723EF94E" w14:textId="77777777" w:rsidR="00B53F1C" w:rsidRDefault="00B53F1C" w:rsidP="00B53F1C">
      <w:pPr>
        <w:pStyle w:val="3DSTitle3"/>
        <w:rPr>
          <w:rStyle w:val="HiddenTextChar"/>
        </w:rPr>
      </w:pPr>
      <w:r w:rsidRPr="00937292">
        <w:rPr>
          <w:rStyle w:val="HiddenTextChar"/>
        </w:rPr>
        <w:t>Specify the names of the related Automatic Tests (ODTs), if any</w:t>
      </w:r>
      <w:r>
        <w:rPr>
          <w:rStyle w:val="HiddenTextChar"/>
        </w:rPr>
        <w:t>.</w:t>
      </w:r>
    </w:p>
    <w:p w14:paraId="74EF1979" w14:textId="77777777" w:rsidR="00B53F1C" w:rsidRPr="001D0CE2" w:rsidRDefault="00B53F1C" w:rsidP="009E369F">
      <w:pPr>
        <w:pStyle w:val="HiddenText"/>
      </w:pPr>
      <w:r w:rsidRPr="001D0CE2">
        <w:t>Examples of verification criteria:</w:t>
      </w:r>
    </w:p>
    <w:p w14:paraId="13B125C7" w14:textId="77777777" w:rsidR="00B53F1C" w:rsidRPr="001D0CE2" w:rsidRDefault="00B53F1C" w:rsidP="009E369F">
      <w:pPr>
        <w:pStyle w:val="HiddenText"/>
        <w:numPr>
          <w:ilvl w:val="0"/>
          <w:numId w:val="9"/>
        </w:numPr>
      </w:pPr>
      <w:r w:rsidRPr="001D0CE2">
        <w:t>Expected results and acceptable tolerance</w:t>
      </w:r>
    </w:p>
    <w:p w14:paraId="0E030FA6" w14:textId="77777777" w:rsidR="00B53F1C" w:rsidRPr="001D0CE2" w:rsidRDefault="00B53F1C" w:rsidP="009E369F">
      <w:pPr>
        <w:pStyle w:val="HiddenText"/>
        <w:numPr>
          <w:ilvl w:val="0"/>
          <w:numId w:val="9"/>
        </w:numPr>
      </w:pPr>
      <w:r w:rsidRPr="001D0CE2">
        <w:t>Allowable exceptions</w:t>
      </w:r>
    </w:p>
    <w:p w14:paraId="267C0A4E" w14:textId="77777777" w:rsidR="00B53F1C" w:rsidRPr="001D0CE2" w:rsidRDefault="00B53F1C" w:rsidP="009E369F">
      <w:pPr>
        <w:pStyle w:val="HiddenText"/>
        <w:numPr>
          <w:ilvl w:val="0"/>
          <w:numId w:val="9"/>
        </w:numPr>
      </w:pPr>
      <w:r w:rsidRPr="001D0CE2">
        <w:t>Expected performance</w:t>
      </w:r>
    </w:p>
    <w:p w14:paraId="7FA4123F" w14:textId="77777777" w:rsidR="00B53F1C" w:rsidRPr="001D0CE2" w:rsidRDefault="00B53F1C" w:rsidP="009E369F">
      <w:pPr>
        <w:pStyle w:val="HiddenText"/>
        <w:numPr>
          <w:ilvl w:val="0"/>
          <w:numId w:val="9"/>
        </w:numPr>
      </w:pPr>
      <w:r w:rsidRPr="001D0CE2">
        <w:t>Engineering judgment</w:t>
      </w:r>
    </w:p>
    <w:p w14:paraId="545CF8C4" w14:textId="77777777" w:rsidR="00B53F1C" w:rsidRPr="001D0CE2" w:rsidRDefault="00B53F1C" w:rsidP="009E369F">
      <w:pPr>
        <w:pStyle w:val="HiddenText"/>
      </w:pPr>
      <w:r w:rsidRPr="001D0CE2">
        <w:t>Example sources of verification criteria:</w:t>
      </w:r>
    </w:p>
    <w:p w14:paraId="0DC0570A" w14:textId="77777777" w:rsidR="00B53F1C" w:rsidRPr="001D0CE2" w:rsidRDefault="00B53F1C" w:rsidP="009E369F">
      <w:pPr>
        <w:pStyle w:val="HiddenText"/>
        <w:numPr>
          <w:ilvl w:val="0"/>
          <w:numId w:val="9"/>
        </w:numPr>
      </w:pPr>
      <w:r w:rsidRPr="001D0CE2">
        <w:t>Physical test data</w:t>
      </w:r>
    </w:p>
    <w:p w14:paraId="26D7DA53" w14:textId="77777777" w:rsidR="00B53F1C" w:rsidRPr="001D0CE2" w:rsidRDefault="00B53F1C" w:rsidP="009E369F">
      <w:pPr>
        <w:pStyle w:val="HiddenText"/>
        <w:numPr>
          <w:ilvl w:val="0"/>
          <w:numId w:val="9"/>
        </w:numPr>
      </w:pPr>
      <w:r w:rsidRPr="001D0CE2">
        <w:t>Published journal results</w:t>
      </w:r>
    </w:p>
    <w:p w14:paraId="41DF64C4" w14:textId="77777777" w:rsidR="00B53F1C" w:rsidRPr="001D0CE2" w:rsidRDefault="00B53F1C" w:rsidP="009E369F">
      <w:pPr>
        <w:pStyle w:val="HiddenText"/>
        <w:numPr>
          <w:ilvl w:val="0"/>
          <w:numId w:val="9"/>
        </w:numPr>
      </w:pPr>
      <w:r w:rsidRPr="001D0CE2">
        <w:t>NAFEMS test</w:t>
      </w:r>
    </w:p>
    <w:p w14:paraId="3229790A" w14:textId="77777777" w:rsidR="00B53F1C" w:rsidRPr="001D0CE2" w:rsidRDefault="00B53F1C" w:rsidP="009E369F">
      <w:pPr>
        <w:pStyle w:val="HiddenText"/>
        <w:numPr>
          <w:ilvl w:val="0"/>
          <w:numId w:val="9"/>
        </w:numPr>
      </w:pPr>
      <w:r w:rsidRPr="005F456B">
        <w:t>Closed-form solution</w:t>
      </w:r>
      <w:r w:rsidRPr="005F456B">
        <w:rPr>
          <w:rStyle w:val="HiddenTextChar"/>
          <w:vanish/>
        </w:rPr>
        <w:t>.</w:t>
      </w:r>
    </w:p>
    <w:p w14:paraId="7C153332" w14:textId="77777777" w:rsidR="00B53F1C" w:rsidRPr="00A1335E" w:rsidRDefault="00B53F1C" w:rsidP="00B53F1C">
      <w:pPr>
        <w:pStyle w:val="ListParagraph"/>
        <w:numPr>
          <w:ilvl w:val="0"/>
          <w:numId w:val="18"/>
        </w:numPr>
        <w:rPr>
          <w:sz w:val="24"/>
          <w:szCs w:val="24"/>
        </w:rPr>
      </w:pPr>
      <w:r w:rsidRPr="00A1335E">
        <w:rPr>
          <w:sz w:val="24"/>
          <w:szCs w:val="24"/>
        </w:rPr>
        <w:t>Export must be successful.</w:t>
      </w:r>
    </w:p>
    <w:p w14:paraId="5459F8B4" w14:textId="77777777" w:rsidR="00B53F1C" w:rsidRPr="00A1335E" w:rsidRDefault="00B53F1C" w:rsidP="00B53F1C">
      <w:pPr>
        <w:pStyle w:val="ListParagraph"/>
        <w:numPr>
          <w:ilvl w:val="0"/>
          <w:numId w:val="18"/>
        </w:numPr>
        <w:rPr>
          <w:sz w:val="24"/>
          <w:szCs w:val="24"/>
        </w:rPr>
      </w:pPr>
      <w:r w:rsidRPr="00A1335E">
        <w:rPr>
          <w:sz w:val="24"/>
          <w:szCs w:val="24"/>
        </w:rPr>
        <w:t>At least 2 3DXML must be generated.</w:t>
      </w:r>
    </w:p>
    <w:p w14:paraId="1AA6EED4" w14:textId="77777777" w:rsidR="00B53F1C" w:rsidRPr="00A1335E" w:rsidRDefault="00B53F1C" w:rsidP="00B53F1C">
      <w:pPr>
        <w:pStyle w:val="ListParagraph"/>
        <w:numPr>
          <w:ilvl w:val="0"/>
          <w:numId w:val="18"/>
        </w:numPr>
        <w:rPr>
          <w:sz w:val="24"/>
          <w:szCs w:val="24"/>
        </w:rPr>
      </w:pPr>
      <w:r w:rsidRPr="00A1335E">
        <w:rPr>
          <w:sz w:val="24"/>
          <w:szCs w:val="24"/>
        </w:rPr>
        <w:t xml:space="preserve">One 3DXML should contain classification data only that is only ‘General Library’ and ‘General Class’. </w:t>
      </w:r>
    </w:p>
    <w:p w14:paraId="112501E7" w14:textId="77777777" w:rsidR="00B53F1C" w:rsidRDefault="00B53F1C" w:rsidP="00B53F1C">
      <w:pPr>
        <w:pStyle w:val="ListParagraph"/>
        <w:numPr>
          <w:ilvl w:val="0"/>
          <w:numId w:val="18"/>
        </w:numPr>
        <w:rPr>
          <w:sz w:val="24"/>
          <w:szCs w:val="24"/>
        </w:rPr>
      </w:pPr>
      <w:r w:rsidRPr="00A1335E">
        <w:rPr>
          <w:sz w:val="24"/>
          <w:szCs w:val="24"/>
        </w:rPr>
        <w:t>Check the classification data only 3DXML name in report and verify with the exported 3DXML file.</w:t>
      </w:r>
    </w:p>
    <w:p w14:paraId="53C6A7F3" w14:textId="35D4B11E" w:rsidR="00B53F1C" w:rsidRPr="00A1335E" w:rsidRDefault="00B53F1C" w:rsidP="00B53F1C">
      <w:pPr>
        <w:pStyle w:val="ListParagraph"/>
        <w:numPr>
          <w:ilvl w:val="0"/>
          <w:numId w:val="18"/>
        </w:numPr>
        <w:rPr>
          <w:sz w:val="24"/>
          <w:szCs w:val="24"/>
        </w:rPr>
      </w:pPr>
      <w:r>
        <w:rPr>
          <w:sz w:val="24"/>
          <w:szCs w:val="24"/>
        </w:rPr>
        <w:t>Assembly_3 should be exported in separate 3DXMLs and Assembly_1 should not be present in any 3DXML.</w:t>
      </w:r>
    </w:p>
    <w:p w14:paraId="0725F57D" w14:textId="77777777" w:rsidR="00B53F1C" w:rsidRDefault="00B53F1C" w:rsidP="00B53F1C">
      <w:pPr>
        <w:pStyle w:val="3DSTitle3"/>
      </w:pPr>
      <w:r w:rsidRPr="001D0CE2">
        <w:t xml:space="preserve">Test </w:t>
      </w:r>
      <w:r>
        <w:t>r</w:t>
      </w:r>
      <w:r w:rsidRPr="001D0CE2">
        <w:t>esponsibility</w:t>
      </w:r>
    </w:p>
    <w:p w14:paraId="56477894" w14:textId="77777777" w:rsidR="00B53F1C" w:rsidRPr="005D03B8" w:rsidRDefault="00B53F1C" w:rsidP="00B53F1C">
      <w:pPr>
        <w:rPr>
          <w:rFonts w:asciiTheme="minorHAnsi" w:hAnsiTheme="minorHAnsi" w:cstheme="minorHAnsi"/>
          <w:sz w:val="24"/>
          <w:szCs w:val="24"/>
        </w:rPr>
      </w:pPr>
      <w:r w:rsidRPr="00A1335E">
        <w:rPr>
          <w:rFonts w:asciiTheme="minorHAnsi" w:hAnsiTheme="minorHAnsi" w:cstheme="minorHAnsi"/>
          <w:sz w:val="24"/>
          <w:szCs w:val="24"/>
        </w:rPr>
        <w:t>R&amp;D/QA</w:t>
      </w:r>
    </w:p>
    <w:p w14:paraId="13A57BB6" w14:textId="77777777" w:rsidR="006057C6" w:rsidRPr="005D03B8" w:rsidRDefault="006057C6" w:rsidP="004D5AA8">
      <w:pPr>
        <w:rPr>
          <w:rFonts w:asciiTheme="minorHAnsi" w:hAnsiTheme="minorHAnsi" w:cstheme="minorHAnsi"/>
          <w:sz w:val="24"/>
          <w:szCs w:val="24"/>
        </w:rPr>
      </w:pPr>
    </w:p>
    <w:p w14:paraId="201A00E7" w14:textId="77777777" w:rsidR="00FC6BB3" w:rsidRPr="00FC6BB3" w:rsidRDefault="004736E3" w:rsidP="00EE5A6B">
      <w:pPr>
        <w:pStyle w:val="3DS2Title1"/>
        <w:rPr>
          <w:rFonts w:asciiTheme="minorHAnsi" w:hAnsiTheme="minorHAnsi"/>
          <w:b/>
        </w:rPr>
      </w:pPr>
      <w:bookmarkStart w:id="170" w:name="_Toc175735810"/>
      <w:bookmarkStart w:id="171" w:name="PCS_AcceptanceTests"/>
      <w:bookmarkStart w:id="172" w:name="_Toc477374712"/>
      <w:bookmarkStart w:id="173" w:name="_Toc492890896"/>
      <w:bookmarkStart w:id="174" w:name="_Toc492890938"/>
      <w:bookmarkStart w:id="175" w:name="_Toc494182314"/>
      <w:bookmarkStart w:id="176" w:name="_Toc527023828"/>
      <w:r>
        <w:t xml:space="preserve">Limit &amp; </w:t>
      </w:r>
      <w:r w:rsidR="002D0AD0">
        <w:t xml:space="preserve">Negative </w:t>
      </w:r>
      <w:r w:rsidR="00FC6BB3">
        <w:t>Acceptance</w:t>
      </w:r>
      <w:r>
        <w:t xml:space="preserve"> Tests</w:t>
      </w:r>
      <w:bookmarkEnd w:id="170"/>
    </w:p>
    <w:p w14:paraId="20A15B5D" w14:textId="77777777" w:rsidR="00FC6BB3" w:rsidRDefault="00F35ABC" w:rsidP="009E369F">
      <w:pPr>
        <w:pStyle w:val="HiddenText"/>
      </w:pPr>
      <w:r>
        <w:t>L</w:t>
      </w:r>
      <w:r w:rsidRPr="00F35ABC">
        <w:t>imit and negative acceptance tests demonstrate that the software handles boundary cases correctly and that appropriate warning and error messages are produced</w:t>
      </w:r>
      <w:r w:rsidR="00F82754">
        <w:t>.</w:t>
      </w:r>
    </w:p>
    <w:p w14:paraId="693AB029" w14:textId="77777777" w:rsidR="00FC6BB3" w:rsidRPr="001D0CE2" w:rsidRDefault="00906CD9" w:rsidP="00EE5A6B">
      <w:pPr>
        <w:pStyle w:val="3DS2Title2"/>
      </w:pPr>
      <w:r>
        <w:t>LN</w:t>
      </w:r>
      <w:r w:rsidR="00FC6BB3" w:rsidRPr="00DD6C21">
        <w:t>-1</w:t>
      </w:r>
      <w:r w:rsidR="00FC41B7">
        <w:t>:</w:t>
      </w:r>
      <w:r w:rsidR="00FC6BB3" w:rsidRPr="001D0CE2">
        <w:rPr>
          <w:color w:val="AABFCB" w:themeColor="text1" w:themeTint="80"/>
        </w:rPr>
        <w:t xml:space="preserve"> </w:t>
      </w:r>
      <w:sdt>
        <w:sdtPr>
          <w:rPr>
            <w:color w:val="AABFCB" w:themeColor="text1" w:themeTint="80"/>
          </w:rPr>
          <w:id w:val="-2030630206"/>
          <w:placeholder>
            <w:docPart w:val="CEABE7B34B614B63A27B1C1CDD789BD5"/>
          </w:placeholder>
          <w:showingPlcHdr/>
        </w:sdtPr>
        <w:sdtEndPr/>
        <w:sdtContent>
          <w:r w:rsidR="00FC6BB3" w:rsidRPr="0004195F">
            <w:rPr>
              <w:rStyle w:val="PlaceholderText"/>
            </w:rPr>
            <w:t>Enter the name of the test</w:t>
          </w:r>
        </w:sdtContent>
      </w:sdt>
    </w:p>
    <w:p w14:paraId="76F53412" w14:textId="77777777" w:rsidR="00C22100" w:rsidRPr="00B555E0" w:rsidRDefault="00C22100" w:rsidP="00A1335E">
      <w:pPr>
        <w:spacing w:after="0"/>
      </w:pPr>
    </w:p>
    <w:p w14:paraId="29716502" w14:textId="77777777" w:rsidR="006F146A" w:rsidRPr="00840952" w:rsidRDefault="001D0415" w:rsidP="00EE5A6B">
      <w:pPr>
        <w:pStyle w:val="3DS2Title1"/>
        <w:rPr>
          <w:rFonts w:asciiTheme="minorHAnsi" w:hAnsiTheme="minorHAnsi"/>
          <w:b/>
        </w:rPr>
      </w:pPr>
      <w:bookmarkStart w:id="177" w:name="_Toc175735811"/>
      <w:r w:rsidRPr="00892D92">
        <w:t>Performance</w:t>
      </w:r>
      <w:r w:rsidR="00892D92" w:rsidRPr="00892D92">
        <w:t>/Capacity/Scalability</w:t>
      </w:r>
      <w:r w:rsidRPr="00892D92">
        <w:t xml:space="preserve"> </w:t>
      </w:r>
      <w:bookmarkEnd w:id="171"/>
      <w:r w:rsidRPr="00892D92">
        <w:t>Acceptance Test</w:t>
      </w:r>
      <w:r w:rsidR="006F146A" w:rsidRPr="00892D92">
        <w:t>s</w:t>
      </w:r>
      <w:bookmarkEnd w:id="177"/>
    </w:p>
    <w:p w14:paraId="7E3CC8BA" w14:textId="77777777" w:rsidR="0066283E" w:rsidRPr="00865F88" w:rsidRDefault="0066283E" w:rsidP="005C0E0D">
      <w:pPr>
        <w:jc w:val="both"/>
      </w:pPr>
      <w:r>
        <w:t xml:space="preserve">Performance/Capacity/Scalability tests demonstrate that the software satisfies the PCS objectives defined in </w:t>
      </w:r>
      <w:r w:rsidR="00F738AF">
        <w:t>Section 3, Quality of Services</w:t>
      </w:r>
    </w:p>
    <w:p w14:paraId="7CED80F3" w14:textId="32054418" w:rsidR="001D0415" w:rsidRPr="00524887" w:rsidRDefault="00A83475" w:rsidP="00EE5A6B">
      <w:pPr>
        <w:pStyle w:val="3DS2Title2"/>
      </w:pPr>
      <w:r>
        <w:t>PCS</w:t>
      </w:r>
      <w:r w:rsidR="001D0415" w:rsidRPr="00524887">
        <w:t>-1</w:t>
      </w:r>
      <w:bookmarkEnd w:id="172"/>
      <w:r w:rsidR="00FC41B7">
        <w:t>:</w:t>
      </w:r>
      <w:r w:rsidR="001D0415" w:rsidRPr="00524887">
        <w:t xml:space="preserve"> </w:t>
      </w:r>
      <w:bookmarkEnd w:id="173"/>
      <w:bookmarkEnd w:id="174"/>
      <w:bookmarkEnd w:id="175"/>
      <w:bookmarkEnd w:id="176"/>
      <w:sdt>
        <w:sdtPr>
          <w:rPr>
            <w:color w:val="AABFCB" w:themeColor="text1" w:themeTint="80"/>
          </w:rPr>
          <w:id w:val="608550582"/>
          <w:placeholder>
            <w:docPart w:val="F7D58ED47D4340B08FA34468A4A4ED4B"/>
          </w:placeholder>
        </w:sdtPr>
        <w:sdtEndPr/>
        <w:sdtContent>
          <w:r w:rsidR="00C22100">
            <w:rPr>
              <w:color w:val="AABFCB" w:themeColor="text1" w:themeTint="80"/>
            </w:rPr>
            <w:t>Export Performance Benchmark [valid in 202</w:t>
          </w:r>
          <w:r w:rsidR="008E750E">
            <w:rPr>
              <w:color w:val="AABFCB" w:themeColor="text1" w:themeTint="80"/>
            </w:rPr>
            <w:t>6</w:t>
          </w:r>
          <w:r w:rsidR="00C22100">
            <w:rPr>
              <w:color w:val="AABFCB" w:themeColor="text1" w:themeTint="80"/>
            </w:rPr>
            <w:t>x FD0</w:t>
          </w:r>
          <w:r w:rsidR="008E750E">
            <w:rPr>
              <w:color w:val="AABFCB" w:themeColor="text1" w:themeTint="80"/>
            </w:rPr>
            <w:t>3</w:t>
          </w:r>
          <w:r w:rsidR="00C22100">
            <w:rPr>
              <w:color w:val="AABFCB" w:themeColor="text1" w:themeTint="80"/>
            </w:rPr>
            <w:t>]</w:t>
          </w:r>
        </w:sdtContent>
      </w:sdt>
    </w:p>
    <w:p w14:paraId="3E78F45F" w14:textId="77777777" w:rsidR="001D0415" w:rsidRPr="006D1AB2" w:rsidRDefault="003B05CB" w:rsidP="009E369F">
      <w:pPr>
        <w:pStyle w:val="HiddenText"/>
      </w:pPr>
      <w:r w:rsidRPr="006D1AB2">
        <w:t>Provide</w:t>
      </w:r>
      <w:r w:rsidR="005F456B">
        <w:t xml:space="preserve"> the detailed test description.</w:t>
      </w:r>
      <w:r w:rsidRPr="006D1AB2">
        <w:t xml:space="preserve"> Specify whether the functionality is new or whether it is an improvement to existing functionality. Explain the expected results.</w:t>
      </w:r>
      <w:bookmarkStart w:id="178" w:name="_Toc477374713"/>
    </w:p>
    <w:bookmarkStart w:id="179" w:name="_Toc52877228" w:displacedByCustomXml="next"/>
    <w:bookmarkStart w:id="180" w:name="_Toc494182315" w:displacedByCustomXml="next"/>
    <w:bookmarkStart w:id="181" w:name="_Toc492890939" w:displacedByCustomXml="next"/>
    <w:sdt>
      <w:sdtPr>
        <w:alias w:val="PCS test type :"/>
        <w:id w:val="197358273"/>
        <w:placeholder>
          <w:docPart w:val="088184F8CBD44E789B59FAB0C55F9A8C"/>
        </w:placeholder>
        <w:comboBox>
          <w:listItem w:value="Choose an item."/>
          <w:listItem w:displayText="Performance" w:value="Performance"/>
          <w:listItem w:displayText="Capacity" w:value="Capacity"/>
          <w:listItem w:displayText="Scalability" w:value="Scalability"/>
        </w:comboBox>
      </w:sdtPr>
      <w:sdtEndPr/>
      <w:sdtContent>
        <w:p w14:paraId="4143B15C" w14:textId="5422F0CE" w:rsidR="0004195F" w:rsidRDefault="00C22100" w:rsidP="0004195F">
          <w:pPr>
            <w:pStyle w:val="3DSTitle3"/>
            <w:numPr>
              <w:ilvl w:val="0"/>
              <w:numId w:val="0"/>
            </w:numPr>
            <w:ind w:left="720"/>
          </w:pPr>
          <w:r>
            <w:t>Performance</w:t>
          </w:r>
        </w:p>
      </w:sdtContent>
    </w:sdt>
    <w:p w14:paraId="5CF7EFE3" w14:textId="77777777" w:rsidR="001D0415" w:rsidRDefault="001D0415" w:rsidP="00DC473C">
      <w:pPr>
        <w:pStyle w:val="3DSTitle3"/>
        <w:spacing w:after="0"/>
      </w:pPr>
      <w:r w:rsidRPr="001D0CE2">
        <w:t xml:space="preserve">What’s being </w:t>
      </w:r>
      <w:bookmarkEnd w:id="178"/>
      <w:r w:rsidRPr="001D0CE2">
        <w:t>tested?</w:t>
      </w:r>
      <w:bookmarkEnd w:id="181"/>
      <w:bookmarkEnd w:id="180"/>
      <w:bookmarkEnd w:id="179"/>
    </w:p>
    <w:p w14:paraId="2EBAACA9" w14:textId="34E937EA" w:rsidR="00017642" w:rsidRPr="00A1335E" w:rsidRDefault="00C22100" w:rsidP="00C22100">
      <w:pPr>
        <w:ind w:left="360"/>
        <w:rPr>
          <w:rFonts w:asciiTheme="minorHAnsi" w:hAnsiTheme="minorHAnsi" w:cstheme="minorHAnsi"/>
          <w:sz w:val="24"/>
          <w:szCs w:val="24"/>
        </w:rPr>
      </w:pPr>
      <w:r w:rsidRPr="00A1335E">
        <w:rPr>
          <w:rFonts w:asciiTheme="minorHAnsi" w:hAnsiTheme="minorHAnsi" w:cstheme="minorHAnsi"/>
          <w:sz w:val="24"/>
          <w:szCs w:val="24"/>
        </w:rPr>
        <w:t>Test the time required to split export the classification data.</w:t>
      </w:r>
    </w:p>
    <w:p w14:paraId="4A7E9707" w14:textId="77777777" w:rsidR="00017642" w:rsidRDefault="007A6CDE" w:rsidP="0034120E">
      <w:pPr>
        <w:pStyle w:val="3DSTitle3"/>
        <w:spacing w:after="0"/>
      </w:pPr>
      <w:bookmarkStart w:id="182" w:name="_Toc477374714"/>
      <w:bookmarkStart w:id="183" w:name="_Toc492890940"/>
      <w:bookmarkStart w:id="184" w:name="_Toc494182316"/>
      <w:bookmarkStart w:id="185" w:name="_Toc52877229"/>
      <w:r>
        <w:t>Test protocol</w:t>
      </w:r>
      <w:bookmarkEnd w:id="182"/>
      <w:bookmarkEnd w:id="183"/>
      <w:bookmarkEnd w:id="184"/>
      <w:bookmarkEnd w:id="185"/>
    </w:p>
    <w:p w14:paraId="3DDDB433" w14:textId="78C71DD3" w:rsidR="00C22100" w:rsidRPr="00A1335E" w:rsidRDefault="00C22100" w:rsidP="0034120E">
      <w:pPr>
        <w:pStyle w:val="3DSTitle3"/>
        <w:numPr>
          <w:ilvl w:val="0"/>
          <w:numId w:val="21"/>
        </w:numPr>
        <w:spacing w:after="0"/>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t>Create a library structure with multiple classes at site 1. Some of the classes should have child class.</w:t>
      </w:r>
    </w:p>
    <w:p w14:paraId="6874BEC0" w14:textId="228E570B" w:rsidR="00C22100" w:rsidRPr="00A1335E" w:rsidRDefault="00C22100" w:rsidP="0034120E">
      <w:pPr>
        <w:pStyle w:val="3DSTitle3"/>
        <w:numPr>
          <w:ilvl w:val="0"/>
          <w:numId w:val="21"/>
        </w:numPr>
        <w:spacing w:after="0"/>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color w:val="auto"/>
          <w:sz w:val="24"/>
          <w:szCs w:val="24"/>
        </w:rPr>
        <w:t>AttaA</w:t>
      </w:r>
      <w:r w:rsidRPr="00A1335E">
        <w:rPr>
          <w:rStyle w:val="HiddenTextChar"/>
          <w:rFonts w:asciiTheme="minorHAnsi" w:hAnsiTheme="minorHAnsi" w:cstheme="minorHAnsi"/>
          <w:i w:val="0"/>
          <w:iCs/>
          <w:vanish w:val="0"/>
          <w:color w:val="auto"/>
          <w:sz w:val="24"/>
          <w:szCs w:val="24"/>
        </w:rPr>
        <w:t>Create few assemblies with around 8000-10000 objects at site 1 with variety of types like port, connection, references, representations</w:t>
      </w:r>
      <w:r w:rsidR="0083602A">
        <w:rPr>
          <w:rStyle w:val="HiddenTextChar"/>
          <w:rFonts w:asciiTheme="minorHAnsi" w:hAnsiTheme="minorHAnsi" w:cstheme="minorHAnsi"/>
          <w:i w:val="0"/>
          <w:iCs/>
          <w:vanish w:val="0"/>
          <w:color w:val="auto"/>
          <w:sz w:val="24"/>
          <w:szCs w:val="24"/>
        </w:rPr>
        <w:t>, documents</w:t>
      </w:r>
      <w:r w:rsidR="0034120E">
        <w:rPr>
          <w:rStyle w:val="HiddenTextChar"/>
          <w:rFonts w:asciiTheme="minorHAnsi" w:hAnsiTheme="minorHAnsi" w:cstheme="minorHAnsi"/>
          <w:i w:val="0"/>
          <w:iCs/>
          <w:vanish w:val="0"/>
          <w:color w:val="auto"/>
          <w:sz w:val="24"/>
          <w:szCs w:val="24"/>
        </w:rPr>
        <w:t>, Filter</w:t>
      </w:r>
      <w:r w:rsidRPr="00A1335E">
        <w:rPr>
          <w:rStyle w:val="HiddenTextChar"/>
          <w:rFonts w:asciiTheme="minorHAnsi" w:hAnsiTheme="minorHAnsi" w:cstheme="minorHAnsi"/>
          <w:i w:val="0"/>
          <w:iCs/>
          <w:vanish w:val="0"/>
          <w:color w:val="auto"/>
          <w:sz w:val="24"/>
          <w:szCs w:val="24"/>
        </w:rPr>
        <w:t xml:space="preserve"> etc.</w:t>
      </w:r>
    </w:p>
    <w:p w14:paraId="4AB99237" w14:textId="6097D687" w:rsidR="00C22100" w:rsidRPr="00A1335E" w:rsidRDefault="00C22100" w:rsidP="0034120E">
      <w:pPr>
        <w:pStyle w:val="3DSTitle3"/>
        <w:numPr>
          <w:ilvl w:val="0"/>
          <w:numId w:val="21"/>
        </w:numPr>
        <w:spacing w:after="0"/>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t>Classify the above assemblies to the multiple classes.</w:t>
      </w:r>
    </w:p>
    <w:p w14:paraId="0DF43A35" w14:textId="2D672C2A" w:rsidR="004A7C6A" w:rsidRPr="00A1335E" w:rsidRDefault="00C22100" w:rsidP="0034120E">
      <w:pPr>
        <w:pStyle w:val="3DSTitle3"/>
        <w:numPr>
          <w:ilvl w:val="0"/>
          <w:numId w:val="21"/>
        </w:numPr>
        <w:spacing w:after="0"/>
        <w:jc w:val="both"/>
        <w:rPr>
          <w:rStyle w:val="HiddenTextChar"/>
          <w:rFonts w:asciiTheme="minorHAnsi" w:hAnsiTheme="minorHAnsi"/>
          <w:i w:val="0"/>
          <w:vanish w:val="0"/>
          <w:color w:val="auto"/>
          <w:sz w:val="24"/>
          <w:szCs w:val="24"/>
        </w:rPr>
      </w:pPr>
      <w:r w:rsidRPr="00A1335E">
        <w:rPr>
          <w:rStyle w:val="HiddenTextChar"/>
          <w:rFonts w:asciiTheme="minorHAnsi" w:hAnsiTheme="minorHAnsi" w:cstheme="minorHAnsi"/>
          <w:i w:val="0"/>
          <w:iCs/>
          <w:vanish w:val="0"/>
          <w:color w:val="auto"/>
          <w:sz w:val="24"/>
          <w:szCs w:val="24"/>
        </w:rPr>
        <w:t xml:space="preserve">Classify some objects having different types to multiple classes, for example Drawing, Document, </w:t>
      </w:r>
      <w:proofErr w:type="spellStart"/>
      <w:r w:rsidRPr="00A1335E">
        <w:rPr>
          <w:rStyle w:val="HiddenTextChar"/>
          <w:rFonts w:asciiTheme="minorHAnsi" w:hAnsiTheme="minorHAnsi" w:cstheme="minorHAnsi"/>
          <w:i w:val="0"/>
          <w:iCs/>
          <w:vanish w:val="0"/>
          <w:color w:val="auto"/>
          <w:sz w:val="24"/>
          <w:szCs w:val="24"/>
        </w:rPr>
        <w:t>VPMReference</w:t>
      </w:r>
      <w:proofErr w:type="spellEnd"/>
      <w:r w:rsidRPr="00A1335E">
        <w:rPr>
          <w:rStyle w:val="HiddenTextChar"/>
          <w:rFonts w:asciiTheme="minorHAnsi" w:hAnsiTheme="minorHAnsi" w:cstheme="minorHAnsi"/>
          <w:i w:val="0"/>
          <w:iCs/>
          <w:vanish w:val="0"/>
          <w:color w:val="auto"/>
          <w:sz w:val="24"/>
          <w:szCs w:val="24"/>
        </w:rPr>
        <w:t>, 3DPart</w:t>
      </w:r>
      <w:r w:rsidR="0034120E">
        <w:rPr>
          <w:rStyle w:val="HiddenTextChar"/>
          <w:rFonts w:asciiTheme="minorHAnsi" w:hAnsiTheme="minorHAnsi" w:cstheme="minorHAnsi"/>
          <w:i w:val="0"/>
          <w:iCs/>
          <w:vanish w:val="0"/>
          <w:color w:val="auto"/>
          <w:sz w:val="24"/>
          <w:szCs w:val="24"/>
        </w:rPr>
        <w:t>, Filter</w:t>
      </w:r>
      <w:r w:rsidRPr="00A1335E">
        <w:rPr>
          <w:rStyle w:val="HiddenTextChar"/>
          <w:rFonts w:asciiTheme="minorHAnsi" w:hAnsiTheme="minorHAnsi" w:cstheme="minorHAnsi"/>
          <w:i w:val="0"/>
          <w:iCs/>
          <w:vanish w:val="0"/>
          <w:color w:val="auto"/>
          <w:sz w:val="24"/>
          <w:szCs w:val="24"/>
        </w:rPr>
        <w:t xml:space="preserve"> etc</w:t>
      </w:r>
      <w:r w:rsidR="004A7C6A" w:rsidRPr="00A1335E">
        <w:rPr>
          <w:rStyle w:val="HiddenTextChar"/>
          <w:rFonts w:asciiTheme="minorHAnsi" w:hAnsiTheme="minorHAnsi" w:cstheme="minorHAnsi"/>
          <w:i w:val="0"/>
          <w:iCs/>
          <w:vanish w:val="0"/>
          <w:color w:val="auto"/>
          <w:sz w:val="24"/>
          <w:szCs w:val="24"/>
        </w:rPr>
        <w:t>.</w:t>
      </w:r>
    </w:p>
    <w:p w14:paraId="409AD9C3" w14:textId="4D996111" w:rsidR="0083602A" w:rsidRDefault="0083602A" w:rsidP="0034120E">
      <w:pPr>
        <w:pStyle w:val="3DSTitle3"/>
        <w:numPr>
          <w:ilvl w:val="0"/>
          <w:numId w:val="21"/>
        </w:numPr>
        <w:spacing w:after="0"/>
        <w:jc w:val="both"/>
        <w:rPr>
          <w:rStyle w:val="HiddenTextChar"/>
          <w:rFonts w:asciiTheme="minorHAnsi" w:hAnsiTheme="minorHAnsi" w:cstheme="minorHAnsi"/>
          <w:i w:val="0"/>
          <w:iCs/>
          <w:vanish w:val="0"/>
          <w:color w:val="auto"/>
          <w:sz w:val="24"/>
          <w:szCs w:val="24"/>
        </w:rPr>
      </w:pPr>
      <w:r>
        <w:rPr>
          <w:rStyle w:val="HiddenTextChar"/>
          <w:rFonts w:asciiTheme="minorHAnsi" w:hAnsiTheme="minorHAnsi" w:cstheme="minorHAnsi"/>
          <w:i w:val="0"/>
          <w:iCs/>
          <w:vanish w:val="0"/>
          <w:color w:val="auto"/>
          <w:sz w:val="24"/>
          <w:szCs w:val="24"/>
        </w:rPr>
        <w:t>Launch export panel to export the selected data.</w:t>
      </w:r>
    </w:p>
    <w:p w14:paraId="428E79B8" w14:textId="4F32CDBB" w:rsidR="0083602A" w:rsidRDefault="0083602A" w:rsidP="0034120E">
      <w:pPr>
        <w:pStyle w:val="3DSTitle3"/>
        <w:numPr>
          <w:ilvl w:val="0"/>
          <w:numId w:val="21"/>
        </w:numPr>
        <w:spacing w:after="0"/>
        <w:jc w:val="both"/>
        <w:rPr>
          <w:rStyle w:val="HiddenTextChar"/>
          <w:rFonts w:asciiTheme="minorHAnsi" w:hAnsiTheme="minorHAnsi" w:cstheme="minorHAnsi"/>
          <w:i w:val="0"/>
          <w:iCs/>
          <w:vanish w:val="0"/>
          <w:color w:val="auto"/>
          <w:sz w:val="24"/>
          <w:szCs w:val="24"/>
        </w:rPr>
      </w:pPr>
      <w:r>
        <w:rPr>
          <w:rStyle w:val="HiddenTextChar"/>
          <w:rFonts w:asciiTheme="minorHAnsi" w:hAnsiTheme="minorHAnsi" w:cstheme="minorHAnsi"/>
          <w:i w:val="0"/>
          <w:iCs/>
          <w:vanish w:val="0"/>
          <w:color w:val="auto"/>
          <w:sz w:val="24"/>
          <w:szCs w:val="24"/>
        </w:rPr>
        <w:t>Activate option ‘Split’ on the export panel.</w:t>
      </w:r>
    </w:p>
    <w:p w14:paraId="6FB31221" w14:textId="7AC559A8" w:rsidR="0083602A" w:rsidRPr="0083602A" w:rsidRDefault="0083602A" w:rsidP="0083602A">
      <w:pPr>
        <w:pStyle w:val="3DSTitle3"/>
        <w:numPr>
          <w:ilvl w:val="0"/>
          <w:numId w:val="21"/>
        </w:numPr>
        <w:rPr>
          <w:rFonts w:asciiTheme="minorHAnsi" w:hAnsiTheme="minorHAnsi" w:cstheme="minorHAnsi"/>
          <w:iCs/>
          <w:color w:val="auto"/>
          <w:szCs w:val="24"/>
        </w:rPr>
      </w:pPr>
      <w:r>
        <w:rPr>
          <w:rStyle w:val="HiddenTextChar"/>
          <w:rFonts w:asciiTheme="minorHAnsi" w:hAnsiTheme="minorHAnsi" w:cstheme="minorHAnsi"/>
          <w:i w:val="0"/>
          <w:iCs/>
          <w:vanish w:val="0"/>
          <w:color w:val="auto"/>
          <w:sz w:val="24"/>
          <w:szCs w:val="24"/>
        </w:rPr>
        <w:t>Now, export the data.</w:t>
      </w:r>
      <w:r w:rsidR="005F456B" w:rsidRPr="00A1335E">
        <w:rPr>
          <w:rStyle w:val="HiddenTextChar"/>
          <w:rFonts w:asciiTheme="minorHAnsi" w:hAnsiTheme="minorHAnsi"/>
          <w:sz w:val="24"/>
          <w:szCs w:val="24"/>
        </w:rPr>
        <w:t>Specify the output data and verification criteria for each item to be verified. For instance, check that necessary and sufficient error messages are displayed to the end user, and that the situation can be recovered.</w:t>
      </w:r>
    </w:p>
    <w:p w14:paraId="1926358E" w14:textId="77777777" w:rsidR="00017642" w:rsidRDefault="00017642" w:rsidP="00DC473C">
      <w:pPr>
        <w:pStyle w:val="3DSTitle3"/>
        <w:spacing w:after="0"/>
      </w:pPr>
      <w:bookmarkStart w:id="186" w:name="_Toc477374715"/>
      <w:bookmarkStart w:id="187" w:name="_Toc492890941"/>
      <w:bookmarkStart w:id="188" w:name="_Toc494182317"/>
      <w:bookmarkStart w:id="189" w:name="_Toc52877230"/>
      <w:r>
        <w:lastRenderedPageBreak/>
        <w:t>T</w:t>
      </w:r>
      <w:r w:rsidR="00477CF4">
        <w:t>est d</w:t>
      </w:r>
      <w:r w:rsidR="001D0415" w:rsidRPr="001D0CE2">
        <w:t>ata</w:t>
      </w:r>
      <w:bookmarkStart w:id="190" w:name="_Toc477374716"/>
      <w:bookmarkEnd w:id="186"/>
      <w:bookmarkEnd w:id="187"/>
      <w:bookmarkEnd w:id="188"/>
      <w:bookmarkEnd w:id="189"/>
    </w:p>
    <w:p w14:paraId="69E148A6" w14:textId="452267DC" w:rsidR="005F456B" w:rsidRPr="00A1335E" w:rsidRDefault="004A7C6A" w:rsidP="004A7C6A">
      <w:pPr>
        <w:ind w:left="360"/>
        <w:rPr>
          <w:rFonts w:asciiTheme="minorHAnsi" w:hAnsiTheme="minorHAnsi"/>
          <w:sz w:val="24"/>
          <w:szCs w:val="24"/>
        </w:rPr>
      </w:pPr>
      <w:bookmarkStart w:id="191" w:name="_Hlk221525591"/>
      <w:r w:rsidRPr="00A1335E">
        <w:rPr>
          <w:rFonts w:asciiTheme="minorHAnsi" w:hAnsiTheme="minorHAnsi" w:cstheme="minorHAnsi"/>
          <w:sz w:val="24"/>
          <w:szCs w:val="24"/>
        </w:rPr>
        <w:t>Create a library structure with classified objects/assemblies and multiple types like IRPC or ER or NLV.</w:t>
      </w:r>
      <w:r w:rsidR="005F456B" w:rsidRPr="00A1335E">
        <w:rPr>
          <w:rStyle w:val="HiddenTextChar"/>
          <w:rFonts w:asciiTheme="minorHAnsi" w:hAnsiTheme="minorHAnsi"/>
          <w:sz w:val="24"/>
          <w:szCs w:val="24"/>
        </w:rPr>
        <w:t>Describe the usage and content of standard or specific/customer data.</w:t>
      </w:r>
      <w:r w:rsidR="005F456B" w:rsidRPr="00A1335E">
        <w:rPr>
          <w:rStyle w:val="HiddenTextChar"/>
          <w:rFonts w:asciiTheme="minorHAnsi" w:hAnsiTheme="minorHAnsi"/>
          <w:sz w:val="24"/>
          <w:szCs w:val="24"/>
        </w:rPr>
        <w:br/>
        <w:t>Specify the size/amount of data.</w:t>
      </w:r>
    </w:p>
    <w:p w14:paraId="02ACEDC3" w14:textId="77777777" w:rsidR="005F456B" w:rsidRDefault="001D0415" w:rsidP="00DC473C">
      <w:pPr>
        <w:pStyle w:val="3DSTitle3"/>
        <w:spacing w:after="0"/>
      </w:pPr>
      <w:bookmarkStart w:id="192" w:name="_Toc492890942"/>
      <w:bookmarkStart w:id="193" w:name="_Toc494182318"/>
      <w:bookmarkStart w:id="194" w:name="_Toc52877231"/>
      <w:bookmarkEnd w:id="191"/>
      <w:r w:rsidRPr="001D0CE2">
        <w:t>Environment</w:t>
      </w:r>
      <w:bookmarkEnd w:id="190"/>
      <w:bookmarkEnd w:id="192"/>
      <w:bookmarkEnd w:id="193"/>
      <w:bookmarkEnd w:id="194"/>
    </w:p>
    <w:p w14:paraId="3F2A0311" w14:textId="740CE9C1" w:rsidR="00EC5A45" w:rsidRPr="00A1335E" w:rsidRDefault="004A7C6A" w:rsidP="004A7C6A">
      <w:pPr>
        <w:pStyle w:val="3DSTitle3"/>
        <w:numPr>
          <w:ilvl w:val="0"/>
          <w:numId w:val="0"/>
        </w:numPr>
        <w:ind w:left="360"/>
        <w:rPr>
          <w:rStyle w:val="HiddenTextChar"/>
          <w:rFonts w:asciiTheme="minorHAnsi" w:hAnsiTheme="minorHAnsi" w:cstheme="minorHAnsi"/>
          <w:i w:val="0"/>
          <w:iCs/>
          <w:color w:val="auto"/>
          <w:sz w:val="24"/>
          <w:szCs w:val="24"/>
        </w:rPr>
      </w:pPr>
      <w:r w:rsidRPr="00A1335E">
        <w:rPr>
          <w:rStyle w:val="HiddenTextChar"/>
          <w:rFonts w:asciiTheme="minorHAnsi" w:hAnsiTheme="minorHAnsi" w:cstheme="minorHAnsi"/>
          <w:i w:val="0"/>
          <w:iCs/>
          <w:vanish w:val="0"/>
          <w:color w:val="auto"/>
          <w:sz w:val="24"/>
          <w:szCs w:val="24"/>
        </w:rPr>
        <w:t>The PCS test has to be run on both environments 202</w:t>
      </w:r>
      <w:r w:rsidR="006B6392">
        <w:rPr>
          <w:rStyle w:val="HiddenTextChar"/>
          <w:rFonts w:asciiTheme="minorHAnsi" w:hAnsiTheme="minorHAnsi" w:cstheme="minorHAnsi"/>
          <w:i w:val="0"/>
          <w:iCs/>
          <w:vanish w:val="0"/>
          <w:color w:val="auto"/>
          <w:sz w:val="24"/>
          <w:szCs w:val="24"/>
        </w:rPr>
        <w:t>6</w:t>
      </w:r>
      <w:r w:rsidRPr="00A1335E">
        <w:rPr>
          <w:rStyle w:val="HiddenTextChar"/>
          <w:rFonts w:asciiTheme="minorHAnsi" w:hAnsiTheme="minorHAnsi" w:cstheme="minorHAnsi"/>
          <w:i w:val="0"/>
          <w:iCs/>
          <w:vanish w:val="0"/>
          <w:color w:val="auto"/>
          <w:sz w:val="24"/>
          <w:szCs w:val="24"/>
        </w:rPr>
        <w:t>x FD0</w:t>
      </w:r>
      <w:r w:rsidR="006B6392">
        <w:rPr>
          <w:rStyle w:val="HiddenTextChar"/>
          <w:rFonts w:asciiTheme="minorHAnsi" w:hAnsiTheme="minorHAnsi" w:cstheme="minorHAnsi"/>
          <w:i w:val="0"/>
          <w:iCs/>
          <w:vanish w:val="0"/>
          <w:color w:val="auto"/>
          <w:sz w:val="24"/>
          <w:szCs w:val="24"/>
        </w:rPr>
        <w:t>3</w:t>
      </w:r>
      <w:r w:rsidRPr="00A1335E">
        <w:rPr>
          <w:rStyle w:val="HiddenTextChar"/>
          <w:rFonts w:asciiTheme="minorHAnsi" w:hAnsiTheme="minorHAnsi" w:cstheme="minorHAnsi"/>
          <w:i w:val="0"/>
          <w:iCs/>
          <w:vanish w:val="0"/>
          <w:color w:val="auto"/>
          <w:sz w:val="24"/>
          <w:szCs w:val="24"/>
        </w:rPr>
        <w:t xml:space="preserve"> </w:t>
      </w:r>
      <w:proofErr w:type="spellStart"/>
      <w:r w:rsidRPr="00A1335E">
        <w:rPr>
          <w:rStyle w:val="HiddenTextChar"/>
          <w:rFonts w:asciiTheme="minorHAnsi" w:hAnsiTheme="minorHAnsi" w:cstheme="minorHAnsi"/>
          <w:i w:val="0"/>
          <w:iCs/>
          <w:vanish w:val="0"/>
          <w:color w:val="auto"/>
          <w:sz w:val="24"/>
          <w:szCs w:val="24"/>
        </w:rPr>
        <w:t>OnPremise</w:t>
      </w:r>
      <w:proofErr w:type="spellEnd"/>
      <w:r w:rsidRPr="00A1335E">
        <w:rPr>
          <w:rStyle w:val="HiddenTextChar"/>
          <w:rFonts w:asciiTheme="minorHAnsi" w:hAnsiTheme="minorHAnsi" w:cstheme="minorHAnsi"/>
          <w:i w:val="0"/>
          <w:iCs/>
          <w:vanish w:val="0"/>
          <w:color w:val="auto"/>
          <w:sz w:val="24"/>
          <w:szCs w:val="24"/>
        </w:rPr>
        <w:t xml:space="preserve"> and </w:t>
      </w:r>
      <w:proofErr w:type="spellStart"/>
      <w:r w:rsidRPr="00A1335E">
        <w:rPr>
          <w:rStyle w:val="HiddenTextChar"/>
          <w:rFonts w:asciiTheme="minorHAnsi" w:hAnsiTheme="minorHAnsi" w:cstheme="minorHAnsi"/>
          <w:i w:val="0"/>
          <w:iCs/>
          <w:vanish w:val="0"/>
          <w:color w:val="auto"/>
          <w:sz w:val="24"/>
          <w:szCs w:val="24"/>
        </w:rPr>
        <w:t>OnCloud</w:t>
      </w:r>
      <w:proofErr w:type="spellEnd"/>
      <w:r w:rsidRPr="00A1335E">
        <w:rPr>
          <w:rStyle w:val="HiddenTextChar"/>
          <w:rFonts w:asciiTheme="minorHAnsi" w:hAnsiTheme="minorHAnsi" w:cstheme="minorHAnsi"/>
          <w:i w:val="0"/>
          <w:iCs/>
          <w:vanish w:val="0"/>
          <w:color w:val="auto"/>
          <w:sz w:val="24"/>
          <w:szCs w:val="24"/>
        </w:rPr>
        <w:t>.</w:t>
      </w:r>
      <w:r w:rsidR="00EC5A45" w:rsidRPr="00A1335E">
        <w:rPr>
          <w:rStyle w:val="HiddenTextChar"/>
          <w:rFonts w:asciiTheme="minorHAnsi" w:hAnsiTheme="minorHAnsi" w:cstheme="minorHAnsi"/>
          <w:i w:val="0"/>
          <w:iCs/>
          <w:color w:val="auto"/>
          <w:sz w:val="24"/>
          <w:szCs w:val="24"/>
        </w:rPr>
        <w:t>Spec</w:t>
      </w:r>
      <w:r w:rsidR="005F456B" w:rsidRPr="00A1335E">
        <w:rPr>
          <w:rStyle w:val="HiddenTextChar"/>
          <w:rFonts w:asciiTheme="minorHAnsi" w:hAnsiTheme="minorHAnsi" w:cstheme="minorHAnsi"/>
          <w:i w:val="0"/>
          <w:iCs/>
          <w:color w:val="auto"/>
          <w:sz w:val="24"/>
          <w:szCs w:val="24"/>
        </w:rPr>
        <w:t>ify the necessary test execution environmen</w:t>
      </w:r>
      <w:r w:rsidR="00EC5A45" w:rsidRPr="00A1335E">
        <w:rPr>
          <w:rStyle w:val="HiddenTextChar"/>
          <w:rFonts w:asciiTheme="minorHAnsi" w:hAnsiTheme="minorHAnsi" w:cstheme="minorHAnsi"/>
          <w:i w:val="0"/>
          <w:iCs/>
          <w:color w:val="auto"/>
          <w:sz w:val="24"/>
          <w:szCs w:val="24"/>
        </w:rPr>
        <w:t>t</w:t>
      </w:r>
    </w:p>
    <w:p w14:paraId="49C489FB" w14:textId="77777777" w:rsidR="00EC5A45" w:rsidRPr="00A1335E" w:rsidRDefault="00EC5A45" w:rsidP="009E369F">
      <w:pPr>
        <w:pStyle w:val="HiddenText"/>
      </w:pPr>
      <w:r w:rsidRPr="00A1335E">
        <w:t>- Dedicated / shared hardware and software</w:t>
      </w:r>
    </w:p>
    <w:p w14:paraId="13EE34C2" w14:textId="77777777" w:rsidR="00EC5A45" w:rsidRPr="00A1335E" w:rsidRDefault="00EC5A45" w:rsidP="009E369F">
      <w:pPr>
        <w:pStyle w:val="HiddenText"/>
      </w:pPr>
      <w:r w:rsidRPr="00A1335E">
        <w:t>- Isolated / non-isolated network</w:t>
      </w:r>
    </w:p>
    <w:p w14:paraId="346AB066" w14:textId="77777777" w:rsidR="00EC5A45" w:rsidRPr="00A1335E" w:rsidRDefault="00EC5A45" w:rsidP="00EC5A45">
      <w:pPr>
        <w:rPr>
          <w:rFonts w:asciiTheme="minorHAnsi" w:hAnsiTheme="minorHAnsi"/>
          <w:sz w:val="24"/>
          <w:szCs w:val="24"/>
        </w:rPr>
      </w:pPr>
      <w:r w:rsidRPr="00A1335E">
        <w:rPr>
          <w:rStyle w:val="HiddenTextChar"/>
          <w:rFonts w:asciiTheme="minorHAnsi" w:hAnsiTheme="minorHAnsi"/>
          <w:sz w:val="24"/>
          <w:szCs w:val="24"/>
        </w:rPr>
        <w:t>- Usage of any device that may impact operations performed during the test (writing, reading…) such as latency, tool</w:t>
      </w:r>
    </w:p>
    <w:p w14:paraId="7BFDFC30" w14:textId="77777777" w:rsidR="00E6748A" w:rsidRDefault="001D0415" w:rsidP="00DC473C">
      <w:pPr>
        <w:pStyle w:val="3DSTitle3"/>
        <w:spacing w:after="0"/>
      </w:pPr>
      <w:bookmarkStart w:id="195" w:name="_Toc52877232"/>
      <w:bookmarkStart w:id="196" w:name="_Toc494182319"/>
      <w:bookmarkStart w:id="197" w:name="_Toc492890943"/>
      <w:r w:rsidRPr="001D0CE2">
        <w:t xml:space="preserve">Related </w:t>
      </w:r>
      <w:r w:rsidR="00C0186C">
        <w:t>a</w:t>
      </w:r>
      <w:r w:rsidRPr="001D0CE2">
        <w:t xml:space="preserve">utomatic </w:t>
      </w:r>
      <w:r w:rsidR="00C0186C">
        <w:t>t</w:t>
      </w:r>
      <w:r w:rsidRPr="001D0CE2">
        <w:t>ests</w:t>
      </w:r>
      <w:bookmarkEnd w:id="195"/>
    </w:p>
    <w:p w14:paraId="59C0B40C" w14:textId="35D56708" w:rsidR="00F76E51" w:rsidRPr="004A7C6A" w:rsidRDefault="004A7C6A" w:rsidP="004A7C6A">
      <w:pPr>
        <w:ind w:firstLine="360"/>
        <w:jc w:val="both"/>
        <w:rPr>
          <w:rFonts w:asciiTheme="minorHAnsi" w:hAnsiTheme="minorHAnsi" w:cstheme="minorHAnsi"/>
        </w:rPr>
      </w:pPr>
      <w:r w:rsidRPr="00A1335E">
        <w:rPr>
          <w:rFonts w:asciiTheme="minorHAnsi" w:hAnsiTheme="minorHAnsi" w:cstheme="minorHAnsi"/>
          <w:sz w:val="24"/>
          <w:szCs w:val="24"/>
        </w:rPr>
        <w:t>N/A</w:t>
      </w:r>
      <w:r w:rsidR="00F76E51" w:rsidRPr="004A7C6A">
        <w:rPr>
          <w:rStyle w:val="HiddenTextChar"/>
          <w:rFonts w:asciiTheme="minorHAnsi" w:hAnsiTheme="minorHAnsi" w:cstheme="minorHAnsi"/>
          <w:sz w:val="22"/>
        </w:rPr>
        <w:t>Specify the names of the related Automatic Tests (ODT names), if any.</w:t>
      </w:r>
    </w:p>
    <w:bookmarkEnd w:id="196"/>
    <w:p w14:paraId="50C81EE1" w14:textId="77777777" w:rsidR="00E6748A" w:rsidRDefault="00C36538" w:rsidP="00DC473C">
      <w:pPr>
        <w:pStyle w:val="3DSTitle3"/>
        <w:spacing w:after="0"/>
      </w:pPr>
      <w:r>
        <w:t>PCS Objectives</w:t>
      </w:r>
    </w:p>
    <w:p w14:paraId="28557482" w14:textId="632497FC" w:rsidR="00F76E51" w:rsidRPr="00A1335E" w:rsidRDefault="004A7C6A" w:rsidP="00A1335E">
      <w:pPr>
        <w:ind w:left="360"/>
        <w:jc w:val="both"/>
        <w:rPr>
          <w:rFonts w:asciiTheme="minorHAnsi" w:hAnsiTheme="minorHAnsi" w:cstheme="minorHAnsi"/>
          <w:sz w:val="24"/>
          <w:szCs w:val="24"/>
        </w:rPr>
      </w:pPr>
      <w:r w:rsidRPr="00A1335E">
        <w:rPr>
          <w:rFonts w:asciiTheme="minorHAnsi" w:hAnsiTheme="minorHAnsi" w:cstheme="minorHAnsi"/>
          <w:sz w:val="24"/>
          <w:szCs w:val="24"/>
        </w:rPr>
        <w:t xml:space="preserve">Measure time taken to </w:t>
      </w:r>
      <w:r w:rsidR="00DC473C" w:rsidRPr="00A1335E">
        <w:rPr>
          <w:rFonts w:asciiTheme="minorHAnsi" w:hAnsiTheme="minorHAnsi" w:cstheme="minorHAnsi"/>
          <w:sz w:val="24"/>
          <w:szCs w:val="24"/>
        </w:rPr>
        <w:t xml:space="preserve">split </w:t>
      </w:r>
      <w:r w:rsidRPr="00A1335E">
        <w:rPr>
          <w:rFonts w:asciiTheme="minorHAnsi" w:hAnsiTheme="minorHAnsi" w:cstheme="minorHAnsi"/>
          <w:sz w:val="24"/>
          <w:szCs w:val="24"/>
        </w:rPr>
        <w:t>export the data after clicking on run to benchmark the performance.</w:t>
      </w:r>
      <w:r w:rsidR="00F76E51" w:rsidRPr="00A1335E">
        <w:rPr>
          <w:rStyle w:val="HiddenTextChar"/>
          <w:rFonts w:asciiTheme="minorHAnsi" w:hAnsiTheme="minorHAnsi" w:cstheme="minorHAnsi"/>
          <w:sz w:val="24"/>
          <w:szCs w:val="24"/>
        </w:rPr>
        <w:t>Specify the objectives and their level (UI level for end-user time perception and/or Algorithm level for instance).</w:t>
      </w:r>
    </w:p>
    <w:p w14:paraId="71635FBD" w14:textId="77777777" w:rsidR="00E6748A" w:rsidRDefault="00956541" w:rsidP="00DC473C">
      <w:pPr>
        <w:pStyle w:val="3DSTitle3"/>
        <w:spacing w:after="0"/>
      </w:pPr>
      <w:bookmarkStart w:id="198" w:name="_Toc494182320"/>
      <w:bookmarkStart w:id="199" w:name="_Toc52877234"/>
      <w:bookmarkEnd w:id="197"/>
      <w:r>
        <w:t>Test execution timeframe</w:t>
      </w:r>
      <w:r w:rsidR="001D0415" w:rsidRPr="001D0CE2">
        <w:t xml:space="preserve"> and measurements</w:t>
      </w:r>
      <w:bookmarkEnd w:id="198"/>
      <w:bookmarkEnd w:id="199"/>
    </w:p>
    <w:p w14:paraId="0C5CBE90" w14:textId="77777777" w:rsidR="00F76E51" w:rsidRPr="00A1335E" w:rsidRDefault="004A7C6A" w:rsidP="004A7C6A">
      <w:pPr>
        <w:ind w:firstLine="360"/>
        <w:jc w:val="both"/>
        <w:rPr>
          <w:rFonts w:asciiTheme="minorHAnsi" w:hAnsiTheme="minorHAnsi" w:cstheme="minorHAnsi"/>
          <w:sz w:val="24"/>
          <w:szCs w:val="24"/>
        </w:rPr>
      </w:pPr>
      <w:r w:rsidRPr="00A1335E">
        <w:rPr>
          <w:rFonts w:asciiTheme="minorHAnsi" w:hAnsiTheme="minorHAnsi" w:cstheme="minorHAnsi"/>
          <w:sz w:val="24"/>
          <w:szCs w:val="24"/>
        </w:rPr>
        <w:t xml:space="preserve">Measure time taken to </w:t>
      </w:r>
      <w:r w:rsidR="00DC473C" w:rsidRPr="00A1335E">
        <w:rPr>
          <w:rFonts w:asciiTheme="minorHAnsi" w:hAnsiTheme="minorHAnsi" w:cstheme="minorHAnsi"/>
          <w:sz w:val="24"/>
          <w:szCs w:val="24"/>
        </w:rPr>
        <w:t xml:space="preserve">split </w:t>
      </w:r>
      <w:r w:rsidRPr="00A1335E">
        <w:rPr>
          <w:rFonts w:asciiTheme="minorHAnsi" w:hAnsiTheme="minorHAnsi" w:cstheme="minorHAnsi"/>
          <w:sz w:val="24"/>
          <w:szCs w:val="24"/>
        </w:rPr>
        <w:t xml:space="preserve">export </w:t>
      </w:r>
      <w:r w:rsidR="00DC473C" w:rsidRPr="00A1335E">
        <w:rPr>
          <w:rFonts w:asciiTheme="minorHAnsi" w:hAnsiTheme="minorHAnsi" w:cstheme="minorHAnsi"/>
          <w:sz w:val="24"/>
          <w:szCs w:val="24"/>
        </w:rPr>
        <w:t>the data at step 5.</w:t>
      </w:r>
      <w:r w:rsidR="00F76E51" w:rsidRPr="00A1335E">
        <w:rPr>
          <w:rStyle w:val="HiddenTextChar"/>
          <w:rFonts w:asciiTheme="minorHAnsi" w:hAnsiTheme="minorHAnsi" w:cstheme="minorHAnsi"/>
          <w:sz w:val="24"/>
          <w:szCs w:val="24"/>
        </w:rPr>
        <w:t>Specify for which master schedule gate these tests are planned to be run and which mea</w:t>
      </w:r>
      <w:r w:rsidR="00CA5714" w:rsidRPr="00A1335E">
        <w:rPr>
          <w:rStyle w:val="HiddenTextChar"/>
          <w:rFonts w:asciiTheme="minorHAnsi" w:hAnsiTheme="minorHAnsi" w:cstheme="minorHAnsi"/>
          <w:sz w:val="24"/>
          <w:szCs w:val="24"/>
        </w:rPr>
        <w:t>surements will be taken. (Note:</w:t>
      </w:r>
      <w:r w:rsidR="00F76E51" w:rsidRPr="00A1335E">
        <w:rPr>
          <w:rStyle w:val="HiddenTextChar"/>
          <w:rFonts w:asciiTheme="minorHAnsi" w:hAnsiTheme="minorHAnsi" w:cstheme="minorHAnsi"/>
          <w:sz w:val="24"/>
          <w:szCs w:val="24"/>
        </w:rPr>
        <w:t xml:space="preserve"> All Acceptance Tests are expected to work at FCF. If your target gate is later than FCF, please explain why.)</w:t>
      </w:r>
    </w:p>
    <w:p w14:paraId="7DF4FC65" w14:textId="3F0ECB9E" w:rsidR="00D82DB6" w:rsidRDefault="001D0415" w:rsidP="00DC473C">
      <w:pPr>
        <w:pStyle w:val="3DSTitle3"/>
        <w:spacing w:after="0"/>
      </w:pPr>
      <w:bookmarkStart w:id="200" w:name="_Toc477374719"/>
      <w:bookmarkStart w:id="201" w:name="_Toc492890945"/>
      <w:bookmarkStart w:id="202" w:name="_Toc494182321"/>
      <w:bookmarkStart w:id="203" w:name="_Toc52877235"/>
      <w:r w:rsidRPr="001D0CE2">
        <w:t>Limitations</w:t>
      </w:r>
      <w:bookmarkEnd w:id="200"/>
      <w:bookmarkEnd w:id="201"/>
      <w:bookmarkEnd w:id="202"/>
      <w:bookmarkEnd w:id="203"/>
    </w:p>
    <w:p w14:paraId="0159D693" w14:textId="46A76E46" w:rsidR="003C54A0" w:rsidRPr="00A1335E" w:rsidRDefault="00DC473C" w:rsidP="00DC473C">
      <w:pPr>
        <w:ind w:left="360"/>
        <w:rPr>
          <w:rFonts w:asciiTheme="minorHAnsi" w:hAnsiTheme="minorHAnsi" w:cstheme="minorHAnsi"/>
          <w:sz w:val="24"/>
          <w:szCs w:val="24"/>
        </w:rPr>
      </w:pPr>
      <w:r w:rsidRPr="00A1335E">
        <w:rPr>
          <w:rFonts w:asciiTheme="minorHAnsi" w:hAnsiTheme="minorHAnsi" w:cstheme="minorHAnsi"/>
          <w:sz w:val="24"/>
          <w:szCs w:val="24"/>
        </w:rPr>
        <w:t>N/A</w:t>
      </w:r>
    </w:p>
    <w:p w14:paraId="6E8974AE" w14:textId="77777777" w:rsidR="00B35F59" w:rsidRPr="00840952" w:rsidRDefault="00B35F59" w:rsidP="00EE5A6B">
      <w:pPr>
        <w:pStyle w:val="3DS2Title1"/>
        <w:rPr>
          <w:rFonts w:asciiTheme="minorHAnsi" w:hAnsiTheme="minorHAnsi"/>
          <w:b/>
        </w:rPr>
      </w:pPr>
      <w:bookmarkStart w:id="204" w:name="Page_Objects_Usage_In_AT"/>
      <w:bookmarkStart w:id="205" w:name="_Toc175735812"/>
      <w:bookmarkStart w:id="206" w:name="_Toc494182325"/>
      <w:bookmarkStart w:id="207" w:name="_Toc527023832"/>
      <w:bookmarkStart w:id="208" w:name="_Toc492890897"/>
      <w:bookmarkStart w:id="209" w:name="_Toc492890946"/>
      <w:bookmarkEnd w:id="204"/>
      <w:r>
        <w:t xml:space="preserve">Page Objects </w:t>
      </w:r>
      <w:r w:rsidR="00986560">
        <w:t>u</w:t>
      </w:r>
      <w:r>
        <w:t xml:space="preserve">sage </w:t>
      </w:r>
      <w:r w:rsidR="00986560">
        <w:t>by</w:t>
      </w:r>
      <w:r w:rsidRPr="00892D92">
        <w:t xml:space="preserve"> </w:t>
      </w:r>
      <w:r w:rsidR="00986560">
        <w:t>a</w:t>
      </w:r>
      <w:r w:rsidRPr="00892D92">
        <w:t xml:space="preserve">cceptance </w:t>
      </w:r>
      <w:r w:rsidR="00986560">
        <w:t>t</w:t>
      </w:r>
      <w:r w:rsidRPr="00892D92">
        <w:t>ests</w:t>
      </w:r>
      <w:bookmarkEnd w:id="205"/>
    </w:p>
    <w:p w14:paraId="2A4E28A8" w14:textId="77777777" w:rsidR="00B35F59" w:rsidRPr="001D0CE2" w:rsidRDefault="00B35F59" w:rsidP="005C0E0D">
      <w:pPr>
        <w:jc w:val="both"/>
      </w:pPr>
      <w:r>
        <w:t xml:space="preserve">List the Page Objects </w:t>
      </w:r>
      <w:hyperlink w:anchor="Page_Objects_Spec" w:history="1">
        <w:r w:rsidRPr="002D2A8E">
          <w:rPr>
            <w:rStyle w:val="Hyperlink"/>
          </w:rPr>
          <w:t>specified in the PES</w:t>
        </w:r>
      </w:hyperlink>
      <w:r>
        <w:t xml:space="preserve"> and the acceptance test(s</w:t>
      </w:r>
      <w:r w:rsidR="00986560">
        <w:t>), which</w:t>
      </w:r>
      <w:r>
        <w:t xml:space="preserve"> test</w:t>
      </w:r>
      <w:r w:rsidR="00C260E1">
        <w:t xml:space="preserve"> and validate them.</w:t>
      </w:r>
    </w:p>
    <w:tbl>
      <w:tblPr>
        <w:tblStyle w:val="LightList1"/>
        <w:tblW w:w="5000" w:type="pct"/>
        <w:tblBorders>
          <w:top w:val="single" w:sz="8" w:space="0" w:color="003F66"/>
          <w:left w:val="single" w:sz="8" w:space="0" w:color="003F66"/>
          <w:bottom w:val="single" w:sz="8" w:space="0" w:color="003F66"/>
          <w:right w:val="single" w:sz="8" w:space="0" w:color="003F66"/>
          <w:insideH w:val="single" w:sz="8" w:space="0" w:color="003F66"/>
        </w:tblBorders>
        <w:tblLook w:val="06A0" w:firstRow="1" w:lastRow="0" w:firstColumn="1" w:lastColumn="0" w:noHBand="1" w:noVBand="1"/>
      </w:tblPr>
      <w:tblGrid>
        <w:gridCol w:w="4503"/>
        <w:gridCol w:w="4503"/>
      </w:tblGrid>
      <w:tr w:rsidR="00B35F59" w:rsidRPr="001D0CE2" w14:paraId="35FF1BE3"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shd w:val="clear" w:color="auto" w:fill="003F66"/>
          </w:tcPr>
          <w:p w14:paraId="137A7433" w14:textId="77777777" w:rsidR="00B35F59" w:rsidRPr="009C6E81" w:rsidRDefault="00B35F59" w:rsidP="00A22622">
            <w:r>
              <w:t>Page Object</w:t>
            </w:r>
          </w:p>
        </w:tc>
        <w:tc>
          <w:tcPr>
            <w:tcW w:w="2500" w:type="pct"/>
            <w:shd w:val="clear" w:color="auto" w:fill="003F66"/>
          </w:tcPr>
          <w:p w14:paraId="5BC880B9" w14:textId="77777777" w:rsidR="00B35F59" w:rsidRPr="009C6E81" w:rsidRDefault="00B35F59" w:rsidP="00A22622">
            <w:pPr>
              <w:cnfStyle w:val="100000000000" w:firstRow="1" w:lastRow="0" w:firstColumn="0" w:lastColumn="0" w:oddVBand="0" w:evenVBand="0" w:oddHBand="0" w:evenHBand="0" w:firstRowFirstColumn="0" w:firstRowLastColumn="0" w:lastRowFirstColumn="0" w:lastRowLastColumn="0"/>
            </w:pPr>
            <w:r>
              <w:t>Acceptance Test(s)</w:t>
            </w:r>
          </w:p>
        </w:tc>
      </w:tr>
      <w:tr w:rsidR="00B35F59" w:rsidRPr="001D0CE2" w14:paraId="731AF2C2" w14:textId="77777777" w:rsidTr="00D9583B">
        <w:tc>
          <w:tcPr>
            <w:cnfStyle w:val="001000000000" w:firstRow="0" w:lastRow="0" w:firstColumn="1" w:lastColumn="0" w:oddVBand="0" w:evenVBand="0" w:oddHBand="0" w:evenHBand="0" w:firstRowFirstColumn="0" w:firstRowLastColumn="0" w:lastRowFirstColumn="0" w:lastRowLastColumn="0"/>
            <w:tcW w:w="2500" w:type="pct"/>
          </w:tcPr>
          <w:p w14:paraId="16DDB5C6" w14:textId="77777777" w:rsidR="00B35F59" w:rsidRPr="00604E7E" w:rsidRDefault="00B35F59" w:rsidP="00A22622">
            <w:pPr>
              <w:rPr>
                <w:b w:val="0"/>
              </w:rPr>
            </w:pPr>
          </w:p>
        </w:tc>
        <w:tc>
          <w:tcPr>
            <w:tcW w:w="2500" w:type="pct"/>
          </w:tcPr>
          <w:p w14:paraId="52932C65" w14:textId="77777777" w:rsidR="00B35F59" w:rsidRPr="001D0CE2" w:rsidRDefault="00B35F59" w:rsidP="00A22622">
            <w:pPr>
              <w:cnfStyle w:val="000000000000" w:firstRow="0" w:lastRow="0" w:firstColumn="0" w:lastColumn="0" w:oddVBand="0" w:evenVBand="0" w:oddHBand="0" w:evenHBand="0" w:firstRowFirstColumn="0" w:firstRowLastColumn="0" w:lastRowFirstColumn="0" w:lastRowLastColumn="0"/>
            </w:pPr>
          </w:p>
        </w:tc>
      </w:tr>
    </w:tbl>
    <w:p w14:paraId="6BDFF509" w14:textId="77777777" w:rsidR="00DD6C21" w:rsidRDefault="00DD6C21" w:rsidP="00B35F59"/>
    <w:p w14:paraId="09C83E27" w14:textId="77777777" w:rsidR="001D0415" w:rsidRPr="001D0CE2" w:rsidRDefault="00983917" w:rsidP="00F72402">
      <w:pPr>
        <w:pStyle w:val="PartTitle"/>
      </w:pPr>
      <w:bookmarkStart w:id="210" w:name="Three_DSpace_Baseline_support"/>
      <w:bookmarkStart w:id="211" w:name="_Toc50465473"/>
      <w:bookmarkStart w:id="212" w:name="_Toc50734536"/>
      <w:bookmarkStart w:id="213" w:name="_Toc52877236"/>
      <w:bookmarkStart w:id="214" w:name="_Toc175735813"/>
      <w:bookmarkEnd w:id="210"/>
      <w:r>
        <w:lastRenderedPageBreak/>
        <w:t>(optional)</w:t>
      </w:r>
      <w:r w:rsidR="00F72402">
        <w:t xml:space="preserve"> </w:t>
      </w:r>
      <w:r w:rsidR="001D0415" w:rsidRPr="001D0CE2">
        <w:t>3DSpace Baseline Behavior Support</w:t>
      </w:r>
      <w:bookmarkEnd w:id="206"/>
      <w:bookmarkEnd w:id="207"/>
      <w:bookmarkEnd w:id="211"/>
      <w:bookmarkEnd w:id="212"/>
      <w:bookmarkEnd w:id="213"/>
      <w:bookmarkEnd w:id="214"/>
    </w:p>
    <w:p w14:paraId="62051696" w14:textId="77777777" w:rsidR="00CC40ED" w:rsidRDefault="00CC40ED" w:rsidP="00FC41B7"/>
    <w:tbl>
      <w:tblPr>
        <w:tblStyle w:val="LightList1"/>
        <w:tblW w:w="5000" w:type="pct"/>
        <w:tblBorders>
          <w:top w:val="single" w:sz="8" w:space="0" w:color="003F66"/>
          <w:left w:val="single" w:sz="8" w:space="0" w:color="003F66"/>
          <w:bottom w:val="single" w:sz="8" w:space="0" w:color="003F66"/>
          <w:right w:val="single" w:sz="8" w:space="0" w:color="003F66"/>
          <w:insideH w:val="single" w:sz="12" w:space="0" w:color="003F66"/>
        </w:tblBorders>
        <w:tblLook w:val="04A0" w:firstRow="1" w:lastRow="0" w:firstColumn="1" w:lastColumn="0" w:noHBand="0" w:noVBand="1"/>
      </w:tblPr>
      <w:tblGrid>
        <w:gridCol w:w="4400"/>
        <w:gridCol w:w="4606"/>
      </w:tblGrid>
      <w:tr w:rsidR="00CC40ED" w:rsidRPr="001D0CE2" w14:paraId="56BB2947"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78407013" w14:textId="77777777" w:rsidR="00CC40ED" w:rsidRPr="00814778" w:rsidRDefault="00CC40ED" w:rsidP="00660BF9"/>
        </w:tc>
        <w:tc>
          <w:tcPr>
            <w:tcW w:w="2557" w:type="pct"/>
            <w:shd w:val="clear" w:color="auto" w:fill="003F66"/>
          </w:tcPr>
          <w:p w14:paraId="5B188535" w14:textId="77777777" w:rsidR="00CC40ED" w:rsidRPr="001D0CE2" w:rsidRDefault="00CC40ED" w:rsidP="00660BF9">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CC40ED" w:rsidRPr="001D0CE2" w14:paraId="4206ABC2" w14:textId="77777777" w:rsidTr="00BA3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652B7FA1" w14:textId="77777777" w:rsidR="00CC40ED" w:rsidRPr="00814778" w:rsidRDefault="00CC40ED" w:rsidP="0058471E">
            <w:r w:rsidRPr="00814778">
              <w:t>Does the function support</w:t>
            </w:r>
            <w:r w:rsidR="00540C8E" w:rsidRPr="00814778">
              <w:t xml:space="preserve"> the 3DSpace Baseline Behavior?</w:t>
            </w:r>
          </w:p>
        </w:tc>
        <w:tc>
          <w:tcPr>
            <w:tcW w:w="2557" w:type="pct"/>
            <w:tcBorders>
              <w:top w:val="none" w:sz="0" w:space="0" w:color="auto"/>
              <w:bottom w:val="none" w:sz="0" w:space="0" w:color="auto"/>
              <w:right w:val="none" w:sz="0" w:space="0" w:color="auto"/>
            </w:tcBorders>
          </w:tcPr>
          <w:p w14:paraId="50CC2079" w14:textId="77777777" w:rsidR="00CC40ED" w:rsidRPr="001D0CE2" w:rsidRDefault="008B41A2" w:rsidP="00660BF9">
            <w:pPr>
              <w:cnfStyle w:val="000000100000" w:firstRow="0" w:lastRow="0" w:firstColumn="0" w:lastColumn="0" w:oddVBand="0" w:evenVBand="0" w:oddHBand="1" w:evenHBand="0" w:firstRowFirstColumn="0" w:firstRowLastColumn="0" w:lastRowFirstColumn="0" w:lastRowLastColumn="0"/>
              <w:rPr>
                <w:rStyle w:val="Emphasis"/>
              </w:rPr>
            </w:pPr>
            <w:sdt>
              <w:sdtPr>
                <w:rPr>
                  <w:i/>
                  <w:iCs/>
                </w:rPr>
                <w:alias w:val="3DSpace baseline behaviour support"/>
                <w:tag w:val="3DSpace_baseline_behaviour_support"/>
                <w:id w:val="-1206016853"/>
                <w:placeholder>
                  <w:docPart w:val="0761ED802474453DB10D85822F18693A"/>
                </w:placeholder>
                <w:showingPlcHdr/>
                <w:comboBox>
                  <w:listItem w:value="Choose an item."/>
                  <w:listItem w:displayText="Yes" w:value="Yes"/>
                  <w:listItem w:displayText="No" w:value="No"/>
                  <w:listItem w:displayText="Non Applicable" w:value="Non Applicable"/>
                </w:comboBox>
              </w:sdtPr>
              <w:sdtEndPr>
                <w:rPr>
                  <w:i w:val="0"/>
                  <w:iCs w:val="0"/>
                </w:rPr>
              </w:sdtEndPr>
              <w:sdtContent>
                <w:r w:rsidR="00CC40ED" w:rsidRPr="006901E1">
                  <w:rPr>
                    <w:color w:val="808080"/>
                  </w:rPr>
                  <w:t>Select an item.</w:t>
                </w:r>
              </w:sdtContent>
            </w:sdt>
          </w:p>
        </w:tc>
      </w:tr>
    </w:tbl>
    <w:p w14:paraId="14F7F73D" w14:textId="77777777" w:rsidR="000407BE" w:rsidRDefault="000407BE" w:rsidP="00016D71"/>
    <w:p w14:paraId="07D496C3" w14:textId="77777777" w:rsidR="001D0415" w:rsidRPr="001D0CE2" w:rsidRDefault="001D0415" w:rsidP="009E369F">
      <w:pPr>
        <w:pStyle w:val="HiddenText"/>
      </w:pPr>
      <w:r w:rsidRPr="001D0CE2">
        <w:t xml:space="preserve">Summarize the main characteristics of this app by completing the topics below. The User Assistance </w:t>
      </w:r>
      <w:r w:rsidR="00043091">
        <w:t>Developer</w:t>
      </w:r>
      <w:r w:rsidR="00043091" w:rsidRPr="001D0CE2">
        <w:t xml:space="preserve"> </w:t>
      </w:r>
      <w:r w:rsidRPr="001D0CE2">
        <w:t>will then use a documentation template to create a dedicated entry in this app’s documentation.</w:t>
      </w:r>
    </w:p>
    <w:p w14:paraId="01A861C7" w14:textId="77777777" w:rsidR="001D0415" w:rsidRPr="001D0CE2" w:rsidRDefault="001D0415" w:rsidP="008625E7">
      <w:pPr>
        <w:pStyle w:val="3DSTitle3"/>
      </w:pPr>
      <w:bookmarkStart w:id="215" w:name="_Toc50465474"/>
      <w:bookmarkStart w:id="216" w:name="_Toc50734537"/>
      <w:bookmarkStart w:id="217" w:name="_Toc52877237"/>
      <w:r w:rsidRPr="001D0CE2">
        <w:t xml:space="preserve">Content </w:t>
      </w:r>
      <w:r w:rsidR="00AE38EE">
        <w:t>c</w:t>
      </w:r>
      <w:r w:rsidRPr="001D0CE2">
        <w:t>ategories</w:t>
      </w:r>
      <w:bookmarkEnd w:id="215"/>
      <w:bookmarkEnd w:id="216"/>
      <w:bookmarkEnd w:id="217"/>
    </w:p>
    <w:p w14:paraId="33BBC5D8" w14:textId="77777777" w:rsidR="001D0415" w:rsidRPr="001D0CE2" w:rsidRDefault="001D0415" w:rsidP="009E369F">
      <w:pPr>
        <w:pStyle w:val="HiddenText"/>
      </w:pPr>
      <w:r w:rsidRPr="001D0CE2">
        <w:t>Depending on your access role, you can create and manage the following ty</w:t>
      </w:r>
      <w:r w:rsidR="00E90314">
        <w:t>pes of content with &lt;this App&gt;</w:t>
      </w:r>
      <w:r w:rsidR="005C0E0D">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4A0" w:firstRow="1" w:lastRow="0" w:firstColumn="1" w:lastColumn="0" w:noHBand="0" w:noVBand="1"/>
      </w:tblPr>
      <w:tblGrid>
        <w:gridCol w:w="4400"/>
        <w:gridCol w:w="4606"/>
      </w:tblGrid>
      <w:tr w:rsidR="001D0415" w:rsidRPr="001D0CE2" w14:paraId="565305DF"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45A1ABF0" w14:textId="77777777" w:rsidR="001D0415" w:rsidRPr="001D0CE2" w:rsidRDefault="00814778" w:rsidP="001D0415">
            <w:r>
              <w:t>Type</w:t>
            </w:r>
          </w:p>
        </w:tc>
        <w:tc>
          <w:tcPr>
            <w:tcW w:w="2557" w:type="pct"/>
            <w:shd w:val="clear" w:color="auto" w:fill="003F66"/>
          </w:tcPr>
          <w:p w14:paraId="664DEB91"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Category</w:t>
            </w:r>
          </w:p>
        </w:tc>
      </w:tr>
      <w:tr w:rsidR="001D0415" w:rsidRPr="001D0CE2" w14:paraId="61DFDEDB" w14:textId="77777777" w:rsidTr="00BA35CD">
        <w:trPr>
          <w:cnfStyle w:val="000000100000" w:firstRow="0" w:lastRow="0" w:firstColumn="0" w:lastColumn="0" w:oddVBand="0" w:evenVBand="0" w:oddHBand="1" w:evenHBand="0" w:firstRowFirstColumn="0" w:firstRowLastColumn="0" w:lastRowFirstColumn="0" w:lastRowLastColumn="0"/>
        </w:trPr>
        <w:sdt>
          <w:sdtPr>
            <w:rPr>
              <w:i/>
            </w:rPr>
            <w:alias w:val="3DSpace baseline Content Type"/>
            <w:tag w:val="3DSpace_baseline_Content_Type"/>
            <w:id w:val="666821524"/>
            <w:placeholder>
              <w:docPart w:val="0701BBAAF58A41358D79F5C628BB0126"/>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4A1520F1" w14:textId="77777777" w:rsidR="001D0415" w:rsidRPr="00B35A50" w:rsidRDefault="00CE3497" w:rsidP="00CE3497">
                <w:pPr>
                  <w:rPr>
                    <w:i/>
                  </w:rPr>
                </w:pPr>
                <w:r w:rsidRPr="00B35A50">
                  <w:t>Click here to enter the content type</w:t>
                </w:r>
              </w:p>
            </w:tc>
          </w:sdtContent>
        </w:sdt>
        <w:sdt>
          <w:sdtPr>
            <w:rPr>
              <w:i/>
            </w:rPr>
            <w:alias w:val="3DSpace baseline Content Category"/>
            <w:tag w:val="3DSpace_baseline_Content_Category"/>
            <w:id w:val="-410933710"/>
            <w:placeholder>
              <w:docPart w:val="3BA3185E0E074742B5194A1740ECDC7D"/>
            </w:placeholder>
            <w:showingPlcHdr/>
          </w:sdtPr>
          <w:sdtEndPr/>
          <w:sdtContent>
            <w:tc>
              <w:tcPr>
                <w:tcW w:w="2557" w:type="pct"/>
                <w:tcBorders>
                  <w:top w:val="none" w:sz="0" w:space="0" w:color="auto"/>
                  <w:bottom w:val="none" w:sz="0" w:space="0" w:color="auto"/>
                  <w:right w:val="none" w:sz="0" w:space="0" w:color="auto"/>
                </w:tcBorders>
              </w:tcPr>
              <w:p w14:paraId="279D8ABB" w14:textId="77777777" w:rsidR="001D0415" w:rsidRPr="001D0CE2" w:rsidRDefault="001D0415" w:rsidP="00CE3497">
                <w:pPr>
                  <w:cnfStyle w:val="000000100000" w:firstRow="0" w:lastRow="0" w:firstColumn="0" w:lastColumn="0" w:oddVBand="0" w:evenVBand="0" w:oddHBand="1" w:evenHBand="0" w:firstRowFirstColumn="0" w:firstRowLastColumn="0" w:lastRowFirstColumn="0" w:lastRowLastColumn="0"/>
                  <w:rPr>
                    <w:i/>
                  </w:rPr>
                </w:pPr>
                <w:r w:rsidRPr="00814778">
                  <w:rPr>
                    <w:color w:val="808080"/>
                  </w:rPr>
                  <w:t xml:space="preserve">Click here to enter </w:t>
                </w:r>
                <w:r w:rsidR="00CE3497" w:rsidRPr="00814778">
                  <w:rPr>
                    <w:color w:val="808080"/>
                  </w:rPr>
                  <w:t>the category</w:t>
                </w:r>
                <w:r w:rsidRPr="00814778">
                  <w:rPr>
                    <w:color w:val="808080"/>
                  </w:rPr>
                  <w:t>.</w:t>
                </w:r>
              </w:p>
            </w:tc>
          </w:sdtContent>
        </w:sdt>
      </w:tr>
      <w:tr w:rsidR="001D0415" w:rsidRPr="001D0CE2" w14:paraId="7E37F5FA" w14:textId="77777777" w:rsidTr="00BA35CD">
        <w:tc>
          <w:tcPr>
            <w:cnfStyle w:val="001000000000" w:firstRow="0" w:lastRow="0" w:firstColumn="1" w:lastColumn="0" w:oddVBand="0" w:evenVBand="0" w:oddHBand="0" w:evenHBand="0" w:firstRowFirstColumn="0" w:firstRowLastColumn="0" w:lastRowFirstColumn="0" w:lastRowLastColumn="0"/>
            <w:tcW w:w="2443" w:type="pct"/>
          </w:tcPr>
          <w:p w14:paraId="647556DE" w14:textId="77777777" w:rsidR="001D0415" w:rsidRPr="001D0CE2" w:rsidRDefault="001D0415" w:rsidP="001D0415"/>
        </w:tc>
        <w:tc>
          <w:tcPr>
            <w:tcW w:w="2557" w:type="pct"/>
          </w:tcPr>
          <w:p w14:paraId="04925E4A" w14:textId="77777777" w:rsidR="001D0415" w:rsidRPr="001D0CE2" w:rsidRDefault="001D0415" w:rsidP="001D0415">
            <w:pPr>
              <w:cnfStyle w:val="000000000000" w:firstRow="0" w:lastRow="0" w:firstColumn="0" w:lastColumn="0" w:oddVBand="0" w:evenVBand="0" w:oddHBand="0" w:evenHBand="0" w:firstRowFirstColumn="0" w:firstRowLastColumn="0" w:lastRowFirstColumn="0" w:lastRowLastColumn="0"/>
            </w:pPr>
          </w:p>
        </w:tc>
      </w:tr>
    </w:tbl>
    <w:p w14:paraId="43E46165" w14:textId="77777777" w:rsidR="00087150" w:rsidRDefault="00087150" w:rsidP="00087150">
      <w:bookmarkStart w:id="218" w:name="_Toc50465475"/>
      <w:bookmarkStart w:id="219" w:name="_Toc50734538"/>
      <w:bookmarkStart w:id="220" w:name="_Toc52877238"/>
    </w:p>
    <w:p w14:paraId="2B7936FC" w14:textId="77777777" w:rsidR="001D0415" w:rsidRPr="001D0CE2" w:rsidRDefault="001D0415" w:rsidP="008625E7">
      <w:pPr>
        <w:pStyle w:val="3DSTitle3"/>
      </w:pPr>
      <w:r w:rsidRPr="001D0CE2">
        <w:t xml:space="preserve">Access </w:t>
      </w:r>
      <w:r w:rsidR="00AE38EE">
        <w:t>r</w:t>
      </w:r>
      <w:r w:rsidRPr="001D0CE2">
        <w:t>oles</w:t>
      </w:r>
      <w:bookmarkEnd w:id="218"/>
      <w:bookmarkEnd w:id="219"/>
      <w:bookmarkEnd w:id="220"/>
    </w:p>
    <w:p w14:paraId="643F2C79" w14:textId="77777777" w:rsidR="001D0415" w:rsidRPr="001D0CE2" w:rsidRDefault="001D0415" w:rsidP="009E369F">
      <w:pPr>
        <w:pStyle w:val="HiddenText"/>
      </w:pPr>
      <w:r w:rsidRPr="001D0CE2">
        <w:t>&lt;This App&gt; uses the 3DEXPERIENCE platform 3DSpace baseline access roles that your business administrator assigns to you. The table below describes the level of access for each role</w:t>
      </w:r>
      <w:r w:rsidR="00E90314">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4A0" w:firstRow="1" w:lastRow="0" w:firstColumn="1" w:lastColumn="0" w:noHBand="0" w:noVBand="1"/>
      </w:tblPr>
      <w:tblGrid>
        <w:gridCol w:w="4400"/>
        <w:gridCol w:w="4606"/>
      </w:tblGrid>
      <w:tr w:rsidR="001D0415" w:rsidRPr="001D0CE2" w14:paraId="3815642F" w14:textId="77777777" w:rsidTr="00BA3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669A105F" w14:textId="77777777" w:rsidR="001D0415" w:rsidRPr="001D0CE2" w:rsidRDefault="001D0415" w:rsidP="001D0415">
            <w:r w:rsidRPr="001D0CE2">
              <w:t>Access Role</w:t>
            </w:r>
          </w:p>
        </w:tc>
        <w:tc>
          <w:tcPr>
            <w:tcW w:w="2557" w:type="pct"/>
            <w:shd w:val="clear" w:color="auto" w:fill="003F66"/>
          </w:tcPr>
          <w:p w14:paraId="3F72F45D"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rPr>
                <w:i/>
              </w:rPr>
            </w:pPr>
            <w:r w:rsidRPr="001D0CE2">
              <w:t>Description</w:t>
            </w:r>
          </w:p>
        </w:tc>
      </w:tr>
      <w:tr w:rsidR="001D0415" w:rsidRPr="001D0CE2" w14:paraId="49C42DD4" w14:textId="77777777" w:rsidTr="00BA35CD">
        <w:trPr>
          <w:cnfStyle w:val="000000100000" w:firstRow="0" w:lastRow="0" w:firstColumn="0" w:lastColumn="0" w:oddVBand="0" w:evenVBand="0" w:oddHBand="1" w:evenHBand="0" w:firstRowFirstColumn="0" w:firstRowLastColumn="0" w:lastRowFirstColumn="0" w:lastRowLastColumn="0"/>
          <w:trHeight w:val="652"/>
        </w:trPr>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27B13518" w14:textId="77777777" w:rsidR="001D0415" w:rsidRPr="001D0CE2" w:rsidRDefault="003406D0" w:rsidP="001D0415">
            <w:pPr>
              <w:rPr>
                <w:color w:val="5B7F95" w:themeColor="text1"/>
              </w:rPr>
            </w:pPr>
            <w:r>
              <w:rPr>
                <w:color w:val="5B7F95" w:themeColor="text1"/>
              </w:rPr>
              <w:t>Reader</w:t>
            </w:r>
          </w:p>
          <w:p w14:paraId="544EA146" w14:textId="77777777" w:rsidR="001D0415" w:rsidRPr="00B35A50" w:rsidRDefault="008625E7" w:rsidP="001D0415">
            <w:pPr>
              <w:rPr>
                <w:color w:val="5B7F95" w:themeColor="text1"/>
              </w:rPr>
            </w:pPr>
            <w:r>
              <w:rPr>
                <w:color w:val="5B7F95" w:themeColor="text1"/>
              </w:rPr>
              <w:t>(</w:t>
            </w:r>
            <w:proofErr w:type="gramStart"/>
            <w:r w:rsidR="001D0415" w:rsidRPr="001D0CE2">
              <w:rPr>
                <w:color w:val="5B7F95" w:themeColor="text1"/>
              </w:rPr>
              <w:t>Vie</w:t>
            </w:r>
            <w:r>
              <w:rPr>
                <w:color w:val="5B7F95" w:themeColor="text1"/>
              </w:rPr>
              <w:t>ws  &lt;</w:t>
            </w:r>
            <w:proofErr w:type="gramEnd"/>
            <w:r>
              <w:rPr>
                <w:color w:val="5B7F95" w:themeColor="text1"/>
              </w:rPr>
              <w:t>app external naming types&gt;</w:t>
            </w:r>
            <w:r w:rsidR="001D0415" w:rsidRPr="001D0CE2">
              <w:rPr>
                <w:color w:val="5B7F95" w:themeColor="text1"/>
              </w:rPr>
              <w:t>)</w:t>
            </w:r>
          </w:p>
        </w:tc>
        <w:sdt>
          <w:sdtPr>
            <w:rPr>
              <w:i/>
            </w:rPr>
            <w:alias w:val="Reader Role Description"/>
            <w:tag w:val="Reader_Role_Description"/>
            <w:id w:val="33248547"/>
            <w:placeholder>
              <w:docPart w:val="A86385F289FB404D82488A56516C57DE"/>
            </w:placeholder>
            <w:showingPlcHdr/>
          </w:sdtPr>
          <w:sdtEndPr/>
          <w:sdtContent>
            <w:tc>
              <w:tcPr>
                <w:tcW w:w="2557" w:type="pct"/>
                <w:tcBorders>
                  <w:top w:val="none" w:sz="0" w:space="0" w:color="auto"/>
                  <w:bottom w:val="none" w:sz="0" w:space="0" w:color="auto"/>
                  <w:right w:val="none" w:sz="0" w:space="0" w:color="auto"/>
                </w:tcBorders>
              </w:tcPr>
              <w:p w14:paraId="678DE62D" w14:textId="77777777" w:rsidR="001D0415" w:rsidRPr="001D0CE2" w:rsidRDefault="001D0415" w:rsidP="00DD6C21">
                <w:pPr>
                  <w:cnfStyle w:val="000000100000" w:firstRow="0" w:lastRow="0" w:firstColumn="0" w:lastColumn="0" w:oddVBand="0" w:evenVBand="0" w:oddHBand="1" w:evenHBand="0" w:firstRowFirstColumn="0" w:firstRowLastColumn="0" w:lastRowFirstColumn="0" w:lastRowLastColumn="0"/>
                  <w:rPr>
                    <w:i/>
                  </w:rPr>
                </w:pPr>
                <w:r w:rsidRPr="006901E1">
                  <w:rPr>
                    <w:color w:val="808080"/>
                  </w:rPr>
                  <w:t>Click here to enter text.</w:t>
                </w:r>
              </w:p>
            </w:tc>
          </w:sdtContent>
        </w:sdt>
      </w:tr>
      <w:tr w:rsidR="001D0415" w:rsidRPr="001D0CE2" w14:paraId="3162F7A4" w14:textId="77777777" w:rsidTr="00BA35CD">
        <w:trPr>
          <w:trHeight w:val="796"/>
        </w:trPr>
        <w:tc>
          <w:tcPr>
            <w:cnfStyle w:val="001000000000" w:firstRow="0" w:lastRow="0" w:firstColumn="1" w:lastColumn="0" w:oddVBand="0" w:evenVBand="0" w:oddHBand="0" w:evenHBand="0" w:firstRowFirstColumn="0" w:firstRowLastColumn="0" w:lastRowFirstColumn="0" w:lastRowLastColumn="0"/>
            <w:tcW w:w="2443" w:type="pct"/>
          </w:tcPr>
          <w:p w14:paraId="061F03EC" w14:textId="77777777" w:rsidR="001D0415" w:rsidRPr="001D0CE2" w:rsidRDefault="003406D0" w:rsidP="001D0415">
            <w:pPr>
              <w:rPr>
                <w:color w:val="5B7F95" w:themeColor="text1"/>
              </w:rPr>
            </w:pPr>
            <w:r>
              <w:rPr>
                <w:color w:val="5B7F95" w:themeColor="text1"/>
              </w:rPr>
              <w:t>Author</w:t>
            </w:r>
          </w:p>
          <w:p w14:paraId="6EE62968" w14:textId="77777777" w:rsidR="001D0415" w:rsidRPr="001D0CE2" w:rsidRDefault="008625E7" w:rsidP="001D0415">
            <w:pPr>
              <w:rPr>
                <w:color w:val="5B7F95" w:themeColor="text1"/>
              </w:rPr>
            </w:pPr>
            <w:r>
              <w:rPr>
                <w:color w:val="5B7F95" w:themeColor="text1"/>
              </w:rPr>
              <w:t>(Creates</w:t>
            </w:r>
            <w:r w:rsidR="001D0415" w:rsidRPr="001D0CE2">
              <w:rPr>
                <w:color w:val="5B7F95" w:themeColor="text1"/>
              </w:rPr>
              <w:t>, Modifies, and deletes</w:t>
            </w:r>
          </w:p>
          <w:p w14:paraId="0ECF6F39" w14:textId="77777777" w:rsidR="001D0415" w:rsidRPr="00B35A50" w:rsidRDefault="001D0415" w:rsidP="001D0415">
            <w:pPr>
              <w:rPr>
                <w:color w:val="5B7F95" w:themeColor="text1"/>
              </w:rPr>
            </w:pPr>
            <w:r w:rsidRPr="001D0CE2">
              <w:rPr>
                <w:color w:val="5B7F95" w:themeColor="text1"/>
              </w:rPr>
              <w:t>&lt;App External naming types</w:t>
            </w:r>
            <w:r w:rsidRPr="008625E7">
              <w:rPr>
                <w:color w:val="5B7F95" w:themeColor="text1"/>
              </w:rPr>
              <w:t>&gt;</w:t>
            </w:r>
          </w:p>
        </w:tc>
        <w:sdt>
          <w:sdtPr>
            <w:rPr>
              <w:i/>
            </w:rPr>
            <w:alias w:val="Author Role Description"/>
            <w:tag w:val="Author_Role_Description"/>
            <w:id w:val="-1216967919"/>
            <w:placeholder>
              <w:docPart w:val="551EE92CD686466D8B5EE907BFEC9B1A"/>
            </w:placeholder>
            <w:showingPlcHdr/>
          </w:sdtPr>
          <w:sdtEndPr/>
          <w:sdtContent>
            <w:tc>
              <w:tcPr>
                <w:tcW w:w="2557" w:type="pct"/>
              </w:tcPr>
              <w:p w14:paraId="46EA9BAC" w14:textId="77777777" w:rsidR="001D0415" w:rsidRPr="001D0CE2" w:rsidRDefault="001D0415" w:rsidP="00DD6C21">
                <w:pPr>
                  <w:cnfStyle w:val="000000000000" w:firstRow="0" w:lastRow="0" w:firstColumn="0" w:lastColumn="0" w:oddVBand="0" w:evenVBand="0" w:oddHBand="0" w:evenHBand="0" w:firstRowFirstColumn="0" w:firstRowLastColumn="0" w:lastRowFirstColumn="0" w:lastRowLastColumn="0"/>
                  <w:rPr>
                    <w:i/>
                  </w:rPr>
                </w:pPr>
                <w:r w:rsidRPr="006901E1">
                  <w:rPr>
                    <w:color w:val="808080"/>
                  </w:rPr>
                  <w:t>Click here to enter text.</w:t>
                </w:r>
              </w:p>
            </w:tc>
          </w:sdtContent>
        </w:sdt>
      </w:tr>
      <w:tr w:rsidR="001D0415" w:rsidRPr="001D0CE2" w14:paraId="2B9486BB" w14:textId="77777777" w:rsidTr="00BA35CD">
        <w:trPr>
          <w:cnfStyle w:val="000000100000" w:firstRow="0" w:lastRow="0" w:firstColumn="0" w:lastColumn="0" w:oddVBand="0" w:evenVBand="0" w:oddHBand="1" w:evenHBand="0" w:firstRowFirstColumn="0" w:firstRowLastColumn="0" w:lastRowFirstColumn="0" w:lastRowLastColumn="0"/>
        </w:trPr>
        <w:sdt>
          <w:sdtPr>
            <w:rPr>
              <w:i/>
              <w:color w:val="5B7F95" w:themeColor="text1"/>
            </w:rPr>
            <w:alias w:val="Other Role"/>
            <w:tag w:val="Other_Role"/>
            <w:id w:val="-1867050698"/>
            <w:placeholder>
              <w:docPart w:val="24147482CD6848349D3C25EAF280CA48"/>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2443" w:type="pct"/>
                <w:tcBorders>
                  <w:top w:val="none" w:sz="0" w:space="0" w:color="auto"/>
                  <w:left w:val="none" w:sz="0" w:space="0" w:color="auto"/>
                  <w:bottom w:val="none" w:sz="0" w:space="0" w:color="auto"/>
                </w:tcBorders>
              </w:tcPr>
              <w:p w14:paraId="3CC32678" w14:textId="77777777" w:rsidR="001D0415" w:rsidRPr="00B35A50" w:rsidRDefault="001D0415" w:rsidP="001D0415">
                <w:pPr>
                  <w:rPr>
                    <w:i/>
                    <w:color w:val="5B7F95" w:themeColor="text1"/>
                  </w:rPr>
                </w:pPr>
                <w:r w:rsidRPr="00B35A50">
                  <w:rPr>
                    <w:b w:val="0"/>
                    <w:color w:val="808080"/>
                  </w:rPr>
                  <w:t>Click here to enter text.</w:t>
                </w:r>
              </w:p>
            </w:tc>
          </w:sdtContent>
        </w:sdt>
        <w:sdt>
          <w:sdtPr>
            <w:rPr>
              <w:i/>
            </w:rPr>
            <w:alias w:val="Other Role Description"/>
            <w:tag w:val="Other_Role_Description"/>
            <w:id w:val="-751508886"/>
            <w:placeholder>
              <w:docPart w:val="E905873811FB4DA9936586F86579B6C1"/>
            </w:placeholder>
            <w:showingPlcHdr/>
          </w:sdtPr>
          <w:sdtEndPr/>
          <w:sdtContent>
            <w:tc>
              <w:tcPr>
                <w:tcW w:w="2557" w:type="pct"/>
                <w:tcBorders>
                  <w:top w:val="none" w:sz="0" w:space="0" w:color="auto"/>
                  <w:bottom w:val="none" w:sz="0" w:space="0" w:color="auto"/>
                  <w:right w:val="none" w:sz="0" w:space="0" w:color="auto"/>
                </w:tcBorders>
              </w:tcPr>
              <w:p w14:paraId="25A7A5E8" w14:textId="77777777" w:rsidR="001D0415" w:rsidRPr="001D0CE2" w:rsidRDefault="001D0415" w:rsidP="00DD6C21">
                <w:pPr>
                  <w:cnfStyle w:val="000000100000" w:firstRow="0" w:lastRow="0" w:firstColumn="0" w:lastColumn="0" w:oddVBand="0" w:evenVBand="0" w:oddHBand="1" w:evenHBand="0" w:firstRowFirstColumn="0" w:firstRowLastColumn="0" w:lastRowFirstColumn="0" w:lastRowLastColumn="0"/>
                  <w:rPr>
                    <w:i/>
                  </w:rPr>
                </w:pPr>
                <w:r w:rsidRPr="006901E1">
                  <w:rPr>
                    <w:color w:val="808080"/>
                  </w:rPr>
                  <w:t>Click here to enter text.</w:t>
                </w:r>
              </w:p>
            </w:tc>
          </w:sdtContent>
        </w:sdt>
      </w:tr>
    </w:tbl>
    <w:p w14:paraId="7C01786A" w14:textId="77777777" w:rsidR="001D0415" w:rsidRDefault="001D0415" w:rsidP="00DD6C21">
      <w:pPr>
        <w:pStyle w:val="3DSTitle3"/>
      </w:pPr>
      <w:bookmarkStart w:id="221" w:name="_Toc50465476"/>
      <w:bookmarkStart w:id="222" w:name="_Toc50734539"/>
      <w:bookmarkStart w:id="223" w:name="_Toc52877239"/>
      <w:r w:rsidRPr="001D0CE2">
        <w:t xml:space="preserve">Content </w:t>
      </w:r>
      <w:r w:rsidR="00192C1C">
        <w:t>l</w:t>
      </w:r>
      <w:r w:rsidRPr="001D0CE2">
        <w:t>ifecycle</w:t>
      </w:r>
      <w:bookmarkEnd w:id="221"/>
      <w:bookmarkEnd w:id="222"/>
      <w:bookmarkEnd w:id="223"/>
    </w:p>
    <w:p w14:paraId="5F757B75" w14:textId="77777777" w:rsidR="00F76E51" w:rsidRPr="001D0CE2" w:rsidRDefault="00F76E51" w:rsidP="00646AC1">
      <w:pPr>
        <w:jc w:val="both"/>
      </w:pPr>
      <w:r>
        <w:t xml:space="preserve"> </w:t>
      </w:r>
      <w:r w:rsidRPr="00F76E51">
        <w:rPr>
          <w:rStyle w:val="HiddenTextChar"/>
        </w:rPr>
        <w:t>If you do not use Baseline Behavior lifecycle maturity states, specify the mapping you have provided (e.g. &lt;MyMaturityState&gt; is mapped with “in Work”, etc</w:t>
      </w:r>
      <w:r>
        <w:rPr>
          <w:rStyle w:val="HiddenTextChar"/>
        </w:rPr>
        <w:t>.</w:t>
      </w:r>
    </w:p>
    <w:p w14:paraId="390E2892" w14:textId="77777777" w:rsidR="00F76E51" w:rsidRDefault="001D0415" w:rsidP="00F76E51">
      <w:pPr>
        <w:pStyle w:val="3DSTitle3"/>
      </w:pPr>
      <w:bookmarkStart w:id="224" w:name="_Toc50465477"/>
      <w:bookmarkStart w:id="225" w:name="_Toc50734540"/>
      <w:bookmarkStart w:id="226" w:name="_Toc52877240"/>
      <w:r w:rsidRPr="001D0CE2">
        <w:t>Limitations</w:t>
      </w:r>
      <w:bookmarkEnd w:id="224"/>
      <w:bookmarkEnd w:id="225"/>
      <w:bookmarkEnd w:id="226"/>
    </w:p>
    <w:p w14:paraId="6F37468C" w14:textId="77777777" w:rsidR="00F76E51" w:rsidRPr="00F76E51" w:rsidRDefault="00F76E51" w:rsidP="00646AC1">
      <w:pPr>
        <w:jc w:val="both"/>
      </w:pPr>
      <w:r>
        <w:t xml:space="preserve"> </w:t>
      </w:r>
      <w:r w:rsidRPr="00F76E51">
        <w:rPr>
          <w:rStyle w:val="HiddenTextChar"/>
        </w:rPr>
        <w:t>Specify any limitations in comparison to Baseline Behavior fundamentals</w:t>
      </w:r>
      <w:r>
        <w:rPr>
          <w:rStyle w:val="HiddenTextChar"/>
        </w:rPr>
        <w:t>.</w:t>
      </w:r>
    </w:p>
    <w:p w14:paraId="369A5D13" w14:textId="77777777" w:rsidR="001D0415" w:rsidRPr="001D0CE2" w:rsidRDefault="00983917" w:rsidP="00F72402">
      <w:pPr>
        <w:pStyle w:val="PartTitle"/>
      </w:pPr>
      <w:bookmarkStart w:id="227" w:name="_Toc494182326"/>
      <w:bookmarkStart w:id="228" w:name="_Toc527023833"/>
      <w:bookmarkStart w:id="229" w:name="_Toc50465478"/>
      <w:bookmarkStart w:id="230" w:name="_Toc50734541"/>
      <w:bookmarkStart w:id="231" w:name="_Toc52877241"/>
      <w:bookmarkStart w:id="232" w:name="_Toc175735814"/>
      <w:r>
        <w:lastRenderedPageBreak/>
        <w:t>(optional)</w:t>
      </w:r>
      <w:r w:rsidR="00F72402">
        <w:t xml:space="preserve"> </w:t>
      </w:r>
      <w:r w:rsidR="001D0415" w:rsidRPr="001D0CE2">
        <w:t xml:space="preserve">PES </w:t>
      </w:r>
      <w:r w:rsidR="00912CCE">
        <w:t>r</w:t>
      </w:r>
      <w:r w:rsidR="001D0415" w:rsidRPr="001D0CE2">
        <w:t xml:space="preserve">elated </w:t>
      </w:r>
      <w:r w:rsidR="00912CCE">
        <w:t>m</w:t>
      </w:r>
      <w:r w:rsidR="001D0415" w:rsidRPr="001D0CE2">
        <w:t>aterial</w:t>
      </w:r>
      <w:bookmarkEnd w:id="208"/>
      <w:bookmarkEnd w:id="209"/>
      <w:bookmarkEnd w:id="227"/>
      <w:bookmarkEnd w:id="228"/>
      <w:bookmarkEnd w:id="229"/>
      <w:bookmarkEnd w:id="230"/>
      <w:bookmarkEnd w:id="231"/>
      <w:bookmarkEnd w:id="232"/>
    </w:p>
    <w:p w14:paraId="5AF17140" w14:textId="77777777" w:rsidR="001D0415" w:rsidRPr="001D0CE2" w:rsidRDefault="001D0415" w:rsidP="00EE5A6B">
      <w:pPr>
        <w:pStyle w:val="3DS2Title1"/>
      </w:pPr>
      <w:bookmarkStart w:id="233" w:name="_Toc494182327"/>
      <w:bookmarkStart w:id="234" w:name="_Toc527023834"/>
      <w:bookmarkStart w:id="235" w:name="_Toc50465479"/>
      <w:bookmarkStart w:id="236" w:name="_Toc50734542"/>
      <w:bookmarkStart w:id="237" w:name="_Toc52877242"/>
      <w:bookmarkStart w:id="238" w:name="_Toc175735815"/>
      <w:r w:rsidRPr="001D0CE2">
        <w:t>Reference Materials</w:t>
      </w:r>
      <w:bookmarkEnd w:id="233"/>
      <w:bookmarkEnd w:id="234"/>
      <w:bookmarkEnd w:id="235"/>
      <w:bookmarkEnd w:id="236"/>
      <w:bookmarkEnd w:id="237"/>
      <w:bookmarkEnd w:id="238"/>
    </w:p>
    <w:p w14:paraId="7B928BCC" w14:textId="77777777" w:rsidR="001D0415" w:rsidRPr="001D0CE2" w:rsidRDefault="00AD648F" w:rsidP="009E369F">
      <w:pPr>
        <w:pStyle w:val="HiddenText"/>
      </w:pPr>
      <w:r>
        <w:t>List</w:t>
      </w:r>
      <w:r w:rsidR="001D0415" w:rsidRPr="001D0CE2">
        <w:t xml:space="preserve"> documents or other reference materials (e.g. Samples, User Experience videos, Prototyp</w:t>
      </w:r>
      <w:r w:rsidR="008625E7">
        <w:t>es, etc.) relating to this PES.</w:t>
      </w:r>
    </w:p>
    <w:p w14:paraId="400A125C" w14:textId="77777777" w:rsidR="001D0415" w:rsidRPr="00451BE1" w:rsidRDefault="00451BE1" w:rsidP="001D0415">
      <w:pPr>
        <w:rPr>
          <w:color w:val="005386"/>
        </w:rPr>
      </w:pPr>
      <w:r w:rsidRPr="00451BE1">
        <w:rPr>
          <w:noProof/>
        </w:rPr>
        <w:drawing>
          <wp:inline distT="0" distB="0" distL="0" distR="0" wp14:anchorId="70CF3D55" wp14:editId="5970D54C">
            <wp:extent cx="466364" cy="137160"/>
            <wp:effectExtent l="0" t="0" r="0" b="0"/>
            <wp:docPr id="1599288131" name="Picture 159928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l="7726" t="15911" r="7693" b="24056"/>
                    <a:stretch/>
                  </pic:blipFill>
                  <pic:spPr bwMode="auto">
                    <a:xfrm>
                      <a:off x="0" y="0"/>
                      <a:ext cx="466364" cy="137160"/>
                    </a:xfrm>
                    <a:prstGeom prst="rect">
                      <a:avLst/>
                    </a:prstGeom>
                    <a:noFill/>
                    <a:ln>
                      <a:noFill/>
                    </a:ln>
                    <a:extLst>
                      <a:ext uri="{53640926-AAD7-44D8-BBD7-CCE9431645EC}">
                        <a14:shadowObscured xmlns:a14="http://schemas.microsoft.com/office/drawing/2010/main"/>
                      </a:ext>
                    </a:extLst>
                  </pic:spPr>
                </pic:pic>
              </a:graphicData>
            </a:graphic>
          </wp:inline>
        </w:drawing>
      </w:r>
      <w:r w:rsidRPr="00451BE1">
        <w:rPr>
          <w:color w:val="005386"/>
        </w:rPr>
        <w:t xml:space="preserve"> </w:t>
      </w:r>
      <w:sdt>
        <w:sdtPr>
          <w:rPr>
            <w:color w:val="005386"/>
          </w:rPr>
          <w:alias w:val="Reference Material"/>
          <w:tag w:val="Reference_material"/>
          <w:id w:val="243931399"/>
          <w:placeholder>
            <w:docPart w:val="F9DD39F50C0143F0887F1A0A9E6A2D71"/>
          </w:placeholder>
          <w:showingPlcHdr/>
        </w:sdtPr>
        <w:sdtEndPr/>
        <w:sdtContent>
          <w:r w:rsidR="001D0415" w:rsidRPr="00451BE1">
            <w:rPr>
              <w:color w:val="005386"/>
            </w:rPr>
            <w:t>Click here to enter text.</w:t>
          </w:r>
        </w:sdtContent>
      </w:sdt>
    </w:p>
    <w:p w14:paraId="5D6F39FF" w14:textId="77777777" w:rsidR="001D0415" w:rsidRPr="001D0CE2" w:rsidRDefault="001D0415" w:rsidP="00EE5A6B">
      <w:pPr>
        <w:pStyle w:val="3DS2Title1"/>
      </w:pPr>
      <w:bookmarkStart w:id="239" w:name="_Toc492286251"/>
      <w:bookmarkStart w:id="240" w:name="_Toc492890899"/>
      <w:bookmarkStart w:id="241" w:name="_Toc492890951"/>
      <w:bookmarkStart w:id="242" w:name="_Toc494182328"/>
      <w:bookmarkStart w:id="243" w:name="_Toc527023835"/>
      <w:bookmarkStart w:id="244" w:name="_Toc50465480"/>
      <w:bookmarkStart w:id="245" w:name="_Toc50734543"/>
      <w:bookmarkStart w:id="246" w:name="_Toc52877243"/>
      <w:bookmarkStart w:id="247" w:name="_Toc175735816"/>
      <w:r w:rsidRPr="001D0CE2">
        <w:t>PES Authoring Rules Checklists (if relevant)</w:t>
      </w:r>
      <w:bookmarkEnd w:id="239"/>
      <w:bookmarkEnd w:id="240"/>
      <w:bookmarkEnd w:id="241"/>
      <w:bookmarkEnd w:id="242"/>
      <w:bookmarkEnd w:id="243"/>
      <w:bookmarkEnd w:id="244"/>
      <w:bookmarkEnd w:id="245"/>
      <w:bookmarkEnd w:id="246"/>
      <w:bookmarkEnd w:id="247"/>
    </w:p>
    <w:p w14:paraId="0F10DF08" w14:textId="77777777" w:rsidR="00E90314" w:rsidRPr="00DD6C21" w:rsidRDefault="001D0415" w:rsidP="009E369F">
      <w:pPr>
        <w:pStyle w:val="HiddenText"/>
      </w:pPr>
      <w:r w:rsidRPr="001D0CE2">
        <w:t xml:space="preserve">Authoring Rules are specific lists of rules that </w:t>
      </w:r>
      <w:r w:rsidR="001B2A57">
        <w:t>has to</w:t>
      </w:r>
      <w:r w:rsidRPr="001D0CE2">
        <w:t xml:space="preserve"> be addressed by </w:t>
      </w:r>
      <w:r w:rsidR="001B2A57">
        <w:t>this</w:t>
      </w:r>
      <w:r w:rsidRPr="001D0CE2">
        <w:t xml:space="preserve"> PES. Each Rules Checklist has a name and applicability criterion; both PES authors and reviewers are expected to use Authoring Rules Checklists to ensure completeness of the PES</w:t>
      </w:r>
      <w:r w:rsidR="00737205">
        <w:t>.</w:t>
      </w:r>
    </w:p>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6A0" w:firstRow="1" w:lastRow="0" w:firstColumn="1" w:lastColumn="0" w:noHBand="1" w:noVBand="1"/>
      </w:tblPr>
      <w:tblGrid>
        <w:gridCol w:w="4400"/>
        <w:gridCol w:w="4606"/>
      </w:tblGrid>
      <w:tr w:rsidR="00E90314" w:rsidRPr="001D0CE2" w14:paraId="1BFD3C21"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1548DEE5" w14:textId="77777777" w:rsidR="00E90314" w:rsidRPr="001D0CE2" w:rsidRDefault="00E90314" w:rsidP="00CD1183">
            <w:pPr>
              <w:rPr>
                <w:b w:val="0"/>
              </w:rPr>
            </w:pPr>
          </w:p>
        </w:tc>
        <w:tc>
          <w:tcPr>
            <w:tcW w:w="2557" w:type="pct"/>
            <w:shd w:val="clear" w:color="auto" w:fill="003F66"/>
          </w:tcPr>
          <w:p w14:paraId="279BB861" w14:textId="77777777" w:rsidR="00E90314" w:rsidRPr="001D0CE2" w:rsidRDefault="00E90314" w:rsidP="00CD1183">
            <w:pPr>
              <w:cnfStyle w:val="100000000000" w:firstRow="1" w:lastRow="0" w:firstColumn="0" w:lastColumn="0" w:oddVBand="0" w:evenVBand="0" w:oddHBand="0" w:evenHBand="0" w:firstRowFirstColumn="0" w:firstRowLastColumn="0" w:lastRowFirstColumn="0" w:lastRowLastColumn="0"/>
              <w:rPr>
                <w:b w:val="0"/>
              </w:rPr>
            </w:pPr>
            <w:r w:rsidRPr="001D0CE2">
              <w:t>Response</w:t>
            </w:r>
          </w:p>
        </w:tc>
      </w:tr>
      <w:tr w:rsidR="00E90314" w:rsidRPr="001D0CE2" w14:paraId="07EF65D5" w14:textId="77777777" w:rsidTr="00D9583B">
        <w:tc>
          <w:tcPr>
            <w:cnfStyle w:val="001000000000" w:firstRow="0" w:lastRow="0" w:firstColumn="1" w:lastColumn="0" w:oddVBand="0" w:evenVBand="0" w:oddHBand="0" w:evenHBand="0" w:firstRowFirstColumn="0" w:firstRowLastColumn="0" w:lastRowFirstColumn="0" w:lastRowLastColumn="0"/>
            <w:tcW w:w="2443" w:type="pct"/>
          </w:tcPr>
          <w:p w14:paraId="5CF87E20" w14:textId="77777777" w:rsidR="00E90314" w:rsidRPr="00B35A50" w:rsidRDefault="004116F3" w:rsidP="008E5177">
            <w:r>
              <w:t>Do</w:t>
            </w:r>
            <w:r w:rsidR="00E90314">
              <w:t xml:space="preserve"> s</w:t>
            </w:r>
            <w:r w:rsidR="008625E7">
              <w:t>pecific rules apply to this PES</w:t>
            </w:r>
            <w:r w:rsidR="00E90314" w:rsidRPr="001D0CE2">
              <w:t xml:space="preserve">? </w:t>
            </w:r>
          </w:p>
        </w:tc>
        <w:tc>
          <w:tcPr>
            <w:tcW w:w="2557" w:type="pct"/>
          </w:tcPr>
          <w:p w14:paraId="440B7E0C" w14:textId="77777777" w:rsidR="008E5177" w:rsidRPr="00B35A50" w:rsidRDefault="008B41A2" w:rsidP="008E5177">
            <w:pPr>
              <w:cnfStyle w:val="000000000000" w:firstRow="0" w:lastRow="0" w:firstColumn="0" w:lastColumn="0" w:oddVBand="0" w:evenVBand="0" w:oddHBand="0" w:evenHBand="0" w:firstRowFirstColumn="0" w:firstRowLastColumn="0" w:lastRowFirstColumn="0" w:lastRowLastColumn="0"/>
              <w:rPr>
                <w:rStyle w:val="Emphasis"/>
              </w:rPr>
            </w:pPr>
            <w:sdt>
              <w:sdtPr>
                <w:rPr>
                  <w:i/>
                  <w:iCs/>
                </w:rPr>
                <w:alias w:val="Authoring Rules CheckLists"/>
                <w:tag w:val="Authoring_Rules_CheckLists"/>
                <w:id w:val="764886311"/>
                <w:placeholder>
                  <w:docPart w:val="D6C0B2785DE14301B7B321DAE5F84408"/>
                </w:placeholder>
                <w:showingPlcHdr/>
                <w:comboBox>
                  <w:listItem w:value="Choose an item."/>
                  <w:listItem w:displayText="Yes" w:value="Yes"/>
                  <w:listItem w:displayText="No" w:value="No"/>
                </w:comboBox>
              </w:sdtPr>
              <w:sdtEndPr>
                <w:rPr>
                  <w:i w:val="0"/>
                  <w:iCs w:val="0"/>
                </w:rPr>
              </w:sdtEndPr>
              <w:sdtContent>
                <w:r w:rsidR="00E90314" w:rsidRPr="008E5177">
                  <w:rPr>
                    <w:color w:val="808080"/>
                  </w:rPr>
                  <w:t>Select an item.</w:t>
                </w:r>
              </w:sdtContent>
            </w:sdt>
          </w:p>
        </w:tc>
      </w:tr>
    </w:tbl>
    <w:p w14:paraId="06225D32" w14:textId="77777777" w:rsidR="00E90314" w:rsidRPr="00E90314" w:rsidRDefault="00E90314" w:rsidP="00E90314"/>
    <w:tbl>
      <w:tblPr>
        <w:tblStyle w:val="LightList1"/>
        <w:tblW w:w="5000" w:type="pct"/>
        <w:tblBorders>
          <w:top w:val="single" w:sz="8" w:space="0" w:color="003F66"/>
          <w:left w:val="single" w:sz="8" w:space="0" w:color="003F66"/>
          <w:bottom w:val="single" w:sz="8" w:space="0" w:color="003F66"/>
          <w:right w:val="single" w:sz="8" w:space="0" w:color="003F66"/>
          <w:insideH w:val="single" w:sz="6" w:space="0" w:color="003F66"/>
        </w:tblBorders>
        <w:tblLook w:val="06A0" w:firstRow="1" w:lastRow="0" w:firstColumn="1" w:lastColumn="0" w:noHBand="1" w:noVBand="1"/>
      </w:tblPr>
      <w:tblGrid>
        <w:gridCol w:w="4400"/>
        <w:gridCol w:w="4606"/>
      </w:tblGrid>
      <w:tr w:rsidR="001D0415" w:rsidRPr="001D0CE2" w14:paraId="23CCA70C" w14:textId="77777777" w:rsidTr="00D958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pct"/>
            <w:shd w:val="clear" w:color="auto" w:fill="003F66"/>
          </w:tcPr>
          <w:p w14:paraId="6F5DFF35" w14:textId="77777777" w:rsidR="001D0415" w:rsidRPr="001D0CE2" w:rsidRDefault="001D0415" w:rsidP="001D0415">
            <w:r w:rsidRPr="001D0CE2">
              <w:t xml:space="preserve">Name of Checklists used in this PES </w:t>
            </w:r>
          </w:p>
        </w:tc>
        <w:tc>
          <w:tcPr>
            <w:tcW w:w="2557" w:type="pct"/>
            <w:shd w:val="clear" w:color="auto" w:fill="003F66"/>
          </w:tcPr>
          <w:p w14:paraId="04148F5D" w14:textId="77777777" w:rsidR="001D0415" w:rsidRPr="001D0CE2" w:rsidRDefault="001D0415" w:rsidP="001D0415">
            <w:pPr>
              <w:cnfStyle w:val="100000000000" w:firstRow="1" w:lastRow="0" w:firstColumn="0" w:lastColumn="0" w:oddVBand="0" w:evenVBand="0" w:oddHBand="0" w:evenHBand="0" w:firstRowFirstColumn="0" w:firstRowLastColumn="0" w:lastRowFirstColumn="0" w:lastRowLastColumn="0"/>
            </w:pPr>
            <w:r w:rsidRPr="001D0CE2">
              <w:t>Reason why that checklist applies to this PES</w:t>
            </w:r>
          </w:p>
        </w:tc>
      </w:tr>
      <w:tr w:rsidR="001D0415" w:rsidRPr="001D0CE2" w14:paraId="3E8FB067" w14:textId="77777777" w:rsidTr="00D9583B">
        <w:tc>
          <w:tcPr>
            <w:cnfStyle w:val="001000000000" w:firstRow="0" w:lastRow="0" w:firstColumn="1" w:lastColumn="0" w:oddVBand="0" w:evenVBand="0" w:oddHBand="0" w:evenHBand="0" w:firstRowFirstColumn="0" w:firstRowLastColumn="0" w:lastRowFirstColumn="0" w:lastRowLastColumn="0"/>
            <w:tcW w:w="2443" w:type="pct"/>
          </w:tcPr>
          <w:p w14:paraId="7D313D0A" w14:textId="77777777" w:rsidR="001D0415" w:rsidRPr="00B35A50" w:rsidRDefault="003C54A0" w:rsidP="00646AC1">
            <w:pPr>
              <w:jc w:val="both"/>
              <w:rPr>
                <w:b w:val="0"/>
                <w:bCs w:val="0"/>
              </w:rPr>
            </w:pPr>
            <w:r>
              <w:rPr>
                <w:b w:val="0"/>
              </w:rPr>
              <w:t xml:space="preserve"> </w:t>
            </w:r>
            <w:r w:rsidR="001D0415" w:rsidRPr="003C54A0">
              <w:rPr>
                <w:rStyle w:val="HiddenTextChar"/>
                <w:b w:val="0"/>
              </w:rPr>
              <w:t xml:space="preserve">Ex: </w:t>
            </w:r>
            <w:hyperlink r:id="rId54" w:history="1">
              <w:r w:rsidR="001D0415" w:rsidRPr="003C54A0">
                <w:rPr>
                  <w:rStyle w:val="HiddenTextChar"/>
                  <w:b w:val="0"/>
                </w:rPr>
                <w:t>Checklist_UXRules-v3-1.docx</w:t>
              </w:r>
            </w:hyperlink>
          </w:p>
        </w:tc>
        <w:tc>
          <w:tcPr>
            <w:tcW w:w="2557" w:type="pct"/>
          </w:tcPr>
          <w:p w14:paraId="64FFA5FC" w14:textId="77777777" w:rsidR="001D0415" w:rsidRPr="001D0CE2" w:rsidRDefault="003C54A0" w:rsidP="00646AC1">
            <w:pPr>
              <w:jc w:val="both"/>
              <w:cnfStyle w:val="000000000000" w:firstRow="0" w:lastRow="0" w:firstColumn="0" w:lastColumn="0" w:oddVBand="0" w:evenVBand="0" w:oddHBand="0" w:evenHBand="0" w:firstRowFirstColumn="0" w:firstRowLastColumn="0" w:lastRowFirstColumn="0" w:lastRowLastColumn="0"/>
              <w:rPr>
                <w:highlight w:val="yellow"/>
              </w:rPr>
            </w:pPr>
            <w:r w:rsidRPr="003C54A0">
              <w:t xml:space="preserve"> </w:t>
            </w:r>
            <w:r w:rsidR="001D0415" w:rsidRPr="002C78F7">
              <w:rPr>
                <w:rStyle w:val="HiddenTextChar"/>
              </w:rPr>
              <w:t>Facilitates verification that generic usability criteria have been properly considered during the conception of the user interface</w:t>
            </w:r>
            <w:r w:rsidR="001D0415" w:rsidRPr="003C54A0">
              <w:rPr>
                <w:rStyle w:val="HiddenTextChar"/>
              </w:rPr>
              <w:t>.</w:t>
            </w:r>
          </w:p>
        </w:tc>
      </w:tr>
      <w:tr w:rsidR="001D0415" w:rsidRPr="001D0CE2" w14:paraId="0F279798" w14:textId="77777777" w:rsidTr="00D9583B">
        <w:sdt>
          <w:sdtPr>
            <w:alias w:val="Check list name"/>
            <w:tag w:val="Check_list_name"/>
            <w:id w:val="-274251068"/>
            <w:placeholder>
              <w:docPart w:val="ADF65CDE7B084B91B5DD68D775C6A237"/>
            </w:placeholder>
            <w:showingPlcHdr/>
          </w:sdtPr>
          <w:sdtEndPr/>
          <w:sdtContent>
            <w:tc>
              <w:tcPr>
                <w:cnfStyle w:val="001000000000" w:firstRow="0" w:lastRow="0" w:firstColumn="1" w:lastColumn="0" w:oddVBand="0" w:evenVBand="0" w:oddHBand="0" w:evenHBand="0" w:firstRowFirstColumn="0" w:firstRowLastColumn="0" w:lastRowFirstColumn="0" w:lastRowLastColumn="0"/>
                <w:tcW w:w="2443" w:type="pct"/>
              </w:tcPr>
              <w:p w14:paraId="296F42ED" w14:textId="77777777" w:rsidR="001D0415" w:rsidRPr="00B35A50" w:rsidRDefault="001D0415" w:rsidP="00CE3497">
                <w:r w:rsidRPr="003C54A0">
                  <w:rPr>
                    <w:b w:val="0"/>
                    <w:color w:val="808080"/>
                  </w:rPr>
                  <w:t xml:space="preserve">Click here to enter </w:t>
                </w:r>
                <w:r w:rsidR="00CE3497" w:rsidRPr="003C54A0">
                  <w:rPr>
                    <w:b w:val="0"/>
                    <w:color w:val="808080"/>
                  </w:rPr>
                  <w:t>the item to check</w:t>
                </w:r>
                <w:r w:rsidRPr="003C54A0">
                  <w:rPr>
                    <w:b w:val="0"/>
                    <w:color w:val="808080"/>
                  </w:rPr>
                  <w:t>.</w:t>
                </w:r>
              </w:p>
            </w:tc>
          </w:sdtContent>
        </w:sdt>
        <w:sdt>
          <w:sdtPr>
            <w:alias w:val="Checklist Rationale"/>
            <w:tag w:val="Checklist_Rationale"/>
            <w:id w:val="64309088"/>
            <w:placeholder>
              <w:docPart w:val="35610FB38FBE4B87B9D700B764B5DDD1"/>
            </w:placeholder>
            <w:showingPlcHdr/>
          </w:sdtPr>
          <w:sdtEndPr/>
          <w:sdtContent>
            <w:tc>
              <w:tcPr>
                <w:tcW w:w="2557" w:type="pct"/>
              </w:tcPr>
              <w:p w14:paraId="2C6739F8" w14:textId="77777777" w:rsidR="001D0415" w:rsidRPr="001D0CE2" w:rsidRDefault="001D0415" w:rsidP="00DD6C21">
                <w:pPr>
                  <w:cnfStyle w:val="000000000000" w:firstRow="0" w:lastRow="0" w:firstColumn="0" w:lastColumn="0" w:oddVBand="0" w:evenVBand="0" w:oddHBand="0" w:evenHBand="0" w:firstRowFirstColumn="0" w:firstRowLastColumn="0" w:lastRowFirstColumn="0" w:lastRowLastColumn="0"/>
                </w:pPr>
                <w:r w:rsidRPr="006901E1">
                  <w:rPr>
                    <w:color w:val="808080"/>
                  </w:rPr>
                  <w:t xml:space="preserve">Click </w:t>
                </w:r>
                <w:r w:rsidRPr="008E5177">
                  <w:rPr>
                    <w:color w:val="808080"/>
                  </w:rPr>
                  <w:t>here</w:t>
                </w:r>
                <w:r w:rsidRPr="006901E1">
                  <w:rPr>
                    <w:color w:val="808080"/>
                  </w:rPr>
                  <w:t xml:space="preserve"> to enter text.</w:t>
                </w:r>
              </w:p>
            </w:tc>
          </w:sdtContent>
        </w:sdt>
      </w:tr>
    </w:tbl>
    <w:p w14:paraId="7CEF540B" w14:textId="77777777" w:rsidR="00D86789" w:rsidRDefault="00D86789" w:rsidP="001D0415"/>
    <w:p w14:paraId="0478222F" w14:textId="77777777" w:rsidR="00D86789" w:rsidRDefault="00D86789">
      <w:r>
        <w:br w:type="page"/>
      </w:r>
    </w:p>
    <w:p w14:paraId="0FC4260A" w14:textId="77777777" w:rsidR="001D0415" w:rsidRDefault="00413E5A" w:rsidP="00FD286E">
      <w:pPr>
        <w:pStyle w:val="PartSubtitle"/>
      </w:pPr>
      <w:bookmarkStart w:id="248" w:name="PEs_relative_material"/>
      <w:bookmarkEnd w:id="248"/>
      <w:r>
        <w:lastRenderedPageBreak/>
        <w:t>Template</w:t>
      </w:r>
      <w:r w:rsidR="00D86789" w:rsidRPr="00D86789">
        <w:t xml:space="preserve"> </w:t>
      </w:r>
      <w:r w:rsidR="00CE7589" w:rsidRPr="00D86789">
        <w:t>Life trace</w:t>
      </w:r>
      <w:r w:rsidR="00E833A3">
        <w:t xml:space="preserve"> </w:t>
      </w:r>
      <w:r w:rsidR="00E833A3" w:rsidRPr="00E833A3">
        <w:rPr>
          <w:i/>
        </w:rPr>
        <w:t>(deploy chapter to read content)</w:t>
      </w:r>
    </w:p>
    <w:p w14:paraId="72F4139D" w14:textId="77777777" w:rsidR="00CE7589" w:rsidRDefault="00CE7589" w:rsidP="00FD286E"/>
    <w:p w14:paraId="18A160E7" w14:textId="77777777" w:rsidR="00CE7589" w:rsidRDefault="00CE7589" w:rsidP="005C0E0D">
      <w:pPr>
        <w:jc w:val="both"/>
      </w:pPr>
      <w:r>
        <w:t xml:space="preserve">Note that the last version of published PES template is available </w:t>
      </w:r>
      <w:hyperlink r:id="rId55" w:history="1">
        <w:r w:rsidRPr="00CE7589">
          <w:rPr>
            <w:rStyle w:val="Hyperlink"/>
          </w:rPr>
          <w:t>here</w:t>
        </w:r>
      </w:hyperlink>
      <w:r>
        <w:t>.</w:t>
      </w:r>
      <w:r w:rsidR="00B50BF3">
        <w:br/>
      </w:r>
      <w:r>
        <w:t xml:space="preserve">If you are using a local copy template, download the last version to ensure you have the right version. If not, look at the template </w:t>
      </w:r>
      <w:proofErr w:type="spellStart"/>
      <w:r>
        <w:t>lifetrace</w:t>
      </w:r>
      <w:proofErr w:type="spellEnd"/>
      <w:r>
        <w:t xml:space="preserve"> to know what has changed.</w:t>
      </w:r>
    </w:p>
    <w:tbl>
      <w:tblPr>
        <w:tblStyle w:val="LightList1"/>
        <w:tblW w:w="10800" w:type="dxa"/>
        <w:tblInd w:w="-910" w:type="dxa"/>
        <w:tblBorders>
          <w:top w:val="single" w:sz="6" w:space="0" w:color="003F66"/>
          <w:left w:val="single" w:sz="6" w:space="0" w:color="003F66"/>
          <w:right w:val="single" w:sz="6" w:space="0" w:color="003F66"/>
          <w:insideH w:val="single" w:sz="6" w:space="0" w:color="003F66"/>
          <w:insideV w:val="single" w:sz="6" w:space="0" w:color="003F66"/>
        </w:tblBorders>
        <w:tblLayout w:type="fixed"/>
        <w:tblLook w:val="04A0" w:firstRow="1" w:lastRow="0" w:firstColumn="1" w:lastColumn="0" w:noHBand="0" w:noVBand="1"/>
      </w:tblPr>
      <w:tblGrid>
        <w:gridCol w:w="725"/>
        <w:gridCol w:w="990"/>
        <w:gridCol w:w="1080"/>
        <w:gridCol w:w="1080"/>
        <w:gridCol w:w="6030"/>
        <w:gridCol w:w="895"/>
      </w:tblGrid>
      <w:tr w:rsidR="001F1BF5" w:rsidRPr="005C0E0D" w14:paraId="2423BBFB" w14:textId="77777777" w:rsidTr="00B50BF3">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725" w:type="dxa"/>
            <w:shd w:val="clear" w:color="auto" w:fill="003F66"/>
          </w:tcPr>
          <w:p w14:paraId="020F42EE" w14:textId="77777777" w:rsidR="00413E5A" w:rsidRPr="005C0E0D" w:rsidRDefault="00413E5A" w:rsidP="008C43A0">
            <w:pPr>
              <w:rPr>
                <w:rFonts w:cs="Arial"/>
                <w:b w:val="0"/>
                <w:sz w:val="16"/>
                <w:szCs w:val="16"/>
              </w:rPr>
            </w:pPr>
            <w:r w:rsidRPr="005C0E0D">
              <w:rPr>
                <w:rFonts w:cs="Arial"/>
                <w:b w:val="0"/>
                <w:sz w:val="16"/>
                <w:szCs w:val="16"/>
              </w:rPr>
              <w:t>Author</w:t>
            </w:r>
          </w:p>
        </w:tc>
        <w:tc>
          <w:tcPr>
            <w:tcW w:w="990" w:type="dxa"/>
            <w:shd w:val="clear" w:color="auto" w:fill="003F66"/>
          </w:tcPr>
          <w:p w14:paraId="1E87631A"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Activity</w:t>
            </w:r>
          </w:p>
        </w:tc>
        <w:tc>
          <w:tcPr>
            <w:tcW w:w="1080" w:type="dxa"/>
            <w:shd w:val="clear" w:color="auto" w:fill="003F66"/>
          </w:tcPr>
          <w:p w14:paraId="4AF1B097"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Change Id</w:t>
            </w:r>
          </w:p>
          <w:p w14:paraId="35108106" w14:textId="77777777" w:rsidR="00413E5A" w:rsidRPr="005C0E0D" w:rsidRDefault="009C4BF6"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proofErr w:type="spellStart"/>
            <w:proofErr w:type="gramStart"/>
            <w:r>
              <w:rPr>
                <w:rFonts w:cs="Arial"/>
                <w:b w:val="0"/>
                <w:sz w:val="16"/>
                <w:szCs w:val="16"/>
              </w:rPr>
              <w:t>m</w:t>
            </w:r>
            <w:r w:rsidR="00413E5A" w:rsidRPr="005C0E0D">
              <w:rPr>
                <w:rFonts w:cs="Arial"/>
                <w:b w:val="0"/>
                <w:sz w:val="16"/>
                <w:szCs w:val="16"/>
              </w:rPr>
              <w:t>ajor.minor</w:t>
            </w:r>
            <w:proofErr w:type="spellEnd"/>
            <w:proofErr w:type="gramEnd"/>
          </w:p>
        </w:tc>
        <w:tc>
          <w:tcPr>
            <w:tcW w:w="1080" w:type="dxa"/>
            <w:shd w:val="clear" w:color="auto" w:fill="003F66"/>
          </w:tcPr>
          <w:p w14:paraId="553299CC"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Date (</w:t>
            </w:r>
            <w:proofErr w:type="spellStart"/>
            <w:r w:rsidRPr="005C0E0D">
              <w:rPr>
                <w:rFonts w:cs="Arial"/>
                <w:b w:val="0"/>
                <w:sz w:val="16"/>
                <w:szCs w:val="16"/>
              </w:rPr>
              <w:t>yy</w:t>
            </w:r>
            <w:proofErr w:type="spellEnd"/>
            <w:r w:rsidRPr="005C0E0D">
              <w:rPr>
                <w:rFonts w:cs="Arial"/>
                <w:b w:val="0"/>
                <w:sz w:val="16"/>
                <w:szCs w:val="16"/>
              </w:rPr>
              <w:t>/mm/dd)</w:t>
            </w:r>
          </w:p>
        </w:tc>
        <w:tc>
          <w:tcPr>
            <w:tcW w:w="6030" w:type="dxa"/>
            <w:shd w:val="clear" w:color="auto" w:fill="003F66"/>
          </w:tcPr>
          <w:p w14:paraId="1143000D" w14:textId="77777777" w:rsidR="00413E5A" w:rsidRPr="005C0E0D" w:rsidRDefault="00F77535"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 xml:space="preserve">Change comments </w:t>
            </w:r>
            <w:r w:rsidRPr="005C0E0D">
              <w:rPr>
                <w:rFonts w:cs="Arial"/>
                <w:b w:val="0"/>
                <w:sz w:val="16"/>
                <w:szCs w:val="16"/>
              </w:rPr>
              <w:br/>
              <w:t>(</w:t>
            </w:r>
            <w:r w:rsidR="00413E5A" w:rsidRPr="005C0E0D">
              <w:rPr>
                <w:rFonts w:cs="Arial"/>
                <w:b w:val="0"/>
                <w:sz w:val="16"/>
                <w:szCs w:val="16"/>
              </w:rPr>
              <w:t xml:space="preserve">Specify </w:t>
            </w:r>
            <w:r w:rsidR="00413E5A" w:rsidRPr="005C0E0D">
              <w:rPr>
                <w:rFonts w:cs="Arial"/>
                <w:b w:val="0"/>
                <w:i/>
                <w:iCs/>
                <w:sz w:val="16"/>
                <w:szCs w:val="16"/>
                <w:u w:val="single"/>
              </w:rPr>
              <w:t xml:space="preserve">list of </w:t>
            </w:r>
            <w:proofErr w:type="gramStart"/>
            <w:r w:rsidR="00413E5A" w:rsidRPr="005C0E0D">
              <w:rPr>
                <w:rFonts w:cs="Arial"/>
                <w:b w:val="0"/>
                <w:i/>
                <w:iCs/>
                <w:sz w:val="16"/>
                <w:szCs w:val="16"/>
                <w:u w:val="single"/>
              </w:rPr>
              <w:t>Reviewers</w:t>
            </w:r>
            <w:r w:rsidR="00413E5A" w:rsidRPr="005C0E0D">
              <w:rPr>
                <w:rFonts w:cs="Arial"/>
                <w:b w:val="0"/>
                <w:i/>
                <w:iCs/>
                <w:sz w:val="16"/>
                <w:szCs w:val="16"/>
              </w:rPr>
              <w:t xml:space="preserve">  </w:t>
            </w:r>
            <w:r w:rsidR="00413E5A" w:rsidRPr="005C0E0D">
              <w:rPr>
                <w:rFonts w:cs="Arial"/>
                <w:b w:val="0"/>
                <w:sz w:val="16"/>
                <w:szCs w:val="16"/>
              </w:rPr>
              <w:t>for</w:t>
            </w:r>
            <w:proofErr w:type="gramEnd"/>
            <w:r w:rsidR="00413E5A" w:rsidRPr="005C0E0D">
              <w:rPr>
                <w:rFonts w:cs="Arial"/>
                <w:b w:val="0"/>
                <w:sz w:val="16"/>
                <w:szCs w:val="16"/>
              </w:rPr>
              <w:t xml:space="preserve"> major changes)</w:t>
            </w:r>
          </w:p>
        </w:tc>
        <w:tc>
          <w:tcPr>
            <w:tcW w:w="895" w:type="dxa"/>
            <w:shd w:val="clear" w:color="auto" w:fill="003F66"/>
          </w:tcPr>
          <w:p w14:paraId="5265BD80" w14:textId="77777777" w:rsidR="00413E5A" w:rsidRPr="005C0E0D" w:rsidRDefault="00413E5A" w:rsidP="008C43A0">
            <w:pPr>
              <w:cnfStyle w:val="100000000000" w:firstRow="1" w:lastRow="0" w:firstColumn="0" w:lastColumn="0" w:oddVBand="0" w:evenVBand="0" w:oddHBand="0" w:evenHBand="0" w:firstRowFirstColumn="0" w:firstRowLastColumn="0" w:lastRowFirstColumn="0" w:lastRowLastColumn="0"/>
              <w:rPr>
                <w:rFonts w:cs="Arial"/>
                <w:b w:val="0"/>
                <w:sz w:val="16"/>
                <w:szCs w:val="16"/>
              </w:rPr>
            </w:pPr>
            <w:r w:rsidRPr="005C0E0D">
              <w:rPr>
                <w:rFonts w:cs="Arial"/>
                <w:b w:val="0"/>
                <w:sz w:val="16"/>
                <w:szCs w:val="16"/>
              </w:rPr>
              <w:t>Maturity</w:t>
            </w:r>
          </w:p>
        </w:tc>
      </w:tr>
      <w:tr w:rsidR="001F1BF5" w:rsidRPr="005C0E0D" w14:paraId="1382B9D0" w14:textId="77777777" w:rsidTr="00B50BF3">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09EF55EB" w14:textId="77777777" w:rsidR="00413E5A" w:rsidRPr="005C0E0D" w:rsidRDefault="00B35A50" w:rsidP="008C43A0">
            <w:pPr>
              <w:rPr>
                <w:rFonts w:cs="Arial"/>
                <w:b w:val="0"/>
                <w:sz w:val="16"/>
                <w:szCs w:val="16"/>
              </w:rPr>
            </w:pPr>
            <w:proofErr w:type="spellStart"/>
            <w:r w:rsidRPr="005C0E0D">
              <w:rPr>
                <w:rFonts w:cs="Arial"/>
                <w:b w:val="0"/>
                <w:sz w:val="16"/>
                <w:szCs w:val="16"/>
              </w:rPr>
              <w:t>jdt</w:t>
            </w:r>
            <w:proofErr w:type="spellEnd"/>
          </w:p>
        </w:tc>
        <w:tc>
          <w:tcPr>
            <w:tcW w:w="990" w:type="dxa"/>
            <w:tcBorders>
              <w:top w:val="none" w:sz="0" w:space="0" w:color="auto"/>
              <w:bottom w:val="none" w:sz="0" w:space="0" w:color="auto"/>
            </w:tcBorders>
          </w:tcPr>
          <w:p w14:paraId="3DBFC1A8"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Creation</w:t>
            </w:r>
          </w:p>
        </w:tc>
        <w:tc>
          <w:tcPr>
            <w:tcW w:w="1080" w:type="dxa"/>
            <w:tcBorders>
              <w:top w:val="none" w:sz="0" w:space="0" w:color="auto"/>
              <w:bottom w:val="none" w:sz="0" w:space="0" w:color="auto"/>
            </w:tcBorders>
          </w:tcPr>
          <w:p w14:paraId="00752719" w14:textId="77777777" w:rsidR="00413E5A" w:rsidRPr="005C0E0D" w:rsidRDefault="00413E5A" w:rsidP="00F77535">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4</w:t>
            </w:r>
            <w:r w:rsidR="00F77535" w:rsidRPr="005C0E0D">
              <w:rPr>
                <w:rFonts w:cs="Arial"/>
                <w:sz w:val="16"/>
                <w:szCs w:val="16"/>
              </w:rPr>
              <w:t>.</w:t>
            </w:r>
            <w:r w:rsidRPr="005C0E0D">
              <w:rPr>
                <w:rFonts w:cs="Arial"/>
                <w:sz w:val="16"/>
                <w:szCs w:val="16"/>
              </w:rPr>
              <w:t>43</w:t>
            </w:r>
          </w:p>
        </w:tc>
        <w:tc>
          <w:tcPr>
            <w:tcW w:w="1080" w:type="dxa"/>
            <w:tcBorders>
              <w:top w:val="none" w:sz="0" w:space="0" w:color="auto"/>
              <w:bottom w:val="none" w:sz="0" w:space="0" w:color="auto"/>
            </w:tcBorders>
          </w:tcPr>
          <w:p w14:paraId="29698E20"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6030" w:type="dxa"/>
            <w:tcBorders>
              <w:top w:val="none" w:sz="0" w:space="0" w:color="auto"/>
              <w:bottom w:val="none" w:sz="0" w:space="0" w:color="auto"/>
            </w:tcBorders>
          </w:tcPr>
          <w:p w14:paraId="517E2343"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p>
        </w:tc>
        <w:tc>
          <w:tcPr>
            <w:tcW w:w="895" w:type="dxa"/>
            <w:tcBorders>
              <w:top w:val="none" w:sz="0" w:space="0" w:color="auto"/>
              <w:bottom w:val="none" w:sz="0" w:space="0" w:color="auto"/>
              <w:right w:val="none" w:sz="0" w:space="0" w:color="auto"/>
            </w:tcBorders>
          </w:tcPr>
          <w:p w14:paraId="6F1BAB2C"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3202B386"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191F19BC"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Pr>
          <w:p w14:paraId="592B0B7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63641A6A" w14:textId="77777777" w:rsidR="00413E5A" w:rsidRPr="005C0E0D" w:rsidRDefault="00F77535"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1 (major)</w:t>
            </w:r>
          </w:p>
        </w:tc>
        <w:tc>
          <w:tcPr>
            <w:tcW w:w="1080" w:type="dxa"/>
          </w:tcPr>
          <w:p w14:paraId="12563F35"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21/04/29</w:t>
            </w:r>
          </w:p>
        </w:tc>
        <w:tc>
          <w:tcPr>
            <w:tcW w:w="6030" w:type="dxa"/>
          </w:tcPr>
          <w:p w14:paraId="11C3A0E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some information </w:t>
            </w:r>
            <w:proofErr w:type="gramStart"/>
            <w:r w:rsidRPr="005C0E0D">
              <w:rPr>
                <w:rFonts w:cs="Arial"/>
                <w:sz w:val="16"/>
                <w:szCs w:val="16"/>
              </w:rPr>
              <w:t>have</w:t>
            </w:r>
            <w:proofErr w:type="gramEnd"/>
            <w:r w:rsidRPr="005C0E0D">
              <w:rPr>
                <w:rFonts w:cs="Arial"/>
                <w:sz w:val="16"/>
                <w:szCs w:val="16"/>
              </w:rPr>
              <w:t xml:space="preserve"> been re-organized</w:t>
            </w:r>
          </w:p>
          <w:p w14:paraId="1900B728"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specific information (3DSpace Baseline Behavior for instance) have been kept but in a dedicated section</w:t>
            </w:r>
          </w:p>
          <w:p w14:paraId="4B7F28F6"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functional content has been better dispatched between the first two sections</w:t>
            </w:r>
          </w:p>
          <w:p w14:paraId="68533E61"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explanations have been rewritten with Susan Trager to make them easier to understand in particular for </w:t>
            </w:r>
            <w:r w:rsidR="00343B09" w:rsidRPr="005C0E0D">
              <w:rPr>
                <w:rFonts w:cs="Arial"/>
                <w:sz w:val="16"/>
                <w:szCs w:val="16"/>
              </w:rPr>
              <w:t>Anglophones</w:t>
            </w:r>
          </w:p>
          <w:p w14:paraId="5C8D075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information relative to PCS, security, personal data have been moved and regrouped in a dedicated section “Quality of Services”</w:t>
            </w:r>
          </w:p>
          <w:p w14:paraId="295FC1B1"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the User Experience and interactions section has been reviewed and the part relative to documentation has been modified on technical </w:t>
            </w:r>
            <w:proofErr w:type="gramStart"/>
            <w:r w:rsidRPr="005C0E0D">
              <w:rPr>
                <w:rFonts w:cs="Arial"/>
                <w:sz w:val="16"/>
                <w:szCs w:val="16"/>
              </w:rPr>
              <w:t>writers</w:t>
            </w:r>
            <w:proofErr w:type="gramEnd"/>
            <w:r w:rsidRPr="005C0E0D">
              <w:rPr>
                <w:rFonts w:cs="Arial"/>
                <w:sz w:val="16"/>
                <w:szCs w:val="16"/>
              </w:rPr>
              <w:t xml:space="preserve"> requests</w:t>
            </w:r>
          </w:p>
          <w:p w14:paraId="59966D67"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“packaging” has been separated in two parts:</w:t>
            </w:r>
          </w:p>
          <w:p w14:paraId="7AEFFAE8"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the “commercial packaging” which specifies the </w:t>
            </w:r>
            <w:r w:rsidR="00343B09" w:rsidRPr="005C0E0D">
              <w:rPr>
                <w:rFonts w:cs="Arial"/>
                <w:sz w:val="16"/>
                <w:szCs w:val="16"/>
              </w:rPr>
              <w:t>licenses</w:t>
            </w:r>
            <w:r w:rsidRPr="005C0E0D">
              <w:rPr>
                <w:rFonts w:cs="Arial"/>
                <w:sz w:val="16"/>
                <w:szCs w:val="16"/>
              </w:rPr>
              <w:t xml:space="preserve"> the end user has to use to access the function capabilities – in high level specifications</w:t>
            </w:r>
          </w:p>
          <w:p w14:paraId="6379851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“implement packaging” which specifies what has to be modified in terms of packaging implementation (roles, apps, technical products, components, medias – in detailed specifications</w:t>
            </w:r>
          </w:p>
          <w:p w14:paraId="47F402CC"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“required” information have been updated to provide information </w:t>
            </w:r>
            <w:r w:rsidR="00CE7589" w:rsidRPr="005C0E0D">
              <w:rPr>
                <w:rFonts w:cs="Arial"/>
                <w:sz w:val="16"/>
                <w:szCs w:val="16"/>
              </w:rPr>
              <w:t xml:space="preserve">more </w:t>
            </w:r>
            <w:r w:rsidRPr="005C0E0D">
              <w:rPr>
                <w:rFonts w:cs="Arial"/>
                <w:sz w:val="16"/>
                <w:szCs w:val="16"/>
              </w:rPr>
              <w:t>useful to analyze PES Content.</w:t>
            </w:r>
          </w:p>
          <w:p w14:paraId="771C2978"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Content has been added</w:t>
            </w:r>
          </w:p>
          <w:p w14:paraId="0E6FC6E0"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process reminder in PES context</w:t>
            </w:r>
          </w:p>
          <w:p w14:paraId="712D309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 new type of acceptance tests for “limit &amp; negative” cases (to test and ensure what happen/is </w:t>
            </w:r>
            <w:r w:rsidR="00343B09" w:rsidRPr="005C0E0D">
              <w:rPr>
                <w:rFonts w:cs="Arial"/>
                <w:sz w:val="16"/>
                <w:szCs w:val="16"/>
              </w:rPr>
              <w:t>displayed</w:t>
            </w:r>
            <w:r w:rsidRPr="005C0E0D">
              <w:rPr>
                <w:rFonts w:cs="Arial"/>
                <w:sz w:val="16"/>
                <w:szCs w:val="16"/>
              </w:rPr>
              <w:t xml:space="preserve"> in case of bad usage by end user)</w:t>
            </w:r>
          </w:p>
          <w:p w14:paraId="6DAE6ABF"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the list of Page objects which are provided and the acceptance tests which use them</w:t>
            </w:r>
          </w:p>
          <w:p w14:paraId="57420351"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Few obsolete information or information which were never set have been removed</w:t>
            </w:r>
          </w:p>
          <w:p w14:paraId="1A8623D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New corporate word document template has been used.</w:t>
            </w:r>
          </w:p>
        </w:tc>
        <w:tc>
          <w:tcPr>
            <w:tcW w:w="895" w:type="dxa"/>
          </w:tcPr>
          <w:p w14:paraId="271A2B7A"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1620BCC4" w14:textId="77777777" w:rsidTr="00B50BF3">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2CADEB1B"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Borders>
              <w:top w:val="none" w:sz="0" w:space="0" w:color="auto"/>
              <w:bottom w:val="none" w:sz="0" w:space="0" w:color="auto"/>
            </w:tcBorders>
          </w:tcPr>
          <w:p w14:paraId="272132F7"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3FAD047F" w14:textId="77777777" w:rsidR="00413E5A" w:rsidRPr="005C0E0D" w:rsidRDefault="00F77535"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2</w:t>
            </w:r>
          </w:p>
        </w:tc>
        <w:tc>
          <w:tcPr>
            <w:tcW w:w="1080" w:type="dxa"/>
            <w:tcBorders>
              <w:top w:val="none" w:sz="0" w:space="0" w:color="auto"/>
              <w:bottom w:val="none" w:sz="0" w:space="0" w:color="auto"/>
            </w:tcBorders>
          </w:tcPr>
          <w:p w14:paraId="6B926303"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21/03/16</w:t>
            </w:r>
          </w:p>
        </w:tc>
        <w:tc>
          <w:tcPr>
            <w:tcW w:w="6030" w:type="dxa"/>
            <w:tcBorders>
              <w:top w:val="none" w:sz="0" w:space="0" w:color="auto"/>
              <w:bottom w:val="none" w:sz="0" w:space="0" w:color="auto"/>
            </w:tcBorders>
          </w:tcPr>
          <w:p w14:paraId="69ED52FD" w14:textId="77777777" w:rsidR="00413E5A" w:rsidRPr="005C0E0D" w:rsidRDefault="00F77535"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A</w:t>
            </w:r>
            <w:r w:rsidR="00413E5A" w:rsidRPr="005C0E0D">
              <w:rPr>
                <w:rFonts w:cs="Arial"/>
                <w:sz w:val="16"/>
                <w:szCs w:val="16"/>
              </w:rPr>
              <w:t>dding Page Object information</w:t>
            </w:r>
          </w:p>
        </w:tc>
        <w:tc>
          <w:tcPr>
            <w:tcW w:w="895" w:type="dxa"/>
            <w:tcBorders>
              <w:top w:val="none" w:sz="0" w:space="0" w:color="auto"/>
              <w:bottom w:val="none" w:sz="0" w:space="0" w:color="auto"/>
              <w:right w:val="none" w:sz="0" w:space="0" w:color="auto"/>
            </w:tcBorders>
          </w:tcPr>
          <w:p w14:paraId="50959923" w14:textId="77777777" w:rsidR="00413E5A" w:rsidRPr="005C0E0D" w:rsidRDefault="00413E5A" w:rsidP="008C43A0">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Validated</w:t>
            </w:r>
          </w:p>
        </w:tc>
      </w:tr>
      <w:tr w:rsidR="001F1BF5" w:rsidRPr="005C0E0D" w14:paraId="75A44BD9"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00F67802" w14:textId="77777777" w:rsidR="00413E5A" w:rsidRPr="005C0E0D" w:rsidRDefault="00413E5A" w:rsidP="008C43A0">
            <w:pPr>
              <w:rPr>
                <w:rFonts w:cs="Arial"/>
                <w:b w:val="0"/>
                <w:sz w:val="16"/>
                <w:szCs w:val="16"/>
              </w:rPr>
            </w:pPr>
            <w:r w:rsidRPr="005C0E0D">
              <w:rPr>
                <w:rFonts w:cs="Arial"/>
                <w:b w:val="0"/>
                <w:sz w:val="16"/>
                <w:szCs w:val="16"/>
              </w:rPr>
              <w:t>ccc</w:t>
            </w:r>
          </w:p>
        </w:tc>
        <w:tc>
          <w:tcPr>
            <w:tcW w:w="990" w:type="dxa"/>
          </w:tcPr>
          <w:p w14:paraId="0A669F2D"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1DF5288A" w14:textId="77777777" w:rsidR="00413E5A" w:rsidRPr="005C0E0D" w:rsidRDefault="00F77535"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413E5A" w:rsidRPr="005C0E0D">
              <w:rPr>
                <w:rFonts w:cs="Arial"/>
                <w:sz w:val="16"/>
                <w:szCs w:val="16"/>
              </w:rPr>
              <w:t>3</w:t>
            </w:r>
          </w:p>
        </w:tc>
        <w:tc>
          <w:tcPr>
            <w:tcW w:w="1080" w:type="dxa"/>
          </w:tcPr>
          <w:p w14:paraId="6120F509"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21/10/13</w:t>
            </w:r>
          </w:p>
        </w:tc>
        <w:tc>
          <w:tcPr>
            <w:tcW w:w="6030" w:type="dxa"/>
          </w:tcPr>
          <w:p w14:paraId="4865339F"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Fix format issue</w:t>
            </w:r>
            <w:r w:rsidR="00A46641" w:rsidRPr="005C0E0D">
              <w:rPr>
                <w:rFonts w:cs="Arial"/>
                <w:sz w:val="16"/>
                <w:szCs w:val="16"/>
              </w:rPr>
              <w:t>s</w:t>
            </w:r>
          </w:p>
          <w:p w14:paraId="6D7A38B8"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Add template </w:t>
            </w:r>
            <w:r w:rsidR="00343B09" w:rsidRPr="005C0E0D">
              <w:rPr>
                <w:rFonts w:cs="Arial"/>
                <w:sz w:val="16"/>
                <w:szCs w:val="16"/>
              </w:rPr>
              <w:t>life trace</w:t>
            </w:r>
          </w:p>
        </w:tc>
        <w:tc>
          <w:tcPr>
            <w:tcW w:w="895" w:type="dxa"/>
          </w:tcPr>
          <w:p w14:paraId="04DEE282" w14:textId="77777777" w:rsidR="00413E5A" w:rsidRPr="005C0E0D" w:rsidRDefault="00413E5A" w:rsidP="008C43A0">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 xml:space="preserve">Validated </w:t>
            </w:r>
          </w:p>
        </w:tc>
      </w:tr>
      <w:tr w:rsidR="001F1BF5" w:rsidRPr="005C0E0D" w14:paraId="1988F102" w14:textId="77777777" w:rsidTr="00B50B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3AFEADA2" w14:textId="77777777" w:rsidR="0049289C" w:rsidRPr="005C0E0D" w:rsidRDefault="0049289C" w:rsidP="0049289C">
            <w:pPr>
              <w:rPr>
                <w:rFonts w:cs="Arial"/>
                <w:sz w:val="16"/>
                <w:szCs w:val="16"/>
              </w:rPr>
            </w:pPr>
            <w:r w:rsidRPr="005C0E0D">
              <w:rPr>
                <w:rFonts w:cs="Arial"/>
                <w:b w:val="0"/>
                <w:sz w:val="16"/>
                <w:szCs w:val="16"/>
              </w:rPr>
              <w:t>ccc</w:t>
            </w:r>
          </w:p>
        </w:tc>
        <w:tc>
          <w:tcPr>
            <w:tcW w:w="990" w:type="dxa"/>
            <w:tcBorders>
              <w:top w:val="none" w:sz="0" w:space="0" w:color="auto"/>
              <w:bottom w:val="none" w:sz="0" w:space="0" w:color="auto"/>
            </w:tcBorders>
          </w:tcPr>
          <w:p w14:paraId="5757E59C"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62106FA1" w14:textId="77777777" w:rsidR="0049289C" w:rsidRPr="005C0E0D" w:rsidRDefault="00F77535"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w:t>
            </w:r>
            <w:r w:rsidR="0049289C" w:rsidRPr="005C0E0D">
              <w:rPr>
                <w:rFonts w:cs="Arial"/>
                <w:sz w:val="16"/>
                <w:szCs w:val="16"/>
              </w:rPr>
              <w:t>4</w:t>
            </w:r>
          </w:p>
        </w:tc>
        <w:tc>
          <w:tcPr>
            <w:tcW w:w="1080" w:type="dxa"/>
            <w:tcBorders>
              <w:top w:val="none" w:sz="0" w:space="0" w:color="auto"/>
              <w:bottom w:val="none" w:sz="0" w:space="0" w:color="auto"/>
            </w:tcBorders>
          </w:tcPr>
          <w:p w14:paraId="2B976B26"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22/04/11</w:t>
            </w:r>
          </w:p>
        </w:tc>
        <w:tc>
          <w:tcPr>
            <w:tcW w:w="6030" w:type="dxa"/>
            <w:tcBorders>
              <w:top w:val="none" w:sz="0" w:space="0" w:color="auto"/>
              <w:bottom w:val="none" w:sz="0" w:space="0" w:color="auto"/>
            </w:tcBorders>
          </w:tcPr>
          <w:p w14:paraId="6AF66DB7"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 xml:space="preserve">Section 2: Detailed Specifications </w:t>
            </w:r>
            <w:r w:rsidR="00E05981" w:rsidRPr="005C0E0D">
              <w:rPr>
                <w:rFonts w:cs="Arial"/>
                <w:sz w:val="16"/>
                <w:szCs w:val="16"/>
              </w:rPr>
              <w:t>/ Programming interface</w:t>
            </w:r>
            <w:r w:rsidRPr="005C0E0D">
              <w:rPr>
                <w:rFonts w:cs="Arial"/>
                <w:sz w:val="16"/>
                <w:szCs w:val="16"/>
              </w:rPr>
              <w:t xml:space="preserve">: explicit the parameter to set in </w:t>
            </w:r>
            <w:proofErr w:type="spellStart"/>
            <w:r w:rsidRPr="005C0E0D">
              <w:rPr>
                <w:rFonts w:cs="Arial"/>
                <w:sz w:val="16"/>
                <w:szCs w:val="16"/>
              </w:rPr>
              <w:t>DSxRD</w:t>
            </w:r>
            <w:proofErr w:type="spellEnd"/>
          </w:p>
          <w:p w14:paraId="0ADBE851"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Section 3: Quality of services/Data privacy: provide more information to help PES writer answering the question</w:t>
            </w:r>
          </w:p>
        </w:tc>
        <w:tc>
          <w:tcPr>
            <w:tcW w:w="895" w:type="dxa"/>
            <w:tcBorders>
              <w:top w:val="none" w:sz="0" w:space="0" w:color="auto"/>
              <w:bottom w:val="none" w:sz="0" w:space="0" w:color="auto"/>
              <w:right w:val="none" w:sz="0" w:space="0" w:color="auto"/>
            </w:tcBorders>
          </w:tcPr>
          <w:p w14:paraId="316C0F05" w14:textId="77777777" w:rsidR="0049289C" w:rsidRPr="005C0E0D" w:rsidRDefault="0049289C" w:rsidP="0049289C">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 xml:space="preserve">Validated </w:t>
            </w:r>
          </w:p>
        </w:tc>
      </w:tr>
      <w:tr w:rsidR="001F1BF5" w:rsidRPr="005C0E0D" w14:paraId="1FF74DAC" w14:textId="77777777" w:rsidTr="00B50BF3">
        <w:trPr>
          <w:trHeight w:val="290"/>
        </w:trPr>
        <w:tc>
          <w:tcPr>
            <w:cnfStyle w:val="001000000000" w:firstRow="0" w:lastRow="0" w:firstColumn="1" w:lastColumn="0" w:oddVBand="0" w:evenVBand="0" w:oddHBand="0" w:evenHBand="0" w:firstRowFirstColumn="0" w:firstRowLastColumn="0" w:lastRowFirstColumn="0" w:lastRowLastColumn="0"/>
            <w:tcW w:w="725" w:type="dxa"/>
          </w:tcPr>
          <w:p w14:paraId="3592AA6D" w14:textId="77777777" w:rsidR="001F1BF5" w:rsidRPr="005C0E0D" w:rsidRDefault="00837D84" w:rsidP="0049289C">
            <w:pPr>
              <w:rPr>
                <w:rFonts w:cs="Arial"/>
                <w:b w:val="0"/>
                <w:sz w:val="16"/>
                <w:szCs w:val="16"/>
              </w:rPr>
            </w:pPr>
            <w:r w:rsidRPr="005C0E0D">
              <w:rPr>
                <w:rFonts w:cs="Arial"/>
                <w:b w:val="0"/>
                <w:sz w:val="16"/>
                <w:szCs w:val="16"/>
              </w:rPr>
              <w:t>man2</w:t>
            </w:r>
            <w:r w:rsidR="005A6BA6">
              <w:rPr>
                <w:rFonts w:cs="Arial"/>
                <w:b w:val="0"/>
                <w:sz w:val="16"/>
                <w:szCs w:val="16"/>
              </w:rPr>
              <w:t>2</w:t>
            </w:r>
          </w:p>
          <w:p w14:paraId="56A0E320" w14:textId="77777777" w:rsidR="001F1BF5" w:rsidRPr="005C0E0D" w:rsidRDefault="004511BC" w:rsidP="0049289C">
            <w:pPr>
              <w:rPr>
                <w:rFonts w:cs="Arial"/>
                <w:b w:val="0"/>
                <w:sz w:val="16"/>
                <w:szCs w:val="16"/>
              </w:rPr>
            </w:pPr>
            <w:r w:rsidRPr="005C0E0D">
              <w:rPr>
                <w:rFonts w:cs="Arial"/>
                <w:b w:val="0"/>
                <w:sz w:val="16"/>
                <w:szCs w:val="16"/>
              </w:rPr>
              <w:t>rdh1</w:t>
            </w:r>
          </w:p>
          <w:p w14:paraId="7536200F" w14:textId="77777777" w:rsidR="00837D84" w:rsidRPr="005C0E0D" w:rsidRDefault="001F1BF5" w:rsidP="0049289C">
            <w:pPr>
              <w:rPr>
                <w:rFonts w:cs="Arial"/>
                <w:b w:val="0"/>
                <w:sz w:val="16"/>
                <w:szCs w:val="16"/>
              </w:rPr>
            </w:pPr>
            <w:r w:rsidRPr="005C0E0D">
              <w:rPr>
                <w:rFonts w:cs="Arial"/>
                <w:b w:val="0"/>
                <w:sz w:val="16"/>
                <w:szCs w:val="16"/>
              </w:rPr>
              <w:t>ccc</w:t>
            </w:r>
          </w:p>
        </w:tc>
        <w:tc>
          <w:tcPr>
            <w:tcW w:w="990" w:type="dxa"/>
          </w:tcPr>
          <w:p w14:paraId="3878CCB2" w14:textId="77777777" w:rsidR="00837D84" w:rsidRPr="005C0E0D" w:rsidRDefault="00837D84"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Update</w:t>
            </w:r>
          </w:p>
        </w:tc>
        <w:tc>
          <w:tcPr>
            <w:tcW w:w="1080" w:type="dxa"/>
          </w:tcPr>
          <w:p w14:paraId="0D519C36" w14:textId="77777777" w:rsidR="00837D84" w:rsidRPr="005C0E0D" w:rsidRDefault="00F77535"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5.</w:t>
            </w:r>
            <w:r w:rsidR="00FF0077" w:rsidRPr="005C0E0D">
              <w:rPr>
                <w:rFonts w:cs="Arial"/>
                <w:sz w:val="16"/>
                <w:szCs w:val="16"/>
              </w:rPr>
              <w:t>5</w:t>
            </w:r>
          </w:p>
        </w:tc>
        <w:tc>
          <w:tcPr>
            <w:tcW w:w="1080" w:type="dxa"/>
          </w:tcPr>
          <w:p w14:paraId="0EE28B67" w14:textId="77777777" w:rsidR="00837D84" w:rsidRPr="005C0E0D" w:rsidRDefault="009C4BF6"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Pr>
                <w:rFonts w:cs="Arial"/>
                <w:sz w:val="16"/>
                <w:szCs w:val="16"/>
              </w:rPr>
              <w:t>24</w:t>
            </w:r>
            <w:r w:rsidR="00B32D9C">
              <w:rPr>
                <w:rFonts w:cs="Arial"/>
                <w:sz w:val="16"/>
                <w:szCs w:val="16"/>
              </w:rPr>
              <w:t>/08/27</w:t>
            </w:r>
          </w:p>
        </w:tc>
        <w:tc>
          <w:tcPr>
            <w:tcW w:w="6030" w:type="dxa"/>
          </w:tcPr>
          <w:p w14:paraId="240AA258" w14:textId="77777777" w:rsidR="009F39BC" w:rsidRPr="005C0E0D" w:rsidRDefault="009F39BC" w:rsidP="00384B1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All template (man2</w:t>
            </w:r>
            <w:r w:rsidR="00695BA2" w:rsidRPr="005C0E0D">
              <w:rPr>
                <w:rFonts w:cs="Arial"/>
                <w:sz w:val="16"/>
                <w:szCs w:val="16"/>
              </w:rPr>
              <w:t>2</w:t>
            </w:r>
            <w:r w:rsidRPr="005C0E0D">
              <w:rPr>
                <w:rFonts w:cs="Arial"/>
                <w:sz w:val="16"/>
                <w:szCs w:val="16"/>
              </w:rPr>
              <w:t>):</w:t>
            </w:r>
          </w:p>
          <w:p w14:paraId="4702DF16" w14:textId="77777777" w:rsidR="00384B1F" w:rsidRPr="005C0E0D" w:rsidRDefault="00FF0077"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Fix format issues</w:t>
            </w:r>
            <w:r w:rsidR="00384B1F" w:rsidRPr="005C0E0D">
              <w:rPr>
                <w:rFonts w:ascii="Arial" w:hAnsi="Arial" w:cs="Arial"/>
                <w:sz w:val="16"/>
                <w:szCs w:val="16"/>
              </w:rPr>
              <w:t xml:space="preserve">, </w:t>
            </w:r>
          </w:p>
          <w:p w14:paraId="54353605" w14:textId="77777777" w:rsidR="00384B1F" w:rsidRPr="005C0E0D" w:rsidRDefault="00384B1F"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 xml:space="preserve">Restriction of mandatory fields, </w:t>
            </w:r>
          </w:p>
          <w:p w14:paraId="18662E4B" w14:textId="77777777" w:rsidR="00837D84" w:rsidRPr="005C0E0D" w:rsidRDefault="00384B1F" w:rsidP="009F39BC">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Required Information” deleted on optional chapters</w:t>
            </w:r>
          </w:p>
          <w:p w14:paraId="230AA9DF" w14:textId="77777777" w:rsidR="005C0E0D" w:rsidRPr="005C0E0D" w:rsidRDefault="008F3F70" w:rsidP="008F3F70">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8F3F70">
              <w:rPr>
                <w:rFonts w:ascii="Arial" w:hAnsi="Arial" w:cs="Arial"/>
                <w:sz w:val="16"/>
                <w:szCs w:val="16"/>
              </w:rPr>
              <w:t xml:space="preserve">Alignment with Dassault </w:t>
            </w:r>
            <w:proofErr w:type="spellStart"/>
            <w:r w:rsidRPr="008F3F70">
              <w:rPr>
                <w:rFonts w:ascii="Arial" w:hAnsi="Arial" w:cs="Arial"/>
                <w:sz w:val="16"/>
                <w:szCs w:val="16"/>
              </w:rPr>
              <w:t>Systèmes</w:t>
            </w:r>
            <w:proofErr w:type="spellEnd"/>
            <w:r w:rsidRPr="008F3F70">
              <w:rPr>
                <w:rFonts w:ascii="Arial" w:hAnsi="Arial" w:cs="Arial"/>
                <w:sz w:val="16"/>
                <w:szCs w:val="16"/>
              </w:rPr>
              <w:t xml:space="preserve"> Brand Equity</w:t>
            </w:r>
          </w:p>
          <w:p w14:paraId="6B239372" w14:textId="77777777" w:rsidR="00384B1F" w:rsidRPr="005C0E0D" w:rsidRDefault="009F39BC" w:rsidP="00384B1F">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2.2.2: add question about What’s new</w:t>
            </w:r>
            <w:r w:rsidR="004511BC" w:rsidRPr="005C0E0D">
              <w:rPr>
                <w:rFonts w:cs="Arial"/>
                <w:sz w:val="16"/>
                <w:szCs w:val="16"/>
              </w:rPr>
              <w:t xml:space="preserve"> (rdh1)</w:t>
            </w:r>
          </w:p>
          <w:p w14:paraId="4EDC6889" w14:textId="77777777" w:rsidR="00343B09" w:rsidRPr="005C0E0D" w:rsidRDefault="001F1BF5" w:rsidP="006579D1">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w:t>
            </w:r>
            <w:r w:rsidR="006579D1" w:rsidRPr="005C0E0D">
              <w:rPr>
                <w:rFonts w:cs="Arial"/>
                <w:sz w:val="16"/>
                <w:szCs w:val="16"/>
              </w:rPr>
              <w:t xml:space="preserve"> 3.1 Performance,</w:t>
            </w:r>
            <w:r w:rsidR="00695BA2" w:rsidRPr="005C0E0D">
              <w:rPr>
                <w:rFonts w:cs="Arial"/>
                <w:sz w:val="16"/>
                <w:szCs w:val="16"/>
              </w:rPr>
              <w:t xml:space="preserve"> capacity and scalability (PCS)</w:t>
            </w:r>
            <w:r w:rsidR="006579D1" w:rsidRPr="005C0E0D">
              <w:rPr>
                <w:rFonts w:cs="Arial"/>
                <w:sz w:val="16"/>
                <w:szCs w:val="16"/>
              </w:rPr>
              <w:t xml:space="preserve">: </w:t>
            </w:r>
          </w:p>
          <w:p w14:paraId="78A32DCD" w14:textId="77777777" w:rsidR="00343B09" w:rsidRPr="005C0E0D" w:rsidRDefault="00343B09" w:rsidP="00343B09">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add reminder about the</w:t>
            </w:r>
            <w:r w:rsidR="006579D1" w:rsidRPr="005C0E0D">
              <w:rPr>
                <w:rFonts w:ascii="Arial" w:hAnsi="Arial" w:cs="Arial"/>
                <w:sz w:val="16"/>
                <w:szCs w:val="16"/>
              </w:rPr>
              <w:t xml:space="preserve"> process rule to create a PCS task to ensure the tests will be run and assessed</w:t>
            </w:r>
          </w:p>
          <w:p w14:paraId="2721101A" w14:textId="77777777" w:rsidR="00343B09" w:rsidRPr="005C0E0D" w:rsidRDefault="00343B09" w:rsidP="00343B09">
            <w:pPr>
              <w:pStyle w:val="ListParagraph"/>
              <w:numPr>
                <w:ilvl w:val="0"/>
                <w:numId w:val="12"/>
              </w:numPr>
              <w:spacing w:after="0"/>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C0E0D">
              <w:rPr>
                <w:rFonts w:ascii="Arial" w:hAnsi="Arial" w:cs="Arial"/>
                <w:sz w:val="16"/>
                <w:szCs w:val="16"/>
              </w:rPr>
              <w:t>new authorized answers are “yes” or “no” to the question “Are PCS tests provided with the function?”</w:t>
            </w:r>
          </w:p>
          <w:p w14:paraId="3A738E63" w14:textId="77777777" w:rsidR="00C95A06" w:rsidRPr="005C0E0D" w:rsidRDefault="00C95A06" w:rsidP="006579D1">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3.2 Security Controls: new authorized answers are “yes” or “no”</w:t>
            </w:r>
          </w:p>
          <w:p w14:paraId="7E2A36BD" w14:textId="77777777" w:rsidR="00C95A06" w:rsidRPr="005C0E0D" w:rsidRDefault="00C95A06" w:rsidP="00C95A06">
            <w:pPr>
              <w:spacing w:after="0"/>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Section 3.3 Data Privacy: new authorized answers are “yes” or “no”</w:t>
            </w:r>
          </w:p>
        </w:tc>
        <w:tc>
          <w:tcPr>
            <w:tcW w:w="895" w:type="dxa"/>
          </w:tcPr>
          <w:p w14:paraId="3482FB81" w14:textId="77777777" w:rsidR="00837D84" w:rsidRPr="005C0E0D" w:rsidRDefault="009F39BC" w:rsidP="0049289C">
            <w:pPr>
              <w:cnfStyle w:val="000000000000" w:firstRow="0" w:lastRow="0" w:firstColumn="0" w:lastColumn="0" w:oddVBand="0" w:evenVBand="0" w:oddHBand="0" w:evenHBand="0" w:firstRowFirstColumn="0" w:firstRowLastColumn="0" w:lastRowFirstColumn="0" w:lastRowLastColumn="0"/>
              <w:rPr>
                <w:rFonts w:cs="Arial"/>
                <w:sz w:val="16"/>
                <w:szCs w:val="16"/>
              </w:rPr>
            </w:pPr>
            <w:r w:rsidRPr="005C0E0D">
              <w:rPr>
                <w:rFonts w:cs="Arial"/>
                <w:sz w:val="16"/>
                <w:szCs w:val="16"/>
              </w:rPr>
              <w:t>Validated</w:t>
            </w:r>
          </w:p>
        </w:tc>
      </w:tr>
      <w:tr w:rsidR="00B50BF3" w:rsidRPr="005C0E0D" w14:paraId="44ABB2FF" w14:textId="77777777" w:rsidTr="00B50BF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725" w:type="dxa"/>
            <w:tcBorders>
              <w:top w:val="none" w:sz="0" w:space="0" w:color="auto"/>
              <w:left w:val="none" w:sz="0" w:space="0" w:color="auto"/>
              <w:bottom w:val="none" w:sz="0" w:space="0" w:color="auto"/>
            </w:tcBorders>
          </w:tcPr>
          <w:p w14:paraId="6D6B6FBC" w14:textId="77777777" w:rsidR="00B50BF3" w:rsidRPr="005C0E0D" w:rsidRDefault="00B50BF3" w:rsidP="00B50BF3">
            <w:pPr>
              <w:rPr>
                <w:rFonts w:cs="Arial"/>
                <w:b w:val="0"/>
                <w:sz w:val="16"/>
                <w:szCs w:val="16"/>
              </w:rPr>
            </w:pPr>
            <w:r w:rsidRPr="005C0E0D">
              <w:rPr>
                <w:rFonts w:cs="Arial"/>
                <w:b w:val="0"/>
                <w:sz w:val="16"/>
                <w:szCs w:val="16"/>
              </w:rPr>
              <w:t>man2</w:t>
            </w:r>
            <w:r>
              <w:rPr>
                <w:rFonts w:cs="Arial"/>
                <w:b w:val="0"/>
                <w:sz w:val="16"/>
                <w:szCs w:val="16"/>
              </w:rPr>
              <w:t>2</w:t>
            </w:r>
          </w:p>
        </w:tc>
        <w:tc>
          <w:tcPr>
            <w:tcW w:w="990" w:type="dxa"/>
            <w:tcBorders>
              <w:top w:val="none" w:sz="0" w:space="0" w:color="auto"/>
              <w:bottom w:val="none" w:sz="0" w:space="0" w:color="auto"/>
            </w:tcBorders>
          </w:tcPr>
          <w:p w14:paraId="4DAA7E99"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Update</w:t>
            </w:r>
          </w:p>
        </w:tc>
        <w:tc>
          <w:tcPr>
            <w:tcW w:w="1080" w:type="dxa"/>
            <w:tcBorders>
              <w:top w:val="none" w:sz="0" w:space="0" w:color="auto"/>
              <w:bottom w:val="none" w:sz="0" w:space="0" w:color="auto"/>
            </w:tcBorders>
          </w:tcPr>
          <w:p w14:paraId="20C7A4CD"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sidRPr="005C0E0D">
              <w:rPr>
                <w:rFonts w:cs="Arial"/>
                <w:sz w:val="16"/>
                <w:szCs w:val="16"/>
              </w:rPr>
              <w:t>5.5</w:t>
            </w:r>
            <w:r>
              <w:rPr>
                <w:rFonts w:cs="Arial"/>
                <w:sz w:val="16"/>
                <w:szCs w:val="16"/>
              </w:rPr>
              <w:t>.1</w:t>
            </w:r>
          </w:p>
        </w:tc>
        <w:tc>
          <w:tcPr>
            <w:tcW w:w="1080" w:type="dxa"/>
            <w:tcBorders>
              <w:top w:val="none" w:sz="0" w:space="0" w:color="auto"/>
              <w:bottom w:val="none" w:sz="0" w:space="0" w:color="auto"/>
            </w:tcBorders>
          </w:tcPr>
          <w:p w14:paraId="260A118F" w14:textId="77777777" w:rsidR="00B50BF3"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24/10/04</w:t>
            </w:r>
          </w:p>
        </w:tc>
        <w:tc>
          <w:tcPr>
            <w:tcW w:w="6030" w:type="dxa"/>
            <w:tcBorders>
              <w:top w:val="none" w:sz="0" w:space="0" w:color="auto"/>
              <w:bottom w:val="none" w:sz="0" w:space="0" w:color="auto"/>
            </w:tcBorders>
          </w:tcPr>
          <w:p w14:paraId="6B50608E" w14:textId="77777777" w:rsidR="00B50BF3" w:rsidRPr="005C0E0D" w:rsidRDefault="00B50BF3" w:rsidP="00B50BF3">
            <w:pPr>
              <w:spacing w:after="0"/>
              <w:cnfStyle w:val="000000100000" w:firstRow="0" w:lastRow="0" w:firstColumn="0" w:lastColumn="0" w:oddVBand="0" w:evenVBand="0" w:oddHBand="1" w:evenHBand="0" w:firstRowFirstColumn="0" w:firstRowLastColumn="0" w:lastRowFirstColumn="0" w:lastRowLastColumn="0"/>
              <w:rPr>
                <w:rFonts w:cs="Arial"/>
                <w:sz w:val="16"/>
                <w:szCs w:val="16"/>
              </w:rPr>
            </w:pPr>
            <w:r w:rsidRPr="00B50BF3">
              <w:rPr>
                <w:rFonts w:cs="Arial"/>
                <w:sz w:val="16"/>
                <w:szCs w:val="16"/>
              </w:rPr>
              <w:t>Fix format issues</w:t>
            </w:r>
            <w:r>
              <w:rPr>
                <w:rFonts w:cs="Arial"/>
                <w:sz w:val="16"/>
                <w:szCs w:val="16"/>
              </w:rPr>
              <w:t xml:space="preserve"> on mandatory fields</w:t>
            </w:r>
          </w:p>
        </w:tc>
        <w:tc>
          <w:tcPr>
            <w:tcW w:w="895" w:type="dxa"/>
            <w:tcBorders>
              <w:top w:val="none" w:sz="0" w:space="0" w:color="auto"/>
              <w:bottom w:val="none" w:sz="0" w:space="0" w:color="auto"/>
              <w:right w:val="none" w:sz="0" w:space="0" w:color="auto"/>
            </w:tcBorders>
          </w:tcPr>
          <w:p w14:paraId="05951DFA" w14:textId="77777777" w:rsidR="00B50BF3" w:rsidRPr="005C0E0D" w:rsidRDefault="00B50BF3" w:rsidP="00B50BF3">
            <w:pPr>
              <w:cnfStyle w:val="000000100000" w:firstRow="0" w:lastRow="0" w:firstColumn="0" w:lastColumn="0" w:oddVBand="0" w:evenVBand="0" w:oddHBand="1" w:evenHBand="0" w:firstRowFirstColumn="0" w:firstRowLastColumn="0" w:lastRowFirstColumn="0" w:lastRowLastColumn="0"/>
              <w:rPr>
                <w:rFonts w:cs="Arial"/>
                <w:sz w:val="16"/>
                <w:szCs w:val="16"/>
              </w:rPr>
            </w:pPr>
            <w:r>
              <w:rPr>
                <w:rFonts w:cs="Arial"/>
                <w:sz w:val="16"/>
                <w:szCs w:val="16"/>
              </w:rPr>
              <w:t>Validated</w:t>
            </w:r>
          </w:p>
        </w:tc>
      </w:tr>
    </w:tbl>
    <w:p w14:paraId="09FEBCCD" w14:textId="77777777" w:rsidR="00D86789" w:rsidRDefault="00D86789" w:rsidP="008C43A0"/>
    <w:sectPr w:rsidR="00D86789" w:rsidSect="00090129">
      <w:headerReference w:type="default" r:id="rId56"/>
      <w:footerReference w:type="default" r:id="rId57"/>
      <w:headerReference w:type="first" r:id="rId58"/>
      <w:footerReference w:type="first" r:id="rId59"/>
      <w:pgSz w:w="11906" w:h="16838" w:code="9"/>
      <w:pgMar w:top="1440" w:right="1440" w:bottom="1440" w:left="1440" w:header="288" w:footer="16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AAB64B" w14:textId="77777777" w:rsidR="008B41A2" w:rsidRDefault="008B41A2" w:rsidP="00584320">
      <w:pPr>
        <w:spacing w:after="0" w:line="240" w:lineRule="auto"/>
      </w:pPr>
      <w:r>
        <w:separator/>
      </w:r>
    </w:p>
  </w:endnote>
  <w:endnote w:type="continuationSeparator" w:id="0">
    <w:p w14:paraId="50B8321E" w14:textId="77777777" w:rsidR="008B41A2" w:rsidRDefault="008B41A2" w:rsidP="00584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DotumChe">
    <w:charset w:val="81"/>
    <w:family w:val="modern"/>
    <w:pitch w:val="fixed"/>
    <w:sig w:usb0="B00002AF" w:usb1="69D77CFB" w:usb2="00000030" w:usb3="00000000" w:csb0="0008009F" w:csb1="00000000"/>
  </w:font>
  <w:font w:name="Simplified Arabic Fixed">
    <w:altName w:val="Courier New"/>
    <w:charset w:val="B2"/>
    <w:family w:val="modern"/>
    <w:pitch w:val="fixed"/>
    <w:sig w:usb0="00002003" w:usb1="00000000" w:usb2="00000008" w:usb3="00000000" w:csb0="00000041" w:csb1="00000000"/>
  </w:font>
  <w:font w:name="3ds Light">
    <w:panose1 w:val="02000503020000020004"/>
    <w:charset w:val="00"/>
    <w:family w:val="modern"/>
    <w:notTrueType/>
    <w:pitch w:val="variable"/>
    <w:sig w:usb0="A00000AF" w:usb1="4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30258" w14:textId="77777777" w:rsidR="00F04E4A" w:rsidRDefault="00F04E4A" w:rsidP="00111A3B">
    <w:pPr>
      <w:pStyle w:val="Footer"/>
      <w:rPr>
        <w:sz w:val="20"/>
        <w:szCs w:val="20"/>
      </w:rPr>
    </w:pPr>
    <w:r w:rsidRPr="004D1196">
      <w:rPr>
        <w:rFonts w:cs="Arial"/>
        <w:noProof/>
        <w:sz w:val="44"/>
        <w:szCs w:val="44"/>
      </w:rPr>
      <w:drawing>
        <wp:anchor distT="0" distB="0" distL="114300" distR="114300" simplePos="0" relativeHeight="251661824" behindDoc="0" locked="0" layoutInCell="1" allowOverlap="1" wp14:anchorId="60A171F8" wp14:editId="2C9E1A60">
          <wp:simplePos x="0" y="0"/>
          <wp:positionH relativeFrom="rightMargin">
            <wp:posOffset>-786130</wp:posOffset>
          </wp:positionH>
          <wp:positionV relativeFrom="paragraph">
            <wp:posOffset>82550</wp:posOffset>
          </wp:positionV>
          <wp:extent cx="1133856" cy="356616"/>
          <wp:effectExtent l="0" t="0" r="0" b="5715"/>
          <wp:wrapNone/>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
                  <a:stretch>
                    <a:fillRect/>
                  </a:stretch>
                </pic:blipFill>
                <pic:spPr>
                  <a:xfrm>
                    <a:off x="0" y="0"/>
                    <a:ext cx="1133856" cy="356616"/>
                  </a:xfrm>
                  <a:prstGeom prst="rect">
                    <a:avLst/>
                  </a:prstGeom>
                </pic:spPr>
              </pic:pic>
            </a:graphicData>
          </a:graphic>
          <wp14:sizeRelH relativeFrom="page">
            <wp14:pctWidth>0</wp14:pctWidth>
          </wp14:sizeRelH>
          <wp14:sizeRelV relativeFrom="page">
            <wp14:pctHeight>0</wp14:pctHeight>
          </wp14:sizeRelV>
        </wp:anchor>
      </w:drawing>
    </w:r>
  </w:p>
  <w:sdt>
    <w:sdtPr>
      <w:rPr>
        <w:sz w:val="20"/>
        <w:szCs w:val="20"/>
      </w:rPr>
      <w:id w:val="10985517"/>
      <w:docPartObj>
        <w:docPartGallery w:val="Page Numbers (Bottom of Page)"/>
        <w:docPartUnique/>
      </w:docPartObj>
    </w:sdtPr>
    <w:sdtEndPr>
      <w:rPr>
        <w:color w:val="005386"/>
      </w:rPr>
    </w:sdtEndPr>
    <w:sdtContent>
      <w:p w14:paraId="0DDDD558" w14:textId="77777777" w:rsidR="00F04E4A" w:rsidRDefault="00F04E4A" w:rsidP="00111A3B">
        <w:pPr>
          <w:pStyle w:val="Footer"/>
          <w:rPr>
            <w:sz w:val="20"/>
            <w:szCs w:val="20"/>
          </w:rPr>
        </w:pPr>
      </w:p>
      <w:p w14:paraId="124E4F9D" w14:textId="77777777" w:rsidR="00F04E4A" w:rsidRPr="00111A3B" w:rsidRDefault="00F04E4A" w:rsidP="004D1196">
        <w:pPr>
          <w:pStyle w:val="Footer"/>
          <w:ind w:hanging="990"/>
          <w:rPr>
            <w:color w:val="005386"/>
            <w:sz w:val="20"/>
            <w:szCs w:val="20"/>
          </w:rPr>
        </w:pPr>
        <w:r>
          <w:rPr>
            <w:color w:val="005386"/>
            <w:sz w:val="20"/>
            <w:szCs w:val="20"/>
          </w:rPr>
          <w:t xml:space="preserve">    </w:t>
        </w:r>
        <w:r w:rsidRPr="00111A3B">
          <w:rPr>
            <w:color w:val="005386"/>
            <w:sz w:val="20"/>
            <w:szCs w:val="20"/>
          </w:rPr>
          <w:fldChar w:fldCharType="begin"/>
        </w:r>
        <w:r w:rsidRPr="00111A3B">
          <w:rPr>
            <w:color w:val="005386"/>
            <w:sz w:val="20"/>
            <w:szCs w:val="20"/>
          </w:rPr>
          <w:instrText xml:space="preserve"> PAGE   \* MERGEFORMAT </w:instrText>
        </w:r>
        <w:r w:rsidRPr="00111A3B">
          <w:rPr>
            <w:color w:val="005386"/>
            <w:sz w:val="20"/>
            <w:szCs w:val="20"/>
          </w:rPr>
          <w:fldChar w:fldCharType="separate"/>
        </w:r>
        <w:r w:rsidR="00B50BF3" w:rsidRPr="00B50BF3">
          <w:rPr>
            <w:noProof/>
            <w:color w:val="005386"/>
            <w:szCs w:val="20"/>
          </w:rPr>
          <w:t>16</w:t>
        </w:r>
        <w:r w:rsidRPr="00111A3B">
          <w:rPr>
            <w:color w:val="005386"/>
            <w:sz w:val="20"/>
            <w:szCs w:val="20"/>
          </w:rPr>
          <w:fldChar w:fldCharType="end"/>
        </w:r>
        <w:r>
          <w:rPr>
            <w:color w:val="005386"/>
            <w:sz w:val="20"/>
            <w:szCs w:val="20"/>
          </w:rPr>
          <w:t xml:space="preserve">     </w:t>
        </w:r>
      </w:p>
    </w:sdtContent>
  </w:sdt>
  <w:p w14:paraId="6150E7D1" w14:textId="77777777" w:rsidR="00F04E4A" w:rsidRDefault="00F04E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8DB79" w14:textId="77777777" w:rsidR="00F04E4A" w:rsidRDefault="00B50BF3">
    <w:pPr>
      <w:pStyle w:val="Footer"/>
    </w:pPr>
    <w:r>
      <w:t>Last Modified: 2024/10/04</w:t>
    </w:r>
  </w:p>
  <w:p w14:paraId="05A89849" w14:textId="77777777" w:rsidR="00F04E4A" w:rsidRDefault="00F04E4A">
    <w:pPr>
      <w:pStyle w:val="Footer"/>
    </w:pPr>
  </w:p>
  <w:p w14:paraId="2FE6EE81" w14:textId="77777777" w:rsidR="00F04E4A" w:rsidRDefault="00F04E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7BFD0" w14:textId="77777777" w:rsidR="008B41A2" w:rsidRDefault="008B41A2" w:rsidP="00584320">
      <w:pPr>
        <w:spacing w:after="0" w:line="240" w:lineRule="auto"/>
      </w:pPr>
      <w:r>
        <w:separator/>
      </w:r>
    </w:p>
  </w:footnote>
  <w:footnote w:type="continuationSeparator" w:id="0">
    <w:p w14:paraId="324577F7" w14:textId="77777777" w:rsidR="008B41A2" w:rsidRDefault="008B41A2" w:rsidP="00584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61A63" w14:textId="77777777" w:rsidR="00F04E4A" w:rsidRDefault="00F04E4A" w:rsidP="00111A3B">
    <w:pPr>
      <w:pStyle w:val="Header"/>
      <w:tabs>
        <w:tab w:val="clear" w:pos="4513"/>
      </w:tabs>
    </w:pPr>
    <w:r w:rsidRPr="00F514CB">
      <w:rPr>
        <w:noProof/>
      </w:rPr>
      <mc:AlternateContent>
        <mc:Choice Requires="wps">
          <w:drawing>
            <wp:anchor distT="0" distB="0" distL="114300" distR="114300" simplePos="0" relativeHeight="251659776" behindDoc="0" locked="0" layoutInCell="1" allowOverlap="1" wp14:anchorId="175D21AB" wp14:editId="6AE14F05">
              <wp:simplePos x="0" y="0"/>
              <wp:positionH relativeFrom="rightMargin">
                <wp:posOffset>531495</wp:posOffset>
              </wp:positionH>
              <wp:positionV relativeFrom="page">
                <wp:posOffset>1278890</wp:posOffset>
              </wp:positionV>
              <wp:extent cx="321310" cy="8134350"/>
              <wp:effectExtent l="0" t="2540" r="4445" b="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10" cy="813435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66FE0B98" w14:textId="77777777" w:rsidR="00F04E4A" w:rsidRPr="005B5511" w:rsidRDefault="00F04E4A" w:rsidP="00F514CB">
                          <w:pPr>
                            <w:jc w:val="center"/>
                            <w:rPr>
                              <w:rFonts w:cs="Arial"/>
                              <w:color w:val="003F66"/>
                              <w:sz w:val="12"/>
                              <w:szCs w:val="12"/>
                            </w:rPr>
                          </w:pPr>
                          <w:r w:rsidRPr="005B5511">
                            <w:rPr>
                              <w:rFonts w:cs="Arial"/>
                              <w:b/>
                              <w:bCs/>
                              <w:color w:val="003F66"/>
                              <w:sz w:val="12"/>
                              <w:szCs w:val="12"/>
                            </w:rPr>
                            <w:t xml:space="preserve"> </w:t>
                          </w:r>
                          <w:r w:rsidRPr="005B5511">
                            <w:rPr>
                              <w:rFonts w:cs="Arial"/>
                              <w:color w:val="003F66"/>
                              <w:sz w:val="12"/>
                              <w:szCs w:val="12"/>
                            </w:rPr>
                            <w:t xml:space="preserve">© Dassault </w:t>
                          </w:r>
                          <w:proofErr w:type="spellStart"/>
                          <w:r w:rsidRPr="005B5511">
                            <w:rPr>
                              <w:rFonts w:cs="Arial"/>
                              <w:color w:val="003F66"/>
                              <w:sz w:val="12"/>
                              <w:szCs w:val="12"/>
                            </w:rPr>
                            <w:t>Systèmes</w:t>
                          </w:r>
                          <w:proofErr w:type="spellEnd"/>
                          <w:r w:rsidRPr="005B5511">
                            <w:rPr>
                              <w:rFonts w:cs="Arial"/>
                              <w:color w:val="003F66"/>
                              <w:sz w:val="12"/>
                              <w:szCs w:val="12"/>
                            </w:rPr>
                            <w:t xml:space="preserve"> | Confidential Information | 2024</w:t>
                          </w:r>
                        </w:p>
                        <w:p w14:paraId="3B0FA77A" w14:textId="77777777" w:rsidR="00F04E4A" w:rsidRPr="005B5511" w:rsidRDefault="00F04E4A" w:rsidP="00F514CB">
                          <w:pPr>
                            <w:jc w:val="center"/>
                            <w:rPr>
                              <w:color w:val="003F66"/>
                              <w:sz w:val="12"/>
                              <w:szCs w:val="12"/>
                            </w:rPr>
                          </w:pP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5D21AB" id="_x0000_t202" coordsize="21600,21600" o:spt="202" path="m,l,21600r21600,l21600,xe">
              <v:stroke joinstyle="miter"/>
              <v:path gradientshapeok="t" o:connecttype="rect"/>
            </v:shapetype>
            <v:shape id="Text Box 6" o:spid="_x0000_s1040" type="#_x0000_t202" style="position:absolute;margin-left:41.85pt;margin-top:100.7pt;width:25.3pt;height:640.5pt;z-index:25165977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" stroked="f" strokeweight="0">
              <v:textbox style="layout-flow:vertical;mso-layout-flow-alt:bottom-to-top">
                <w:txbxContent>
                  <w:p w14:paraId="66FE0B98" w14:textId="77777777" w:rsidR="00F04E4A" w:rsidRPr="005B5511" w:rsidRDefault="00F04E4A" w:rsidP="00F514CB">
                    <w:pPr>
                      <w:jc w:val="center"/>
                      <w:rPr>
                        <w:rFonts w:cs="Arial"/>
                        <w:color w:val="003F66"/>
                        <w:sz w:val="12"/>
                        <w:szCs w:val="12"/>
                      </w:rPr>
                    </w:pPr>
                    <w:r w:rsidRPr="005B5511">
                      <w:rPr>
                        <w:rFonts w:cs="Arial"/>
                        <w:b/>
                        <w:bCs/>
                        <w:color w:val="003F66"/>
                        <w:sz w:val="12"/>
                        <w:szCs w:val="12"/>
                      </w:rPr>
                      <w:t xml:space="preserve"> </w:t>
                    </w:r>
                    <w:r w:rsidRPr="005B5511">
                      <w:rPr>
                        <w:rFonts w:cs="Arial"/>
                        <w:color w:val="003F66"/>
                        <w:sz w:val="12"/>
                        <w:szCs w:val="12"/>
                      </w:rPr>
                      <w:t xml:space="preserve">© Dassault </w:t>
                    </w:r>
                    <w:proofErr w:type="spellStart"/>
                    <w:r w:rsidRPr="005B5511">
                      <w:rPr>
                        <w:rFonts w:cs="Arial"/>
                        <w:color w:val="003F66"/>
                        <w:sz w:val="12"/>
                        <w:szCs w:val="12"/>
                      </w:rPr>
                      <w:t>Systèmes</w:t>
                    </w:r>
                    <w:proofErr w:type="spellEnd"/>
                    <w:r w:rsidRPr="005B5511">
                      <w:rPr>
                        <w:rFonts w:cs="Arial"/>
                        <w:color w:val="003F66"/>
                        <w:sz w:val="12"/>
                        <w:szCs w:val="12"/>
                      </w:rPr>
                      <w:t xml:space="preserve"> | Confidential Information | 2024</w:t>
                    </w:r>
                  </w:p>
                  <w:p w14:paraId="3B0FA77A" w14:textId="77777777" w:rsidR="00F04E4A" w:rsidRPr="005B5511" w:rsidRDefault="00F04E4A" w:rsidP="00F514CB">
                    <w:pPr>
                      <w:jc w:val="center"/>
                      <w:rPr>
                        <w:color w:val="003F66"/>
                        <w:sz w:val="12"/>
                        <w:szCs w:val="12"/>
                      </w:rPr>
                    </w:pPr>
                  </w:p>
                </w:txbxContent>
              </v:textbox>
              <w10:wrap anchorx="margin" anchory="page"/>
            </v:shape>
          </w:pict>
        </mc:Fallback>
      </mc:AlternateContent>
    </w:r>
    <w:r>
      <w:softHyphen/>
    </w:r>
    <w:r>
      <w:tab/>
    </w:r>
    <w: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E500B" w14:textId="77777777" w:rsidR="00F04E4A" w:rsidRPr="00A604D4" w:rsidRDefault="00F04E4A" w:rsidP="00631A8B">
    <w:pPr>
      <w:pStyle w:val="Header"/>
      <w:jc w:val="center"/>
    </w:pPr>
    <w:r w:rsidRPr="00A604D4">
      <w:t>3DS_C_D</w:t>
    </w:r>
    <w:r>
      <w:t>_F_PES_R_PEST_PES_Template_</w:t>
    </w:r>
    <w:bookmarkStart w:id="249" w:name="PES_Template_Version"/>
    <w:r>
      <w:t>V5R</w:t>
    </w:r>
    <w:r w:rsidR="00B50BF3">
      <w:t>5.1</w:t>
    </w:r>
    <w:bookmarkEnd w:id="24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9D24B0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E3E699A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5596EDA8"/>
    <w:lvl w:ilvl="0">
      <w:start w:val="1"/>
      <w:numFmt w:val="bullet"/>
      <w:pStyle w:val="3DSTitle3"/>
      <w:lvlText w:val=""/>
      <w:lvlJc w:val="left"/>
      <w:pPr>
        <w:tabs>
          <w:tab w:val="num" w:pos="360"/>
        </w:tabs>
        <w:ind w:left="360" w:hanging="360"/>
      </w:pPr>
      <w:rPr>
        <w:rFonts w:ascii="Symbol" w:hAnsi="Symbol" w:hint="default"/>
      </w:rPr>
    </w:lvl>
  </w:abstractNum>
  <w:abstractNum w:abstractNumId="3" w15:restartNumberingAfterBreak="0">
    <w:nsid w:val="00376180"/>
    <w:multiLevelType w:val="hybridMultilevel"/>
    <w:tmpl w:val="7B28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DE1F9A"/>
    <w:multiLevelType w:val="multilevel"/>
    <w:tmpl w:val="8AB00C5E"/>
    <w:lvl w:ilvl="0">
      <w:start w:val="1"/>
      <w:numFmt w:val="decimal"/>
      <w:pStyle w:val="PartTitle"/>
      <w:suff w:val="space"/>
      <w:lvlText w:val="Section %1:"/>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3DS2Title1"/>
      <w:suff w:val="space"/>
      <w:lvlText w:val="%1.%2."/>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DS2Title2"/>
      <w:suff w:val="space"/>
      <w:lvlText w:val="%1.%2.%3."/>
      <w:lvlJc w:val="left"/>
      <w:pPr>
        <w:ind w:left="108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38667CB"/>
    <w:multiLevelType w:val="hybridMultilevel"/>
    <w:tmpl w:val="17E049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4427AC7"/>
    <w:multiLevelType w:val="hybridMultilevel"/>
    <w:tmpl w:val="F8FEB3AA"/>
    <w:lvl w:ilvl="0" w:tplc="67ACC30A">
      <w:start w:val="1"/>
      <w:numFmt w:val="decimal"/>
      <w:lvlText w:val="%1."/>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7B158C"/>
    <w:multiLevelType w:val="multilevel"/>
    <w:tmpl w:val="80269A9A"/>
    <w:lvl w:ilvl="0">
      <w:start w:val="1"/>
      <w:numFmt w:val="decimal"/>
      <w:pStyle w:val="donotuse1"/>
      <w:lvlText w:val="%1."/>
      <w:lvlJc w:val="left"/>
      <w:pPr>
        <w:ind w:left="360" w:hanging="360"/>
      </w:pPr>
    </w:lvl>
    <w:lvl w:ilvl="1">
      <w:start w:val="1"/>
      <w:numFmt w:val="decimal"/>
      <w:pStyle w:val="donotuse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C5A01FE"/>
    <w:multiLevelType w:val="hybridMultilevel"/>
    <w:tmpl w:val="3718FD10"/>
    <w:lvl w:ilvl="0" w:tplc="60D41BA0">
      <w:start w:val="1"/>
      <w:numFmt w:val="decimal"/>
      <w:lvlText w:val="%1."/>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0800BC"/>
    <w:multiLevelType w:val="hybridMultilevel"/>
    <w:tmpl w:val="DA965584"/>
    <w:lvl w:ilvl="0" w:tplc="D520CF10">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4D4B5C"/>
    <w:multiLevelType w:val="hybridMultilevel"/>
    <w:tmpl w:val="AF087A1A"/>
    <w:lvl w:ilvl="0" w:tplc="102E3C2E">
      <w:start w:val="1"/>
      <w:numFmt w:val="decimal"/>
      <w:lvlText w:val="%1."/>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8211F5"/>
    <w:multiLevelType w:val="hybridMultilevel"/>
    <w:tmpl w:val="408E0F7C"/>
    <w:lvl w:ilvl="0" w:tplc="D8281C46">
      <w:start w:val="1"/>
      <w:numFmt w:val="decimal"/>
      <w:lvlText w:val="%1."/>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A32AA"/>
    <w:multiLevelType w:val="hybridMultilevel"/>
    <w:tmpl w:val="96CEE0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B793432"/>
    <w:multiLevelType w:val="hybridMultilevel"/>
    <w:tmpl w:val="4126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2391C"/>
    <w:multiLevelType w:val="hybridMultilevel"/>
    <w:tmpl w:val="5354367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F901199"/>
    <w:multiLevelType w:val="hybridMultilevel"/>
    <w:tmpl w:val="5E960850"/>
    <w:lvl w:ilvl="0" w:tplc="5E6E0C1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726720"/>
    <w:multiLevelType w:val="hybridMultilevel"/>
    <w:tmpl w:val="F7AE9A9E"/>
    <w:lvl w:ilvl="0" w:tplc="AB5EDF62">
      <w:start w:val="1"/>
      <w:numFmt w:val="decimal"/>
      <w:lvlText w:val="%1."/>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594397"/>
    <w:multiLevelType w:val="hybridMultilevel"/>
    <w:tmpl w:val="66008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6D57A3"/>
    <w:multiLevelType w:val="hybridMultilevel"/>
    <w:tmpl w:val="7FEC177A"/>
    <w:lvl w:ilvl="0" w:tplc="04090017">
      <w:start w:val="1"/>
      <w:numFmt w:val="lowerLetter"/>
      <w:lvlText w:val="%1)"/>
      <w:lvlJc w:val="left"/>
      <w:pPr>
        <w:ind w:left="1070" w:hanging="360"/>
      </w:p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9" w15:restartNumberingAfterBreak="0">
    <w:nsid w:val="3B2E2067"/>
    <w:multiLevelType w:val="multilevel"/>
    <w:tmpl w:val="9D0C6B4A"/>
    <w:styleLink w:val="Headings"/>
    <w:lvl w:ilvl="0">
      <w:start w:val="1"/>
      <w:numFmt w:val="decimal"/>
      <w:lvlText w:val="Section %1"/>
      <w:lvlJc w:val="left"/>
      <w:pPr>
        <w:ind w:left="45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89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D433E4"/>
    <w:multiLevelType w:val="multilevel"/>
    <w:tmpl w:val="77CC5294"/>
    <w:lvl w:ilvl="0">
      <w:start w:val="1"/>
      <w:numFmt w:val="decimal"/>
      <w:pStyle w:val="Titre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6827F77"/>
    <w:multiLevelType w:val="hybridMultilevel"/>
    <w:tmpl w:val="A8D47C30"/>
    <w:lvl w:ilvl="0" w:tplc="28D4AD60">
      <w:start w:val="1"/>
      <w:numFmt w:val="decimal"/>
      <w:lvlText w:val="%1."/>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B4418D"/>
    <w:multiLevelType w:val="hybridMultilevel"/>
    <w:tmpl w:val="05120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631F8D"/>
    <w:multiLevelType w:val="multilevel"/>
    <w:tmpl w:val="29D6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AB240C"/>
    <w:multiLevelType w:val="hybridMultilevel"/>
    <w:tmpl w:val="1F58B82A"/>
    <w:lvl w:ilvl="0" w:tplc="65723A9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955B41"/>
    <w:multiLevelType w:val="hybridMultilevel"/>
    <w:tmpl w:val="DA6E4B0A"/>
    <w:lvl w:ilvl="0" w:tplc="89863B56">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130CF5"/>
    <w:multiLevelType w:val="multilevel"/>
    <w:tmpl w:val="220C99D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Titre31"/>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27" w15:restartNumberingAfterBreak="0">
    <w:nsid w:val="69F81161"/>
    <w:multiLevelType w:val="hybridMultilevel"/>
    <w:tmpl w:val="741A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0C25C7"/>
    <w:multiLevelType w:val="hybridMultilevel"/>
    <w:tmpl w:val="271820A2"/>
    <w:lvl w:ilvl="0" w:tplc="2B3E67A2">
      <w:start w:val="1"/>
      <w:numFmt w:val="decimal"/>
      <w:lvlText w:val="%1."/>
      <w:lvlJc w:val="left"/>
      <w:pPr>
        <w:ind w:left="710" w:hanging="71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AD41CAC"/>
    <w:multiLevelType w:val="hybridMultilevel"/>
    <w:tmpl w:val="3064D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8A4864"/>
    <w:multiLevelType w:val="hybridMultilevel"/>
    <w:tmpl w:val="BA644458"/>
    <w:lvl w:ilvl="0" w:tplc="2474CC66">
      <w:start w:val="1"/>
      <w:numFmt w:val="decimal"/>
      <w:lvlText w:val="%1."/>
      <w:lvlJc w:val="left"/>
      <w:pPr>
        <w:ind w:left="710" w:hanging="7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6"/>
  </w:num>
  <w:num w:numId="3">
    <w:abstractNumId w:val="20"/>
  </w:num>
  <w:num w:numId="4">
    <w:abstractNumId w:val="2"/>
  </w:num>
  <w:num w:numId="5">
    <w:abstractNumId w:val="0"/>
  </w:num>
  <w:num w:numId="6">
    <w:abstractNumId w:val="1"/>
  </w:num>
  <w:num w:numId="7">
    <w:abstractNumId w:val="19"/>
  </w:num>
  <w:num w:numId="8">
    <w:abstractNumId w:val="7"/>
  </w:num>
  <w:num w:numId="9">
    <w:abstractNumId w:val="27"/>
  </w:num>
  <w:num w:numId="10">
    <w:abstractNumId w:val="9"/>
  </w:num>
  <w:num w:numId="11">
    <w:abstractNumId w:val="13"/>
  </w:num>
  <w:num w:numId="12">
    <w:abstractNumId w:val="3"/>
  </w:num>
  <w:num w:numId="13">
    <w:abstractNumId w:val="25"/>
  </w:num>
  <w:num w:numId="14">
    <w:abstractNumId w:val="17"/>
  </w:num>
  <w:num w:numId="15">
    <w:abstractNumId w:val="14"/>
  </w:num>
  <w:num w:numId="16">
    <w:abstractNumId w:val="28"/>
  </w:num>
  <w:num w:numId="17">
    <w:abstractNumId w:val="6"/>
  </w:num>
  <w:num w:numId="18">
    <w:abstractNumId w:val="22"/>
  </w:num>
  <w:num w:numId="19">
    <w:abstractNumId w:val="30"/>
  </w:num>
  <w:num w:numId="20">
    <w:abstractNumId w:val="8"/>
  </w:num>
  <w:num w:numId="21">
    <w:abstractNumId w:val="29"/>
  </w:num>
  <w:num w:numId="22">
    <w:abstractNumId w:val="5"/>
  </w:num>
  <w:num w:numId="23">
    <w:abstractNumId w:val="23"/>
  </w:num>
  <w:num w:numId="24">
    <w:abstractNumId w:val="12"/>
  </w:num>
  <w:num w:numId="25">
    <w:abstractNumId w:val="21"/>
  </w:num>
  <w:num w:numId="26">
    <w:abstractNumId w:val="11"/>
  </w:num>
  <w:num w:numId="27">
    <w:abstractNumId w:val="10"/>
  </w:num>
  <w:num w:numId="28">
    <w:abstractNumId w:val="24"/>
  </w:num>
  <w:num w:numId="29">
    <w:abstractNumId w:val="18"/>
  </w:num>
  <w:num w:numId="30">
    <w:abstractNumId w:val="15"/>
  </w:num>
  <w:num w:numId="31">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activeWritingStyle w:appName="MSWord" w:lang="fr-FR" w:vendorID="64" w:dllVersion="6" w:nlCheck="1" w:checkStyle="0"/>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6"/>
  <w:hyphenationZone w:val="425"/>
  <w:drawingGridHorizontalSpacing w:val="110"/>
  <w:displayHorizontalDrawingGridEvery w:val="2"/>
  <w:characterSpacingControl w:val="doNotCompress"/>
  <w:hdrShapeDefaults>
    <o:shapedefaults v:ext="edit" spidmax="2049" style="mso-position-horizontal:center;mso-position-horizontal-relative:right-margin-area"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415"/>
    <w:rsid w:val="00002285"/>
    <w:rsid w:val="000029D8"/>
    <w:rsid w:val="00003E2C"/>
    <w:rsid w:val="00007C6C"/>
    <w:rsid w:val="000100D2"/>
    <w:rsid w:val="0001243F"/>
    <w:rsid w:val="00012884"/>
    <w:rsid w:val="00013857"/>
    <w:rsid w:val="000157A5"/>
    <w:rsid w:val="00015FA0"/>
    <w:rsid w:val="00016D71"/>
    <w:rsid w:val="00017642"/>
    <w:rsid w:val="00021471"/>
    <w:rsid w:val="00023E7E"/>
    <w:rsid w:val="00024159"/>
    <w:rsid w:val="000246B3"/>
    <w:rsid w:val="00025417"/>
    <w:rsid w:val="00025A38"/>
    <w:rsid w:val="00034030"/>
    <w:rsid w:val="000342DE"/>
    <w:rsid w:val="00035E8A"/>
    <w:rsid w:val="0003606A"/>
    <w:rsid w:val="00036393"/>
    <w:rsid w:val="00036CC5"/>
    <w:rsid w:val="000375B8"/>
    <w:rsid w:val="000407BE"/>
    <w:rsid w:val="00041904"/>
    <w:rsid w:val="0004195F"/>
    <w:rsid w:val="0004272F"/>
    <w:rsid w:val="00043091"/>
    <w:rsid w:val="00043800"/>
    <w:rsid w:val="000439E8"/>
    <w:rsid w:val="00044655"/>
    <w:rsid w:val="00045151"/>
    <w:rsid w:val="0004708C"/>
    <w:rsid w:val="0004794D"/>
    <w:rsid w:val="00052690"/>
    <w:rsid w:val="00056971"/>
    <w:rsid w:val="00057F3E"/>
    <w:rsid w:val="0006060F"/>
    <w:rsid w:val="00061FD7"/>
    <w:rsid w:val="000633AA"/>
    <w:rsid w:val="00063862"/>
    <w:rsid w:val="00063AB0"/>
    <w:rsid w:val="0006748F"/>
    <w:rsid w:val="00070463"/>
    <w:rsid w:val="000764A2"/>
    <w:rsid w:val="00081174"/>
    <w:rsid w:val="00081550"/>
    <w:rsid w:val="000817CC"/>
    <w:rsid w:val="00081BBE"/>
    <w:rsid w:val="00082C77"/>
    <w:rsid w:val="00085922"/>
    <w:rsid w:val="00087150"/>
    <w:rsid w:val="00090129"/>
    <w:rsid w:val="00091CF2"/>
    <w:rsid w:val="000926FB"/>
    <w:rsid w:val="00093CE4"/>
    <w:rsid w:val="00096009"/>
    <w:rsid w:val="000976C8"/>
    <w:rsid w:val="00097E9A"/>
    <w:rsid w:val="000A513E"/>
    <w:rsid w:val="000A59EB"/>
    <w:rsid w:val="000B7B73"/>
    <w:rsid w:val="000C07A5"/>
    <w:rsid w:val="000C5D10"/>
    <w:rsid w:val="000C77D3"/>
    <w:rsid w:val="000D0A98"/>
    <w:rsid w:val="000D0B37"/>
    <w:rsid w:val="000D1E12"/>
    <w:rsid w:val="000D3278"/>
    <w:rsid w:val="000D3E8F"/>
    <w:rsid w:val="000E0F83"/>
    <w:rsid w:val="000E13D7"/>
    <w:rsid w:val="000E2B92"/>
    <w:rsid w:val="000F0831"/>
    <w:rsid w:val="000F0E16"/>
    <w:rsid w:val="000F17BA"/>
    <w:rsid w:val="000F27DE"/>
    <w:rsid w:val="000F50B6"/>
    <w:rsid w:val="000F5849"/>
    <w:rsid w:val="000F7A9D"/>
    <w:rsid w:val="00103D25"/>
    <w:rsid w:val="001041EB"/>
    <w:rsid w:val="00106ED6"/>
    <w:rsid w:val="00111A3B"/>
    <w:rsid w:val="0011327E"/>
    <w:rsid w:val="00114295"/>
    <w:rsid w:val="00122BCC"/>
    <w:rsid w:val="0012375B"/>
    <w:rsid w:val="001242CE"/>
    <w:rsid w:val="00125B1E"/>
    <w:rsid w:val="00136457"/>
    <w:rsid w:val="00137AC3"/>
    <w:rsid w:val="0014119E"/>
    <w:rsid w:val="001434FE"/>
    <w:rsid w:val="001448AF"/>
    <w:rsid w:val="0015104E"/>
    <w:rsid w:val="00152017"/>
    <w:rsid w:val="0015475E"/>
    <w:rsid w:val="00156895"/>
    <w:rsid w:val="001575C7"/>
    <w:rsid w:val="0016093E"/>
    <w:rsid w:val="001614E8"/>
    <w:rsid w:val="0016194A"/>
    <w:rsid w:val="00161A02"/>
    <w:rsid w:val="00163043"/>
    <w:rsid w:val="001660CD"/>
    <w:rsid w:val="0016763A"/>
    <w:rsid w:val="00171469"/>
    <w:rsid w:val="0017290A"/>
    <w:rsid w:val="00172B97"/>
    <w:rsid w:val="00172C00"/>
    <w:rsid w:val="00173E62"/>
    <w:rsid w:val="001807C7"/>
    <w:rsid w:val="001818C6"/>
    <w:rsid w:val="00181D3B"/>
    <w:rsid w:val="001856D5"/>
    <w:rsid w:val="0018604A"/>
    <w:rsid w:val="0018680A"/>
    <w:rsid w:val="00187B50"/>
    <w:rsid w:val="00190538"/>
    <w:rsid w:val="00190A24"/>
    <w:rsid w:val="001911ED"/>
    <w:rsid w:val="00191732"/>
    <w:rsid w:val="00192C1C"/>
    <w:rsid w:val="001946C6"/>
    <w:rsid w:val="00195741"/>
    <w:rsid w:val="0019578B"/>
    <w:rsid w:val="001A01C9"/>
    <w:rsid w:val="001A0829"/>
    <w:rsid w:val="001A1579"/>
    <w:rsid w:val="001A226A"/>
    <w:rsid w:val="001A32E9"/>
    <w:rsid w:val="001A3E92"/>
    <w:rsid w:val="001A5E39"/>
    <w:rsid w:val="001A6427"/>
    <w:rsid w:val="001A7691"/>
    <w:rsid w:val="001A77B2"/>
    <w:rsid w:val="001B0A3B"/>
    <w:rsid w:val="001B1473"/>
    <w:rsid w:val="001B2A57"/>
    <w:rsid w:val="001B4054"/>
    <w:rsid w:val="001B412D"/>
    <w:rsid w:val="001B6563"/>
    <w:rsid w:val="001B685F"/>
    <w:rsid w:val="001C0EC8"/>
    <w:rsid w:val="001C1940"/>
    <w:rsid w:val="001C1A73"/>
    <w:rsid w:val="001C4F95"/>
    <w:rsid w:val="001C5D73"/>
    <w:rsid w:val="001C6DA9"/>
    <w:rsid w:val="001D0415"/>
    <w:rsid w:val="001D0CE2"/>
    <w:rsid w:val="001D0F07"/>
    <w:rsid w:val="001D3CD4"/>
    <w:rsid w:val="001D78DC"/>
    <w:rsid w:val="001E1181"/>
    <w:rsid w:val="001E11ED"/>
    <w:rsid w:val="001E18C6"/>
    <w:rsid w:val="001E41EA"/>
    <w:rsid w:val="001E5378"/>
    <w:rsid w:val="001F19DA"/>
    <w:rsid w:val="001F1BF5"/>
    <w:rsid w:val="001F1F31"/>
    <w:rsid w:val="001F5290"/>
    <w:rsid w:val="001F7C54"/>
    <w:rsid w:val="00200B72"/>
    <w:rsid w:val="00201611"/>
    <w:rsid w:val="0020479C"/>
    <w:rsid w:val="00206F7B"/>
    <w:rsid w:val="002105D5"/>
    <w:rsid w:val="0021079A"/>
    <w:rsid w:val="00211878"/>
    <w:rsid w:val="00212C88"/>
    <w:rsid w:val="00214445"/>
    <w:rsid w:val="0021587F"/>
    <w:rsid w:val="00220235"/>
    <w:rsid w:val="00220828"/>
    <w:rsid w:val="002209BF"/>
    <w:rsid w:val="00225564"/>
    <w:rsid w:val="00225B7F"/>
    <w:rsid w:val="00226FE9"/>
    <w:rsid w:val="00230A11"/>
    <w:rsid w:val="002314C1"/>
    <w:rsid w:val="0023471A"/>
    <w:rsid w:val="00236FD8"/>
    <w:rsid w:val="00237015"/>
    <w:rsid w:val="00243125"/>
    <w:rsid w:val="00243786"/>
    <w:rsid w:val="0024757F"/>
    <w:rsid w:val="00251D57"/>
    <w:rsid w:val="00252F3C"/>
    <w:rsid w:val="0025333A"/>
    <w:rsid w:val="002534A7"/>
    <w:rsid w:val="0025360B"/>
    <w:rsid w:val="00255C37"/>
    <w:rsid w:val="002623CD"/>
    <w:rsid w:val="002625E7"/>
    <w:rsid w:val="002633C7"/>
    <w:rsid w:val="002638A2"/>
    <w:rsid w:val="00264B23"/>
    <w:rsid w:val="0026634A"/>
    <w:rsid w:val="00272889"/>
    <w:rsid w:val="00276C1E"/>
    <w:rsid w:val="00277989"/>
    <w:rsid w:val="002804D0"/>
    <w:rsid w:val="002804FB"/>
    <w:rsid w:val="00281976"/>
    <w:rsid w:val="002821CB"/>
    <w:rsid w:val="00283258"/>
    <w:rsid w:val="0028451C"/>
    <w:rsid w:val="002879D7"/>
    <w:rsid w:val="0029279F"/>
    <w:rsid w:val="00294598"/>
    <w:rsid w:val="002949B9"/>
    <w:rsid w:val="002A016A"/>
    <w:rsid w:val="002A33A4"/>
    <w:rsid w:val="002A362B"/>
    <w:rsid w:val="002A3A6E"/>
    <w:rsid w:val="002A5639"/>
    <w:rsid w:val="002B0409"/>
    <w:rsid w:val="002B0C86"/>
    <w:rsid w:val="002B0E77"/>
    <w:rsid w:val="002B102B"/>
    <w:rsid w:val="002B1A63"/>
    <w:rsid w:val="002B3072"/>
    <w:rsid w:val="002B7CA7"/>
    <w:rsid w:val="002C1603"/>
    <w:rsid w:val="002C3ED1"/>
    <w:rsid w:val="002C3F19"/>
    <w:rsid w:val="002C6133"/>
    <w:rsid w:val="002C786B"/>
    <w:rsid w:val="002C78F7"/>
    <w:rsid w:val="002D0AD0"/>
    <w:rsid w:val="002D2A8E"/>
    <w:rsid w:val="002D61FB"/>
    <w:rsid w:val="002D6949"/>
    <w:rsid w:val="002D7E3A"/>
    <w:rsid w:val="002E02C5"/>
    <w:rsid w:val="002E51E4"/>
    <w:rsid w:val="002F0642"/>
    <w:rsid w:val="002F0C38"/>
    <w:rsid w:val="002F2311"/>
    <w:rsid w:val="002F777B"/>
    <w:rsid w:val="00300495"/>
    <w:rsid w:val="003014B9"/>
    <w:rsid w:val="00301A6A"/>
    <w:rsid w:val="003029DD"/>
    <w:rsid w:val="00305E7A"/>
    <w:rsid w:val="00306AD0"/>
    <w:rsid w:val="003079F6"/>
    <w:rsid w:val="00311B9A"/>
    <w:rsid w:val="00314F8B"/>
    <w:rsid w:val="0032050B"/>
    <w:rsid w:val="00320BDA"/>
    <w:rsid w:val="00321FB9"/>
    <w:rsid w:val="00325052"/>
    <w:rsid w:val="00330552"/>
    <w:rsid w:val="00333519"/>
    <w:rsid w:val="00334548"/>
    <w:rsid w:val="00334710"/>
    <w:rsid w:val="00334AFA"/>
    <w:rsid w:val="00335434"/>
    <w:rsid w:val="003367D6"/>
    <w:rsid w:val="00336BAC"/>
    <w:rsid w:val="0033768B"/>
    <w:rsid w:val="003406D0"/>
    <w:rsid w:val="0034120E"/>
    <w:rsid w:val="003420A7"/>
    <w:rsid w:val="00343B09"/>
    <w:rsid w:val="00350688"/>
    <w:rsid w:val="00350DC8"/>
    <w:rsid w:val="003517E7"/>
    <w:rsid w:val="0035364F"/>
    <w:rsid w:val="00354B0A"/>
    <w:rsid w:val="00355E15"/>
    <w:rsid w:val="00357809"/>
    <w:rsid w:val="00360A3E"/>
    <w:rsid w:val="0036144F"/>
    <w:rsid w:val="00366256"/>
    <w:rsid w:val="00366AC1"/>
    <w:rsid w:val="00367093"/>
    <w:rsid w:val="0036716C"/>
    <w:rsid w:val="00367797"/>
    <w:rsid w:val="00370C39"/>
    <w:rsid w:val="00372177"/>
    <w:rsid w:val="00374043"/>
    <w:rsid w:val="00376682"/>
    <w:rsid w:val="00377A04"/>
    <w:rsid w:val="0038173D"/>
    <w:rsid w:val="00384B1F"/>
    <w:rsid w:val="0038752A"/>
    <w:rsid w:val="003900F9"/>
    <w:rsid w:val="00390810"/>
    <w:rsid w:val="00390924"/>
    <w:rsid w:val="0039236B"/>
    <w:rsid w:val="003928D2"/>
    <w:rsid w:val="00395D14"/>
    <w:rsid w:val="0039767D"/>
    <w:rsid w:val="00397956"/>
    <w:rsid w:val="003A349F"/>
    <w:rsid w:val="003A6E10"/>
    <w:rsid w:val="003B05CB"/>
    <w:rsid w:val="003B1589"/>
    <w:rsid w:val="003B41CE"/>
    <w:rsid w:val="003B50E5"/>
    <w:rsid w:val="003B7079"/>
    <w:rsid w:val="003B7D97"/>
    <w:rsid w:val="003C1305"/>
    <w:rsid w:val="003C1C72"/>
    <w:rsid w:val="003C3697"/>
    <w:rsid w:val="003C54A0"/>
    <w:rsid w:val="003C7A21"/>
    <w:rsid w:val="003D2523"/>
    <w:rsid w:val="003D3A6B"/>
    <w:rsid w:val="003D455B"/>
    <w:rsid w:val="003D470C"/>
    <w:rsid w:val="003E10DB"/>
    <w:rsid w:val="003E34E1"/>
    <w:rsid w:val="003E72EC"/>
    <w:rsid w:val="003F2415"/>
    <w:rsid w:val="003F2925"/>
    <w:rsid w:val="003F301D"/>
    <w:rsid w:val="003F4623"/>
    <w:rsid w:val="003F495E"/>
    <w:rsid w:val="003F5C8D"/>
    <w:rsid w:val="003F6F10"/>
    <w:rsid w:val="003F76AE"/>
    <w:rsid w:val="00400D86"/>
    <w:rsid w:val="00401B15"/>
    <w:rsid w:val="004023DD"/>
    <w:rsid w:val="00402653"/>
    <w:rsid w:val="00402E98"/>
    <w:rsid w:val="00403BEC"/>
    <w:rsid w:val="004116F3"/>
    <w:rsid w:val="00412334"/>
    <w:rsid w:val="00412539"/>
    <w:rsid w:val="00412ADD"/>
    <w:rsid w:val="004131A0"/>
    <w:rsid w:val="00413E5A"/>
    <w:rsid w:val="00413FA1"/>
    <w:rsid w:val="00414E12"/>
    <w:rsid w:val="00417767"/>
    <w:rsid w:val="00422A2C"/>
    <w:rsid w:val="00423070"/>
    <w:rsid w:val="00423570"/>
    <w:rsid w:val="004256C7"/>
    <w:rsid w:val="004306EB"/>
    <w:rsid w:val="0043074C"/>
    <w:rsid w:val="0044233B"/>
    <w:rsid w:val="004424B6"/>
    <w:rsid w:val="00443BC0"/>
    <w:rsid w:val="00446EBE"/>
    <w:rsid w:val="004511BC"/>
    <w:rsid w:val="00451B48"/>
    <w:rsid w:val="00451BE1"/>
    <w:rsid w:val="0045316A"/>
    <w:rsid w:val="00455372"/>
    <w:rsid w:val="00455B7C"/>
    <w:rsid w:val="004651BD"/>
    <w:rsid w:val="004657DD"/>
    <w:rsid w:val="00471687"/>
    <w:rsid w:val="0047174F"/>
    <w:rsid w:val="00471C5D"/>
    <w:rsid w:val="00472828"/>
    <w:rsid w:val="004736E3"/>
    <w:rsid w:val="00473C13"/>
    <w:rsid w:val="00477CF4"/>
    <w:rsid w:val="00480F7E"/>
    <w:rsid w:val="004810BE"/>
    <w:rsid w:val="004824BC"/>
    <w:rsid w:val="004827EB"/>
    <w:rsid w:val="00483069"/>
    <w:rsid w:val="0048376F"/>
    <w:rsid w:val="004848BA"/>
    <w:rsid w:val="00484F7D"/>
    <w:rsid w:val="004852F2"/>
    <w:rsid w:val="004874FC"/>
    <w:rsid w:val="0049289C"/>
    <w:rsid w:val="0049351B"/>
    <w:rsid w:val="004939D0"/>
    <w:rsid w:val="004948D7"/>
    <w:rsid w:val="00495069"/>
    <w:rsid w:val="0049796E"/>
    <w:rsid w:val="004A0BE5"/>
    <w:rsid w:val="004A30BD"/>
    <w:rsid w:val="004A6F60"/>
    <w:rsid w:val="004A7C6A"/>
    <w:rsid w:val="004B00D7"/>
    <w:rsid w:val="004B29D0"/>
    <w:rsid w:val="004B397A"/>
    <w:rsid w:val="004C17F5"/>
    <w:rsid w:val="004C1C19"/>
    <w:rsid w:val="004C31BE"/>
    <w:rsid w:val="004C3C9C"/>
    <w:rsid w:val="004C4397"/>
    <w:rsid w:val="004C4676"/>
    <w:rsid w:val="004D1196"/>
    <w:rsid w:val="004D337E"/>
    <w:rsid w:val="004D5647"/>
    <w:rsid w:val="004D5AA8"/>
    <w:rsid w:val="004E2108"/>
    <w:rsid w:val="004E23E7"/>
    <w:rsid w:val="004E28D0"/>
    <w:rsid w:val="004E398B"/>
    <w:rsid w:val="004E4BAE"/>
    <w:rsid w:val="004E5DBD"/>
    <w:rsid w:val="004F3218"/>
    <w:rsid w:val="004F4A73"/>
    <w:rsid w:val="004F5796"/>
    <w:rsid w:val="004F749C"/>
    <w:rsid w:val="005005C8"/>
    <w:rsid w:val="00501E34"/>
    <w:rsid w:val="005052C8"/>
    <w:rsid w:val="005070FF"/>
    <w:rsid w:val="005103E5"/>
    <w:rsid w:val="00510FD0"/>
    <w:rsid w:val="00512BD7"/>
    <w:rsid w:val="00514F6E"/>
    <w:rsid w:val="00516B65"/>
    <w:rsid w:val="00520639"/>
    <w:rsid w:val="005206EB"/>
    <w:rsid w:val="00522612"/>
    <w:rsid w:val="0052284E"/>
    <w:rsid w:val="00522B40"/>
    <w:rsid w:val="005246B8"/>
    <w:rsid w:val="00524887"/>
    <w:rsid w:val="00526F75"/>
    <w:rsid w:val="00527762"/>
    <w:rsid w:val="0053303B"/>
    <w:rsid w:val="0053362A"/>
    <w:rsid w:val="0053475A"/>
    <w:rsid w:val="00540C8E"/>
    <w:rsid w:val="005418D8"/>
    <w:rsid w:val="00541FB4"/>
    <w:rsid w:val="00542CCB"/>
    <w:rsid w:val="00543E6F"/>
    <w:rsid w:val="00544B28"/>
    <w:rsid w:val="005460CF"/>
    <w:rsid w:val="00546B94"/>
    <w:rsid w:val="00546CFA"/>
    <w:rsid w:val="00550F73"/>
    <w:rsid w:val="00555D17"/>
    <w:rsid w:val="00561C40"/>
    <w:rsid w:val="005634A3"/>
    <w:rsid w:val="00564984"/>
    <w:rsid w:val="00565931"/>
    <w:rsid w:val="00565A4B"/>
    <w:rsid w:val="005667AD"/>
    <w:rsid w:val="00572CA4"/>
    <w:rsid w:val="00573544"/>
    <w:rsid w:val="00577A8D"/>
    <w:rsid w:val="00583085"/>
    <w:rsid w:val="00584320"/>
    <w:rsid w:val="0058471E"/>
    <w:rsid w:val="005860B8"/>
    <w:rsid w:val="005908DD"/>
    <w:rsid w:val="005908DE"/>
    <w:rsid w:val="005912D1"/>
    <w:rsid w:val="005919AC"/>
    <w:rsid w:val="00592E96"/>
    <w:rsid w:val="00596D97"/>
    <w:rsid w:val="005A2A7B"/>
    <w:rsid w:val="005A4A9F"/>
    <w:rsid w:val="005A569C"/>
    <w:rsid w:val="005A6BA6"/>
    <w:rsid w:val="005B0450"/>
    <w:rsid w:val="005B1506"/>
    <w:rsid w:val="005B1890"/>
    <w:rsid w:val="005B353C"/>
    <w:rsid w:val="005B5511"/>
    <w:rsid w:val="005B67A6"/>
    <w:rsid w:val="005B6A79"/>
    <w:rsid w:val="005C0E0D"/>
    <w:rsid w:val="005C2905"/>
    <w:rsid w:val="005C487E"/>
    <w:rsid w:val="005C50F0"/>
    <w:rsid w:val="005D03B8"/>
    <w:rsid w:val="005D23C3"/>
    <w:rsid w:val="005D6611"/>
    <w:rsid w:val="005D6D4D"/>
    <w:rsid w:val="005E4ED3"/>
    <w:rsid w:val="005E6A44"/>
    <w:rsid w:val="005F1CC4"/>
    <w:rsid w:val="005F313B"/>
    <w:rsid w:val="005F456B"/>
    <w:rsid w:val="005F5BE6"/>
    <w:rsid w:val="005F6742"/>
    <w:rsid w:val="005F6ABA"/>
    <w:rsid w:val="00600147"/>
    <w:rsid w:val="00601980"/>
    <w:rsid w:val="006031E0"/>
    <w:rsid w:val="00604E7E"/>
    <w:rsid w:val="006057C6"/>
    <w:rsid w:val="00606E73"/>
    <w:rsid w:val="00610495"/>
    <w:rsid w:val="0061552F"/>
    <w:rsid w:val="006160DE"/>
    <w:rsid w:val="006279B0"/>
    <w:rsid w:val="006312DD"/>
    <w:rsid w:val="00631A8B"/>
    <w:rsid w:val="006322EC"/>
    <w:rsid w:val="00635CC4"/>
    <w:rsid w:val="0063665F"/>
    <w:rsid w:val="00636C93"/>
    <w:rsid w:val="00640D3A"/>
    <w:rsid w:val="00643163"/>
    <w:rsid w:val="00643456"/>
    <w:rsid w:val="00646AC1"/>
    <w:rsid w:val="00650237"/>
    <w:rsid w:val="00650ADD"/>
    <w:rsid w:val="00651DFF"/>
    <w:rsid w:val="0065251D"/>
    <w:rsid w:val="006541F2"/>
    <w:rsid w:val="00654AF9"/>
    <w:rsid w:val="00655F65"/>
    <w:rsid w:val="00655FE1"/>
    <w:rsid w:val="00656C66"/>
    <w:rsid w:val="006579A3"/>
    <w:rsid w:val="006579D1"/>
    <w:rsid w:val="00660BF9"/>
    <w:rsid w:val="006615D8"/>
    <w:rsid w:val="0066283E"/>
    <w:rsid w:val="00662FD9"/>
    <w:rsid w:val="0066552D"/>
    <w:rsid w:val="00666931"/>
    <w:rsid w:val="00666CAE"/>
    <w:rsid w:val="006706C8"/>
    <w:rsid w:val="00671659"/>
    <w:rsid w:val="0067179C"/>
    <w:rsid w:val="00674E82"/>
    <w:rsid w:val="006758B0"/>
    <w:rsid w:val="00681D55"/>
    <w:rsid w:val="00681D9C"/>
    <w:rsid w:val="00681F8B"/>
    <w:rsid w:val="00684978"/>
    <w:rsid w:val="00685937"/>
    <w:rsid w:val="006901D1"/>
    <w:rsid w:val="006901E1"/>
    <w:rsid w:val="00693C38"/>
    <w:rsid w:val="00693EED"/>
    <w:rsid w:val="00695BA2"/>
    <w:rsid w:val="0069687F"/>
    <w:rsid w:val="006A0D97"/>
    <w:rsid w:val="006A1068"/>
    <w:rsid w:val="006A113A"/>
    <w:rsid w:val="006A343F"/>
    <w:rsid w:val="006A3D87"/>
    <w:rsid w:val="006A3E39"/>
    <w:rsid w:val="006A5169"/>
    <w:rsid w:val="006A5247"/>
    <w:rsid w:val="006A737E"/>
    <w:rsid w:val="006B29B8"/>
    <w:rsid w:val="006B387D"/>
    <w:rsid w:val="006B4D29"/>
    <w:rsid w:val="006B553B"/>
    <w:rsid w:val="006B5CC8"/>
    <w:rsid w:val="006B6392"/>
    <w:rsid w:val="006B7E60"/>
    <w:rsid w:val="006C0BCD"/>
    <w:rsid w:val="006C1499"/>
    <w:rsid w:val="006C31DB"/>
    <w:rsid w:val="006C6CE1"/>
    <w:rsid w:val="006C7CA8"/>
    <w:rsid w:val="006D07AE"/>
    <w:rsid w:val="006D1AB2"/>
    <w:rsid w:val="006D22B9"/>
    <w:rsid w:val="006D7298"/>
    <w:rsid w:val="006E2B9F"/>
    <w:rsid w:val="006F146A"/>
    <w:rsid w:val="006F25F6"/>
    <w:rsid w:val="006F55FD"/>
    <w:rsid w:val="00701DD8"/>
    <w:rsid w:val="00705599"/>
    <w:rsid w:val="00712391"/>
    <w:rsid w:val="00714036"/>
    <w:rsid w:val="00714234"/>
    <w:rsid w:val="00715A49"/>
    <w:rsid w:val="00716204"/>
    <w:rsid w:val="00717106"/>
    <w:rsid w:val="00717C4A"/>
    <w:rsid w:val="00723816"/>
    <w:rsid w:val="00724BD6"/>
    <w:rsid w:val="00725EB9"/>
    <w:rsid w:val="00726A7C"/>
    <w:rsid w:val="00726C35"/>
    <w:rsid w:val="007276FD"/>
    <w:rsid w:val="00730E2B"/>
    <w:rsid w:val="007338FA"/>
    <w:rsid w:val="00733BD2"/>
    <w:rsid w:val="00737205"/>
    <w:rsid w:val="00740E54"/>
    <w:rsid w:val="00741BE3"/>
    <w:rsid w:val="00741E4A"/>
    <w:rsid w:val="00742155"/>
    <w:rsid w:val="0074276B"/>
    <w:rsid w:val="00744D8D"/>
    <w:rsid w:val="00745422"/>
    <w:rsid w:val="00745F05"/>
    <w:rsid w:val="0074719A"/>
    <w:rsid w:val="00747AF2"/>
    <w:rsid w:val="00747C4B"/>
    <w:rsid w:val="0075028B"/>
    <w:rsid w:val="00752ECC"/>
    <w:rsid w:val="00753B2E"/>
    <w:rsid w:val="00754E69"/>
    <w:rsid w:val="007553D3"/>
    <w:rsid w:val="0076259F"/>
    <w:rsid w:val="007655D9"/>
    <w:rsid w:val="00767715"/>
    <w:rsid w:val="00772AF0"/>
    <w:rsid w:val="007802A2"/>
    <w:rsid w:val="007809B8"/>
    <w:rsid w:val="00786A2B"/>
    <w:rsid w:val="00786CF9"/>
    <w:rsid w:val="00791CCA"/>
    <w:rsid w:val="00792B57"/>
    <w:rsid w:val="0079335A"/>
    <w:rsid w:val="007A01EE"/>
    <w:rsid w:val="007A09F2"/>
    <w:rsid w:val="007A4E90"/>
    <w:rsid w:val="007A5980"/>
    <w:rsid w:val="007A5EE2"/>
    <w:rsid w:val="007A6CDE"/>
    <w:rsid w:val="007A7E74"/>
    <w:rsid w:val="007B0056"/>
    <w:rsid w:val="007B355B"/>
    <w:rsid w:val="007B41CF"/>
    <w:rsid w:val="007B5291"/>
    <w:rsid w:val="007B6D3D"/>
    <w:rsid w:val="007C2041"/>
    <w:rsid w:val="007C2281"/>
    <w:rsid w:val="007C5E68"/>
    <w:rsid w:val="007D03CF"/>
    <w:rsid w:val="007D2030"/>
    <w:rsid w:val="007D632E"/>
    <w:rsid w:val="007F49B1"/>
    <w:rsid w:val="007F79AF"/>
    <w:rsid w:val="00801B53"/>
    <w:rsid w:val="00802D97"/>
    <w:rsid w:val="0080745E"/>
    <w:rsid w:val="008114B2"/>
    <w:rsid w:val="00811956"/>
    <w:rsid w:val="00814778"/>
    <w:rsid w:val="00814E86"/>
    <w:rsid w:val="0082242F"/>
    <w:rsid w:val="00824925"/>
    <w:rsid w:val="0082582B"/>
    <w:rsid w:val="00826754"/>
    <w:rsid w:val="00830CCA"/>
    <w:rsid w:val="00831CB1"/>
    <w:rsid w:val="00833737"/>
    <w:rsid w:val="0083375B"/>
    <w:rsid w:val="0083602A"/>
    <w:rsid w:val="00837D84"/>
    <w:rsid w:val="0084081B"/>
    <w:rsid w:val="00840952"/>
    <w:rsid w:val="00844C23"/>
    <w:rsid w:val="00845BFD"/>
    <w:rsid w:val="00845DFF"/>
    <w:rsid w:val="00847288"/>
    <w:rsid w:val="00847578"/>
    <w:rsid w:val="00850DAC"/>
    <w:rsid w:val="00851893"/>
    <w:rsid w:val="008536D4"/>
    <w:rsid w:val="00855152"/>
    <w:rsid w:val="00856779"/>
    <w:rsid w:val="00856E19"/>
    <w:rsid w:val="00857E66"/>
    <w:rsid w:val="008625E7"/>
    <w:rsid w:val="00863065"/>
    <w:rsid w:val="00865F88"/>
    <w:rsid w:val="00870043"/>
    <w:rsid w:val="008706E4"/>
    <w:rsid w:val="00874977"/>
    <w:rsid w:val="0087539B"/>
    <w:rsid w:val="008774B9"/>
    <w:rsid w:val="0088080C"/>
    <w:rsid w:val="0088084F"/>
    <w:rsid w:val="00880976"/>
    <w:rsid w:val="0088250B"/>
    <w:rsid w:val="0088269D"/>
    <w:rsid w:val="00882BBC"/>
    <w:rsid w:val="0088567A"/>
    <w:rsid w:val="008864AF"/>
    <w:rsid w:val="00886BAB"/>
    <w:rsid w:val="00892D92"/>
    <w:rsid w:val="0089645C"/>
    <w:rsid w:val="00896A3A"/>
    <w:rsid w:val="008A4EBE"/>
    <w:rsid w:val="008A58DE"/>
    <w:rsid w:val="008A5F53"/>
    <w:rsid w:val="008A6577"/>
    <w:rsid w:val="008B1474"/>
    <w:rsid w:val="008B2158"/>
    <w:rsid w:val="008B2A2E"/>
    <w:rsid w:val="008B2EBD"/>
    <w:rsid w:val="008B3907"/>
    <w:rsid w:val="008B41A2"/>
    <w:rsid w:val="008B6DC3"/>
    <w:rsid w:val="008C43A0"/>
    <w:rsid w:val="008D0983"/>
    <w:rsid w:val="008D0F21"/>
    <w:rsid w:val="008D16F8"/>
    <w:rsid w:val="008D1CA2"/>
    <w:rsid w:val="008D5839"/>
    <w:rsid w:val="008E15CA"/>
    <w:rsid w:val="008E4467"/>
    <w:rsid w:val="008E5177"/>
    <w:rsid w:val="008E7063"/>
    <w:rsid w:val="008E750E"/>
    <w:rsid w:val="008E7511"/>
    <w:rsid w:val="008E7B8D"/>
    <w:rsid w:val="008F0A3C"/>
    <w:rsid w:val="008F1765"/>
    <w:rsid w:val="008F2531"/>
    <w:rsid w:val="008F3F70"/>
    <w:rsid w:val="008F419A"/>
    <w:rsid w:val="008F5EC3"/>
    <w:rsid w:val="008F6285"/>
    <w:rsid w:val="00902A94"/>
    <w:rsid w:val="0090323D"/>
    <w:rsid w:val="00903BBC"/>
    <w:rsid w:val="00906CD9"/>
    <w:rsid w:val="00907FF7"/>
    <w:rsid w:val="009105B0"/>
    <w:rsid w:val="00912A6C"/>
    <w:rsid w:val="00912B6E"/>
    <w:rsid w:val="00912CCE"/>
    <w:rsid w:val="00913433"/>
    <w:rsid w:val="00914F51"/>
    <w:rsid w:val="0091689C"/>
    <w:rsid w:val="009174CE"/>
    <w:rsid w:val="009205A2"/>
    <w:rsid w:val="00920CEA"/>
    <w:rsid w:val="0092288A"/>
    <w:rsid w:val="009263E1"/>
    <w:rsid w:val="00927553"/>
    <w:rsid w:val="009330D8"/>
    <w:rsid w:val="009349AA"/>
    <w:rsid w:val="00937292"/>
    <w:rsid w:val="009475A8"/>
    <w:rsid w:val="009508F8"/>
    <w:rsid w:val="009509D0"/>
    <w:rsid w:val="00951BFF"/>
    <w:rsid w:val="0095534B"/>
    <w:rsid w:val="00956077"/>
    <w:rsid w:val="00956541"/>
    <w:rsid w:val="009644C5"/>
    <w:rsid w:val="00970372"/>
    <w:rsid w:val="00970533"/>
    <w:rsid w:val="0097096D"/>
    <w:rsid w:val="00973418"/>
    <w:rsid w:val="00980BE4"/>
    <w:rsid w:val="00982E5B"/>
    <w:rsid w:val="00983917"/>
    <w:rsid w:val="00986560"/>
    <w:rsid w:val="00987024"/>
    <w:rsid w:val="009910EC"/>
    <w:rsid w:val="009920CF"/>
    <w:rsid w:val="00992DC9"/>
    <w:rsid w:val="00995F20"/>
    <w:rsid w:val="009A324B"/>
    <w:rsid w:val="009A4ED3"/>
    <w:rsid w:val="009A50DE"/>
    <w:rsid w:val="009A627C"/>
    <w:rsid w:val="009A70E2"/>
    <w:rsid w:val="009B185A"/>
    <w:rsid w:val="009B5720"/>
    <w:rsid w:val="009B5A79"/>
    <w:rsid w:val="009C1643"/>
    <w:rsid w:val="009C4BF6"/>
    <w:rsid w:val="009C6791"/>
    <w:rsid w:val="009C6E81"/>
    <w:rsid w:val="009C7806"/>
    <w:rsid w:val="009C7C5A"/>
    <w:rsid w:val="009D2794"/>
    <w:rsid w:val="009D5CF4"/>
    <w:rsid w:val="009D6E1D"/>
    <w:rsid w:val="009E14F7"/>
    <w:rsid w:val="009E3036"/>
    <w:rsid w:val="009E30BB"/>
    <w:rsid w:val="009E369F"/>
    <w:rsid w:val="009E5323"/>
    <w:rsid w:val="009E6D93"/>
    <w:rsid w:val="009F1CC9"/>
    <w:rsid w:val="009F1F02"/>
    <w:rsid w:val="009F26C7"/>
    <w:rsid w:val="009F296E"/>
    <w:rsid w:val="009F39BC"/>
    <w:rsid w:val="009F740D"/>
    <w:rsid w:val="00A075E9"/>
    <w:rsid w:val="00A07FF0"/>
    <w:rsid w:val="00A125DA"/>
    <w:rsid w:val="00A12604"/>
    <w:rsid w:val="00A12D89"/>
    <w:rsid w:val="00A12FD2"/>
    <w:rsid w:val="00A1335E"/>
    <w:rsid w:val="00A1397A"/>
    <w:rsid w:val="00A13B81"/>
    <w:rsid w:val="00A21697"/>
    <w:rsid w:val="00A22622"/>
    <w:rsid w:val="00A24509"/>
    <w:rsid w:val="00A255A1"/>
    <w:rsid w:val="00A26577"/>
    <w:rsid w:val="00A31298"/>
    <w:rsid w:val="00A336B6"/>
    <w:rsid w:val="00A34FC9"/>
    <w:rsid w:val="00A372B4"/>
    <w:rsid w:val="00A41B3B"/>
    <w:rsid w:val="00A4208F"/>
    <w:rsid w:val="00A44061"/>
    <w:rsid w:val="00A44409"/>
    <w:rsid w:val="00A46641"/>
    <w:rsid w:val="00A468AA"/>
    <w:rsid w:val="00A50235"/>
    <w:rsid w:val="00A505F0"/>
    <w:rsid w:val="00A54E26"/>
    <w:rsid w:val="00A54FD1"/>
    <w:rsid w:val="00A56530"/>
    <w:rsid w:val="00A5661D"/>
    <w:rsid w:val="00A56C00"/>
    <w:rsid w:val="00A604D4"/>
    <w:rsid w:val="00A60BE9"/>
    <w:rsid w:val="00A6275C"/>
    <w:rsid w:val="00A62988"/>
    <w:rsid w:val="00A64F7F"/>
    <w:rsid w:val="00A6557B"/>
    <w:rsid w:val="00A65F2A"/>
    <w:rsid w:val="00A67F69"/>
    <w:rsid w:val="00A70379"/>
    <w:rsid w:val="00A70A02"/>
    <w:rsid w:val="00A70C3A"/>
    <w:rsid w:val="00A7199F"/>
    <w:rsid w:val="00A7754A"/>
    <w:rsid w:val="00A81648"/>
    <w:rsid w:val="00A83475"/>
    <w:rsid w:val="00A839BC"/>
    <w:rsid w:val="00A8415F"/>
    <w:rsid w:val="00A85E00"/>
    <w:rsid w:val="00A865DD"/>
    <w:rsid w:val="00A90163"/>
    <w:rsid w:val="00A931FC"/>
    <w:rsid w:val="00A94FBB"/>
    <w:rsid w:val="00AA3358"/>
    <w:rsid w:val="00AA606A"/>
    <w:rsid w:val="00AA6B04"/>
    <w:rsid w:val="00AA6B45"/>
    <w:rsid w:val="00AA7585"/>
    <w:rsid w:val="00AB04FA"/>
    <w:rsid w:val="00AB191C"/>
    <w:rsid w:val="00AB2789"/>
    <w:rsid w:val="00AB3261"/>
    <w:rsid w:val="00AC1B5B"/>
    <w:rsid w:val="00AC592C"/>
    <w:rsid w:val="00AC6F87"/>
    <w:rsid w:val="00AC7019"/>
    <w:rsid w:val="00AC76D1"/>
    <w:rsid w:val="00AD270D"/>
    <w:rsid w:val="00AD3EDE"/>
    <w:rsid w:val="00AD648F"/>
    <w:rsid w:val="00AE1533"/>
    <w:rsid w:val="00AE1933"/>
    <w:rsid w:val="00AE38EE"/>
    <w:rsid w:val="00AE4F7C"/>
    <w:rsid w:val="00AF1474"/>
    <w:rsid w:val="00B05751"/>
    <w:rsid w:val="00B06808"/>
    <w:rsid w:val="00B10FDB"/>
    <w:rsid w:val="00B1482F"/>
    <w:rsid w:val="00B221EA"/>
    <w:rsid w:val="00B269D3"/>
    <w:rsid w:val="00B26DD0"/>
    <w:rsid w:val="00B27A25"/>
    <w:rsid w:val="00B312DD"/>
    <w:rsid w:val="00B32D9C"/>
    <w:rsid w:val="00B34F8D"/>
    <w:rsid w:val="00B359BD"/>
    <w:rsid w:val="00B35A50"/>
    <w:rsid w:val="00B35F59"/>
    <w:rsid w:val="00B4430F"/>
    <w:rsid w:val="00B447A2"/>
    <w:rsid w:val="00B46B4E"/>
    <w:rsid w:val="00B50A09"/>
    <w:rsid w:val="00B50BF3"/>
    <w:rsid w:val="00B52CF4"/>
    <w:rsid w:val="00B53F1C"/>
    <w:rsid w:val="00B555E0"/>
    <w:rsid w:val="00B61A45"/>
    <w:rsid w:val="00B63773"/>
    <w:rsid w:val="00B6433A"/>
    <w:rsid w:val="00B647F1"/>
    <w:rsid w:val="00B65A50"/>
    <w:rsid w:val="00B70FC6"/>
    <w:rsid w:val="00B75BD8"/>
    <w:rsid w:val="00B842EE"/>
    <w:rsid w:val="00B92184"/>
    <w:rsid w:val="00B922A5"/>
    <w:rsid w:val="00B93070"/>
    <w:rsid w:val="00B938BD"/>
    <w:rsid w:val="00B9414E"/>
    <w:rsid w:val="00BA09BC"/>
    <w:rsid w:val="00BA14BF"/>
    <w:rsid w:val="00BA21DF"/>
    <w:rsid w:val="00BA35CD"/>
    <w:rsid w:val="00BA4D3D"/>
    <w:rsid w:val="00BB349B"/>
    <w:rsid w:val="00BB46E8"/>
    <w:rsid w:val="00BB587F"/>
    <w:rsid w:val="00BB693E"/>
    <w:rsid w:val="00BB6B43"/>
    <w:rsid w:val="00BC0281"/>
    <w:rsid w:val="00BC31AD"/>
    <w:rsid w:val="00BC44B9"/>
    <w:rsid w:val="00BC6875"/>
    <w:rsid w:val="00BD1169"/>
    <w:rsid w:val="00BD35C8"/>
    <w:rsid w:val="00BD51F4"/>
    <w:rsid w:val="00BD6A55"/>
    <w:rsid w:val="00BE0FC1"/>
    <w:rsid w:val="00BE1552"/>
    <w:rsid w:val="00BE62D2"/>
    <w:rsid w:val="00BE759E"/>
    <w:rsid w:val="00BF0286"/>
    <w:rsid w:val="00BF1644"/>
    <w:rsid w:val="00BF262C"/>
    <w:rsid w:val="00BF2DEA"/>
    <w:rsid w:val="00BF39E3"/>
    <w:rsid w:val="00BF7982"/>
    <w:rsid w:val="00C0186C"/>
    <w:rsid w:val="00C02412"/>
    <w:rsid w:val="00C02865"/>
    <w:rsid w:val="00C04FEA"/>
    <w:rsid w:val="00C11138"/>
    <w:rsid w:val="00C14E7F"/>
    <w:rsid w:val="00C21AB3"/>
    <w:rsid w:val="00C22100"/>
    <w:rsid w:val="00C260E1"/>
    <w:rsid w:val="00C31FE5"/>
    <w:rsid w:val="00C3272E"/>
    <w:rsid w:val="00C33BAE"/>
    <w:rsid w:val="00C36538"/>
    <w:rsid w:val="00C36759"/>
    <w:rsid w:val="00C44764"/>
    <w:rsid w:val="00C4708C"/>
    <w:rsid w:val="00C4721D"/>
    <w:rsid w:val="00C47CCB"/>
    <w:rsid w:val="00C53F11"/>
    <w:rsid w:val="00C554D2"/>
    <w:rsid w:val="00C5566A"/>
    <w:rsid w:val="00C601BD"/>
    <w:rsid w:val="00C62F38"/>
    <w:rsid w:val="00C64E23"/>
    <w:rsid w:val="00C651D8"/>
    <w:rsid w:val="00C674AC"/>
    <w:rsid w:val="00C719AC"/>
    <w:rsid w:val="00C72A0F"/>
    <w:rsid w:val="00C742AC"/>
    <w:rsid w:val="00C744ED"/>
    <w:rsid w:val="00C80D27"/>
    <w:rsid w:val="00C819CC"/>
    <w:rsid w:val="00C81C96"/>
    <w:rsid w:val="00C85A38"/>
    <w:rsid w:val="00C86A0D"/>
    <w:rsid w:val="00C9105F"/>
    <w:rsid w:val="00C95A06"/>
    <w:rsid w:val="00C9610A"/>
    <w:rsid w:val="00CA1A1A"/>
    <w:rsid w:val="00CA5714"/>
    <w:rsid w:val="00CA65B8"/>
    <w:rsid w:val="00CB0935"/>
    <w:rsid w:val="00CB1B32"/>
    <w:rsid w:val="00CB1B5B"/>
    <w:rsid w:val="00CC0C2A"/>
    <w:rsid w:val="00CC40ED"/>
    <w:rsid w:val="00CD1183"/>
    <w:rsid w:val="00CD1D04"/>
    <w:rsid w:val="00CD20FA"/>
    <w:rsid w:val="00CD2939"/>
    <w:rsid w:val="00CD2E5D"/>
    <w:rsid w:val="00CD6A47"/>
    <w:rsid w:val="00CE2024"/>
    <w:rsid w:val="00CE3497"/>
    <w:rsid w:val="00CE4EAA"/>
    <w:rsid w:val="00CE5EE2"/>
    <w:rsid w:val="00CE678B"/>
    <w:rsid w:val="00CE7589"/>
    <w:rsid w:val="00CF08F0"/>
    <w:rsid w:val="00CF2D3F"/>
    <w:rsid w:val="00CF3A26"/>
    <w:rsid w:val="00CF675F"/>
    <w:rsid w:val="00D00BFB"/>
    <w:rsid w:val="00D01DC2"/>
    <w:rsid w:val="00D0432E"/>
    <w:rsid w:val="00D0608F"/>
    <w:rsid w:val="00D1031E"/>
    <w:rsid w:val="00D105ED"/>
    <w:rsid w:val="00D140A6"/>
    <w:rsid w:val="00D14633"/>
    <w:rsid w:val="00D1522E"/>
    <w:rsid w:val="00D16CB4"/>
    <w:rsid w:val="00D2442C"/>
    <w:rsid w:val="00D25081"/>
    <w:rsid w:val="00D25781"/>
    <w:rsid w:val="00D336C8"/>
    <w:rsid w:val="00D357FD"/>
    <w:rsid w:val="00D42CC6"/>
    <w:rsid w:val="00D44D26"/>
    <w:rsid w:val="00D4725C"/>
    <w:rsid w:val="00D47D2E"/>
    <w:rsid w:val="00D51166"/>
    <w:rsid w:val="00D51E01"/>
    <w:rsid w:val="00D537F3"/>
    <w:rsid w:val="00D62397"/>
    <w:rsid w:val="00D64C53"/>
    <w:rsid w:val="00D66B90"/>
    <w:rsid w:val="00D703F3"/>
    <w:rsid w:val="00D7045A"/>
    <w:rsid w:val="00D70F5A"/>
    <w:rsid w:val="00D74360"/>
    <w:rsid w:val="00D76503"/>
    <w:rsid w:val="00D76EEC"/>
    <w:rsid w:val="00D7706F"/>
    <w:rsid w:val="00D8119D"/>
    <w:rsid w:val="00D81F33"/>
    <w:rsid w:val="00D82DB6"/>
    <w:rsid w:val="00D8360F"/>
    <w:rsid w:val="00D862B7"/>
    <w:rsid w:val="00D86789"/>
    <w:rsid w:val="00D92659"/>
    <w:rsid w:val="00D92A0B"/>
    <w:rsid w:val="00D9583B"/>
    <w:rsid w:val="00D959EB"/>
    <w:rsid w:val="00DA07C7"/>
    <w:rsid w:val="00DA147A"/>
    <w:rsid w:val="00DA403C"/>
    <w:rsid w:val="00DA6986"/>
    <w:rsid w:val="00DA7CE5"/>
    <w:rsid w:val="00DB1C2B"/>
    <w:rsid w:val="00DB424B"/>
    <w:rsid w:val="00DB49E8"/>
    <w:rsid w:val="00DB5E46"/>
    <w:rsid w:val="00DB5FBD"/>
    <w:rsid w:val="00DC0853"/>
    <w:rsid w:val="00DC0CA9"/>
    <w:rsid w:val="00DC3780"/>
    <w:rsid w:val="00DC473C"/>
    <w:rsid w:val="00DC4779"/>
    <w:rsid w:val="00DC4830"/>
    <w:rsid w:val="00DC614C"/>
    <w:rsid w:val="00DD18C3"/>
    <w:rsid w:val="00DD3E08"/>
    <w:rsid w:val="00DD6C21"/>
    <w:rsid w:val="00DE0F61"/>
    <w:rsid w:val="00DE1789"/>
    <w:rsid w:val="00DE54EF"/>
    <w:rsid w:val="00DE75B6"/>
    <w:rsid w:val="00DF01F3"/>
    <w:rsid w:val="00DF22BF"/>
    <w:rsid w:val="00DF2411"/>
    <w:rsid w:val="00DF31AE"/>
    <w:rsid w:val="00DF43FF"/>
    <w:rsid w:val="00DF4E21"/>
    <w:rsid w:val="00DF726F"/>
    <w:rsid w:val="00E0055A"/>
    <w:rsid w:val="00E03F53"/>
    <w:rsid w:val="00E05981"/>
    <w:rsid w:val="00E07F99"/>
    <w:rsid w:val="00E144C7"/>
    <w:rsid w:val="00E16426"/>
    <w:rsid w:val="00E16BF1"/>
    <w:rsid w:val="00E16BFC"/>
    <w:rsid w:val="00E17DA5"/>
    <w:rsid w:val="00E22678"/>
    <w:rsid w:val="00E24268"/>
    <w:rsid w:val="00E24F23"/>
    <w:rsid w:val="00E263EE"/>
    <w:rsid w:val="00E2720A"/>
    <w:rsid w:val="00E277CA"/>
    <w:rsid w:val="00E36C43"/>
    <w:rsid w:val="00E400B6"/>
    <w:rsid w:val="00E41B92"/>
    <w:rsid w:val="00E437E5"/>
    <w:rsid w:val="00E44DEF"/>
    <w:rsid w:val="00E46401"/>
    <w:rsid w:val="00E4666C"/>
    <w:rsid w:val="00E46EA1"/>
    <w:rsid w:val="00E5171A"/>
    <w:rsid w:val="00E51AB1"/>
    <w:rsid w:val="00E53C38"/>
    <w:rsid w:val="00E56F7D"/>
    <w:rsid w:val="00E6152C"/>
    <w:rsid w:val="00E62386"/>
    <w:rsid w:val="00E62816"/>
    <w:rsid w:val="00E62BDC"/>
    <w:rsid w:val="00E6748A"/>
    <w:rsid w:val="00E7104C"/>
    <w:rsid w:val="00E72D54"/>
    <w:rsid w:val="00E76C87"/>
    <w:rsid w:val="00E77255"/>
    <w:rsid w:val="00E833A3"/>
    <w:rsid w:val="00E85870"/>
    <w:rsid w:val="00E90314"/>
    <w:rsid w:val="00E94152"/>
    <w:rsid w:val="00E9464E"/>
    <w:rsid w:val="00E94FA4"/>
    <w:rsid w:val="00EA1862"/>
    <w:rsid w:val="00EA6479"/>
    <w:rsid w:val="00EB7867"/>
    <w:rsid w:val="00EC229A"/>
    <w:rsid w:val="00EC247F"/>
    <w:rsid w:val="00EC37B9"/>
    <w:rsid w:val="00EC5A45"/>
    <w:rsid w:val="00EC7073"/>
    <w:rsid w:val="00EC7DDD"/>
    <w:rsid w:val="00ED1AFD"/>
    <w:rsid w:val="00ED4D00"/>
    <w:rsid w:val="00ED78FC"/>
    <w:rsid w:val="00EE2D37"/>
    <w:rsid w:val="00EE2E29"/>
    <w:rsid w:val="00EE4DEF"/>
    <w:rsid w:val="00EE5706"/>
    <w:rsid w:val="00EE5A6B"/>
    <w:rsid w:val="00EE73A7"/>
    <w:rsid w:val="00EF28F0"/>
    <w:rsid w:val="00EF2F4C"/>
    <w:rsid w:val="00EF46BC"/>
    <w:rsid w:val="00EF4A21"/>
    <w:rsid w:val="00EF5203"/>
    <w:rsid w:val="00EF6B81"/>
    <w:rsid w:val="00EF7B68"/>
    <w:rsid w:val="00F047EA"/>
    <w:rsid w:val="00F04E4A"/>
    <w:rsid w:val="00F07DD8"/>
    <w:rsid w:val="00F10448"/>
    <w:rsid w:val="00F108EE"/>
    <w:rsid w:val="00F144D2"/>
    <w:rsid w:val="00F16747"/>
    <w:rsid w:val="00F20052"/>
    <w:rsid w:val="00F21068"/>
    <w:rsid w:val="00F240BA"/>
    <w:rsid w:val="00F2480A"/>
    <w:rsid w:val="00F30C7A"/>
    <w:rsid w:val="00F35ABC"/>
    <w:rsid w:val="00F35C8E"/>
    <w:rsid w:val="00F36219"/>
    <w:rsid w:val="00F368B8"/>
    <w:rsid w:val="00F36A7B"/>
    <w:rsid w:val="00F47941"/>
    <w:rsid w:val="00F502AD"/>
    <w:rsid w:val="00F511AC"/>
    <w:rsid w:val="00F514CB"/>
    <w:rsid w:val="00F534CF"/>
    <w:rsid w:val="00F546DB"/>
    <w:rsid w:val="00F54CC9"/>
    <w:rsid w:val="00F55D5C"/>
    <w:rsid w:val="00F6159A"/>
    <w:rsid w:val="00F672DD"/>
    <w:rsid w:val="00F678F9"/>
    <w:rsid w:val="00F703EE"/>
    <w:rsid w:val="00F719A4"/>
    <w:rsid w:val="00F719BE"/>
    <w:rsid w:val="00F72402"/>
    <w:rsid w:val="00F738AF"/>
    <w:rsid w:val="00F7637F"/>
    <w:rsid w:val="00F7677A"/>
    <w:rsid w:val="00F76E51"/>
    <w:rsid w:val="00F77535"/>
    <w:rsid w:val="00F804D4"/>
    <w:rsid w:val="00F82754"/>
    <w:rsid w:val="00F85777"/>
    <w:rsid w:val="00F85A79"/>
    <w:rsid w:val="00F87DEE"/>
    <w:rsid w:val="00F91694"/>
    <w:rsid w:val="00F918FD"/>
    <w:rsid w:val="00F92357"/>
    <w:rsid w:val="00FA4275"/>
    <w:rsid w:val="00FA4E3C"/>
    <w:rsid w:val="00FA7F9E"/>
    <w:rsid w:val="00FB3FA1"/>
    <w:rsid w:val="00FB431E"/>
    <w:rsid w:val="00FC0CCD"/>
    <w:rsid w:val="00FC39EE"/>
    <w:rsid w:val="00FC41B7"/>
    <w:rsid w:val="00FC4792"/>
    <w:rsid w:val="00FC4B91"/>
    <w:rsid w:val="00FC633E"/>
    <w:rsid w:val="00FC6BB3"/>
    <w:rsid w:val="00FC7AAE"/>
    <w:rsid w:val="00FC7B1D"/>
    <w:rsid w:val="00FD072A"/>
    <w:rsid w:val="00FD286E"/>
    <w:rsid w:val="00FD2D79"/>
    <w:rsid w:val="00FD31EF"/>
    <w:rsid w:val="00FD627B"/>
    <w:rsid w:val="00FE3848"/>
    <w:rsid w:val="00FE6A37"/>
    <w:rsid w:val="00FF0077"/>
    <w:rsid w:val="00FF540B"/>
    <w:rsid w:val="00FF5774"/>
    <w:rsid w:val="00FF6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style="mso-position-horizontal:center;mso-position-horizontal-relative:right-margin-area" fillcolor="white">
      <v:fill color="white"/>
    </o:shapedefaults>
    <o:shapelayout v:ext="edit">
      <o:idmap v:ext="edit" data="1"/>
    </o:shapelayout>
  </w:shapeDefaults>
  <w:decimalSymbol w:val="."/>
  <w:listSeparator w:val=","/>
  <w14:docId w14:val="230F4D7A"/>
  <w15:docId w15:val="{3399C250-D713-4138-8CFC-72C7BF7B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BF3"/>
    <w:rPr>
      <w:rFonts w:ascii="Arial" w:hAnsi="Arial"/>
      <w:lang w:val="en-US"/>
    </w:rPr>
  </w:style>
  <w:style w:type="paragraph" w:styleId="Heading1">
    <w:name w:val="heading 1"/>
    <w:basedOn w:val="Normal"/>
    <w:next w:val="Normal"/>
    <w:link w:val="Heading1Char"/>
    <w:uiPriority w:val="9"/>
    <w:rsid w:val="00E5171A"/>
    <w:pPr>
      <w:keepNext/>
      <w:keepLines/>
      <w:spacing w:before="480" w:after="0"/>
      <w:outlineLvl w:val="0"/>
    </w:pPr>
    <w:rPr>
      <w:rFonts w:ascii="Arial Narrow" w:eastAsiaTheme="majorEastAsia" w:hAnsi="Arial Narrow" w:cstheme="majorBidi"/>
      <w:b/>
      <w:bCs/>
      <w:color w:val="005386"/>
      <w:sz w:val="28"/>
      <w:szCs w:val="28"/>
    </w:rPr>
  </w:style>
  <w:style w:type="paragraph" w:styleId="Heading2">
    <w:name w:val="heading 2"/>
    <w:basedOn w:val="Normal"/>
    <w:next w:val="Normal"/>
    <w:link w:val="Heading2Char"/>
    <w:uiPriority w:val="9"/>
    <w:unhideWhenUsed/>
    <w:rsid w:val="00E5171A"/>
    <w:pPr>
      <w:keepNext/>
      <w:keepLines/>
      <w:spacing w:before="200" w:after="0"/>
      <w:outlineLvl w:val="1"/>
    </w:pPr>
    <w:rPr>
      <w:rFonts w:asciiTheme="majorHAnsi" w:eastAsiaTheme="majorEastAsia" w:hAnsiTheme="majorHAnsi" w:cstheme="majorBidi"/>
      <w:b/>
      <w:bCs/>
      <w:color w:val="005386"/>
      <w:sz w:val="26"/>
      <w:szCs w:val="26"/>
    </w:rPr>
  </w:style>
  <w:style w:type="paragraph" w:styleId="Heading3">
    <w:name w:val="heading 3"/>
    <w:basedOn w:val="Normal"/>
    <w:next w:val="Normal"/>
    <w:link w:val="Heading3Char"/>
    <w:autoRedefine/>
    <w:uiPriority w:val="9"/>
    <w:unhideWhenUsed/>
    <w:rsid w:val="00E5171A"/>
    <w:pPr>
      <w:keepNext/>
      <w:keepLines/>
      <w:numPr>
        <w:numId w:val="10"/>
      </w:numPr>
      <w:spacing w:before="200" w:after="0"/>
      <w:outlineLvl w:val="2"/>
    </w:pPr>
    <w:rPr>
      <w:rFonts w:asciiTheme="majorHAnsi" w:eastAsiaTheme="majorEastAsia" w:hAnsiTheme="majorHAnsi" w:cstheme="majorBidi"/>
      <w:b/>
      <w:bCs/>
      <w:color w:val="005386"/>
    </w:rPr>
  </w:style>
  <w:style w:type="paragraph" w:styleId="Heading4">
    <w:name w:val="heading 4"/>
    <w:basedOn w:val="Heading3"/>
    <w:next w:val="Normal"/>
    <w:link w:val="Heading4Char"/>
    <w:uiPriority w:val="9"/>
    <w:semiHidden/>
    <w:unhideWhenUsed/>
    <w:rsid w:val="001D0415"/>
    <w:pPr>
      <w:spacing w:before="40"/>
      <w:outlineLvl w:val="3"/>
    </w:pPr>
    <w:rPr>
      <w:b w:val="0"/>
      <w:bCs w:val="0"/>
      <w:i/>
      <w:iCs/>
      <w:color w:val="445E6F" w:themeColor="accent1" w:themeShade="BF"/>
    </w:rPr>
  </w:style>
  <w:style w:type="paragraph" w:styleId="Heading5">
    <w:name w:val="heading 5"/>
    <w:basedOn w:val="Normal"/>
    <w:next w:val="Normal"/>
    <w:link w:val="Heading5Char"/>
    <w:uiPriority w:val="9"/>
    <w:semiHidden/>
    <w:unhideWhenUsed/>
    <w:qFormat/>
    <w:rsid w:val="001D0415"/>
    <w:pPr>
      <w:keepNext/>
      <w:keepLines/>
      <w:spacing w:before="40" w:after="0"/>
      <w:outlineLvl w:val="4"/>
    </w:pPr>
    <w:rPr>
      <w:rFonts w:asciiTheme="majorHAnsi" w:eastAsiaTheme="majorEastAsia" w:hAnsiTheme="majorHAnsi" w:cstheme="majorBidi"/>
      <w:color w:val="445E6F" w:themeColor="accent1" w:themeShade="BF"/>
    </w:rPr>
  </w:style>
  <w:style w:type="paragraph" w:styleId="Heading6">
    <w:name w:val="heading 6"/>
    <w:basedOn w:val="Normal"/>
    <w:next w:val="Normal"/>
    <w:link w:val="Heading6Char"/>
    <w:uiPriority w:val="9"/>
    <w:semiHidden/>
    <w:unhideWhenUsed/>
    <w:qFormat/>
    <w:rsid w:val="001D0415"/>
    <w:pPr>
      <w:keepNext/>
      <w:keepLines/>
      <w:spacing w:before="40" w:after="0"/>
      <w:outlineLvl w:val="5"/>
    </w:pPr>
    <w:rPr>
      <w:rFonts w:asciiTheme="majorHAnsi" w:eastAsiaTheme="majorEastAsia" w:hAnsiTheme="majorHAnsi" w:cstheme="majorBidi"/>
      <w:color w:val="2D3F4A" w:themeColor="accent1" w:themeShade="7F"/>
    </w:rPr>
  </w:style>
  <w:style w:type="paragraph" w:styleId="Heading7">
    <w:name w:val="heading 7"/>
    <w:basedOn w:val="Normal"/>
    <w:next w:val="Normal"/>
    <w:link w:val="Heading7Char"/>
    <w:uiPriority w:val="9"/>
    <w:semiHidden/>
    <w:unhideWhenUsed/>
    <w:qFormat/>
    <w:rsid w:val="001D0415"/>
    <w:pPr>
      <w:keepNext/>
      <w:keepLines/>
      <w:spacing w:before="40" w:after="0"/>
      <w:outlineLvl w:val="6"/>
    </w:pPr>
    <w:rPr>
      <w:rFonts w:asciiTheme="majorHAnsi" w:eastAsiaTheme="majorEastAsia" w:hAnsiTheme="majorHAnsi" w:cstheme="majorBidi"/>
      <w:i/>
      <w:iCs/>
      <w:color w:val="2D3F4A" w:themeColor="accent1" w:themeShade="7F"/>
    </w:rPr>
  </w:style>
  <w:style w:type="paragraph" w:styleId="Heading8">
    <w:name w:val="heading 8"/>
    <w:basedOn w:val="Normal"/>
    <w:next w:val="Normal"/>
    <w:link w:val="Heading8Char"/>
    <w:uiPriority w:val="9"/>
    <w:semiHidden/>
    <w:unhideWhenUsed/>
    <w:qFormat/>
    <w:rsid w:val="001D0415"/>
    <w:pPr>
      <w:keepNext/>
      <w:keepLines/>
      <w:spacing w:before="40" w:after="0"/>
      <w:outlineLvl w:val="7"/>
    </w:pPr>
    <w:rPr>
      <w:rFonts w:asciiTheme="majorHAnsi" w:eastAsiaTheme="majorEastAsia" w:hAnsiTheme="majorHAnsi" w:cstheme="majorBidi"/>
      <w:color w:val="7093A8" w:themeColor="text1" w:themeTint="D8"/>
      <w:sz w:val="21"/>
      <w:szCs w:val="21"/>
    </w:rPr>
  </w:style>
  <w:style w:type="paragraph" w:styleId="Heading9">
    <w:name w:val="heading 9"/>
    <w:basedOn w:val="Normal"/>
    <w:next w:val="Normal"/>
    <w:link w:val="Heading9Char"/>
    <w:uiPriority w:val="9"/>
    <w:semiHidden/>
    <w:unhideWhenUsed/>
    <w:qFormat/>
    <w:rsid w:val="001D0415"/>
    <w:pPr>
      <w:keepNext/>
      <w:keepLines/>
      <w:spacing w:before="40" w:after="0"/>
      <w:outlineLvl w:val="8"/>
    </w:pPr>
    <w:rPr>
      <w:rFonts w:asciiTheme="majorHAnsi" w:eastAsiaTheme="majorEastAsia" w:hAnsiTheme="majorHAnsi" w:cstheme="majorBidi"/>
      <w:i/>
      <w:iCs/>
      <w:color w:val="7093A8"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0976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6C8"/>
    <w:rPr>
      <w:rFonts w:ascii="Tahoma" w:hAnsi="Tahoma" w:cs="Tahoma"/>
      <w:sz w:val="16"/>
      <w:szCs w:val="16"/>
    </w:rPr>
  </w:style>
  <w:style w:type="character" w:styleId="PlaceholderText">
    <w:name w:val="Placeholder Text"/>
    <w:basedOn w:val="DefaultParagraphFont"/>
    <w:uiPriority w:val="99"/>
    <w:semiHidden/>
    <w:rsid w:val="009E30BB"/>
    <w:rPr>
      <w:color w:val="808080"/>
    </w:rPr>
  </w:style>
  <w:style w:type="paragraph" w:styleId="ListParagraph">
    <w:name w:val="List Paragraph"/>
    <w:basedOn w:val="Normal"/>
    <w:link w:val="ListParagraphChar"/>
    <w:uiPriority w:val="34"/>
    <w:qFormat/>
    <w:rsid w:val="00E5171A"/>
    <w:pPr>
      <w:ind w:left="720"/>
      <w:contextualSpacing/>
    </w:pPr>
    <w:rPr>
      <w:rFonts w:asciiTheme="minorHAnsi" w:hAnsiTheme="minorHAnsi"/>
    </w:rPr>
  </w:style>
  <w:style w:type="paragraph" w:styleId="Header">
    <w:name w:val="header"/>
    <w:basedOn w:val="Normal"/>
    <w:link w:val="HeaderChar"/>
    <w:unhideWhenUsed/>
    <w:rsid w:val="005843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4320"/>
  </w:style>
  <w:style w:type="paragraph" w:styleId="Footer">
    <w:name w:val="footer"/>
    <w:basedOn w:val="Normal"/>
    <w:link w:val="FooterChar"/>
    <w:uiPriority w:val="99"/>
    <w:unhideWhenUsed/>
    <w:rsid w:val="005843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4320"/>
  </w:style>
  <w:style w:type="table" w:styleId="PlainTable1">
    <w:name w:val="Plain Table 1"/>
    <w:basedOn w:val="TableNormal"/>
    <w:uiPriority w:val="41"/>
    <w:rsid w:val="002047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3DS2Title1">
    <w:name w:val="3DS 2 Title 1"/>
    <w:basedOn w:val="Heading2"/>
    <w:next w:val="Normal"/>
    <w:link w:val="3DS2Title1Char"/>
    <w:qFormat/>
    <w:rsid w:val="00156895"/>
    <w:pPr>
      <w:numPr>
        <w:ilvl w:val="1"/>
        <w:numId w:val="1"/>
      </w:numPr>
    </w:pPr>
    <w:rPr>
      <w:rFonts w:ascii="Arial" w:hAnsi="Arial" w:cs="Arial"/>
      <w:b w:val="0"/>
      <w:sz w:val="32"/>
      <w:szCs w:val="32"/>
    </w:rPr>
  </w:style>
  <w:style w:type="character" w:customStyle="1" w:styleId="ListParagraphChar">
    <w:name w:val="List Paragraph Char"/>
    <w:basedOn w:val="DefaultParagraphFont"/>
    <w:link w:val="ListParagraph"/>
    <w:uiPriority w:val="34"/>
    <w:rsid w:val="00E5171A"/>
  </w:style>
  <w:style w:type="character" w:customStyle="1" w:styleId="3DS2Title1Char">
    <w:name w:val="3DS 2 Title 1 Char"/>
    <w:basedOn w:val="ListParagraphChar"/>
    <w:link w:val="3DS2Title1"/>
    <w:rsid w:val="00156895"/>
    <w:rPr>
      <w:rFonts w:ascii="Arial" w:eastAsiaTheme="majorEastAsia" w:hAnsi="Arial" w:cs="Arial"/>
      <w:bCs/>
      <w:color w:val="005386"/>
      <w:sz w:val="32"/>
      <w:szCs w:val="32"/>
      <w:lang w:val="en-US"/>
    </w:rPr>
  </w:style>
  <w:style w:type="paragraph" w:customStyle="1" w:styleId="3DS2Title2">
    <w:name w:val="3DS 2 Title 2"/>
    <w:basedOn w:val="3DS2Title1"/>
    <w:next w:val="Normal"/>
    <w:link w:val="3DS2Title2Char"/>
    <w:qFormat/>
    <w:rsid w:val="00D336C8"/>
    <w:pPr>
      <w:numPr>
        <w:ilvl w:val="2"/>
      </w:numPr>
      <w:ind w:left="1152" w:hanging="792"/>
      <w:outlineLvl w:val="2"/>
    </w:pPr>
    <w:rPr>
      <w:sz w:val="28"/>
      <w:szCs w:val="28"/>
    </w:rPr>
  </w:style>
  <w:style w:type="character" w:customStyle="1" w:styleId="3DS2Title2Char">
    <w:name w:val="3DS 2 Title 2 Char"/>
    <w:basedOn w:val="ListParagraphChar"/>
    <w:link w:val="3DS2Title2"/>
    <w:rsid w:val="00D336C8"/>
    <w:rPr>
      <w:rFonts w:ascii="Arial" w:eastAsiaTheme="majorEastAsia" w:hAnsi="Arial" w:cs="Arial"/>
      <w:bCs/>
      <w:color w:val="005386"/>
      <w:sz w:val="28"/>
      <w:szCs w:val="28"/>
      <w:lang w:val="en-US"/>
    </w:rPr>
  </w:style>
  <w:style w:type="paragraph" w:customStyle="1" w:styleId="Title1">
    <w:name w:val="Title 1"/>
    <w:basedOn w:val="Heading1"/>
    <w:link w:val="Title1Char"/>
    <w:autoRedefine/>
    <w:rsid w:val="00572CA4"/>
    <w:pPr>
      <w:jc w:val="right"/>
    </w:pPr>
    <w:rPr>
      <w:rFonts w:ascii="Arial" w:hAnsi="Arial"/>
      <w:color w:val="auto"/>
      <w:sz w:val="36"/>
    </w:rPr>
  </w:style>
  <w:style w:type="paragraph" w:customStyle="1" w:styleId="Titre21">
    <w:name w:val="Titre 21"/>
    <w:basedOn w:val="3DS2Title2"/>
    <w:link w:val="Titre2Char"/>
    <w:autoRedefine/>
    <w:rsid w:val="00DD6C21"/>
    <w:rPr>
      <w:b/>
      <w:sz w:val="30"/>
      <w:szCs w:val="30"/>
    </w:rPr>
  </w:style>
  <w:style w:type="character" w:customStyle="1" w:styleId="Heading1Char">
    <w:name w:val="Heading 1 Char"/>
    <w:basedOn w:val="DefaultParagraphFont"/>
    <w:link w:val="Heading1"/>
    <w:uiPriority w:val="9"/>
    <w:rsid w:val="00E5171A"/>
    <w:rPr>
      <w:rFonts w:ascii="Arial Narrow" w:eastAsiaTheme="majorEastAsia" w:hAnsi="Arial Narrow" w:cstheme="majorBidi"/>
      <w:b/>
      <w:bCs/>
      <w:color w:val="005386"/>
      <w:sz w:val="28"/>
      <w:szCs w:val="28"/>
    </w:rPr>
  </w:style>
  <w:style w:type="character" w:customStyle="1" w:styleId="Title1Char">
    <w:name w:val="Title 1 Char"/>
    <w:basedOn w:val="Heading1Char"/>
    <w:link w:val="Title1"/>
    <w:rsid w:val="00572CA4"/>
    <w:rPr>
      <w:rFonts w:ascii="Arial" w:eastAsiaTheme="majorEastAsia" w:hAnsi="Arial" w:cstheme="majorBidi"/>
      <w:b/>
      <w:bCs/>
      <w:color w:val="005386"/>
      <w:sz w:val="36"/>
      <w:szCs w:val="28"/>
    </w:rPr>
  </w:style>
  <w:style w:type="paragraph" w:customStyle="1" w:styleId="Titre31">
    <w:name w:val="Titre 31"/>
    <w:basedOn w:val="Heading3"/>
    <w:link w:val="Titre3Char"/>
    <w:autoRedefine/>
    <w:rsid w:val="00DD6C21"/>
    <w:pPr>
      <w:numPr>
        <w:ilvl w:val="2"/>
        <w:numId w:val="2"/>
      </w:numPr>
    </w:pPr>
    <w:rPr>
      <w:rFonts w:ascii="Arial" w:hAnsi="Arial"/>
      <w:b w:val="0"/>
      <w:color w:val="auto"/>
      <w:sz w:val="26"/>
      <w:szCs w:val="26"/>
    </w:rPr>
  </w:style>
  <w:style w:type="character" w:customStyle="1" w:styleId="Heading2Char">
    <w:name w:val="Heading 2 Char"/>
    <w:basedOn w:val="DefaultParagraphFont"/>
    <w:link w:val="Heading2"/>
    <w:uiPriority w:val="9"/>
    <w:rsid w:val="00E5171A"/>
    <w:rPr>
      <w:rFonts w:asciiTheme="majorHAnsi" w:eastAsiaTheme="majorEastAsia" w:hAnsiTheme="majorHAnsi" w:cstheme="majorBidi"/>
      <w:b/>
      <w:bCs/>
      <w:color w:val="005386"/>
      <w:sz w:val="26"/>
      <w:szCs w:val="26"/>
    </w:rPr>
  </w:style>
  <w:style w:type="character" w:customStyle="1" w:styleId="Titre2Char">
    <w:name w:val="Titre 2 Char"/>
    <w:basedOn w:val="Heading2Char"/>
    <w:link w:val="Titre21"/>
    <w:rsid w:val="00DD6C21"/>
    <w:rPr>
      <w:rFonts w:ascii="Arial" w:eastAsiaTheme="majorEastAsia" w:hAnsi="Arial" w:cs="Arial"/>
      <w:b/>
      <w:bCs/>
      <w:color w:val="005386"/>
      <w:sz w:val="30"/>
      <w:szCs w:val="30"/>
      <w:lang w:val="en-US"/>
    </w:rPr>
  </w:style>
  <w:style w:type="paragraph" w:customStyle="1" w:styleId="Text">
    <w:name w:val="Text"/>
    <w:basedOn w:val="Titre31"/>
    <w:link w:val="TextChar"/>
    <w:rsid w:val="006C6CE1"/>
    <w:pPr>
      <w:numPr>
        <w:ilvl w:val="0"/>
        <w:numId w:val="0"/>
      </w:numPr>
      <w:ind w:left="504" w:hanging="504"/>
    </w:pPr>
    <w:rPr>
      <w:sz w:val="22"/>
      <w:szCs w:val="22"/>
    </w:rPr>
  </w:style>
  <w:style w:type="character" w:customStyle="1" w:styleId="Heading3Char">
    <w:name w:val="Heading 3 Char"/>
    <w:basedOn w:val="DefaultParagraphFont"/>
    <w:link w:val="Heading3"/>
    <w:uiPriority w:val="9"/>
    <w:rsid w:val="00E5171A"/>
    <w:rPr>
      <w:rFonts w:asciiTheme="majorHAnsi" w:eastAsiaTheme="majorEastAsia" w:hAnsiTheme="majorHAnsi" w:cstheme="majorBidi"/>
      <w:b/>
      <w:bCs/>
      <w:color w:val="005386"/>
      <w:lang w:val="en-US"/>
    </w:rPr>
  </w:style>
  <w:style w:type="character" w:customStyle="1" w:styleId="Titre3Char">
    <w:name w:val="Titre 3 Char"/>
    <w:basedOn w:val="Heading3Char"/>
    <w:link w:val="Titre31"/>
    <w:rsid w:val="00DD6C21"/>
    <w:rPr>
      <w:rFonts w:ascii="Arial" w:eastAsiaTheme="majorEastAsia" w:hAnsi="Arial" w:cstheme="majorBidi"/>
      <w:b w:val="0"/>
      <w:bCs/>
      <w:color w:val="005386"/>
      <w:sz w:val="26"/>
      <w:szCs w:val="26"/>
      <w:lang w:val="en-US"/>
    </w:rPr>
  </w:style>
  <w:style w:type="character" w:customStyle="1" w:styleId="TextChar">
    <w:name w:val="Text Char"/>
    <w:basedOn w:val="Titre3Char"/>
    <w:link w:val="Text"/>
    <w:rsid w:val="006C6CE1"/>
    <w:rPr>
      <w:rFonts w:ascii="Arial" w:eastAsiaTheme="majorEastAsia" w:hAnsi="Arial" w:cstheme="majorBidi"/>
      <w:b/>
      <w:bCs/>
      <w:color w:val="5B7F95" w:themeColor="accent1"/>
      <w:sz w:val="26"/>
      <w:szCs w:val="26"/>
      <w:lang w:val="en-US"/>
    </w:rPr>
  </w:style>
  <w:style w:type="paragraph" w:styleId="TOCHeading">
    <w:name w:val="TOC Heading"/>
    <w:basedOn w:val="Heading1"/>
    <w:next w:val="Normal"/>
    <w:uiPriority w:val="39"/>
    <w:unhideWhenUsed/>
    <w:rsid w:val="00E5171A"/>
    <w:pPr>
      <w:outlineLvl w:val="9"/>
    </w:pPr>
  </w:style>
  <w:style w:type="paragraph" w:styleId="TOC1">
    <w:name w:val="toc 1"/>
    <w:basedOn w:val="Normal"/>
    <w:next w:val="Normal"/>
    <w:autoRedefine/>
    <w:uiPriority w:val="39"/>
    <w:unhideWhenUsed/>
    <w:rsid w:val="00FC41B7"/>
    <w:pPr>
      <w:tabs>
        <w:tab w:val="right" w:leader="dot" w:pos="9016"/>
      </w:tabs>
      <w:spacing w:after="100"/>
    </w:pPr>
  </w:style>
  <w:style w:type="paragraph" w:styleId="TOC2">
    <w:name w:val="toc 2"/>
    <w:basedOn w:val="Normal"/>
    <w:next w:val="Normal"/>
    <w:autoRedefine/>
    <w:uiPriority w:val="39"/>
    <w:unhideWhenUsed/>
    <w:rsid w:val="003C7A21"/>
    <w:pPr>
      <w:tabs>
        <w:tab w:val="left" w:pos="640"/>
        <w:tab w:val="right" w:leader="dot" w:pos="9016"/>
      </w:tabs>
      <w:spacing w:after="100"/>
      <w:ind w:left="220"/>
    </w:pPr>
  </w:style>
  <w:style w:type="paragraph" w:styleId="TOC3">
    <w:name w:val="toc 3"/>
    <w:basedOn w:val="Normal"/>
    <w:next w:val="Normal"/>
    <w:autoRedefine/>
    <w:uiPriority w:val="39"/>
    <w:unhideWhenUsed/>
    <w:rsid w:val="008D1CA2"/>
    <w:pPr>
      <w:spacing w:after="100"/>
      <w:ind w:left="440"/>
    </w:pPr>
  </w:style>
  <w:style w:type="character" w:styleId="Hyperlink">
    <w:name w:val="Hyperlink"/>
    <w:basedOn w:val="DefaultParagraphFont"/>
    <w:uiPriority w:val="99"/>
    <w:unhideWhenUsed/>
    <w:rsid w:val="008D1CA2"/>
    <w:rPr>
      <w:color w:val="0000FF" w:themeColor="hyperlink"/>
      <w:u w:val="single"/>
    </w:rPr>
  </w:style>
  <w:style w:type="paragraph" w:customStyle="1" w:styleId="Titre11">
    <w:name w:val="Titre 11"/>
    <w:basedOn w:val="Heading1"/>
    <w:link w:val="Titre1Char"/>
    <w:autoRedefine/>
    <w:rsid w:val="004C17F5"/>
    <w:pPr>
      <w:numPr>
        <w:numId w:val="3"/>
      </w:numPr>
    </w:pPr>
    <w:rPr>
      <w:rFonts w:ascii="Arial" w:hAnsi="Arial" w:cs="Arial"/>
      <w:color w:val="auto"/>
      <w:sz w:val="36"/>
    </w:rPr>
  </w:style>
  <w:style w:type="character" w:customStyle="1" w:styleId="Titre1Char">
    <w:name w:val="Titre 1 Char"/>
    <w:basedOn w:val="Heading1Char"/>
    <w:link w:val="Titre11"/>
    <w:rsid w:val="004C17F5"/>
    <w:rPr>
      <w:rFonts w:ascii="Arial" w:eastAsiaTheme="majorEastAsia" w:hAnsi="Arial" w:cs="Arial"/>
      <w:b/>
      <w:bCs/>
      <w:color w:val="005386"/>
      <w:sz w:val="36"/>
      <w:szCs w:val="28"/>
      <w:lang w:val="en-US"/>
    </w:rPr>
  </w:style>
  <w:style w:type="paragraph" w:customStyle="1" w:styleId="donotuse1">
    <w:name w:val="do not use 1"/>
    <w:basedOn w:val="Titre11"/>
    <w:link w:val="donotuse1Char"/>
    <w:rsid w:val="00E5171A"/>
    <w:pPr>
      <w:numPr>
        <w:numId w:val="8"/>
      </w:numPr>
    </w:pPr>
    <w:rPr>
      <w:color w:val="005386"/>
      <w:sz w:val="32"/>
    </w:rPr>
  </w:style>
  <w:style w:type="paragraph" w:customStyle="1" w:styleId="donotuse2">
    <w:name w:val="do not use 2"/>
    <w:basedOn w:val="Titre11"/>
    <w:link w:val="donotuse2Char"/>
    <w:rsid w:val="00E5171A"/>
    <w:pPr>
      <w:numPr>
        <w:ilvl w:val="1"/>
        <w:numId w:val="8"/>
      </w:numPr>
    </w:pPr>
    <w:rPr>
      <w:color w:val="5B7F95" w:themeColor="text1"/>
      <w:sz w:val="28"/>
    </w:rPr>
  </w:style>
  <w:style w:type="character" w:customStyle="1" w:styleId="donotuse1Char">
    <w:name w:val="do not use 1 Char"/>
    <w:basedOn w:val="Titre1Char"/>
    <w:link w:val="donotuse1"/>
    <w:rsid w:val="00E5171A"/>
    <w:rPr>
      <w:rFonts w:ascii="Arial" w:eastAsiaTheme="majorEastAsia" w:hAnsi="Arial" w:cs="Arial"/>
      <w:b/>
      <w:bCs/>
      <w:color w:val="005386"/>
      <w:sz w:val="32"/>
      <w:szCs w:val="28"/>
      <w:lang w:val="en-US"/>
    </w:rPr>
  </w:style>
  <w:style w:type="paragraph" w:customStyle="1" w:styleId="3DSTitle3">
    <w:name w:val="3DS Title 3"/>
    <w:basedOn w:val="Normal"/>
    <w:next w:val="Normal"/>
    <w:link w:val="3DSTitle3Car"/>
    <w:qFormat/>
    <w:rsid w:val="00E5171A"/>
    <w:pPr>
      <w:numPr>
        <w:numId w:val="4"/>
      </w:numPr>
    </w:pPr>
    <w:rPr>
      <w:color w:val="5B7F95" w:themeColor="text1"/>
      <w:sz w:val="24"/>
    </w:rPr>
  </w:style>
  <w:style w:type="character" w:customStyle="1" w:styleId="donotuse2Char">
    <w:name w:val="do not use 2 Char"/>
    <w:basedOn w:val="Titre1Char"/>
    <w:link w:val="donotuse2"/>
    <w:rsid w:val="00E5171A"/>
    <w:rPr>
      <w:rFonts w:ascii="Arial" w:eastAsiaTheme="majorEastAsia" w:hAnsi="Arial" w:cs="Arial"/>
      <w:b/>
      <w:bCs/>
      <w:color w:val="5B7F95" w:themeColor="text1"/>
      <w:sz w:val="28"/>
      <w:szCs w:val="28"/>
      <w:lang w:val="en-US"/>
    </w:rPr>
  </w:style>
  <w:style w:type="character" w:customStyle="1" w:styleId="3DSTitle3Car">
    <w:name w:val="3DS Title 3 Car"/>
    <w:basedOn w:val="Titre1Char"/>
    <w:link w:val="3DSTitle3"/>
    <w:rsid w:val="00DA7CE5"/>
    <w:rPr>
      <w:rFonts w:ascii="Arial" w:eastAsiaTheme="majorEastAsia" w:hAnsi="Arial" w:cs="Arial"/>
      <w:b w:val="0"/>
      <w:bCs w:val="0"/>
      <w:color w:val="5B7F95" w:themeColor="text1"/>
      <w:sz w:val="24"/>
      <w:szCs w:val="28"/>
      <w:lang w:val="en-US"/>
    </w:rPr>
  </w:style>
  <w:style w:type="paragraph" w:customStyle="1" w:styleId="PartTitle">
    <w:name w:val="Part Title"/>
    <w:basedOn w:val="Title1"/>
    <w:next w:val="Normal"/>
    <w:link w:val="PartTitleCar"/>
    <w:qFormat/>
    <w:rsid w:val="00AC6F87"/>
    <w:pPr>
      <w:pageBreakBefore/>
      <w:numPr>
        <w:numId w:val="1"/>
      </w:numPr>
      <w:spacing w:before="240"/>
    </w:pPr>
    <w:rPr>
      <w:rFonts w:cs="Arial"/>
      <w:b w:val="0"/>
      <w:sz w:val="48"/>
      <w:szCs w:val="48"/>
    </w:rPr>
  </w:style>
  <w:style w:type="paragraph" w:customStyle="1" w:styleId="PartSubtitle">
    <w:name w:val="Part Sub title"/>
    <w:basedOn w:val="Heading2"/>
    <w:link w:val="PartSubtitleCar"/>
    <w:qFormat/>
    <w:rsid w:val="00F546DB"/>
    <w:pPr>
      <w:jc w:val="right"/>
      <w:outlineLvl w:val="0"/>
      <w15:collapsed/>
    </w:pPr>
    <w:rPr>
      <w:rFonts w:ascii="Arial" w:hAnsi="Arial" w:cs="Arial"/>
      <w:b w:val="0"/>
      <w:color w:val="auto"/>
      <w:sz w:val="36"/>
      <w:szCs w:val="36"/>
    </w:rPr>
  </w:style>
  <w:style w:type="character" w:customStyle="1" w:styleId="PartTitleCar">
    <w:name w:val="Part Title Car"/>
    <w:basedOn w:val="DefaultParagraphFont"/>
    <w:link w:val="PartTitle"/>
    <w:rsid w:val="00AC6F87"/>
    <w:rPr>
      <w:rFonts w:ascii="Arial" w:eastAsiaTheme="majorEastAsia" w:hAnsi="Arial" w:cs="Arial"/>
      <w:bCs/>
      <w:sz w:val="48"/>
      <w:szCs w:val="48"/>
      <w:lang w:val="en-US"/>
    </w:rPr>
  </w:style>
  <w:style w:type="character" w:customStyle="1" w:styleId="PartSubtitleCar">
    <w:name w:val="Part Sub title Car"/>
    <w:basedOn w:val="DefaultParagraphFont"/>
    <w:link w:val="PartSubtitle"/>
    <w:rsid w:val="00F546DB"/>
    <w:rPr>
      <w:rFonts w:ascii="Arial" w:eastAsiaTheme="majorEastAsia" w:hAnsi="Arial" w:cs="Arial"/>
      <w:bCs/>
      <w:sz w:val="36"/>
      <w:szCs w:val="36"/>
      <w:lang w:val="en-US"/>
    </w:rPr>
  </w:style>
  <w:style w:type="paragraph" w:customStyle="1" w:styleId="3DSTitre2">
    <w:name w:val="3DS Titre 2"/>
    <w:basedOn w:val="Titre11"/>
    <w:link w:val="3DSTitre2Char"/>
    <w:rsid w:val="00E5171A"/>
    <w:pPr>
      <w:numPr>
        <w:numId w:val="0"/>
      </w:numPr>
      <w:ind w:left="792" w:hanging="432"/>
    </w:pPr>
    <w:rPr>
      <w:b w:val="0"/>
      <w:color w:val="5B7F95" w:themeColor="text1"/>
      <w:sz w:val="30"/>
    </w:rPr>
  </w:style>
  <w:style w:type="paragraph" w:customStyle="1" w:styleId="3DSTitre3">
    <w:name w:val="3DS Titre 3"/>
    <w:basedOn w:val="Titre11"/>
    <w:link w:val="3DSTitre3Char"/>
    <w:rsid w:val="00E5171A"/>
    <w:pPr>
      <w:numPr>
        <w:numId w:val="0"/>
      </w:numPr>
      <w:ind w:left="1224" w:hanging="504"/>
    </w:pPr>
    <w:rPr>
      <w:b w:val="0"/>
      <w:color w:val="5B7F95" w:themeColor="text1"/>
      <w:sz w:val="26"/>
    </w:rPr>
  </w:style>
  <w:style w:type="character" w:customStyle="1" w:styleId="3DSTitre2Char">
    <w:name w:val="3DS Titre 2 Char"/>
    <w:basedOn w:val="Titre1Char"/>
    <w:link w:val="3DSTitre2"/>
    <w:rsid w:val="00E5171A"/>
    <w:rPr>
      <w:rFonts w:ascii="Arial" w:eastAsiaTheme="majorEastAsia" w:hAnsi="Arial" w:cs="Arial"/>
      <w:b w:val="0"/>
      <w:bCs/>
      <w:color w:val="5B7F95" w:themeColor="text1"/>
      <w:sz w:val="30"/>
      <w:szCs w:val="28"/>
      <w:lang w:val="en-US"/>
    </w:rPr>
  </w:style>
  <w:style w:type="character" w:customStyle="1" w:styleId="3DSTitre3Char">
    <w:name w:val="3DS Titre 3 Char"/>
    <w:basedOn w:val="Titre1Char"/>
    <w:link w:val="3DSTitre3"/>
    <w:rsid w:val="00E5171A"/>
    <w:rPr>
      <w:rFonts w:ascii="Arial" w:eastAsiaTheme="majorEastAsia" w:hAnsi="Arial" w:cs="Arial"/>
      <w:b w:val="0"/>
      <w:bCs/>
      <w:color w:val="5B7F95" w:themeColor="text1"/>
      <w:sz w:val="26"/>
      <w:szCs w:val="28"/>
      <w:lang w:val="en-US"/>
    </w:rPr>
  </w:style>
  <w:style w:type="paragraph" w:styleId="BodyText">
    <w:name w:val="Body Text"/>
    <w:basedOn w:val="Normal"/>
    <w:link w:val="BodyTextChar"/>
    <w:rsid w:val="00C72A0F"/>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C72A0F"/>
    <w:rPr>
      <w:rFonts w:ascii="Times New Roman" w:eastAsia="Times New Roman" w:hAnsi="Times New Roman" w:cs="Times New Roman"/>
      <w:sz w:val="24"/>
      <w:szCs w:val="20"/>
    </w:rPr>
  </w:style>
  <w:style w:type="character" w:styleId="CommentReference">
    <w:name w:val="annotation reference"/>
    <w:basedOn w:val="DefaultParagraphFont"/>
    <w:rsid w:val="00C72A0F"/>
    <w:rPr>
      <w:sz w:val="18"/>
    </w:rPr>
  </w:style>
  <w:style w:type="paragraph" w:styleId="CommentText">
    <w:name w:val="annotation text"/>
    <w:basedOn w:val="Normal"/>
    <w:link w:val="CommentTextChar"/>
    <w:rsid w:val="00C72A0F"/>
    <w:pPr>
      <w:spacing w:after="0" w:line="240" w:lineRule="auto"/>
    </w:pPr>
    <w:rPr>
      <w:rFonts w:ascii="Times New Roman" w:eastAsia="Times New Roman" w:hAnsi="Times New Roman" w:cs="Times New Roman"/>
      <w:sz w:val="24"/>
      <w:szCs w:val="20"/>
    </w:rPr>
  </w:style>
  <w:style w:type="character" w:customStyle="1" w:styleId="CommentTextChar">
    <w:name w:val="Comment Text Char"/>
    <w:basedOn w:val="DefaultParagraphFont"/>
    <w:link w:val="CommentText"/>
    <w:rsid w:val="00C72A0F"/>
    <w:rPr>
      <w:rFonts w:ascii="Times New Roman" w:eastAsia="Times New Roman" w:hAnsi="Times New Roman" w:cs="Times New Roman"/>
      <w:sz w:val="24"/>
      <w:szCs w:val="20"/>
    </w:rPr>
  </w:style>
  <w:style w:type="character" w:customStyle="1" w:styleId="Heading4Char">
    <w:name w:val="Heading 4 Char"/>
    <w:basedOn w:val="DefaultParagraphFont"/>
    <w:link w:val="Heading4"/>
    <w:uiPriority w:val="9"/>
    <w:semiHidden/>
    <w:rsid w:val="001D0415"/>
    <w:rPr>
      <w:rFonts w:asciiTheme="majorHAnsi" w:eastAsiaTheme="majorEastAsia" w:hAnsiTheme="majorHAnsi" w:cstheme="majorBidi"/>
      <w:i/>
      <w:iCs/>
      <w:color w:val="445E6F" w:themeColor="accent1" w:themeShade="BF"/>
      <w:lang w:val="en-US"/>
    </w:rPr>
  </w:style>
  <w:style w:type="character" w:customStyle="1" w:styleId="Heading5Char">
    <w:name w:val="Heading 5 Char"/>
    <w:basedOn w:val="DefaultParagraphFont"/>
    <w:link w:val="Heading5"/>
    <w:uiPriority w:val="9"/>
    <w:semiHidden/>
    <w:rsid w:val="001D0415"/>
    <w:rPr>
      <w:rFonts w:asciiTheme="majorHAnsi" w:eastAsiaTheme="majorEastAsia" w:hAnsiTheme="majorHAnsi" w:cstheme="majorBidi"/>
      <w:color w:val="445E6F" w:themeColor="accent1" w:themeShade="BF"/>
    </w:rPr>
  </w:style>
  <w:style w:type="character" w:customStyle="1" w:styleId="Heading6Char">
    <w:name w:val="Heading 6 Char"/>
    <w:basedOn w:val="DefaultParagraphFont"/>
    <w:link w:val="Heading6"/>
    <w:uiPriority w:val="9"/>
    <w:semiHidden/>
    <w:rsid w:val="001D0415"/>
    <w:rPr>
      <w:rFonts w:asciiTheme="majorHAnsi" w:eastAsiaTheme="majorEastAsia" w:hAnsiTheme="majorHAnsi" w:cstheme="majorBidi"/>
      <w:color w:val="2D3F4A" w:themeColor="accent1" w:themeShade="7F"/>
    </w:rPr>
  </w:style>
  <w:style w:type="character" w:customStyle="1" w:styleId="Heading7Char">
    <w:name w:val="Heading 7 Char"/>
    <w:basedOn w:val="DefaultParagraphFont"/>
    <w:link w:val="Heading7"/>
    <w:uiPriority w:val="9"/>
    <w:semiHidden/>
    <w:rsid w:val="001D0415"/>
    <w:rPr>
      <w:rFonts w:asciiTheme="majorHAnsi" w:eastAsiaTheme="majorEastAsia" w:hAnsiTheme="majorHAnsi" w:cstheme="majorBidi"/>
      <w:i/>
      <w:iCs/>
      <w:color w:val="2D3F4A" w:themeColor="accent1" w:themeShade="7F"/>
    </w:rPr>
  </w:style>
  <w:style w:type="character" w:customStyle="1" w:styleId="Heading8Char">
    <w:name w:val="Heading 8 Char"/>
    <w:basedOn w:val="DefaultParagraphFont"/>
    <w:link w:val="Heading8"/>
    <w:uiPriority w:val="9"/>
    <w:semiHidden/>
    <w:rsid w:val="001D0415"/>
    <w:rPr>
      <w:rFonts w:asciiTheme="majorHAnsi" w:eastAsiaTheme="majorEastAsia" w:hAnsiTheme="majorHAnsi" w:cstheme="majorBidi"/>
      <w:color w:val="7093A8" w:themeColor="text1" w:themeTint="D8"/>
      <w:sz w:val="21"/>
      <w:szCs w:val="21"/>
    </w:rPr>
  </w:style>
  <w:style w:type="character" w:customStyle="1" w:styleId="Heading9Char">
    <w:name w:val="Heading 9 Char"/>
    <w:basedOn w:val="DefaultParagraphFont"/>
    <w:link w:val="Heading9"/>
    <w:uiPriority w:val="9"/>
    <w:semiHidden/>
    <w:rsid w:val="001D0415"/>
    <w:rPr>
      <w:rFonts w:asciiTheme="majorHAnsi" w:eastAsiaTheme="majorEastAsia" w:hAnsiTheme="majorHAnsi" w:cstheme="majorBidi"/>
      <w:i/>
      <w:iCs/>
      <w:color w:val="7093A8" w:themeColor="text1" w:themeTint="D8"/>
      <w:sz w:val="21"/>
      <w:szCs w:val="21"/>
    </w:rPr>
  </w:style>
  <w:style w:type="paragraph" w:styleId="TOC4">
    <w:name w:val="toc 4"/>
    <w:basedOn w:val="Normal"/>
    <w:next w:val="Normal"/>
    <w:autoRedefine/>
    <w:uiPriority w:val="39"/>
    <w:rsid w:val="001D0415"/>
    <w:pPr>
      <w:spacing w:after="80" w:line="240" w:lineRule="auto"/>
      <w:ind w:left="480"/>
    </w:pPr>
    <w:rPr>
      <w:rFonts w:ascii="Verdana" w:eastAsia="Times New Roman" w:hAnsi="Verdana" w:cs="Times New Roman"/>
      <w:sz w:val="18"/>
      <w:szCs w:val="18"/>
    </w:rPr>
  </w:style>
  <w:style w:type="paragraph" w:styleId="TOC5">
    <w:name w:val="toc 5"/>
    <w:basedOn w:val="Normal"/>
    <w:next w:val="Normal"/>
    <w:autoRedefine/>
    <w:semiHidden/>
    <w:rsid w:val="001D0415"/>
    <w:pPr>
      <w:spacing w:after="80" w:line="240" w:lineRule="auto"/>
      <w:ind w:left="640"/>
    </w:pPr>
    <w:rPr>
      <w:rFonts w:ascii="Verdana" w:eastAsia="Times New Roman" w:hAnsi="Verdana" w:cs="Times New Roman"/>
      <w:sz w:val="18"/>
      <w:szCs w:val="18"/>
    </w:rPr>
  </w:style>
  <w:style w:type="paragraph" w:styleId="TOC6">
    <w:name w:val="toc 6"/>
    <w:basedOn w:val="Normal"/>
    <w:next w:val="Normal"/>
    <w:autoRedefine/>
    <w:semiHidden/>
    <w:rsid w:val="001D0415"/>
    <w:pPr>
      <w:spacing w:after="80" w:line="240" w:lineRule="auto"/>
      <w:ind w:left="800"/>
    </w:pPr>
    <w:rPr>
      <w:rFonts w:ascii="Verdana" w:eastAsia="Times New Roman" w:hAnsi="Verdana" w:cs="Times New Roman"/>
      <w:sz w:val="18"/>
      <w:szCs w:val="18"/>
    </w:rPr>
  </w:style>
  <w:style w:type="paragraph" w:styleId="TOC7">
    <w:name w:val="toc 7"/>
    <w:basedOn w:val="Normal"/>
    <w:next w:val="Normal"/>
    <w:autoRedefine/>
    <w:semiHidden/>
    <w:rsid w:val="001D0415"/>
    <w:pPr>
      <w:spacing w:after="80" w:line="240" w:lineRule="auto"/>
      <w:ind w:left="960"/>
    </w:pPr>
    <w:rPr>
      <w:rFonts w:ascii="Verdana" w:eastAsia="Times New Roman" w:hAnsi="Verdana" w:cs="Times New Roman"/>
      <w:sz w:val="18"/>
      <w:szCs w:val="18"/>
    </w:rPr>
  </w:style>
  <w:style w:type="paragraph" w:styleId="TOC8">
    <w:name w:val="toc 8"/>
    <w:basedOn w:val="Normal"/>
    <w:next w:val="Normal"/>
    <w:autoRedefine/>
    <w:semiHidden/>
    <w:rsid w:val="001D0415"/>
    <w:pPr>
      <w:spacing w:after="80" w:line="240" w:lineRule="auto"/>
      <w:ind w:left="1120"/>
    </w:pPr>
    <w:rPr>
      <w:rFonts w:ascii="Verdana" w:eastAsia="Times New Roman" w:hAnsi="Verdana" w:cs="Times New Roman"/>
      <w:sz w:val="18"/>
      <w:szCs w:val="18"/>
    </w:rPr>
  </w:style>
  <w:style w:type="paragraph" w:styleId="TOC9">
    <w:name w:val="toc 9"/>
    <w:basedOn w:val="Normal"/>
    <w:next w:val="Normal"/>
    <w:autoRedefine/>
    <w:semiHidden/>
    <w:rsid w:val="001D0415"/>
    <w:pPr>
      <w:spacing w:after="80" w:line="240" w:lineRule="auto"/>
      <w:ind w:left="1280"/>
    </w:pPr>
    <w:rPr>
      <w:rFonts w:ascii="Verdana" w:eastAsia="Times New Roman" w:hAnsi="Verdana" w:cs="Times New Roman"/>
      <w:sz w:val="18"/>
      <w:szCs w:val="18"/>
    </w:rPr>
  </w:style>
  <w:style w:type="character" w:styleId="FollowedHyperlink">
    <w:name w:val="FollowedHyperlink"/>
    <w:basedOn w:val="DefaultParagraphFont"/>
    <w:rsid w:val="001D0415"/>
    <w:rPr>
      <w:color w:val="800080"/>
      <w:u w:val="single"/>
    </w:rPr>
  </w:style>
  <w:style w:type="paragraph" w:styleId="DocumentMap">
    <w:name w:val="Document Map"/>
    <w:basedOn w:val="Normal"/>
    <w:link w:val="DocumentMapChar"/>
    <w:semiHidden/>
    <w:rsid w:val="001D0415"/>
    <w:pPr>
      <w:shd w:val="clear" w:color="auto" w:fill="000080"/>
      <w:spacing w:after="80" w:line="240" w:lineRule="auto"/>
    </w:pPr>
    <w:rPr>
      <w:rFonts w:ascii="Tahoma" w:eastAsia="Times New Roman" w:hAnsi="Tahoma" w:cs="Tahoma"/>
      <w:sz w:val="18"/>
      <w:szCs w:val="18"/>
    </w:rPr>
  </w:style>
  <w:style w:type="character" w:customStyle="1" w:styleId="DocumentMapChar">
    <w:name w:val="Document Map Char"/>
    <w:basedOn w:val="DefaultParagraphFont"/>
    <w:link w:val="DocumentMap"/>
    <w:semiHidden/>
    <w:rsid w:val="001D0415"/>
    <w:rPr>
      <w:rFonts w:ascii="Tahoma" w:eastAsia="Times New Roman" w:hAnsi="Tahoma" w:cs="Tahoma"/>
      <w:sz w:val="18"/>
      <w:szCs w:val="18"/>
      <w:shd w:val="clear" w:color="auto" w:fill="000080"/>
      <w:lang w:val="en-US"/>
    </w:rPr>
  </w:style>
  <w:style w:type="paragraph" w:customStyle="1" w:styleId="Style2">
    <w:name w:val="Style2"/>
    <w:basedOn w:val="PartTitle"/>
    <w:rsid w:val="00FD286E"/>
    <w:pPr>
      <w:numPr>
        <w:numId w:val="0"/>
      </w:numPr>
    </w:pPr>
  </w:style>
  <w:style w:type="paragraph" w:styleId="Caption">
    <w:name w:val="caption"/>
    <w:basedOn w:val="Normal"/>
    <w:next w:val="Normal"/>
    <w:unhideWhenUsed/>
    <w:qFormat/>
    <w:rsid w:val="001D0415"/>
    <w:pPr>
      <w:spacing w:line="240" w:lineRule="auto"/>
    </w:pPr>
    <w:rPr>
      <w:i/>
      <w:iCs/>
      <w:color w:val="001871" w:themeColor="text2"/>
      <w:sz w:val="18"/>
      <w:szCs w:val="18"/>
    </w:rPr>
  </w:style>
  <w:style w:type="paragraph" w:styleId="FootnoteText">
    <w:name w:val="footnote text"/>
    <w:basedOn w:val="Normal"/>
    <w:link w:val="FootnoteTextChar"/>
    <w:semiHidden/>
    <w:rsid w:val="001D0415"/>
    <w:pPr>
      <w:spacing w:after="80" w:line="240" w:lineRule="auto"/>
    </w:pPr>
    <w:rPr>
      <w:rFonts w:ascii="Verdana" w:eastAsia="Times New Roman" w:hAnsi="Verdana" w:cs="Times New Roman"/>
      <w:sz w:val="20"/>
      <w:szCs w:val="20"/>
    </w:rPr>
  </w:style>
  <w:style w:type="character" w:customStyle="1" w:styleId="FootnoteTextChar">
    <w:name w:val="Footnote Text Char"/>
    <w:basedOn w:val="DefaultParagraphFont"/>
    <w:link w:val="FootnoteText"/>
    <w:semiHidden/>
    <w:rsid w:val="001D0415"/>
    <w:rPr>
      <w:rFonts w:ascii="Verdana" w:eastAsia="Times New Roman" w:hAnsi="Verdana" w:cs="Times New Roman"/>
      <w:sz w:val="20"/>
      <w:szCs w:val="20"/>
      <w:lang w:val="en-US"/>
    </w:rPr>
  </w:style>
  <w:style w:type="character" w:styleId="FootnoteReference">
    <w:name w:val="footnote reference"/>
    <w:basedOn w:val="DefaultParagraphFont"/>
    <w:semiHidden/>
    <w:rsid w:val="001D0415"/>
    <w:rPr>
      <w:vertAlign w:val="superscript"/>
    </w:rPr>
  </w:style>
  <w:style w:type="paragraph" w:styleId="CommentSubject">
    <w:name w:val="annotation subject"/>
    <w:basedOn w:val="CommentText"/>
    <w:next w:val="CommentText"/>
    <w:link w:val="CommentSubjectChar"/>
    <w:semiHidden/>
    <w:rsid w:val="001D0415"/>
    <w:pPr>
      <w:spacing w:after="80"/>
    </w:pPr>
    <w:rPr>
      <w:rFonts w:ascii="Verdana" w:hAnsi="Verdana"/>
      <w:b/>
      <w:bCs/>
      <w:sz w:val="20"/>
    </w:rPr>
  </w:style>
  <w:style w:type="character" w:customStyle="1" w:styleId="CommentSubjectChar">
    <w:name w:val="Comment Subject Char"/>
    <w:basedOn w:val="CommentTextChar"/>
    <w:link w:val="CommentSubject"/>
    <w:semiHidden/>
    <w:rsid w:val="001D0415"/>
    <w:rPr>
      <w:rFonts w:ascii="Verdana" w:eastAsia="Times New Roman" w:hAnsi="Verdana" w:cs="Times New Roman"/>
      <w:b/>
      <w:bCs/>
      <w:sz w:val="20"/>
      <w:szCs w:val="20"/>
      <w:lang w:val="en-US"/>
    </w:rPr>
  </w:style>
  <w:style w:type="paragraph" w:styleId="NormalWeb">
    <w:name w:val="Normal (Web)"/>
    <w:basedOn w:val="Normal"/>
    <w:uiPriority w:val="99"/>
    <w:unhideWhenUsed/>
    <w:rsid w:val="001D0415"/>
    <w:pPr>
      <w:spacing w:before="100" w:beforeAutospacing="1" w:after="100" w:afterAutospacing="1" w:line="240" w:lineRule="auto"/>
    </w:pPr>
    <w:rPr>
      <w:rFonts w:ascii="Times New Roman" w:eastAsia="Times New Roman" w:hAnsi="Times New Roman" w:cs="Times New Roman"/>
      <w:sz w:val="24"/>
      <w:szCs w:val="18"/>
    </w:rPr>
  </w:style>
  <w:style w:type="character" w:styleId="HTMLKeyboard">
    <w:name w:val="HTML Keyboard"/>
    <w:basedOn w:val="DefaultParagraphFont"/>
    <w:uiPriority w:val="99"/>
    <w:unhideWhenUsed/>
    <w:rsid w:val="001D0415"/>
    <w:rPr>
      <w:rFonts w:ascii="Verdana" w:eastAsia="Times New Roman" w:hAnsi="Verdana" w:cs="Courier New" w:hint="default"/>
      <w:b/>
      <w:bCs/>
      <w:color w:val="757E84"/>
      <w:spacing w:val="-12"/>
      <w:sz w:val="16"/>
      <w:szCs w:val="16"/>
    </w:rPr>
  </w:style>
  <w:style w:type="paragraph" w:styleId="Revision">
    <w:name w:val="Revision"/>
    <w:hidden/>
    <w:uiPriority w:val="99"/>
    <w:semiHidden/>
    <w:rsid w:val="001D0415"/>
    <w:pPr>
      <w:spacing w:after="80" w:line="240" w:lineRule="auto"/>
    </w:pPr>
    <w:rPr>
      <w:rFonts w:ascii="Verdana" w:eastAsia="Times New Roman" w:hAnsi="Verdana" w:cs="Times New Roman"/>
      <w:sz w:val="16"/>
      <w:szCs w:val="24"/>
      <w:lang w:val="en-GB"/>
    </w:rPr>
  </w:style>
  <w:style w:type="paragraph" w:styleId="Title">
    <w:name w:val="Title"/>
    <w:basedOn w:val="Normal"/>
    <w:next w:val="Normal"/>
    <w:link w:val="TitleChar"/>
    <w:uiPriority w:val="10"/>
    <w:rsid w:val="009B57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1D0415"/>
    <w:pPr>
      <w:numPr>
        <w:ilvl w:val="1"/>
      </w:numPr>
      <w:spacing w:after="160"/>
    </w:pPr>
    <w:rPr>
      <w:rFonts w:asciiTheme="minorHAnsi" w:eastAsiaTheme="minorEastAsia" w:hAnsiTheme="minorHAnsi"/>
      <w:color w:val="92ACBC" w:themeColor="text1" w:themeTint="A5"/>
      <w:spacing w:val="15"/>
    </w:rPr>
  </w:style>
  <w:style w:type="character" w:customStyle="1" w:styleId="SubtitleChar">
    <w:name w:val="Subtitle Char"/>
    <w:basedOn w:val="DefaultParagraphFont"/>
    <w:link w:val="Subtitle"/>
    <w:uiPriority w:val="11"/>
    <w:rsid w:val="001D0415"/>
    <w:rPr>
      <w:rFonts w:eastAsiaTheme="minorEastAsia"/>
      <w:color w:val="92ACBC" w:themeColor="text1" w:themeTint="A5"/>
      <w:spacing w:val="15"/>
    </w:rPr>
  </w:style>
  <w:style w:type="numbering" w:customStyle="1" w:styleId="Headings">
    <w:name w:val="Headings"/>
    <w:uiPriority w:val="99"/>
    <w:rsid w:val="001D0415"/>
    <w:pPr>
      <w:numPr>
        <w:numId w:val="7"/>
      </w:numPr>
    </w:pPr>
  </w:style>
  <w:style w:type="table" w:styleId="TableProfessional">
    <w:name w:val="Table Professional"/>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59"/>
    <w:rsid w:val="001D0415"/>
    <w:pPr>
      <w:spacing w:after="8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3">
    <w:name w:val="Table Simple 3"/>
    <w:basedOn w:val="TableNormal"/>
    <w:rsid w:val="001D0415"/>
    <w:pPr>
      <w:spacing w:after="120" w:line="240" w:lineRule="auto"/>
      <w:ind w:left="432"/>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LightList1">
    <w:name w:val="Light List1"/>
    <w:basedOn w:val="TableNormal"/>
    <w:uiPriority w:val="61"/>
    <w:rsid w:val="00090129"/>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8" w:space="0" w:color="5B7F95" w:themeColor="text1"/>
        <w:left w:val="single" w:sz="8" w:space="0" w:color="5B7F95" w:themeColor="text1"/>
        <w:bottom w:val="single" w:sz="8" w:space="0" w:color="5B7F95" w:themeColor="text1"/>
        <w:right w:val="single" w:sz="8" w:space="0" w:color="5B7F95" w:themeColor="text1"/>
      </w:tblBorders>
    </w:tblPr>
    <w:tblStylePr w:type="firstRow">
      <w:pPr>
        <w:spacing w:before="0" w:after="0" w:line="240" w:lineRule="auto"/>
      </w:pPr>
      <w:rPr>
        <w:b/>
        <w:bCs/>
        <w:color w:val="FFFFFF" w:themeColor="background1"/>
      </w:rPr>
      <w:tblPr/>
      <w:tcPr>
        <w:shd w:val="clear" w:color="auto" w:fill="5B7F95" w:themeFill="text1"/>
      </w:tcPr>
    </w:tblStylePr>
    <w:tblStylePr w:type="lastRow">
      <w:pPr>
        <w:spacing w:before="0" w:after="0" w:line="240" w:lineRule="auto"/>
      </w:pPr>
      <w:rPr>
        <w:b/>
        <w:bCs/>
      </w:rPr>
      <w:tblPr/>
      <w:tcPr>
        <w:tcBorders>
          <w:top w:val="double" w:sz="6" w:space="0" w:color="5B7F95" w:themeColor="text1"/>
          <w:left w:val="single" w:sz="8" w:space="0" w:color="5B7F95" w:themeColor="text1"/>
          <w:bottom w:val="single" w:sz="8" w:space="0" w:color="5B7F95" w:themeColor="text1"/>
          <w:right w:val="single" w:sz="8" w:space="0" w:color="5B7F95" w:themeColor="text1"/>
        </w:tcBorders>
      </w:tcPr>
    </w:tblStylePr>
    <w:tblStylePr w:type="firstCol">
      <w:rPr>
        <w:b/>
        <w:bCs/>
      </w:rPr>
    </w:tblStylePr>
    <w:tblStylePr w:type="lastCol">
      <w:rPr>
        <w:b/>
        <w:bCs/>
      </w:rPr>
    </w:tblStylePr>
    <w:tblStylePr w:type="band1Vert">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tblStylePr w:type="band1Horz">
      <w:tblPr/>
      <w:tcPr>
        <w:tcBorders>
          <w:top w:val="single" w:sz="8" w:space="0" w:color="5B7F95" w:themeColor="text1"/>
          <w:left w:val="single" w:sz="8" w:space="0" w:color="5B7F95" w:themeColor="text1"/>
          <w:bottom w:val="single" w:sz="8" w:space="0" w:color="5B7F95" w:themeColor="text1"/>
          <w:right w:val="single" w:sz="8" w:space="0" w:color="5B7F95" w:themeColor="text1"/>
        </w:tcBorders>
      </w:tcPr>
    </w:tblStylePr>
  </w:style>
  <w:style w:type="table" w:customStyle="1" w:styleId="MediumShading21">
    <w:name w:val="Medium Shading 21"/>
    <w:basedOn w:val="TableNormal"/>
    <w:uiPriority w:val="64"/>
    <w:rsid w:val="001D0415"/>
    <w:pPr>
      <w:spacing w:after="80" w:line="240" w:lineRule="auto"/>
    </w:pPr>
    <w:rPr>
      <w:rFonts w:ascii="Times New Roman" w:eastAsia="Times New Roman" w:hAnsi="Times New Roman" w:cs="Times New Roman"/>
      <w:sz w:val="20"/>
      <w:szCs w:val="20"/>
      <w:lang w:eastAsia="fr-FR"/>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7F95"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7F95" w:themeFill="text1"/>
      </w:tcPr>
    </w:tblStylePr>
    <w:tblStylePr w:type="lastCol">
      <w:rPr>
        <w:b/>
        <w:bCs/>
        <w:color w:val="FFFFFF" w:themeColor="background1"/>
      </w:rPr>
      <w:tblPr/>
      <w:tcPr>
        <w:tcBorders>
          <w:left w:val="nil"/>
          <w:right w:val="nil"/>
          <w:insideH w:val="nil"/>
          <w:insideV w:val="nil"/>
        </w:tcBorders>
        <w:shd w:val="clear" w:color="auto" w:fill="5B7F95"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ableofFigures">
    <w:name w:val="table of figures"/>
    <w:basedOn w:val="Normal"/>
    <w:next w:val="Normal"/>
    <w:uiPriority w:val="99"/>
    <w:rsid w:val="001D0415"/>
    <w:pPr>
      <w:spacing w:after="0" w:line="240" w:lineRule="auto"/>
    </w:pPr>
    <w:rPr>
      <w:rFonts w:ascii="Verdana" w:eastAsia="Times New Roman" w:hAnsi="Verdana" w:cs="Times New Roman"/>
      <w:sz w:val="18"/>
      <w:szCs w:val="18"/>
    </w:rPr>
  </w:style>
  <w:style w:type="table" w:styleId="TableList4">
    <w:name w:val="Table List 4"/>
    <w:basedOn w:val="TableNormal"/>
    <w:rsid w:val="001D0415"/>
    <w:pPr>
      <w:spacing w:after="120" w:line="240" w:lineRule="auto"/>
    </w:pPr>
    <w:rPr>
      <w:rFonts w:ascii="Times New Roman" w:eastAsia="Times New Roman" w:hAnsi="Times New Roman" w:cs="Times New Roman"/>
      <w:sz w:val="20"/>
      <w:szCs w:val="20"/>
      <w:lang w:eastAsia="fr-FR"/>
    </w:rPr>
    <w:tblP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Pr>
    <w:tcPr>
      <w:shd w:val="clear" w:color="auto" w:fill="auto"/>
    </w:tcPr>
    <w:tblStylePr w:type="firstRow">
      <w:rPr>
        <w:b/>
        <w:bCs/>
        <w:color w:val="FFFFFF" w:themeColor="background1"/>
      </w:rPr>
      <w:tblPr/>
      <w:tcPr>
        <w:tcBorders>
          <w:bottom w:val="single" w:sz="12" w:space="0" w:color="000000"/>
          <w:tl2br w:val="none" w:sz="0" w:space="0" w:color="auto"/>
          <w:tr2bl w:val="none" w:sz="0" w:space="0" w:color="auto"/>
        </w:tcBorders>
        <w:shd w:val="solid" w:color="808080" w:fill="FFFFFF"/>
      </w:tcPr>
    </w:tblStylePr>
  </w:style>
  <w:style w:type="paragraph" w:customStyle="1" w:styleId="HiddenText">
    <w:name w:val="Hidden Text"/>
    <w:basedOn w:val="Normal"/>
    <w:next w:val="Normal"/>
    <w:link w:val="HiddenTextChar"/>
    <w:autoRedefine/>
    <w:qFormat/>
    <w:rsid w:val="009E369F"/>
    <w:pPr>
      <w:spacing w:after="0" w:line="240" w:lineRule="auto"/>
      <w:jc w:val="both"/>
    </w:pPr>
    <w:rPr>
      <w:i/>
      <w:vanish/>
      <w:color w:val="808080" w:themeColor="background1" w:themeShade="80"/>
      <w:sz w:val="20"/>
    </w:rPr>
  </w:style>
  <w:style w:type="paragraph" w:customStyle="1" w:styleId="GreyHighlight">
    <w:name w:val="Grey Highlight"/>
    <w:basedOn w:val="Normal"/>
    <w:link w:val="GreyHighlightChar"/>
    <w:rsid w:val="001D0415"/>
    <w:pPr>
      <w:spacing w:after="80" w:line="240" w:lineRule="auto"/>
    </w:pPr>
    <w:rPr>
      <w:rFonts w:ascii="Verdana" w:eastAsia="Times New Roman" w:hAnsi="Verdana" w:cs="Times New Roman"/>
      <w:b/>
      <w:color w:val="AABFCB" w:themeColor="text1" w:themeTint="80"/>
      <w:sz w:val="18"/>
      <w:szCs w:val="18"/>
    </w:rPr>
  </w:style>
  <w:style w:type="character" w:customStyle="1" w:styleId="HiddenTextChar">
    <w:name w:val="Hidden Text Char"/>
    <w:basedOn w:val="DefaultParagraphFont"/>
    <w:link w:val="HiddenText"/>
    <w:rsid w:val="009E369F"/>
    <w:rPr>
      <w:rFonts w:ascii="Arial" w:hAnsi="Arial"/>
      <w:i/>
      <w:vanish/>
      <w:color w:val="808080" w:themeColor="background1" w:themeShade="80"/>
      <w:sz w:val="20"/>
      <w:lang w:val="en-US"/>
    </w:rPr>
  </w:style>
  <w:style w:type="paragraph" w:styleId="ListBullet">
    <w:name w:val="List Bullet"/>
    <w:basedOn w:val="Normal"/>
    <w:rsid w:val="001D0415"/>
    <w:pPr>
      <w:tabs>
        <w:tab w:val="num" w:pos="360"/>
      </w:tabs>
      <w:spacing w:after="80" w:line="240" w:lineRule="auto"/>
      <w:ind w:left="360" w:hanging="360"/>
      <w:contextualSpacing/>
    </w:pPr>
    <w:rPr>
      <w:rFonts w:ascii="Verdana" w:eastAsia="Times New Roman" w:hAnsi="Verdana" w:cs="Times New Roman"/>
      <w:sz w:val="18"/>
      <w:szCs w:val="18"/>
    </w:rPr>
  </w:style>
  <w:style w:type="character" w:customStyle="1" w:styleId="GreyHighlightChar">
    <w:name w:val="Grey Highlight Char"/>
    <w:basedOn w:val="DefaultParagraphFont"/>
    <w:link w:val="GreyHighlight"/>
    <w:rsid w:val="001D0415"/>
    <w:rPr>
      <w:rFonts w:ascii="Verdana" w:eastAsia="Times New Roman" w:hAnsi="Verdana" w:cs="Times New Roman"/>
      <w:b/>
      <w:color w:val="AABFCB" w:themeColor="text1" w:themeTint="80"/>
      <w:sz w:val="18"/>
      <w:szCs w:val="18"/>
      <w:lang w:val="en-US"/>
    </w:rPr>
  </w:style>
  <w:style w:type="paragraph" w:styleId="ListBullet2">
    <w:name w:val="List Bullet 2"/>
    <w:basedOn w:val="Normal"/>
    <w:rsid w:val="001D0415"/>
    <w:pPr>
      <w:numPr>
        <w:numId w:val="5"/>
      </w:numPr>
      <w:spacing w:after="80" w:line="240" w:lineRule="auto"/>
      <w:contextualSpacing/>
    </w:pPr>
    <w:rPr>
      <w:rFonts w:ascii="Verdana" w:eastAsia="Times New Roman" w:hAnsi="Verdana" w:cs="Times New Roman"/>
      <w:sz w:val="18"/>
      <w:szCs w:val="18"/>
    </w:rPr>
  </w:style>
  <w:style w:type="paragraph" w:styleId="ListNumber">
    <w:name w:val="List Number"/>
    <w:basedOn w:val="Normal"/>
    <w:rsid w:val="001D0415"/>
    <w:pPr>
      <w:numPr>
        <w:numId w:val="6"/>
      </w:numPr>
      <w:spacing w:after="80" w:line="240" w:lineRule="auto"/>
      <w:contextualSpacing/>
    </w:pPr>
    <w:rPr>
      <w:rFonts w:ascii="Verdana" w:eastAsia="Times New Roman" w:hAnsi="Verdana" w:cs="Times New Roman"/>
      <w:sz w:val="18"/>
      <w:szCs w:val="18"/>
    </w:rPr>
  </w:style>
  <w:style w:type="character" w:styleId="IntenseReference">
    <w:name w:val="Intense Reference"/>
    <w:basedOn w:val="DefaultParagraphFont"/>
    <w:uiPriority w:val="32"/>
    <w:qFormat/>
    <w:rsid w:val="00E5171A"/>
    <w:rPr>
      <w:rFonts w:ascii="Arial" w:hAnsi="Arial"/>
      <w:b/>
      <w:bCs/>
      <w:smallCaps/>
      <w:color w:val="5B7F95" w:themeColor="accent1"/>
      <w:spacing w:val="5"/>
      <w:sz w:val="24"/>
    </w:rPr>
  </w:style>
  <w:style w:type="paragraph" w:customStyle="1" w:styleId="Style1">
    <w:name w:val="Style1"/>
    <w:basedOn w:val="Normal"/>
    <w:link w:val="Style1Char"/>
    <w:autoRedefine/>
    <w:rsid w:val="00400D86"/>
    <w:pPr>
      <w:spacing w:after="80" w:line="240" w:lineRule="auto"/>
    </w:pPr>
    <w:rPr>
      <w:rFonts w:eastAsia="Times New Roman" w:cs="Times New Roman"/>
      <w:bCs/>
      <w:szCs w:val="20"/>
      <w:lang w:eastAsia="fr-FR"/>
    </w:rPr>
  </w:style>
  <w:style w:type="character" w:customStyle="1" w:styleId="Style1Char">
    <w:name w:val="Style1 Char"/>
    <w:basedOn w:val="DefaultParagraphFont"/>
    <w:link w:val="Style1"/>
    <w:rsid w:val="00400D86"/>
    <w:rPr>
      <w:rFonts w:ascii="Arial" w:eastAsia="Times New Roman" w:hAnsi="Arial" w:cs="Times New Roman"/>
      <w:bCs/>
      <w:szCs w:val="20"/>
      <w:lang w:eastAsia="fr-FR"/>
    </w:rPr>
  </w:style>
  <w:style w:type="character" w:styleId="Emphasis">
    <w:name w:val="Emphasis"/>
    <w:basedOn w:val="DefaultParagraphFont"/>
    <w:uiPriority w:val="20"/>
    <w:qFormat/>
    <w:rsid w:val="001A0829"/>
    <w:rPr>
      <w:i/>
      <w:iCs/>
    </w:rPr>
  </w:style>
  <w:style w:type="table" w:styleId="GridTable4">
    <w:name w:val="Grid Table 4"/>
    <w:basedOn w:val="TableNormal"/>
    <w:uiPriority w:val="49"/>
    <w:rsid w:val="002209BF"/>
    <w:pPr>
      <w:spacing w:after="0" w:line="240" w:lineRule="auto"/>
    </w:pPr>
    <w:tblPr>
      <w:tblStyleRowBandSize w:val="1"/>
      <w:tblStyleColBandSize w:val="1"/>
      <w:tblBorders>
        <w:top w:val="single" w:sz="4" w:space="0" w:color="9AB2C1" w:themeColor="text1" w:themeTint="99"/>
        <w:left w:val="single" w:sz="4" w:space="0" w:color="9AB2C1" w:themeColor="text1" w:themeTint="99"/>
        <w:bottom w:val="single" w:sz="4" w:space="0" w:color="9AB2C1" w:themeColor="text1" w:themeTint="99"/>
        <w:right w:val="single" w:sz="4" w:space="0" w:color="9AB2C1" w:themeColor="text1" w:themeTint="99"/>
        <w:insideH w:val="single" w:sz="4" w:space="0" w:color="9AB2C1" w:themeColor="text1" w:themeTint="99"/>
        <w:insideV w:val="single" w:sz="4" w:space="0" w:color="9AB2C1" w:themeColor="text1" w:themeTint="99"/>
      </w:tblBorders>
    </w:tblPr>
    <w:tblStylePr w:type="firstRow">
      <w:rPr>
        <w:b/>
        <w:bCs/>
        <w:color w:val="FFFFFF" w:themeColor="background1"/>
      </w:rPr>
      <w:tblPr/>
      <w:tcPr>
        <w:tcBorders>
          <w:top w:val="single" w:sz="4" w:space="0" w:color="5B7F95" w:themeColor="text1"/>
          <w:left w:val="single" w:sz="4" w:space="0" w:color="5B7F95" w:themeColor="text1"/>
          <w:bottom w:val="single" w:sz="4" w:space="0" w:color="5B7F95" w:themeColor="text1"/>
          <w:right w:val="single" w:sz="4" w:space="0" w:color="5B7F95" w:themeColor="text1"/>
          <w:insideH w:val="nil"/>
          <w:insideV w:val="nil"/>
        </w:tcBorders>
        <w:shd w:val="clear" w:color="auto" w:fill="5B7F95" w:themeFill="text1"/>
      </w:tcPr>
    </w:tblStylePr>
    <w:tblStylePr w:type="lastRow">
      <w:rPr>
        <w:b/>
        <w:bCs/>
      </w:rPr>
      <w:tblPr/>
      <w:tcPr>
        <w:tcBorders>
          <w:top w:val="double" w:sz="4" w:space="0" w:color="5B7F95" w:themeColor="text1"/>
        </w:tcBorders>
      </w:tcPr>
    </w:tblStylePr>
    <w:tblStylePr w:type="firstCol">
      <w:rPr>
        <w:b/>
        <w:bCs/>
      </w:rPr>
    </w:tblStylePr>
    <w:tblStylePr w:type="lastCol">
      <w:rPr>
        <w:b/>
        <w:bCs/>
      </w:rPr>
    </w:tblStylePr>
    <w:tblStylePr w:type="band1Vert">
      <w:tblPr/>
      <w:tcPr>
        <w:shd w:val="clear" w:color="auto" w:fill="DDE5EA" w:themeFill="text1" w:themeFillTint="33"/>
      </w:tcPr>
    </w:tblStylePr>
    <w:tblStylePr w:type="band1Horz">
      <w:tblPr/>
      <w:tcPr>
        <w:shd w:val="clear" w:color="auto" w:fill="DDE5EA" w:themeFill="text1" w:themeFillTint="33"/>
      </w:tcPr>
    </w:tblStylePr>
  </w:style>
  <w:style w:type="paragraph" w:customStyle="1" w:styleId="TableofContents">
    <w:name w:val="Table of Contents"/>
    <w:basedOn w:val="3DS2Title1"/>
    <w:link w:val="TableofContentsChar"/>
    <w:qFormat/>
    <w:rsid w:val="00FC41B7"/>
    <w:pPr>
      <w:numPr>
        <w:ilvl w:val="0"/>
        <w:numId w:val="0"/>
      </w:numPr>
      <w:outlineLvl w:val="0"/>
    </w:pPr>
  </w:style>
  <w:style w:type="character" w:customStyle="1" w:styleId="TableofContentsChar">
    <w:name w:val="Table of Contents Char"/>
    <w:basedOn w:val="3DS2Title1Char"/>
    <w:link w:val="TableofContents"/>
    <w:rsid w:val="00FC41B7"/>
    <w:rPr>
      <w:rFonts w:asciiTheme="majorHAnsi" w:eastAsiaTheme="majorEastAsia" w:hAnsiTheme="majorHAnsi" w:cs="Arial"/>
      <w:bCs/>
      <w:color w:val="005386"/>
      <w:sz w:val="32"/>
      <w:szCs w:val="32"/>
      <w:lang w:val="en-US"/>
    </w:rPr>
  </w:style>
  <w:style w:type="paragraph" w:styleId="Index1">
    <w:name w:val="index 1"/>
    <w:basedOn w:val="Normal"/>
    <w:next w:val="Normal"/>
    <w:autoRedefine/>
    <w:uiPriority w:val="99"/>
    <w:semiHidden/>
    <w:unhideWhenUsed/>
    <w:rsid w:val="00007C6C"/>
    <w:pPr>
      <w:spacing w:after="0" w:line="240" w:lineRule="auto"/>
      <w:ind w:left="220" w:hanging="220"/>
    </w:pPr>
  </w:style>
  <w:style w:type="character" w:styleId="Strong">
    <w:name w:val="Strong"/>
    <w:basedOn w:val="DefaultParagraphFont"/>
    <w:uiPriority w:val="22"/>
    <w:qFormat/>
    <w:rsid w:val="001B412D"/>
    <w:rPr>
      <w:b/>
      <w:bCs/>
    </w:rPr>
  </w:style>
  <w:style w:type="character" w:styleId="UnresolvedMention">
    <w:name w:val="Unresolved Mention"/>
    <w:basedOn w:val="DefaultParagraphFont"/>
    <w:uiPriority w:val="99"/>
    <w:semiHidden/>
    <w:unhideWhenUsed/>
    <w:rsid w:val="00E41B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3593">
      <w:bodyDiv w:val="1"/>
      <w:marLeft w:val="0"/>
      <w:marRight w:val="0"/>
      <w:marTop w:val="0"/>
      <w:marBottom w:val="0"/>
      <w:divBdr>
        <w:top w:val="none" w:sz="0" w:space="0" w:color="auto"/>
        <w:left w:val="none" w:sz="0" w:space="0" w:color="auto"/>
        <w:bottom w:val="none" w:sz="0" w:space="0" w:color="auto"/>
        <w:right w:val="none" w:sz="0" w:space="0" w:color="auto"/>
      </w:divBdr>
    </w:div>
    <w:div w:id="5985822">
      <w:bodyDiv w:val="1"/>
      <w:marLeft w:val="0"/>
      <w:marRight w:val="0"/>
      <w:marTop w:val="0"/>
      <w:marBottom w:val="0"/>
      <w:divBdr>
        <w:top w:val="none" w:sz="0" w:space="0" w:color="auto"/>
        <w:left w:val="none" w:sz="0" w:space="0" w:color="auto"/>
        <w:bottom w:val="none" w:sz="0" w:space="0" w:color="auto"/>
        <w:right w:val="none" w:sz="0" w:space="0" w:color="auto"/>
      </w:divBdr>
    </w:div>
    <w:div w:id="36590563">
      <w:bodyDiv w:val="1"/>
      <w:marLeft w:val="0"/>
      <w:marRight w:val="0"/>
      <w:marTop w:val="0"/>
      <w:marBottom w:val="0"/>
      <w:divBdr>
        <w:top w:val="none" w:sz="0" w:space="0" w:color="auto"/>
        <w:left w:val="none" w:sz="0" w:space="0" w:color="auto"/>
        <w:bottom w:val="none" w:sz="0" w:space="0" w:color="auto"/>
        <w:right w:val="none" w:sz="0" w:space="0" w:color="auto"/>
      </w:divBdr>
    </w:div>
    <w:div w:id="127673066">
      <w:bodyDiv w:val="1"/>
      <w:marLeft w:val="0"/>
      <w:marRight w:val="0"/>
      <w:marTop w:val="0"/>
      <w:marBottom w:val="0"/>
      <w:divBdr>
        <w:top w:val="none" w:sz="0" w:space="0" w:color="auto"/>
        <w:left w:val="none" w:sz="0" w:space="0" w:color="auto"/>
        <w:bottom w:val="none" w:sz="0" w:space="0" w:color="auto"/>
        <w:right w:val="none" w:sz="0" w:space="0" w:color="auto"/>
      </w:divBdr>
    </w:div>
    <w:div w:id="267011482">
      <w:bodyDiv w:val="1"/>
      <w:marLeft w:val="0"/>
      <w:marRight w:val="0"/>
      <w:marTop w:val="0"/>
      <w:marBottom w:val="0"/>
      <w:divBdr>
        <w:top w:val="none" w:sz="0" w:space="0" w:color="auto"/>
        <w:left w:val="none" w:sz="0" w:space="0" w:color="auto"/>
        <w:bottom w:val="none" w:sz="0" w:space="0" w:color="auto"/>
        <w:right w:val="none" w:sz="0" w:space="0" w:color="auto"/>
      </w:divBdr>
    </w:div>
    <w:div w:id="303462633">
      <w:bodyDiv w:val="1"/>
      <w:marLeft w:val="0"/>
      <w:marRight w:val="0"/>
      <w:marTop w:val="0"/>
      <w:marBottom w:val="0"/>
      <w:divBdr>
        <w:top w:val="none" w:sz="0" w:space="0" w:color="auto"/>
        <w:left w:val="none" w:sz="0" w:space="0" w:color="auto"/>
        <w:bottom w:val="none" w:sz="0" w:space="0" w:color="auto"/>
        <w:right w:val="none" w:sz="0" w:space="0" w:color="auto"/>
      </w:divBdr>
    </w:div>
    <w:div w:id="538784948">
      <w:bodyDiv w:val="1"/>
      <w:marLeft w:val="0"/>
      <w:marRight w:val="0"/>
      <w:marTop w:val="0"/>
      <w:marBottom w:val="0"/>
      <w:divBdr>
        <w:top w:val="none" w:sz="0" w:space="0" w:color="auto"/>
        <w:left w:val="none" w:sz="0" w:space="0" w:color="auto"/>
        <w:bottom w:val="none" w:sz="0" w:space="0" w:color="auto"/>
        <w:right w:val="none" w:sz="0" w:space="0" w:color="auto"/>
      </w:divBdr>
    </w:div>
    <w:div w:id="594436778">
      <w:bodyDiv w:val="1"/>
      <w:marLeft w:val="0"/>
      <w:marRight w:val="0"/>
      <w:marTop w:val="0"/>
      <w:marBottom w:val="0"/>
      <w:divBdr>
        <w:top w:val="none" w:sz="0" w:space="0" w:color="auto"/>
        <w:left w:val="none" w:sz="0" w:space="0" w:color="auto"/>
        <w:bottom w:val="none" w:sz="0" w:space="0" w:color="auto"/>
        <w:right w:val="none" w:sz="0" w:space="0" w:color="auto"/>
      </w:divBdr>
    </w:div>
    <w:div w:id="878862625">
      <w:bodyDiv w:val="1"/>
      <w:marLeft w:val="0"/>
      <w:marRight w:val="0"/>
      <w:marTop w:val="0"/>
      <w:marBottom w:val="0"/>
      <w:divBdr>
        <w:top w:val="none" w:sz="0" w:space="0" w:color="auto"/>
        <w:left w:val="none" w:sz="0" w:space="0" w:color="auto"/>
        <w:bottom w:val="none" w:sz="0" w:space="0" w:color="auto"/>
        <w:right w:val="none" w:sz="0" w:space="0" w:color="auto"/>
      </w:divBdr>
    </w:div>
    <w:div w:id="946429497">
      <w:bodyDiv w:val="1"/>
      <w:marLeft w:val="0"/>
      <w:marRight w:val="0"/>
      <w:marTop w:val="0"/>
      <w:marBottom w:val="0"/>
      <w:divBdr>
        <w:top w:val="none" w:sz="0" w:space="0" w:color="auto"/>
        <w:left w:val="none" w:sz="0" w:space="0" w:color="auto"/>
        <w:bottom w:val="none" w:sz="0" w:space="0" w:color="auto"/>
        <w:right w:val="none" w:sz="0" w:space="0" w:color="auto"/>
      </w:divBdr>
    </w:div>
    <w:div w:id="958342397">
      <w:bodyDiv w:val="1"/>
      <w:marLeft w:val="0"/>
      <w:marRight w:val="0"/>
      <w:marTop w:val="0"/>
      <w:marBottom w:val="0"/>
      <w:divBdr>
        <w:top w:val="none" w:sz="0" w:space="0" w:color="auto"/>
        <w:left w:val="none" w:sz="0" w:space="0" w:color="auto"/>
        <w:bottom w:val="none" w:sz="0" w:space="0" w:color="auto"/>
        <w:right w:val="none" w:sz="0" w:space="0" w:color="auto"/>
      </w:divBdr>
    </w:div>
    <w:div w:id="986473841">
      <w:bodyDiv w:val="1"/>
      <w:marLeft w:val="0"/>
      <w:marRight w:val="0"/>
      <w:marTop w:val="0"/>
      <w:marBottom w:val="0"/>
      <w:divBdr>
        <w:top w:val="none" w:sz="0" w:space="0" w:color="auto"/>
        <w:left w:val="none" w:sz="0" w:space="0" w:color="auto"/>
        <w:bottom w:val="none" w:sz="0" w:space="0" w:color="auto"/>
        <w:right w:val="none" w:sz="0" w:space="0" w:color="auto"/>
      </w:divBdr>
    </w:div>
    <w:div w:id="1002007829">
      <w:bodyDiv w:val="1"/>
      <w:marLeft w:val="0"/>
      <w:marRight w:val="0"/>
      <w:marTop w:val="0"/>
      <w:marBottom w:val="0"/>
      <w:divBdr>
        <w:top w:val="none" w:sz="0" w:space="0" w:color="auto"/>
        <w:left w:val="none" w:sz="0" w:space="0" w:color="auto"/>
        <w:bottom w:val="none" w:sz="0" w:space="0" w:color="auto"/>
        <w:right w:val="none" w:sz="0" w:space="0" w:color="auto"/>
      </w:divBdr>
    </w:div>
    <w:div w:id="1014645787">
      <w:bodyDiv w:val="1"/>
      <w:marLeft w:val="0"/>
      <w:marRight w:val="0"/>
      <w:marTop w:val="0"/>
      <w:marBottom w:val="0"/>
      <w:divBdr>
        <w:top w:val="none" w:sz="0" w:space="0" w:color="auto"/>
        <w:left w:val="none" w:sz="0" w:space="0" w:color="auto"/>
        <w:bottom w:val="none" w:sz="0" w:space="0" w:color="auto"/>
        <w:right w:val="none" w:sz="0" w:space="0" w:color="auto"/>
      </w:divBdr>
    </w:div>
    <w:div w:id="1071200101">
      <w:bodyDiv w:val="1"/>
      <w:marLeft w:val="0"/>
      <w:marRight w:val="0"/>
      <w:marTop w:val="0"/>
      <w:marBottom w:val="0"/>
      <w:divBdr>
        <w:top w:val="none" w:sz="0" w:space="0" w:color="auto"/>
        <w:left w:val="none" w:sz="0" w:space="0" w:color="auto"/>
        <w:bottom w:val="none" w:sz="0" w:space="0" w:color="auto"/>
        <w:right w:val="none" w:sz="0" w:space="0" w:color="auto"/>
      </w:divBdr>
    </w:div>
    <w:div w:id="1108742045">
      <w:bodyDiv w:val="1"/>
      <w:marLeft w:val="0"/>
      <w:marRight w:val="0"/>
      <w:marTop w:val="0"/>
      <w:marBottom w:val="0"/>
      <w:divBdr>
        <w:top w:val="none" w:sz="0" w:space="0" w:color="auto"/>
        <w:left w:val="none" w:sz="0" w:space="0" w:color="auto"/>
        <w:bottom w:val="none" w:sz="0" w:space="0" w:color="auto"/>
        <w:right w:val="none" w:sz="0" w:space="0" w:color="auto"/>
      </w:divBdr>
    </w:div>
    <w:div w:id="1214849374">
      <w:bodyDiv w:val="1"/>
      <w:marLeft w:val="0"/>
      <w:marRight w:val="0"/>
      <w:marTop w:val="0"/>
      <w:marBottom w:val="0"/>
      <w:divBdr>
        <w:top w:val="none" w:sz="0" w:space="0" w:color="auto"/>
        <w:left w:val="none" w:sz="0" w:space="0" w:color="auto"/>
        <w:bottom w:val="none" w:sz="0" w:space="0" w:color="auto"/>
        <w:right w:val="none" w:sz="0" w:space="0" w:color="auto"/>
      </w:divBdr>
    </w:div>
    <w:div w:id="1225293096">
      <w:bodyDiv w:val="1"/>
      <w:marLeft w:val="0"/>
      <w:marRight w:val="0"/>
      <w:marTop w:val="0"/>
      <w:marBottom w:val="0"/>
      <w:divBdr>
        <w:top w:val="none" w:sz="0" w:space="0" w:color="auto"/>
        <w:left w:val="none" w:sz="0" w:space="0" w:color="auto"/>
        <w:bottom w:val="none" w:sz="0" w:space="0" w:color="auto"/>
        <w:right w:val="none" w:sz="0" w:space="0" w:color="auto"/>
      </w:divBdr>
    </w:div>
    <w:div w:id="1283880074">
      <w:bodyDiv w:val="1"/>
      <w:marLeft w:val="0"/>
      <w:marRight w:val="0"/>
      <w:marTop w:val="0"/>
      <w:marBottom w:val="0"/>
      <w:divBdr>
        <w:top w:val="none" w:sz="0" w:space="0" w:color="auto"/>
        <w:left w:val="none" w:sz="0" w:space="0" w:color="auto"/>
        <w:bottom w:val="none" w:sz="0" w:space="0" w:color="auto"/>
        <w:right w:val="none" w:sz="0" w:space="0" w:color="auto"/>
      </w:divBdr>
    </w:div>
    <w:div w:id="1365013265">
      <w:bodyDiv w:val="1"/>
      <w:marLeft w:val="0"/>
      <w:marRight w:val="0"/>
      <w:marTop w:val="0"/>
      <w:marBottom w:val="0"/>
      <w:divBdr>
        <w:top w:val="none" w:sz="0" w:space="0" w:color="auto"/>
        <w:left w:val="none" w:sz="0" w:space="0" w:color="auto"/>
        <w:bottom w:val="none" w:sz="0" w:space="0" w:color="auto"/>
        <w:right w:val="none" w:sz="0" w:space="0" w:color="auto"/>
      </w:divBdr>
    </w:div>
    <w:div w:id="1388719286">
      <w:bodyDiv w:val="1"/>
      <w:marLeft w:val="0"/>
      <w:marRight w:val="0"/>
      <w:marTop w:val="0"/>
      <w:marBottom w:val="0"/>
      <w:divBdr>
        <w:top w:val="none" w:sz="0" w:space="0" w:color="auto"/>
        <w:left w:val="none" w:sz="0" w:space="0" w:color="auto"/>
        <w:bottom w:val="none" w:sz="0" w:space="0" w:color="auto"/>
        <w:right w:val="none" w:sz="0" w:space="0" w:color="auto"/>
      </w:divBdr>
    </w:div>
    <w:div w:id="1716200416">
      <w:bodyDiv w:val="1"/>
      <w:marLeft w:val="0"/>
      <w:marRight w:val="0"/>
      <w:marTop w:val="0"/>
      <w:marBottom w:val="0"/>
      <w:divBdr>
        <w:top w:val="none" w:sz="0" w:space="0" w:color="auto"/>
        <w:left w:val="none" w:sz="0" w:space="0" w:color="auto"/>
        <w:bottom w:val="none" w:sz="0" w:space="0" w:color="auto"/>
        <w:right w:val="none" w:sz="0" w:space="0" w:color="auto"/>
      </w:divBdr>
    </w:div>
    <w:div w:id="1748073832">
      <w:bodyDiv w:val="1"/>
      <w:marLeft w:val="0"/>
      <w:marRight w:val="0"/>
      <w:marTop w:val="0"/>
      <w:marBottom w:val="0"/>
      <w:divBdr>
        <w:top w:val="none" w:sz="0" w:space="0" w:color="auto"/>
        <w:left w:val="none" w:sz="0" w:space="0" w:color="auto"/>
        <w:bottom w:val="none" w:sz="0" w:space="0" w:color="auto"/>
        <w:right w:val="none" w:sz="0" w:space="0" w:color="auto"/>
      </w:divBdr>
    </w:div>
    <w:div w:id="1837723832">
      <w:bodyDiv w:val="1"/>
      <w:marLeft w:val="0"/>
      <w:marRight w:val="0"/>
      <w:marTop w:val="0"/>
      <w:marBottom w:val="0"/>
      <w:divBdr>
        <w:top w:val="none" w:sz="0" w:space="0" w:color="auto"/>
        <w:left w:val="none" w:sz="0" w:space="0" w:color="auto"/>
        <w:bottom w:val="none" w:sz="0" w:space="0" w:color="auto"/>
        <w:right w:val="none" w:sz="0" w:space="0" w:color="auto"/>
      </w:divBdr>
    </w:div>
    <w:div w:id="1917742281">
      <w:bodyDiv w:val="1"/>
      <w:marLeft w:val="0"/>
      <w:marRight w:val="0"/>
      <w:marTop w:val="0"/>
      <w:marBottom w:val="0"/>
      <w:divBdr>
        <w:top w:val="none" w:sz="0" w:space="0" w:color="auto"/>
        <w:left w:val="none" w:sz="0" w:space="0" w:color="auto"/>
        <w:bottom w:val="none" w:sz="0" w:space="0" w:color="auto"/>
        <w:right w:val="none" w:sz="0" w:space="0" w:color="auto"/>
      </w:divBdr>
    </w:div>
    <w:div w:id="1923448214">
      <w:bodyDiv w:val="1"/>
      <w:marLeft w:val="0"/>
      <w:marRight w:val="0"/>
      <w:marTop w:val="0"/>
      <w:marBottom w:val="0"/>
      <w:divBdr>
        <w:top w:val="none" w:sz="0" w:space="0" w:color="auto"/>
        <w:left w:val="none" w:sz="0" w:space="0" w:color="auto"/>
        <w:bottom w:val="none" w:sz="0" w:space="0" w:color="auto"/>
        <w:right w:val="none" w:sz="0" w:space="0" w:color="auto"/>
      </w:divBdr>
    </w:div>
    <w:div w:id="1931810372">
      <w:bodyDiv w:val="1"/>
      <w:marLeft w:val="0"/>
      <w:marRight w:val="0"/>
      <w:marTop w:val="0"/>
      <w:marBottom w:val="0"/>
      <w:divBdr>
        <w:top w:val="none" w:sz="0" w:space="0" w:color="auto"/>
        <w:left w:val="none" w:sz="0" w:space="0" w:color="auto"/>
        <w:bottom w:val="none" w:sz="0" w:space="0" w:color="auto"/>
        <w:right w:val="none" w:sz="0" w:space="0" w:color="auto"/>
      </w:divBdr>
    </w:div>
    <w:div w:id="212534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sxdev-online.dsone.3ds.com/enovia/common/emxNavigator.jsp?physicalId=2CFDB056347B3300670921CB0016AB8A"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image" Target="media/image6.png"/><Relationship Id="rId34" Type="http://schemas.openxmlformats.org/officeDocument/2006/relationships/hyperlink" Target="https://dsxdev-online.dsone.3ds.com/enovia/common/emxNavigator.jsp?objectId=34152.36236.64771.1744" TargetMode="External"/><Relationship Id="rId42" Type="http://schemas.openxmlformats.org/officeDocument/2006/relationships/hyperlink" Target="https://dsxdev-online.dsone.3ds.com/enovia/common/emxNavigator.jsp?objectId=34152.36236.64771.1744" TargetMode="External"/><Relationship Id="rId47" Type="http://schemas.openxmlformats.org/officeDocument/2006/relationships/hyperlink" Target="https://www.3ds.com/cookies" TargetMode="External"/><Relationship Id="rId50" Type="http://schemas.openxmlformats.org/officeDocument/2006/relationships/image" Target="media/image20.png"/><Relationship Id="rId55" Type="http://schemas.openxmlformats.org/officeDocument/2006/relationships/hyperlink" Target="https://dsxdev-online.dsone.3ds.com/enovia/common/emxNavigator.jsp?physicalId=F741B35674510000587A9F52FC0B0B0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sxdev-online.dsone.3ds.com/enovia/common/emxNavigator.jsp?physicalId=622CB0565802000061D82D7800016C4A" TargetMode="External"/><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hyperlink" Target="https://eu1-215dsi0708-ifwe.3dexperience.3ds.com/" TargetMode="External"/><Relationship Id="rId37" Type="http://schemas.openxmlformats.org/officeDocument/2006/relationships/hyperlink" Target="https://dsxdev-online.dsone.3ds.com/enovia/common/emxNavigator.jsp?objectId=34152.36236.64771.1744" TargetMode="External"/><Relationship Id="rId40" Type="http://schemas.openxmlformats.org/officeDocument/2006/relationships/hyperlink" Target="https://dsxdev-online.dsone.3ds.com/enovia/common/emxNavigator.jsp?objectId=34152.36236.64771.1744" TargetMode="External"/><Relationship Id="rId45" Type="http://schemas.openxmlformats.org/officeDocument/2006/relationships/hyperlink" Target="https://dsext001-eu1-215dsi0708-3dswym.3dexperience.3ds.com/" TargetMode="External"/><Relationship Id="rId53" Type="http://schemas.openxmlformats.org/officeDocument/2006/relationships/image" Target="media/image23.png"/><Relationship Id="rId58"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glossaryDocument" Target="glossary/document.xml"/><Relationship Id="rId19" Type="http://schemas.openxmlformats.org/officeDocument/2006/relationships/image" Target="media/image4.png"/><Relationship Id="rId14" Type="http://schemas.openxmlformats.org/officeDocument/2006/relationships/hyperlink" Target="https://dsxdev-online.dsone.3ds.com/enovia/common/emxNavigator.jsp?physicalId=4F52BB562F420000A395B55C5F690600"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hyperlink" Target="https://eu1-215dsi0708-ifwe.3dexperience.3ds.com/" TargetMode="External"/><Relationship Id="rId43" Type="http://schemas.openxmlformats.org/officeDocument/2006/relationships/hyperlink" Target="https://dsxdev-online.dsone.3ds.com/enovia/common/emxNavigator.jsp?objectId=34152.36236.64771.1744" TargetMode="External"/><Relationship Id="rId48" Type="http://schemas.openxmlformats.org/officeDocument/2006/relationships/hyperlink" Target="https://dsxdev-online.dsone.3ds.com/enovia/common/emxNavigator.jsp?objectId=34152.36236.64771.1744" TargetMode="External"/><Relationship Id="rId5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21.png"/><Relationship Id="rId3" Type="http://schemas.openxmlformats.org/officeDocument/2006/relationships/numbering" Target="numbering.xml"/><Relationship Id="rId12" Type="http://schemas.openxmlformats.org/officeDocument/2006/relationships/hyperlink" Target="https://dsxdev-online.dsone.3ds.com/enovia/common/emxNavigator.jsp?objectId=34152.36236.48899.57970" TargetMode="External"/><Relationship Id="rId17" Type="http://schemas.openxmlformats.org/officeDocument/2006/relationships/hyperlink" Target="https://docservices/doc428/English/?show=ExchUserMap/exch-c-Export-3dxmlSplit.htm&amp;contextscope=all" TargetMode="External"/><Relationship Id="rId25" Type="http://schemas.openxmlformats.org/officeDocument/2006/relationships/image" Target="media/image10.png"/><Relationship Id="rId33" Type="http://schemas.openxmlformats.org/officeDocument/2006/relationships/hyperlink" Target="https://dsxdev-online.dsone.3ds.com/enovia/common/emxNavigator.jsp?objectId=34152.36236.64771.1744" TargetMode="External"/><Relationship Id="rId38" Type="http://schemas.openxmlformats.org/officeDocument/2006/relationships/hyperlink" Target="https://dsxdev-online.dsone.3ds.com/enovia/common/emxNavigator.jsp?objectId=34152.36236.64771.1744" TargetMode="External"/><Relationship Id="rId46" Type="http://schemas.openxmlformats.org/officeDocument/2006/relationships/hyperlink" Target="https://dsext001-eu1-215dsi0708-ifwe.3dexperience.3ds.com/" TargetMode="External"/><Relationship Id="rId59" Type="http://schemas.openxmlformats.org/officeDocument/2006/relationships/footer" Target="footer2.xml"/><Relationship Id="rId20" Type="http://schemas.openxmlformats.org/officeDocument/2006/relationships/image" Target="media/image5.png"/><Relationship Id="rId41" Type="http://schemas.openxmlformats.org/officeDocument/2006/relationships/image" Target="media/image18.png"/><Relationship Id="rId54" Type="http://schemas.openxmlformats.org/officeDocument/2006/relationships/hyperlink" Target="https://dsxdev-online.dsone.3ds.com/enovia/common/emxNavigator.jsp?objectId=34152.36236.6147.36509"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sxdev-online.dsone.3ds.com/enovia/common/emxNavigator.jsp?physicalId=AD61BE56965D0000623874B3000B563C"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https://dsxdev-online.dsone.3ds.com/enovia/common/emxNavigator.jsp?objectId=34152.36236.20228.1931" TargetMode="External"/><Relationship Id="rId49" Type="http://schemas.openxmlformats.org/officeDocument/2006/relationships/image" Target="media/image19.png"/><Relationship Id="rId57" Type="http://schemas.openxmlformats.org/officeDocument/2006/relationships/footer" Target="footer1.xml"/><Relationship Id="rId10" Type="http://schemas.openxmlformats.org/officeDocument/2006/relationships/hyperlink" Target="https://dsxdev-online.dsone.3ds.com/enovia/common/emxNavigator.jsp?objectId=34152.36236.64771.1744" TargetMode="External"/><Relationship Id="rId31" Type="http://schemas.openxmlformats.org/officeDocument/2006/relationships/image" Target="media/image16.png"/><Relationship Id="rId44" Type="http://schemas.openxmlformats.org/officeDocument/2006/relationships/hyperlink" Target="https://dsext001-eu1-215dsi0708-3dswym.3dexperience.3ds.com/" TargetMode="External"/><Relationship Id="rId52" Type="http://schemas.openxmlformats.org/officeDocument/2006/relationships/image" Target="media/image22.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assault%20Systemes\Office%20Templates\3DS_Templates_A4\CORPORATE_Template_A4_20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01BBAAF58A41358D79F5C628BB0126"/>
        <w:category>
          <w:name w:val="General"/>
          <w:gallery w:val="placeholder"/>
        </w:category>
        <w:types>
          <w:type w:val="bbPlcHdr"/>
        </w:types>
        <w:behaviors>
          <w:behavior w:val="content"/>
        </w:behaviors>
        <w:guid w:val="{7C7D62FE-1D0C-4210-86E0-DF6E2D885EEB}"/>
      </w:docPartPr>
      <w:docPartBody>
        <w:p w:rsidR="00C309BA" w:rsidRDefault="00F701A2" w:rsidP="00647EC1">
          <w:r w:rsidRPr="00B35A50">
            <w:t>Click here to enter the content type</w:t>
          </w:r>
        </w:p>
      </w:docPartBody>
    </w:docPart>
    <w:docPart>
      <w:docPartPr>
        <w:name w:val="3BA3185E0E074742B5194A1740ECDC7D"/>
        <w:category>
          <w:name w:val="General"/>
          <w:gallery w:val="placeholder"/>
        </w:category>
        <w:types>
          <w:type w:val="bbPlcHdr"/>
        </w:types>
        <w:behaviors>
          <w:behavior w:val="content"/>
        </w:behaviors>
        <w:guid w:val="{3F9BC46E-ABAC-445A-92D7-32F68E0397DD}"/>
      </w:docPartPr>
      <w:docPartBody>
        <w:p w:rsidR="00C309BA" w:rsidRDefault="00F701A2" w:rsidP="00647EC1">
          <w:r w:rsidRPr="00814778">
            <w:rPr>
              <w:color w:val="808080"/>
            </w:rPr>
            <w:t>Click here to enter the category.</w:t>
          </w:r>
        </w:p>
      </w:docPartBody>
    </w:docPart>
    <w:docPart>
      <w:docPartPr>
        <w:name w:val="A86385F289FB404D82488A56516C57DE"/>
        <w:category>
          <w:name w:val="General"/>
          <w:gallery w:val="placeholder"/>
        </w:category>
        <w:types>
          <w:type w:val="bbPlcHdr"/>
        </w:types>
        <w:behaviors>
          <w:behavior w:val="content"/>
        </w:behaviors>
        <w:guid w:val="{72F87783-7628-46E8-8617-60D4F1CAAADA}"/>
      </w:docPartPr>
      <w:docPartBody>
        <w:p w:rsidR="00C309BA" w:rsidRDefault="00F701A2" w:rsidP="00647EC1">
          <w:r w:rsidRPr="006901E1">
            <w:rPr>
              <w:color w:val="808080"/>
            </w:rPr>
            <w:t>Click here to enter text.</w:t>
          </w:r>
        </w:p>
      </w:docPartBody>
    </w:docPart>
    <w:docPart>
      <w:docPartPr>
        <w:name w:val="551EE92CD686466D8B5EE907BFEC9B1A"/>
        <w:category>
          <w:name w:val="General"/>
          <w:gallery w:val="placeholder"/>
        </w:category>
        <w:types>
          <w:type w:val="bbPlcHdr"/>
        </w:types>
        <w:behaviors>
          <w:behavior w:val="content"/>
        </w:behaviors>
        <w:guid w:val="{3B3C95F3-B31A-47A9-8C21-116487CA3811}"/>
      </w:docPartPr>
      <w:docPartBody>
        <w:p w:rsidR="00C309BA" w:rsidRDefault="00F701A2" w:rsidP="00647EC1">
          <w:r w:rsidRPr="006901E1">
            <w:rPr>
              <w:color w:val="808080"/>
            </w:rPr>
            <w:t>Click here to enter text.</w:t>
          </w:r>
        </w:p>
      </w:docPartBody>
    </w:docPart>
    <w:docPart>
      <w:docPartPr>
        <w:name w:val="24147482CD6848349D3C25EAF280CA48"/>
        <w:category>
          <w:name w:val="General"/>
          <w:gallery w:val="placeholder"/>
        </w:category>
        <w:types>
          <w:type w:val="bbPlcHdr"/>
        </w:types>
        <w:behaviors>
          <w:behavior w:val="content"/>
        </w:behaviors>
        <w:guid w:val="{269B3760-AE5B-47FE-A021-21BF7E845D1A}"/>
      </w:docPartPr>
      <w:docPartBody>
        <w:p w:rsidR="00F97A46" w:rsidRDefault="00F701A2" w:rsidP="00647EC1">
          <w:r w:rsidRPr="00B35A50">
            <w:rPr>
              <w:color w:val="808080"/>
            </w:rPr>
            <w:t>Click here to enter text.</w:t>
          </w:r>
        </w:p>
      </w:docPartBody>
    </w:docPart>
    <w:docPart>
      <w:docPartPr>
        <w:name w:val="E905873811FB4DA9936586F86579B6C1"/>
        <w:category>
          <w:name w:val="General"/>
          <w:gallery w:val="placeholder"/>
        </w:category>
        <w:types>
          <w:type w:val="bbPlcHdr"/>
        </w:types>
        <w:behaviors>
          <w:behavior w:val="content"/>
        </w:behaviors>
        <w:guid w:val="{52F59F9A-91F3-461A-A3FA-F78FD1264CF1}"/>
      </w:docPartPr>
      <w:docPartBody>
        <w:p w:rsidR="00F97A46" w:rsidRDefault="00F701A2" w:rsidP="00647EC1">
          <w:r w:rsidRPr="006901E1">
            <w:rPr>
              <w:color w:val="808080"/>
            </w:rPr>
            <w:t>Click here to enter text.</w:t>
          </w:r>
        </w:p>
      </w:docPartBody>
    </w:docPart>
    <w:docPart>
      <w:docPartPr>
        <w:name w:val="F9DD39F50C0143F0887F1A0A9E6A2D71"/>
        <w:category>
          <w:name w:val="General"/>
          <w:gallery w:val="placeholder"/>
        </w:category>
        <w:types>
          <w:type w:val="bbPlcHdr"/>
        </w:types>
        <w:behaviors>
          <w:behavior w:val="content"/>
        </w:behaviors>
        <w:guid w:val="{C3731225-BF3E-476E-AFAC-297C0EEC54DE}"/>
      </w:docPartPr>
      <w:docPartBody>
        <w:p w:rsidR="00F97A46" w:rsidRDefault="00F701A2" w:rsidP="00647EC1">
          <w:r w:rsidRPr="00451BE1">
            <w:rPr>
              <w:color w:val="005386"/>
            </w:rPr>
            <w:t>Click here to enter text.</w:t>
          </w:r>
        </w:p>
      </w:docPartBody>
    </w:docPart>
    <w:docPart>
      <w:docPartPr>
        <w:name w:val="ADF65CDE7B084B91B5DD68D775C6A237"/>
        <w:category>
          <w:name w:val="General"/>
          <w:gallery w:val="placeholder"/>
        </w:category>
        <w:types>
          <w:type w:val="bbPlcHdr"/>
        </w:types>
        <w:behaviors>
          <w:behavior w:val="content"/>
        </w:behaviors>
        <w:guid w:val="{2A1F3F59-6DE8-4A29-B334-702E0518E37C}"/>
      </w:docPartPr>
      <w:docPartBody>
        <w:p w:rsidR="00F97A46" w:rsidRDefault="00F701A2" w:rsidP="00647EC1">
          <w:r w:rsidRPr="003C54A0">
            <w:rPr>
              <w:color w:val="808080"/>
            </w:rPr>
            <w:t>Click here to enter the item to check.</w:t>
          </w:r>
        </w:p>
      </w:docPartBody>
    </w:docPart>
    <w:docPart>
      <w:docPartPr>
        <w:name w:val="35610FB38FBE4B87B9D700B764B5DDD1"/>
        <w:category>
          <w:name w:val="General"/>
          <w:gallery w:val="placeholder"/>
        </w:category>
        <w:types>
          <w:type w:val="bbPlcHdr"/>
        </w:types>
        <w:behaviors>
          <w:behavior w:val="content"/>
        </w:behaviors>
        <w:guid w:val="{1B97F53C-AAFF-4449-A9D6-4DEF51A50ECE}"/>
      </w:docPartPr>
      <w:docPartBody>
        <w:p w:rsidR="00F97A46" w:rsidRDefault="00F701A2" w:rsidP="00647EC1">
          <w:r w:rsidRPr="006901E1">
            <w:rPr>
              <w:color w:val="808080"/>
            </w:rPr>
            <w:t xml:space="preserve">Click </w:t>
          </w:r>
          <w:r w:rsidRPr="008E5177">
            <w:rPr>
              <w:color w:val="808080"/>
            </w:rPr>
            <w:t>here</w:t>
          </w:r>
          <w:r w:rsidRPr="006901E1">
            <w:rPr>
              <w:color w:val="808080"/>
            </w:rPr>
            <w:t xml:space="preserve"> to enter text.</w:t>
          </w:r>
        </w:p>
      </w:docPartBody>
    </w:docPart>
    <w:docPart>
      <w:docPartPr>
        <w:name w:val="BF747868AC4F40D5AF4155184961C565"/>
        <w:category>
          <w:name w:val="General"/>
          <w:gallery w:val="placeholder"/>
        </w:category>
        <w:types>
          <w:type w:val="bbPlcHdr"/>
        </w:types>
        <w:behaviors>
          <w:behavior w:val="content"/>
        </w:behaviors>
        <w:guid w:val="{A4768ADF-1BDE-442C-92C7-00E10CA4C22D}"/>
      </w:docPartPr>
      <w:docPartBody>
        <w:p w:rsidR="00F35D0B" w:rsidRDefault="00F701A2" w:rsidP="00647EC1">
          <w:r w:rsidRPr="00CA5714">
            <w:t>Click here to enter text.</w:t>
          </w:r>
        </w:p>
      </w:docPartBody>
    </w:docPart>
    <w:docPart>
      <w:docPartPr>
        <w:name w:val="1BDB50AE78D6404489DF0BA17BCC9141"/>
        <w:category>
          <w:name w:val="General"/>
          <w:gallery w:val="placeholder"/>
        </w:category>
        <w:types>
          <w:type w:val="bbPlcHdr"/>
        </w:types>
        <w:behaviors>
          <w:behavior w:val="content"/>
        </w:behaviors>
        <w:guid w:val="{EBB5A3CF-618C-4AA9-8E9C-055EBA880C94}"/>
      </w:docPartPr>
      <w:docPartBody>
        <w:p w:rsidR="00F35D0B" w:rsidRDefault="00F701A2" w:rsidP="00647EC1">
          <w:r w:rsidRPr="00CA5714">
            <w:t>Click here to enter text.</w:t>
          </w:r>
        </w:p>
      </w:docPartBody>
    </w:docPart>
    <w:docPart>
      <w:docPartPr>
        <w:name w:val="0761ED802474453DB10D85822F18693A"/>
        <w:category>
          <w:name w:val="General"/>
          <w:gallery w:val="placeholder"/>
        </w:category>
        <w:types>
          <w:type w:val="bbPlcHdr"/>
        </w:types>
        <w:behaviors>
          <w:behavior w:val="content"/>
        </w:behaviors>
        <w:guid w:val="{4D1CDEEE-47D4-4511-B5AF-2113580FF64F}"/>
      </w:docPartPr>
      <w:docPartBody>
        <w:p w:rsidR="006922A4" w:rsidRDefault="00F701A2" w:rsidP="00647EC1">
          <w:r w:rsidRPr="006901E1">
            <w:rPr>
              <w:color w:val="808080"/>
            </w:rPr>
            <w:t>Select an item.</w:t>
          </w:r>
        </w:p>
      </w:docPartBody>
    </w:docPart>
    <w:docPart>
      <w:docPartPr>
        <w:name w:val="088184F8CBD44E789B59FAB0C55F9A8C"/>
        <w:category>
          <w:name w:val="General"/>
          <w:gallery w:val="placeholder"/>
        </w:category>
        <w:types>
          <w:type w:val="bbPlcHdr"/>
        </w:types>
        <w:behaviors>
          <w:behavior w:val="content"/>
        </w:behaviors>
        <w:guid w:val="{563BF340-19AB-4B74-BB06-CA576CDF737C}"/>
      </w:docPartPr>
      <w:docPartBody>
        <w:p w:rsidR="00631281" w:rsidRDefault="00F701A2" w:rsidP="00647EC1">
          <w:r>
            <w:rPr>
              <w:rStyle w:val="Heading1Char"/>
            </w:rPr>
            <w:t>Select the PCS test type</w:t>
          </w:r>
          <w:r w:rsidRPr="00E460D4">
            <w:rPr>
              <w:rStyle w:val="Heading1Char"/>
            </w:rPr>
            <w:t>.</w:t>
          </w:r>
        </w:p>
      </w:docPartBody>
    </w:docPart>
    <w:docPart>
      <w:docPartPr>
        <w:name w:val="489388273745491C95D46BE5ECC4FEB2"/>
        <w:category>
          <w:name w:val="General"/>
          <w:gallery w:val="placeholder"/>
        </w:category>
        <w:types>
          <w:type w:val="bbPlcHdr"/>
        </w:types>
        <w:behaviors>
          <w:behavior w:val="content"/>
        </w:behaviors>
        <w:guid w:val="{42A4C71E-A443-42CB-87D8-5CE66345A468}"/>
      </w:docPartPr>
      <w:docPartBody>
        <w:p w:rsidR="00631281" w:rsidRDefault="00F701A2" w:rsidP="00647EC1">
          <w:r w:rsidRPr="0004195F">
            <w:rPr>
              <w:rStyle w:val="Heading1Char"/>
            </w:rPr>
            <w:t>Enter the name of the test</w:t>
          </w:r>
        </w:p>
      </w:docPartBody>
    </w:docPart>
    <w:docPart>
      <w:docPartPr>
        <w:name w:val="C5A5333B9F75421B8B72392BF705C2A7"/>
        <w:category>
          <w:name w:val="General"/>
          <w:gallery w:val="placeholder"/>
        </w:category>
        <w:types>
          <w:type w:val="bbPlcHdr"/>
        </w:types>
        <w:behaviors>
          <w:behavior w:val="content"/>
        </w:behaviors>
        <w:guid w:val="{489CA719-E927-4496-A43E-42332D4519EA}"/>
      </w:docPartPr>
      <w:docPartBody>
        <w:p w:rsidR="00631281" w:rsidRDefault="00F701A2" w:rsidP="00647EC1">
          <w:r w:rsidRPr="0004195F">
            <w:rPr>
              <w:rStyle w:val="Heading1Char"/>
            </w:rPr>
            <w:t>Enter the name of the test</w:t>
          </w:r>
        </w:p>
      </w:docPartBody>
    </w:docPart>
    <w:docPart>
      <w:docPartPr>
        <w:name w:val="F7D58ED47D4340B08FA34468A4A4ED4B"/>
        <w:category>
          <w:name w:val="General"/>
          <w:gallery w:val="placeholder"/>
        </w:category>
        <w:types>
          <w:type w:val="bbPlcHdr"/>
        </w:types>
        <w:behaviors>
          <w:behavior w:val="content"/>
        </w:behaviors>
        <w:guid w:val="{232E497E-0866-4BB7-8370-D5B6E010CAC6}"/>
      </w:docPartPr>
      <w:docPartBody>
        <w:p w:rsidR="00631281" w:rsidRDefault="00F701A2" w:rsidP="00647EC1">
          <w:r w:rsidRPr="0004195F">
            <w:rPr>
              <w:rStyle w:val="Heading1Char"/>
            </w:rPr>
            <w:t>Enter the name of the test</w:t>
          </w:r>
        </w:p>
      </w:docPartBody>
    </w:docPart>
    <w:docPart>
      <w:docPartPr>
        <w:name w:val="D6C0B2785DE14301B7B321DAE5F84408"/>
        <w:category>
          <w:name w:val="General"/>
          <w:gallery w:val="placeholder"/>
        </w:category>
        <w:types>
          <w:type w:val="bbPlcHdr"/>
        </w:types>
        <w:behaviors>
          <w:behavior w:val="content"/>
        </w:behaviors>
        <w:guid w:val="{62EDC97F-D9D7-4FF3-881A-99AA8023CEC9}"/>
      </w:docPartPr>
      <w:docPartBody>
        <w:p w:rsidR="00631281" w:rsidRDefault="00F701A2" w:rsidP="00647EC1">
          <w:r w:rsidRPr="008E5177">
            <w:rPr>
              <w:color w:val="808080"/>
            </w:rPr>
            <w:t>Select an item.</w:t>
          </w:r>
        </w:p>
      </w:docPartBody>
    </w:docPart>
    <w:docPart>
      <w:docPartPr>
        <w:name w:val="9A7985679C77428B85F7853F0751183A"/>
        <w:category>
          <w:name w:val="General"/>
          <w:gallery w:val="placeholder"/>
        </w:category>
        <w:types>
          <w:type w:val="bbPlcHdr"/>
        </w:types>
        <w:behaviors>
          <w:behavior w:val="content"/>
        </w:behaviors>
        <w:guid w:val="{BCE6020B-E623-47D6-BED3-81858C2DA4F1}"/>
      </w:docPartPr>
      <w:docPartBody>
        <w:p w:rsidR="00D64869" w:rsidRDefault="00F701A2" w:rsidP="00647EC1">
          <w:r w:rsidRPr="00090129">
            <w:rPr>
              <w:color w:val="808080"/>
            </w:rPr>
            <w:t>Title</w:t>
          </w:r>
        </w:p>
      </w:docPartBody>
    </w:docPart>
    <w:docPart>
      <w:docPartPr>
        <w:name w:val="2AE11EEA2D58478DB92FB26F85129376"/>
        <w:category>
          <w:name w:val="General"/>
          <w:gallery w:val="placeholder"/>
        </w:category>
        <w:types>
          <w:type w:val="bbPlcHdr"/>
        </w:types>
        <w:behaviors>
          <w:behavior w:val="content"/>
        </w:behaviors>
        <w:guid w:val="{C2897D20-AE55-4293-96B0-144FDA179CC1}"/>
      </w:docPartPr>
      <w:docPartBody>
        <w:p w:rsidR="00D64869" w:rsidRDefault="00F701A2" w:rsidP="00647EC1">
          <w:r w:rsidRPr="00090129">
            <w:rPr>
              <w:rStyle w:val="Heading1Char"/>
            </w:rPr>
            <w:t>Select an item.</w:t>
          </w:r>
        </w:p>
      </w:docPartBody>
    </w:docPart>
    <w:docPart>
      <w:docPartPr>
        <w:name w:val="DBAB40A3579D43D1BB4176D1CA84A4DA"/>
        <w:category>
          <w:name w:val="General"/>
          <w:gallery w:val="placeholder"/>
        </w:category>
        <w:types>
          <w:type w:val="bbPlcHdr"/>
        </w:types>
        <w:behaviors>
          <w:behavior w:val="content"/>
        </w:behaviors>
        <w:guid w:val="{6E23FE3C-A614-4065-8219-5391DDD7F8B7}"/>
      </w:docPartPr>
      <w:docPartBody>
        <w:p w:rsidR="00D64869" w:rsidRDefault="00F701A2" w:rsidP="00647EC1">
          <w:r w:rsidRPr="00090129">
            <w:rPr>
              <w:rStyle w:val="Heading1Char"/>
            </w:rPr>
            <w:t>Click or tap here to enter text.</w:t>
          </w:r>
        </w:p>
      </w:docPartBody>
    </w:docPart>
    <w:docPart>
      <w:docPartPr>
        <w:name w:val="CEABE7B34B614B63A27B1C1CDD789BD5"/>
        <w:category>
          <w:name w:val="General"/>
          <w:gallery w:val="placeholder"/>
        </w:category>
        <w:types>
          <w:type w:val="bbPlcHdr"/>
        </w:types>
        <w:behaviors>
          <w:behavior w:val="content"/>
        </w:behaviors>
        <w:guid w:val="{491D1A4D-B065-4BF3-9759-AC5C995202E5}"/>
      </w:docPartPr>
      <w:docPartBody>
        <w:p w:rsidR="00544F0A" w:rsidRDefault="00F701A2" w:rsidP="00647EC1">
          <w:r w:rsidRPr="0004195F">
            <w:rPr>
              <w:rStyle w:val="Heading1Char"/>
            </w:rPr>
            <w:t>Enter the name of the test</w:t>
          </w:r>
        </w:p>
      </w:docPartBody>
    </w:docPart>
    <w:docPart>
      <w:docPartPr>
        <w:name w:val="D51DD262B85640F092BAE09C2C72395C"/>
        <w:category>
          <w:name w:val="General"/>
          <w:gallery w:val="placeholder"/>
        </w:category>
        <w:types>
          <w:type w:val="bbPlcHdr"/>
        </w:types>
        <w:behaviors>
          <w:behavior w:val="content"/>
        </w:behaviors>
        <w:guid w:val="{4CD32091-D5F4-4435-82E0-BFCD3C759AFA}"/>
      </w:docPartPr>
      <w:docPartBody>
        <w:p w:rsidR="009515DB" w:rsidRDefault="00F701A2" w:rsidP="00647EC1">
          <w:r w:rsidRPr="00B35A50">
            <w:rPr>
              <w:color w:val="808080"/>
            </w:rPr>
            <w:t>Title</w:t>
          </w:r>
        </w:p>
      </w:docPartBody>
    </w:docPart>
    <w:docPart>
      <w:docPartPr>
        <w:name w:val="1C7BC3114CBE4DC68B8D59C2935D6F80"/>
        <w:category>
          <w:name w:val="General"/>
          <w:gallery w:val="placeholder"/>
        </w:category>
        <w:types>
          <w:type w:val="bbPlcHdr"/>
        </w:types>
        <w:behaviors>
          <w:behavior w:val="content"/>
        </w:behaviors>
        <w:guid w:val="{F11CFE27-AC07-44B9-B06D-34B09B461F5D}"/>
      </w:docPartPr>
      <w:docPartBody>
        <w:p w:rsidR="009515DB" w:rsidRDefault="00F701A2" w:rsidP="00647EC1">
          <w:r w:rsidRPr="0056746E">
            <w:rPr>
              <w:rStyle w:val="Heading1Char"/>
            </w:rPr>
            <w:t>Click or tap here to enter text.</w:t>
          </w:r>
        </w:p>
      </w:docPartBody>
    </w:docPart>
    <w:docPart>
      <w:docPartPr>
        <w:name w:val="3667271E78724233A0D66C0B26305FD4"/>
        <w:category>
          <w:name w:val="General"/>
          <w:gallery w:val="placeholder"/>
        </w:category>
        <w:types>
          <w:type w:val="bbPlcHdr"/>
        </w:types>
        <w:behaviors>
          <w:behavior w:val="content"/>
        </w:behaviors>
        <w:guid w:val="{C61DD3E6-1976-4B1C-930D-596E7AEA04FF}"/>
      </w:docPartPr>
      <w:docPartBody>
        <w:p w:rsidR="009515DB" w:rsidRDefault="00F701A2" w:rsidP="00647EC1">
          <w:r>
            <w:rPr>
              <w:rStyle w:val="Heading1Char"/>
            </w:rPr>
            <w:t>Select</w:t>
          </w:r>
          <w:r w:rsidRPr="0056746E">
            <w:rPr>
              <w:rStyle w:val="Heading1Char"/>
            </w:rPr>
            <w:t xml:space="preserve"> an item.</w:t>
          </w:r>
        </w:p>
      </w:docPartBody>
    </w:docPart>
    <w:docPart>
      <w:docPartPr>
        <w:name w:val="9147E87A3D784025982FE54F990E80BD"/>
        <w:category>
          <w:name w:val="General"/>
          <w:gallery w:val="placeholder"/>
        </w:category>
        <w:types>
          <w:type w:val="bbPlcHdr"/>
        </w:types>
        <w:behaviors>
          <w:behavior w:val="content"/>
        </w:behaviors>
        <w:guid w:val="{6A65B7F4-29B4-401F-8409-AF5071660688}"/>
      </w:docPartPr>
      <w:docPartBody>
        <w:p w:rsidR="009515DB" w:rsidRDefault="00F701A2" w:rsidP="00647EC1">
          <w:r w:rsidRPr="0056746E">
            <w:rPr>
              <w:rStyle w:val="Heading1Char"/>
            </w:rPr>
            <w:t>Click or tap here to enter text.</w:t>
          </w:r>
        </w:p>
      </w:docPartBody>
    </w:docPart>
    <w:docPart>
      <w:docPartPr>
        <w:name w:val="B2E906F55FB2494EB7ABE52AD93D4F65"/>
        <w:category>
          <w:name w:val="General"/>
          <w:gallery w:val="placeholder"/>
        </w:category>
        <w:types>
          <w:type w:val="bbPlcHdr"/>
        </w:types>
        <w:behaviors>
          <w:behavior w:val="content"/>
        </w:behaviors>
        <w:guid w:val="{F98463DB-8825-4237-960F-098609E5D65D}"/>
      </w:docPartPr>
      <w:docPartBody>
        <w:p w:rsidR="002169E1" w:rsidRDefault="00F701A2" w:rsidP="00647EC1">
          <w:r w:rsidRPr="0004195F">
            <w:rPr>
              <w:rStyle w:val="Heading1Char"/>
            </w:rPr>
            <w:t xml:space="preserve">Enter the name of the </w:t>
          </w:r>
          <w:r>
            <w:rPr>
              <w:rStyle w:val="Heading1Char"/>
            </w:rPr>
            <w:t>Page Object</w:t>
          </w:r>
        </w:p>
      </w:docPartBody>
    </w:docPart>
    <w:docPart>
      <w:docPartPr>
        <w:name w:val="9D0AC36292AF40858230F73555C1D610"/>
        <w:category>
          <w:name w:val="General"/>
          <w:gallery w:val="placeholder"/>
        </w:category>
        <w:types>
          <w:type w:val="bbPlcHdr"/>
        </w:types>
        <w:behaviors>
          <w:behavior w:val="content"/>
        </w:behaviors>
        <w:guid w:val="{967618BB-2B68-4F0A-9450-62F3621858C8}"/>
      </w:docPartPr>
      <w:docPartBody>
        <w:p w:rsidR="002169E1" w:rsidRDefault="00F701A2" w:rsidP="00647EC1">
          <w:r w:rsidRPr="0004195F">
            <w:rPr>
              <w:rStyle w:val="Heading1Char"/>
            </w:rPr>
            <w:t xml:space="preserve">Enter the name of the </w:t>
          </w:r>
          <w:r>
            <w:rPr>
              <w:rStyle w:val="Heading1Char"/>
            </w:rPr>
            <w:t>Page Object</w:t>
          </w:r>
        </w:p>
      </w:docPartBody>
    </w:docPart>
    <w:docPart>
      <w:docPartPr>
        <w:name w:val="353C8D53DF4B46D8B5850D879FD1BD07"/>
        <w:category>
          <w:name w:val="General"/>
          <w:gallery w:val="placeholder"/>
        </w:category>
        <w:types>
          <w:type w:val="bbPlcHdr"/>
        </w:types>
        <w:behaviors>
          <w:behavior w:val="content"/>
        </w:behaviors>
        <w:guid w:val="{93978BDF-445F-40BE-85C5-780DD4B09A40}"/>
      </w:docPartPr>
      <w:docPartBody>
        <w:p w:rsidR="0094709B" w:rsidRDefault="00F701A2" w:rsidP="00647EC1">
          <w:r w:rsidRPr="000D0A98">
            <w:rPr>
              <w:rStyle w:val="Heading1Char"/>
            </w:rPr>
            <w:t>Enter</w:t>
          </w:r>
          <w:r w:rsidRPr="0069687F">
            <w:rPr>
              <w:rStyle w:val="Heading1Char"/>
            </w:rPr>
            <w:t xml:space="preserve"> the product</w:t>
          </w:r>
          <w:r>
            <w:rPr>
              <w:rStyle w:val="Heading1Char"/>
            </w:rPr>
            <w:t xml:space="preserve"> names separated by a semicolon</w:t>
          </w:r>
          <w:r w:rsidRPr="00562A45">
            <w:rPr>
              <w:rStyle w:val="Heading1Char"/>
            </w:rPr>
            <w:t>.</w:t>
          </w:r>
        </w:p>
      </w:docPartBody>
    </w:docPart>
    <w:docPart>
      <w:docPartPr>
        <w:name w:val="4649629EA818434795035956985A1B05"/>
        <w:category>
          <w:name w:val="General"/>
          <w:gallery w:val="placeholder"/>
        </w:category>
        <w:types>
          <w:type w:val="bbPlcHdr"/>
        </w:types>
        <w:behaviors>
          <w:behavior w:val="content"/>
        </w:behaviors>
        <w:guid w:val="{7B846141-4C4C-4C4C-B018-9C88D414EDA4}"/>
      </w:docPartPr>
      <w:docPartBody>
        <w:p w:rsidR="0094709B" w:rsidRDefault="00F701A2" w:rsidP="00647EC1">
          <w:r w:rsidRPr="0069687F">
            <w:rPr>
              <w:rStyle w:val="Heading1Char"/>
            </w:rPr>
            <w:t>List the packaging items to modify, separated by a semicolon.</w:t>
          </w:r>
        </w:p>
      </w:docPartBody>
    </w:docPart>
    <w:docPart>
      <w:docPartPr>
        <w:name w:val="7D4D035733AA4EEDA04815C498A2340E"/>
        <w:category>
          <w:name w:val="General"/>
          <w:gallery w:val="placeholder"/>
        </w:category>
        <w:types>
          <w:type w:val="bbPlcHdr"/>
        </w:types>
        <w:behaviors>
          <w:behavior w:val="content"/>
        </w:behaviors>
        <w:guid w:val="{6F5A0B8F-6AFE-4CD8-B2C6-21301C7AD1F5}"/>
      </w:docPartPr>
      <w:docPartBody>
        <w:p w:rsidR="0094709B" w:rsidRDefault="00F701A2" w:rsidP="00647EC1">
          <w:r w:rsidRPr="00E400B6">
            <w:rPr>
              <w:rStyle w:val="Heading1Char"/>
              <w:sz w:val="40"/>
              <w:szCs w:val="40"/>
            </w:rPr>
            <w:t>Enter the function title (as written in DSxR&amp;D).</w:t>
          </w:r>
        </w:p>
      </w:docPartBody>
    </w:docPart>
    <w:docPart>
      <w:docPartPr>
        <w:name w:val="688BD0AD925A4EC3B9B3277934403882"/>
        <w:category>
          <w:name w:val="General"/>
          <w:gallery w:val="placeholder"/>
        </w:category>
        <w:types>
          <w:type w:val="bbPlcHdr"/>
        </w:types>
        <w:behaviors>
          <w:behavior w:val="content"/>
        </w:behaviors>
        <w:guid w:val="{1708409F-1F8B-4FDE-BBB9-05E99EE3608C}"/>
      </w:docPartPr>
      <w:docPartBody>
        <w:p w:rsidR="0094709B" w:rsidRDefault="00F701A2" w:rsidP="00647EC1">
          <w:r w:rsidRPr="00090129">
            <w:rPr>
              <w:rStyle w:val="Heading1Char"/>
            </w:rPr>
            <w:t>action bar command, dialog box, etc.</w:t>
          </w:r>
        </w:p>
      </w:docPartBody>
    </w:docPart>
    <w:docPart>
      <w:docPartPr>
        <w:name w:val="57D4A11A75C542B0A640EC475DDA70D3"/>
        <w:category>
          <w:name w:val="General"/>
          <w:gallery w:val="placeholder"/>
        </w:category>
        <w:types>
          <w:type w:val="bbPlcHdr"/>
        </w:types>
        <w:behaviors>
          <w:behavior w:val="content"/>
        </w:behaviors>
        <w:guid w:val="{26144053-52C3-46E3-982F-2D5148C416B6}"/>
      </w:docPartPr>
      <w:docPartBody>
        <w:p w:rsidR="0094709B" w:rsidRDefault="00F701A2" w:rsidP="00647EC1">
          <w:r w:rsidRPr="00CA5714">
            <w:rPr>
              <w:rStyle w:val="Heading1Char"/>
            </w:rPr>
            <w:t>Select an item.</w:t>
          </w:r>
        </w:p>
      </w:docPartBody>
    </w:docPart>
    <w:docPart>
      <w:docPartPr>
        <w:name w:val="09A5E1C429584151B1595142BF432D19"/>
        <w:category>
          <w:name w:val="General"/>
          <w:gallery w:val="placeholder"/>
        </w:category>
        <w:types>
          <w:type w:val="bbPlcHdr"/>
        </w:types>
        <w:behaviors>
          <w:behavior w:val="content"/>
        </w:behaviors>
        <w:guid w:val="{06845CD8-B8D6-42B2-A92B-82287DBFAA64}"/>
      </w:docPartPr>
      <w:docPartBody>
        <w:p w:rsidR="00BA01BC" w:rsidRDefault="00F701A2" w:rsidP="00647EC1">
          <w:r w:rsidRPr="00562A45">
            <w:rPr>
              <w:rStyle w:val="Heading1Char"/>
            </w:rPr>
            <w:t>Click or tap here to enter text.</w:t>
          </w:r>
        </w:p>
      </w:docPartBody>
    </w:docPart>
    <w:docPart>
      <w:docPartPr>
        <w:name w:val="421CDDD0AA5042AEAC3D823F860D3182"/>
        <w:category>
          <w:name w:val="General"/>
          <w:gallery w:val="placeholder"/>
        </w:category>
        <w:types>
          <w:type w:val="bbPlcHdr"/>
        </w:types>
        <w:behaviors>
          <w:behavior w:val="content"/>
        </w:behaviors>
        <w:guid w:val="{B1874BB6-48F1-429F-946A-C952913AB15A}"/>
      </w:docPartPr>
      <w:docPartBody>
        <w:p w:rsidR="00BA01BC" w:rsidRDefault="00F701A2" w:rsidP="00647EC1">
          <w:r w:rsidRPr="00562A45">
            <w:rPr>
              <w:rStyle w:val="Heading1Char"/>
            </w:rPr>
            <w:t>Click or tap here to enter text.</w:t>
          </w:r>
        </w:p>
      </w:docPartBody>
    </w:docPart>
    <w:docPart>
      <w:docPartPr>
        <w:name w:val="2C15F68A1F564C2EB5C51E7E2B48734D"/>
        <w:category>
          <w:name w:val="General"/>
          <w:gallery w:val="placeholder"/>
        </w:category>
        <w:types>
          <w:type w:val="bbPlcHdr"/>
        </w:types>
        <w:behaviors>
          <w:behavior w:val="content"/>
        </w:behaviors>
        <w:guid w:val="{01D2B2C3-6146-43F3-826A-9A6EEF1DD201}"/>
      </w:docPartPr>
      <w:docPartBody>
        <w:p w:rsidR="00BF611E" w:rsidRDefault="00F701A2">
          <w:r>
            <w:rPr>
              <w:rStyle w:val="Heading1Char"/>
            </w:rPr>
            <w:t>Select</w:t>
          </w:r>
          <w:r w:rsidRPr="00874AA1">
            <w:rPr>
              <w:rStyle w:val="Heading1Char"/>
            </w:rPr>
            <w:t xml:space="preserve"> an item.</w:t>
          </w:r>
        </w:p>
      </w:docPartBody>
    </w:docPart>
    <w:docPart>
      <w:docPartPr>
        <w:name w:val="614D06190D704888AADACA8C48EC0F75"/>
        <w:category>
          <w:name w:val="General"/>
          <w:gallery w:val="placeholder"/>
        </w:category>
        <w:types>
          <w:type w:val="bbPlcHdr"/>
        </w:types>
        <w:behaviors>
          <w:behavior w:val="content"/>
        </w:behaviors>
        <w:guid w:val="{D22A5BF5-233C-4BAA-9B82-67D717FDC9B0}"/>
      </w:docPartPr>
      <w:docPartBody>
        <w:p w:rsidR="00CF68C9" w:rsidRDefault="00F701A2">
          <w:r>
            <w:rPr>
              <w:rStyle w:val="Heading1Char"/>
            </w:rPr>
            <w:t>Select</w:t>
          </w:r>
          <w:r w:rsidRPr="00874AA1">
            <w:rPr>
              <w:rStyle w:val="Heading1Char"/>
            </w:rPr>
            <w:t xml:space="preserve"> an item.</w:t>
          </w:r>
        </w:p>
      </w:docPartBody>
    </w:docPart>
    <w:docPart>
      <w:docPartPr>
        <w:name w:val="9E0E4F18E8534EFCB0D9BD88DF23C998"/>
        <w:category>
          <w:name w:val="General"/>
          <w:gallery w:val="placeholder"/>
        </w:category>
        <w:types>
          <w:type w:val="bbPlcHdr"/>
        </w:types>
        <w:behaviors>
          <w:behavior w:val="content"/>
        </w:behaviors>
        <w:guid w:val="{9EE33BED-DCA2-4719-8E63-E622D607E8CC}"/>
      </w:docPartPr>
      <w:docPartBody>
        <w:p w:rsidR="00CF68C9" w:rsidRDefault="00F701A2">
          <w:r>
            <w:rPr>
              <w:rStyle w:val="Heading1Char"/>
            </w:rPr>
            <w:t>Select an item.</w:t>
          </w:r>
        </w:p>
      </w:docPartBody>
    </w:docPart>
    <w:docPart>
      <w:docPartPr>
        <w:name w:val="B1211FF47151407CBE91608CA416418A"/>
        <w:category>
          <w:name w:val="General"/>
          <w:gallery w:val="placeholder"/>
        </w:category>
        <w:types>
          <w:type w:val="bbPlcHdr"/>
        </w:types>
        <w:behaviors>
          <w:behavior w:val="content"/>
        </w:behaviors>
        <w:guid w:val="{F564924F-8D63-4B0E-8A04-56653C51D97B}"/>
      </w:docPartPr>
      <w:docPartBody>
        <w:p w:rsidR="00CF68C9" w:rsidRDefault="00F701A2">
          <w:r w:rsidRPr="00814778">
            <w:rPr>
              <w:rStyle w:val="Heading1Char"/>
            </w:rPr>
            <w:t>Select an item.</w:t>
          </w:r>
        </w:p>
      </w:docPartBody>
    </w:docPart>
    <w:docPart>
      <w:docPartPr>
        <w:name w:val="C98A60BF824C4B5E842920D3523B2930"/>
        <w:category>
          <w:name w:val="General"/>
          <w:gallery w:val="placeholder"/>
        </w:category>
        <w:types>
          <w:type w:val="bbPlcHdr"/>
        </w:types>
        <w:behaviors>
          <w:behavior w:val="content"/>
        </w:behaviors>
        <w:guid w:val="{CB8138B4-ACCE-4B05-8964-69CBC94532C0}"/>
      </w:docPartPr>
      <w:docPartBody>
        <w:p w:rsidR="00CF68C9" w:rsidRDefault="00F701A2">
          <w:r w:rsidRPr="00814778">
            <w:rPr>
              <w:rStyle w:val="Heading1Char"/>
            </w:rPr>
            <w:t>Select an item.</w:t>
          </w:r>
        </w:p>
      </w:docPartBody>
    </w:docPart>
    <w:docPart>
      <w:docPartPr>
        <w:name w:val="FC9069136D304E32AA6C544231F55195"/>
        <w:category>
          <w:name w:val="General"/>
          <w:gallery w:val="placeholder"/>
        </w:category>
        <w:types>
          <w:type w:val="bbPlcHdr"/>
        </w:types>
        <w:behaviors>
          <w:behavior w:val="content"/>
        </w:behaviors>
        <w:guid w:val="{38C8A5C3-1057-494F-9ECF-B51D992AE49F}"/>
      </w:docPartPr>
      <w:docPartBody>
        <w:p w:rsidR="00CF68C9" w:rsidRDefault="00F701A2">
          <w:r w:rsidRPr="00814778">
            <w:rPr>
              <w:rStyle w:val="Heading1Char"/>
            </w:rPr>
            <w:t>Select an item.</w:t>
          </w:r>
        </w:p>
      </w:docPartBody>
    </w:docPart>
    <w:docPart>
      <w:docPartPr>
        <w:name w:val="E1C35ABDEA1D4A10A3EFCD3A1BA742F7"/>
        <w:category>
          <w:name w:val="General"/>
          <w:gallery w:val="placeholder"/>
        </w:category>
        <w:types>
          <w:type w:val="bbPlcHdr"/>
        </w:types>
        <w:behaviors>
          <w:behavior w:val="content"/>
        </w:behaviors>
        <w:guid w:val="{4E8A0F80-E0F9-4AB7-9819-702258377A50}"/>
      </w:docPartPr>
      <w:docPartBody>
        <w:p w:rsidR="00CF68C9" w:rsidRDefault="00F701A2">
          <w:r w:rsidRPr="00814778">
            <w:rPr>
              <w:rStyle w:val="Heading1Char"/>
            </w:rPr>
            <w:t>Select an item.</w:t>
          </w:r>
        </w:p>
      </w:docPartBody>
    </w:docPart>
    <w:docPart>
      <w:docPartPr>
        <w:name w:val="25B09FAFBBEA49489C79E97900FBE39D"/>
        <w:category>
          <w:name w:val="General"/>
          <w:gallery w:val="placeholder"/>
        </w:category>
        <w:types>
          <w:type w:val="bbPlcHdr"/>
        </w:types>
        <w:behaviors>
          <w:behavior w:val="content"/>
        </w:behaviors>
        <w:guid w:val="{287F7C10-AC01-4B3F-B4CB-BAA7F361BA48}"/>
      </w:docPartPr>
      <w:docPartBody>
        <w:p w:rsidR="00CF68C9" w:rsidRDefault="00F701A2">
          <w:r w:rsidRPr="00937292">
            <w:rPr>
              <w:rStyle w:val="Heading1Char"/>
            </w:rPr>
            <w:t>Select an item.</w:t>
          </w:r>
        </w:p>
      </w:docPartBody>
    </w:docPart>
    <w:docPart>
      <w:docPartPr>
        <w:name w:val="4DCB1F55068A4141B9C48108B02C75D6"/>
        <w:category>
          <w:name w:val="General"/>
          <w:gallery w:val="placeholder"/>
        </w:category>
        <w:types>
          <w:type w:val="bbPlcHdr"/>
        </w:types>
        <w:behaviors>
          <w:behavior w:val="content"/>
        </w:behaviors>
        <w:guid w:val="{8304E4C9-3921-4F9C-8D19-69EEB37D1212}"/>
      </w:docPartPr>
      <w:docPartBody>
        <w:p w:rsidR="00CF68C9" w:rsidRDefault="00F701A2">
          <w:r>
            <w:rPr>
              <w:rStyle w:val="Heading1Char"/>
            </w:rPr>
            <w:t>Select</w:t>
          </w:r>
          <w:r w:rsidRPr="00874AA1">
            <w:rPr>
              <w:rStyle w:val="Heading1Char"/>
            </w:rPr>
            <w:t xml:space="preserve"> an item.</w:t>
          </w:r>
        </w:p>
      </w:docPartBody>
    </w:docPart>
    <w:docPart>
      <w:docPartPr>
        <w:name w:val="A4F6B17AD80F45919642F1ED332B51BB"/>
        <w:category>
          <w:name w:val="General"/>
          <w:gallery w:val="placeholder"/>
        </w:category>
        <w:types>
          <w:type w:val="bbPlcHdr"/>
        </w:types>
        <w:behaviors>
          <w:behavior w:val="content"/>
        </w:behaviors>
        <w:guid w:val="{B8F57CD1-33FA-48D4-9EA6-AA16E583CC4C}"/>
      </w:docPartPr>
      <w:docPartBody>
        <w:p w:rsidR="00CF68C9" w:rsidRDefault="00F701A2">
          <w:r>
            <w:rPr>
              <w:rStyle w:val="Heading1Char"/>
            </w:rPr>
            <w:t>Select</w:t>
          </w:r>
          <w:r w:rsidRPr="00874AA1">
            <w:rPr>
              <w:rStyle w:val="Heading1Char"/>
            </w:rPr>
            <w:t xml:space="preserve"> an item.</w:t>
          </w:r>
        </w:p>
      </w:docPartBody>
    </w:docPart>
    <w:docPart>
      <w:docPartPr>
        <w:name w:val="BDA990F7200F430E978BD4A33C42050C"/>
        <w:category>
          <w:name w:val="General"/>
          <w:gallery w:val="placeholder"/>
        </w:category>
        <w:types>
          <w:type w:val="bbPlcHdr"/>
        </w:types>
        <w:behaviors>
          <w:behavior w:val="content"/>
        </w:behaviors>
        <w:guid w:val="{EC728711-06A3-44A6-904B-7D398754A6E7}"/>
      </w:docPartPr>
      <w:docPartBody>
        <w:p w:rsidR="00A51F9C" w:rsidRDefault="00F701A2">
          <w:r w:rsidRPr="000D0A98">
            <w:rPr>
              <w:color w:val="808080"/>
            </w:rPr>
            <w:t>Set here the Customer or DS team.</w:t>
          </w:r>
        </w:p>
      </w:docPartBody>
    </w:docPart>
    <w:docPart>
      <w:docPartPr>
        <w:name w:val="86C32A86F3664B47842212AE177AC670"/>
        <w:category>
          <w:name w:val="General"/>
          <w:gallery w:val="placeholder"/>
        </w:category>
        <w:types>
          <w:type w:val="bbPlcHdr"/>
        </w:types>
        <w:behaviors>
          <w:behavior w:val="content"/>
        </w:behaviors>
        <w:guid w:val="{143DA8B6-2CE9-49F1-B9AB-7FB0A1939729}"/>
      </w:docPartPr>
      <w:docPartBody>
        <w:p w:rsidR="00A51F9C" w:rsidRDefault="00F701A2">
          <w:r w:rsidRPr="000D0A98">
            <w:rPr>
              <w:color w:val="808080"/>
            </w:rPr>
            <w:t>Enter the DSxRD ID and insert a hyperlink</w:t>
          </w:r>
          <w:r w:rsidRPr="000D0A98">
            <w:rPr>
              <w:i/>
              <w:iCs/>
              <w:color w:val="808080"/>
            </w:rPr>
            <w:t>.</w:t>
          </w:r>
        </w:p>
      </w:docPartBody>
    </w:docPart>
    <w:docPart>
      <w:docPartPr>
        <w:name w:val="C53746ED9CDD4A63BE3D4A791BA23375"/>
        <w:category>
          <w:name w:val="General"/>
          <w:gallery w:val="placeholder"/>
        </w:category>
        <w:types>
          <w:type w:val="bbPlcHdr"/>
        </w:types>
        <w:behaviors>
          <w:behavior w:val="content"/>
        </w:behaviors>
        <w:guid w:val="{46A10451-7F6A-4D3A-979F-A39A94FFDE53}"/>
      </w:docPartPr>
      <w:docPartBody>
        <w:p w:rsidR="0009534E" w:rsidRDefault="00F701A2">
          <w:r w:rsidRPr="00814778">
            <w:rPr>
              <w:color w:val="808080"/>
            </w:rPr>
            <w:t>Choose an item.</w:t>
          </w:r>
        </w:p>
      </w:docPartBody>
    </w:docPart>
    <w:docPart>
      <w:docPartPr>
        <w:name w:val="7B35B877F40547369DD23D2D76D78EF9"/>
        <w:category>
          <w:name w:val="General"/>
          <w:gallery w:val="placeholder"/>
        </w:category>
        <w:types>
          <w:type w:val="bbPlcHdr"/>
        </w:types>
        <w:behaviors>
          <w:behavior w:val="content"/>
        </w:behaviors>
        <w:guid w:val="{7554A90D-D2AF-46E7-AB37-9C6EB5CDD8DE}"/>
      </w:docPartPr>
      <w:docPartBody>
        <w:p w:rsidR="0093147E" w:rsidRDefault="00DB3603" w:rsidP="00DB3603">
          <w:pPr>
            <w:pStyle w:val="7B35B877F40547369DD23D2D76D78EF9"/>
          </w:pPr>
          <w:r w:rsidRPr="0004195F">
            <w:rPr>
              <w:rStyle w:val="Heading1Char"/>
            </w:rPr>
            <w:t>Enter the name of the test</w:t>
          </w:r>
        </w:p>
      </w:docPartBody>
    </w:docPart>
    <w:docPart>
      <w:docPartPr>
        <w:name w:val="24721307851A4955A3BD1C1867D3BA6F"/>
        <w:category>
          <w:name w:val="General"/>
          <w:gallery w:val="placeholder"/>
        </w:category>
        <w:types>
          <w:type w:val="bbPlcHdr"/>
        </w:types>
        <w:behaviors>
          <w:behavior w:val="content"/>
        </w:behaviors>
        <w:guid w:val="{4CF1FFD0-BC7E-45D4-A212-FAC571282F0A}"/>
      </w:docPartPr>
      <w:docPartBody>
        <w:p w:rsidR="0093147E" w:rsidRDefault="00DB3603" w:rsidP="00DB3603">
          <w:pPr>
            <w:pStyle w:val="24721307851A4955A3BD1C1867D3BA6F"/>
          </w:pPr>
          <w:r w:rsidRPr="0004195F">
            <w:rPr>
              <w:rStyle w:val="Heading1Char"/>
            </w:rPr>
            <w:t>Enter the name of the test</w:t>
          </w:r>
        </w:p>
      </w:docPartBody>
    </w:docPart>
    <w:docPart>
      <w:docPartPr>
        <w:name w:val="A69B916C917344168FA4616D43703802"/>
        <w:category>
          <w:name w:val="General"/>
          <w:gallery w:val="placeholder"/>
        </w:category>
        <w:types>
          <w:type w:val="bbPlcHdr"/>
        </w:types>
        <w:behaviors>
          <w:behavior w:val="content"/>
        </w:behaviors>
        <w:guid w:val="{55F8959F-3F2D-411F-8F5D-25B8F3CE1F59}"/>
      </w:docPartPr>
      <w:docPartBody>
        <w:p w:rsidR="0093147E" w:rsidRDefault="00DB3603" w:rsidP="00DB3603">
          <w:pPr>
            <w:pStyle w:val="A69B916C917344168FA4616D43703802"/>
          </w:pPr>
          <w:r w:rsidRPr="0004195F">
            <w:rPr>
              <w:rStyle w:val="Heading1Char"/>
            </w:rPr>
            <w:t>Enter the name of the test</w:t>
          </w:r>
        </w:p>
      </w:docPartBody>
    </w:docPart>
    <w:docPart>
      <w:docPartPr>
        <w:name w:val="77091B8D34554F6B93DD6EB0845D65DA"/>
        <w:category>
          <w:name w:val="General"/>
          <w:gallery w:val="placeholder"/>
        </w:category>
        <w:types>
          <w:type w:val="bbPlcHdr"/>
        </w:types>
        <w:behaviors>
          <w:behavior w:val="content"/>
        </w:behaviors>
        <w:guid w:val="{3C317E0D-5DF1-4E25-A151-9CD1338CECDC}"/>
      </w:docPartPr>
      <w:docPartBody>
        <w:p w:rsidR="0093147E" w:rsidRDefault="00DB3603" w:rsidP="00DB3603">
          <w:pPr>
            <w:pStyle w:val="77091B8D34554F6B93DD6EB0845D65DA"/>
          </w:pPr>
          <w:r w:rsidRPr="0004195F">
            <w:rPr>
              <w:rStyle w:val="Heading1Char"/>
            </w:rPr>
            <w:t>Enter the name of the test</w:t>
          </w:r>
        </w:p>
      </w:docPartBody>
    </w:docPart>
    <w:docPart>
      <w:docPartPr>
        <w:name w:val="79EE75BA05BF406886CCA18DC0168344"/>
        <w:category>
          <w:name w:val="General"/>
          <w:gallery w:val="placeholder"/>
        </w:category>
        <w:types>
          <w:type w:val="bbPlcHdr"/>
        </w:types>
        <w:behaviors>
          <w:behavior w:val="content"/>
        </w:behaviors>
        <w:guid w:val="{4F058407-340E-4243-9C60-BE0459D1BD55}"/>
      </w:docPartPr>
      <w:docPartBody>
        <w:p w:rsidR="0093147E" w:rsidRDefault="00DB3603" w:rsidP="00DB3603">
          <w:pPr>
            <w:pStyle w:val="79EE75BA05BF406886CCA18DC0168344"/>
          </w:pPr>
          <w:r w:rsidRPr="0004195F">
            <w:rPr>
              <w:rStyle w:val="Heading1Char"/>
            </w:rPr>
            <w:t>Enter the name of the test</w:t>
          </w:r>
        </w:p>
      </w:docPartBody>
    </w:docPart>
    <w:docPart>
      <w:docPartPr>
        <w:name w:val="CB9B7454438A48BBB433CE75B5F73000"/>
        <w:category>
          <w:name w:val="General"/>
          <w:gallery w:val="placeholder"/>
        </w:category>
        <w:types>
          <w:type w:val="bbPlcHdr"/>
        </w:types>
        <w:behaviors>
          <w:behavior w:val="content"/>
        </w:behaviors>
        <w:guid w:val="{72DDC09B-09D1-470A-B858-90FB31DA8497}"/>
      </w:docPartPr>
      <w:docPartBody>
        <w:p w:rsidR="0093147E" w:rsidRDefault="00DB3603" w:rsidP="00DB3603">
          <w:pPr>
            <w:pStyle w:val="CB9B7454438A48BBB433CE75B5F73000"/>
          </w:pPr>
          <w:r w:rsidRPr="0004195F">
            <w:rPr>
              <w:rStyle w:val="Heading1Char"/>
            </w:rPr>
            <w:t>Enter the name of the test</w:t>
          </w:r>
        </w:p>
      </w:docPartBody>
    </w:docPart>
    <w:docPart>
      <w:docPartPr>
        <w:name w:val="9AC38EEDFFF644B69B47844027A4B302"/>
        <w:category>
          <w:name w:val="General"/>
          <w:gallery w:val="placeholder"/>
        </w:category>
        <w:types>
          <w:type w:val="bbPlcHdr"/>
        </w:types>
        <w:behaviors>
          <w:behavior w:val="content"/>
        </w:behaviors>
        <w:guid w:val="{6130AF50-4225-465A-94AB-86346BDA1838}"/>
      </w:docPartPr>
      <w:docPartBody>
        <w:p w:rsidR="0093147E" w:rsidRDefault="00DB3603" w:rsidP="00DB3603">
          <w:pPr>
            <w:pStyle w:val="9AC38EEDFFF644B69B47844027A4B302"/>
          </w:pPr>
          <w:r w:rsidRPr="0004195F">
            <w:rPr>
              <w:rStyle w:val="Heading1Char"/>
            </w:rPr>
            <w:t>Enter the name of the test</w:t>
          </w:r>
        </w:p>
      </w:docPartBody>
    </w:docPart>
    <w:docPart>
      <w:docPartPr>
        <w:name w:val="1F8872D988D84F6AA12A898D0D2A238D"/>
        <w:category>
          <w:name w:val="General"/>
          <w:gallery w:val="placeholder"/>
        </w:category>
        <w:types>
          <w:type w:val="bbPlcHdr"/>
        </w:types>
        <w:behaviors>
          <w:behavior w:val="content"/>
        </w:behaviors>
        <w:guid w:val="{0142A4FA-D9B1-4B5E-96E1-60C7A5EE6204}"/>
      </w:docPartPr>
      <w:docPartBody>
        <w:p w:rsidR="0093147E" w:rsidRDefault="00DB3603" w:rsidP="00DB3603">
          <w:pPr>
            <w:pStyle w:val="1F8872D988D84F6AA12A898D0D2A238D"/>
          </w:pPr>
          <w:r w:rsidRPr="0004195F">
            <w:rPr>
              <w:rStyle w:val="Heading1Char"/>
            </w:rPr>
            <w:t>Enter the name of the test</w:t>
          </w:r>
        </w:p>
      </w:docPartBody>
    </w:docPart>
    <w:docPart>
      <w:docPartPr>
        <w:name w:val="C3D27EF4022645B685B48BFAE436C81E"/>
        <w:category>
          <w:name w:val="General"/>
          <w:gallery w:val="placeholder"/>
        </w:category>
        <w:types>
          <w:type w:val="bbPlcHdr"/>
        </w:types>
        <w:behaviors>
          <w:behavior w:val="content"/>
        </w:behaviors>
        <w:guid w:val="{0FE1EAEB-41E7-4226-B9D2-EF04423AD118}"/>
      </w:docPartPr>
      <w:docPartBody>
        <w:p w:rsidR="0093147E" w:rsidRDefault="00DB3603" w:rsidP="00DB3603">
          <w:pPr>
            <w:pStyle w:val="C3D27EF4022645B685B48BFAE436C81E"/>
          </w:pPr>
          <w:r w:rsidRPr="0004195F">
            <w:rPr>
              <w:rStyle w:val="Heading1Char"/>
            </w:rPr>
            <w:t>Enter the name of the test</w:t>
          </w:r>
        </w:p>
      </w:docPartBody>
    </w:docPart>
    <w:docPart>
      <w:docPartPr>
        <w:name w:val="0752BAE9720A4C14BC427E5816E6E099"/>
        <w:category>
          <w:name w:val="General"/>
          <w:gallery w:val="placeholder"/>
        </w:category>
        <w:types>
          <w:type w:val="bbPlcHdr"/>
        </w:types>
        <w:behaviors>
          <w:behavior w:val="content"/>
        </w:behaviors>
        <w:guid w:val="{6EF66D64-7F6A-4063-9E7C-EAD69B497353}"/>
      </w:docPartPr>
      <w:docPartBody>
        <w:p w:rsidR="0023280F" w:rsidRDefault="002F77EB" w:rsidP="002F77EB">
          <w:pPr>
            <w:pStyle w:val="0752BAE9720A4C14BC427E5816E6E099"/>
          </w:pPr>
          <w:r w:rsidRPr="0004195F">
            <w:rPr>
              <w:rStyle w:val="Heading1Char"/>
            </w:rPr>
            <w:t>Enter the name of the test</w:t>
          </w:r>
        </w:p>
      </w:docPartBody>
    </w:docPart>
    <w:docPart>
      <w:docPartPr>
        <w:name w:val="39B9EBC4431A4FB9A76BB94512DFD235"/>
        <w:category>
          <w:name w:val="General"/>
          <w:gallery w:val="placeholder"/>
        </w:category>
        <w:types>
          <w:type w:val="bbPlcHdr"/>
        </w:types>
        <w:behaviors>
          <w:behavior w:val="content"/>
        </w:behaviors>
        <w:guid w:val="{50CEDC0F-1B8E-443C-9FDD-CDC36F67948D}"/>
      </w:docPartPr>
      <w:docPartBody>
        <w:p w:rsidR="0023280F" w:rsidRDefault="002F77EB" w:rsidP="002F77EB">
          <w:pPr>
            <w:pStyle w:val="39B9EBC4431A4FB9A76BB94512DFD235"/>
          </w:pPr>
          <w:r w:rsidRPr="0004195F">
            <w:rPr>
              <w:rStyle w:val="Heading1Char"/>
            </w:rPr>
            <w:t>Enter the name of the test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DotumChe">
    <w:charset w:val="81"/>
    <w:family w:val="modern"/>
    <w:pitch w:val="fixed"/>
    <w:sig w:usb0="B00002AF" w:usb1="69D77CFB" w:usb2="00000030" w:usb3="00000000" w:csb0="0008009F" w:csb1="00000000"/>
  </w:font>
  <w:font w:name="Simplified Arabic Fixed">
    <w:altName w:val="Courier New"/>
    <w:charset w:val="B2"/>
    <w:family w:val="modern"/>
    <w:pitch w:val="fixed"/>
    <w:sig w:usb0="00002003" w:usb1="00000000" w:usb2="00000008" w:usb3="00000000" w:csb0="00000041" w:csb1="00000000"/>
  </w:font>
  <w:font w:name="3ds Light">
    <w:panose1 w:val="02000503020000020004"/>
    <w:charset w:val="00"/>
    <w:family w:val="modern"/>
    <w:notTrueType/>
    <w:pitch w:val="variable"/>
    <w:sig w:usb0="A00000AF" w:usb1="4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1F9A"/>
    <w:multiLevelType w:val="multilevel"/>
    <w:tmpl w:val="EDA8C5C4"/>
    <w:lvl w:ilvl="0">
      <w:start w:val="1"/>
      <w:numFmt w:val="decimal"/>
      <w:lvlText w:val="%1."/>
      <w:lvlJc w:val="left"/>
      <w:pPr>
        <w:ind w:left="360" w:hanging="360"/>
      </w:pPr>
      <w:rPr>
        <w:b/>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B661CA"/>
    <w:multiLevelType w:val="multilevel"/>
    <w:tmpl w:val="A2FE60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F514FAA"/>
    <w:multiLevelType w:val="multilevel"/>
    <w:tmpl w:val="D5F2477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9CA7D8E"/>
    <w:multiLevelType w:val="multilevel"/>
    <w:tmpl w:val="0DBE8C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8EF0030"/>
    <w:multiLevelType w:val="multilevel"/>
    <w:tmpl w:val="DA8CD9E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2F154F7"/>
    <w:multiLevelType w:val="multilevel"/>
    <w:tmpl w:val="A25048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5702469"/>
    <w:multiLevelType w:val="multilevel"/>
    <w:tmpl w:val="12360B0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989416E"/>
    <w:multiLevelType w:val="multilevel"/>
    <w:tmpl w:val="B9E2CD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7"/>
  </w:num>
  <w:num w:numId="3">
    <w:abstractNumId w:val="3"/>
  </w:num>
  <w:num w:numId="4">
    <w:abstractNumId w:val="2"/>
  </w:num>
  <w:num w:numId="5">
    <w:abstractNumId w:val="5"/>
  </w:num>
  <w:num w:numId="6">
    <w:abstractNumId w:val="4"/>
  </w:num>
  <w:num w:numId="7">
    <w:abstractNumId w:val="1"/>
  </w:num>
  <w:num w:numId="8">
    <w:abstractNumId w:val="6"/>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9BA"/>
    <w:rsid w:val="00003901"/>
    <w:rsid w:val="00016CF1"/>
    <w:rsid w:val="00042C95"/>
    <w:rsid w:val="0005473C"/>
    <w:rsid w:val="0005490D"/>
    <w:rsid w:val="00055C2A"/>
    <w:rsid w:val="0005669A"/>
    <w:rsid w:val="00074C0F"/>
    <w:rsid w:val="0009534E"/>
    <w:rsid w:val="000A49AB"/>
    <w:rsid w:val="000C1271"/>
    <w:rsid w:val="000F0872"/>
    <w:rsid w:val="001007E4"/>
    <w:rsid w:val="00121B56"/>
    <w:rsid w:val="0012346C"/>
    <w:rsid w:val="00125DFD"/>
    <w:rsid w:val="001B35B3"/>
    <w:rsid w:val="002169E1"/>
    <w:rsid w:val="0023280F"/>
    <w:rsid w:val="002352CC"/>
    <w:rsid w:val="0024289B"/>
    <w:rsid w:val="00292B81"/>
    <w:rsid w:val="002A2EAD"/>
    <w:rsid w:val="002F618F"/>
    <w:rsid w:val="002F77EB"/>
    <w:rsid w:val="00313AF6"/>
    <w:rsid w:val="00333E5A"/>
    <w:rsid w:val="00341DDA"/>
    <w:rsid w:val="00385A99"/>
    <w:rsid w:val="003B7273"/>
    <w:rsid w:val="003C26E7"/>
    <w:rsid w:val="003E1658"/>
    <w:rsid w:val="003E37FD"/>
    <w:rsid w:val="0041231E"/>
    <w:rsid w:val="00435234"/>
    <w:rsid w:val="00450D17"/>
    <w:rsid w:val="00450FC6"/>
    <w:rsid w:val="004829CC"/>
    <w:rsid w:val="004A3894"/>
    <w:rsid w:val="004A629A"/>
    <w:rsid w:val="004B5839"/>
    <w:rsid w:val="004B66D3"/>
    <w:rsid w:val="004C0396"/>
    <w:rsid w:val="00535B9F"/>
    <w:rsid w:val="00544F0A"/>
    <w:rsid w:val="00575844"/>
    <w:rsid w:val="006060F3"/>
    <w:rsid w:val="006136D9"/>
    <w:rsid w:val="00631281"/>
    <w:rsid w:val="00647EC1"/>
    <w:rsid w:val="00666704"/>
    <w:rsid w:val="006922A4"/>
    <w:rsid w:val="0070490A"/>
    <w:rsid w:val="00724595"/>
    <w:rsid w:val="00752870"/>
    <w:rsid w:val="007D0367"/>
    <w:rsid w:val="007D3EC0"/>
    <w:rsid w:val="007D4A69"/>
    <w:rsid w:val="007E1090"/>
    <w:rsid w:val="007F58A5"/>
    <w:rsid w:val="00866D1E"/>
    <w:rsid w:val="008A7815"/>
    <w:rsid w:val="008C1F77"/>
    <w:rsid w:val="00925DE3"/>
    <w:rsid w:val="0093147E"/>
    <w:rsid w:val="009318DF"/>
    <w:rsid w:val="0094709B"/>
    <w:rsid w:val="009515DB"/>
    <w:rsid w:val="0095309B"/>
    <w:rsid w:val="009D060E"/>
    <w:rsid w:val="009E4538"/>
    <w:rsid w:val="009F0E24"/>
    <w:rsid w:val="009F5075"/>
    <w:rsid w:val="00A05343"/>
    <w:rsid w:val="00A066D1"/>
    <w:rsid w:val="00A10F29"/>
    <w:rsid w:val="00A20E38"/>
    <w:rsid w:val="00A214A6"/>
    <w:rsid w:val="00A51F9C"/>
    <w:rsid w:val="00A83319"/>
    <w:rsid w:val="00AA2AC0"/>
    <w:rsid w:val="00AC6CDB"/>
    <w:rsid w:val="00AD5D81"/>
    <w:rsid w:val="00AF5868"/>
    <w:rsid w:val="00B170CF"/>
    <w:rsid w:val="00B17868"/>
    <w:rsid w:val="00B54C7A"/>
    <w:rsid w:val="00B66282"/>
    <w:rsid w:val="00B74F61"/>
    <w:rsid w:val="00B7787C"/>
    <w:rsid w:val="00B90B83"/>
    <w:rsid w:val="00BA01BC"/>
    <w:rsid w:val="00BC70FD"/>
    <w:rsid w:val="00BF611E"/>
    <w:rsid w:val="00C2693A"/>
    <w:rsid w:val="00C309BA"/>
    <w:rsid w:val="00C47F2A"/>
    <w:rsid w:val="00C5543F"/>
    <w:rsid w:val="00C63B24"/>
    <w:rsid w:val="00C8779B"/>
    <w:rsid w:val="00CD1461"/>
    <w:rsid w:val="00CD3022"/>
    <w:rsid w:val="00CE49EE"/>
    <w:rsid w:val="00CF68C9"/>
    <w:rsid w:val="00CF6A6E"/>
    <w:rsid w:val="00D140A6"/>
    <w:rsid w:val="00D525F4"/>
    <w:rsid w:val="00D64869"/>
    <w:rsid w:val="00D64EC4"/>
    <w:rsid w:val="00DB3603"/>
    <w:rsid w:val="00DF7E18"/>
    <w:rsid w:val="00EC55E4"/>
    <w:rsid w:val="00EE3641"/>
    <w:rsid w:val="00F35D0B"/>
    <w:rsid w:val="00F43B1D"/>
    <w:rsid w:val="00F532DC"/>
    <w:rsid w:val="00F701A2"/>
    <w:rsid w:val="00F81F85"/>
    <w:rsid w:val="00F91468"/>
    <w:rsid w:val="00F959A9"/>
    <w:rsid w:val="00F97A46"/>
    <w:rsid w:val="00FA451C"/>
    <w:rsid w:val="00FB363B"/>
    <w:rsid w:val="00FD4699"/>
    <w:rsid w:val="00FE6E11"/>
    <w:rsid w:val="00FF0FAE"/>
    <w:rsid w:val="00FF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7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7EB"/>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F701A2"/>
    <w:rPr>
      <w:color w:val="808080"/>
    </w:rPr>
  </w:style>
  <w:style w:type="character" w:styleId="Emphasis">
    <w:name w:val="Emphasis"/>
    <w:basedOn w:val="DefaultParagraphFont"/>
    <w:uiPriority w:val="20"/>
    <w:qFormat/>
    <w:rsid w:val="0005669A"/>
    <w:rPr>
      <w:i/>
      <w:iCs/>
    </w:rPr>
  </w:style>
  <w:style w:type="paragraph" w:styleId="ListParagraph">
    <w:name w:val="List Paragraph"/>
    <w:basedOn w:val="Normal"/>
    <w:uiPriority w:val="34"/>
    <w:qFormat/>
    <w:rsid w:val="00B170CF"/>
    <w:pPr>
      <w:ind w:left="720"/>
      <w:contextualSpacing/>
    </w:pPr>
  </w:style>
  <w:style w:type="paragraph" w:customStyle="1" w:styleId="9147E87A3D784025982FE54F990E80BD41">
    <w:name w:val="9147E87A3D784025982FE54F990E80BD41"/>
    <w:rsid w:val="00647EC1"/>
    <w:pPr>
      <w:spacing w:after="200" w:line="276" w:lineRule="auto"/>
    </w:pPr>
    <w:rPr>
      <w:rFonts w:ascii="Arial" w:eastAsiaTheme="minorHAnsi" w:hAnsi="Arial"/>
    </w:rPr>
  </w:style>
  <w:style w:type="paragraph" w:customStyle="1" w:styleId="B2E906F55FB2494EB7ABE52AD93D4F6540">
    <w:name w:val="B2E906F55FB2494EB7ABE52AD93D4F6540"/>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9D0AC36292AF40858230F73555C1D61040">
    <w:name w:val="9D0AC36292AF40858230F73555C1D61040"/>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09A5E1C429584151B1595142BF432D1916">
    <w:name w:val="09A5E1C429584151B1595142BF432D1916"/>
    <w:rsid w:val="00647EC1"/>
    <w:pPr>
      <w:spacing w:after="200" w:line="276" w:lineRule="auto"/>
    </w:pPr>
    <w:rPr>
      <w:rFonts w:ascii="Arial" w:eastAsiaTheme="minorHAnsi" w:hAnsi="Arial"/>
    </w:rPr>
  </w:style>
  <w:style w:type="paragraph" w:customStyle="1" w:styleId="421CDDD0AA5042AEAC3D823F860D318216">
    <w:name w:val="421CDDD0AA5042AEAC3D823F860D318216"/>
    <w:rsid w:val="00647EC1"/>
    <w:pPr>
      <w:spacing w:after="200" w:line="276" w:lineRule="auto"/>
    </w:pPr>
    <w:rPr>
      <w:rFonts w:ascii="Arial" w:eastAsiaTheme="minorHAnsi" w:hAnsi="Arial"/>
    </w:rPr>
  </w:style>
  <w:style w:type="paragraph" w:customStyle="1" w:styleId="489388273745491C95D46BE5ECC4FEB264">
    <w:name w:val="489388273745491C95D46BE5ECC4FEB2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C5A5333B9F75421B8B72392BF705C2A764">
    <w:name w:val="C5A5333B9F75421B8B72392BF705C2A7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CEABE7B34B614B63A27B1C1CDD789BD550">
    <w:name w:val="CEABE7B34B614B63A27B1C1CDD789BD550"/>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BDB7DAF898A64073817DEB55EEFBC16C50">
    <w:name w:val="BDB7DAF898A64073817DEB55EEFBC16C50"/>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F7D58ED47D4340B08FA34468A4A4ED4B64">
    <w:name w:val="F7D58ED47D4340B08FA34468A4A4ED4B64"/>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088184F8CBD44E789B59FAB0C55F9A8C69">
    <w:name w:val="088184F8CBD44E789B59FAB0C55F9A8C69"/>
    <w:rsid w:val="00647EC1"/>
    <w:pPr>
      <w:tabs>
        <w:tab w:val="num" w:pos="360"/>
      </w:tabs>
      <w:spacing w:after="200" w:line="276" w:lineRule="auto"/>
      <w:ind w:left="360" w:hanging="360"/>
    </w:pPr>
    <w:rPr>
      <w:rFonts w:ascii="Arial" w:eastAsiaTheme="minorHAnsi" w:hAnsi="Arial"/>
      <w:color w:val="000000" w:themeColor="text1"/>
      <w:sz w:val="24"/>
    </w:rPr>
  </w:style>
  <w:style w:type="paragraph" w:customStyle="1" w:styleId="FEFEAF6EA6A1450DA11FBE7BC2922F8963">
    <w:name w:val="FEFEAF6EA6A1450DA11FBE7BC2922F8963"/>
    <w:rsid w:val="00647EC1"/>
    <w:pPr>
      <w:keepNext/>
      <w:keepLines/>
      <w:spacing w:before="200" w:after="0" w:line="276" w:lineRule="auto"/>
      <w:ind w:left="1080" w:hanging="720"/>
      <w:outlineLvl w:val="2"/>
    </w:pPr>
    <w:rPr>
      <w:rFonts w:ascii="Arial" w:eastAsiaTheme="majorEastAsia" w:hAnsi="Arial" w:cs="Arial"/>
      <w:bCs/>
      <w:color w:val="005386"/>
      <w:sz w:val="28"/>
      <w:szCs w:val="28"/>
    </w:rPr>
  </w:style>
  <w:style w:type="paragraph" w:customStyle="1" w:styleId="0761ED802474453DB10D85822F18693A74">
    <w:name w:val="0761ED802474453DB10D85822F18693A74"/>
    <w:rsid w:val="00647EC1"/>
    <w:pPr>
      <w:spacing w:after="200" w:line="276" w:lineRule="auto"/>
    </w:pPr>
    <w:rPr>
      <w:rFonts w:ascii="Arial" w:eastAsiaTheme="minorHAnsi" w:hAnsi="Arial"/>
    </w:rPr>
  </w:style>
  <w:style w:type="paragraph" w:customStyle="1" w:styleId="0701BBAAF58A41358D79F5C628BB012693">
    <w:name w:val="0701BBAAF58A41358D79F5C628BB012693"/>
    <w:rsid w:val="00647EC1"/>
    <w:pPr>
      <w:spacing w:after="200" w:line="276" w:lineRule="auto"/>
    </w:pPr>
    <w:rPr>
      <w:rFonts w:ascii="Arial" w:eastAsiaTheme="minorHAnsi" w:hAnsi="Arial"/>
    </w:rPr>
  </w:style>
  <w:style w:type="paragraph" w:customStyle="1" w:styleId="3BA3185E0E074742B5194A1740ECDC7D93">
    <w:name w:val="3BA3185E0E074742B5194A1740ECDC7D93"/>
    <w:rsid w:val="00647EC1"/>
    <w:pPr>
      <w:spacing w:after="200" w:line="276" w:lineRule="auto"/>
    </w:pPr>
    <w:rPr>
      <w:rFonts w:ascii="Arial" w:eastAsiaTheme="minorHAnsi" w:hAnsi="Arial"/>
    </w:rPr>
  </w:style>
  <w:style w:type="paragraph" w:customStyle="1" w:styleId="A86385F289FB404D82488A56516C57DE93">
    <w:name w:val="A86385F289FB404D82488A56516C57DE93"/>
    <w:rsid w:val="00647EC1"/>
    <w:pPr>
      <w:spacing w:after="200" w:line="276" w:lineRule="auto"/>
    </w:pPr>
    <w:rPr>
      <w:rFonts w:ascii="Arial" w:eastAsiaTheme="minorHAnsi" w:hAnsi="Arial"/>
    </w:rPr>
  </w:style>
  <w:style w:type="paragraph" w:customStyle="1" w:styleId="551EE92CD686466D8B5EE907BFEC9B1A93">
    <w:name w:val="551EE92CD686466D8B5EE907BFEC9B1A93"/>
    <w:rsid w:val="00647EC1"/>
    <w:pPr>
      <w:spacing w:after="200" w:line="276" w:lineRule="auto"/>
    </w:pPr>
    <w:rPr>
      <w:rFonts w:ascii="Arial" w:eastAsiaTheme="minorHAnsi" w:hAnsi="Arial"/>
    </w:rPr>
  </w:style>
  <w:style w:type="paragraph" w:customStyle="1" w:styleId="24147482CD6848349D3C25EAF280CA4892">
    <w:name w:val="24147482CD6848349D3C25EAF280CA4892"/>
    <w:rsid w:val="00647EC1"/>
    <w:pPr>
      <w:spacing w:after="200" w:line="276" w:lineRule="auto"/>
    </w:pPr>
    <w:rPr>
      <w:rFonts w:ascii="Arial" w:eastAsiaTheme="minorHAnsi" w:hAnsi="Arial"/>
    </w:rPr>
  </w:style>
  <w:style w:type="paragraph" w:customStyle="1" w:styleId="E905873811FB4DA9936586F86579B6C192">
    <w:name w:val="E905873811FB4DA9936586F86579B6C192"/>
    <w:rsid w:val="00647EC1"/>
    <w:pPr>
      <w:spacing w:after="200" w:line="276" w:lineRule="auto"/>
    </w:pPr>
    <w:rPr>
      <w:rFonts w:ascii="Arial" w:eastAsiaTheme="minorHAnsi" w:hAnsi="Arial"/>
    </w:rPr>
  </w:style>
  <w:style w:type="paragraph" w:customStyle="1" w:styleId="F9DD39F50C0143F0887F1A0A9E6A2D7192">
    <w:name w:val="F9DD39F50C0143F0887F1A0A9E6A2D7192"/>
    <w:rsid w:val="00647EC1"/>
    <w:pPr>
      <w:spacing w:after="200" w:line="276" w:lineRule="auto"/>
    </w:pPr>
    <w:rPr>
      <w:rFonts w:ascii="Arial" w:eastAsiaTheme="minorHAnsi" w:hAnsi="Arial"/>
    </w:rPr>
  </w:style>
  <w:style w:type="paragraph" w:customStyle="1" w:styleId="D6C0B2785DE14301B7B321DAE5F8440863">
    <w:name w:val="D6C0B2785DE14301B7B321DAE5F8440863"/>
    <w:rsid w:val="00647EC1"/>
    <w:pPr>
      <w:spacing w:after="200" w:line="276" w:lineRule="auto"/>
    </w:pPr>
    <w:rPr>
      <w:rFonts w:ascii="Arial" w:eastAsiaTheme="minorHAnsi" w:hAnsi="Arial"/>
    </w:rPr>
  </w:style>
  <w:style w:type="paragraph" w:customStyle="1" w:styleId="ADF65CDE7B084B91B5DD68D775C6A23792">
    <w:name w:val="ADF65CDE7B084B91B5DD68D775C6A23792"/>
    <w:rsid w:val="00647EC1"/>
    <w:pPr>
      <w:spacing w:after="200" w:line="276" w:lineRule="auto"/>
    </w:pPr>
    <w:rPr>
      <w:rFonts w:ascii="Arial" w:eastAsiaTheme="minorHAnsi" w:hAnsi="Arial"/>
    </w:rPr>
  </w:style>
  <w:style w:type="paragraph" w:customStyle="1" w:styleId="35610FB38FBE4B87B9D700B764B5DDD192">
    <w:name w:val="35610FB38FBE4B87B9D700B764B5DDD192"/>
    <w:rsid w:val="00647EC1"/>
    <w:pPr>
      <w:spacing w:after="200" w:line="276" w:lineRule="auto"/>
    </w:pPr>
    <w:rPr>
      <w:rFonts w:ascii="Arial" w:eastAsiaTheme="minorHAnsi" w:hAnsi="Arial"/>
    </w:rPr>
  </w:style>
  <w:style w:type="paragraph" w:customStyle="1" w:styleId="7D4D035733AA4EEDA04815C498A2340E21">
    <w:name w:val="7D4D035733AA4EEDA04815C498A2340E21"/>
    <w:rsid w:val="00647EC1"/>
    <w:pPr>
      <w:spacing w:after="200" w:line="276" w:lineRule="auto"/>
    </w:pPr>
    <w:rPr>
      <w:rFonts w:ascii="Arial" w:eastAsiaTheme="minorHAnsi" w:hAnsi="Arial"/>
    </w:rPr>
  </w:style>
  <w:style w:type="paragraph" w:customStyle="1" w:styleId="BF747868AC4F40D5AF4155184961C56593">
    <w:name w:val="BF747868AC4F40D5AF4155184961C56593"/>
    <w:rsid w:val="00647EC1"/>
    <w:pPr>
      <w:spacing w:after="200" w:line="276" w:lineRule="auto"/>
    </w:pPr>
    <w:rPr>
      <w:rFonts w:ascii="Arial" w:eastAsiaTheme="minorHAnsi" w:hAnsi="Arial"/>
    </w:rPr>
  </w:style>
  <w:style w:type="paragraph" w:customStyle="1" w:styleId="1BDB50AE78D6404489DF0BA17BCC914193">
    <w:name w:val="1BDB50AE78D6404489DF0BA17BCC914193"/>
    <w:rsid w:val="00647EC1"/>
    <w:pPr>
      <w:spacing w:after="200" w:line="276" w:lineRule="auto"/>
    </w:pPr>
    <w:rPr>
      <w:rFonts w:ascii="Arial" w:eastAsiaTheme="minorHAnsi" w:hAnsi="Arial"/>
    </w:rPr>
  </w:style>
  <w:style w:type="paragraph" w:customStyle="1" w:styleId="57D4A11A75C542B0A640EC475DDA70D319">
    <w:name w:val="57D4A11A75C542B0A640EC475DDA70D319"/>
    <w:rsid w:val="00647EC1"/>
    <w:pPr>
      <w:spacing w:after="200" w:line="276" w:lineRule="auto"/>
    </w:pPr>
    <w:rPr>
      <w:rFonts w:ascii="Arial" w:eastAsiaTheme="minorHAnsi" w:hAnsi="Arial"/>
    </w:rPr>
  </w:style>
  <w:style w:type="paragraph" w:customStyle="1" w:styleId="353C8D53DF4B46D8B5850D879FD1BD0723">
    <w:name w:val="353C8D53DF4B46D8B5850D879FD1BD0723"/>
    <w:rsid w:val="00647EC1"/>
    <w:pPr>
      <w:spacing w:after="200" w:line="276" w:lineRule="auto"/>
    </w:pPr>
    <w:rPr>
      <w:rFonts w:ascii="Arial" w:eastAsiaTheme="minorHAnsi" w:hAnsi="Arial"/>
    </w:rPr>
  </w:style>
  <w:style w:type="paragraph" w:customStyle="1" w:styleId="4649629EA818434795035956985A1B0522">
    <w:name w:val="4649629EA818434795035956985A1B0522"/>
    <w:rsid w:val="00647EC1"/>
    <w:pPr>
      <w:spacing w:after="200" w:line="276" w:lineRule="auto"/>
    </w:pPr>
    <w:rPr>
      <w:rFonts w:ascii="Arial" w:eastAsiaTheme="minorHAnsi" w:hAnsi="Arial"/>
    </w:rPr>
  </w:style>
  <w:style w:type="paragraph" w:customStyle="1" w:styleId="9A7985679C77428B85F7853F0751183A57">
    <w:name w:val="9A7985679C77428B85F7853F0751183A57"/>
    <w:rsid w:val="00647EC1"/>
    <w:pPr>
      <w:spacing w:after="200" w:line="276" w:lineRule="auto"/>
    </w:pPr>
    <w:rPr>
      <w:rFonts w:ascii="Arial" w:eastAsiaTheme="minorHAnsi" w:hAnsi="Arial"/>
    </w:rPr>
  </w:style>
  <w:style w:type="paragraph" w:customStyle="1" w:styleId="688BD0AD925A4EC3B9B327793440388220">
    <w:name w:val="688BD0AD925A4EC3B9B327793440388220"/>
    <w:rsid w:val="00647EC1"/>
    <w:pPr>
      <w:spacing w:after="200" w:line="276" w:lineRule="auto"/>
    </w:pPr>
    <w:rPr>
      <w:rFonts w:ascii="Arial" w:eastAsiaTheme="minorHAnsi" w:hAnsi="Arial"/>
    </w:rPr>
  </w:style>
  <w:style w:type="paragraph" w:customStyle="1" w:styleId="2AE11EEA2D58478DB92FB26F8512937657">
    <w:name w:val="2AE11EEA2D58478DB92FB26F8512937657"/>
    <w:rsid w:val="00647EC1"/>
    <w:pPr>
      <w:spacing w:after="200" w:line="276" w:lineRule="auto"/>
    </w:pPr>
    <w:rPr>
      <w:rFonts w:ascii="Arial" w:eastAsiaTheme="minorHAnsi" w:hAnsi="Arial"/>
    </w:rPr>
  </w:style>
  <w:style w:type="paragraph" w:customStyle="1" w:styleId="DBAB40A3579D43D1BB4176D1CA84A4DA57">
    <w:name w:val="DBAB40A3579D43D1BB4176D1CA84A4DA57"/>
    <w:rsid w:val="00647EC1"/>
    <w:pPr>
      <w:spacing w:after="200" w:line="276" w:lineRule="auto"/>
    </w:pPr>
    <w:rPr>
      <w:rFonts w:ascii="Arial" w:eastAsiaTheme="minorHAnsi" w:hAnsi="Arial"/>
    </w:rPr>
  </w:style>
  <w:style w:type="paragraph" w:customStyle="1" w:styleId="D51DD262B85640F092BAE09C2C72395C42">
    <w:name w:val="D51DD262B85640F092BAE09C2C72395C42"/>
    <w:rsid w:val="00647EC1"/>
    <w:pPr>
      <w:spacing w:after="200" w:line="276" w:lineRule="auto"/>
    </w:pPr>
    <w:rPr>
      <w:rFonts w:ascii="Arial" w:eastAsiaTheme="minorHAnsi" w:hAnsi="Arial"/>
    </w:rPr>
  </w:style>
  <w:style w:type="paragraph" w:customStyle="1" w:styleId="1C7BC3114CBE4DC68B8D59C2935D6F8042">
    <w:name w:val="1C7BC3114CBE4DC68B8D59C2935D6F8042"/>
    <w:rsid w:val="00647EC1"/>
    <w:pPr>
      <w:spacing w:after="200" w:line="276" w:lineRule="auto"/>
    </w:pPr>
    <w:rPr>
      <w:rFonts w:ascii="Arial" w:eastAsiaTheme="minorHAnsi" w:hAnsi="Arial"/>
    </w:rPr>
  </w:style>
  <w:style w:type="paragraph" w:customStyle="1" w:styleId="3667271E78724233A0D66C0B26305FD442">
    <w:name w:val="3667271E78724233A0D66C0B26305FD442"/>
    <w:rsid w:val="00647EC1"/>
    <w:pPr>
      <w:spacing w:after="200" w:line="276" w:lineRule="auto"/>
    </w:pPr>
    <w:rPr>
      <w:rFonts w:ascii="Arial" w:eastAsiaTheme="minorHAnsi" w:hAnsi="Arial"/>
    </w:rPr>
  </w:style>
  <w:style w:type="paragraph" w:customStyle="1" w:styleId="7B35B877F40547369DD23D2D76D78EF9">
    <w:name w:val="7B35B877F40547369DD23D2D76D78EF9"/>
    <w:rsid w:val="00DB3603"/>
  </w:style>
  <w:style w:type="paragraph" w:customStyle="1" w:styleId="24721307851A4955A3BD1C1867D3BA6F">
    <w:name w:val="24721307851A4955A3BD1C1867D3BA6F"/>
    <w:rsid w:val="00DB3603"/>
  </w:style>
  <w:style w:type="paragraph" w:customStyle="1" w:styleId="A69B916C917344168FA4616D43703802">
    <w:name w:val="A69B916C917344168FA4616D43703802"/>
    <w:rsid w:val="00DB3603"/>
  </w:style>
  <w:style w:type="paragraph" w:customStyle="1" w:styleId="77091B8D34554F6B93DD6EB0845D65DA">
    <w:name w:val="77091B8D34554F6B93DD6EB0845D65DA"/>
    <w:rsid w:val="00DB3603"/>
  </w:style>
  <w:style w:type="paragraph" w:customStyle="1" w:styleId="79EE75BA05BF406886CCA18DC0168344">
    <w:name w:val="79EE75BA05BF406886CCA18DC0168344"/>
    <w:rsid w:val="00DB3603"/>
  </w:style>
  <w:style w:type="paragraph" w:customStyle="1" w:styleId="CB9B7454438A48BBB433CE75B5F73000">
    <w:name w:val="CB9B7454438A48BBB433CE75B5F73000"/>
    <w:rsid w:val="00DB3603"/>
  </w:style>
  <w:style w:type="paragraph" w:customStyle="1" w:styleId="9AC38EEDFFF644B69B47844027A4B302">
    <w:name w:val="9AC38EEDFFF644B69B47844027A4B302"/>
    <w:rsid w:val="00DB3603"/>
  </w:style>
  <w:style w:type="paragraph" w:customStyle="1" w:styleId="1F8872D988D84F6AA12A898D0D2A238D">
    <w:name w:val="1F8872D988D84F6AA12A898D0D2A238D"/>
    <w:rsid w:val="00DB3603"/>
  </w:style>
  <w:style w:type="paragraph" w:customStyle="1" w:styleId="C3D27EF4022645B685B48BFAE436C81E">
    <w:name w:val="C3D27EF4022645B685B48BFAE436C81E"/>
    <w:rsid w:val="00DB3603"/>
  </w:style>
  <w:style w:type="paragraph" w:customStyle="1" w:styleId="0752BAE9720A4C14BC427E5816E6E099">
    <w:name w:val="0752BAE9720A4C14BC427E5816E6E099"/>
    <w:rsid w:val="002F77EB"/>
  </w:style>
  <w:style w:type="paragraph" w:customStyle="1" w:styleId="39B9EBC4431A4FB9A76BB94512DFD235">
    <w:name w:val="39B9EBC4431A4FB9A76BB94512DFD235"/>
    <w:rsid w:val="002F77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3DS">
      <a:dk1>
        <a:srgbClr val="5B7F95"/>
      </a:dk1>
      <a:lt1>
        <a:sysClr val="window" lastClr="FFFFFF"/>
      </a:lt1>
      <a:dk2>
        <a:srgbClr val="001871"/>
      </a:dk2>
      <a:lt2>
        <a:srgbClr val="DA291C"/>
      </a:lt2>
      <a:accent1>
        <a:srgbClr val="5B7F95"/>
      </a:accent1>
      <a:accent2>
        <a:srgbClr val="00B2A9"/>
      </a:accent2>
      <a:accent3>
        <a:srgbClr val="FFCD00"/>
      </a:accent3>
      <a:accent4>
        <a:srgbClr val="E87722"/>
      </a:accent4>
      <a:accent5>
        <a:srgbClr val="84BD00"/>
      </a:accent5>
      <a:accent6>
        <a:srgbClr val="0077C8"/>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C06E01-56C7-48EB-9C5C-70DE1AD1F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CORPORATE_Template_A4_2020.dotx</Template>
  <TotalTime>3276</TotalTime>
  <Pages>32</Pages>
  <Words>8976</Words>
  <Characters>51169</Characters>
  <Application>Microsoft Office Word</Application>
  <DocSecurity>0</DocSecurity>
  <Lines>426</Lines>
  <Paragraphs>120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PES Template</vt:lpstr>
      <vt:lpstr/>
    </vt:vector>
  </TitlesOfParts>
  <Manager>ARL</Manager>
  <Company>Microsoft</Company>
  <LinksUpToDate>false</LinksUpToDate>
  <CharactersWithSpaces>60025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Template</dc:title>
  <dc:subject>Function specifications</dc:subject>
  <dc:creator>COUDERC-ROUXEL Céline</dc:creator>
  <cp:keywords>PES</cp:keywords>
  <dc:description/>
  <cp:lastModifiedBy>KUMAR Saurabh N</cp:lastModifiedBy>
  <cp:revision>149</cp:revision>
  <cp:lastPrinted>2020-11-19T09:21:00Z</cp:lastPrinted>
  <dcterms:created xsi:type="dcterms:W3CDTF">2024-08-26T13:58:00Z</dcterms:created>
  <dcterms:modified xsi:type="dcterms:W3CDTF">2026-03-06T10:21:00Z</dcterms:modified>
  <cp:category>DEFINE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ture">
    <vt:lpwstr>Template</vt:lpwstr>
  </property>
  <property fmtid="{D5CDD505-2E9C-101B-9397-08002B2CF9AE}" pid="3" name="UUID">
    <vt:lpwstr>3DS_C_D_F_PES</vt:lpwstr>
  </property>
  <property fmtid="{D5CDD505-2E9C-101B-9397-08002B2CF9AE}" pid="4" name="Version" linkTarget="PES_Template_Version">
    <vt:lpwstr>V5R5.1</vt:lpwstr>
  </property>
  <property fmtid="{D5CDD505-2E9C-101B-9397-08002B2CF9AE}" pid="5" name="_DocHome">
    <vt:i4>204898072</vt:i4>
  </property>
</Properties>
</file>