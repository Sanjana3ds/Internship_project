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22C356E5" w14:textId="3AE948BD" w:rsidR="00937EE5" w:rsidRDefault="00937EE5" w:rsidP="00695273">
      <w:pPr>
        <w:rPr>
          <w:rFonts w:cs="Arial"/>
        </w:rPr>
      </w:pPr>
      <w:r>
        <w:rPr>
          <w:rFonts w:cs="Arial"/>
        </w:rPr>
        <w:softHyphen/>
      </w:r>
    </w:p>
    <w:sdt>
      <w:sdtPr>
        <w:rPr>
          <w:rFonts w:cs="Arial"/>
        </w:rPr>
        <w:id w:val="1142131156"/>
        <w:docPartObj>
          <w:docPartGallery w:val="Cover Pages"/>
          <w:docPartUnique/>
        </w:docPartObj>
      </w:sdtPr>
      <w:sdtEndPr/>
      <w:sdtContent>
        <w:p w14:paraId="6B62A0AD" w14:textId="2427B7CF" w:rsidR="00695273" w:rsidRPr="00EC247F" w:rsidRDefault="00695273" w:rsidP="00695273">
          <w:pPr>
            <w:rPr>
              <w:rFonts w:cs="Arial"/>
            </w:rPr>
          </w:pPr>
        </w:p>
        <w:p w14:paraId="1FA9944A" w14:textId="21BE584F" w:rsidR="00E400B6" w:rsidRPr="00695273" w:rsidRDefault="00695273" w:rsidP="00695273">
          <w:pPr>
            <w:pStyle w:val="TableofContents"/>
            <w:jc w:val="right"/>
            <w:rPr>
              <w:rFonts w:eastAsiaTheme="minorHAnsi" w:cstheme="minorBidi"/>
              <w:b/>
              <w:sz w:val="48"/>
              <w:szCs w:val="48"/>
            </w:rPr>
          </w:pPr>
          <w:r w:rsidRPr="00856E19">
            <w:rPr>
              <w:b/>
              <w:sz w:val="48"/>
              <w:szCs w:val="48"/>
            </w:rPr>
            <w:t xml:space="preserve">Product Enhancement Specification (PES) </w:t>
          </w:r>
        </w:p>
        <w:p w14:paraId="2C087C79" w14:textId="14067727" w:rsidR="00584320" w:rsidRPr="00E400B6" w:rsidRDefault="00CF0E9A" w:rsidP="00CE093C">
          <w:pPr>
            <w:jc w:val="right"/>
            <w:rPr>
              <w:rFonts w:cs="Arial"/>
              <w:sz w:val="40"/>
              <w:szCs w:val="40"/>
            </w:rPr>
          </w:pPr>
          <w:sdt>
            <w:sdtPr>
              <w:rPr>
                <w:rFonts w:cs="Arial"/>
                <w:sz w:val="40"/>
                <w:szCs w:val="40"/>
              </w:rPr>
              <w:alias w:val="Function Title"/>
              <w:tag w:val="Function_Title"/>
              <w:id w:val="141472419"/>
              <w:lock w:val="sdtLocked"/>
              <w:placeholder>
                <w:docPart w:val="7D4D035733AA4EEDA04815C498A2340E"/>
              </w:placeholder>
            </w:sdtPr>
            <w:sdtEndPr/>
            <w:sdtContent>
              <w:r w:rsidR="00CE093C" w:rsidRPr="004D760A">
                <w:rPr>
                  <w:rFonts w:cs="Arial"/>
                  <w:color w:val="5B5D5E"/>
                  <w:sz w:val="32"/>
                  <w:szCs w:val="32"/>
                  <w:shd w:val="clear" w:color="auto" w:fill="FFFFFF"/>
                </w:rPr>
                <w:t xml:space="preserve">Extended Collaborations Control Center: </w:t>
              </w:r>
              <w:r w:rsidR="00CE093C">
                <w:rPr>
                  <w:rFonts w:cs="Arial"/>
                  <w:color w:val="5B5D5E"/>
                  <w:sz w:val="32"/>
                  <w:szCs w:val="32"/>
                  <w:shd w:val="clear" w:color="auto" w:fill="FFFFFF"/>
                </w:rPr>
                <w:t xml:space="preserve">                          Create a Dashboard from template</w:t>
              </w:r>
            </w:sdtContent>
          </w:sdt>
          <w:r w:rsidR="00730E2B" w:rsidRPr="00E400B6">
            <w:rPr>
              <w:rFonts w:cs="Arial"/>
              <w:sz w:val="40"/>
              <w:szCs w:val="40"/>
            </w:rPr>
            <w:t xml:space="preserve"> </w:t>
          </w:r>
        </w:p>
        <w:p w14:paraId="5C9BEF71" w14:textId="77777777" w:rsidR="00584320" w:rsidRPr="00EC247F" w:rsidRDefault="00584320" w:rsidP="00320BDA">
          <w:pPr>
            <w:rPr>
              <w:rFonts w:cs="Arial"/>
            </w:rPr>
          </w:pPr>
        </w:p>
        <w:p w14:paraId="653DB8CF" w14:textId="77777777" w:rsidR="00584320" w:rsidRPr="00EC247F" w:rsidRDefault="00584320" w:rsidP="00320BDA">
          <w:pPr>
            <w:rPr>
              <w:rFonts w:cs="Arial"/>
            </w:rPr>
          </w:pPr>
        </w:p>
        <w:p w14:paraId="0BE7D995" w14:textId="77777777" w:rsidR="00EC247F" w:rsidRPr="00EC247F" w:rsidRDefault="00EC247F" w:rsidP="00320BDA">
          <w:pPr>
            <w:rPr>
              <w:rFonts w:cs="Arial"/>
            </w:rPr>
          </w:pPr>
        </w:p>
        <w:p w14:paraId="5892F0AF" w14:textId="77777777" w:rsidR="00EC247F" w:rsidRPr="00EC247F" w:rsidRDefault="00EC247F" w:rsidP="00320BDA">
          <w:pPr>
            <w:rPr>
              <w:rFonts w:cs="Arial"/>
            </w:rPr>
          </w:pPr>
        </w:p>
        <w:p w14:paraId="18285553" w14:textId="77777777" w:rsidR="00A505F0" w:rsidRPr="00EC247F" w:rsidRDefault="00A505F0" w:rsidP="00320BDA">
          <w:pPr>
            <w:spacing w:line="240" w:lineRule="auto"/>
            <w:contextualSpacing/>
            <w:rPr>
              <w:rFonts w:cs="Arial"/>
            </w:rPr>
          </w:pPr>
        </w:p>
        <w:p w14:paraId="5E5E0C45" w14:textId="77777777" w:rsidR="00501E34" w:rsidRPr="00EC247F" w:rsidRDefault="00501E34" w:rsidP="00320BDA">
          <w:pPr>
            <w:spacing w:line="240" w:lineRule="auto"/>
            <w:contextualSpacing/>
            <w:rPr>
              <w:rFonts w:cs="Arial"/>
            </w:rPr>
          </w:pPr>
        </w:p>
        <w:p w14:paraId="590998F8" w14:textId="77777777" w:rsidR="00501E34" w:rsidRPr="001D0CE2" w:rsidRDefault="00E05981" w:rsidP="00320BDA">
          <w:pPr>
            <w:spacing w:line="240" w:lineRule="auto"/>
            <w:contextualSpacing/>
            <w:rPr>
              <w:rFonts w:cs="Arial"/>
              <w:sz w:val="24"/>
              <w:szCs w:val="24"/>
            </w:rPr>
          </w:pPr>
          <w:r w:rsidRPr="00E05981">
            <w:rPr>
              <w:rFonts w:cs="Arial"/>
              <w:b/>
              <w:bCs/>
              <w:noProof/>
              <w:color w:val="005386"/>
              <w:sz w:val="56"/>
              <w:szCs w:val="56"/>
            </w:rPr>
            <mc:AlternateContent>
              <mc:Choice Requires="wps">
                <w:drawing>
                  <wp:anchor distT="0" distB="0" distL="114300" distR="114300" simplePos="0" relativeHeight="251709952" behindDoc="0" locked="0" layoutInCell="1" allowOverlap="1" wp14:anchorId="34D38A63" wp14:editId="3270CD4F">
                    <wp:simplePos x="0" y="0"/>
                    <wp:positionH relativeFrom="rightMargin">
                      <wp:posOffset>539750</wp:posOffset>
                    </wp:positionH>
                    <wp:positionV relativeFrom="page">
                      <wp:posOffset>1280160</wp:posOffset>
                    </wp:positionV>
                    <wp:extent cx="320040" cy="8138160"/>
                    <wp:effectExtent l="0" t="0" r="381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813816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A037A1E" w14:textId="77777777" w:rsidR="00F04E4A" w:rsidRPr="00111A3B" w:rsidRDefault="00F04E4A" w:rsidP="00E05981">
                                <w:pPr>
                                  <w:jc w:val="center"/>
                                  <w:rPr>
                                    <w:color w:val="005386"/>
                                    <w:sz w:val="12"/>
                                    <w:szCs w:val="12"/>
                                  </w:rPr>
                                </w:pPr>
                                <w:r w:rsidRPr="00C72A0F">
                                  <w:rPr>
                                    <w:rFonts w:cs="Arial"/>
                                    <w:color w:val="005386"/>
                                    <w:sz w:val="12"/>
                                    <w:szCs w:val="12"/>
                                  </w:rPr>
                                  <w:t>© Dassault Systèmes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38A63" id="_x0000_t202" coordsize="21600,21600" o:spt="202" path="m,l,21600r21600,l21600,xe">
                    <v:stroke joinstyle="miter"/>
                    <v:path gradientshapeok="t" o:connecttype="rect"/>
                  </v:shapetype>
                  <v:shape id="Text Box 2" o:spid="_x0000_s1026" type="#_x0000_t202" style="position:absolute;margin-left:42.5pt;margin-top:100.8pt;width:25.2pt;height:640.8pt;z-index:251709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" stroked="f" strokeweight="0">
                    <v:textbox style="layout-flow:vertical;mso-layout-flow-alt:bottom-to-top">
                      <w:txbxContent>
                        <w:p w14:paraId="1A037A1E" w14:textId="77777777" w:rsidR="00F04E4A" w:rsidRPr="00111A3B" w:rsidRDefault="00F04E4A" w:rsidP="00E05981">
                          <w:pPr>
                            <w:jc w:val="center"/>
                            <w:rPr>
                              <w:color w:val="005386"/>
                              <w:sz w:val="12"/>
                              <w:szCs w:val="12"/>
                            </w:rPr>
                          </w:pPr>
                          <w:r w:rsidRPr="00C72A0F">
                            <w:rPr>
                              <w:rFonts w:cs="Arial"/>
                              <w:color w:val="005386"/>
                              <w:sz w:val="12"/>
                              <w:szCs w:val="12"/>
                            </w:rPr>
                            <w:t>© Dassault Systèmes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v:textbox>
                    <w10:wrap anchorx="margin" anchory="page"/>
                  </v:shape>
                </w:pict>
              </mc:Fallback>
            </mc:AlternateContent>
          </w:r>
        </w:p>
        <w:p w14:paraId="603E3D21" w14:textId="77777777" w:rsidR="00501E34" w:rsidRDefault="00501E34" w:rsidP="00320BDA">
          <w:pPr>
            <w:spacing w:line="240" w:lineRule="auto"/>
            <w:contextualSpacing/>
            <w:rPr>
              <w:rFonts w:cs="Arial"/>
              <w:sz w:val="24"/>
              <w:szCs w:val="24"/>
            </w:rPr>
          </w:pPr>
        </w:p>
        <w:p w14:paraId="1EB88620" w14:textId="4C34CD5D" w:rsidR="00695273" w:rsidRDefault="00695273" w:rsidP="00320BDA">
          <w:pPr>
            <w:spacing w:line="240" w:lineRule="auto"/>
            <w:contextualSpacing/>
            <w:rPr>
              <w:rFonts w:cs="Arial"/>
              <w:sz w:val="24"/>
              <w:szCs w:val="24"/>
            </w:rPr>
          </w:pPr>
          <w:r w:rsidRPr="001D0CE2">
            <w:rPr>
              <w:rFonts w:cs="Arial"/>
              <w:noProof/>
              <w:sz w:val="56"/>
              <w:szCs w:val="56"/>
            </w:rPr>
            <w:drawing>
              <wp:anchor distT="0" distB="0" distL="114300" distR="114300" simplePos="0" relativeHeight="251715072" behindDoc="0" locked="0" layoutInCell="1" allowOverlap="1" wp14:anchorId="20B73F7B" wp14:editId="411019E6">
                <wp:simplePos x="0" y="0"/>
                <wp:positionH relativeFrom="margin">
                  <wp:align>center</wp:align>
                </wp:positionH>
                <wp:positionV relativeFrom="paragraph">
                  <wp:posOffset>-1062355</wp:posOffset>
                </wp:positionV>
                <wp:extent cx="2514600" cy="2956925"/>
                <wp:effectExtent l="0" t="0" r="0" b="0"/>
                <wp:wrapNone/>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3DS_2014_Compass_Blue_RGB.png"/>
                        <pic:cNvPicPr>
                          <a:picLocks noChangeAspect="1"/>
                        </pic:cNvPicPr>
                      </pic:nvPicPr>
                      <pic:blipFill>
                        <a:blip r:embed="rId9"/>
                        <a:stretch>
                          <a:fillRect/>
                        </a:stretch>
                      </pic:blipFill>
                      <pic:spPr bwMode="auto">
                        <a:xfrm>
                          <a:off x="0" y="0"/>
                          <a:ext cx="2514600" cy="2956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490D34" w14:textId="77777777" w:rsidR="00695273" w:rsidRDefault="00695273" w:rsidP="00320BDA">
          <w:pPr>
            <w:spacing w:line="240" w:lineRule="auto"/>
            <w:contextualSpacing/>
            <w:rPr>
              <w:rFonts w:cs="Arial"/>
              <w:sz w:val="24"/>
              <w:szCs w:val="24"/>
            </w:rPr>
          </w:pPr>
        </w:p>
        <w:p w14:paraId="0AE9CF2B" w14:textId="77777777" w:rsidR="00695273" w:rsidRDefault="00695273" w:rsidP="00320BDA">
          <w:pPr>
            <w:spacing w:line="240" w:lineRule="auto"/>
            <w:contextualSpacing/>
            <w:rPr>
              <w:rFonts w:cs="Arial"/>
              <w:sz w:val="24"/>
              <w:szCs w:val="24"/>
            </w:rPr>
          </w:pPr>
        </w:p>
        <w:p w14:paraId="66F55F41" w14:textId="77777777" w:rsidR="00695273" w:rsidRDefault="00695273" w:rsidP="00320BDA">
          <w:pPr>
            <w:spacing w:line="240" w:lineRule="auto"/>
            <w:contextualSpacing/>
            <w:rPr>
              <w:rFonts w:cs="Arial"/>
              <w:sz w:val="24"/>
              <w:szCs w:val="24"/>
            </w:rPr>
          </w:pPr>
        </w:p>
        <w:p w14:paraId="4EBC0F6D" w14:textId="77777777" w:rsidR="00EC247F" w:rsidRDefault="00EC247F" w:rsidP="00320BDA">
          <w:pPr>
            <w:spacing w:line="240" w:lineRule="auto"/>
            <w:contextualSpacing/>
            <w:rPr>
              <w:rFonts w:cs="Arial"/>
              <w:sz w:val="24"/>
              <w:szCs w:val="24"/>
            </w:rPr>
          </w:pPr>
        </w:p>
        <w:p w14:paraId="1FA8ACC7" w14:textId="77777777" w:rsidR="00EC247F" w:rsidRDefault="00EC247F" w:rsidP="00320BDA">
          <w:pPr>
            <w:spacing w:line="240" w:lineRule="auto"/>
            <w:contextualSpacing/>
            <w:rPr>
              <w:rFonts w:cs="Arial"/>
              <w:sz w:val="24"/>
              <w:szCs w:val="24"/>
            </w:rPr>
          </w:pPr>
        </w:p>
        <w:p w14:paraId="24F92284" w14:textId="77777777" w:rsidR="00EC247F" w:rsidRDefault="00EC247F" w:rsidP="00320BDA">
          <w:pPr>
            <w:spacing w:line="240" w:lineRule="auto"/>
            <w:contextualSpacing/>
            <w:rPr>
              <w:rFonts w:cs="Arial"/>
              <w:sz w:val="24"/>
              <w:szCs w:val="24"/>
            </w:rPr>
          </w:pPr>
        </w:p>
        <w:p w14:paraId="04ADDBBA" w14:textId="77777777" w:rsidR="00501E34" w:rsidRDefault="00501E34" w:rsidP="00320BDA">
          <w:pPr>
            <w:spacing w:line="240" w:lineRule="auto"/>
            <w:contextualSpacing/>
            <w:rPr>
              <w:rFonts w:cs="Arial"/>
              <w:sz w:val="24"/>
              <w:szCs w:val="24"/>
            </w:rPr>
          </w:pPr>
        </w:p>
        <w:p w14:paraId="5B43C027" w14:textId="77777777" w:rsidR="00695273" w:rsidRDefault="00695273" w:rsidP="00320BDA">
          <w:pPr>
            <w:spacing w:line="240" w:lineRule="auto"/>
            <w:contextualSpacing/>
            <w:rPr>
              <w:rFonts w:cs="Arial"/>
              <w:sz w:val="24"/>
              <w:szCs w:val="24"/>
            </w:rPr>
          </w:pPr>
        </w:p>
        <w:p w14:paraId="28D8B2FD" w14:textId="77777777" w:rsidR="00695273" w:rsidRDefault="00695273" w:rsidP="00320BDA">
          <w:pPr>
            <w:spacing w:line="240" w:lineRule="auto"/>
            <w:contextualSpacing/>
            <w:rPr>
              <w:rFonts w:cs="Arial"/>
              <w:sz w:val="24"/>
              <w:szCs w:val="24"/>
            </w:rPr>
          </w:pPr>
        </w:p>
        <w:p w14:paraId="5EEF6961" w14:textId="77777777" w:rsidR="00695273" w:rsidRDefault="00695273" w:rsidP="00320BDA">
          <w:pPr>
            <w:spacing w:line="240" w:lineRule="auto"/>
            <w:contextualSpacing/>
            <w:rPr>
              <w:rFonts w:cs="Arial"/>
              <w:sz w:val="24"/>
              <w:szCs w:val="24"/>
            </w:rPr>
          </w:pPr>
        </w:p>
        <w:p w14:paraId="2A57E938" w14:textId="77777777" w:rsidR="00695273" w:rsidRDefault="00695273" w:rsidP="00320BDA">
          <w:pPr>
            <w:spacing w:line="240" w:lineRule="auto"/>
            <w:contextualSpacing/>
            <w:rPr>
              <w:rFonts w:cs="Arial"/>
              <w:sz w:val="24"/>
              <w:szCs w:val="24"/>
            </w:rPr>
          </w:pPr>
        </w:p>
        <w:p w14:paraId="124D1ED1" w14:textId="77777777" w:rsidR="00695273" w:rsidRDefault="00695273" w:rsidP="00320BDA">
          <w:pPr>
            <w:spacing w:line="240" w:lineRule="auto"/>
            <w:contextualSpacing/>
            <w:rPr>
              <w:rFonts w:cs="Arial"/>
              <w:sz w:val="24"/>
              <w:szCs w:val="24"/>
            </w:rPr>
          </w:pPr>
        </w:p>
        <w:p w14:paraId="31291000" w14:textId="77777777" w:rsidR="00695273" w:rsidRDefault="00695273" w:rsidP="00320BDA">
          <w:pPr>
            <w:spacing w:line="240" w:lineRule="auto"/>
            <w:contextualSpacing/>
            <w:rPr>
              <w:rFonts w:cs="Arial"/>
              <w:sz w:val="24"/>
              <w:szCs w:val="24"/>
            </w:rPr>
          </w:pPr>
        </w:p>
        <w:p w14:paraId="2C83C3AC" w14:textId="77777777" w:rsidR="00695273" w:rsidRDefault="00695273" w:rsidP="00320BDA">
          <w:pPr>
            <w:spacing w:line="240" w:lineRule="auto"/>
            <w:contextualSpacing/>
            <w:rPr>
              <w:rFonts w:cs="Arial"/>
              <w:sz w:val="24"/>
              <w:szCs w:val="24"/>
            </w:rPr>
          </w:pPr>
        </w:p>
        <w:p w14:paraId="6ADC61DE" w14:textId="77777777" w:rsidR="00695273" w:rsidRPr="001D0CE2" w:rsidRDefault="00695273" w:rsidP="00320BDA">
          <w:pPr>
            <w:spacing w:line="240" w:lineRule="auto"/>
            <w:contextualSpacing/>
            <w:rPr>
              <w:rFonts w:cs="Arial"/>
              <w:sz w:val="24"/>
              <w:szCs w:val="24"/>
            </w:rPr>
          </w:pPr>
        </w:p>
        <w:p w14:paraId="1CD323C6" w14:textId="77777777" w:rsidR="00FD627B" w:rsidRPr="001D0CE2" w:rsidRDefault="00FD627B" w:rsidP="00320BDA">
          <w:pPr>
            <w:spacing w:line="240" w:lineRule="auto"/>
            <w:contextualSpacing/>
            <w:rPr>
              <w:rFonts w:cs="Arial"/>
              <w:sz w:val="24"/>
              <w:szCs w:val="24"/>
            </w:rPr>
          </w:pPr>
        </w:p>
        <w:p w14:paraId="6B10150E" w14:textId="77777777" w:rsidR="00D00BFB" w:rsidRPr="001D0CE2" w:rsidRDefault="00D00BFB" w:rsidP="00320BDA">
          <w:pPr>
            <w:spacing w:line="240" w:lineRule="auto"/>
            <w:contextualSpacing/>
            <w:rPr>
              <w:rStyle w:val="IntenseReference"/>
              <w:rFonts w:cs="Arial"/>
              <w:b w:val="0"/>
              <w:bCs w:val="0"/>
              <w:smallCaps w:val="0"/>
              <w:color w:val="auto"/>
              <w:spacing w:val="0"/>
              <w:szCs w:val="24"/>
            </w:rPr>
          </w:pPr>
        </w:p>
        <w:tbl>
          <w:tblPr>
            <w:tblStyle w:val="LightList1"/>
            <w:tblW w:w="5000" w:type="pct"/>
            <w:tblBorders>
              <w:top w:val="single" w:sz="8" w:space="0" w:color="003F66"/>
              <w:left w:val="single" w:sz="8" w:space="0" w:color="003F66"/>
              <w:bottom w:val="single" w:sz="8" w:space="0" w:color="003F66"/>
              <w:right w:val="single" w:sz="8" w:space="0" w:color="003F66"/>
            </w:tblBorders>
            <w:tblCellMar>
              <w:left w:w="115" w:type="dxa"/>
              <w:right w:w="115" w:type="dxa"/>
            </w:tblCellMar>
            <w:tblLook w:val="04A0" w:firstRow="1" w:lastRow="0" w:firstColumn="1" w:lastColumn="0" w:noHBand="0" w:noVBand="1"/>
          </w:tblPr>
          <w:tblGrid>
            <w:gridCol w:w="3002"/>
            <w:gridCol w:w="3003"/>
            <w:gridCol w:w="3001"/>
          </w:tblGrid>
          <w:tr w:rsidR="00D00BFB" w:rsidRPr="00CA5714" w14:paraId="4B2B4CF6"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6304A7C7" w14:textId="77777777" w:rsidR="00D00BFB" w:rsidRPr="00CA5714" w:rsidRDefault="00D00BFB" w:rsidP="001818C6">
                <w:pPr>
                  <w:rPr>
                    <w:sz w:val="22"/>
                    <w:szCs w:val="22"/>
                  </w:rPr>
                </w:pPr>
                <w:r w:rsidRPr="00CA5714">
                  <w:rPr>
                    <w:sz w:val="22"/>
                    <w:szCs w:val="22"/>
                  </w:rPr>
                  <w:t>Function ID</w:t>
                </w:r>
              </w:p>
            </w:tc>
            <w:tc>
              <w:tcPr>
                <w:tcW w:w="1667" w:type="pct"/>
                <w:shd w:val="clear" w:color="auto" w:fill="003F66"/>
              </w:tcPr>
              <w:p w14:paraId="44A57A80"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Name</w:t>
                </w:r>
              </w:p>
            </w:tc>
            <w:tc>
              <w:tcPr>
                <w:tcW w:w="1666" w:type="pct"/>
                <w:shd w:val="clear" w:color="auto" w:fill="003F66"/>
              </w:tcPr>
              <w:p w14:paraId="1B5947FC"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Role</w:t>
                </w:r>
              </w:p>
            </w:tc>
          </w:tr>
          <w:tr w:rsidR="00D00BFB" w:rsidRPr="00CA5714" w14:paraId="01B07379" w14:textId="77777777" w:rsidTr="00BA35CD">
            <w:trPr>
              <w:cnfStyle w:val="000000100000" w:firstRow="0" w:lastRow="0" w:firstColumn="0" w:lastColumn="0" w:oddVBand="0" w:evenVBand="0" w:oddHBand="1" w:evenHBand="0" w:firstRowFirstColumn="0" w:firstRowLastColumn="0" w:lastRowFirstColumn="0" w:lastRowLastColumn="0"/>
            </w:trPr>
            <w:sdt>
              <w:sdtPr>
                <w:alias w:val="Function ID"/>
                <w:tag w:val="Function_ID"/>
                <w:id w:val="-1052773605"/>
                <w:lock w:val="sdtLocked"/>
                <w:placeholder>
                  <w:docPart w:val="BF747868AC4F40D5AF4155184961C565"/>
                </w:placeholder>
              </w:sdtPr>
              <w:sdtEndPr/>
              <w:sdtContent>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bottom w:val="none" w:sz="0" w:space="0" w:color="auto"/>
                    </w:tcBorders>
                  </w:tcPr>
                  <w:p w14:paraId="57345EF8" w14:textId="7667A753" w:rsidR="00D00BFB" w:rsidRPr="00CA5714" w:rsidRDefault="00CF0E9A" w:rsidP="0039767D">
                    <w:pPr>
                      <w:rPr>
                        <w:rStyle w:val="Emphasis"/>
                        <w:b w:val="0"/>
                        <w:sz w:val="22"/>
                        <w:szCs w:val="22"/>
                      </w:rPr>
                    </w:pPr>
                    <w:hyperlink r:id="rId10" w:tooltip="IECLB: For new collaboration, to create dashboard from existing template" w:history="1">
                      <w:r w:rsidR="002D7723" w:rsidRPr="002D7723">
                        <w:rPr>
                          <w:rStyle w:val="Hyperlink"/>
                          <w:b w:val="0"/>
                          <w:bCs w:val="0"/>
                        </w:rPr>
                        <w:t>FUN166608 rev. 0.0</w:t>
                      </w:r>
                    </w:hyperlink>
                  </w:p>
                </w:tc>
              </w:sdtContent>
            </w:sdt>
            <w:sdt>
              <w:sdtPr>
                <w:alias w:val="Name"/>
                <w:tag w:val="PES_Owner_Name"/>
                <w:id w:val="-1066333095"/>
                <w:lock w:val="sdtLocked"/>
                <w:placeholder>
                  <w:docPart w:val="1BDB50AE78D6404489DF0BA17BCC9141"/>
                </w:placeholder>
              </w:sdtPr>
              <w:sdtEndPr/>
              <w:sdtContent>
                <w:tc>
                  <w:tcPr>
                    <w:tcW w:w="1667" w:type="pct"/>
                    <w:tcBorders>
                      <w:top w:val="none" w:sz="0" w:space="0" w:color="auto"/>
                      <w:bottom w:val="none" w:sz="0" w:space="0" w:color="auto"/>
                    </w:tcBorders>
                  </w:tcPr>
                  <w:p w14:paraId="0F2C35A0" w14:textId="05BC13BB" w:rsidR="00D00BFB" w:rsidRPr="00CA5714" w:rsidRDefault="002D7723" w:rsidP="00A54E26">
                    <w:pPr>
                      <w:cnfStyle w:val="000000100000" w:firstRow="0" w:lastRow="0" w:firstColumn="0" w:lastColumn="0" w:oddVBand="0" w:evenVBand="0" w:oddHBand="1" w:evenHBand="0" w:firstRowFirstColumn="0" w:firstRowLastColumn="0" w:lastRowFirstColumn="0" w:lastRowLastColumn="0"/>
                      <w:rPr>
                        <w:rStyle w:val="Emphasis"/>
                        <w:sz w:val="22"/>
                        <w:szCs w:val="22"/>
                      </w:rPr>
                    </w:pPr>
                    <w:r>
                      <w:t>Akshay More</w:t>
                    </w:r>
                  </w:p>
                </w:tc>
              </w:sdtContent>
            </w:sdt>
            <w:tc>
              <w:tcPr>
                <w:tcW w:w="1666" w:type="pct"/>
                <w:tcBorders>
                  <w:top w:val="none" w:sz="0" w:space="0" w:color="auto"/>
                  <w:bottom w:val="none" w:sz="0" w:space="0" w:color="auto"/>
                  <w:right w:val="none" w:sz="0" w:space="0" w:color="auto"/>
                </w:tcBorders>
              </w:tcPr>
              <w:p w14:paraId="2E11F353" w14:textId="0BF8AEDB" w:rsidR="00D00BFB" w:rsidRPr="00CA5714" w:rsidRDefault="00CF0E9A" w:rsidP="002B3072">
                <w:pPr>
                  <w:cnfStyle w:val="000000100000" w:firstRow="0" w:lastRow="0" w:firstColumn="0" w:lastColumn="0" w:oddVBand="0" w:evenVBand="0" w:oddHBand="1" w:evenHBand="0" w:firstRowFirstColumn="0" w:firstRowLastColumn="0" w:lastRowFirstColumn="0" w:lastRowLastColumn="0"/>
                  <w:rPr>
                    <w:rStyle w:val="Emphasis"/>
                    <w:sz w:val="22"/>
                    <w:szCs w:val="22"/>
                  </w:rPr>
                </w:pPr>
                <w:sdt>
                  <w:sdtPr>
                    <w:rPr>
                      <w:i/>
                      <w:iCs/>
                    </w:rPr>
                    <w:alias w:val="PES Owner Role"/>
                    <w:tag w:val="PES_Owner_Role"/>
                    <w:id w:val="-1498882301"/>
                    <w:lock w:val="sdtLocked"/>
                    <w:placeholder>
                      <w:docPart w:val="57D4A11A75C542B0A640EC475DDA70D3"/>
                    </w:placeholder>
                    <w:comboBox>
                      <w:listItem w:value="Choose an item."/>
                      <w:listItem w:displayText="Software Engineer" w:value="Software Engineer"/>
                      <w:listItem w:displayText="Service/App/Component Manager" w:value="Service/App/Component Manager"/>
                    </w:comboBox>
                  </w:sdtPr>
                  <w:sdtEndPr>
                    <w:rPr>
                      <w:i w:val="0"/>
                      <w:iCs w:val="0"/>
                    </w:rPr>
                  </w:sdtEndPr>
                  <w:sdtContent>
                    <w:r w:rsidR="002D7723">
                      <w:rPr>
                        <w:i/>
                        <w:iCs/>
                      </w:rPr>
                      <w:t>Software Engineer</w:t>
                    </w:r>
                  </w:sdtContent>
                </w:sdt>
              </w:p>
            </w:tc>
          </w:tr>
        </w:tbl>
        <w:p w14:paraId="694AA4E6" w14:textId="77777777" w:rsidR="00920CEA" w:rsidRPr="001D0CE2" w:rsidRDefault="00920CEA">
          <w:r w:rsidRPr="001D0CE2">
            <w:br w:type="page"/>
          </w:r>
        </w:p>
        <w:p w14:paraId="6FA4F162" w14:textId="77777777" w:rsidR="00FC41B7" w:rsidRDefault="00CF0E9A" w:rsidP="000E13D7">
          <w:pPr>
            <w:jc w:val="both"/>
            <w:rPr>
              <w:rFonts w:cs="Arial"/>
            </w:rPr>
          </w:pPr>
        </w:p>
      </w:sdtContent>
    </w:sdt>
    <w:p w14:paraId="25CD27AD" w14:textId="6CF21CF1" w:rsidR="00584320" w:rsidRPr="001D0CE2" w:rsidRDefault="00FC41B7" w:rsidP="00EE5A6B">
      <w:pPr>
        <w:pStyle w:val="TableofContents"/>
      </w:pPr>
      <w:r>
        <w:t xml:space="preserve">Table </w:t>
      </w:r>
      <w:r w:rsidRPr="008D5839">
        <w:t>of</w:t>
      </w:r>
      <w:r>
        <w:t xml:space="preserve"> Contents</w:t>
      </w:r>
    </w:p>
    <w:bookmarkStart w:id="0" w:name="_Toc50734527"/>
    <w:bookmarkStart w:id="1" w:name="_Toc50465465"/>
    <w:bookmarkStart w:id="2" w:name="_Toc527023807"/>
    <w:bookmarkStart w:id="3" w:name="_Toc494182276"/>
    <w:bookmarkStart w:id="4" w:name="_Toc492890900"/>
    <w:bookmarkStart w:id="5" w:name="_Toc492890875"/>
    <w:p w14:paraId="008CECD1" w14:textId="7CD95EDE" w:rsidR="005107D5" w:rsidRDefault="00FD286E">
      <w:pPr>
        <w:pStyle w:val="TOC1"/>
        <w:rPr>
          <w:rFonts w:asciiTheme="minorHAnsi" w:eastAsiaTheme="minorEastAsia" w:hAnsiTheme="minorHAnsi"/>
          <w:noProof/>
          <w:kern w:val="2"/>
          <w:sz w:val="24"/>
          <w:szCs w:val="24"/>
          <w14:ligatures w14:val="standardContextual"/>
        </w:rPr>
      </w:pPr>
      <w:r>
        <w:fldChar w:fldCharType="begin"/>
      </w:r>
      <w:r>
        <w:instrText xml:space="preserve"> TOC \h \z \t "Heading 1,1,3DS 2 Title 1,2,do not use 1,1,do not use 2,1,Part Title,1,Style2,1" </w:instrText>
      </w:r>
      <w:r>
        <w:fldChar w:fldCharType="separate"/>
      </w:r>
      <w:hyperlink w:anchor="_Toc219467977" w:history="1">
        <w:r w:rsidR="005107D5" w:rsidRPr="0046794E">
          <w:rPr>
            <w:rStyle w:val="Hyperlink"/>
            <w:noProof/>
            <w14:scene3d>
              <w14:camera w14:prst="orthographicFront"/>
              <w14:lightRig w14:rig="threePt" w14:dir="t">
                <w14:rot w14:lat="0" w14:lon="0" w14:rev="0"/>
              </w14:lightRig>
            </w14:scene3d>
          </w:rPr>
          <w:t>Section 1:</w:t>
        </w:r>
        <w:r w:rsidR="005107D5" w:rsidRPr="0046794E">
          <w:rPr>
            <w:rStyle w:val="Hyperlink"/>
            <w:noProof/>
          </w:rPr>
          <w:t xml:space="preserve"> High-level specifications</w:t>
        </w:r>
        <w:r w:rsidR="005107D5">
          <w:rPr>
            <w:noProof/>
            <w:webHidden/>
          </w:rPr>
          <w:tab/>
        </w:r>
        <w:r w:rsidR="005107D5">
          <w:rPr>
            <w:noProof/>
            <w:webHidden/>
          </w:rPr>
          <w:fldChar w:fldCharType="begin"/>
        </w:r>
        <w:r w:rsidR="005107D5">
          <w:rPr>
            <w:noProof/>
            <w:webHidden/>
          </w:rPr>
          <w:instrText xml:space="preserve"> PAGEREF _Toc219467977 \h </w:instrText>
        </w:r>
        <w:r w:rsidR="005107D5">
          <w:rPr>
            <w:noProof/>
            <w:webHidden/>
          </w:rPr>
        </w:r>
        <w:r w:rsidR="005107D5">
          <w:rPr>
            <w:noProof/>
            <w:webHidden/>
          </w:rPr>
          <w:fldChar w:fldCharType="separate"/>
        </w:r>
        <w:r w:rsidR="005107D5">
          <w:rPr>
            <w:noProof/>
            <w:webHidden/>
          </w:rPr>
          <w:t>3</w:t>
        </w:r>
        <w:r w:rsidR="005107D5">
          <w:rPr>
            <w:noProof/>
            <w:webHidden/>
          </w:rPr>
          <w:fldChar w:fldCharType="end"/>
        </w:r>
      </w:hyperlink>
    </w:p>
    <w:p w14:paraId="3965CE11" w14:textId="1D0EFFC2" w:rsidR="005107D5" w:rsidRDefault="00CF0E9A">
      <w:pPr>
        <w:pStyle w:val="TOC2"/>
        <w:rPr>
          <w:rFonts w:asciiTheme="minorHAnsi" w:eastAsiaTheme="minorEastAsia" w:hAnsiTheme="minorHAnsi"/>
          <w:noProof/>
          <w:kern w:val="2"/>
          <w:sz w:val="24"/>
          <w:szCs w:val="24"/>
          <w14:ligatures w14:val="standardContextual"/>
        </w:rPr>
      </w:pPr>
      <w:hyperlink w:anchor="_Toc219467978" w:history="1">
        <w:r w:rsidR="005107D5" w:rsidRPr="0046794E">
          <w:rPr>
            <w:rStyle w:val="Hyperlink"/>
            <w:b/>
            <w:noProof/>
            <w14:scene3d>
              <w14:camera w14:prst="orthographicFront"/>
              <w14:lightRig w14:rig="threePt" w14:dir="t">
                <w14:rot w14:lat="0" w14:lon="0" w14:rev="0"/>
              </w14:lightRig>
            </w14:scene3d>
          </w:rPr>
          <w:t>1.1.</w:t>
        </w:r>
        <w:r w:rsidR="005107D5" w:rsidRPr="0046794E">
          <w:rPr>
            <w:rStyle w:val="Hyperlink"/>
            <w:noProof/>
          </w:rPr>
          <w:t xml:space="preserve"> Related requirement(s)</w:t>
        </w:r>
        <w:r w:rsidR="005107D5">
          <w:rPr>
            <w:noProof/>
            <w:webHidden/>
          </w:rPr>
          <w:tab/>
        </w:r>
        <w:r w:rsidR="005107D5">
          <w:rPr>
            <w:noProof/>
            <w:webHidden/>
          </w:rPr>
          <w:fldChar w:fldCharType="begin"/>
        </w:r>
        <w:r w:rsidR="005107D5">
          <w:rPr>
            <w:noProof/>
            <w:webHidden/>
          </w:rPr>
          <w:instrText xml:space="preserve"> PAGEREF _Toc219467978 \h </w:instrText>
        </w:r>
        <w:r w:rsidR="005107D5">
          <w:rPr>
            <w:noProof/>
            <w:webHidden/>
          </w:rPr>
        </w:r>
        <w:r w:rsidR="005107D5">
          <w:rPr>
            <w:noProof/>
            <w:webHidden/>
          </w:rPr>
          <w:fldChar w:fldCharType="separate"/>
        </w:r>
        <w:r w:rsidR="005107D5">
          <w:rPr>
            <w:noProof/>
            <w:webHidden/>
          </w:rPr>
          <w:t>3</w:t>
        </w:r>
        <w:r w:rsidR="005107D5">
          <w:rPr>
            <w:noProof/>
            <w:webHidden/>
          </w:rPr>
          <w:fldChar w:fldCharType="end"/>
        </w:r>
      </w:hyperlink>
    </w:p>
    <w:p w14:paraId="119F283D" w14:textId="5D0BF326" w:rsidR="005107D5" w:rsidRDefault="00CF0E9A">
      <w:pPr>
        <w:pStyle w:val="TOC2"/>
        <w:rPr>
          <w:rFonts w:asciiTheme="minorHAnsi" w:eastAsiaTheme="minorEastAsia" w:hAnsiTheme="minorHAnsi"/>
          <w:noProof/>
          <w:kern w:val="2"/>
          <w:sz w:val="24"/>
          <w:szCs w:val="24"/>
          <w14:ligatures w14:val="standardContextual"/>
        </w:rPr>
      </w:pPr>
      <w:hyperlink w:anchor="_Toc219467979" w:history="1">
        <w:r w:rsidR="005107D5" w:rsidRPr="0046794E">
          <w:rPr>
            <w:rStyle w:val="Hyperlink"/>
            <w:b/>
            <w:noProof/>
            <w14:scene3d>
              <w14:camera w14:prst="orthographicFront"/>
              <w14:lightRig w14:rig="threePt" w14:dir="t">
                <w14:rot w14:lat="0" w14:lon="0" w14:rev="0"/>
              </w14:lightRig>
            </w14:scene3d>
          </w:rPr>
          <w:t>1.2.</w:t>
        </w:r>
        <w:r w:rsidR="005107D5" w:rsidRPr="0046794E">
          <w:rPr>
            <w:rStyle w:val="Hyperlink"/>
            <w:noProof/>
          </w:rPr>
          <w:t xml:space="preserve"> What will the customer use this for</w:t>
        </w:r>
        <w:r w:rsidR="005107D5">
          <w:rPr>
            <w:noProof/>
            <w:webHidden/>
          </w:rPr>
          <w:tab/>
        </w:r>
        <w:r w:rsidR="005107D5">
          <w:rPr>
            <w:noProof/>
            <w:webHidden/>
          </w:rPr>
          <w:fldChar w:fldCharType="begin"/>
        </w:r>
        <w:r w:rsidR="005107D5">
          <w:rPr>
            <w:noProof/>
            <w:webHidden/>
          </w:rPr>
          <w:instrText xml:space="preserve"> PAGEREF _Toc219467979 \h </w:instrText>
        </w:r>
        <w:r w:rsidR="005107D5">
          <w:rPr>
            <w:noProof/>
            <w:webHidden/>
          </w:rPr>
        </w:r>
        <w:r w:rsidR="005107D5">
          <w:rPr>
            <w:noProof/>
            <w:webHidden/>
          </w:rPr>
          <w:fldChar w:fldCharType="separate"/>
        </w:r>
        <w:r w:rsidR="005107D5">
          <w:rPr>
            <w:noProof/>
            <w:webHidden/>
          </w:rPr>
          <w:t>3</w:t>
        </w:r>
        <w:r w:rsidR="005107D5">
          <w:rPr>
            <w:noProof/>
            <w:webHidden/>
          </w:rPr>
          <w:fldChar w:fldCharType="end"/>
        </w:r>
      </w:hyperlink>
    </w:p>
    <w:p w14:paraId="21D764BC" w14:textId="7BF459D1" w:rsidR="005107D5" w:rsidRDefault="00CF0E9A">
      <w:pPr>
        <w:pStyle w:val="TOC2"/>
        <w:rPr>
          <w:rFonts w:asciiTheme="minorHAnsi" w:eastAsiaTheme="minorEastAsia" w:hAnsiTheme="minorHAnsi"/>
          <w:noProof/>
          <w:kern w:val="2"/>
          <w:sz w:val="24"/>
          <w:szCs w:val="24"/>
          <w14:ligatures w14:val="standardContextual"/>
        </w:rPr>
      </w:pPr>
      <w:hyperlink w:anchor="_Toc219467980" w:history="1">
        <w:r w:rsidR="005107D5" w:rsidRPr="0046794E">
          <w:rPr>
            <w:rStyle w:val="Hyperlink"/>
            <w:b/>
            <w:noProof/>
            <w14:scene3d>
              <w14:camera w14:prst="orthographicFront"/>
              <w14:lightRig w14:rig="threePt" w14:dir="t">
                <w14:rot w14:lat="0" w14:lon="0" w14:rev="0"/>
              </w14:lightRig>
            </w14:scene3d>
          </w:rPr>
          <w:t>1.3.</w:t>
        </w:r>
        <w:r w:rsidR="005107D5" w:rsidRPr="0046794E">
          <w:rPr>
            <w:rStyle w:val="Hyperlink"/>
            <w:noProof/>
          </w:rPr>
          <w:t xml:space="preserve"> What the function will do</w:t>
        </w:r>
        <w:r w:rsidR="005107D5">
          <w:rPr>
            <w:noProof/>
            <w:webHidden/>
          </w:rPr>
          <w:tab/>
        </w:r>
        <w:r w:rsidR="005107D5">
          <w:rPr>
            <w:noProof/>
            <w:webHidden/>
          </w:rPr>
          <w:fldChar w:fldCharType="begin"/>
        </w:r>
        <w:r w:rsidR="005107D5">
          <w:rPr>
            <w:noProof/>
            <w:webHidden/>
          </w:rPr>
          <w:instrText xml:space="preserve"> PAGEREF _Toc219467980 \h </w:instrText>
        </w:r>
        <w:r w:rsidR="005107D5">
          <w:rPr>
            <w:noProof/>
            <w:webHidden/>
          </w:rPr>
        </w:r>
        <w:r w:rsidR="005107D5">
          <w:rPr>
            <w:noProof/>
            <w:webHidden/>
          </w:rPr>
          <w:fldChar w:fldCharType="separate"/>
        </w:r>
        <w:r w:rsidR="005107D5">
          <w:rPr>
            <w:noProof/>
            <w:webHidden/>
          </w:rPr>
          <w:t>3</w:t>
        </w:r>
        <w:r w:rsidR="005107D5">
          <w:rPr>
            <w:noProof/>
            <w:webHidden/>
          </w:rPr>
          <w:fldChar w:fldCharType="end"/>
        </w:r>
      </w:hyperlink>
    </w:p>
    <w:p w14:paraId="5F403917" w14:textId="6E281790" w:rsidR="005107D5" w:rsidRDefault="00CF0E9A">
      <w:pPr>
        <w:pStyle w:val="TOC2"/>
        <w:rPr>
          <w:rFonts w:asciiTheme="minorHAnsi" w:eastAsiaTheme="minorEastAsia" w:hAnsiTheme="minorHAnsi"/>
          <w:noProof/>
          <w:kern w:val="2"/>
          <w:sz w:val="24"/>
          <w:szCs w:val="24"/>
          <w14:ligatures w14:val="standardContextual"/>
        </w:rPr>
      </w:pPr>
      <w:hyperlink w:anchor="_Toc219467981" w:history="1">
        <w:r w:rsidR="005107D5" w:rsidRPr="0046794E">
          <w:rPr>
            <w:rStyle w:val="Hyperlink"/>
            <w:b/>
            <w:noProof/>
            <w14:scene3d>
              <w14:camera w14:prst="orthographicFront"/>
              <w14:lightRig w14:rig="threePt" w14:dir="t">
                <w14:rot w14:lat="0" w14:lon="0" w14:rev="0"/>
              </w14:lightRig>
            </w14:scene3d>
          </w:rPr>
          <w:t>1.4.</w:t>
        </w:r>
        <w:r w:rsidR="005107D5" w:rsidRPr="0046794E">
          <w:rPr>
            <w:rStyle w:val="Hyperlink"/>
            <w:noProof/>
          </w:rPr>
          <w:t xml:space="preserve"> What the function will not do</w:t>
        </w:r>
        <w:r w:rsidR="005107D5">
          <w:rPr>
            <w:noProof/>
            <w:webHidden/>
          </w:rPr>
          <w:tab/>
        </w:r>
        <w:r w:rsidR="005107D5">
          <w:rPr>
            <w:noProof/>
            <w:webHidden/>
          </w:rPr>
          <w:fldChar w:fldCharType="begin"/>
        </w:r>
        <w:r w:rsidR="005107D5">
          <w:rPr>
            <w:noProof/>
            <w:webHidden/>
          </w:rPr>
          <w:instrText xml:space="preserve"> PAGEREF _Toc219467981 \h </w:instrText>
        </w:r>
        <w:r w:rsidR="005107D5">
          <w:rPr>
            <w:noProof/>
            <w:webHidden/>
          </w:rPr>
        </w:r>
        <w:r w:rsidR="005107D5">
          <w:rPr>
            <w:noProof/>
            <w:webHidden/>
          </w:rPr>
          <w:fldChar w:fldCharType="separate"/>
        </w:r>
        <w:r w:rsidR="005107D5">
          <w:rPr>
            <w:noProof/>
            <w:webHidden/>
          </w:rPr>
          <w:t>6</w:t>
        </w:r>
        <w:r w:rsidR="005107D5">
          <w:rPr>
            <w:noProof/>
            <w:webHidden/>
          </w:rPr>
          <w:fldChar w:fldCharType="end"/>
        </w:r>
      </w:hyperlink>
    </w:p>
    <w:p w14:paraId="3DDB1B6B" w14:textId="3312B2E3" w:rsidR="005107D5" w:rsidRDefault="00CF0E9A">
      <w:pPr>
        <w:pStyle w:val="TOC2"/>
        <w:rPr>
          <w:rFonts w:asciiTheme="minorHAnsi" w:eastAsiaTheme="minorEastAsia" w:hAnsiTheme="minorHAnsi"/>
          <w:noProof/>
          <w:kern w:val="2"/>
          <w:sz w:val="24"/>
          <w:szCs w:val="24"/>
          <w14:ligatures w14:val="standardContextual"/>
        </w:rPr>
      </w:pPr>
      <w:hyperlink w:anchor="_Toc219467982" w:history="1">
        <w:r w:rsidR="005107D5" w:rsidRPr="0046794E">
          <w:rPr>
            <w:rStyle w:val="Hyperlink"/>
            <w:b/>
            <w:noProof/>
            <w14:scene3d>
              <w14:camera w14:prst="orthographicFront"/>
              <w14:lightRig w14:rig="threePt" w14:dir="t">
                <w14:rot w14:lat="0" w14:lon="0" w14:rev="0"/>
              </w14:lightRig>
            </w14:scene3d>
          </w:rPr>
          <w:t>1.5.</w:t>
        </w:r>
        <w:r w:rsidR="005107D5" w:rsidRPr="0046794E">
          <w:rPr>
            <w:rStyle w:val="Hyperlink"/>
            <w:noProof/>
          </w:rPr>
          <w:t xml:space="preserve"> Commercial packaging</w:t>
        </w:r>
        <w:r w:rsidR="005107D5">
          <w:rPr>
            <w:noProof/>
            <w:webHidden/>
          </w:rPr>
          <w:tab/>
        </w:r>
        <w:r w:rsidR="005107D5">
          <w:rPr>
            <w:noProof/>
            <w:webHidden/>
          </w:rPr>
          <w:fldChar w:fldCharType="begin"/>
        </w:r>
        <w:r w:rsidR="005107D5">
          <w:rPr>
            <w:noProof/>
            <w:webHidden/>
          </w:rPr>
          <w:instrText xml:space="preserve"> PAGEREF _Toc219467982 \h </w:instrText>
        </w:r>
        <w:r w:rsidR="005107D5">
          <w:rPr>
            <w:noProof/>
            <w:webHidden/>
          </w:rPr>
        </w:r>
        <w:r w:rsidR="005107D5">
          <w:rPr>
            <w:noProof/>
            <w:webHidden/>
          </w:rPr>
          <w:fldChar w:fldCharType="separate"/>
        </w:r>
        <w:r w:rsidR="005107D5">
          <w:rPr>
            <w:noProof/>
            <w:webHidden/>
          </w:rPr>
          <w:t>6</w:t>
        </w:r>
        <w:r w:rsidR="005107D5">
          <w:rPr>
            <w:noProof/>
            <w:webHidden/>
          </w:rPr>
          <w:fldChar w:fldCharType="end"/>
        </w:r>
      </w:hyperlink>
    </w:p>
    <w:p w14:paraId="19B7BF93" w14:textId="189B1C93" w:rsidR="005107D5" w:rsidRDefault="00CF0E9A">
      <w:pPr>
        <w:pStyle w:val="TOC1"/>
        <w:rPr>
          <w:rFonts w:asciiTheme="minorHAnsi" w:eastAsiaTheme="minorEastAsia" w:hAnsiTheme="minorHAnsi"/>
          <w:noProof/>
          <w:kern w:val="2"/>
          <w:sz w:val="24"/>
          <w:szCs w:val="24"/>
          <w14:ligatures w14:val="standardContextual"/>
        </w:rPr>
      </w:pPr>
      <w:hyperlink w:anchor="_Toc219467983" w:history="1">
        <w:r w:rsidR="005107D5" w:rsidRPr="0046794E">
          <w:rPr>
            <w:rStyle w:val="Hyperlink"/>
            <w:noProof/>
            <w14:scene3d>
              <w14:camera w14:prst="orthographicFront"/>
              <w14:lightRig w14:rig="threePt" w14:dir="t">
                <w14:rot w14:lat="0" w14:lon="0" w14:rev="0"/>
              </w14:lightRig>
            </w14:scene3d>
          </w:rPr>
          <w:t>Section 2:</w:t>
        </w:r>
        <w:r w:rsidR="005107D5" w:rsidRPr="0046794E">
          <w:rPr>
            <w:rStyle w:val="Hyperlink"/>
            <w:noProof/>
          </w:rPr>
          <w:t xml:space="preserve"> Detailed Specifications</w:t>
        </w:r>
        <w:r w:rsidR="005107D5">
          <w:rPr>
            <w:noProof/>
            <w:webHidden/>
          </w:rPr>
          <w:tab/>
        </w:r>
        <w:r w:rsidR="005107D5">
          <w:rPr>
            <w:noProof/>
            <w:webHidden/>
          </w:rPr>
          <w:fldChar w:fldCharType="begin"/>
        </w:r>
        <w:r w:rsidR="005107D5">
          <w:rPr>
            <w:noProof/>
            <w:webHidden/>
          </w:rPr>
          <w:instrText xml:space="preserve"> PAGEREF _Toc219467983 \h </w:instrText>
        </w:r>
        <w:r w:rsidR="005107D5">
          <w:rPr>
            <w:noProof/>
            <w:webHidden/>
          </w:rPr>
        </w:r>
        <w:r w:rsidR="005107D5">
          <w:rPr>
            <w:noProof/>
            <w:webHidden/>
          </w:rPr>
          <w:fldChar w:fldCharType="separate"/>
        </w:r>
        <w:r w:rsidR="005107D5">
          <w:rPr>
            <w:noProof/>
            <w:webHidden/>
          </w:rPr>
          <w:t>7</w:t>
        </w:r>
        <w:r w:rsidR="005107D5">
          <w:rPr>
            <w:noProof/>
            <w:webHidden/>
          </w:rPr>
          <w:fldChar w:fldCharType="end"/>
        </w:r>
      </w:hyperlink>
    </w:p>
    <w:p w14:paraId="393D2CDD" w14:textId="5DABB9D5" w:rsidR="005107D5" w:rsidRDefault="00CF0E9A">
      <w:pPr>
        <w:pStyle w:val="TOC2"/>
        <w:rPr>
          <w:rFonts w:asciiTheme="minorHAnsi" w:eastAsiaTheme="minorEastAsia" w:hAnsiTheme="minorHAnsi"/>
          <w:noProof/>
          <w:kern w:val="2"/>
          <w:sz w:val="24"/>
          <w:szCs w:val="24"/>
          <w14:ligatures w14:val="standardContextual"/>
        </w:rPr>
      </w:pPr>
      <w:hyperlink w:anchor="_Toc219467984" w:history="1">
        <w:r w:rsidR="005107D5" w:rsidRPr="0046794E">
          <w:rPr>
            <w:rStyle w:val="Hyperlink"/>
            <w:b/>
            <w:noProof/>
            <w14:scene3d>
              <w14:camera w14:prst="orthographicFront"/>
              <w14:lightRig w14:rig="threePt" w14:dir="t">
                <w14:rot w14:lat="0" w14:lon="0" w14:rev="0"/>
              </w14:lightRig>
            </w14:scene3d>
          </w:rPr>
          <w:t>2.1.</w:t>
        </w:r>
        <w:r w:rsidR="005107D5" w:rsidRPr="0046794E">
          <w:rPr>
            <w:rStyle w:val="Hyperlink"/>
            <w:noProof/>
          </w:rPr>
          <w:t xml:space="preserve"> Packaging</w:t>
        </w:r>
        <w:r w:rsidR="005107D5">
          <w:rPr>
            <w:noProof/>
            <w:webHidden/>
          </w:rPr>
          <w:tab/>
        </w:r>
        <w:r w:rsidR="005107D5">
          <w:rPr>
            <w:noProof/>
            <w:webHidden/>
          </w:rPr>
          <w:fldChar w:fldCharType="begin"/>
        </w:r>
        <w:r w:rsidR="005107D5">
          <w:rPr>
            <w:noProof/>
            <w:webHidden/>
          </w:rPr>
          <w:instrText xml:space="preserve"> PAGEREF _Toc219467984 \h </w:instrText>
        </w:r>
        <w:r w:rsidR="005107D5">
          <w:rPr>
            <w:noProof/>
            <w:webHidden/>
          </w:rPr>
        </w:r>
        <w:r w:rsidR="005107D5">
          <w:rPr>
            <w:noProof/>
            <w:webHidden/>
          </w:rPr>
          <w:fldChar w:fldCharType="separate"/>
        </w:r>
        <w:r w:rsidR="005107D5">
          <w:rPr>
            <w:noProof/>
            <w:webHidden/>
          </w:rPr>
          <w:t>7</w:t>
        </w:r>
        <w:r w:rsidR="005107D5">
          <w:rPr>
            <w:noProof/>
            <w:webHidden/>
          </w:rPr>
          <w:fldChar w:fldCharType="end"/>
        </w:r>
      </w:hyperlink>
    </w:p>
    <w:p w14:paraId="7AEEF88B" w14:textId="46C12C48" w:rsidR="005107D5" w:rsidRDefault="00CF0E9A">
      <w:pPr>
        <w:pStyle w:val="TOC2"/>
        <w:rPr>
          <w:rFonts w:asciiTheme="minorHAnsi" w:eastAsiaTheme="minorEastAsia" w:hAnsiTheme="minorHAnsi"/>
          <w:noProof/>
          <w:kern w:val="2"/>
          <w:sz w:val="24"/>
          <w:szCs w:val="24"/>
          <w14:ligatures w14:val="standardContextual"/>
        </w:rPr>
      </w:pPr>
      <w:hyperlink w:anchor="_Toc219467985" w:history="1">
        <w:r w:rsidR="005107D5" w:rsidRPr="0046794E">
          <w:rPr>
            <w:rStyle w:val="Hyperlink"/>
            <w:b/>
            <w:noProof/>
            <w14:scene3d>
              <w14:camera w14:prst="orthographicFront"/>
              <w14:lightRig w14:rig="threePt" w14:dir="t">
                <w14:rot w14:lat="0" w14:lon="0" w14:rev="0"/>
              </w14:lightRig>
            </w14:scene3d>
          </w:rPr>
          <w:t>2.2.</w:t>
        </w:r>
        <w:r w:rsidR="005107D5" w:rsidRPr="0046794E">
          <w:rPr>
            <w:rStyle w:val="Hyperlink"/>
            <w:noProof/>
          </w:rPr>
          <w:t xml:space="preserve"> User experience and interactions</w:t>
        </w:r>
        <w:r w:rsidR="005107D5">
          <w:rPr>
            <w:noProof/>
            <w:webHidden/>
          </w:rPr>
          <w:tab/>
        </w:r>
        <w:r w:rsidR="005107D5">
          <w:rPr>
            <w:noProof/>
            <w:webHidden/>
          </w:rPr>
          <w:fldChar w:fldCharType="begin"/>
        </w:r>
        <w:r w:rsidR="005107D5">
          <w:rPr>
            <w:noProof/>
            <w:webHidden/>
          </w:rPr>
          <w:instrText xml:space="preserve"> PAGEREF _Toc219467985 \h </w:instrText>
        </w:r>
        <w:r w:rsidR="005107D5">
          <w:rPr>
            <w:noProof/>
            <w:webHidden/>
          </w:rPr>
        </w:r>
        <w:r w:rsidR="005107D5">
          <w:rPr>
            <w:noProof/>
            <w:webHidden/>
          </w:rPr>
          <w:fldChar w:fldCharType="separate"/>
        </w:r>
        <w:r w:rsidR="005107D5">
          <w:rPr>
            <w:noProof/>
            <w:webHidden/>
          </w:rPr>
          <w:t>7</w:t>
        </w:r>
        <w:r w:rsidR="005107D5">
          <w:rPr>
            <w:noProof/>
            <w:webHidden/>
          </w:rPr>
          <w:fldChar w:fldCharType="end"/>
        </w:r>
      </w:hyperlink>
    </w:p>
    <w:p w14:paraId="3CC1D9AB" w14:textId="5A06D320" w:rsidR="005107D5" w:rsidRDefault="00CF0E9A">
      <w:pPr>
        <w:pStyle w:val="TOC2"/>
        <w:rPr>
          <w:rFonts w:asciiTheme="minorHAnsi" w:eastAsiaTheme="minorEastAsia" w:hAnsiTheme="minorHAnsi"/>
          <w:noProof/>
          <w:kern w:val="2"/>
          <w:sz w:val="24"/>
          <w:szCs w:val="24"/>
          <w14:ligatures w14:val="standardContextual"/>
        </w:rPr>
      </w:pPr>
      <w:hyperlink w:anchor="_Toc219467986" w:history="1">
        <w:r w:rsidR="005107D5" w:rsidRPr="0046794E">
          <w:rPr>
            <w:rStyle w:val="Hyperlink"/>
            <w:b/>
            <w:noProof/>
            <w14:scene3d>
              <w14:camera w14:prst="orthographicFront"/>
              <w14:lightRig w14:rig="threePt" w14:dir="t">
                <w14:rot w14:lat="0" w14:lon="0" w14:rev="0"/>
              </w14:lightRig>
            </w14:scene3d>
          </w:rPr>
          <w:t>2.3.</w:t>
        </w:r>
        <w:r w:rsidR="005107D5" w:rsidRPr="0046794E">
          <w:rPr>
            <w:rStyle w:val="Hyperlink"/>
            <w:noProof/>
          </w:rPr>
          <w:t xml:space="preserve"> Data management</w:t>
        </w:r>
        <w:r w:rsidR="005107D5">
          <w:rPr>
            <w:noProof/>
            <w:webHidden/>
          </w:rPr>
          <w:tab/>
        </w:r>
        <w:r w:rsidR="005107D5">
          <w:rPr>
            <w:noProof/>
            <w:webHidden/>
          </w:rPr>
          <w:fldChar w:fldCharType="begin"/>
        </w:r>
        <w:r w:rsidR="005107D5">
          <w:rPr>
            <w:noProof/>
            <w:webHidden/>
          </w:rPr>
          <w:instrText xml:space="preserve"> PAGEREF _Toc219467986 \h </w:instrText>
        </w:r>
        <w:r w:rsidR="005107D5">
          <w:rPr>
            <w:noProof/>
            <w:webHidden/>
          </w:rPr>
        </w:r>
        <w:r w:rsidR="005107D5">
          <w:rPr>
            <w:noProof/>
            <w:webHidden/>
          </w:rPr>
          <w:fldChar w:fldCharType="separate"/>
        </w:r>
        <w:r w:rsidR="005107D5">
          <w:rPr>
            <w:noProof/>
            <w:webHidden/>
          </w:rPr>
          <w:t>12</w:t>
        </w:r>
        <w:r w:rsidR="005107D5">
          <w:rPr>
            <w:noProof/>
            <w:webHidden/>
          </w:rPr>
          <w:fldChar w:fldCharType="end"/>
        </w:r>
      </w:hyperlink>
    </w:p>
    <w:p w14:paraId="73C8419F" w14:textId="7635EA4F" w:rsidR="005107D5" w:rsidRDefault="00CF0E9A">
      <w:pPr>
        <w:pStyle w:val="TOC2"/>
        <w:rPr>
          <w:rFonts w:asciiTheme="minorHAnsi" w:eastAsiaTheme="minorEastAsia" w:hAnsiTheme="minorHAnsi"/>
          <w:noProof/>
          <w:kern w:val="2"/>
          <w:sz w:val="24"/>
          <w:szCs w:val="24"/>
          <w14:ligatures w14:val="standardContextual"/>
        </w:rPr>
      </w:pPr>
      <w:hyperlink w:anchor="_Toc219467987" w:history="1">
        <w:r w:rsidR="005107D5" w:rsidRPr="0046794E">
          <w:rPr>
            <w:rStyle w:val="Hyperlink"/>
            <w:b/>
            <w:noProof/>
            <w14:scene3d>
              <w14:camera w14:prst="orthographicFront"/>
              <w14:lightRig w14:rig="threePt" w14:dir="t">
                <w14:rot w14:lat="0" w14:lon="0" w14:rev="0"/>
              </w14:lightRig>
            </w14:scene3d>
          </w:rPr>
          <w:t>2.4.</w:t>
        </w:r>
        <w:r w:rsidR="005107D5" w:rsidRPr="0046794E">
          <w:rPr>
            <w:rStyle w:val="Hyperlink"/>
            <w:noProof/>
          </w:rPr>
          <w:t xml:space="preserve"> Customization by end user or administrator</w:t>
        </w:r>
        <w:r w:rsidR="005107D5">
          <w:rPr>
            <w:noProof/>
            <w:webHidden/>
          </w:rPr>
          <w:tab/>
        </w:r>
        <w:r w:rsidR="005107D5">
          <w:rPr>
            <w:noProof/>
            <w:webHidden/>
          </w:rPr>
          <w:fldChar w:fldCharType="begin"/>
        </w:r>
        <w:r w:rsidR="005107D5">
          <w:rPr>
            <w:noProof/>
            <w:webHidden/>
          </w:rPr>
          <w:instrText xml:space="preserve"> PAGEREF _Toc219467987 \h </w:instrText>
        </w:r>
        <w:r w:rsidR="005107D5">
          <w:rPr>
            <w:noProof/>
            <w:webHidden/>
          </w:rPr>
        </w:r>
        <w:r w:rsidR="005107D5">
          <w:rPr>
            <w:noProof/>
            <w:webHidden/>
          </w:rPr>
          <w:fldChar w:fldCharType="separate"/>
        </w:r>
        <w:r w:rsidR="005107D5">
          <w:rPr>
            <w:noProof/>
            <w:webHidden/>
          </w:rPr>
          <w:t>13</w:t>
        </w:r>
        <w:r w:rsidR="005107D5">
          <w:rPr>
            <w:noProof/>
            <w:webHidden/>
          </w:rPr>
          <w:fldChar w:fldCharType="end"/>
        </w:r>
      </w:hyperlink>
    </w:p>
    <w:p w14:paraId="648A5C0F" w14:textId="1EC2DD30" w:rsidR="005107D5" w:rsidRDefault="00CF0E9A">
      <w:pPr>
        <w:pStyle w:val="TOC2"/>
        <w:rPr>
          <w:rFonts w:asciiTheme="minorHAnsi" w:eastAsiaTheme="minorEastAsia" w:hAnsiTheme="minorHAnsi"/>
          <w:noProof/>
          <w:kern w:val="2"/>
          <w:sz w:val="24"/>
          <w:szCs w:val="24"/>
          <w14:ligatures w14:val="standardContextual"/>
        </w:rPr>
      </w:pPr>
      <w:hyperlink w:anchor="_Toc219467988" w:history="1">
        <w:r w:rsidR="005107D5" w:rsidRPr="0046794E">
          <w:rPr>
            <w:rStyle w:val="Hyperlink"/>
            <w:b/>
            <w:noProof/>
            <w14:scene3d>
              <w14:camera w14:prst="orthographicFront"/>
              <w14:lightRig w14:rig="threePt" w14:dir="t">
                <w14:rot w14:lat="0" w14:lon="0" w14:rev="0"/>
              </w14:lightRig>
            </w14:scene3d>
          </w:rPr>
          <w:t>2.5.</w:t>
        </w:r>
        <w:r w:rsidR="005107D5" w:rsidRPr="0046794E">
          <w:rPr>
            <w:rStyle w:val="Hyperlink"/>
            <w:noProof/>
          </w:rPr>
          <w:t xml:space="preserve"> Programming interface</w:t>
        </w:r>
        <w:r w:rsidR="005107D5">
          <w:rPr>
            <w:noProof/>
            <w:webHidden/>
          </w:rPr>
          <w:tab/>
        </w:r>
        <w:r w:rsidR="005107D5">
          <w:rPr>
            <w:noProof/>
            <w:webHidden/>
          </w:rPr>
          <w:fldChar w:fldCharType="begin"/>
        </w:r>
        <w:r w:rsidR="005107D5">
          <w:rPr>
            <w:noProof/>
            <w:webHidden/>
          </w:rPr>
          <w:instrText xml:space="preserve"> PAGEREF _Toc219467988 \h </w:instrText>
        </w:r>
        <w:r w:rsidR="005107D5">
          <w:rPr>
            <w:noProof/>
            <w:webHidden/>
          </w:rPr>
        </w:r>
        <w:r w:rsidR="005107D5">
          <w:rPr>
            <w:noProof/>
            <w:webHidden/>
          </w:rPr>
          <w:fldChar w:fldCharType="separate"/>
        </w:r>
        <w:r w:rsidR="005107D5">
          <w:rPr>
            <w:noProof/>
            <w:webHidden/>
          </w:rPr>
          <w:t>13</w:t>
        </w:r>
        <w:r w:rsidR="005107D5">
          <w:rPr>
            <w:noProof/>
            <w:webHidden/>
          </w:rPr>
          <w:fldChar w:fldCharType="end"/>
        </w:r>
      </w:hyperlink>
    </w:p>
    <w:p w14:paraId="2AFA897C" w14:textId="31F5B654" w:rsidR="005107D5" w:rsidRDefault="00CF0E9A">
      <w:pPr>
        <w:pStyle w:val="TOC1"/>
        <w:rPr>
          <w:rFonts w:asciiTheme="minorHAnsi" w:eastAsiaTheme="minorEastAsia" w:hAnsiTheme="minorHAnsi"/>
          <w:noProof/>
          <w:kern w:val="2"/>
          <w:sz w:val="24"/>
          <w:szCs w:val="24"/>
          <w14:ligatures w14:val="standardContextual"/>
        </w:rPr>
      </w:pPr>
      <w:hyperlink w:anchor="_Toc219467989" w:history="1">
        <w:r w:rsidR="005107D5" w:rsidRPr="0046794E">
          <w:rPr>
            <w:rStyle w:val="Hyperlink"/>
            <w:noProof/>
            <w14:scene3d>
              <w14:camera w14:prst="orthographicFront"/>
              <w14:lightRig w14:rig="threePt" w14:dir="t">
                <w14:rot w14:lat="0" w14:lon="0" w14:rev="0"/>
              </w14:lightRig>
            </w14:scene3d>
          </w:rPr>
          <w:t>Section 3:</w:t>
        </w:r>
        <w:r w:rsidR="005107D5" w:rsidRPr="0046794E">
          <w:rPr>
            <w:rStyle w:val="Hyperlink"/>
            <w:noProof/>
          </w:rPr>
          <w:t xml:space="preserve"> Quality of services</w:t>
        </w:r>
        <w:r w:rsidR="005107D5">
          <w:rPr>
            <w:noProof/>
            <w:webHidden/>
          </w:rPr>
          <w:tab/>
        </w:r>
        <w:r w:rsidR="005107D5">
          <w:rPr>
            <w:noProof/>
            <w:webHidden/>
          </w:rPr>
          <w:fldChar w:fldCharType="begin"/>
        </w:r>
        <w:r w:rsidR="005107D5">
          <w:rPr>
            <w:noProof/>
            <w:webHidden/>
          </w:rPr>
          <w:instrText xml:space="preserve"> PAGEREF _Toc219467989 \h </w:instrText>
        </w:r>
        <w:r w:rsidR="005107D5">
          <w:rPr>
            <w:noProof/>
            <w:webHidden/>
          </w:rPr>
        </w:r>
        <w:r w:rsidR="005107D5">
          <w:rPr>
            <w:noProof/>
            <w:webHidden/>
          </w:rPr>
          <w:fldChar w:fldCharType="separate"/>
        </w:r>
        <w:r w:rsidR="005107D5">
          <w:rPr>
            <w:noProof/>
            <w:webHidden/>
          </w:rPr>
          <w:t>14</w:t>
        </w:r>
        <w:r w:rsidR="005107D5">
          <w:rPr>
            <w:noProof/>
            <w:webHidden/>
          </w:rPr>
          <w:fldChar w:fldCharType="end"/>
        </w:r>
      </w:hyperlink>
    </w:p>
    <w:p w14:paraId="6879324F" w14:textId="60A399DA" w:rsidR="005107D5" w:rsidRDefault="00CF0E9A">
      <w:pPr>
        <w:pStyle w:val="TOC2"/>
        <w:rPr>
          <w:rFonts w:asciiTheme="minorHAnsi" w:eastAsiaTheme="minorEastAsia" w:hAnsiTheme="minorHAnsi"/>
          <w:noProof/>
          <w:kern w:val="2"/>
          <w:sz w:val="24"/>
          <w:szCs w:val="24"/>
          <w14:ligatures w14:val="standardContextual"/>
        </w:rPr>
      </w:pPr>
      <w:hyperlink w:anchor="_Toc219467990" w:history="1">
        <w:r w:rsidR="005107D5" w:rsidRPr="0046794E">
          <w:rPr>
            <w:rStyle w:val="Hyperlink"/>
            <w:b/>
            <w:noProof/>
            <w14:scene3d>
              <w14:camera w14:prst="orthographicFront"/>
              <w14:lightRig w14:rig="threePt" w14:dir="t">
                <w14:rot w14:lat="0" w14:lon="0" w14:rev="0"/>
              </w14:lightRig>
            </w14:scene3d>
          </w:rPr>
          <w:t>3.1.</w:t>
        </w:r>
        <w:r w:rsidR="005107D5" w:rsidRPr="0046794E">
          <w:rPr>
            <w:rStyle w:val="Hyperlink"/>
            <w:noProof/>
          </w:rPr>
          <w:t xml:space="preserve"> Performance, capacity and scalability (PCS)</w:t>
        </w:r>
        <w:r w:rsidR="005107D5">
          <w:rPr>
            <w:noProof/>
            <w:webHidden/>
          </w:rPr>
          <w:tab/>
        </w:r>
        <w:r w:rsidR="005107D5">
          <w:rPr>
            <w:noProof/>
            <w:webHidden/>
          </w:rPr>
          <w:fldChar w:fldCharType="begin"/>
        </w:r>
        <w:r w:rsidR="005107D5">
          <w:rPr>
            <w:noProof/>
            <w:webHidden/>
          </w:rPr>
          <w:instrText xml:space="preserve"> PAGEREF _Toc219467990 \h </w:instrText>
        </w:r>
        <w:r w:rsidR="005107D5">
          <w:rPr>
            <w:noProof/>
            <w:webHidden/>
          </w:rPr>
        </w:r>
        <w:r w:rsidR="005107D5">
          <w:rPr>
            <w:noProof/>
            <w:webHidden/>
          </w:rPr>
          <w:fldChar w:fldCharType="separate"/>
        </w:r>
        <w:r w:rsidR="005107D5">
          <w:rPr>
            <w:noProof/>
            <w:webHidden/>
          </w:rPr>
          <w:t>14</w:t>
        </w:r>
        <w:r w:rsidR="005107D5">
          <w:rPr>
            <w:noProof/>
            <w:webHidden/>
          </w:rPr>
          <w:fldChar w:fldCharType="end"/>
        </w:r>
      </w:hyperlink>
    </w:p>
    <w:p w14:paraId="0C8BFFDB" w14:textId="2AC0E8CC" w:rsidR="005107D5" w:rsidRDefault="00CF0E9A">
      <w:pPr>
        <w:pStyle w:val="TOC2"/>
        <w:rPr>
          <w:rFonts w:asciiTheme="minorHAnsi" w:eastAsiaTheme="minorEastAsia" w:hAnsiTheme="minorHAnsi"/>
          <w:noProof/>
          <w:kern w:val="2"/>
          <w:sz w:val="24"/>
          <w:szCs w:val="24"/>
          <w14:ligatures w14:val="standardContextual"/>
        </w:rPr>
      </w:pPr>
      <w:hyperlink w:anchor="_Toc219467991" w:history="1">
        <w:r w:rsidR="005107D5" w:rsidRPr="0046794E">
          <w:rPr>
            <w:rStyle w:val="Hyperlink"/>
            <w:b/>
            <w:noProof/>
            <w14:scene3d>
              <w14:camera w14:prst="orthographicFront"/>
              <w14:lightRig w14:rig="threePt" w14:dir="t">
                <w14:rot w14:lat="0" w14:lon="0" w14:rev="0"/>
              </w14:lightRig>
            </w14:scene3d>
          </w:rPr>
          <w:t>3.2.</w:t>
        </w:r>
        <w:r w:rsidR="005107D5" w:rsidRPr="0046794E">
          <w:rPr>
            <w:rStyle w:val="Hyperlink"/>
            <w:noProof/>
          </w:rPr>
          <w:t xml:space="preserve"> Security controls</w:t>
        </w:r>
        <w:r w:rsidR="005107D5">
          <w:rPr>
            <w:noProof/>
            <w:webHidden/>
          </w:rPr>
          <w:tab/>
        </w:r>
        <w:r w:rsidR="005107D5">
          <w:rPr>
            <w:noProof/>
            <w:webHidden/>
          </w:rPr>
          <w:fldChar w:fldCharType="begin"/>
        </w:r>
        <w:r w:rsidR="005107D5">
          <w:rPr>
            <w:noProof/>
            <w:webHidden/>
          </w:rPr>
          <w:instrText xml:space="preserve"> PAGEREF _Toc219467991 \h </w:instrText>
        </w:r>
        <w:r w:rsidR="005107D5">
          <w:rPr>
            <w:noProof/>
            <w:webHidden/>
          </w:rPr>
        </w:r>
        <w:r w:rsidR="005107D5">
          <w:rPr>
            <w:noProof/>
            <w:webHidden/>
          </w:rPr>
          <w:fldChar w:fldCharType="separate"/>
        </w:r>
        <w:r w:rsidR="005107D5">
          <w:rPr>
            <w:noProof/>
            <w:webHidden/>
          </w:rPr>
          <w:t>14</w:t>
        </w:r>
        <w:r w:rsidR="005107D5">
          <w:rPr>
            <w:noProof/>
            <w:webHidden/>
          </w:rPr>
          <w:fldChar w:fldCharType="end"/>
        </w:r>
      </w:hyperlink>
    </w:p>
    <w:p w14:paraId="71E33166" w14:textId="20F384B5" w:rsidR="005107D5" w:rsidRDefault="00CF0E9A">
      <w:pPr>
        <w:pStyle w:val="TOC2"/>
        <w:rPr>
          <w:rFonts w:asciiTheme="minorHAnsi" w:eastAsiaTheme="minorEastAsia" w:hAnsiTheme="minorHAnsi"/>
          <w:noProof/>
          <w:kern w:val="2"/>
          <w:sz w:val="24"/>
          <w:szCs w:val="24"/>
          <w14:ligatures w14:val="standardContextual"/>
        </w:rPr>
      </w:pPr>
      <w:hyperlink w:anchor="_Toc219467992" w:history="1">
        <w:r w:rsidR="005107D5" w:rsidRPr="0046794E">
          <w:rPr>
            <w:rStyle w:val="Hyperlink"/>
            <w:b/>
            <w:noProof/>
            <w14:scene3d>
              <w14:camera w14:prst="orthographicFront"/>
              <w14:lightRig w14:rig="threePt" w14:dir="t">
                <w14:rot w14:lat="0" w14:lon="0" w14:rev="0"/>
              </w14:lightRig>
            </w14:scene3d>
          </w:rPr>
          <w:t>3.3.</w:t>
        </w:r>
        <w:r w:rsidR="005107D5" w:rsidRPr="0046794E">
          <w:rPr>
            <w:rStyle w:val="Hyperlink"/>
            <w:noProof/>
          </w:rPr>
          <w:t xml:space="preserve"> Data privacy</w:t>
        </w:r>
        <w:r w:rsidR="005107D5">
          <w:rPr>
            <w:noProof/>
            <w:webHidden/>
          </w:rPr>
          <w:tab/>
        </w:r>
        <w:r w:rsidR="005107D5">
          <w:rPr>
            <w:noProof/>
            <w:webHidden/>
          </w:rPr>
          <w:fldChar w:fldCharType="begin"/>
        </w:r>
        <w:r w:rsidR="005107D5">
          <w:rPr>
            <w:noProof/>
            <w:webHidden/>
          </w:rPr>
          <w:instrText xml:space="preserve"> PAGEREF _Toc219467992 \h </w:instrText>
        </w:r>
        <w:r w:rsidR="005107D5">
          <w:rPr>
            <w:noProof/>
            <w:webHidden/>
          </w:rPr>
        </w:r>
        <w:r w:rsidR="005107D5">
          <w:rPr>
            <w:noProof/>
            <w:webHidden/>
          </w:rPr>
          <w:fldChar w:fldCharType="separate"/>
        </w:r>
        <w:r w:rsidR="005107D5">
          <w:rPr>
            <w:noProof/>
            <w:webHidden/>
          </w:rPr>
          <w:t>15</w:t>
        </w:r>
        <w:r w:rsidR="005107D5">
          <w:rPr>
            <w:noProof/>
            <w:webHidden/>
          </w:rPr>
          <w:fldChar w:fldCharType="end"/>
        </w:r>
      </w:hyperlink>
    </w:p>
    <w:p w14:paraId="33EB02C7" w14:textId="27DC2765" w:rsidR="005107D5" w:rsidRDefault="00CF0E9A">
      <w:pPr>
        <w:pStyle w:val="TOC1"/>
        <w:rPr>
          <w:rFonts w:asciiTheme="minorHAnsi" w:eastAsiaTheme="minorEastAsia" w:hAnsiTheme="minorHAnsi"/>
          <w:noProof/>
          <w:kern w:val="2"/>
          <w:sz w:val="24"/>
          <w:szCs w:val="24"/>
          <w14:ligatures w14:val="standardContextual"/>
        </w:rPr>
      </w:pPr>
      <w:hyperlink w:anchor="_Toc219467993" w:history="1">
        <w:r w:rsidR="005107D5" w:rsidRPr="0046794E">
          <w:rPr>
            <w:rStyle w:val="Hyperlink"/>
            <w:noProof/>
            <w14:scene3d>
              <w14:camera w14:prst="orthographicFront"/>
              <w14:lightRig w14:rig="threePt" w14:dir="t">
                <w14:rot w14:lat="0" w14:lon="0" w14:rev="0"/>
              </w14:lightRig>
            </w14:scene3d>
          </w:rPr>
          <w:t>Section 4:</w:t>
        </w:r>
        <w:r w:rsidR="005107D5" w:rsidRPr="0046794E">
          <w:rPr>
            <w:rStyle w:val="Hyperlink"/>
            <w:noProof/>
          </w:rPr>
          <w:t xml:space="preserve"> Acceptance Test Protocols</w:t>
        </w:r>
        <w:r w:rsidR="005107D5">
          <w:rPr>
            <w:noProof/>
            <w:webHidden/>
          </w:rPr>
          <w:tab/>
        </w:r>
        <w:r w:rsidR="005107D5">
          <w:rPr>
            <w:noProof/>
            <w:webHidden/>
          </w:rPr>
          <w:fldChar w:fldCharType="begin"/>
        </w:r>
        <w:r w:rsidR="005107D5">
          <w:rPr>
            <w:noProof/>
            <w:webHidden/>
          </w:rPr>
          <w:instrText xml:space="preserve"> PAGEREF _Toc219467993 \h </w:instrText>
        </w:r>
        <w:r w:rsidR="005107D5">
          <w:rPr>
            <w:noProof/>
            <w:webHidden/>
          </w:rPr>
        </w:r>
        <w:r w:rsidR="005107D5">
          <w:rPr>
            <w:noProof/>
            <w:webHidden/>
          </w:rPr>
          <w:fldChar w:fldCharType="separate"/>
        </w:r>
        <w:r w:rsidR="005107D5">
          <w:rPr>
            <w:noProof/>
            <w:webHidden/>
          </w:rPr>
          <w:t>16</w:t>
        </w:r>
        <w:r w:rsidR="005107D5">
          <w:rPr>
            <w:noProof/>
            <w:webHidden/>
          </w:rPr>
          <w:fldChar w:fldCharType="end"/>
        </w:r>
      </w:hyperlink>
    </w:p>
    <w:p w14:paraId="59D65559" w14:textId="32C1688C" w:rsidR="005107D5" w:rsidRDefault="00CF0E9A">
      <w:pPr>
        <w:pStyle w:val="TOC2"/>
        <w:rPr>
          <w:rFonts w:asciiTheme="minorHAnsi" w:eastAsiaTheme="minorEastAsia" w:hAnsiTheme="minorHAnsi"/>
          <w:noProof/>
          <w:kern w:val="2"/>
          <w:sz w:val="24"/>
          <w:szCs w:val="24"/>
          <w14:ligatures w14:val="standardContextual"/>
        </w:rPr>
      </w:pPr>
      <w:hyperlink w:anchor="_Toc219467994" w:history="1">
        <w:r w:rsidR="005107D5" w:rsidRPr="0046794E">
          <w:rPr>
            <w:rStyle w:val="Hyperlink"/>
            <w:b/>
            <w:noProof/>
            <w14:scene3d>
              <w14:camera w14:prst="orthographicFront"/>
              <w14:lightRig w14:rig="threePt" w14:dir="t">
                <w14:rot w14:lat="0" w14:lon="0" w14:rev="0"/>
              </w14:lightRig>
            </w14:scene3d>
          </w:rPr>
          <w:t>4.1.</w:t>
        </w:r>
        <w:r w:rsidR="005107D5" w:rsidRPr="0046794E">
          <w:rPr>
            <w:rStyle w:val="Hyperlink"/>
            <w:noProof/>
          </w:rPr>
          <w:t xml:space="preserve"> Functional Acceptance Tests</w:t>
        </w:r>
        <w:r w:rsidR="005107D5">
          <w:rPr>
            <w:noProof/>
            <w:webHidden/>
          </w:rPr>
          <w:tab/>
        </w:r>
        <w:r w:rsidR="005107D5">
          <w:rPr>
            <w:noProof/>
            <w:webHidden/>
          </w:rPr>
          <w:fldChar w:fldCharType="begin"/>
        </w:r>
        <w:r w:rsidR="005107D5">
          <w:rPr>
            <w:noProof/>
            <w:webHidden/>
          </w:rPr>
          <w:instrText xml:space="preserve"> PAGEREF _Toc219467994 \h </w:instrText>
        </w:r>
        <w:r w:rsidR="005107D5">
          <w:rPr>
            <w:noProof/>
            <w:webHidden/>
          </w:rPr>
        </w:r>
        <w:r w:rsidR="005107D5">
          <w:rPr>
            <w:noProof/>
            <w:webHidden/>
          </w:rPr>
          <w:fldChar w:fldCharType="separate"/>
        </w:r>
        <w:r w:rsidR="005107D5">
          <w:rPr>
            <w:noProof/>
            <w:webHidden/>
          </w:rPr>
          <w:t>16</w:t>
        </w:r>
        <w:r w:rsidR="005107D5">
          <w:rPr>
            <w:noProof/>
            <w:webHidden/>
          </w:rPr>
          <w:fldChar w:fldCharType="end"/>
        </w:r>
      </w:hyperlink>
    </w:p>
    <w:p w14:paraId="0E9514FF" w14:textId="7FBEB0D0" w:rsidR="005107D5" w:rsidRDefault="00CF0E9A">
      <w:pPr>
        <w:pStyle w:val="TOC2"/>
        <w:rPr>
          <w:rFonts w:asciiTheme="minorHAnsi" w:eastAsiaTheme="minorEastAsia" w:hAnsiTheme="minorHAnsi"/>
          <w:noProof/>
          <w:kern w:val="2"/>
          <w:sz w:val="24"/>
          <w:szCs w:val="24"/>
          <w14:ligatures w14:val="standardContextual"/>
        </w:rPr>
      </w:pPr>
      <w:hyperlink w:anchor="_Toc219467995" w:history="1">
        <w:r w:rsidR="005107D5" w:rsidRPr="0046794E">
          <w:rPr>
            <w:rStyle w:val="Hyperlink"/>
            <w:b/>
            <w:noProof/>
            <w14:scene3d>
              <w14:camera w14:prst="orthographicFront"/>
              <w14:lightRig w14:rig="threePt" w14:dir="t">
                <w14:rot w14:lat="0" w14:lon="0" w14:rev="0"/>
              </w14:lightRig>
            </w14:scene3d>
          </w:rPr>
          <w:t>4.2.</w:t>
        </w:r>
        <w:r w:rsidR="005107D5" w:rsidRPr="0046794E">
          <w:rPr>
            <w:rStyle w:val="Hyperlink"/>
            <w:noProof/>
          </w:rPr>
          <w:t xml:space="preserve"> Limit &amp; Negative Acceptance Tests</w:t>
        </w:r>
        <w:r w:rsidR="005107D5">
          <w:rPr>
            <w:noProof/>
            <w:webHidden/>
          </w:rPr>
          <w:tab/>
        </w:r>
        <w:r w:rsidR="005107D5">
          <w:rPr>
            <w:noProof/>
            <w:webHidden/>
          </w:rPr>
          <w:fldChar w:fldCharType="begin"/>
        </w:r>
        <w:r w:rsidR="005107D5">
          <w:rPr>
            <w:noProof/>
            <w:webHidden/>
          </w:rPr>
          <w:instrText xml:space="preserve"> PAGEREF _Toc219467995 \h </w:instrText>
        </w:r>
        <w:r w:rsidR="005107D5">
          <w:rPr>
            <w:noProof/>
            <w:webHidden/>
          </w:rPr>
        </w:r>
        <w:r w:rsidR="005107D5">
          <w:rPr>
            <w:noProof/>
            <w:webHidden/>
          </w:rPr>
          <w:fldChar w:fldCharType="separate"/>
        </w:r>
        <w:r w:rsidR="005107D5">
          <w:rPr>
            <w:noProof/>
            <w:webHidden/>
          </w:rPr>
          <w:t>23</w:t>
        </w:r>
        <w:r w:rsidR="005107D5">
          <w:rPr>
            <w:noProof/>
            <w:webHidden/>
          </w:rPr>
          <w:fldChar w:fldCharType="end"/>
        </w:r>
      </w:hyperlink>
    </w:p>
    <w:p w14:paraId="08533010" w14:textId="0E090680" w:rsidR="005107D5" w:rsidRDefault="00CF0E9A">
      <w:pPr>
        <w:pStyle w:val="TOC2"/>
        <w:rPr>
          <w:rFonts w:asciiTheme="minorHAnsi" w:eastAsiaTheme="minorEastAsia" w:hAnsiTheme="minorHAnsi"/>
          <w:noProof/>
          <w:kern w:val="2"/>
          <w:sz w:val="24"/>
          <w:szCs w:val="24"/>
          <w14:ligatures w14:val="standardContextual"/>
        </w:rPr>
      </w:pPr>
      <w:hyperlink w:anchor="_Toc219467996" w:history="1">
        <w:r w:rsidR="005107D5" w:rsidRPr="0046794E">
          <w:rPr>
            <w:rStyle w:val="Hyperlink"/>
            <w:b/>
            <w:noProof/>
            <w14:scene3d>
              <w14:camera w14:prst="orthographicFront"/>
              <w14:lightRig w14:rig="threePt" w14:dir="t">
                <w14:rot w14:lat="0" w14:lon="0" w14:rev="0"/>
              </w14:lightRig>
            </w14:scene3d>
          </w:rPr>
          <w:t>4.3.</w:t>
        </w:r>
        <w:r w:rsidR="005107D5" w:rsidRPr="0046794E">
          <w:rPr>
            <w:rStyle w:val="Hyperlink"/>
            <w:noProof/>
          </w:rPr>
          <w:t xml:space="preserve"> Performance/Capacity/Scalability Acceptance Tests</w:t>
        </w:r>
        <w:r w:rsidR="005107D5">
          <w:rPr>
            <w:noProof/>
            <w:webHidden/>
          </w:rPr>
          <w:tab/>
        </w:r>
        <w:r w:rsidR="005107D5">
          <w:rPr>
            <w:noProof/>
            <w:webHidden/>
          </w:rPr>
          <w:fldChar w:fldCharType="begin"/>
        </w:r>
        <w:r w:rsidR="005107D5">
          <w:rPr>
            <w:noProof/>
            <w:webHidden/>
          </w:rPr>
          <w:instrText xml:space="preserve"> PAGEREF _Toc219467996 \h </w:instrText>
        </w:r>
        <w:r w:rsidR="005107D5">
          <w:rPr>
            <w:noProof/>
            <w:webHidden/>
          </w:rPr>
        </w:r>
        <w:r w:rsidR="005107D5">
          <w:rPr>
            <w:noProof/>
            <w:webHidden/>
          </w:rPr>
          <w:fldChar w:fldCharType="separate"/>
        </w:r>
        <w:r w:rsidR="005107D5">
          <w:rPr>
            <w:noProof/>
            <w:webHidden/>
          </w:rPr>
          <w:t>26</w:t>
        </w:r>
        <w:r w:rsidR="005107D5">
          <w:rPr>
            <w:noProof/>
            <w:webHidden/>
          </w:rPr>
          <w:fldChar w:fldCharType="end"/>
        </w:r>
      </w:hyperlink>
    </w:p>
    <w:p w14:paraId="7A679CD7" w14:textId="629335D7" w:rsidR="005107D5" w:rsidRDefault="00CF0E9A">
      <w:pPr>
        <w:pStyle w:val="TOC2"/>
        <w:rPr>
          <w:rFonts w:asciiTheme="minorHAnsi" w:eastAsiaTheme="minorEastAsia" w:hAnsiTheme="minorHAnsi"/>
          <w:noProof/>
          <w:kern w:val="2"/>
          <w:sz w:val="24"/>
          <w:szCs w:val="24"/>
          <w14:ligatures w14:val="standardContextual"/>
        </w:rPr>
      </w:pPr>
      <w:hyperlink w:anchor="_Toc219467997" w:history="1">
        <w:r w:rsidR="005107D5" w:rsidRPr="0046794E">
          <w:rPr>
            <w:rStyle w:val="Hyperlink"/>
            <w:b/>
            <w:noProof/>
            <w14:scene3d>
              <w14:camera w14:prst="orthographicFront"/>
              <w14:lightRig w14:rig="threePt" w14:dir="t">
                <w14:rot w14:lat="0" w14:lon="0" w14:rev="0"/>
              </w14:lightRig>
            </w14:scene3d>
          </w:rPr>
          <w:t>4.4.</w:t>
        </w:r>
        <w:r w:rsidR="005107D5" w:rsidRPr="0046794E">
          <w:rPr>
            <w:rStyle w:val="Hyperlink"/>
            <w:noProof/>
          </w:rPr>
          <w:t xml:space="preserve"> Page Objects usage by acceptance tests</w:t>
        </w:r>
        <w:r w:rsidR="005107D5">
          <w:rPr>
            <w:noProof/>
            <w:webHidden/>
          </w:rPr>
          <w:tab/>
        </w:r>
        <w:r w:rsidR="005107D5">
          <w:rPr>
            <w:noProof/>
            <w:webHidden/>
          </w:rPr>
          <w:fldChar w:fldCharType="begin"/>
        </w:r>
        <w:r w:rsidR="005107D5">
          <w:rPr>
            <w:noProof/>
            <w:webHidden/>
          </w:rPr>
          <w:instrText xml:space="preserve"> PAGEREF _Toc219467997 \h </w:instrText>
        </w:r>
        <w:r w:rsidR="005107D5">
          <w:rPr>
            <w:noProof/>
            <w:webHidden/>
          </w:rPr>
        </w:r>
        <w:r w:rsidR="005107D5">
          <w:rPr>
            <w:noProof/>
            <w:webHidden/>
          </w:rPr>
          <w:fldChar w:fldCharType="separate"/>
        </w:r>
        <w:r w:rsidR="005107D5">
          <w:rPr>
            <w:noProof/>
            <w:webHidden/>
          </w:rPr>
          <w:t>27</w:t>
        </w:r>
        <w:r w:rsidR="005107D5">
          <w:rPr>
            <w:noProof/>
            <w:webHidden/>
          </w:rPr>
          <w:fldChar w:fldCharType="end"/>
        </w:r>
      </w:hyperlink>
    </w:p>
    <w:p w14:paraId="73F8EBCC" w14:textId="5F9A4C4A" w:rsidR="005107D5" w:rsidRDefault="00CF0E9A">
      <w:pPr>
        <w:pStyle w:val="TOC1"/>
        <w:rPr>
          <w:rFonts w:asciiTheme="minorHAnsi" w:eastAsiaTheme="minorEastAsia" w:hAnsiTheme="minorHAnsi"/>
          <w:noProof/>
          <w:kern w:val="2"/>
          <w:sz w:val="24"/>
          <w:szCs w:val="24"/>
          <w14:ligatures w14:val="standardContextual"/>
        </w:rPr>
      </w:pPr>
      <w:hyperlink w:anchor="_Toc219467998" w:history="1">
        <w:r w:rsidR="005107D5" w:rsidRPr="0046794E">
          <w:rPr>
            <w:rStyle w:val="Hyperlink"/>
            <w:noProof/>
            <w14:scene3d>
              <w14:camera w14:prst="orthographicFront"/>
              <w14:lightRig w14:rig="threePt" w14:dir="t">
                <w14:rot w14:lat="0" w14:lon="0" w14:rev="0"/>
              </w14:lightRig>
            </w14:scene3d>
          </w:rPr>
          <w:t>Section 5:</w:t>
        </w:r>
        <w:r w:rsidR="005107D5" w:rsidRPr="0046794E">
          <w:rPr>
            <w:rStyle w:val="Hyperlink"/>
            <w:noProof/>
          </w:rPr>
          <w:t xml:space="preserve"> (optional) 3DSpace Baseline Behavior Support</w:t>
        </w:r>
        <w:r w:rsidR="005107D5">
          <w:rPr>
            <w:noProof/>
            <w:webHidden/>
          </w:rPr>
          <w:tab/>
        </w:r>
        <w:r w:rsidR="005107D5">
          <w:rPr>
            <w:noProof/>
            <w:webHidden/>
          </w:rPr>
          <w:fldChar w:fldCharType="begin"/>
        </w:r>
        <w:r w:rsidR="005107D5">
          <w:rPr>
            <w:noProof/>
            <w:webHidden/>
          </w:rPr>
          <w:instrText xml:space="preserve"> PAGEREF _Toc219467998 \h </w:instrText>
        </w:r>
        <w:r w:rsidR="005107D5">
          <w:rPr>
            <w:noProof/>
            <w:webHidden/>
          </w:rPr>
        </w:r>
        <w:r w:rsidR="005107D5">
          <w:rPr>
            <w:noProof/>
            <w:webHidden/>
          </w:rPr>
          <w:fldChar w:fldCharType="separate"/>
        </w:r>
        <w:r w:rsidR="005107D5">
          <w:rPr>
            <w:noProof/>
            <w:webHidden/>
          </w:rPr>
          <w:t>28</w:t>
        </w:r>
        <w:r w:rsidR="005107D5">
          <w:rPr>
            <w:noProof/>
            <w:webHidden/>
          </w:rPr>
          <w:fldChar w:fldCharType="end"/>
        </w:r>
      </w:hyperlink>
    </w:p>
    <w:p w14:paraId="2F7AEF84" w14:textId="10532D0C" w:rsidR="005107D5" w:rsidRDefault="00CF0E9A">
      <w:pPr>
        <w:pStyle w:val="TOC1"/>
        <w:rPr>
          <w:rFonts w:asciiTheme="minorHAnsi" w:eastAsiaTheme="minorEastAsia" w:hAnsiTheme="minorHAnsi"/>
          <w:noProof/>
          <w:kern w:val="2"/>
          <w:sz w:val="24"/>
          <w:szCs w:val="24"/>
          <w14:ligatures w14:val="standardContextual"/>
        </w:rPr>
      </w:pPr>
      <w:hyperlink w:anchor="_Toc219467999" w:history="1">
        <w:r w:rsidR="005107D5" w:rsidRPr="0046794E">
          <w:rPr>
            <w:rStyle w:val="Hyperlink"/>
            <w:noProof/>
            <w14:scene3d>
              <w14:camera w14:prst="orthographicFront"/>
              <w14:lightRig w14:rig="threePt" w14:dir="t">
                <w14:rot w14:lat="0" w14:lon="0" w14:rev="0"/>
              </w14:lightRig>
            </w14:scene3d>
          </w:rPr>
          <w:t>Section 6:</w:t>
        </w:r>
        <w:r w:rsidR="005107D5" w:rsidRPr="0046794E">
          <w:rPr>
            <w:rStyle w:val="Hyperlink"/>
            <w:noProof/>
          </w:rPr>
          <w:t xml:space="preserve"> (optional) PES related material</w:t>
        </w:r>
        <w:r w:rsidR="005107D5">
          <w:rPr>
            <w:noProof/>
            <w:webHidden/>
          </w:rPr>
          <w:tab/>
        </w:r>
        <w:r w:rsidR="005107D5">
          <w:rPr>
            <w:noProof/>
            <w:webHidden/>
          </w:rPr>
          <w:fldChar w:fldCharType="begin"/>
        </w:r>
        <w:r w:rsidR="005107D5">
          <w:rPr>
            <w:noProof/>
            <w:webHidden/>
          </w:rPr>
          <w:instrText xml:space="preserve"> PAGEREF _Toc219467999 \h </w:instrText>
        </w:r>
        <w:r w:rsidR="005107D5">
          <w:rPr>
            <w:noProof/>
            <w:webHidden/>
          </w:rPr>
        </w:r>
        <w:r w:rsidR="005107D5">
          <w:rPr>
            <w:noProof/>
            <w:webHidden/>
          </w:rPr>
          <w:fldChar w:fldCharType="separate"/>
        </w:r>
        <w:r w:rsidR="005107D5">
          <w:rPr>
            <w:noProof/>
            <w:webHidden/>
          </w:rPr>
          <w:t>29</w:t>
        </w:r>
        <w:r w:rsidR="005107D5">
          <w:rPr>
            <w:noProof/>
            <w:webHidden/>
          </w:rPr>
          <w:fldChar w:fldCharType="end"/>
        </w:r>
      </w:hyperlink>
    </w:p>
    <w:p w14:paraId="1A435EEA" w14:textId="6E8DE35F" w:rsidR="005107D5" w:rsidRDefault="00CF0E9A">
      <w:pPr>
        <w:pStyle w:val="TOC2"/>
        <w:rPr>
          <w:rFonts w:asciiTheme="minorHAnsi" w:eastAsiaTheme="minorEastAsia" w:hAnsiTheme="minorHAnsi"/>
          <w:noProof/>
          <w:kern w:val="2"/>
          <w:sz w:val="24"/>
          <w:szCs w:val="24"/>
          <w14:ligatures w14:val="standardContextual"/>
        </w:rPr>
      </w:pPr>
      <w:hyperlink w:anchor="_Toc219468000" w:history="1">
        <w:r w:rsidR="005107D5" w:rsidRPr="0046794E">
          <w:rPr>
            <w:rStyle w:val="Hyperlink"/>
            <w:b/>
            <w:noProof/>
            <w14:scene3d>
              <w14:camera w14:prst="orthographicFront"/>
              <w14:lightRig w14:rig="threePt" w14:dir="t">
                <w14:rot w14:lat="0" w14:lon="0" w14:rev="0"/>
              </w14:lightRig>
            </w14:scene3d>
          </w:rPr>
          <w:t>6.1.</w:t>
        </w:r>
        <w:r w:rsidR="005107D5" w:rsidRPr="0046794E">
          <w:rPr>
            <w:rStyle w:val="Hyperlink"/>
            <w:noProof/>
          </w:rPr>
          <w:t xml:space="preserve"> Reference Materials</w:t>
        </w:r>
        <w:r w:rsidR="005107D5">
          <w:rPr>
            <w:noProof/>
            <w:webHidden/>
          </w:rPr>
          <w:tab/>
        </w:r>
        <w:r w:rsidR="005107D5">
          <w:rPr>
            <w:noProof/>
            <w:webHidden/>
          </w:rPr>
          <w:fldChar w:fldCharType="begin"/>
        </w:r>
        <w:r w:rsidR="005107D5">
          <w:rPr>
            <w:noProof/>
            <w:webHidden/>
          </w:rPr>
          <w:instrText xml:space="preserve"> PAGEREF _Toc219468000 \h </w:instrText>
        </w:r>
        <w:r w:rsidR="005107D5">
          <w:rPr>
            <w:noProof/>
            <w:webHidden/>
          </w:rPr>
        </w:r>
        <w:r w:rsidR="005107D5">
          <w:rPr>
            <w:noProof/>
            <w:webHidden/>
          </w:rPr>
          <w:fldChar w:fldCharType="separate"/>
        </w:r>
        <w:r w:rsidR="005107D5">
          <w:rPr>
            <w:noProof/>
            <w:webHidden/>
          </w:rPr>
          <w:t>29</w:t>
        </w:r>
        <w:r w:rsidR="005107D5">
          <w:rPr>
            <w:noProof/>
            <w:webHidden/>
          </w:rPr>
          <w:fldChar w:fldCharType="end"/>
        </w:r>
      </w:hyperlink>
    </w:p>
    <w:p w14:paraId="259D072F" w14:textId="0B4D8FCF" w:rsidR="005107D5" w:rsidRDefault="00CF0E9A">
      <w:pPr>
        <w:pStyle w:val="TOC2"/>
        <w:rPr>
          <w:rFonts w:asciiTheme="minorHAnsi" w:eastAsiaTheme="minorEastAsia" w:hAnsiTheme="minorHAnsi"/>
          <w:noProof/>
          <w:kern w:val="2"/>
          <w:sz w:val="24"/>
          <w:szCs w:val="24"/>
          <w14:ligatures w14:val="standardContextual"/>
        </w:rPr>
      </w:pPr>
      <w:hyperlink w:anchor="_Toc219468001" w:history="1">
        <w:r w:rsidR="005107D5" w:rsidRPr="0046794E">
          <w:rPr>
            <w:rStyle w:val="Hyperlink"/>
            <w:b/>
            <w:noProof/>
            <w14:scene3d>
              <w14:camera w14:prst="orthographicFront"/>
              <w14:lightRig w14:rig="threePt" w14:dir="t">
                <w14:rot w14:lat="0" w14:lon="0" w14:rev="0"/>
              </w14:lightRig>
            </w14:scene3d>
          </w:rPr>
          <w:t>6.2.</w:t>
        </w:r>
        <w:r w:rsidR="005107D5" w:rsidRPr="0046794E">
          <w:rPr>
            <w:rStyle w:val="Hyperlink"/>
            <w:noProof/>
          </w:rPr>
          <w:t xml:space="preserve"> PES Authoring Rules Checklists (if relevant)</w:t>
        </w:r>
        <w:r w:rsidR="005107D5">
          <w:rPr>
            <w:noProof/>
            <w:webHidden/>
          </w:rPr>
          <w:tab/>
        </w:r>
        <w:r w:rsidR="005107D5">
          <w:rPr>
            <w:noProof/>
            <w:webHidden/>
          </w:rPr>
          <w:fldChar w:fldCharType="begin"/>
        </w:r>
        <w:r w:rsidR="005107D5">
          <w:rPr>
            <w:noProof/>
            <w:webHidden/>
          </w:rPr>
          <w:instrText xml:space="preserve"> PAGEREF _Toc219468001 \h </w:instrText>
        </w:r>
        <w:r w:rsidR="005107D5">
          <w:rPr>
            <w:noProof/>
            <w:webHidden/>
          </w:rPr>
        </w:r>
        <w:r w:rsidR="005107D5">
          <w:rPr>
            <w:noProof/>
            <w:webHidden/>
          </w:rPr>
          <w:fldChar w:fldCharType="separate"/>
        </w:r>
        <w:r w:rsidR="005107D5">
          <w:rPr>
            <w:noProof/>
            <w:webHidden/>
          </w:rPr>
          <w:t>29</w:t>
        </w:r>
        <w:r w:rsidR="005107D5">
          <w:rPr>
            <w:noProof/>
            <w:webHidden/>
          </w:rPr>
          <w:fldChar w:fldCharType="end"/>
        </w:r>
      </w:hyperlink>
    </w:p>
    <w:p w14:paraId="71F462A6" w14:textId="14295731" w:rsidR="0084081B" w:rsidRDefault="00FD286E" w:rsidP="00CD20FA">
      <w:r>
        <w:fldChar w:fldCharType="end"/>
      </w:r>
    </w:p>
    <w:p w14:paraId="47796E85" w14:textId="44D0A9BF" w:rsidR="00F368B8" w:rsidRPr="00651DFF" w:rsidRDefault="00651DFF">
      <w:r>
        <w:rPr>
          <w:noProof/>
        </w:rPr>
        <mc:AlternateContent>
          <mc:Choice Requires="wps">
            <w:drawing>
              <wp:anchor distT="0" distB="0" distL="114300" distR="114300" simplePos="0" relativeHeight="251707904" behindDoc="1" locked="0" layoutInCell="1" allowOverlap="1" wp14:anchorId="2C812545" wp14:editId="717F8C2C">
                <wp:simplePos x="0" y="0"/>
                <wp:positionH relativeFrom="margin">
                  <wp:align>left</wp:align>
                </wp:positionH>
                <wp:positionV relativeFrom="paragraph">
                  <wp:posOffset>495300</wp:posOffset>
                </wp:positionV>
                <wp:extent cx="5730240" cy="811530"/>
                <wp:effectExtent l="0" t="0" r="22860" b="26670"/>
                <wp:wrapTight wrapText="bothSides">
                  <wp:wrapPolygon edited="0">
                    <wp:start x="0" y="0"/>
                    <wp:lineTo x="0" y="21803"/>
                    <wp:lineTo x="21614" y="21803"/>
                    <wp:lineTo x="2161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730240" cy="811530"/>
                        </a:xfrm>
                        <a:prstGeom prst="rect">
                          <a:avLst/>
                        </a:prstGeom>
                        <a:noFill/>
                        <a:ln w="6350">
                          <a:solidFill>
                            <a:prstClr val="black"/>
                          </a:solidFill>
                        </a:ln>
                      </wps:spPr>
                      <wps:txbx>
                        <w:txbxContent>
                          <w:p w14:paraId="05FFB599"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3DE6552C"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485E415D"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12545" id="Text Box 1" o:spid="_x0000_s1027" type="#_x0000_t202" style="position:absolute;margin-left:0;margin-top:39pt;width:451.2pt;height:63.9pt;z-index:-251608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" filled="f" strokeweight=".5pt">
                <v:textbox>
                  <w:txbxContent>
                    <w:p w14:paraId="05FFB599"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3DE6552C"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485E415D"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v:textbox>
                <w10:wrap type="tight" anchorx="margin"/>
              </v:shape>
            </w:pict>
          </mc:Fallback>
        </mc:AlternateContent>
      </w:r>
      <w:r w:rsidR="00CD20FA" w:rsidRPr="001D0CE2">
        <w:t xml:space="preserve">For more information on completing the PES, refer to the </w:t>
      </w:r>
      <w:hyperlink r:id="rId11" w:history="1">
        <w:r w:rsidR="00CD20FA" w:rsidRPr="001D0CE2">
          <w:rPr>
            <w:rStyle w:val="Hyperlink"/>
          </w:rPr>
          <w:t>PES Authoring Best Practices</w:t>
        </w:r>
      </w:hyperlink>
      <w:r w:rsidR="00CD20FA" w:rsidRPr="001D0CE2">
        <w:t>.</w:t>
      </w:r>
      <w:r w:rsidR="00DB5FBD">
        <w:br/>
      </w:r>
      <w:r w:rsidR="00CD20FA">
        <w:t>This document provides detailed instructions to fill</w:t>
      </w:r>
      <w:bookmarkStart w:id="6" w:name="_Toc52877213"/>
      <w:r>
        <w:t xml:space="preserve"> some specific parts of the PES</w:t>
      </w:r>
    </w:p>
    <w:p w14:paraId="1891B3AB" w14:textId="3E9D76A9" w:rsidR="00E62816" w:rsidRDefault="00314F8B" w:rsidP="001F5290">
      <w:pPr>
        <w:pStyle w:val="PartTitle"/>
      </w:pPr>
      <w:bookmarkStart w:id="7" w:name="_Toc219467977"/>
      <w:r w:rsidRPr="001F5290">
        <w:lastRenderedPageBreak/>
        <w:t>High</w:t>
      </w:r>
      <w:r w:rsidRPr="000E13D7">
        <w:t>-level</w:t>
      </w:r>
      <w:r w:rsidR="001D0415" w:rsidRPr="000E13D7">
        <w:t xml:space="preserve"> </w:t>
      </w:r>
      <w:r w:rsidR="009A70E2">
        <w:t>s</w:t>
      </w:r>
      <w:r w:rsidR="001D0415" w:rsidRPr="000E13D7">
        <w:t>pecifications</w:t>
      </w:r>
      <w:bookmarkEnd w:id="0"/>
      <w:bookmarkEnd w:id="1"/>
      <w:bookmarkEnd w:id="2"/>
      <w:bookmarkEnd w:id="3"/>
      <w:bookmarkEnd w:id="4"/>
      <w:bookmarkEnd w:id="5"/>
      <w:bookmarkEnd w:id="6"/>
      <w:bookmarkEnd w:id="7"/>
    </w:p>
    <w:p w14:paraId="28A6684F" w14:textId="77777777" w:rsidR="001D0415" w:rsidRPr="009D5CF4" w:rsidRDefault="00D537F3" w:rsidP="00646AC1">
      <w:pPr>
        <w:pStyle w:val="HiddenText"/>
        <w:jc w:val="both"/>
      </w:pPr>
      <w:r>
        <w:t>Provide</w:t>
      </w:r>
      <w:r w:rsidR="001D0415" w:rsidRPr="001D0CE2">
        <w:t xml:space="preserve"> a global understanding of the function scope: </w:t>
      </w:r>
      <w:r w:rsidR="001D0415" w:rsidRPr="001D0CE2">
        <w:rPr>
          <w:b/>
        </w:rPr>
        <w:t>why</w:t>
      </w:r>
      <w:r w:rsidR="001D0415" w:rsidRPr="001D0CE2">
        <w:t xml:space="preserve"> must it be developed? </w:t>
      </w:r>
      <w:r w:rsidR="001D0415" w:rsidRPr="001D0CE2">
        <w:rPr>
          <w:b/>
        </w:rPr>
        <w:t>What</w:t>
      </w:r>
      <w:r w:rsidR="001D0415" w:rsidRPr="001D0CE2">
        <w:t xml:space="preserve"> will it do and not do? How</w:t>
      </w:r>
      <w:r w:rsidR="007B6D3D">
        <w:t xml:space="preserve"> does</w:t>
      </w:r>
      <w:r w:rsidR="001D0415" w:rsidRPr="001D0CE2">
        <w:t xml:space="preserve"> this new functionality </w:t>
      </w:r>
      <w:r w:rsidR="001D0415" w:rsidRPr="001D0CE2">
        <w:rPr>
          <w:b/>
        </w:rPr>
        <w:t>relate to</w:t>
      </w:r>
      <w:r w:rsidR="001D0415" w:rsidRPr="001D0CE2">
        <w:t xml:space="preserve"> what the product/component already does?</w:t>
      </w:r>
    </w:p>
    <w:p w14:paraId="12FC7997" w14:textId="77777777" w:rsidR="001D0415" w:rsidRPr="008D5839" w:rsidRDefault="0036716C" w:rsidP="0004272F">
      <w:pPr>
        <w:jc w:val="both"/>
        <w:rPr>
          <w:u w:val="single"/>
        </w:rPr>
      </w:pPr>
      <w:r>
        <w:rPr>
          <w:noProof/>
        </w:rPr>
        <w:drawing>
          <wp:inline distT="0" distB="0" distL="0" distR="0" wp14:anchorId="45317875" wp14:editId="15E6FFBE">
            <wp:extent cx="449821" cy="137160"/>
            <wp:effectExtent l="0" t="0" r="7620" b="0"/>
            <wp:docPr id="1599288141" name="Picture 159928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1D0415" w:rsidRPr="008D5839">
        <w:t xml:space="preserve">Note: </w:t>
      </w:r>
      <w:r w:rsidR="007B6D3D" w:rsidRPr="008D5839">
        <w:t xml:space="preserve">The </w:t>
      </w:r>
      <w:r w:rsidR="008D0983" w:rsidRPr="008D5839">
        <w:t xml:space="preserve">“High-level </w:t>
      </w:r>
      <w:r w:rsidR="009A70E2" w:rsidRPr="008D5839">
        <w:t>s</w:t>
      </w:r>
      <w:r w:rsidR="008D0983" w:rsidRPr="008D5839">
        <w:t xml:space="preserve">pecifications” and “Acceptance test protocol” </w:t>
      </w:r>
      <w:r w:rsidR="007B6D3D" w:rsidRPr="008D5839">
        <w:t xml:space="preserve">sections </w:t>
      </w:r>
      <w:r w:rsidR="001D0415" w:rsidRPr="008D5839">
        <w:t xml:space="preserve">must be clear and complete enough to enable reviewers to assess that this function </w:t>
      </w:r>
      <w:r w:rsidR="001D0415" w:rsidRPr="008D5839">
        <w:rPr>
          <w:u w:val="single"/>
        </w:rPr>
        <w:t>will satisfy its associated requirement</w:t>
      </w:r>
      <w:r w:rsidR="00200B72" w:rsidRPr="008D5839">
        <w:rPr>
          <w:u w:val="single"/>
        </w:rPr>
        <w:t>(s)</w:t>
      </w:r>
      <w:r w:rsidR="00314F8B" w:rsidRPr="008D5839">
        <w:rPr>
          <w:u w:val="single"/>
        </w:rPr>
        <w:t>.</w:t>
      </w:r>
    </w:p>
    <w:p w14:paraId="7AD155FE" w14:textId="77777777" w:rsidR="00082C77" w:rsidRPr="009D5CF4" w:rsidRDefault="00E24F23" w:rsidP="0004272F">
      <w:pPr>
        <w:jc w:val="both"/>
      </w:pPr>
      <w:r w:rsidRPr="008D5839">
        <w:t>This</w:t>
      </w:r>
      <w:r w:rsidR="00082C77" w:rsidRPr="008D5839">
        <w:t xml:space="preserve"> section can </w:t>
      </w:r>
      <w:r w:rsidR="00A60BE9" w:rsidRPr="008D5839">
        <w:t xml:space="preserve">then </w:t>
      </w:r>
      <w:r w:rsidR="00082C77" w:rsidRPr="008D5839">
        <w:t>be shared with DS customers</w:t>
      </w:r>
      <w:r w:rsidR="00D81F33" w:rsidRPr="008D5839">
        <w:t xml:space="preserve"> through a Customer Answer</w:t>
      </w:r>
      <w:r w:rsidR="00082C77" w:rsidRPr="008D5839">
        <w:t>.</w:t>
      </w:r>
    </w:p>
    <w:p w14:paraId="4BDCDDB2" w14:textId="77777777" w:rsidR="00A60BE9" w:rsidRPr="00A60BE9" w:rsidRDefault="00A60BE9" w:rsidP="00646AC1">
      <w:pPr>
        <w:pStyle w:val="HiddenText"/>
        <w:jc w:val="both"/>
      </w:pPr>
      <w:r w:rsidRPr="001D0CE2">
        <w:t>If this PES is to be sh</w:t>
      </w:r>
      <w:r w:rsidR="00D81F33">
        <w:t xml:space="preserve">ared </w:t>
      </w:r>
      <w:r w:rsidR="00522B40">
        <w:t xml:space="preserve">via </w:t>
      </w:r>
      <w:r w:rsidR="00D81F33">
        <w:t xml:space="preserve">an </w:t>
      </w:r>
      <w:r w:rsidRPr="001D0CE2">
        <w:t>extracted Customer Answer (CA) document</w:t>
      </w:r>
      <w:r w:rsidR="00D81F33">
        <w:t xml:space="preserve">: ensure </w:t>
      </w:r>
      <w:r w:rsidR="00D81F33" w:rsidRPr="00D81F33">
        <w:rPr>
          <w:b/>
        </w:rPr>
        <w:t xml:space="preserve">it </w:t>
      </w:r>
      <w:r w:rsidRPr="00D81F33">
        <w:rPr>
          <w:b/>
        </w:rPr>
        <w:t>do</w:t>
      </w:r>
      <w:r w:rsidR="000439E8">
        <w:rPr>
          <w:b/>
        </w:rPr>
        <w:t>es not contain anything related</w:t>
      </w:r>
      <w:r w:rsidRPr="00D81F33">
        <w:rPr>
          <w:b/>
        </w:rPr>
        <w:t xml:space="preserve"> to another customer</w:t>
      </w:r>
      <w:r w:rsidRPr="001D0CE2">
        <w:t xml:space="preserve">, including within the proposed solution, the document name, and the table </w:t>
      </w:r>
      <w:r w:rsidR="00EE2E29">
        <w:t>below</w:t>
      </w:r>
      <w:r w:rsidRPr="001D0CE2">
        <w:t>. To learn more about producing an externally viewable PES, see</w:t>
      </w:r>
      <w:hyperlink r:id="rId13" w:history="1">
        <w:r w:rsidRPr="001D0CE2">
          <w:rPr>
            <w:rStyle w:val="Hyperlink"/>
          </w:rPr>
          <w:t xml:space="preserve"> Customer Answer Best Practices.</w:t>
        </w:r>
      </w:hyperlink>
    </w:p>
    <w:p w14:paraId="76A4E4B2" w14:textId="1903311C" w:rsidR="00CE093C" w:rsidRPr="00CE093C" w:rsidRDefault="001D0415" w:rsidP="00CE093C">
      <w:pPr>
        <w:pStyle w:val="3DS2Title1"/>
      </w:pPr>
      <w:bookmarkStart w:id="8" w:name="_Toc492890876"/>
      <w:bookmarkStart w:id="9" w:name="_Toc492890901"/>
      <w:bookmarkStart w:id="10" w:name="_Toc494182277"/>
      <w:bookmarkStart w:id="11" w:name="_Toc527023808"/>
      <w:bookmarkStart w:id="12" w:name="_Toc219467978"/>
      <w:r w:rsidRPr="001F5290">
        <w:t>Related</w:t>
      </w:r>
      <w:r w:rsidRPr="000E13D7">
        <w:t xml:space="preserve"> requirement</w:t>
      </w:r>
      <w:r w:rsidR="00BE1552">
        <w:t>(s)</w:t>
      </w:r>
      <w:bookmarkEnd w:id="8"/>
      <w:bookmarkEnd w:id="9"/>
      <w:bookmarkEnd w:id="10"/>
      <w:bookmarkEnd w:id="11"/>
      <w:bookmarkEnd w:id="12"/>
    </w:p>
    <w:p w14:paraId="5800E466" w14:textId="77777777" w:rsidR="001D0415" w:rsidRPr="001D0CE2" w:rsidRDefault="00D537F3" w:rsidP="00646AC1">
      <w:pPr>
        <w:pStyle w:val="HiddenText"/>
        <w:jc w:val="both"/>
      </w:pPr>
      <w:r>
        <w:t>Identify</w:t>
      </w:r>
      <w:r w:rsidR="003367D6">
        <w:t xml:space="preserve"> the requirements driving this function.</w:t>
      </w:r>
    </w:p>
    <w:tbl>
      <w:tblPr>
        <w:tblStyle w:val="LightList1"/>
        <w:tblW w:w="4992"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4501"/>
        <w:gridCol w:w="4491"/>
      </w:tblGrid>
      <w:tr w:rsidR="00CE093C" w:rsidRPr="001D0CE2" w14:paraId="269477C6" w14:textId="77777777" w:rsidTr="008C3B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6" w:type="pct"/>
            <w:shd w:val="clear" w:color="auto" w:fill="003F66"/>
          </w:tcPr>
          <w:p w14:paraId="7E917FD3" w14:textId="6AF794C5" w:rsidR="00CE093C" w:rsidRPr="001D0CE2" w:rsidRDefault="00CE093C" w:rsidP="00CE093C">
            <w:pPr>
              <w:ind w:left="9"/>
            </w:pPr>
            <w:r w:rsidRPr="001D0CE2">
              <w:t xml:space="preserve">Requirement &amp; Target </w:t>
            </w:r>
          </w:p>
        </w:tc>
        <w:tc>
          <w:tcPr>
            <w:tcW w:w="2301" w:type="pct"/>
            <w:shd w:val="clear" w:color="auto" w:fill="003F66"/>
            <w:vAlign w:val="center"/>
          </w:tcPr>
          <w:p w14:paraId="2EE1C6CD" w14:textId="34AD9ABD" w:rsidR="00CE093C" w:rsidRPr="001D0CE2" w:rsidRDefault="00CE093C" w:rsidP="00CE093C">
            <w:pPr>
              <w:ind w:left="9"/>
              <w:cnfStyle w:val="100000000000" w:firstRow="1" w:lastRow="0" w:firstColumn="0" w:lastColumn="0" w:oddVBand="0" w:evenVBand="0" w:oddHBand="0" w:evenHBand="0" w:firstRowFirstColumn="0" w:firstRowLastColumn="0" w:lastRowFirstColumn="0" w:lastRowLastColumn="0"/>
            </w:pPr>
            <w:r w:rsidRPr="001D0CE2">
              <w:t>Details</w:t>
            </w:r>
          </w:p>
        </w:tc>
      </w:tr>
      <w:tr w:rsidR="00CE093C" w:rsidRPr="001D0CE2" w14:paraId="1D915819" w14:textId="77777777" w:rsidTr="00CE093C">
        <w:trPr>
          <w:cnfStyle w:val="000000100000" w:firstRow="0" w:lastRow="0" w:firstColumn="0" w:lastColumn="0" w:oddVBand="0" w:evenVBand="0" w:oddHBand="1" w:evenHBand="0" w:firstRowFirstColumn="0" w:firstRowLastColumn="0" w:lastRowFirstColumn="0" w:lastRowLastColumn="0"/>
          <w:trHeight w:val="583"/>
        </w:trPr>
        <w:sdt>
          <w:sdtPr>
            <w:alias w:val="Customer or DS Team"/>
            <w:tag w:val="Customer_or_DS_Team"/>
            <w:id w:val="15749612"/>
            <w:lock w:val="sdtLocked"/>
            <w:placeholder>
              <w:docPart w:val="7ABD6EE4F0054E36931A889F05E2106D"/>
            </w:placeholder>
          </w:sdtPr>
          <w:sdtEndPr/>
          <w:sdtContent>
            <w:tc>
              <w:tcPr>
                <w:cnfStyle w:val="001000000000" w:firstRow="0" w:lastRow="0" w:firstColumn="1" w:lastColumn="0" w:oddVBand="0" w:evenVBand="0" w:oddHBand="0" w:evenHBand="0" w:firstRowFirstColumn="0" w:firstRowLastColumn="0" w:lastRowFirstColumn="0" w:lastRowLastColumn="0"/>
                <w:tcW w:w="2306" w:type="pct"/>
                <w:vAlign w:val="center"/>
              </w:tcPr>
              <w:p w14:paraId="737D3426" w14:textId="1B443EC0" w:rsidR="00CE093C" w:rsidRPr="001D0CE2" w:rsidRDefault="004E7574" w:rsidP="003900F9">
                <w:pPr>
                  <w:rPr>
                    <w:u w:val="single"/>
                  </w:rPr>
                </w:pPr>
                <w:r w:rsidRPr="001D0CE2">
                  <w:rPr>
                    <w:b w:val="0"/>
                  </w:rPr>
                  <w:t>Customer or DS Team</w:t>
                </w:r>
              </w:p>
            </w:tc>
          </w:sdtContent>
        </w:sdt>
        <w:sdt>
          <w:sdtPr>
            <w:alias w:val="Related Elementary Requirement ID"/>
            <w:tag w:val="Related_ER_ID"/>
            <w:id w:val="-235477555"/>
            <w:lock w:val="sdtLocked"/>
            <w:placeholder>
              <w:docPart w:val="72F40D053D3E49C9A4CD4CA55F7928AA"/>
            </w:placeholder>
          </w:sdtPr>
          <w:sdtEndPr>
            <w:rPr>
              <w:i/>
              <w:iCs/>
            </w:rPr>
          </w:sdtEndPr>
          <w:sdtContent>
            <w:sdt>
              <w:sdtPr>
                <w:alias w:val="Customer or DS Team"/>
                <w:tag w:val="Customer_or_DS_Team"/>
                <w:id w:val="-896269554"/>
                <w:placeholder>
                  <w:docPart w:val="84B3548DD9B84925A56083A1DCB7615C"/>
                </w:placeholder>
              </w:sdtPr>
              <w:sdtEndPr/>
              <w:sdtContent>
                <w:tc>
                  <w:tcPr>
                    <w:tcW w:w="2301" w:type="pct"/>
                    <w:vAlign w:val="center"/>
                  </w:tcPr>
                  <w:p w14:paraId="2546860D" w14:textId="3A07AE37" w:rsidR="00CE093C" w:rsidRPr="001D0CE2" w:rsidRDefault="004E7574" w:rsidP="003900F9">
                    <w:pPr>
                      <w:ind w:left="9"/>
                      <w:cnfStyle w:val="000000100000" w:firstRow="0" w:lastRow="0" w:firstColumn="0" w:lastColumn="0" w:oddVBand="0" w:evenVBand="0" w:oddHBand="1" w:evenHBand="0" w:firstRowFirstColumn="0" w:firstRowLastColumn="0" w:lastRowFirstColumn="0" w:lastRowLastColumn="0"/>
                    </w:pPr>
                    <w:r>
                      <w:t>DS Team</w:t>
                    </w:r>
                  </w:p>
                </w:tc>
              </w:sdtContent>
            </w:sdt>
          </w:sdtContent>
        </w:sdt>
      </w:tr>
      <w:tr w:rsidR="00CE093C" w:rsidRPr="001D0CE2" w14:paraId="7D693064" w14:textId="77777777" w:rsidTr="00CE093C">
        <w:trPr>
          <w:trHeight w:val="313"/>
        </w:trPr>
        <w:tc>
          <w:tcPr>
            <w:cnfStyle w:val="001000000000" w:firstRow="0" w:lastRow="0" w:firstColumn="1" w:lastColumn="0" w:oddVBand="0" w:evenVBand="0" w:oddHBand="0" w:evenHBand="0" w:firstRowFirstColumn="0" w:firstRowLastColumn="0" w:lastRowFirstColumn="0" w:lastRowLastColumn="0"/>
            <w:tcW w:w="2306" w:type="pct"/>
            <w:vAlign w:val="center"/>
          </w:tcPr>
          <w:p w14:paraId="0F73D23C" w14:textId="7C726916" w:rsidR="00CE093C" w:rsidRPr="001D0CE2" w:rsidRDefault="004E7574" w:rsidP="00646AC1">
            <w:r w:rsidRPr="001D0CE2">
              <w:rPr>
                <w:b w:val="0"/>
              </w:rPr>
              <w:t>Related Elementary Requirement ID</w:t>
            </w:r>
          </w:p>
        </w:tc>
        <w:sdt>
          <w:sdtPr>
            <w:alias w:val="Related Elementary Requirement ID"/>
            <w:tag w:val="Related_ER_ID"/>
            <w:id w:val="276608189"/>
            <w:placeholder>
              <w:docPart w:val="3D8E580977444E60ACFEE329E8B2CB00"/>
            </w:placeholder>
          </w:sdtPr>
          <w:sdtEndPr>
            <w:rPr>
              <w:i/>
              <w:iCs/>
            </w:rPr>
          </w:sdtEndPr>
          <w:sdtContent>
            <w:tc>
              <w:tcPr>
                <w:tcW w:w="2301" w:type="pct"/>
                <w:vAlign w:val="center"/>
              </w:tcPr>
              <w:p w14:paraId="69550336" w14:textId="06AFE1B3" w:rsidR="00CE093C" w:rsidRPr="001D0CE2" w:rsidRDefault="004E7574" w:rsidP="00646AC1">
                <w:pPr>
                  <w:cnfStyle w:val="000000000000" w:firstRow="0" w:lastRow="0" w:firstColumn="0" w:lastColumn="0" w:oddVBand="0" w:evenVBand="0" w:oddHBand="0" w:evenHBand="0" w:firstRowFirstColumn="0" w:firstRowLastColumn="0" w:lastRowFirstColumn="0" w:lastRowLastColumn="0"/>
                </w:pPr>
                <w:r>
                  <w:t>None</w:t>
                </w:r>
              </w:p>
            </w:tc>
          </w:sdtContent>
        </w:sdt>
      </w:tr>
    </w:tbl>
    <w:p w14:paraId="47725D3F" w14:textId="77777777" w:rsidR="00E7104C" w:rsidRPr="00E7104C" w:rsidRDefault="00E7104C" w:rsidP="00E7104C">
      <w:r w:rsidRPr="00E7104C">
        <w:t xml:space="preserve"> </w:t>
      </w:r>
      <w:r w:rsidRPr="00E7104C">
        <w:rPr>
          <w:rStyle w:val="HiddenTextChar"/>
        </w:rPr>
        <w:t xml:space="preserve">If this PES answers similar requirements from different customers, </w:t>
      </w:r>
      <w:r w:rsidRPr="00E7104C">
        <w:rPr>
          <w:rStyle w:val="HiddenTextChar"/>
          <w:b/>
        </w:rPr>
        <w:t>repeat the “Customer” row in the table above for each customer</w:t>
      </w:r>
      <w:r w:rsidRPr="00E7104C">
        <w:rPr>
          <w:rStyle w:val="HiddenTextChar"/>
        </w:rPr>
        <w:t>. If the requirement is internal to DS, list “DS Team” as the customer</w:t>
      </w:r>
      <w:r>
        <w:rPr>
          <w:rStyle w:val="HiddenTextChar"/>
        </w:rPr>
        <w:t>.</w:t>
      </w:r>
    </w:p>
    <w:p w14:paraId="0970098A" w14:textId="77777777" w:rsidR="001D0415" w:rsidRPr="009D5CF4" w:rsidRDefault="001041EB" w:rsidP="00EE5A6B">
      <w:pPr>
        <w:pStyle w:val="3DS2Title1"/>
      </w:pPr>
      <w:bookmarkStart w:id="13" w:name="_Toc219467979"/>
      <w:bookmarkStart w:id="14" w:name="_Toc491178326"/>
      <w:r>
        <w:t>What will the customer use this for</w:t>
      </w:r>
      <w:bookmarkEnd w:id="13"/>
    </w:p>
    <w:p w14:paraId="13B14578" w14:textId="03D2FE14" w:rsidR="0043725F" w:rsidRDefault="0043725F" w:rsidP="00646AC1">
      <w:pPr>
        <w:jc w:val="both"/>
      </w:pPr>
      <w:r w:rsidRPr="00CE093C">
        <w:t>The customer will use this functionality to create</w:t>
      </w:r>
      <w:r w:rsidR="00FA2F05">
        <w:t xml:space="preserve"> an</w:t>
      </w:r>
      <w:r w:rsidRPr="00CE093C">
        <w:t xml:space="preserve"> </w:t>
      </w:r>
      <w:r w:rsidR="00547C39">
        <w:t xml:space="preserve">extended collaboration </w:t>
      </w:r>
      <w:r w:rsidRPr="00CE093C">
        <w:t>dashboard more efficiently by leveraging pre-defined template</w:t>
      </w:r>
      <w:r>
        <w:t>.</w:t>
      </w:r>
    </w:p>
    <w:p w14:paraId="54DF17AE" w14:textId="77777777" w:rsidR="00332531" w:rsidRDefault="00332531" w:rsidP="00646AC1">
      <w:pPr>
        <w:jc w:val="both"/>
      </w:pPr>
    </w:p>
    <w:p w14:paraId="4E8A52A8" w14:textId="0D92C458" w:rsidR="00325052" w:rsidRDefault="001D0415" w:rsidP="00332531">
      <w:pPr>
        <w:pStyle w:val="3DS2Title1"/>
      </w:pPr>
      <w:bookmarkStart w:id="15" w:name="_Toc492890878"/>
      <w:bookmarkStart w:id="16" w:name="_Toc492890903"/>
      <w:bookmarkStart w:id="17" w:name="_Toc494182279"/>
      <w:bookmarkStart w:id="18" w:name="_Toc527023810"/>
      <w:bookmarkStart w:id="19" w:name="_Toc219467980"/>
      <w:bookmarkEnd w:id="14"/>
      <w:r w:rsidRPr="00DD6C21">
        <w:t>What the function will do</w:t>
      </w:r>
      <w:bookmarkEnd w:id="15"/>
      <w:bookmarkEnd w:id="16"/>
      <w:bookmarkEnd w:id="17"/>
      <w:bookmarkEnd w:id="18"/>
      <w:bookmarkEnd w:id="19"/>
      <w:r w:rsidR="00325052" w:rsidRPr="00325052">
        <w:rPr>
          <w:rStyle w:val="HiddenTextChar"/>
        </w:rPr>
        <w:t>Provide a clear and concise overview of what the function will do to satisfy the requirement, in terms of external behavior</w:t>
      </w:r>
      <w:r w:rsidR="00325052">
        <w:rPr>
          <w:rStyle w:val="HiddenTextChar"/>
        </w:rPr>
        <w:t>.</w:t>
      </w:r>
    </w:p>
    <w:p w14:paraId="2B91D55E" w14:textId="77777777" w:rsidR="008F2531" w:rsidRDefault="006A343F" w:rsidP="008F2531">
      <w:pPr>
        <w:pStyle w:val="3DS2Title2"/>
      </w:pPr>
      <w:bookmarkStart w:id="20" w:name="_Toc494182280"/>
      <w:bookmarkStart w:id="21" w:name="_Toc492890904"/>
      <w:r>
        <w:t>Concepts</w:t>
      </w:r>
      <w:bookmarkStart w:id="22" w:name="_Toc50465467"/>
      <w:bookmarkStart w:id="23" w:name="_Toc50734529"/>
      <w:bookmarkStart w:id="24" w:name="_Toc52877215"/>
      <w:bookmarkEnd w:id="20"/>
    </w:p>
    <w:p w14:paraId="14B344ED" w14:textId="0C749FA0" w:rsidR="008F2531" w:rsidRDefault="0043725F" w:rsidP="00646AC1">
      <w:pPr>
        <w:jc w:val="both"/>
      </w:pPr>
      <w:r>
        <w:t>With this function, we are introducing</w:t>
      </w:r>
      <w:r w:rsidR="00CE093C" w:rsidRPr="00CE093C">
        <w:t xml:space="preserve"> a new "</w:t>
      </w:r>
      <w:r w:rsidR="00CE093C" w:rsidRPr="00CE093C">
        <w:rPr>
          <w:b/>
          <w:bCs/>
        </w:rPr>
        <w:t>Dashboard from template</w:t>
      </w:r>
      <w:r w:rsidR="00CE093C" w:rsidRPr="00CE093C">
        <w:t xml:space="preserve">" </w:t>
      </w:r>
      <w:r>
        <w:t>capability, during collaboration creation</w:t>
      </w:r>
      <w:r w:rsidR="00CE093C" w:rsidRPr="00CE093C">
        <w:t xml:space="preserve">. This </w:t>
      </w:r>
      <w:r>
        <w:t>will allow user</w:t>
      </w:r>
      <w:r w:rsidR="00CE093C" w:rsidRPr="00CE093C">
        <w:t xml:space="preserve"> to create dashboard based on pre-defined template which can be either platform templates (linked to specific roles) or user templates (created by the user themselves).</w:t>
      </w:r>
      <w:r w:rsidR="008F2531">
        <w:t xml:space="preserve"> </w:t>
      </w:r>
      <w:r w:rsidR="008F2531" w:rsidRPr="008F2531">
        <w:rPr>
          <w:rStyle w:val="HiddenTextChar"/>
        </w:rPr>
        <w:t>Explain the concepts that the customers of this function have to understand in order to use it. Define the vocabulary used in later sections. Include a description of the User Data Model illustrated by data structure diagrams featuring entity types and their relationships if this information would be relevant and meaningful for an end user</w:t>
      </w:r>
      <w:r w:rsidR="008F2531">
        <w:rPr>
          <w:rStyle w:val="HiddenTextChar"/>
        </w:rPr>
        <w:t>.</w:t>
      </w:r>
    </w:p>
    <w:p w14:paraId="431F3999" w14:textId="521E03FA" w:rsidR="00B4502E" w:rsidRDefault="00B4502E" w:rsidP="00646AC1">
      <w:pPr>
        <w:jc w:val="both"/>
      </w:pPr>
      <w:r w:rsidRPr="00B4502E">
        <w:rPr>
          <w:b/>
          <w:bCs/>
        </w:rPr>
        <w:t>Platform Template:</w:t>
      </w:r>
      <w:r w:rsidRPr="00B4502E">
        <w:t xml:space="preserve"> A dashboard linked to a role granted to the user. For example, a platform administrator can link a dashboard to a specific role to meet business needs. Users with this role will find the dashboard within the list of proposed templates when creating a new dashboard.</w:t>
      </w:r>
    </w:p>
    <w:p w14:paraId="2AD774A9" w14:textId="40A67A59" w:rsidR="00B4502E" w:rsidRDefault="00B4502E" w:rsidP="00646AC1">
      <w:pPr>
        <w:jc w:val="both"/>
      </w:pPr>
      <w:r w:rsidRPr="00B4502E">
        <w:rPr>
          <w:noProof/>
        </w:rPr>
        <w:drawing>
          <wp:inline distT="0" distB="0" distL="0" distR="0" wp14:anchorId="4DB08ADD" wp14:editId="08CC14A8">
            <wp:extent cx="4215700" cy="879032"/>
            <wp:effectExtent l="95250" t="76200" r="90170" b="73660"/>
            <wp:docPr id="16" name="Picture 12">
              <a:extLst xmlns:a="http://schemas.openxmlformats.org/drawingml/2006/main">
                <a:ext uri="{FF2B5EF4-FFF2-40B4-BE49-F238E27FC236}">
                  <a16:creationId xmlns:a16="http://schemas.microsoft.com/office/drawing/2014/main" id="{A5AF2778-D001-4D2B-ACA8-8A0E6EDA6B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5AF2778-D001-4D2B-ACA8-8A0E6EDA6B33}"/>
                        </a:ext>
                      </a:extLst>
                    </pic:cNvPr>
                    <pic:cNvPicPr>
                      <a:picLocks noChangeAspect="1"/>
                    </pic:cNvPicPr>
                  </pic:nvPicPr>
                  <pic:blipFill>
                    <a:blip r:embed="rId14"/>
                    <a:stretch>
                      <a:fillRect/>
                    </a:stretch>
                  </pic:blipFill>
                  <pic:spPr>
                    <a:xfrm>
                      <a:off x="0" y="0"/>
                      <a:ext cx="4215700" cy="879032"/>
                    </a:xfrm>
                    <a:prstGeom prst="rect">
                      <a:avLst/>
                    </a:prstGeom>
                    <a:effectLst>
                      <a:outerShdw blurRad="63500" sx="102000" sy="102000" algn="ctr" rotWithShape="0">
                        <a:prstClr val="black">
                          <a:alpha val="40000"/>
                        </a:prstClr>
                      </a:outerShdw>
                    </a:effectLst>
                  </pic:spPr>
                </pic:pic>
              </a:graphicData>
            </a:graphic>
          </wp:inline>
        </w:drawing>
      </w:r>
    </w:p>
    <w:p w14:paraId="13EAFDA0" w14:textId="77777777" w:rsidR="00C114DA" w:rsidRDefault="00C114DA" w:rsidP="00646AC1">
      <w:pPr>
        <w:jc w:val="both"/>
        <w:rPr>
          <w:b/>
          <w:bCs/>
        </w:rPr>
      </w:pPr>
    </w:p>
    <w:p w14:paraId="4C5A4486" w14:textId="77777777" w:rsidR="00C114DA" w:rsidRDefault="00C114DA" w:rsidP="00646AC1">
      <w:pPr>
        <w:jc w:val="both"/>
        <w:rPr>
          <w:b/>
          <w:bCs/>
        </w:rPr>
      </w:pPr>
    </w:p>
    <w:p w14:paraId="2B004B31" w14:textId="77777777" w:rsidR="00C114DA" w:rsidRDefault="00C114DA" w:rsidP="00646AC1">
      <w:pPr>
        <w:jc w:val="both"/>
        <w:rPr>
          <w:b/>
          <w:bCs/>
        </w:rPr>
      </w:pPr>
    </w:p>
    <w:p w14:paraId="5C30A53A" w14:textId="77777777" w:rsidR="00C114DA" w:rsidRDefault="00C114DA" w:rsidP="00646AC1">
      <w:pPr>
        <w:jc w:val="both"/>
        <w:rPr>
          <w:b/>
          <w:bCs/>
        </w:rPr>
      </w:pPr>
    </w:p>
    <w:p w14:paraId="10585395" w14:textId="77777777" w:rsidR="00C114DA" w:rsidRDefault="00C114DA" w:rsidP="00646AC1">
      <w:pPr>
        <w:jc w:val="both"/>
        <w:rPr>
          <w:b/>
          <w:bCs/>
        </w:rPr>
      </w:pPr>
    </w:p>
    <w:p w14:paraId="52DB12A7" w14:textId="22978511" w:rsidR="00B4502E" w:rsidRDefault="00B4502E" w:rsidP="00646AC1">
      <w:pPr>
        <w:jc w:val="both"/>
      </w:pPr>
      <w:r w:rsidRPr="00B4502E">
        <w:rPr>
          <w:b/>
          <w:bCs/>
        </w:rPr>
        <w:lastRenderedPageBreak/>
        <w:t>User Template:</w:t>
      </w:r>
      <w:r w:rsidRPr="00B4502E">
        <w:t xml:space="preserve"> </w:t>
      </w:r>
      <w:r w:rsidR="002F170D" w:rsidRPr="002F170D">
        <w:t xml:space="preserve">A dashboard that you </w:t>
      </w:r>
      <w:r w:rsidR="002F170D">
        <w:t xml:space="preserve">(user) </w:t>
      </w:r>
      <w:r w:rsidR="002F170D" w:rsidRPr="002F170D">
        <w:t>have previously set as a template</w:t>
      </w:r>
      <w:r w:rsidR="002F170D">
        <w:t xml:space="preserve">. </w:t>
      </w:r>
      <w:r w:rsidRPr="00B4502E">
        <w:t>Any dashboard can be set as a</w:t>
      </w:r>
      <w:r w:rsidR="00C114DA">
        <w:t xml:space="preserve"> user</w:t>
      </w:r>
      <w:r w:rsidRPr="00B4502E">
        <w:t xml:space="preserve"> template</w:t>
      </w:r>
      <w:r w:rsidR="00C114DA">
        <w:t xml:space="preserve"> from “Manage Dashboards &amp; Cockpits” app</w:t>
      </w:r>
      <w:r w:rsidRPr="00B4502E">
        <w:t xml:space="preserve"> for future us</w:t>
      </w:r>
      <w:r w:rsidR="00C114DA">
        <w:t>e.</w:t>
      </w:r>
      <w:r w:rsidR="00EA7823">
        <w:t xml:space="preserve"> User can share this template with other users</w:t>
      </w:r>
    </w:p>
    <w:p w14:paraId="400B1BD0" w14:textId="62E1F275" w:rsidR="00B4502E" w:rsidRDefault="00B4502E" w:rsidP="00646AC1">
      <w:pPr>
        <w:jc w:val="both"/>
      </w:pPr>
      <w:r w:rsidRPr="00B4502E">
        <w:rPr>
          <w:noProof/>
        </w:rPr>
        <w:drawing>
          <wp:inline distT="0" distB="0" distL="0" distR="0" wp14:anchorId="111F6F56" wp14:editId="7DFF013E">
            <wp:extent cx="4109176" cy="1147815"/>
            <wp:effectExtent l="95250" t="76200" r="100965" b="71755"/>
            <wp:docPr id="18" name="Picture 10">
              <a:extLst xmlns:a="http://schemas.openxmlformats.org/drawingml/2006/main">
                <a:ext uri="{FF2B5EF4-FFF2-40B4-BE49-F238E27FC236}">
                  <a16:creationId xmlns:a16="http://schemas.microsoft.com/office/drawing/2014/main" id="{AC17FD37-7CDB-403E-92B5-B0EA29B32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C17FD37-7CDB-403E-92B5-B0EA29B325C6}"/>
                        </a:ext>
                      </a:extLst>
                    </pic:cNvPr>
                    <pic:cNvPicPr>
                      <a:picLocks noChangeAspect="1"/>
                    </pic:cNvPicPr>
                  </pic:nvPicPr>
                  <pic:blipFill>
                    <a:blip r:embed="rId15"/>
                    <a:stretch>
                      <a:fillRect/>
                    </a:stretch>
                  </pic:blipFill>
                  <pic:spPr>
                    <a:xfrm>
                      <a:off x="0" y="0"/>
                      <a:ext cx="4109176" cy="1147815"/>
                    </a:xfrm>
                    <a:prstGeom prst="rect">
                      <a:avLst/>
                    </a:prstGeom>
                    <a:effectLst>
                      <a:outerShdw blurRad="63500" sx="102000" sy="102000" algn="ctr" rotWithShape="0">
                        <a:prstClr val="black">
                          <a:alpha val="40000"/>
                        </a:prstClr>
                      </a:outerShdw>
                    </a:effectLst>
                  </pic:spPr>
                </pic:pic>
              </a:graphicData>
            </a:graphic>
          </wp:inline>
        </w:drawing>
      </w:r>
    </w:p>
    <w:p w14:paraId="2A82F5F2" w14:textId="77777777" w:rsidR="00CE093C" w:rsidRPr="00977991" w:rsidRDefault="00CE093C" w:rsidP="00CE093C">
      <w:r w:rsidRPr="00977991">
        <w:t>As a brief reminder:</w:t>
      </w:r>
    </w:p>
    <w:p w14:paraId="7D2209C5" w14:textId="4C994AB8" w:rsidR="00CE093C" w:rsidRPr="00977991" w:rsidRDefault="00CE093C" w:rsidP="00CF0E9A">
      <w:pPr>
        <w:pStyle w:val="ListParagraph"/>
        <w:numPr>
          <w:ilvl w:val="0"/>
          <w:numId w:val="13"/>
        </w:numPr>
        <w:rPr>
          <w:rFonts w:ascii="Arial" w:hAnsi="Arial"/>
        </w:rPr>
      </w:pPr>
      <w:r w:rsidRPr="00977991">
        <w:rPr>
          <w:rFonts w:ascii="Arial" w:hAnsi="Arial"/>
        </w:rPr>
        <w:t>The '</w:t>
      </w:r>
      <w:r w:rsidRPr="00977991">
        <w:rPr>
          <w:rFonts w:ascii="Arial" w:hAnsi="Arial"/>
          <w:b/>
          <w:bCs/>
          <w:i/>
          <w:iCs/>
        </w:rPr>
        <w:t>Extended Collaborations Control Center</w:t>
      </w:r>
      <w:r w:rsidR="00463552" w:rsidRPr="00977991">
        <w:rPr>
          <w:rFonts w:ascii="Arial" w:hAnsi="Arial"/>
        </w:rPr>
        <w:t>’ is</w:t>
      </w:r>
      <w:r w:rsidRPr="00977991">
        <w:rPr>
          <w:rFonts w:ascii="Arial" w:hAnsi="Arial"/>
        </w:rPr>
        <w:t xml:space="preserve"> an </w:t>
      </w:r>
      <w:r w:rsidR="00463552" w:rsidRPr="00977991">
        <w:rPr>
          <w:rFonts w:ascii="Arial" w:hAnsi="Arial"/>
        </w:rPr>
        <w:t xml:space="preserve">application </w:t>
      </w:r>
      <w:r w:rsidRPr="00977991">
        <w:rPr>
          <w:rFonts w:ascii="Arial" w:hAnsi="Arial"/>
        </w:rPr>
        <w:t>provided by ‘</w:t>
      </w:r>
      <w:r w:rsidRPr="00977991">
        <w:rPr>
          <w:rFonts w:ascii="Arial" w:hAnsi="Arial"/>
          <w:b/>
          <w:bCs/>
        </w:rPr>
        <w:t>Integrated Collaboration Service</w:t>
      </w:r>
      <w:r w:rsidRPr="00977991">
        <w:rPr>
          <w:rFonts w:ascii="Arial" w:hAnsi="Arial"/>
        </w:rPr>
        <w:t>’, available through the </w:t>
      </w:r>
      <w:r w:rsidRPr="00977991">
        <w:rPr>
          <w:rFonts w:ascii="Arial" w:hAnsi="Arial"/>
          <w:b/>
          <w:bCs/>
        </w:rPr>
        <w:t>3D</w:t>
      </w:r>
      <w:r w:rsidRPr="00977991">
        <w:rPr>
          <w:rFonts w:ascii="Arial" w:hAnsi="Arial"/>
        </w:rPr>
        <w:t xml:space="preserve">Compass. </w:t>
      </w:r>
    </w:p>
    <w:p w14:paraId="1DDDC800" w14:textId="77777777" w:rsidR="00CE093C" w:rsidRPr="002635FF" w:rsidRDefault="00CE093C" w:rsidP="00CE093C">
      <w:pPr>
        <w:pStyle w:val="ListParagraph"/>
        <w:jc w:val="center"/>
        <w:rPr>
          <w:rFonts w:ascii="Calibri" w:hAnsi="Calibri"/>
        </w:rPr>
      </w:pPr>
      <w:r>
        <w:rPr>
          <w:noProof/>
          <w:color w:val="808080" w:themeColor="background1" w:themeShade="80"/>
        </w:rPr>
        <w:drawing>
          <wp:inline distT="0" distB="0" distL="0" distR="0" wp14:anchorId="70D055B9" wp14:editId="03759C49">
            <wp:extent cx="533400" cy="53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p w14:paraId="604E5E2C" w14:textId="1FBAFCE3" w:rsidR="00CE093C" w:rsidRPr="00977991" w:rsidRDefault="00CE093C" w:rsidP="00CF0E9A">
      <w:pPr>
        <w:pStyle w:val="ListParagraph"/>
        <w:numPr>
          <w:ilvl w:val="0"/>
          <w:numId w:val="13"/>
        </w:numPr>
        <w:rPr>
          <w:rFonts w:ascii="Arial" w:hAnsi="Arial"/>
        </w:rPr>
      </w:pPr>
      <w:r w:rsidRPr="00977991">
        <w:rPr>
          <w:rFonts w:ascii="Arial" w:hAnsi="Arial"/>
        </w:rPr>
        <w:t xml:space="preserve">The </w:t>
      </w:r>
      <w:r w:rsidRPr="00977991">
        <w:rPr>
          <w:rFonts w:ascii="Arial" w:hAnsi="Arial"/>
          <w:i/>
          <w:iCs/>
        </w:rPr>
        <w:t>'</w:t>
      </w:r>
      <w:r w:rsidRPr="00977991">
        <w:rPr>
          <w:rFonts w:ascii="Arial" w:hAnsi="Arial"/>
          <w:b/>
          <w:bCs/>
          <w:i/>
          <w:iCs/>
        </w:rPr>
        <w:t>Extended Collaborations Control Center</w:t>
      </w:r>
      <w:r w:rsidR="00463552" w:rsidRPr="00977991">
        <w:rPr>
          <w:rFonts w:ascii="Arial" w:hAnsi="Arial"/>
        </w:rPr>
        <w:t>’</w:t>
      </w:r>
      <w:r w:rsidR="00D94218" w:rsidRPr="00977991">
        <w:rPr>
          <w:rFonts w:ascii="Arial" w:hAnsi="Arial"/>
        </w:rPr>
        <w:t xml:space="preserve"> </w:t>
      </w:r>
      <w:r w:rsidR="00463552" w:rsidRPr="00977991">
        <w:rPr>
          <w:rFonts w:ascii="Arial" w:hAnsi="Arial"/>
        </w:rPr>
        <w:t>application allows</w:t>
      </w:r>
      <w:r w:rsidRPr="00977991">
        <w:rPr>
          <w:rFonts w:ascii="Arial" w:hAnsi="Arial"/>
        </w:rPr>
        <w:t xml:space="preserve"> a platform administrator to create an Extended Collaboration and invite members to the Collaboration. </w:t>
      </w:r>
    </w:p>
    <w:p w14:paraId="1BB33757" w14:textId="6D855BDF" w:rsidR="00B4502E" w:rsidRPr="00977991" w:rsidRDefault="00547C39" w:rsidP="00CF0E9A">
      <w:pPr>
        <w:pStyle w:val="ListParagraph"/>
        <w:numPr>
          <w:ilvl w:val="0"/>
          <w:numId w:val="13"/>
        </w:numPr>
        <w:rPr>
          <w:rFonts w:ascii="Arial" w:hAnsi="Arial"/>
        </w:rPr>
      </w:pPr>
      <w:r w:rsidRPr="00977991">
        <w:rPr>
          <w:rFonts w:ascii="Arial" w:hAnsi="Arial"/>
        </w:rPr>
        <w:t xml:space="preserve">Currently </w:t>
      </w:r>
      <w:r w:rsidR="00F36E15" w:rsidRPr="00977991">
        <w:rPr>
          <w:rFonts w:ascii="Arial" w:hAnsi="Arial"/>
        </w:rPr>
        <w:t>e</w:t>
      </w:r>
      <w:r w:rsidR="00B4502E" w:rsidRPr="00977991">
        <w:rPr>
          <w:rFonts w:ascii="Arial" w:hAnsi="Arial"/>
        </w:rPr>
        <w:t xml:space="preserve">xtended collaboration </w:t>
      </w:r>
      <w:r w:rsidR="00EB003B" w:rsidRPr="00977991">
        <w:rPr>
          <w:rFonts w:ascii="Arial" w:hAnsi="Arial"/>
        </w:rPr>
        <w:t>setup</w:t>
      </w:r>
      <w:r w:rsidR="00B4502E" w:rsidRPr="00977991">
        <w:rPr>
          <w:rFonts w:ascii="Arial" w:hAnsi="Arial"/>
        </w:rPr>
        <w:t xml:space="preserve"> creates a specific dashboard with apps to support downstream functions. </w:t>
      </w:r>
      <w:bookmarkStart w:id="25" w:name="_Hlk210387566"/>
      <w:r w:rsidR="0043725F" w:rsidRPr="00977991">
        <w:rPr>
          <w:rFonts w:ascii="Arial" w:hAnsi="Arial"/>
        </w:rPr>
        <w:t xml:space="preserve">The apps are grouped </w:t>
      </w:r>
      <w:r w:rsidR="00401374" w:rsidRPr="00977991">
        <w:rPr>
          <w:rFonts w:ascii="Arial" w:hAnsi="Arial"/>
        </w:rPr>
        <w:t xml:space="preserve">into the </w:t>
      </w:r>
      <w:r w:rsidR="0043725F" w:rsidRPr="00977991">
        <w:rPr>
          <w:rFonts w:ascii="Arial" w:hAnsi="Arial"/>
        </w:rPr>
        <w:t>following tabs: ‘Collaborate’, ‘Share’, ‘Review’, ‘Prepare’, ‘Members’ and ‘History’</w:t>
      </w:r>
      <w:bookmarkEnd w:id="25"/>
      <w:r w:rsidR="0043725F" w:rsidRPr="00977991">
        <w:rPr>
          <w:rFonts w:ascii="Arial" w:hAnsi="Arial"/>
        </w:rPr>
        <w:t xml:space="preserve">. </w:t>
      </w:r>
      <w:r w:rsidR="00B4502E" w:rsidRPr="00977991">
        <w:rPr>
          <w:rFonts w:ascii="Arial" w:hAnsi="Arial"/>
        </w:rPr>
        <w:t>This dashboard is shared with user groups of teams</w:t>
      </w:r>
      <w:r w:rsidR="00C114DA" w:rsidRPr="00977991">
        <w:rPr>
          <w:rFonts w:ascii="Arial" w:hAnsi="Arial"/>
        </w:rPr>
        <w:t>.</w:t>
      </w:r>
    </w:p>
    <w:p w14:paraId="70861C6A" w14:textId="66BF7578" w:rsidR="00324824" w:rsidRPr="00977991" w:rsidRDefault="00324824" w:rsidP="00CF0E9A">
      <w:pPr>
        <w:pStyle w:val="ListParagraph"/>
        <w:numPr>
          <w:ilvl w:val="0"/>
          <w:numId w:val="13"/>
        </w:numPr>
        <w:rPr>
          <w:rFonts w:ascii="Arial" w:hAnsi="Arial"/>
        </w:rPr>
      </w:pPr>
      <w:r w:rsidRPr="00977991">
        <w:rPr>
          <w:rFonts w:ascii="Arial" w:hAnsi="Arial"/>
        </w:rPr>
        <w:t xml:space="preserve">Members of </w:t>
      </w:r>
      <w:r w:rsidR="00EB003B" w:rsidRPr="00977991">
        <w:rPr>
          <w:rFonts w:ascii="Arial" w:hAnsi="Arial"/>
        </w:rPr>
        <w:t>teams (</w:t>
      </w:r>
      <w:r w:rsidRPr="00977991">
        <w:rPr>
          <w:rFonts w:ascii="Arial" w:hAnsi="Arial"/>
        </w:rPr>
        <w:t>user groups</w:t>
      </w:r>
      <w:r w:rsidR="00EB003B" w:rsidRPr="00977991">
        <w:rPr>
          <w:rFonts w:ascii="Arial" w:hAnsi="Arial"/>
        </w:rPr>
        <w:t>)</w:t>
      </w:r>
      <w:r w:rsidRPr="00977991">
        <w:rPr>
          <w:rFonts w:ascii="Arial" w:hAnsi="Arial"/>
        </w:rPr>
        <w:t xml:space="preserve"> can access to the collaboration through a Dashboard with several predefined tabs.</w:t>
      </w:r>
    </w:p>
    <w:p w14:paraId="73AF6357" w14:textId="1E432611" w:rsidR="00CE093C" w:rsidRPr="008F2531" w:rsidRDefault="00B02084" w:rsidP="00316B67">
      <w:pPr>
        <w:jc w:val="center"/>
      </w:pPr>
      <w:r w:rsidRPr="00B02084">
        <w:rPr>
          <w:noProof/>
        </w:rPr>
        <w:drawing>
          <wp:anchor distT="0" distB="0" distL="114300" distR="114300" simplePos="0" relativeHeight="251713024" behindDoc="0" locked="0" layoutInCell="1" allowOverlap="1" wp14:anchorId="0A7CAA9F" wp14:editId="3CFF7ED3">
            <wp:simplePos x="0" y="0"/>
            <wp:positionH relativeFrom="margin">
              <wp:posOffset>461010</wp:posOffset>
            </wp:positionH>
            <wp:positionV relativeFrom="margin">
              <wp:posOffset>2802890</wp:posOffset>
            </wp:positionV>
            <wp:extent cx="5537200" cy="473075"/>
            <wp:effectExtent l="0" t="0" r="6350" b="317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2" t="68301" r="510" b="1230"/>
                    <a:stretch/>
                  </pic:blipFill>
                  <pic:spPr bwMode="auto">
                    <a:xfrm>
                      <a:off x="0" y="0"/>
                      <a:ext cx="5537200" cy="473075"/>
                    </a:xfrm>
                    <a:prstGeom prst="rect">
                      <a:avLst/>
                    </a:prstGeom>
                    <a:ln>
                      <a:noFill/>
                    </a:ln>
                    <a:extLst>
                      <a:ext uri="{53640926-AAD7-44D8-BBD7-CCE9431645EC}">
                        <a14:shadowObscured xmlns:a14="http://schemas.microsoft.com/office/drawing/2010/main"/>
                      </a:ext>
                    </a:extLst>
                  </pic:spPr>
                </pic:pic>
              </a:graphicData>
            </a:graphic>
          </wp:anchor>
        </w:drawing>
      </w:r>
    </w:p>
    <w:p w14:paraId="3C680067" w14:textId="6BB47D8F" w:rsidR="00572CA4" w:rsidRDefault="00E24268" w:rsidP="00EE5A6B">
      <w:pPr>
        <w:pStyle w:val="3DS2Title2"/>
      </w:pPr>
      <w:r w:rsidRPr="001D0CE2">
        <w:t xml:space="preserve">Function </w:t>
      </w:r>
      <w:r w:rsidR="00B359BD">
        <w:t>c</w:t>
      </w:r>
      <w:r w:rsidRPr="001D0CE2">
        <w:t>apabilities</w:t>
      </w:r>
      <w:r w:rsidR="004651BD" w:rsidRPr="001D0CE2">
        <w:t xml:space="preserve"> </w:t>
      </w:r>
      <w:r w:rsidR="00B359BD">
        <w:t>o</w:t>
      </w:r>
      <w:r w:rsidR="004651BD" w:rsidRPr="001D0CE2">
        <w:t>verview</w:t>
      </w:r>
      <w:bookmarkEnd w:id="22"/>
      <w:bookmarkEnd w:id="23"/>
      <w:bookmarkEnd w:id="24"/>
    </w:p>
    <w:p w14:paraId="7CE4541E" w14:textId="33478382" w:rsidR="008F2531" w:rsidRPr="008F2531" w:rsidRDefault="008F2531" w:rsidP="00646AC1">
      <w:pPr>
        <w:pStyle w:val="HiddenText"/>
        <w:jc w:val="both"/>
      </w:pPr>
      <w:r w:rsidRPr="008F2531">
        <w:t xml:space="preserve">Specify the user interface concepts and rules of conformity, which user interaction model is used (e.g. direct </w:t>
      </w:r>
      <w:r w:rsidR="000439E8">
        <w:t>manipulation, command language ...</w:t>
      </w:r>
      <w:r w:rsidRPr="008F2531">
        <w:t>). Provide navigation activity diagrams or UML diagrams to describe the additional capabilities, if applicable. UI mockups can be used for a function providing a User Interface.</w:t>
      </w:r>
    </w:p>
    <w:p w14:paraId="5E7C07E5" w14:textId="77777777" w:rsidR="008F2531" w:rsidRPr="008F2531" w:rsidRDefault="008F2531" w:rsidP="00646AC1">
      <w:pPr>
        <w:pStyle w:val="HiddenText"/>
        <w:jc w:val="both"/>
      </w:pPr>
      <w:r w:rsidRPr="008F2531">
        <w:t>For each capability, provide a “Use Case” narrative-- that is explain what the user can do and what the response will be.</w:t>
      </w:r>
    </w:p>
    <w:p w14:paraId="5747C5EA" w14:textId="2ABDD9FA" w:rsidR="006579A3" w:rsidRPr="005F59FC" w:rsidRDefault="004E5DBD" w:rsidP="005F59FC">
      <w:pPr>
        <w:pStyle w:val="3DSTitle3"/>
        <w:tabs>
          <w:tab w:val="clear" w:pos="360"/>
        </w:tabs>
      </w:pPr>
      <w:bookmarkStart w:id="26" w:name="_Toc492890879"/>
      <w:bookmarkStart w:id="27" w:name="_Toc492890906"/>
      <w:bookmarkStart w:id="28" w:name="_Toc494182282"/>
      <w:bookmarkStart w:id="29" w:name="_Toc527023811"/>
      <w:bookmarkEnd w:id="21"/>
      <w:r w:rsidRPr="001D0CE2">
        <w:t xml:space="preserve">New </w:t>
      </w:r>
      <w:r w:rsidR="00E2720A">
        <w:t>capabilities</w:t>
      </w:r>
    </w:p>
    <w:p w14:paraId="28DD7C86" w14:textId="113DE388" w:rsidR="0078475F" w:rsidRPr="00977991" w:rsidRDefault="005F59FC" w:rsidP="00CF0E9A">
      <w:pPr>
        <w:pStyle w:val="ListParagraph"/>
        <w:numPr>
          <w:ilvl w:val="0"/>
          <w:numId w:val="13"/>
        </w:numPr>
        <w:rPr>
          <w:rFonts w:ascii="Arial" w:hAnsi="Arial"/>
        </w:rPr>
      </w:pPr>
      <w:r w:rsidRPr="00977991">
        <w:rPr>
          <w:rFonts w:ascii="Arial" w:hAnsi="Arial"/>
        </w:rPr>
        <w:t>Currently, when creating an extended collaboration, the collaboration title is automatically populated in the dashboard textbox, and it is non-editable. This results in the creation of a specific dashboard with predefined apps to support downstream functions.</w:t>
      </w:r>
    </w:p>
    <w:p w14:paraId="6D56DEA0" w14:textId="6A3F0C01" w:rsidR="00274950" w:rsidRDefault="00485468" w:rsidP="00CF0E9A">
      <w:pPr>
        <w:pStyle w:val="ListParagraph"/>
        <w:numPr>
          <w:ilvl w:val="0"/>
          <w:numId w:val="13"/>
        </w:numPr>
        <w:rPr>
          <w:rFonts w:ascii="Arial" w:hAnsi="Arial"/>
        </w:rPr>
      </w:pPr>
      <w:r>
        <w:rPr>
          <w:rFonts w:ascii="Arial" w:hAnsi="Arial"/>
        </w:rPr>
        <w:t>With the new functionality, w</w:t>
      </w:r>
      <w:r w:rsidR="00B4502E" w:rsidRPr="00977991">
        <w:rPr>
          <w:rFonts w:ascii="Arial" w:hAnsi="Arial"/>
        </w:rPr>
        <w:t>hile creating a collaboration, the dashboard textbox will be editable</w:t>
      </w:r>
      <w:r w:rsidR="0000309E">
        <w:rPr>
          <w:rFonts w:ascii="Arial" w:hAnsi="Arial"/>
        </w:rPr>
        <w:t xml:space="preserve">, and will follow behavior as explained below. </w:t>
      </w:r>
    </w:p>
    <w:p w14:paraId="32D2C68E" w14:textId="184BCFA5" w:rsidR="00274950" w:rsidRPr="00550132" w:rsidRDefault="00C45494" w:rsidP="00CF0E9A">
      <w:pPr>
        <w:pStyle w:val="ListParagraph"/>
        <w:numPr>
          <w:ilvl w:val="1"/>
          <w:numId w:val="13"/>
        </w:numPr>
        <w:rPr>
          <w:rFonts w:ascii="Arial" w:hAnsi="Arial"/>
        </w:rPr>
      </w:pPr>
      <w:r>
        <w:rPr>
          <w:rFonts w:ascii="Arial" w:hAnsi="Arial"/>
        </w:rPr>
        <w:t>A</w:t>
      </w:r>
      <w:r w:rsidR="00274950" w:rsidRPr="00550132">
        <w:rPr>
          <w:rFonts w:ascii="Arial" w:hAnsi="Arial"/>
        </w:rPr>
        <w:t xml:space="preserve"> computed dashboard title will be displayed in this text box.</w:t>
      </w:r>
      <w:r w:rsidR="00550132" w:rsidRPr="00550132">
        <w:rPr>
          <w:rFonts w:ascii="Arial" w:hAnsi="Arial"/>
        </w:rPr>
        <w:t xml:space="preserve"> </w:t>
      </w:r>
      <w:r w:rsidR="00274950" w:rsidRPr="00550132">
        <w:rPr>
          <w:rFonts w:ascii="Arial" w:hAnsi="Arial"/>
        </w:rPr>
        <w:t>If user proceeds with creation of collaboration without editing this text box, a dashboard with predefined apps will be generated. This dashboard generation is existing behavior.</w:t>
      </w:r>
      <w:r>
        <w:rPr>
          <w:rFonts w:ascii="Arial" w:hAnsi="Arial"/>
        </w:rPr>
        <w:t xml:space="preserve"> In this PES, we call this dashboard as ‘default dashboard’.</w:t>
      </w:r>
    </w:p>
    <w:p w14:paraId="7D8CF7DE" w14:textId="77777777" w:rsidR="00274950" w:rsidRDefault="00274950" w:rsidP="00CF0E9A">
      <w:pPr>
        <w:pStyle w:val="ListParagraph"/>
        <w:numPr>
          <w:ilvl w:val="1"/>
          <w:numId w:val="13"/>
        </w:numPr>
        <w:rPr>
          <w:rFonts w:ascii="Arial" w:hAnsi="Arial"/>
        </w:rPr>
      </w:pPr>
      <w:r w:rsidRPr="00274950">
        <w:rPr>
          <w:rFonts w:ascii="Arial" w:hAnsi="Arial"/>
        </w:rPr>
        <w:t xml:space="preserve">If user edits this text box, </w:t>
      </w:r>
    </w:p>
    <w:p w14:paraId="7EAC46A7" w14:textId="77777777" w:rsidR="00EA7823" w:rsidRDefault="00274950" w:rsidP="00CF0E9A">
      <w:pPr>
        <w:pStyle w:val="ListParagraph"/>
        <w:numPr>
          <w:ilvl w:val="2"/>
          <w:numId w:val="13"/>
        </w:numPr>
        <w:rPr>
          <w:rFonts w:ascii="Arial" w:hAnsi="Arial" w:cs="Arial"/>
        </w:rPr>
      </w:pPr>
      <w:r w:rsidRPr="00550132">
        <w:rPr>
          <w:rFonts w:ascii="Arial" w:hAnsi="Arial" w:cs="Arial"/>
        </w:rPr>
        <w:t>A search will fetch matching dashboards that are templates.</w:t>
      </w:r>
      <w:r w:rsidR="00E430D7">
        <w:rPr>
          <w:rFonts w:ascii="Arial" w:hAnsi="Arial" w:cs="Arial"/>
        </w:rPr>
        <w:t xml:space="preserve"> </w:t>
      </w:r>
    </w:p>
    <w:p w14:paraId="46E5C20B" w14:textId="77777777" w:rsidR="00F31162" w:rsidRDefault="00F31162" w:rsidP="00CF0E9A">
      <w:pPr>
        <w:pStyle w:val="ListParagraph"/>
        <w:numPr>
          <w:ilvl w:val="3"/>
          <w:numId w:val="13"/>
        </w:numPr>
        <w:rPr>
          <w:rFonts w:ascii="Arial" w:hAnsi="Arial" w:cs="Arial"/>
        </w:rPr>
      </w:pPr>
      <w:r>
        <w:rPr>
          <w:rFonts w:ascii="Arial" w:hAnsi="Arial" w:cs="Arial"/>
        </w:rPr>
        <w:lastRenderedPageBreak/>
        <w:t xml:space="preserve">User will be able to search dashboards which are accessible to him. </w:t>
      </w:r>
    </w:p>
    <w:p w14:paraId="6336E00F" w14:textId="77777777" w:rsidR="00EA7823" w:rsidRDefault="00762CAB" w:rsidP="00CF0E9A">
      <w:pPr>
        <w:pStyle w:val="ListParagraph"/>
        <w:numPr>
          <w:ilvl w:val="3"/>
          <w:numId w:val="13"/>
        </w:numPr>
        <w:rPr>
          <w:rFonts w:ascii="Arial" w:hAnsi="Arial" w:cs="Arial"/>
        </w:rPr>
      </w:pPr>
      <w:r>
        <w:rPr>
          <w:rFonts w:ascii="Arial" w:hAnsi="Arial" w:cs="Arial"/>
        </w:rPr>
        <w:t xml:space="preserve">The search result will </w:t>
      </w:r>
      <w:r w:rsidR="00B10EE3">
        <w:rPr>
          <w:rFonts w:ascii="Arial" w:hAnsi="Arial" w:cs="Arial"/>
        </w:rPr>
        <w:t>display</w:t>
      </w:r>
      <w:r>
        <w:rPr>
          <w:rFonts w:ascii="Arial" w:hAnsi="Arial" w:cs="Arial"/>
        </w:rPr>
        <w:t xml:space="preserve"> title of each of matching dashboards.</w:t>
      </w:r>
      <w:r w:rsidR="00274950" w:rsidRPr="00550132">
        <w:rPr>
          <w:rFonts w:ascii="Arial" w:hAnsi="Arial" w:cs="Arial"/>
        </w:rPr>
        <w:t xml:space="preserve"> </w:t>
      </w:r>
    </w:p>
    <w:p w14:paraId="36C59D4C" w14:textId="77777777" w:rsidR="00EA7823" w:rsidRDefault="00274950" w:rsidP="00CF0E9A">
      <w:pPr>
        <w:pStyle w:val="ListParagraph"/>
        <w:numPr>
          <w:ilvl w:val="3"/>
          <w:numId w:val="13"/>
        </w:numPr>
        <w:rPr>
          <w:rFonts w:ascii="Arial" w:hAnsi="Arial" w:cs="Arial"/>
        </w:rPr>
      </w:pPr>
      <w:r w:rsidRPr="00550132">
        <w:rPr>
          <w:rFonts w:ascii="Arial" w:hAnsi="Arial" w:cs="Arial"/>
        </w:rPr>
        <w:t xml:space="preserve">These can be either platform or user templates. </w:t>
      </w:r>
    </w:p>
    <w:p w14:paraId="0B2AD53C" w14:textId="58B6FF7D" w:rsidR="00274950" w:rsidRPr="00550132" w:rsidRDefault="00274950" w:rsidP="00CF0E9A">
      <w:pPr>
        <w:pStyle w:val="ListParagraph"/>
        <w:numPr>
          <w:ilvl w:val="3"/>
          <w:numId w:val="13"/>
        </w:numPr>
        <w:rPr>
          <w:rFonts w:ascii="Arial" w:hAnsi="Arial" w:cs="Arial"/>
        </w:rPr>
      </w:pPr>
      <w:r w:rsidRPr="00550132">
        <w:rPr>
          <w:rFonts w:ascii="Arial" w:hAnsi="Arial" w:cs="Arial"/>
        </w:rPr>
        <w:t>When a user selects a template from the search results, the title of that dashboard will be displayed in the dashboard text box.</w:t>
      </w:r>
      <w:r w:rsidR="00550132" w:rsidRPr="00550132">
        <w:rPr>
          <w:rFonts w:ascii="Arial" w:hAnsi="Arial" w:cs="Arial"/>
        </w:rPr>
        <w:t xml:space="preserve"> </w:t>
      </w:r>
      <w:r w:rsidRPr="00550132">
        <w:rPr>
          <w:rFonts w:ascii="Arial" w:hAnsi="Arial" w:cs="Arial"/>
        </w:rPr>
        <w:t xml:space="preserve">Based on selected template, we will create a new dashboard by using the </w:t>
      </w:r>
      <w:hyperlink r:id="rId18" w:history="1">
        <w:r w:rsidRPr="00550132">
          <w:rPr>
            <w:rStyle w:val="Hyperlink"/>
            <w:rFonts w:ascii="Arial" w:hAnsi="Arial" w:cs="Arial"/>
          </w:rPr>
          <w:t>Import Dashboard capability</w:t>
        </w:r>
      </w:hyperlink>
      <w:r w:rsidRPr="00550132">
        <w:rPr>
          <w:rFonts w:ascii="Arial" w:hAnsi="Arial" w:cs="Arial"/>
        </w:rPr>
        <w:t>.</w:t>
      </w:r>
      <w:r w:rsidR="00EA7823">
        <w:rPr>
          <w:rFonts w:ascii="Arial" w:hAnsi="Arial" w:cs="Arial"/>
        </w:rPr>
        <w:t xml:space="preserve"> T</w:t>
      </w:r>
      <w:r w:rsidR="00C60421">
        <w:rPr>
          <w:rFonts w:ascii="Arial" w:hAnsi="Arial" w:cs="Arial"/>
        </w:rPr>
        <w:t>here is no link between these two dashboards</w:t>
      </w:r>
      <w:r w:rsidR="008F6A7C">
        <w:rPr>
          <w:rFonts w:ascii="Arial" w:hAnsi="Arial" w:cs="Arial"/>
        </w:rPr>
        <w:t>; and,</w:t>
      </w:r>
      <w:r w:rsidR="00C60421">
        <w:rPr>
          <w:rFonts w:ascii="Arial" w:hAnsi="Arial" w:cs="Arial"/>
        </w:rPr>
        <w:t xml:space="preserve"> hence change in template will not have impact on the created dashboard.</w:t>
      </w:r>
    </w:p>
    <w:p w14:paraId="79512C36" w14:textId="77777777" w:rsidR="00F31162" w:rsidRPr="00DB32B6" w:rsidRDefault="00485468" w:rsidP="00CF0E9A">
      <w:pPr>
        <w:pStyle w:val="ListParagraph"/>
        <w:numPr>
          <w:ilvl w:val="2"/>
          <w:numId w:val="13"/>
        </w:numPr>
        <w:rPr>
          <w:rFonts w:ascii="Arial" w:hAnsi="Arial"/>
        </w:rPr>
      </w:pPr>
      <w:r w:rsidRPr="00DB32B6">
        <w:rPr>
          <w:rFonts w:ascii="Arial" w:hAnsi="Arial"/>
        </w:rPr>
        <w:t>If the user does not select a template and proceeds with collaboration creation, a default dashboard with predefined apps will be generated</w:t>
      </w:r>
      <w:r w:rsidR="0008142F" w:rsidRPr="00DB32B6">
        <w:rPr>
          <w:rFonts w:ascii="Arial" w:hAnsi="Arial"/>
        </w:rPr>
        <w:t>. This is same behavior as if user never edited it.</w:t>
      </w:r>
      <w:r w:rsidR="00F31162" w:rsidRPr="00DB32B6">
        <w:rPr>
          <w:rFonts w:ascii="Arial" w:hAnsi="Arial"/>
        </w:rPr>
        <w:t xml:space="preserve"> </w:t>
      </w:r>
    </w:p>
    <w:p w14:paraId="06D7F71A" w14:textId="77777777" w:rsidR="00DB32B6" w:rsidRDefault="00F31162" w:rsidP="00CF0E9A">
      <w:pPr>
        <w:pStyle w:val="ListParagraph"/>
        <w:numPr>
          <w:ilvl w:val="2"/>
          <w:numId w:val="13"/>
        </w:numPr>
        <w:rPr>
          <w:rFonts w:ascii="Arial" w:hAnsi="Arial"/>
        </w:rPr>
      </w:pPr>
      <w:r w:rsidRPr="00DB32B6">
        <w:rPr>
          <w:rFonts w:ascii="Arial" w:hAnsi="Arial"/>
        </w:rPr>
        <w:t xml:space="preserve">User can abandon search by deleting text he added. He can delete text by using </w:t>
      </w:r>
      <w:r w:rsidRPr="00DB32B6">
        <w:rPr>
          <w:rFonts w:ascii="Arial" w:hAnsi="Arial"/>
          <w:highlight w:val="yellow"/>
        </w:rPr>
        <w:t>‘x’</w:t>
      </w:r>
      <w:r w:rsidRPr="00DB32B6">
        <w:rPr>
          <w:rFonts w:ascii="Arial" w:hAnsi="Arial"/>
        </w:rPr>
        <w:t xml:space="preserve"> button at the end of the text box.</w:t>
      </w:r>
      <w:r w:rsidR="00F87B45" w:rsidRPr="00DB32B6">
        <w:rPr>
          <w:rFonts w:ascii="Arial" w:hAnsi="Arial"/>
        </w:rPr>
        <w:t xml:space="preserve"> The text box will show auto populated title (coming from collaboration)</w:t>
      </w:r>
      <w:r w:rsidR="00DB32B6" w:rsidRPr="00DB32B6">
        <w:rPr>
          <w:rFonts w:ascii="Arial" w:hAnsi="Arial"/>
        </w:rPr>
        <w:t>. If the user manually clears the search, the textbox will temporarily remain blank. However, once the user clicks outside the textbox, the default title will reappear</w:t>
      </w:r>
      <w:r w:rsidR="00DB32B6">
        <w:rPr>
          <w:rFonts w:ascii="Arial" w:hAnsi="Arial"/>
        </w:rPr>
        <w:t>.</w:t>
      </w:r>
    </w:p>
    <w:p w14:paraId="57E76842" w14:textId="30E97270" w:rsidR="00F87B45" w:rsidRPr="00DB32B6" w:rsidRDefault="00F87B45" w:rsidP="00CF0E9A">
      <w:pPr>
        <w:pStyle w:val="ListParagraph"/>
        <w:numPr>
          <w:ilvl w:val="2"/>
          <w:numId w:val="13"/>
        </w:numPr>
        <w:rPr>
          <w:rFonts w:ascii="Arial" w:hAnsi="Arial"/>
        </w:rPr>
      </w:pPr>
      <w:r w:rsidRPr="00DB32B6">
        <w:rPr>
          <w:rFonts w:ascii="Arial" w:hAnsi="Arial"/>
        </w:rPr>
        <w:t>When user moves focus out of the text box without selecting search result,</w:t>
      </w:r>
      <w:r w:rsidR="00DB32B6" w:rsidRPr="00DB32B6">
        <w:rPr>
          <w:rFonts w:ascii="Arial" w:hAnsi="Arial"/>
        </w:rPr>
        <w:t xml:space="preserve"> then the default title (auto-populated from the collaboration) will reappear.</w:t>
      </w:r>
    </w:p>
    <w:p w14:paraId="15EC65EE" w14:textId="09DCE4B1" w:rsidR="00CD0EE1" w:rsidRDefault="00922D43" w:rsidP="00CF0E9A">
      <w:pPr>
        <w:pStyle w:val="ListParagraph"/>
        <w:numPr>
          <w:ilvl w:val="0"/>
          <w:numId w:val="13"/>
        </w:numPr>
        <w:rPr>
          <w:rFonts w:ascii="Arial" w:hAnsi="Arial"/>
        </w:rPr>
      </w:pPr>
      <w:r w:rsidRPr="00922D43">
        <w:rPr>
          <w:rFonts w:ascii="Arial" w:hAnsi="Arial"/>
          <w:b/>
          <w:bCs/>
        </w:rPr>
        <w:t>Dashboard creation mechanism</w:t>
      </w:r>
      <w:r>
        <w:rPr>
          <w:rFonts w:ascii="Arial" w:hAnsi="Arial"/>
        </w:rPr>
        <w:t xml:space="preserve">: </w:t>
      </w:r>
      <w:r w:rsidR="00F93C72">
        <w:rPr>
          <w:rFonts w:ascii="Arial" w:hAnsi="Arial"/>
        </w:rPr>
        <w:t>D</w:t>
      </w:r>
      <w:r w:rsidR="00CD0EE1" w:rsidRPr="00977991">
        <w:rPr>
          <w:rFonts w:ascii="Arial" w:hAnsi="Arial"/>
        </w:rPr>
        <w:t xml:space="preserve">ashboard </w:t>
      </w:r>
      <w:r w:rsidR="00F93C72">
        <w:rPr>
          <w:rFonts w:ascii="Arial" w:hAnsi="Arial"/>
        </w:rPr>
        <w:t xml:space="preserve">created using template </w:t>
      </w:r>
      <w:r w:rsidR="00CD0EE1" w:rsidRPr="00977991">
        <w:rPr>
          <w:rFonts w:ascii="Arial" w:hAnsi="Arial"/>
        </w:rPr>
        <w:t xml:space="preserve">will be </w:t>
      </w:r>
      <w:r w:rsidR="00401374" w:rsidRPr="00977991">
        <w:rPr>
          <w:rFonts w:ascii="Arial" w:hAnsi="Arial"/>
        </w:rPr>
        <w:t>a</w:t>
      </w:r>
      <w:r w:rsidR="00CD0EE1" w:rsidRPr="00977991">
        <w:rPr>
          <w:rFonts w:ascii="Arial" w:hAnsi="Arial"/>
        </w:rPr>
        <w:t xml:space="preserve"> copy of </w:t>
      </w:r>
      <w:r w:rsidR="00401374" w:rsidRPr="00977991">
        <w:rPr>
          <w:rFonts w:ascii="Arial" w:hAnsi="Arial"/>
        </w:rPr>
        <w:t xml:space="preserve">that </w:t>
      </w:r>
      <w:r w:rsidR="00F93C72">
        <w:rPr>
          <w:rFonts w:ascii="Arial" w:hAnsi="Arial"/>
        </w:rPr>
        <w:t>template:</w:t>
      </w:r>
    </w:p>
    <w:p w14:paraId="0B04AFDD" w14:textId="6DDA364C" w:rsidR="00F93C72" w:rsidRDefault="00F93C72" w:rsidP="00CF0E9A">
      <w:pPr>
        <w:pStyle w:val="ListParagraph"/>
        <w:numPr>
          <w:ilvl w:val="1"/>
          <w:numId w:val="13"/>
        </w:numPr>
        <w:rPr>
          <w:rFonts w:ascii="Arial" w:hAnsi="Arial"/>
        </w:rPr>
      </w:pPr>
      <w:r>
        <w:rPr>
          <w:rFonts w:ascii="Arial" w:hAnsi="Arial"/>
        </w:rPr>
        <w:t xml:space="preserve">We will </w:t>
      </w:r>
      <w:hyperlink r:id="rId19" w:history="1">
        <w:r w:rsidRPr="00F93C72">
          <w:rPr>
            <w:rStyle w:val="Hyperlink"/>
            <w:rFonts w:ascii="Arial" w:hAnsi="Arial"/>
          </w:rPr>
          <w:t>export</w:t>
        </w:r>
      </w:hyperlink>
      <w:r>
        <w:rPr>
          <w:rFonts w:ascii="Arial" w:hAnsi="Arial"/>
        </w:rPr>
        <w:t xml:space="preserve"> the template dashboard.</w:t>
      </w:r>
    </w:p>
    <w:p w14:paraId="232666BD" w14:textId="6EC4DEA0" w:rsidR="00F93C72" w:rsidRDefault="00F93C72" w:rsidP="00CF0E9A">
      <w:pPr>
        <w:pStyle w:val="ListParagraph"/>
        <w:numPr>
          <w:ilvl w:val="1"/>
          <w:numId w:val="13"/>
        </w:numPr>
        <w:rPr>
          <w:rFonts w:ascii="Arial" w:hAnsi="Arial"/>
        </w:rPr>
      </w:pPr>
      <w:r>
        <w:rPr>
          <w:rFonts w:ascii="Arial" w:hAnsi="Arial"/>
        </w:rPr>
        <w:t>Prepare definition of dashboard to be created using the exported definition (see next point)</w:t>
      </w:r>
    </w:p>
    <w:p w14:paraId="63903121" w14:textId="1B834C1E" w:rsidR="00F93C72" w:rsidRPr="00977991" w:rsidRDefault="00CF0E9A" w:rsidP="00CF0E9A">
      <w:pPr>
        <w:pStyle w:val="ListParagraph"/>
        <w:numPr>
          <w:ilvl w:val="1"/>
          <w:numId w:val="13"/>
        </w:numPr>
        <w:rPr>
          <w:rFonts w:ascii="Arial" w:hAnsi="Arial"/>
        </w:rPr>
      </w:pPr>
      <w:hyperlink r:id="rId20" w:history="1">
        <w:r w:rsidR="00F93C72" w:rsidRPr="00F93C72">
          <w:rPr>
            <w:rStyle w:val="Hyperlink"/>
            <w:rFonts w:ascii="Arial" w:hAnsi="Arial"/>
          </w:rPr>
          <w:t>Import</w:t>
        </w:r>
      </w:hyperlink>
      <w:r w:rsidR="00F93C72">
        <w:rPr>
          <w:rFonts w:ascii="Arial" w:hAnsi="Arial"/>
        </w:rPr>
        <w:t xml:space="preserve"> dashboard with this definition.</w:t>
      </w:r>
    </w:p>
    <w:p w14:paraId="06956981" w14:textId="710AA018" w:rsidR="00CD0EE1" w:rsidRPr="00977991" w:rsidRDefault="00922D43" w:rsidP="00CF0E9A">
      <w:pPr>
        <w:pStyle w:val="ListParagraph"/>
        <w:numPr>
          <w:ilvl w:val="0"/>
          <w:numId w:val="13"/>
        </w:numPr>
        <w:rPr>
          <w:rFonts w:ascii="Arial" w:hAnsi="Arial"/>
        </w:rPr>
      </w:pPr>
      <w:r w:rsidRPr="00922D43">
        <w:rPr>
          <w:rFonts w:ascii="Arial" w:hAnsi="Arial"/>
          <w:b/>
          <w:bCs/>
        </w:rPr>
        <w:t>Dashboard content</w:t>
      </w:r>
      <w:r>
        <w:rPr>
          <w:rFonts w:ascii="Arial" w:hAnsi="Arial"/>
        </w:rPr>
        <w:t>:</w:t>
      </w:r>
    </w:p>
    <w:p w14:paraId="7B13C9FF" w14:textId="5945EAD3" w:rsidR="007C6834" w:rsidRPr="0000309E" w:rsidRDefault="007C6834" w:rsidP="00CF0E9A">
      <w:pPr>
        <w:pStyle w:val="ListParagraph"/>
        <w:numPr>
          <w:ilvl w:val="1"/>
          <w:numId w:val="13"/>
        </w:numPr>
        <w:rPr>
          <w:rFonts w:ascii="Arial" w:hAnsi="Arial"/>
        </w:rPr>
      </w:pPr>
      <w:r>
        <w:rPr>
          <w:rFonts w:ascii="Arial" w:hAnsi="Arial"/>
        </w:rPr>
        <w:t xml:space="preserve">Title: </w:t>
      </w:r>
      <w:r w:rsidR="0000309E" w:rsidRPr="0000309E">
        <w:rPr>
          <w:rFonts w:ascii="Arial" w:hAnsi="Arial"/>
        </w:rPr>
        <w:t>Title of collaboration will be assigned as title of the newly created dashboard.</w:t>
      </w:r>
    </w:p>
    <w:p w14:paraId="021858D0" w14:textId="0B4978F2" w:rsidR="007C6834" w:rsidRDefault="007C6834" w:rsidP="00CF0E9A">
      <w:pPr>
        <w:pStyle w:val="ListParagraph"/>
        <w:numPr>
          <w:ilvl w:val="1"/>
          <w:numId w:val="13"/>
        </w:numPr>
        <w:rPr>
          <w:rFonts w:ascii="Arial" w:hAnsi="Arial"/>
        </w:rPr>
      </w:pPr>
      <w:r>
        <w:rPr>
          <w:rFonts w:ascii="Arial" w:hAnsi="Arial"/>
        </w:rPr>
        <w:t>New dashboard has same tabs &amp; widgets as that of template dashboard. It maintains the same location &amp; size for tabs &amp; widget too.</w:t>
      </w:r>
    </w:p>
    <w:p w14:paraId="1CB19E87" w14:textId="6ADA7A66" w:rsidR="005566E0" w:rsidRDefault="005566E0" w:rsidP="00CF0E9A">
      <w:pPr>
        <w:pStyle w:val="ListParagraph"/>
        <w:numPr>
          <w:ilvl w:val="1"/>
          <w:numId w:val="13"/>
        </w:numPr>
        <w:rPr>
          <w:rFonts w:ascii="Arial" w:hAnsi="Arial"/>
        </w:rPr>
      </w:pPr>
      <w:bookmarkStart w:id="30" w:name="_Hlk220928061"/>
      <w:r>
        <w:rPr>
          <w:rFonts w:ascii="Arial" w:hAnsi="Arial"/>
        </w:rPr>
        <w:t>The template dashboard definition retrieved using export capability, does not provide duplication information (enable duplication for all members, enable duplicated dashboard to be resynchronized on-demand), background &amp; thumbnail information. Hence, the new dashboard will not inherit those from template.</w:t>
      </w:r>
    </w:p>
    <w:bookmarkEnd w:id="30"/>
    <w:p w14:paraId="2645B425" w14:textId="79C47DBB" w:rsidR="00CD0EE1" w:rsidRPr="00977991" w:rsidRDefault="00CD0EE1" w:rsidP="00CF0E9A">
      <w:pPr>
        <w:pStyle w:val="ListParagraph"/>
        <w:numPr>
          <w:ilvl w:val="1"/>
          <w:numId w:val="13"/>
        </w:numPr>
        <w:rPr>
          <w:rFonts w:ascii="Arial" w:hAnsi="Arial"/>
        </w:rPr>
      </w:pPr>
      <w:r w:rsidRPr="00977991">
        <w:rPr>
          <w:rFonts w:ascii="Arial" w:hAnsi="Arial"/>
        </w:rPr>
        <w:t>If</w:t>
      </w:r>
      <w:r w:rsidR="00401374" w:rsidRPr="00977991">
        <w:rPr>
          <w:rFonts w:ascii="Arial" w:hAnsi="Arial"/>
        </w:rPr>
        <w:t xml:space="preserve"> the</w:t>
      </w:r>
      <w:r w:rsidRPr="00977991">
        <w:rPr>
          <w:rFonts w:ascii="Arial" w:hAnsi="Arial"/>
        </w:rPr>
        <w:t xml:space="preserve"> template dashboard does not have</w:t>
      </w:r>
      <w:r w:rsidR="00401374" w:rsidRPr="00977991">
        <w:rPr>
          <w:rFonts w:ascii="Arial" w:hAnsi="Arial"/>
        </w:rPr>
        <w:t xml:space="preserve"> the</w:t>
      </w:r>
      <w:r w:rsidRPr="00977991">
        <w:rPr>
          <w:rFonts w:ascii="Arial" w:hAnsi="Arial"/>
        </w:rPr>
        <w:t xml:space="preserve"> “History” &amp; “Members” widgets, the new dashboard will be created with these two widgets.</w:t>
      </w:r>
    </w:p>
    <w:p w14:paraId="12D77528" w14:textId="7A4C3713" w:rsidR="00382781" w:rsidRDefault="00CD0EE1" w:rsidP="00CF0E9A">
      <w:pPr>
        <w:pStyle w:val="ListParagraph"/>
        <w:numPr>
          <w:ilvl w:val="1"/>
          <w:numId w:val="13"/>
        </w:numPr>
        <w:rPr>
          <w:rFonts w:ascii="Arial" w:hAnsi="Arial"/>
        </w:rPr>
      </w:pPr>
      <w:r w:rsidRPr="00977991">
        <w:rPr>
          <w:rFonts w:ascii="Arial" w:hAnsi="Arial"/>
        </w:rPr>
        <w:t>If</w:t>
      </w:r>
      <w:r w:rsidR="00401374" w:rsidRPr="00977991">
        <w:rPr>
          <w:rFonts w:ascii="Arial" w:hAnsi="Arial"/>
        </w:rPr>
        <w:t xml:space="preserve"> the</w:t>
      </w:r>
      <w:r w:rsidRPr="00977991">
        <w:rPr>
          <w:rFonts w:ascii="Arial" w:hAnsi="Arial"/>
        </w:rPr>
        <w:t xml:space="preserve"> template dashboard has “History” &amp; “Members” widgets, they will be linked to the current collaboration.</w:t>
      </w:r>
    </w:p>
    <w:p w14:paraId="58E9C737" w14:textId="66C4769B" w:rsidR="0017570B" w:rsidRDefault="0017570B" w:rsidP="00CF0E9A">
      <w:pPr>
        <w:pStyle w:val="ListParagraph"/>
        <w:numPr>
          <w:ilvl w:val="0"/>
          <w:numId w:val="13"/>
        </w:numPr>
        <w:rPr>
          <w:rFonts w:ascii="Arial" w:hAnsi="Arial"/>
        </w:rPr>
      </w:pPr>
      <w:r w:rsidRPr="0017570B">
        <w:rPr>
          <w:rFonts w:ascii="Arial" w:hAnsi="Arial"/>
          <w:b/>
          <w:bCs/>
        </w:rPr>
        <w:t>Dashboard members</w:t>
      </w:r>
      <w:r>
        <w:rPr>
          <w:rFonts w:ascii="Arial" w:hAnsi="Arial"/>
        </w:rPr>
        <w:t>: Dashboard created from template will have same members as in case of default dashboard - Leading team user group is ‘Owner’ and partner team user groups are ‘Contributor’.</w:t>
      </w:r>
    </w:p>
    <w:p w14:paraId="172CB272" w14:textId="75F446C6" w:rsidR="00104BAB" w:rsidRDefault="00104BAB" w:rsidP="00CF0E9A">
      <w:pPr>
        <w:pStyle w:val="ListParagraph"/>
        <w:numPr>
          <w:ilvl w:val="0"/>
          <w:numId w:val="13"/>
        </w:numPr>
        <w:rPr>
          <w:rFonts w:ascii="Arial" w:hAnsi="Arial"/>
        </w:rPr>
      </w:pPr>
      <w:r w:rsidRPr="00C5429E">
        <w:rPr>
          <w:rFonts w:ascii="Arial" w:hAnsi="Arial"/>
          <w:b/>
          <w:bCs/>
        </w:rPr>
        <w:lastRenderedPageBreak/>
        <w:t>History</w:t>
      </w:r>
      <w:r w:rsidRPr="006F1AEA">
        <w:rPr>
          <w:rFonts w:ascii="Arial" w:hAnsi="Arial"/>
          <w:b/>
          <w:bCs/>
        </w:rPr>
        <w:t>:</w:t>
      </w:r>
      <w:r w:rsidRPr="00104BAB">
        <w:rPr>
          <w:rFonts w:ascii="Arial" w:hAnsi="Arial"/>
        </w:rPr>
        <w:t xml:space="preserve"> </w:t>
      </w:r>
      <w:bookmarkStart w:id="31" w:name="_Hlk210327193"/>
      <w:r w:rsidRPr="00104BAB">
        <w:rPr>
          <w:rFonts w:ascii="Arial" w:hAnsi="Arial"/>
        </w:rPr>
        <w:t xml:space="preserve">An event of dashboard creation from the template will be captured in the History tab </w:t>
      </w:r>
      <w:r w:rsidR="00D350A0">
        <w:rPr>
          <w:rFonts w:ascii="Arial" w:hAnsi="Arial"/>
        </w:rPr>
        <w:t xml:space="preserve">as </w:t>
      </w:r>
      <w:r w:rsidRPr="00104BAB">
        <w:rPr>
          <w:rFonts w:ascii="Arial" w:hAnsi="Arial"/>
        </w:rPr>
        <w:t>sub-event of a main 'creation' event</w:t>
      </w:r>
      <w:r w:rsidR="006F1AEA">
        <w:rPr>
          <w:rFonts w:ascii="Arial" w:hAnsi="Arial"/>
        </w:rPr>
        <w:t>.</w:t>
      </w:r>
      <w:bookmarkEnd w:id="31"/>
      <w:r w:rsidR="006F1AEA">
        <w:rPr>
          <w:rFonts w:ascii="Arial" w:hAnsi="Arial"/>
        </w:rPr>
        <w:br/>
      </w:r>
      <w:r w:rsidR="008A5E48" w:rsidRPr="008A5E48">
        <w:rPr>
          <w:rFonts w:ascii="Arial" w:hAnsi="Arial"/>
        </w:rPr>
        <w:t>History Messages for Dashboard Creation from Template</w:t>
      </w:r>
      <w:r w:rsidR="006F1AEA">
        <w:rPr>
          <w:rFonts w:ascii="Arial" w:hAnsi="Arial"/>
        </w:rPr>
        <w:t>:</w:t>
      </w:r>
    </w:p>
    <w:p w14:paraId="539BD37C" w14:textId="6569DA18" w:rsidR="006F1AEA" w:rsidRDefault="006F1AEA" w:rsidP="00CF0E9A">
      <w:pPr>
        <w:pStyle w:val="ListParagraph"/>
        <w:numPr>
          <w:ilvl w:val="1"/>
          <w:numId w:val="13"/>
        </w:numPr>
        <w:rPr>
          <w:rFonts w:ascii="Arial" w:hAnsi="Arial"/>
        </w:rPr>
      </w:pPr>
      <w:r>
        <w:rPr>
          <w:rFonts w:ascii="Arial" w:hAnsi="Arial"/>
          <w:b/>
          <w:bCs/>
        </w:rPr>
        <w:t>For success case:</w:t>
      </w:r>
      <w:r>
        <w:rPr>
          <w:rFonts w:ascii="Arial" w:hAnsi="Arial"/>
        </w:rPr>
        <w:t xml:space="preserve"> </w:t>
      </w:r>
      <w:r w:rsidRPr="006F1AEA">
        <w:rPr>
          <w:rFonts w:ascii="Arial" w:hAnsi="Arial"/>
        </w:rPr>
        <w:t>“Dashboard &lt;title&gt; is created from &lt;template dashboard title&gt;”.</w:t>
      </w:r>
    </w:p>
    <w:p w14:paraId="00AFBE4F" w14:textId="374BFFC2" w:rsidR="006F1AEA" w:rsidRPr="00104BAB" w:rsidRDefault="006F1AEA" w:rsidP="00CF0E9A">
      <w:pPr>
        <w:pStyle w:val="ListParagraph"/>
        <w:numPr>
          <w:ilvl w:val="1"/>
          <w:numId w:val="13"/>
        </w:numPr>
        <w:rPr>
          <w:rFonts w:ascii="Arial" w:hAnsi="Arial"/>
        </w:rPr>
      </w:pPr>
      <w:r w:rsidRPr="006F1AEA">
        <w:rPr>
          <w:rFonts w:ascii="Arial" w:hAnsi="Arial"/>
          <w:b/>
          <w:bCs/>
        </w:rPr>
        <w:t>For failure case:</w:t>
      </w:r>
      <w:r>
        <w:rPr>
          <w:rFonts w:ascii="Arial" w:hAnsi="Arial"/>
        </w:rPr>
        <w:t xml:space="preserve"> “</w:t>
      </w:r>
      <w:r w:rsidRPr="006F1AEA">
        <w:rPr>
          <w:rFonts w:ascii="Arial" w:hAnsi="Arial"/>
        </w:rPr>
        <w:t>Dashboard &lt;title&gt; creation from &lt;template dashboard title&gt;</w:t>
      </w:r>
      <w:r>
        <w:rPr>
          <w:rFonts w:ascii="Arial" w:hAnsi="Arial"/>
        </w:rPr>
        <w:t xml:space="preserve"> </w:t>
      </w:r>
      <w:r w:rsidRPr="006F1AEA">
        <w:rPr>
          <w:rFonts w:ascii="Arial" w:hAnsi="Arial"/>
        </w:rPr>
        <w:t>failed.</w:t>
      </w:r>
      <w:r>
        <w:rPr>
          <w:rFonts w:ascii="Arial" w:hAnsi="Arial"/>
        </w:rPr>
        <w:t>”</w:t>
      </w:r>
    </w:p>
    <w:p w14:paraId="77808728" w14:textId="1A8AFC79" w:rsidR="008F2531" w:rsidRPr="00977991" w:rsidRDefault="00C5429E" w:rsidP="00CF0E9A">
      <w:pPr>
        <w:pStyle w:val="ListParagraph"/>
        <w:numPr>
          <w:ilvl w:val="0"/>
          <w:numId w:val="13"/>
        </w:numPr>
        <w:rPr>
          <w:rFonts w:ascii="Arial" w:hAnsi="Arial"/>
        </w:rPr>
      </w:pPr>
      <w:r w:rsidRPr="00C5429E">
        <w:rPr>
          <w:rFonts w:ascii="Arial" w:hAnsi="Arial"/>
          <w:b/>
          <w:bCs/>
        </w:rPr>
        <w:t>Analytics</w:t>
      </w:r>
      <w:r w:rsidRPr="006F1AEA">
        <w:rPr>
          <w:rFonts w:ascii="Arial" w:hAnsi="Arial"/>
          <w:b/>
          <w:bCs/>
        </w:rPr>
        <w:t>:</w:t>
      </w:r>
      <w:r>
        <w:rPr>
          <w:rFonts w:ascii="Arial" w:hAnsi="Arial"/>
        </w:rPr>
        <w:t xml:space="preserve"> </w:t>
      </w:r>
      <w:r w:rsidR="00382781" w:rsidRPr="00977991">
        <w:rPr>
          <w:rFonts w:ascii="Arial" w:hAnsi="Arial"/>
        </w:rPr>
        <w:t xml:space="preserve">We had defined the analytics event in </w:t>
      </w:r>
      <w:hyperlink r:id="rId21" w:tooltip="Extended Collaboration: Usage monitoring" w:history="1">
        <w:r w:rsidR="00977991" w:rsidRPr="00977991">
          <w:rPr>
            <w:rStyle w:val="Hyperlink"/>
            <w:rFonts w:ascii="Arial" w:hAnsi="Arial"/>
          </w:rPr>
          <w:t>FUN137070 rev. 0.0</w:t>
        </w:r>
      </w:hyperlink>
      <w:r w:rsidR="00977991">
        <w:rPr>
          <w:rFonts w:ascii="Arial" w:hAnsi="Arial"/>
        </w:rPr>
        <w:t xml:space="preserve">. </w:t>
      </w:r>
      <w:r w:rsidR="008F5036" w:rsidRPr="008F5036">
        <w:rPr>
          <w:rFonts w:ascii="Arial" w:hAnsi="Arial"/>
        </w:rPr>
        <w:t xml:space="preserve">We will generate a dashboard using a template while </w:t>
      </w:r>
      <w:r w:rsidR="008F5036">
        <w:rPr>
          <w:rFonts w:ascii="Arial" w:hAnsi="Arial"/>
        </w:rPr>
        <w:t xml:space="preserve">creating </w:t>
      </w:r>
      <w:r w:rsidR="008F5036" w:rsidRPr="008F5036">
        <w:rPr>
          <w:rFonts w:ascii="Arial" w:hAnsi="Arial"/>
        </w:rPr>
        <w:t xml:space="preserve">a collaboration, and this creation event will include the field </w:t>
      </w:r>
      <w:r w:rsidR="008F5036" w:rsidRPr="00977991">
        <w:rPr>
          <w:rFonts w:ascii="Arial" w:hAnsi="Arial"/>
          <w:color w:val="005895" w:themeColor="accent6" w:themeShade="BF"/>
        </w:rPr>
        <w:t>operation.content.dashboard</w:t>
      </w:r>
      <w:r w:rsidR="008F5036" w:rsidRPr="008F5036">
        <w:rPr>
          <w:rFonts w:ascii="Arial" w:hAnsi="Arial"/>
        </w:rPr>
        <w:t>. In this scenario, we will assign the value "</w:t>
      </w:r>
      <w:r w:rsidR="008F5036" w:rsidRPr="008F5036">
        <w:rPr>
          <w:rFonts w:ascii="Arial" w:hAnsi="Arial"/>
          <w:b/>
          <w:bCs/>
        </w:rPr>
        <w:t>createdFrom</w:t>
      </w:r>
      <w:r w:rsidR="008F5036" w:rsidRPr="008F5036">
        <w:rPr>
          <w:rFonts w:ascii="Arial" w:hAnsi="Arial"/>
        </w:rPr>
        <w:t>" to this field.</w:t>
      </w:r>
    </w:p>
    <w:p w14:paraId="320A2086" w14:textId="71218113" w:rsidR="000A7CA0" w:rsidRPr="00977991" w:rsidRDefault="00922D43" w:rsidP="00CF0E9A">
      <w:pPr>
        <w:pStyle w:val="ListParagraph"/>
        <w:numPr>
          <w:ilvl w:val="0"/>
          <w:numId w:val="13"/>
        </w:numPr>
        <w:rPr>
          <w:rFonts w:ascii="Arial" w:hAnsi="Arial"/>
          <w:b/>
          <w:bCs/>
        </w:rPr>
      </w:pPr>
      <w:r>
        <w:rPr>
          <w:rFonts w:ascii="Arial" w:hAnsi="Arial"/>
          <w:b/>
          <w:bCs/>
        </w:rPr>
        <w:t xml:space="preserve">Restore dashboard behavior </w:t>
      </w:r>
      <w:r w:rsidRPr="00922D43">
        <w:rPr>
          <w:rFonts w:ascii="Arial" w:hAnsi="Arial"/>
        </w:rPr>
        <w:t>when dashboard is created from template</w:t>
      </w:r>
      <w:r>
        <w:rPr>
          <w:rFonts w:ascii="Arial" w:hAnsi="Arial"/>
          <w:b/>
          <w:bCs/>
        </w:rPr>
        <w:t>:</w:t>
      </w:r>
    </w:p>
    <w:p w14:paraId="505B627D" w14:textId="6E133A87" w:rsidR="000A7CA0" w:rsidRPr="000A7CA0" w:rsidRDefault="000A7CA0" w:rsidP="00CF0E9A">
      <w:pPr>
        <w:pStyle w:val="ListParagraph"/>
        <w:numPr>
          <w:ilvl w:val="1"/>
          <w:numId w:val="13"/>
        </w:numPr>
        <w:rPr>
          <w:rFonts w:cs="Arial"/>
        </w:rPr>
      </w:pPr>
      <w:r w:rsidRPr="00977991">
        <w:rPr>
          <w:rFonts w:ascii="Arial" w:hAnsi="Arial"/>
        </w:rPr>
        <w:t>In case</w:t>
      </w:r>
      <w:r w:rsidR="00922D43">
        <w:rPr>
          <w:rFonts w:ascii="Arial" w:hAnsi="Arial"/>
        </w:rPr>
        <w:t xml:space="preserve"> </w:t>
      </w:r>
      <w:r w:rsidRPr="00977991">
        <w:rPr>
          <w:rFonts w:ascii="Arial" w:hAnsi="Arial"/>
        </w:rPr>
        <w:t>user deletes the history</w:t>
      </w:r>
      <w:r w:rsidR="00922D43">
        <w:rPr>
          <w:rFonts w:ascii="Arial" w:hAnsi="Arial"/>
        </w:rPr>
        <w:t xml:space="preserve"> or </w:t>
      </w:r>
      <w:r w:rsidRPr="00977991">
        <w:rPr>
          <w:rFonts w:ascii="Arial" w:hAnsi="Arial"/>
        </w:rPr>
        <w:t xml:space="preserve">members tab from the dashboard, we </w:t>
      </w:r>
      <w:r w:rsidR="00922D43">
        <w:rPr>
          <w:rFonts w:ascii="Arial" w:hAnsi="Arial"/>
        </w:rPr>
        <w:t xml:space="preserve">will </w:t>
      </w:r>
      <w:r w:rsidRPr="00977991">
        <w:rPr>
          <w:rFonts w:ascii="Arial" w:hAnsi="Arial"/>
        </w:rPr>
        <w:t>re</w:t>
      </w:r>
      <w:r w:rsidR="00922D43">
        <w:rPr>
          <w:rFonts w:ascii="Arial" w:hAnsi="Arial"/>
        </w:rPr>
        <w:t>-</w:t>
      </w:r>
      <w:r w:rsidRPr="00977991">
        <w:rPr>
          <w:rFonts w:ascii="Arial" w:hAnsi="Arial"/>
        </w:rPr>
        <w:t>create the deleted widgets, thanks to restore dashboard capability.</w:t>
      </w:r>
      <w:r w:rsidR="00C2688A" w:rsidRPr="00977991">
        <w:rPr>
          <w:rFonts w:ascii="Arial" w:hAnsi="Arial"/>
        </w:rPr>
        <w:t xml:space="preserve"> For more information, please refer</w:t>
      </w:r>
      <w:r w:rsidR="00C2688A">
        <w:t xml:space="preserve"> </w:t>
      </w:r>
      <w:hyperlink r:id="rId22" w:tooltip="Extended Collaborations Control Center: Restore Dashboard" w:history="1">
        <w:r w:rsidR="00C2688A" w:rsidRPr="00C2688A">
          <w:rPr>
            <w:rStyle w:val="Hyperlink"/>
          </w:rPr>
          <w:t>FUN137512 rev. 0.0</w:t>
        </w:r>
      </w:hyperlink>
    </w:p>
    <w:p w14:paraId="089F4EDB" w14:textId="2E5CF074" w:rsidR="000A7CA0" w:rsidRPr="00977991" w:rsidRDefault="000A7CA0" w:rsidP="00CF0E9A">
      <w:pPr>
        <w:pStyle w:val="ListParagraph"/>
        <w:numPr>
          <w:ilvl w:val="1"/>
          <w:numId w:val="13"/>
        </w:numPr>
        <w:rPr>
          <w:rFonts w:ascii="Arial" w:hAnsi="Arial"/>
        </w:rPr>
      </w:pPr>
      <w:r w:rsidRPr="00977991">
        <w:rPr>
          <w:rFonts w:ascii="Arial" w:hAnsi="Arial"/>
        </w:rPr>
        <w:t xml:space="preserve">In case </w:t>
      </w:r>
      <w:r w:rsidR="00922D43">
        <w:rPr>
          <w:rFonts w:ascii="Arial" w:hAnsi="Arial"/>
        </w:rPr>
        <w:t>d</w:t>
      </w:r>
      <w:r w:rsidRPr="00977991">
        <w:rPr>
          <w:rFonts w:ascii="Arial" w:hAnsi="Arial"/>
        </w:rPr>
        <w:t xml:space="preserve">ashboard has been deleted but still in the Dashboard recycle bin, restore </w:t>
      </w:r>
      <w:r w:rsidR="00922D43">
        <w:rPr>
          <w:rFonts w:ascii="Arial" w:hAnsi="Arial"/>
        </w:rPr>
        <w:t xml:space="preserve">dashboard </w:t>
      </w:r>
      <w:r w:rsidRPr="00977991">
        <w:rPr>
          <w:rFonts w:ascii="Arial" w:hAnsi="Arial"/>
        </w:rPr>
        <w:t xml:space="preserve">operation </w:t>
      </w:r>
      <w:r w:rsidR="00922D43">
        <w:rPr>
          <w:rFonts w:ascii="Arial" w:hAnsi="Arial"/>
        </w:rPr>
        <w:t>will continue to restore it</w:t>
      </w:r>
      <w:r w:rsidRPr="00977991">
        <w:rPr>
          <w:rFonts w:ascii="Arial" w:hAnsi="Arial"/>
        </w:rPr>
        <w:t xml:space="preserve"> from the recycle bin.</w:t>
      </w:r>
    </w:p>
    <w:p w14:paraId="6B009DC4" w14:textId="0E19374E" w:rsidR="000A7CA0" w:rsidRDefault="000A7CA0" w:rsidP="00CF0E9A">
      <w:pPr>
        <w:pStyle w:val="ListParagraph"/>
        <w:numPr>
          <w:ilvl w:val="1"/>
          <w:numId w:val="13"/>
        </w:numPr>
        <w:rPr>
          <w:rFonts w:ascii="Arial" w:hAnsi="Arial"/>
        </w:rPr>
      </w:pPr>
      <w:bookmarkStart w:id="32" w:name="_Hlk210140958"/>
      <w:r w:rsidRPr="00977991">
        <w:rPr>
          <w:rFonts w:ascii="Arial" w:hAnsi="Arial"/>
        </w:rPr>
        <w:t xml:space="preserve">In case dashboard has been completely deleted and is no more available in the recycle bin, </w:t>
      </w:r>
      <w:r w:rsidR="00C2688A" w:rsidRPr="0000309E">
        <w:rPr>
          <w:rFonts w:ascii="Arial" w:hAnsi="Arial"/>
        </w:rPr>
        <w:t xml:space="preserve">restore </w:t>
      </w:r>
      <w:r w:rsidR="00967C97" w:rsidRPr="0000309E">
        <w:rPr>
          <w:rFonts w:ascii="Arial" w:hAnsi="Arial"/>
        </w:rPr>
        <w:t>dashboard</w:t>
      </w:r>
      <w:r w:rsidR="00C2688A" w:rsidRPr="0000309E">
        <w:rPr>
          <w:rFonts w:ascii="Arial" w:hAnsi="Arial"/>
        </w:rPr>
        <w:t xml:space="preserve"> will lead to default dashboard creation</w:t>
      </w:r>
      <w:r w:rsidR="002214EA">
        <w:rPr>
          <w:rFonts w:ascii="Arial" w:hAnsi="Arial"/>
        </w:rPr>
        <w:t>.</w:t>
      </w:r>
    </w:p>
    <w:p w14:paraId="5E6D0BF4" w14:textId="1680331B" w:rsidR="0000309E" w:rsidRPr="0000309E" w:rsidRDefault="0000309E" w:rsidP="00CF0E9A">
      <w:pPr>
        <w:pStyle w:val="ListParagraph"/>
        <w:numPr>
          <w:ilvl w:val="0"/>
          <w:numId w:val="13"/>
        </w:numPr>
        <w:rPr>
          <w:rFonts w:ascii="Arial" w:hAnsi="Arial"/>
        </w:rPr>
      </w:pPr>
      <w:r w:rsidRPr="0000309E">
        <w:rPr>
          <w:rFonts w:ascii="Arial" w:hAnsi="Arial"/>
          <w:b/>
          <w:bCs/>
        </w:rPr>
        <w:t>Edit Collaboration:</w:t>
      </w:r>
      <w:r>
        <w:rPr>
          <w:rFonts w:ascii="Arial" w:hAnsi="Arial"/>
        </w:rPr>
        <w:t xml:space="preserve"> There is no change in </w:t>
      </w:r>
      <w:r w:rsidR="00DF2678">
        <w:rPr>
          <w:rFonts w:ascii="Arial" w:hAnsi="Arial"/>
        </w:rPr>
        <w:t xml:space="preserve">the </w:t>
      </w:r>
      <w:r>
        <w:rPr>
          <w:rFonts w:ascii="Arial" w:hAnsi="Arial"/>
        </w:rPr>
        <w:t>edit collaboration capability</w:t>
      </w:r>
      <w:r w:rsidR="00DF2678">
        <w:rPr>
          <w:rFonts w:ascii="Arial" w:hAnsi="Arial"/>
        </w:rPr>
        <w:t>.</w:t>
      </w:r>
    </w:p>
    <w:bookmarkEnd w:id="32"/>
    <w:p w14:paraId="1EA398A8" w14:textId="77777777" w:rsidR="00382781" w:rsidRPr="00382781" w:rsidRDefault="00382781" w:rsidP="00382781">
      <w:pPr>
        <w:rPr>
          <w:rFonts w:cs="Arial"/>
        </w:rPr>
      </w:pPr>
    </w:p>
    <w:p w14:paraId="18CE11FA" w14:textId="77777777" w:rsidR="003406D0" w:rsidRDefault="004E5DBD" w:rsidP="003406D0">
      <w:pPr>
        <w:pStyle w:val="3DSTitle3"/>
      </w:pPr>
      <w:r w:rsidRPr="001D0CE2">
        <w:t xml:space="preserve">Modified </w:t>
      </w:r>
      <w:r w:rsidR="00E2720A">
        <w:t>capabilities</w:t>
      </w:r>
      <w:r w:rsidRPr="001D0CE2">
        <w:t>: impact for end users</w:t>
      </w:r>
    </w:p>
    <w:p w14:paraId="349474D2" w14:textId="77777777" w:rsidR="008F2531" w:rsidRPr="001D0CE2" w:rsidRDefault="008F2531" w:rsidP="00646AC1">
      <w:pPr>
        <w:jc w:val="both"/>
      </w:pPr>
      <w:r>
        <w:t xml:space="preserve"> </w:t>
      </w:r>
      <w:r w:rsidRPr="008F2531">
        <w:rPr>
          <w:rStyle w:val="HiddenTextChar"/>
        </w:rPr>
        <w:t>If the new capabilities replace existing features, detail here how the new usage compares to the previous usage. This is required to help the end users transition seamlessly to the new usage</w:t>
      </w:r>
      <w:r>
        <w:rPr>
          <w:rStyle w:val="HiddenTextChar"/>
        </w:rPr>
        <w:t>.</w:t>
      </w:r>
    </w:p>
    <w:p w14:paraId="3E525D54" w14:textId="77777777" w:rsidR="00D7045A" w:rsidRPr="00044655" w:rsidRDefault="00BA09BC" w:rsidP="00EE5A6B">
      <w:pPr>
        <w:pStyle w:val="3DS2Title2"/>
      </w:pPr>
      <w:r>
        <w:t>L</w:t>
      </w:r>
      <w:r w:rsidR="00D7045A" w:rsidRPr="00044655">
        <w:t>imitations</w:t>
      </w:r>
    </w:p>
    <w:p w14:paraId="78D32C77" w14:textId="77777777" w:rsidR="00D7045A" w:rsidRDefault="00372177" w:rsidP="00646AC1">
      <w:pPr>
        <w:pStyle w:val="HiddenText"/>
        <w:jc w:val="both"/>
        <w:rPr>
          <w:vanish w:val="0"/>
        </w:rPr>
      </w:pPr>
      <w:r>
        <w:t>Document</w:t>
      </w:r>
      <w:r w:rsidR="00D7045A" w:rsidRPr="00AD270D">
        <w:t xml:space="preserve"> the limits (or boundaries) of this function within the intended scope. Consider the expected behavior of the functionality under all circumstances, including possible usage errors or malicious use. Wherever possible, the usage of the function beyond its limits must be made impossible by construction or design.</w:t>
      </w:r>
    </w:p>
    <w:p w14:paraId="585DBFF9" w14:textId="77777777" w:rsidR="00D7045A" w:rsidRPr="00AD270D" w:rsidRDefault="00D7045A" w:rsidP="00646AC1">
      <w:pPr>
        <w:pStyle w:val="HiddenText"/>
        <w:jc w:val="both"/>
      </w:pPr>
      <w:r w:rsidRPr="00AD270D">
        <w:t>If this function is not available on all supported platforms, specify the non-supported platforms here.</w:t>
      </w:r>
    </w:p>
    <w:p w14:paraId="1F9A9F48" w14:textId="77777777" w:rsidR="00D7045A" w:rsidRPr="00AD270D" w:rsidRDefault="00D7045A" w:rsidP="00646AC1">
      <w:pPr>
        <w:pStyle w:val="HiddenText"/>
        <w:jc w:val="both"/>
      </w:pPr>
      <w:r w:rsidRPr="00AD270D">
        <w:t>For each identified limitation, ensure that acceptance test coverage is provided.</w:t>
      </w:r>
    </w:p>
    <w:p w14:paraId="6035CF23" w14:textId="1B02DB14" w:rsidR="00BD037A" w:rsidRDefault="00D7045A" w:rsidP="00BD037A">
      <w:pPr>
        <w:pStyle w:val="3DSTitle3"/>
      </w:pPr>
      <w:bookmarkStart w:id="33" w:name="_Toc492890891"/>
      <w:bookmarkStart w:id="34" w:name="_Toc492890928"/>
      <w:bookmarkStart w:id="35" w:name="_Toc494182304"/>
      <w:bookmarkStart w:id="36" w:name="_Toc527023823"/>
      <w:r w:rsidRPr="001D0CE2">
        <w:t>Limitation #1</w:t>
      </w:r>
      <w:bookmarkEnd w:id="33"/>
      <w:bookmarkEnd w:id="34"/>
      <w:bookmarkEnd w:id="35"/>
      <w:bookmarkEnd w:id="36"/>
      <w:r w:rsidR="00316B67">
        <w:t xml:space="preserve">: </w:t>
      </w:r>
      <w:r w:rsidR="0075728A">
        <w:t>Dashboard is created from template, and then it is permanently deleted. The following restore dashboard functionality will create default dashboard</w:t>
      </w:r>
      <w:r w:rsidR="00533C47">
        <w:t>.</w:t>
      </w:r>
    </w:p>
    <w:p w14:paraId="7C0792BE" w14:textId="40B2B955" w:rsidR="00BD037A" w:rsidRPr="00BD037A" w:rsidRDefault="00BD037A" w:rsidP="00BD037A">
      <w:pPr>
        <w:pStyle w:val="3DSTitle3"/>
      </w:pPr>
      <w:r w:rsidRPr="001D0CE2">
        <w:t>Limitation #</w:t>
      </w:r>
      <w:r>
        <w:t>2</w:t>
      </w:r>
      <w:r>
        <w:t>:</w:t>
      </w:r>
      <w:r w:rsidRPr="00BD037A">
        <w:t xml:space="preserve"> </w:t>
      </w:r>
      <w:r w:rsidRPr="00BD037A">
        <w:t>The template dashboard definition retrieved using export capability, does not provide duplication information (enable duplication for all members, enable duplicated dashboard to be resynchronized on-demand), background &amp; thumbnail information. Hence, the new dashboard will not inherit those from template</w:t>
      </w:r>
      <w:r>
        <w:t>.</w:t>
      </w:r>
    </w:p>
    <w:p w14:paraId="579B4DE1" w14:textId="77777777" w:rsidR="00BD037A" w:rsidRPr="00BD037A" w:rsidRDefault="00BD037A" w:rsidP="00BD037A"/>
    <w:p w14:paraId="54BB4DE9" w14:textId="77777777" w:rsidR="006579A3" w:rsidRDefault="00D7045A" w:rsidP="00D7045A">
      <w:r w:rsidRPr="001D0CE2">
        <w:rPr>
          <w:color w:val="3366FF"/>
        </w:rPr>
        <w:t>&lt;Repeat as necessary&gt;</w:t>
      </w:r>
    </w:p>
    <w:p w14:paraId="30A8B9BD" w14:textId="77777777" w:rsidR="00EC5A45" w:rsidRDefault="00EC5A45" w:rsidP="00D7045A"/>
    <w:p w14:paraId="53EA562F" w14:textId="77777777" w:rsidR="006579A3" w:rsidRDefault="001D0415" w:rsidP="0035364F">
      <w:pPr>
        <w:pStyle w:val="3DS2Title1"/>
      </w:pPr>
      <w:bookmarkStart w:id="37" w:name="_Toc219467981"/>
      <w:r w:rsidRPr="001D0CE2">
        <w:t>What the function will not do</w:t>
      </w:r>
      <w:bookmarkEnd w:id="26"/>
      <w:bookmarkEnd w:id="27"/>
      <w:bookmarkEnd w:id="28"/>
      <w:bookmarkEnd w:id="29"/>
      <w:bookmarkEnd w:id="37"/>
    </w:p>
    <w:p w14:paraId="5FF930B3" w14:textId="328B9600" w:rsidR="008F2531" w:rsidRDefault="008F2531" w:rsidP="00646AC1">
      <w:pPr>
        <w:jc w:val="both"/>
      </w:pPr>
      <w:r>
        <w:t xml:space="preserve"> </w:t>
      </w:r>
      <w:r w:rsidR="00C168D8">
        <w:t>NaN</w:t>
      </w:r>
      <w:r w:rsidRPr="008F2531">
        <w:rPr>
          <w:rStyle w:val="HiddenTextChar"/>
        </w:rPr>
        <w:t>If the function is not going to address some of the requested items of the associated Requirement PER(s), list these exceptions here</w:t>
      </w:r>
      <w:r>
        <w:rPr>
          <w:rStyle w:val="HiddenTextChar"/>
        </w:rPr>
        <w:t>:</w:t>
      </w:r>
    </w:p>
    <w:p w14:paraId="75CE24E1" w14:textId="77777777" w:rsidR="00311B9A" w:rsidRDefault="001F7C54" w:rsidP="00EE5A6B">
      <w:pPr>
        <w:pStyle w:val="3DS2Title1"/>
      </w:pPr>
      <w:bookmarkStart w:id="38" w:name="_Toc56584589"/>
      <w:bookmarkStart w:id="39" w:name="_Toc56607012"/>
      <w:bookmarkStart w:id="40" w:name="_Toc56669975"/>
      <w:bookmarkStart w:id="41" w:name="_Toc56670000"/>
      <w:bookmarkStart w:id="42" w:name="_Toc56670025"/>
      <w:bookmarkStart w:id="43" w:name="_Toc56673022"/>
      <w:bookmarkStart w:id="44" w:name="_Toc56673476"/>
      <w:bookmarkStart w:id="45" w:name="_Toc219467982"/>
      <w:bookmarkEnd w:id="38"/>
      <w:bookmarkEnd w:id="39"/>
      <w:bookmarkEnd w:id="40"/>
      <w:bookmarkEnd w:id="41"/>
      <w:bookmarkEnd w:id="42"/>
      <w:bookmarkEnd w:id="43"/>
      <w:bookmarkEnd w:id="44"/>
      <w:r>
        <w:lastRenderedPageBreak/>
        <w:t xml:space="preserve">Commercial </w:t>
      </w:r>
      <w:r w:rsidR="00B359BD">
        <w:t>p</w:t>
      </w:r>
      <w:r>
        <w:t>ackaging</w:t>
      </w:r>
      <w:bookmarkEnd w:id="45"/>
    </w:p>
    <w:p w14:paraId="0069D47D" w14:textId="77777777" w:rsidR="001F7C54" w:rsidRPr="00DF726F" w:rsidRDefault="00643163" w:rsidP="00F35C8E">
      <w:r>
        <w:t>List here the Products/Role and App required to access the function.</w:t>
      </w:r>
    </w:p>
    <w:p w14:paraId="77095F8D" w14:textId="5DD77C14" w:rsidR="008E5177" w:rsidRDefault="00311B9A" w:rsidP="00DE54EF">
      <w:pPr>
        <w:spacing w:after="0"/>
      </w:pPr>
      <w:r>
        <w:t xml:space="preserve">Product (Role /App) </w:t>
      </w:r>
      <w:r w:rsidR="00B1482F" w:rsidRPr="00BE759E">
        <w:t>in which the function will be available</w:t>
      </w:r>
      <w:r w:rsidR="0069687F">
        <w:t xml:space="preserve">: </w:t>
      </w:r>
      <w:sdt>
        <w:sdtPr>
          <w:alias w:val="Commercial Packaging"/>
          <w:tag w:val="Commercial_Packaging"/>
          <w:id w:val="2075547797"/>
          <w:lock w:val="sdtLocked"/>
          <w:placeholder>
            <w:docPart w:val="353C8D53DF4B46D8B5850D879FD1BD07"/>
          </w:placeholder>
        </w:sdtPr>
        <w:sdtEndPr/>
        <w:sdtContent>
          <w:sdt>
            <w:sdtPr>
              <w:rPr>
                <w:color w:val="5B7F95" w:themeColor="text1"/>
                <w:sz w:val="24"/>
              </w:rPr>
              <w:alias w:val="Commercial Packaging"/>
              <w:tag w:val="Commercial_Packaging"/>
              <w:id w:val="1620951768"/>
              <w:placeholder>
                <w:docPart w:val="9605855D4FA547D5AE9B23C723275002"/>
              </w:placeholder>
            </w:sdtPr>
            <w:sdtEndPr>
              <w:rPr>
                <w:color w:val="auto"/>
                <w:sz w:val="22"/>
              </w:rPr>
            </w:sdtEndPr>
            <w:sdtContent>
              <w:r w:rsidR="00EE0671" w:rsidRPr="00816E25">
                <w:t xml:space="preserve">The new </w:t>
              </w:r>
              <w:r w:rsidR="00EE0671">
                <w:rPr>
                  <w:b/>
                </w:rPr>
                <w:t xml:space="preserve">Dashboard from template </w:t>
              </w:r>
              <w:r w:rsidR="00EE0671" w:rsidRPr="00EE0671">
                <w:rPr>
                  <w:bCs/>
                </w:rPr>
                <w:t>functionality</w:t>
              </w:r>
              <w:r w:rsidR="00EE0671" w:rsidRPr="00816E25">
                <w:t xml:space="preserve"> is onl</w:t>
              </w:r>
              <w:r w:rsidR="00EE0671">
                <w:t xml:space="preserve">y accessible for </w:t>
              </w:r>
              <w:r w:rsidR="00EE0671" w:rsidRPr="00331D56">
                <w:rPr>
                  <w:b/>
                </w:rPr>
                <w:t>Administrators</w:t>
              </w:r>
              <w:r w:rsidR="00EE0671" w:rsidRPr="00FD67F9">
                <w:t xml:space="preserve"> </w:t>
              </w:r>
              <w:r w:rsidR="00EE0671" w:rsidRPr="00FD67F9">
                <w:rPr>
                  <w:rFonts w:cs="Arial"/>
                  <w:shd w:val="clear" w:color="auto" w:fill="FFFFFF"/>
                </w:rPr>
                <w:t>with 3D Product Architect (</w:t>
              </w:r>
              <w:r w:rsidR="00EE0671" w:rsidRPr="00FD67F9">
                <w:rPr>
                  <w:rFonts w:cs="Arial"/>
                  <w:b/>
                  <w:shd w:val="clear" w:color="auto" w:fill="FFFFFF"/>
                </w:rPr>
                <w:t>PAU</w:t>
              </w:r>
              <w:r w:rsidR="00EE0671" w:rsidRPr="00FD67F9">
                <w:rPr>
                  <w:rFonts w:cs="Arial"/>
                  <w:shd w:val="clear" w:color="auto" w:fill="FFFFFF"/>
                </w:rPr>
                <w:t xml:space="preserve">) on </w:t>
              </w:r>
              <w:r w:rsidR="00EE0671" w:rsidRPr="00331D56">
                <w:rPr>
                  <w:rFonts w:cs="Arial"/>
                  <w:b/>
                  <w:shd w:val="clear" w:color="auto" w:fill="FFFFFF"/>
                </w:rPr>
                <w:t>Cloud</w:t>
              </w:r>
              <w:r w:rsidR="00EE0671" w:rsidRPr="00816E25">
                <w:t xml:space="preserve"> in</w:t>
              </w:r>
              <w:r w:rsidR="00EE0671">
                <w:t xml:space="preserve"> </w:t>
              </w:r>
              <w:r w:rsidR="00EE0671" w:rsidRPr="00FD67F9">
                <w:t>the Extended Collaborations Control Center App +</w:t>
              </w:r>
              <w:r w:rsidR="00EE0671">
                <w:t xml:space="preserve"> New Extended Collaboration + </w:t>
              </w:r>
              <w:r w:rsidR="008E42EA">
                <w:t>S</w:t>
              </w:r>
              <w:r w:rsidR="00EE0671">
                <w:t xml:space="preserve">elect dashboard </w:t>
              </w:r>
              <w:r w:rsidR="00215229">
                <w:t>textbox</w:t>
              </w:r>
            </w:sdtContent>
          </w:sdt>
          <w:r w:rsidR="00EE0671">
            <w:t xml:space="preserve"> </w:t>
          </w:r>
        </w:sdtContent>
      </w:sdt>
      <w:bookmarkStart w:id="46" w:name="_Toc492890881"/>
      <w:bookmarkStart w:id="47" w:name="_Toc492890908"/>
      <w:bookmarkStart w:id="48" w:name="_Toc494182284"/>
      <w:bookmarkStart w:id="49" w:name="_Toc527023813"/>
      <w:bookmarkStart w:id="50" w:name="_Toc50465468"/>
      <w:bookmarkStart w:id="51" w:name="_Toc50734530"/>
      <w:bookmarkStart w:id="52" w:name="_Toc52877216"/>
    </w:p>
    <w:p w14:paraId="3DA3A181" w14:textId="77777777" w:rsidR="00DA147A" w:rsidRPr="00DE54EF" w:rsidRDefault="00DA147A" w:rsidP="00DE54EF">
      <w:pPr>
        <w:spacing w:after="0"/>
      </w:pPr>
      <w:r>
        <w:br w:type="page"/>
      </w:r>
    </w:p>
    <w:p w14:paraId="4977AEB3" w14:textId="77777777" w:rsidR="001D0415" w:rsidRPr="001D0CE2" w:rsidRDefault="001D0415" w:rsidP="00745F05">
      <w:pPr>
        <w:pStyle w:val="PartTitle"/>
      </w:pPr>
      <w:bookmarkStart w:id="53" w:name="_Toc219467983"/>
      <w:r w:rsidRPr="001D0CE2">
        <w:lastRenderedPageBreak/>
        <w:t>Detailed Specifications</w:t>
      </w:r>
      <w:bookmarkEnd w:id="46"/>
      <w:bookmarkEnd w:id="47"/>
      <w:bookmarkEnd w:id="48"/>
      <w:bookmarkEnd w:id="49"/>
      <w:bookmarkEnd w:id="50"/>
      <w:bookmarkEnd w:id="51"/>
      <w:bookmarkEnd w:id="52"/>
      <w:bookmarkEnd w:id="53"/>
    </w:p>
    <w:p w14:paraId="0F75E4E5" w14:textId="77777777" w:rsidR="00311B9A" w:rsidRPr="00311B9A" w:rsidRDefault="00372177" w:rsidP="00646AC1">
      <w:pPr>
        <w:pStyle w:val="HiddenText"/>
        <w:jc w:val="both"/>
        <w:rPr>
          <w:rStyle w:val="IntenseReference"/>
          <w:b w:val="0"/>
          <w:bCs w:val="0"/>
          <w:smallCaps w:val="0"/>
          <w:color w:val="808080" w:themeColor="background1" w:themeShade="80"/>
          <w:spacing w:val="0"/>
          <w:sz w:val="20"/>
        </w:rPr>
      </w:pPr>
      <w:r>
        <w:t>Expand on</w:t>
      </w:r>
      <w:r w:rsidR="001D0415" w:rsidRPr="001D0CE2">
        <w:t xml:space="preserve"> the Capability Summary provided above by detailing all aspects of the functionality.</w:t>
      </w:r>
      <w:bookmarkStart w:id="54" w:name="_Toc492890882"/>
      <w:bookmarkStart w:id="55" w:name="_Toc492890909"/>
      <w:bookmarkStart w:id="56" w:name="_Toc494182285"/>
      <w:bookmarkStart w:id="57" w:name="_Toc527023814"/>
    </w:p>
    <w:p w14:paraId="38DACCD4" w14:textId="77777777" w:rsidR="00311B9A" w:rsidRDefault="001C4F95" w:rsidP="00EE5A6B">
      <w:pPr>
        <w:pStyle w:val="3DS2Title1"/>
      </w:pPr>
      <w:bookmarkStart w:id="58" w:name="_Toc219467984"/>
      <w:r>
        <w:t>P</w:t>
      </w:r>
      <w:r w:rsidR="00024159">
        <w:t>ackaging</w:t>
      </w:r>
      <w:bookmarkEnd w:id="58"/>
    </w:p>
    <w:p w14:paraId="3CF0BE3A" w14:textId="77777777" w:rsidR="000A513E" w:rsidRPr="000A513E" w:rsidRDefault="0036716C" w:rsidP="0004272F">
      <w:pPr>
        <w:jc w:val="both"/>
      </w:pPr>
      <w:r>
        <w:rPr>
          <w:noProof/>
        </w:rPr>
        <w:drawing>
          <wp:inline distT="0" distB="0" distL="0" distR="0" wp14:anchorId="1B436DEC" wp14:editId="04DCAB1D">
            <wp:extent cx="449821" cy="1371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209D29BD" wp14:editId="485705F6">
            <wp:extent cx="466364" cy="137160"/>
            <wp:effectExtent l="0" t="0" r="0" b="0"/>
            <wp:docPr id="1599288138" name="Picture 159928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0A513E" w:rsidRPr="008D5839">
        <w:t xml:space="preserve">If this function impacts the packaging, a Software Architect must be named in the role of Design Reviewer in the Function Planning. This assignment will create a “Design Task” task allowing the Software Architect to review the packaging changes via a dedicated Design Enhancement Specification “DES” and eventually to make the required packaging enhancements. For more information about “DES”, click </w:t>
      </w:r>
      <w:hyperlink r:id="rId24" w:anchor="app:MAP-EVLNUOYNA/content:type=process&amp;PNid=26019254" w:history="1">
        <w:r w:rsidR="000A513E" w:rsidRPr="00B26DD0">
          <w:rPr>
            <w:rStyle w:val="Hyperlink"/>
          </w:rPr>
          <w:t>here</w:t>
        </w:r>
      </w:hyperlink>
      <w:r w:rsidR="000A513E">
        <w:fldChar w:fldCharType="begin"/>
      </w:r>
      <w:r w:rsidR="000A513E">
        <w:rPr>
          <w:vanish/>
        </w:rPr>
        <w:instrText xml:space="preserve"> HYPERLINK "https://eu1-215dsi0708-ifwe.3dexperience.3ds.com/" \l "app:MAP-EVLNUOYNA/content:type=process&amp;PNid=26019254" </w:instrText>
      </w:r>
      <w:r w:rsidR="000A513E">
        <w:fldChar w:fldCharType="separate"/>
      </w:r>
      <w:r w:rsidR="000A513E" w:rsidRPr="00B27A25">
        <w:rPr>
          <w:rStyle w:val="Hyperlink"/>
          <w:i/>
          <w:vanish/>
          <w:sz w:val="20"/>
        </w:rPr>
        <w:t>here</w:t>
      </w:r>
      <w:r w:rsidR="000A513E">
        <w:rPr>
          <w:rStyle w:val="Hyperlink"/>
          <w:i/>
          <w:vanish/>
          <w:sz w:val="20"/>
        </w:rPr>
        <w:fldChar w:fldCharType="end"/>
      </w:r>
      <w:r w:rsidR="000A513E" w:rsidRPr="008D5839">
        <w:t>. If a Service or Component is involved, the associated “referential” may require an update.</w:t>
      </w:r>
    </w:p>
    <w:p w14:paraId="7ABE8F68" w14:textId="77777777" w:rsidR="00311B9A" w:rsidRDefault="00311B9A" w:rsidP="00646AC1">
      <w:pPr>
        <w:pStyle w:val="HiddenText"/>
        <w:jc w:val="both"/>
      </w:pPr>
      <w:r w:rsidRPr="001D0CE2">
        <w:t>If this function modifies the existing packaging, specify the necessary changes below. Include whether commercial pre-requisite products are required and, if so, whether these must be created. If packaging changes will affect pricing, explain this here.</w:t>
      </w:r>
    </w:p>
    <w:p w14:paraId="7B908EE6" w14:textId="77777777" w:rsidR="00AA6B45" w:rsidRPr="00357809" w:rsidRDefault="00311B9A" w:rsidP="00646AC1">
      <w:pPr>
        <w:pStyle w:val="HiddenText"/>
        <w:jc w:val="both"/>
        <w:rPr>
          <w:color w:val="auto"/>
          <w:u w:val="single"/>
        </w:rPr>
      </w:pPr>
      <w:r w:rsidRPr="001D0CE2">
        <w:t>For more information of this topic, refer to the “Packaging</w:t>
      </w:r>
      <w:r w:rsidR="003F495E">
        <w:t>”</w:t>
      </w:r>
      <w:r w:rsidRPr="001D0CE2">
        <w:t xml:space="preserve"> section of </w:t>
      </w:r>
      <w:hyperlink r:id="rId25" w:history="1">
        <w:r w:rsidRPr="001D0CE2">
          <w:rPr>
            <w:rStyle w:val="Hyperlink"/>
            <w:color w:val="3366FF"/>
          </w:rPr>
          <w:t>PES Authoring Best Practices</w:t>
        </w:r>
        <w:r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6675E8BF"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73C71326" w14:textId="77777777" w:rsidR="00C62F38" w:rsidRPr="001D0CE2" w:rsidRDefault="00C62F38" w:rsidP="00C62F38">
            <w:pPr>
              <w:jc w:val="center"/>
            </w:pPr>
            <w:r>
              <w:rPr>
                <w:noProof/>
              </w:rPr>
              <mc:AlternateContent>
                <mc:Choice Requires="wps">
                  <w:drawing>
                    <wp:inline distT="0" distB="0" distL="0" distR="0" wp14:anchorId="4D8C8116" wp14:editId="22411737">
                      <wp:extent cx="270710" cy="274320"/>
                      <wp:effectExtent l="19050" t="19050" r="15240" b="30480"/>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2C24CCF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4D8C8116" id="Oval 2" o:spid="_x0000_s102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" fillcolor="#0077c8 [3209]" strokecolor="white [3212]" strokeweight="1.5pt">
                      <v:path arrowok="t"/>
                      <o:lock v:ext="edit" aspectratio="t"/>
                      <v:textbox inset="0,0,0,0">
                        <w:txbxContent>
                          <w:p w14:paraId="2C24CCF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373693EA"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43D53C45"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301A6A" w14:paraId="1966D1D9"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546EE4BE" w14:textId="77777777" w:rsidR="00C62F38" w:rsidRDefault="00C62F38" w:rsidP="00BD51F4">
            <w:pPr>
              <w:rPr>
                <w:b w:val="0"/>
              </w:rPr>
            </w:pPr>
          </w:p>
        </w:tc>
        <w:tc>
          <w:tcPr>
            <w:tcW w:w="2307" w:type="pct"/>
            <w:tcBorders>
              <w:top w:val="none" w:sz="0" w:space="0" w:color="auto"/>
              <w:bottom w:val="none" w:sz="0" w:space="0" w:color="auto"/>
            </w:tcBorders>
          </w:tcPr>
          <w:p w14:paraId="3D4A2271" w14:textId="77777777" w:rsidR="00C62F38" w:rsidRPr="00301A6A" w:rsidRDefault="00C62F38" w:rsidP="00BD51F4">
            <w:pPr>
              <w:cnfStyle w:val="000000100000" w:firstRow="0" w:lastRow="0" w:firstColumn="0" w:lastColumn="0" w:oddVBand="0" w:evenVBand="0" w:oddHBand="1" w:evenHBand="0" w:firstRowFirstColumn="0" w:firstRowLastColumn="0" w:lastRowFirstColumn="0" w:lastRowLastColumn="0"/>
              <w:rPr>
                <w:b/>
              </w:rPr>
            </w:pPr>
            <w:r>
              <w:rPr>
                <w:b/>
              </w:rPr>
              <w:t>Does this function i</w:t>
            </w:r>
            <w:r w:rsidRPr="00BB693E">
              <w:rPr>
                <w:b/>
              </w:rPr>
              <w:t>mpact</w:t>
            </w:r>
            <w:r>
              <w:rPr>
                <w:b/>
              </w:rPr>
              <w:t xml:space="preserve"> the packaging?</w:t>
            </w:r>
          </w:p>
        </w:tc>
        <w:tc>
          <w:tcPr>
            <w:tcW w:w="2307" w:type="pct"/>
            <w:tcBorders>
              <w:top w:val="none" w:sz="0" w:space="0" w:color="auto"/>
              <w:bottom w:val="none" w:sz="0" w:space="0" w:color="auto"/>
              <w:right w:val="none" w:sz="0" w:space="0" w:color="auto"/>
            </w:tcBorders>
          </w:tcPr>
          <w:p w14:paraId="60182596" w14:textId="4D1B6993" w:rsidR="00C62F38" w:rsidRPr="00301A6A" w:rsidRDefault="00CF0E9A" w:rsidP="00F703EE">
            <w:pPr>
              <w:cnfStyle w:val="000000100000" w:firstRow="0" w:lastRow="0" w:firstColumn="0" w:lastColumn="0" w:oddVBand="0" w:evenVBand="0" w:oddHBand="1" w:evenHBand="0" w:firstRowFirstColumn="0" w:firstRowLastColumn="0" w:lastRowFirstColumn="0" w:lastRowLastColumn="0"/>
            </w:pPr>
            <w:sdt>
              <w:sdtPr>
                <w:alias w:val="Packaging Impact Type"/>
                <w:tag w:val="Packaging_Impact_Type"/>
                <w:id w:val="-1255821021"/>
                <w:placeholder>
                  <w:docPart w:val="2C15F68A1F564C2EB5C51E7E2B48734D"/>
                </w:placeholder>
                <w:dropDownList>
                  <w:listItem w:value="Choose an item."/>
                  <w:listItem w:displayText="No Impact" w:value="No Impact"/>
                  <w:listItem w:displayText="Only Impacts Physical Packaging " w:value="Only Impacts Physical Packaging "/>
                  <w:listItem w:displayText="Only Impacts Logical Portfolio (LPN in DSxRD:Roles, Apps... )" w:value="Only Impacts Logical Portfolio (LPN in DSxRD:Roles, Apps... )"/>
                  <w:listItem w:displayText="Impacts both Physical Packaging and Logical Portfolio  " w:value="Impacts both Physical Packaging and Logical Portfolio  "/>
                </w:dropDownList>
              </w:sdtPr>
              <w:sdtEndPr/>
              <w:sdtContent>
                <w:r w:rsidR="00EE0671">
                  <w:t>No Impact</w:t>
                </w:r>
              </w:sdtContent>
            </w:sdt>
          </w:p>
        </w:tc>
      </w:tr>
    </w:tbl>
    <w:p w14:paraId="188D29F5" w14:textId="77777777" w:rsidR="00311B9A" w:rsidRDefault="00DA147A" w:rsidP="00311B9A">
      <w:r>
        <w:t xml:space="preserve">Packaging items to be </w:t>
      </w:r>
      <w:r w:rsidR="00283258">
        <w:t>modified:</w:t>
      </w:r>
    </w:p>
    <w:sdt>
      <w:sdtPr>
        <w:rPr>
          <w:rStyle w:val="IntenseReference"/>
          <w:b w:val="0"/>
          <w:bCs w:val="0"/>
          <w:smallCaps w:val="0"/>
          <w:color w:val="auto"/>
          <w:spacing w:val="0"/>
          <w:sz w:val="22"/>
        </w:rPr>
        <w:alias w:val="Packaging impact"/>
        <w:tag w:val="Packaging impact"/>
        <w:id w:val="-1057858984"/>
        <w:placeholder>
          <w:docPart w:val="4649629EA818434795035956985A1B05"/>
        </w:placeholder>
      </w:sdtPr>
      <w:sdtEndPr>
        <w:rPr>
          <w:rStyle w:val="IntenseReference"/>
        </w:rPr>
      </w:sdtEndPr>
      <w:sdtContent>
        <w:p w14:paraId="7A8F5159" w14:textId="31148A80" w:rsidR="0069687F" w:rsidRPr="00311B9A" w:rsidRDefault="00EE0671" w:rsidP="00311B9A">
          <w:pPr>
            <w:rPr>
              <w:rStyle w:val="IntenseReference"/>
              <w:b w:val="0"/>
              <w:bCs w:val="0"/>
              <w:smallCaps w:val="0"/>
              <w:color w:val="auto"/>
              <w:spacing w:val="0"/>
              <w:sz w:val="22"/>
            </w:rPr>
          </w:pPr>
          <w:r>
            <w:rPr>
              <w:rStyle w:val="IntenseReference"/>
              <w:b w:val="0"/>
              <w:bCs w:val="0"/>
              <w:smallCaps w:val="0"/>
              <w:color w:val="auto"/>
              <w:spacing w:val="0"/>
              <w:sz w:val="22"/>
            </w:rPr>
            <w:t>None</w:t>
          </w:r>
        </w:p>
      </w:sdtContent>
    </w:sdt>
    <w:bookmarkEnd w:id="54"/>
    <w:bookmarkEnd w:id="55"/>
    <w:bookmarkEnd w:id="56"/>
    <w:bookmarkEnd w:id="57"/>
    <w:p w14:paraId="6730D01F" w14:textId="77777777" w:rsidR="00C9105F" w:rsidRPr="00366256" w:rsidRDefault="00C9105F" w:rsidP="002314C1"/>
    <w:p w14:paraId="56AD1ACA" w14:textId="77777777" w:rsidR="001448AF" w:rsidRPr="001D0CE2" w:rsidRDefault="001448AF" w:rsidP="00EE5A6B">
      <w:pPr>
        <w:pStyle w:val="3DS2Title1"/>
      </w:pPr>
      <w:bookmarkStart w:id="59" w:name="_Toc492890884"/>
      <w:bookmarkStart w:id="60" w:name="_Toc492890914"/>
      <w:bookmarkStart w:id="61" w:name="_Toc494182290"/>
      <w:bookmarkStart w:id="62" w:name="_Toc527023816"/>
      <w:bookmarkStart w:id="63" w:name="_Toc219467985"/>
      <w:r w:rsidRPr="001D0CE2">
        <w:t xml:space="preserve">User </w:t>
      </w:r>
      <w:r w:rsidR="00B359BD">
        <w:t>e</w:t>
      </w:r>
      <w:r w:rsidRPr="001D0CE2">
        <w:t xml:space="preserve">xperience and </w:t>
      </w:r>
      <w:r w:rsidR="00B359BD">
        <w:t>i</w:t>
      </w:r>
      <w:r w:rsidRPr="001D0CE2">
        <w:t>nteractions</w:t>
      </w:r>
      <w:bookmarkEnd w:id="59"/>
      <w:bookmarkEnd w:id="60"/>
      <w:bookmarkEnd w:id="61"/>
      <w:bookmarkEnd w:id="62"/>
      <w:bookmarkEnd w:id="63"/>
    </w:p>
    <w:p w14:paraId="49E995F1" w14:textId="77777777" w:rsidR="001448AF" w:rsidRPr="001D0CE2" w:rsidRDefault="001448AF" w:rsidP="00646AC1">
      <w:pPr>
        <w:pStyle w:val="HiddenText"/>
        <w:jc w:val="both"/>
      </w:pPr>
      <w:r w:rsidRPr="001D0CE2">
        <w:t xml:space="preserve">For information on completing this PES section, refer to the </w:t>
      </w:r>
      <w:hyperlink r:id="rId26" w:history="1">
        <w:r w:rsidRPr="001D0CE2">
          <w:rPr>
            <w:rStyle w:val="Hyperlink"/>
          </w:rPr>
          <w:t>PES Authoring Best Practices</w:t>
        </w:r>
      </w:hyperlink>
      <w:r w:rsidRPr="001D0CE2">
        <w:t xml:space="preserve"> section </w:t>
      </w:r>
      <w:r w:rsidR="00BB693E">
        <w:t>“</w:t>
      </w:r>
      <w:bookmarkStart w:id="64" w:name="_Toc7091479"/>
      <w:bookmarkStart w:id="65" w:name="_Toc52899280"/>
      <w:r w:rsidR="00BB693E" w:rsidRPr="00350DB1">
        <w:t>What about User Experience and Interaction</w:t>
      </w:r>
      <w:bookmarkEnd w:id="64"/>
      <w:bookmarkEnd w:id="65"/>
      <w:r w:rsidR="00BB693E">
        <w:t>”</w:t>
      </w:r>
      <w:r w:rsidRPr="001D0CE2">
        <w:t>.</w:t>
      </w:r>
    </w:p>
    <w:p w14:paraId="212A213C" w14:textId="77777777" w:rsidR="00EE5706" w:rsidRDefault="001448AF" w:rsidP="00EE5A6B">
      <w:pPr>
        <w:pStyle w:val="3DS2Title2"/>
      </w:pPr>
      <w:bookmarkStart w:id="66" w:name="_Toc494182322"/>
      <w:bookmarkStart w:id="67" w:name="_Toc527023829"/>
      <w:r w:rsidRPr="001D0CE2">
        <w:t xml:space="preserve">User </w:t>
      </w:r>
      <w:r w:rsidR="00B359BD">
        <w:t>i</w:t>
      </w:r>
      <w:r w:rsidR="00AE1533">
        <w:t>nterface</w:t>
      </w:r>
    </w:p>
    <w:p w14:paraId="6849B6BD" w14:textId="77777777" w:rsidR="00EE5706" w:rsidRPr="00EE5706" w:rsidRDefault="00A6557B" w:rsidP="00EE5706">
      <w:pPr>
        <w:pStyle w:val="3DSTitle3"/>
      </w:pPr>
      <w:r>
        <w:t>New UI components</w:t>
      </w:r>
    </w:p>
    <w:p w14:paraId="6EF4567C" w14:textId="77777777" w:rsidR="00EE5706" w:rsidRPr="001D0CE2" w:rsidRDefault="00EE5706" w:rsidP="00646AC1">
      <w:pPr>
        <w:pStyle w:val="HiddenText"/>
        <w:jc w:val="both"/>
      </w:pPr>
      <w:r w:rsidRPr="001D0CE2">
        <w:t>If</w:t>
      </w:r>
      <w:r w:rsidR="00FC0CCD">
        <w:t xml:space="preserve"> the function adds new UI “components”</w:t>
      </w:r>
      <w:r w:rsidRPr="001D0CE2">
        <w:t xml:space="preserve">, </w:t>
      </w:r>
      <w:r w:rsidR="00FC0CCD">
        <w:t>(commands/</w:t>
      </w:r>
      <w:r w:rsidR="00FC0CCD" w:rsidRPr="001D0CE2">
        <w:t>dialog boxes</w:t>
      </w:r>
      <w:r w:rsidR="00FC0CCD">
        <w:t xml:space="preserve">/panels/widgets) </w:t>
      </w:r>
      <w:r w:rsidRPr="001D0CE2">
        <w:t xml:space="preserve">list them in the table below.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FC0CCD" w:rsidRPr="001D0CE2" w14:paraId="525E9049"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2EA6CD7B" w14:textId="77777777" w:rsidR="00FC0CCD" w:rsidRPr="009C6E81" w:rsidRDefault="00FC0CCD" w:rsidP="00A6557B">
            <w:r w:rsidRPr="009C6E81">
              <w:t xml:space="preserve">Component List </w:t>
            </w:r>
          </w:p>
        </w:tc>
        <w:tc>
          <w:tcPr>
            <w:tcW w:w="2500" w:type="pct"/>
            <w:shd w:val="clear" w:color="auto" w:fill="003F66"/>
          </w:tcPr>
          <w:p w14:paraId="5025BA07" w14:textId="77777777" w:rsidR="00FC0CCD" w:rsidRPr="009C6E81" w:rsidRDefault="00516B65" w:rsidP="00516B65">
            <w:pPr>
              <w:cnfStyle w:val="100000000000" w:firstRow="1" w:lastRow="0" w:firstColumn="0" w:lastColumn="0" w:oddVBand="0" w:evenVBand="0" w:oddHBand="0" w:evenHBand="0" w:firstRowFirstColumn="0" w:firstRowLastColumn="0" w:lastRowFirstColumn="0" w:lastRowLastColumn="0"/>
            </w:pPr>
            <w:r>
              <w:t>New co</w:t>
            </w:r>
            <w:r w:rsidR="00604E7E">
              <w:t>mponent b</w:t>
            </w:r>
            <w:r w:rsidR="009C6E81">
              <w:t>ehavior</w:t>
            </w:r>
          </w:p>
        </w:tc>
      </w:tr>
      <w:tr w:rsidR="00FC0CCD" w:rsidRPr="001D0CE2" w14:paraId="2CF01633"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10D21006" w14:textId="77777777" w:rsidR="00FC0CCD" w:rsidRPr="00604E7E" w:rsidRDefault="00FC0CCD" w:rsidP="00FC0CCD">
            <w:pPr>
              <w:rPr>
                <w:b w:val="0"/>
              </w:rPr>
            </w:pPr>
          </w:p>
        </w:tc>
        <w:tc>
          <w:tcPr>
            <w:tcW w:w="2500" w:type="pct"/>
          </w:tcPr>
          <w:p w14:paraId="65BD5EF0" w14:textId="77777777" w:rsidR="00FC0CCD" w:rsidRPr="001D0CE2" w:rsidRDefault="00FC0CCD" w:rsidP="00FC0CCD">
            <w:pPr>
              <w:cnfStyle w:val="000000000000" w:firstRow="0" w:lastRow="0" w:firstColumn="0" w:lastColumn="0" w:oddVBand="0" w:evenVBand="0" w:oddHBand="0" w:evenHBand="0" w:firstRowFirstColumn="0" w:firstRowLastColumn="0" w:lastRowFirstColumn="0" w:lastRowLastColumn="0"/>
            </w:pPr>
          </w:p>
        </w:tc>
      </w:tr>
    </w:tbl>
    <w:p w14:paraId="1190636B" w14:textId="77777777" w:rsidR="00BB693E" w:rsidRPr="001C1940" w:rsidRDefault="00BB693E" w:rsidP="00E7104C"/>
    <w:p w14:paraId="6B42BEE2" w14:textId="77777777" w:rsidR="00BB693E" w:rsidRDefault="00FC0CCD" w:rsidP="00FC0CCD">
      <w:pPr>
        <w:pStyle w:val="3DSTitle3"/>
      </w:pPr>
      <w:r>
        <w:t>Modified UI components</w:t>
      </w:r>
    </w:p>
    <w:p w14:paraId="7AA1DB16" w14:textId="77777777" w:rsidR="00D92659" w:rsidRDefault="00FC0CCD" w:rsidP="00646AC1">
      <w:pPr>
        <w:pStyle w:val="HiddenText"/>
        <w:jc w:val="both"/>
      </w:pPr>
      <w:r w:rsidRPr="001D0CE2">
        <w:t xml:space="preserve">If the function </w:t>
      </w:r>
      <w:r>
        <w:t xml:space="preserve">changes existing </w:t>
      </w:r>
      <w:r w:rsidR="009A50DE">
        <w:t>dialogs</w:t>
      </w:r>
      <w:r>
        <w:t xml:space="preserve">, </w:t>
      </w:r>
      <w:r w:rsidR="009A50DE">
        <w:t>specify below</w:t>
      </w:r>
      <w:r>
        <w:t xml:space="preserve"> which </w:t>
      </w:r>
      <w:r w:rsidR="009A50DE">
        <w:t xml:space="preserve">dialogs </w:t>
      </w:r>
      <w:r>
        <w:t>are impacted and how</w:t>
      </w:r>
      <w:r w:rsidRPr="001D0CE2">
        <w:t>.</w:t>
      </w:r>
      <w:r w:rsidR="00CF675F">
        <w:t xml:space="preserve"> </w:t>
      </w:r>
      <w:r w:rsidR="00CF675F" w:rsidRPr="001D0CE2">
        <w:t xml:space="preserve">Explain also any change to information access (for instance </w:t>
      </w:r>
      <w:r w:rsidR="009A50DE">
        <w:t xml:space="preserve">if </w:t>
      </w:r>
      <w:r w:rsidR="00CF675F" w:rsidRPr="001D0CE2">
        <w:t xml:space="preserve">some properties </w:t>
      </w:r>
      <w:r w:rsidR="009A50DE">
        <w:t>will now be</w:t>
      </w:r>
      <w:r w:rsidR="00CF675F" w:rsidRPr="001D0CE2">
        <w:t xml:space="preserve"> accessible </w:t>
      </w:r>
      <w:r w:rsidR="00E9464E" w:rsidRPr="001D0CE2">
        <w:t>th</w:t>
      </w:r>
      <w:r w:rsidR="00E9464E">
        <w:t>r</w:t>
      </w:r>
      <w:r w:rsidR="00E9464E" w:rsidRPr="001D0CE2">
        <w:t>ough</w:t>
      </w:r>
      <w:r w:rsidR="00CF675F" w:rsidRPr="001D0CE2">
        <w:t xml:space="preserve"> a different </w:t>
      </w:r>
      <w:r w:rsidR="009A50DE">
        <w:t>dialog</w:t>
      </w:r>
      <w:r w:rsidR="00CF675F"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211A03E2"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2E5EC5EB" w14:textId="77777777" w:rsidR="00C62F38" w:rsidRPr="001D0CE2" w:rsidRDefault="00C62F38" w:rsidP="00C62F38">
            <w:pPr>
              <w:jc w:val="center"/>
            </w:pPr>
            <w:r>
              <w:rPr>
                <w:noProof/>
              </w:rPr>
              <mc:AlternateContent>
                <mc:Choice Requires="wps">
                  <w:drawing>
                    <wp:inline distT="0" distB="0" distL="0" distR="0" wp14:anchorId="362453E0" wp14:editId="2AB28960">
                      <wp:extent cx="270710" cy="274320"/>
                      <wp:effectExtent l="19050" t="19050" r="15240" b="30480"/>
                      <wp:docPr id="17" name="Oval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0610AADE"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62453E0" id="Oval 17" o:spid="_x0000_s102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BqEJfu1QIAAD4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0610AADE"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04DB83A5"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7455F80D"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4159D0B4" w14:textId="77777777" w:rsidTr="00D25781">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7E13C3FF" w14:textId="77777777" w:rsidR="00C62F38" w:rsidRPr="00D92659" w:rsidRDefault="00C62F38" w:rsidP="00660BF9">
            <w:pPr>
              <w:rPr>
                <w:b w:val="0"/>
              </w:rPr>
            </w:pPr>
          </w:p>
        </w:tc>
        <w:tc>
          <w:tcPr>
            <w:tcW w:w="2301" w:type="pct"/>
            <w:tcBorders>
              <w:top w:val="none" w:sz="0" w:space="0" w:color="auto"/>
              <w:bottom w:val="none" w:sz="0" w:space="0" w:color="auto"/>
            </w:tcBorders>
          </w:tcPr>
          <w:p w14:paraId="5753181A"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D92659">
              <w:rPr>
                <w:b/>
              </w:rPr>
              <w:t>Is the Cu</w:t>
            </w:r>
            <w:r w:rsidR="00DB5FBD">
              <w:rPr>
                <w:b/>
              </w:rPr>
              <w:t>rrent User Experience Impacted?</w:t>
            </w:r>
          </w:p>
        </w:tc>
        <w:tc>
          <w:tcPr>
            <w:tcW w:w="2301" w:type="pct"/>
            <w:tcBorders>
              <w:top w:val="none" w:sz="0" w:space="0" w:color="auto"/>
              <w:bottom w:val="none" w:sz="0" w:space="0" w:color="auto"/>
              <w:right w:val="none" w:sz="0" w:space="0" w:color="auto"/>
            </w:tcBorders>
          </w:tcPr>
          <w:p w14:paraId="29D09110" w14:textId="15D954DF" w:rsidR="00C62F38" w:rsidRPr="00DC0853" w:rsidRDefault="00CF0E9A"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Current User Experience Impact"/>
                <w:tag w:val="Current_User_Experience_Impact"/>
                <w:id w:val="-938209880"/>
                <w:placeholder>
                  <w:docPart w:val="614D06190D704888AADACA8C48EC0F75"/>
                </w:placeholder>
                <w:dropDownList>
                  <w:listItem w:value="Select an item."/>
                  <w:listItem w:displayText="Yes" w:value="Yes"/>
                  <w:listItem w:displayText="No" w:value="No"/>
                </w:dropDownList>
              </w:sdtPr>
              <w:sdtEndPr>
                <w:rPr>
                  <w:i w:val="0"/>
                  <w:iCs w:val="0"/>
                </w:rPr>
              </w:sdtEndPr>
              <w:sdtContent>
                <w:r w:rsidR="00B949C2">
                  <w:rPr>
                    <w:i/>
                    <w:iCs/>
                  </w:rPr>
                  <w:t>Yes</w:t>
                </w:r>
              </w:sdtContent>
            </w:sdt>
          </w:p>
        </w:tc>
      </w:tr>
    </w:tbl>
    <w:p w14:paraId="2DA86494" w14:textId="77777777" w:rsidR="0004272F" w:rsidRDefault="0004272F" w:rsidP="0004272F">
      <w:pPr>
        <w:jc w:val="both"/>
      </w:pPr>
    </w:p>
    <w:p w14:paraId="30275DC7" w14:textId="77777777" w:rsidR="00FC0CCD" w:rsidRDefault="0036716C" w:rsidP="0004272F">
      <w:pPr>
        <w:jc w:val="both"/>
      </w:pPr>
      <w:r>
        <w:rPr>
          <w:noProof/>
        </w:rPr>
        <w:drawing>
          <wp:inline distT="0" distB="0" distL="0" distR="0" wp14:anchorId="1E4CE8EA" wp14:editId="079025F7">
            <wp:extent cx="449821" cy="1371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400D16C0" wp14:editId="512E890F">
            <wp:extent cx="466364" cy="137160"/>
            <wp:effectExtent l="0" t="0" r="0" b="0"/>
            <wp:docPr id="1599288137" name="Picture 159928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CF675F" w:rsidRPr="008D5839">
        <w:t>If the</w:t>
      </w:r>
      <w:r w:rsidR="00B27A25" w:rsidRPr="008D5839">
        <w:t xml:space="preserve"> function impacts the current </w:t>
      </w:r>
      <w:r w:rsidR="00CF675F" w:rsidRPr="008D5839">
        <w:t xml:space="preserve">User </w:t>
      </w:r>
      <w:r w:rsidR="003F6F10" w:rsidRPr="008D5839">
        <w:t>Experience (</w:t>
      </w:r>
      <w:r w:rsidR="00CF675F" w:rsidRPr="008D5839">
        <w:t>an action can no longer be performed, default behavior is modified</w:t>
      </w:r>
      <w:r w:rsidR="001C1940" w:rsidRPr="008D5839">
        <w:t>, etc.</w:t>
      </w:r>
      <w:r w:rsidR="00CF675F" w:rsidRPr="008D5839">
        <w:t xml:space="preserve">), a User Experience Expert must be named in the Function Plan. This will create a “UEE PES Review” task </w:t>
      </w:r>
      <w:r w:rsidR="001C1940" w:rsidRPr="008D5839">
        <w:t xml:space="preserve">allowing </w:t>
      </w:r>
      <w:r w:rsidR="00CF675F" w:rsidRPr="008D5839">
        <w:t xml:space="preserve">the User Experience Expert </w:t>
      </w:r>
      <w:r w:rsidR="001C1940" w:rsidRPr="008D5839">
        <w:t xml:space="preserve">to </w:t>
      </w:r>
      <w:r w:rsidR="00CF675F" w:rsidRPr="008D5839">
        <w:t>evaluate whether the impact is acceptable and</w:t>
      </w:r>
      <w:r w:rsidR="001C1940" w:rsidRPr="008D5839">
        <w:t>,</w:t>
      </w:r>
      <w:r w:rsidR="00CF675F" w:rsidRPr="008D5839">
        <w:t xml:space="preserve"> if so</w:t>
      </w:r>
      <w:r w:rsidR="001C1940" w:rsidRPr="008D5839">
        <w:t>,</w:t>
      </w:r>
      <w:r w:rsidR="00CF675F" w:rsidRPr="008D5839">
        <w:t xml:space="preserve"> how to minimize </w:t>
      </w:r>
      <w:r w:rsidR="001C1940" w:rsidRPr="008D5839">
        <w:t>impact on</w:t>
      </w:r>
      <w:r w:rsidR="00CF675F" w:rsidRPr="008D5839">
        <w:t xml:space="preserve"> the end user. If no User Experience Expert is available, assign the task to the App Manager.</w:t>
      </w:r>
    </w:p>
    <w:p w14:paraId="7145773A" w14:textId="77777777" w:rsidR="00451BE1" w:rsidRPr="008D5839" w:rsidRDefault="00451BE1" w:rsidP="0004272F">
      <w:pPr>
        <w:jc w:val="both"/>
      </w:pPr>
    </w:p>
    <w:tbl>
      <w:tblPr>
        <w:tblStyle w:val="LightList1"/>
        <w:tblW w:w="5492"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266"/>
        <w:gridCol w:w="2815"/>
        <w:gridCol w:w="2811"/>
      </w:tblGrid>
      <w:tr w:rsidR="006D6414" w:rsidRPr="001D0CE2" w14:paraId="078DFF93" w14:textId="77777777" w:rsidTr="00AD45A4">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2004" w:type="pct"/>
            <w:shd w:val="clear" w:color="auto" w:fill="003F66"/>
          </w:tcPr>
          <w:p w14:paraId="10FBE768" w14:textId="77777777" w:rsidR="00516B65" w:rsidRPr="009C6E81" w:rsidRDefault="00516B65" w:rsidP="00550F73">
            <w:r>
              <w:t xml:space="preserve">Modified </w:t>
            </w:r>
            <w:r w:rsidRPr="009C6E81">
              <w:t xml:space="preserve">Component List </w:t>
            </w:r>
          </w:p>
        </w:tc>
        <w:tc>
          <w:tcPr>
            <w:tcW w:w="1499" w:type="pct"/>
            <w:shd w:val="clear" w:color="auto" w:fill="003F66"/>
          </w:tcPr>
          <w:p w14:paraId="2AE933A9" w14:textId="77777777" w:rsidR="00516B65" w:rsidRPr="009C6E81" w:rsidRDefault="00516B65" w:rsidP="004131A0">
            <w:pPr>
              <w:cnfStyle w:val="100000000000" w:firstRow="1" w:lastRow="0" w:firstColumn="0" w:lastColumn="0" w:oddVBand="0" w:evenVBand="0" w:oddHBand="0" w:evenHBand="0" w:firstRowFirstColumn="0" w:firstRowLastColumn="0" w:lastRowFirstColumn="0" w:lastRowLastColumn="0"/>
            </w:pPr>
            <w:r>
              <w:t>Modified behavior</w:t>
            </w:r>
          </w:p>
        </w:tc>
        <w:tc>
          <w:tcPr>
            <w:tcW w:w="1498" w:type="pct"/>
            <w:shd w:val="clear" w:color="auto" w:fill="003F66"/>
          </w:tcPr>
          <w:p w14:paraId="4F6F9AAF" w14:textId="77777777" w:rsidR="00516B65" w:rsidRDefault="00516B65" w:rsidP="004131A0">
            <w:pPr>
              <w:cnfStyle w:val="100000000000" w:firstRow="1" w:lastRow="0" w:firstColumn="0" w:lastColumn="0" w:oddVBand="0" w:evenVBand="0" w:oddHBand="0" w:evenHBand="0" w:firstRowFirstColumn="0" w:firstRowLastColumn="0" w:lastRowFirstColumn="0" w:lastRowLastColumn="0"/>
            </w:pPr>
            <w:r>
              <w:t>New behavior</w:t>
            </w:r>
          </w:p>
        </w:tc>
      </w:tr>
      <w:tr w:rsidR="006D6414" w:rsidRPr="001D0CE2" w14:paraId="3CB5A154" w14:textId="77777777" w:rsidTr="00AD45A4">
        <w:trPr>
          <w:trHeight w:val="9760"/>
        </w:trPr>
        <w:tc>
          <w:tcPr>
            <w:cnfStyle w:val="001000000000" w:firstRow="0" w:lastRow="0" w:firstColumn="1" w:lastColumn="0" w:oddVBand="0" w:evenVBand="0" w:oddHBand="0" w:evenHBand="0" w:firstRowFirstColumn="0" w:firstRowLastColumn="0" w:lastRowFirstColumn="0" w:lastRowLastColumn="0"/>
            <w:tcW w:w="2004" w:type="pct"/>
          </w:tcPr>
          <w:p w14:paraId="6D924F44" w14:textId="1498A6FB" w:rsidR="00516B65" w:rsidRPr="00604E7E" w:rsidRDefault="006D6414" w:rsidP="00550F73">
            <w:pPr>
              <w:rPr>
                <w:b w:val="0"/>
              </w:rPr>
            </w:pPr>
            <w:r w:rsidRPr="007F4BC2">
              <w:rPr>
                <w:noProof/>
              </w:rPr>
              <w:lastRenderedPageBreak/>
              <w:drawing>
                <wp:inline distT="0" distB="0" distL="0" distR="0" wp14:anchorId="3F4AB896" wp14:editId="77A760E4">
                  <wp:extent cx="2060665" cy="2286000"/>
                  <wp:effectExtent l="152400" t="152400" r="358775" b="361950"/>
                  <wp:docPr id="44" name="Picture 2" descr="A screenshot of a computer&#10;&#10;AI-generated content may be incorrect.">
                    <a:extLst xmlns:a="http://schemas.openxmlformats.org/drawingml/2006/main">
                      <a:ext uri="{FF2B5EF4-FFF2-40B4-BE49-F238E27FC236}">
                        <a16:creationId xmlns:a16="http://schemas.microsoft.com/office/drawing/2014/main" id="{75112FFE-1AEE-1189-7C8E-D659C381E4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75112FFE-1AEE-1189-7C8E-D659C381E4BD}"/>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090692" cy="2319311"/>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1499" w:type="pct"/>
          </w:tcPr>
          <w:p w14:paraId="767AF820" w14:textId="067030C6" w:rsidR="003112EB" w:rsidRPr="00977991" w:rsidRDefault="003112EB" w:rsidP="00550F73">
            <w:pPr>
              <w:cnfStyle w:val="000000000000" w:firstRow="0" w:lastRow="0" w:firstColumn="0" w:lastColumn="0" w:oddVBand="0" w:evenVBand="0" w:oddHBand="0" w:evenHBand="0" w:firstRowFirstColumn="0" w:firstRowLastColumn="0" w:lastRowFirstColumn="0" w:lastRowLastColumn="0"/>
              <w:rPr>
                <w:rFonts w:eastAsiaTheme="minorHAnsi" w:cstheme="minorBidi"/>
                <w:b/>
                <w:bCs/>
                <w:sz w:val="22"/>
                <w:szCs w:val="22"/>
                <w:lang w:eastAsia="en-US"/>
              </w:rPr>
            </w:pPr>
            <w:r w:rsidRPr="00977991">
              <w:rPr>
                <w:rFonts w:eastAsiaTheme="minorHAnsi" w:cstheme="minorBidi"/>
                <w:b/>
                <w:bCs/>
                <w:sz w:val="22"/>
                <w:szCs w:val="22"/>
                <w:lang w:eastAsia="en-US"/>
              </w:rPr>
              <w:t xml:space="preserve">While creating an extended collaboration, the collaboration title is automatically populated in the dashboard textbox, and it is editable. </w:t>
            </w:r>
          </w:p>
          <w:p w14:paraId="1BB803F2" w14:textId="77777777" w:rsidR="0078475F" w:rsidRDefault="0078475F" w:rsidP="0078475F">
            <w:pPr>
              <w:cnfStyle w:val="000000000000" w:firstRow="0" w:lastRow="0" w:firstColumn="0" w:lastColumn="0" w:oddVBand="0" w:evenVBand="0" w:oddHBand="0" w:evenHBand="0" w:firstRowFirstColumn="0" w:firstRowLastColumn="0" w:lastRowFirstColumn="0" w:lastRowLastColumn="0"/>
              <w:rPr>
                <w:b/>
                <w:bCs/>
              </w:rPr>
            </w:pPr>
          </w:p>
          <w:p w14:paraId="1C85B563" w14:textId="77777777" w:rsidR="0078475F" w:rsidRDefault="0078475F" w:rsidP="0078475F">
            <w:pPr>
              <w:cnfStyle w:val="000000000000" w:firstRow="0" w:lastRow="0" w:firstColumn="0" w:lastColumn="0" w:oddVBand="0" w:evenVBand="0" w:oddHBand="0" w:evenHBand="0" w:firstRowFirstColumn="0" w:firstRowLastColumn="0" w:lastRowFirstColumn="0" w:lastRowLastColumn="0"/>
              <w:rPr>
                <w:b/>
                <w:bCs/>
              </w:rPr>
            </w:pPr>
          </w:p>
          <w:p w14:paraId="35F5EA56" w14:textId="77777777" w:rsidR="0078475F" w:rsidRDefault="0078475F" w:rsidP="0078475F">
            <w:pPr>
              <w:cnfStyle w:val="000000000000" w:firstRow="0" w:lastRow="0" w:firstColumn="0" w:lastColumn="0" w:oddVBand="0" w:evenVBand="0" w:oddHBand="0" w:evenHBand="0" w:firstRowFirstColumn="0" w:firstRowLastColumn="0" w:lastRowFirstColumn="0" w:lastRowLastColumn="0"/>
              <w:rPr>
                <w:b/>
                <w:bCs/>
              </w:rPr>
            </w:pPr>
          </w:p>
          <w:p w14:paraId="482E9037" w14:textId="77777777" w:rsidR="0078475F" w:rsidRDefault="0078475F" w:rsidP="0078475F">
            <w:pPr>
              <w:cnfStyle w:val="000000000000" w:firstRow="0" w:lastRow="0" w:firstColumn="0" w:lastColumn="0" w:oddVBand="0" w:evenVBand="0" w:oddHBand="0" w:evenHBand="0" w:firstRowFirstColumn="0" w:firstRowLastColumn="0" w:lastRowFirstColumn="0" w:lastRowLastColumn="0"/>
              <w:rPr>
                <w:b/>
                <w:bCs/>
              </w:rPr>
            </w:pPr>
          </w:p>
          <w:p w14:paraId="0DDFCED4" w14:textId="77777777" w:rsidR="0078475F" w:rsidRDefault="0078475F" w:rsidP="0078475F">
            <w:pPr>
              <w:cnfStyle w:val="000000000000" w:firstRow="0" w:lastRow="0" w:firstColumn="0" w:lastColumn="0" w:oddVBand="0" w:evenVBand="0" w:oddHBand="0" w:evenHBand="0" w:firstRowFirstColumn="0" w:firstRowLastColumn="0" w:lastRowFirstColumn="0" w:lastRowLastColumn="0"/>
              <w:rPr>
                <w:b/>
                <w:bCs/>
              </w:rPr>
            </w:pPr>
          </w:p>
          <w:p w14:paraId="689DAA25" w14:textId="77777777" w:rsidR="0078475F" w:rsidRDefault="0078475F" w:rsidP="0078475F">
            <w:pPr>
              <w:cnfStyle w:val="000000000000" w:firstRow="0" w:lastRow="0" w:firstColumn="0" w:lastColumn="0" w:oddVBand="0" w:evenVBand="0" w:oddHBand="0" w:evenHBand="0" w:firstRowFirstColumn="0" w:firstRowLastColumn="0" w:lastRowFirstColumn="0" w:lastRowLastColumn="0"/>
              <w:rPr>
                <w:b/>
                <w:bCs/>
              </w:rPr>
            </w:pPr>
          </w:p>
          <w:p w14:paraId="20F7CBA2" w14:textId="38F6FDFF" w:rsidR="0078475F" w:rsidRPr="0078475F" w:rsidRDefault="0078475F" w:rsidP="0078475F">
            <w:pPr>
              <w:cnfStyle w:val="000000000000" w:firstRow="0" w:lastRow="0" w:firstColumn="0" w:lastColumn="0" w:oddVBand="0" w:evenVBand="0" w:oddHBand="0" w:evenHBand="0" w:firstRowFirstColumn="0" w:firstRowLastColumn="0" w:lastRowFirstColumn="0" w:lastRowLastColumn="0"/>
              <w:rPr>
                <w:b/>
                <w:bCs/>
              </w:rPr>
            </w:pPr>
          </w:p>
        </w:tc>
        <w:tc>
          <w:tcPr>
            <w:tcW w:w="1498" w:type="pct"/>
          </w:tcPr>
          <w:p w14:paraId="63001F09" w14:textId="77777777" w:rsidR="00516B65" w:rsidRPr="00977991" w:rsidRDefault="003112EB" w:rsidP="00550F73">
            <w:pPr>
              <w:cnfStyle w:val="000000000000" w:firstRow="0" w:lastRow="0" w:firstColumn="0" w:lastColumn="0" w:oddVBand="0" w:evenVBand="0" w:oddHBand="0" w:evenHBand="0" w:firstRowFirstColumn="0" w:firstRowLastColumn="0" w:lastRowFirstColumn="0" w:lastRowLastColumn="0"/>
              <w:rPr>
                <w:rFonts w:eastAsiaTheme="minorHAnsi" w:cstheme="minorBidi"/>
                <w:b/>
                <w:bCs/>
                <w:sz w:val="22"/>
                <w:szCs w:val="22"/>
                <w:lang w:eastAsia="en-US"/>
              </w:rPr>
            </w:pPr>
            <w:r w:rsidRPr="00977991">
              <w:rPr>
                <w:rFonts w:eastAsiaTheme="minorHAnsi" w:cstheme="minorBidi"/>
                <w:b/>
                <w:bCs/>
                <w:sz w:val="22"/>
                <w:szCs w:val="22"/>
                <w:lang w:eastAsia="en-US"/>
              </w:rPr>
              <w:t>While creating a collaboration, the dashboard textbox will be editable. By default, a computed dashboard title will be displayed in this text box.</w:t>
            </w:r>
          </w:p>
          <w:p w14:paraId="031ADF20" w14:textId="20ED4593" w:rsidR="003112EB" w:rsidRPr="00FA16B3" w:rsidRDefault="003112EB" w:rsidP="00CF0E9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Arial" w:eastAsiaTheme="minorHAnsi" w:hAnsi="Arial" w:cstheme="minorBidi"/>
                <w:lang w:eastAsia="en-US"/>
              </w:rPr>
            </w:pPr>
            <w:r w:rsidRPr="00FA16B3">
              <w:rPr>
                <w:rFonts w:ascii="Arial" w:eastAsiaTheme="minorHAnsi" w:hAnsi="Arial" w:cstheme="minorBidi"/>
                <w:lang w:eastAsia="en-US"/>
              </w:rPr>
              <w:t>When a user edits this text box, a search will fetch matching dashboards that are templates. These can be either platform or user templates.</w:t>
            </w:r>
          </w:p>
          <w:p w14:paraId="2630D68C" w14:textId="77777777" w:rsidR="003112EB" w:rsidRPr="00FA16B3" w:rsidRDefault="003112EB" w:rsidP="00CF0E9A">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ascii="Arial" w:eastAsiaTheme="minorHAnsi" w:hAnsi="Arial" w:cstheme="minorBidi"/>
                <w:lang w:eastAsia="en-US"/>
              </w:rPr>
            </w:pPr>
            <w:r w:rsidRPr="00FA16B3">
              <w:rPr>
                <w:rFonts w:ascii="Arial" w:eastAsiaTheme="minorHAnsi" w:hAnsi="Arial" w:cstheme="minorBidi"/>
                <w:lang w:eastAsia="en-US"/>
              </w:rPr>
              <w:t>When a user selects a template from the search results, the title of that dashboard will be displayed in the text box.</w:t>
            </w:r>
          </w:p>
          <w:p w14:paraId="11C50522" w14:textId="5A7B8E79" w:rsidR="0078475F" w:rsidRPr="00FA16B3" w:rsidRDefault="00287306" w:rsidP="00287306">
            <w:pPr>
              <w:cnfStyle w:val="000000000000" w:firstRow="0" w:lastRow="0" w:firstColumn="0" w:lastColumn="0" w:oddVBand="0" w:evenVBand="0" w:oddHBand="0" w:evenHBand="0" w:firstRowFirstColumn="0" w:firstRowLastColumn="0" w:lastRowFirstColumn="0" w:lastRowLastColumn="0"/>
              <w:rPr>
                <w:rFonts w:eastAsiaTheme="minorHAnsi" w:cstheme="minorBidi"/>
                <w:lang w:eastAsia="en-US"/>
              </w:rPr>
            </w:pPr>
            <w:bookmarkStart w:id="68" w:name="_Hlk210232503"/>
            <w:r w:rsidRPr="00FA16B3">
              <w:rPr>
                <w:rFonts w:eastAsiaTheme="minorHAnsi" w:cstheme="minorBidi"/>
                <w:b/>
                <w:bCs/>
                <w:lang w:eastAsia="en-US"/>
              </w:rPr>
              <w:t>History:</w:t>
            </w:r>
            <w:r w:rsidR="0078475F" w:rsidRPr="00FA16B3">
              <w:rPr>
                <w:rFonts w:eastAsiaTheme="minorHAnsi" w:cstheme="minorBidi"/>
                <w:lang w:eastAsia="en-US"/>
              </w:rPr>
              <w:t xml:space="preserve"> An event of </w:t>
            </w:r>
            <w:r w:rsidR="00445C45" w:rsidRPr="00FA16B3">
              <w:rPr>
                <w:rFonts w:eastAsiaTheme="minorHAnsi" w:cstheme="minorBidi"/>
                <w:lang w:eastAsia="en-US"/>
              </w:rPr>
              <w:t>dashboard creation</w:t>
            </w:r>
            <w:r w:rsidR="0078475F" w:rsidRPr="00FA16B3">
              <w:rPr>
                <w:rFonts w:eastAsiaTheme="minorHAnsi" w:cstheme="minorBidi"/>
                <w:lang w:eastAsia="en-US"/>
              </w:rPr>
              <w:t xml:space="preserve"> from the template will be captured in the History tab sub-events of a main 'creation' event.</w:t>
            </w:r>
          </w:p>
          <w:p w14:paraId="585C4638" w14:textId="77777777" w:rsidR="0078475F" w:rsidRPr="00FA16B3" w:rsidRDefault="0078475F" w:rsidP="00287306">
            <w:pPr>
              <w:cnfStyle w:val="000000000000" w:firstRow="0" w:lastRow="0" w:firstColumn="0" w:lastColumn="0" w:oddVBand="0" w:evenVBand="0" w:oddHBand="0" w:evenHBand="0" w:firstRowFirstColumn="0" w:firstRowLastColumn="0" w:lastRowFirstColumn="0" w:lastRowLastColumn="0"/>
              <w:rPr>
                <w:rFonts w:eastAsiaTheme="minorHAnsi" w:cstheme="minorBidi"/>
                <w:lang w:eastAsia="en-US"/>
              </w:rPr>
            </w:pPr>
          </w:p>
          <w:p w14:paraId="5279AC2F" w14:textId="0C19CD43" w:rsidR="0078475F" w:rsidRPr="00FA16B3" w:rsidRDefault="0078475F" w:rsidP="00287306">
            <w:pPr>
              <w:cnfStyle w:val="000000000000" w:firstRow="0" w:lastRow="0" w:firstColumn="0" w:lastColumn="0" w:oddVBand="0" w:evenVBand="0" w:oddHBand="0" w:evenHBand="0" w:firstRowFirstColumn="0" w:firstRowLastColumn="0" w:lastRowFirstColumn="0" w:lastRowLastColumn="0"/>
              <w:rPr>
                <w:rFonts w:eastAsiaTheme="minorHAnsi" w:cstheme="minorBidi"/>
                <w:b/>
                <w:bCs/>
                <w:lang w:eastAsia="en-US"/>
              </w:rPr>
            </w:pPr>
            <w:r w:rsidRPr="00FA16B3">
              <w:rPr>
                <w:rFonts w:eastAsiaTheme="minorHAnsi" w:cstheme="minorBidi"/>
                <w:b/>
                <w:bCs/>
                <w:lang w:eastAsia="en-US"/>
              </w:rPr>
              <w:t xml:space="preserve">(Case 1: </w:t>
            </w:r>
            <w:r w:rsidR="00802A05" w:rsidRPr="00FA16B3">
              <w:rPr>
                <w:rFonts w:eastAsiaTheme="minorHAnsi" w:cstheme="minorBidi"/>
                <w:b/>
                <w:bCs/>
                <w:lang w:eastAsia="en-US"/>
              </w:rPr>
              <w:t>Creating dashboard from the template</w:t>
            </w:r>
            <w:r w:rsidRPr="00FA16B3">
              <w:rPr>
                <w:rFonts w:eastAsiaTheme="minorHAnsi" w:cstheme="minorBidi"/>
                <w:b/>
                <w:bCs/>
                <w:lang w:eastAsia="en-US"/>
              </w:rPr>
              <w:t>)</w:t>
            </w:r>
          </w:p>
          <w:p w14:paraId="5D4BB6EE" w14:textId="752BF357" w:rsidR="00287306" w:rsidRPr="00854C6A" w:rsidRDefault="0078475F" w:rsidP="00CF0E9A">
            <w:pPr>
              <w:pStyle w:val="ListParagraph"/>
              <w:numPr>
                <w:ilvl w:val="0"/>
                <w:numId w:val="15"/>
              </w:numPr>
              <w:cnfStyle w:val="000000000000" w:firstRow="0" w:lastRow="0" w:firstColumn="0" w:lastColumn="0" w:oddVBand="0" w:evenVBand="0" w:oddHBand="0" w:evenHBand="0" w:firstRowFirstColumn="0" w:firstRowLastColumn="0" w:lastRowFirstColumn="0" w:lastRowLastColumn="0"/>
              <w:rPr>
                <w:b/>
                <w:bCs/>
              </w:rPr>
            </w:pPr>
            <w:r w:rsidRPr="00FA16B3">
              <w:rPr>
                <w:rFonts w:ascii="Arial" w:eastAsiaTheme="minorHAnsi" w:hAnsi="Arial" w:cstheme="minorBidi"/>
                <w:lang w:eastAsia="en-US"/>
              </w:rPr>
              <w:t xml:space="preserve">Collaboration was </w:t>
            </w:r>
            <w:r w:rsidR="00F3532E" w:rsidRPr="00FA16B3">
              <w:rPr>
                <w:rFonts w:ascii="Arial" w:eastAsiaTheme="minorHAnsi" w:hAnsi="Arial" w:cstheme="minorBidi"/>
                <w:lang w:eastAsia="en-US"/>
              </w:rPr>
              <w:t>created</w:t>
            </w:r>
            <w:r w:rsidRPr="00FA16B3">
              <w:rPr>
                <w:rFonts w:ascii="Arial" w:eastAsiaTheme="minorHAnsi" w:hAnsi="Arial" w:cstheme="minorBidi"/>
                <w:lang w:eastAsia="en-US"/>
              </w:rPr>
              <w:t>.</w:t>
            </w:r>
            <w:r w:rsidRPr="00FA16B3">
              <w:rPr>
                <w:rFonts w:ascii="Arial" w:eastAsiaTheme="minorHAnsi" w:hAnsi="Arial" w:cstheme="minorBidi"/>
                <w:lang w:eastAsia="en-US"/>
              </w:rPr>
              <w:br/>
            </w:r>
            <w:r w:rsidR="00854C6A" w:rsidRPr="00FA16B3">
              <w:rPr>
                <w:rFonts w:ascii="Arial" w:hAnsi="Arial"/>
                <w:noProof/>
              </w:rPr>
              <w:drawing>
                <wp:inline distT="0" distB="0" distL="0" distR="0" wp14:anchorId="11867193" wp14:editId="0F6EF7C3">
                  <wp:extent cx="74461" cy="83221"/>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513" cy="85514"/>
                          </a:xfrm>
                          <a:prstGeom prst="rect">
                            <a:avLst/>
                          </a:prstGeom>
                          <a:noFill/>
                        </pic:spPr>
                      </pic:pic>
                    </a:graphicData>
                  </a:graphic>
                </wp:inline>
              </w:drawing>
            </w:r>
            <w:r w:rsidR="00F3532E" w:rsidRPr="00FA16B3">
              <w:rPr>
                <w:rFonts w:ascii="Arial" w:eastAsiaTheme="minorHAnsi" w:hAnsi="Arial" w:cstheme="minorBidi"/>
                <w:lang w:eastAsia="en-US"/>
              </w:rPr>
              <w:t>“Dashboard &lt;title&gt; is created from &lt;template dashboard title&gt;”</w:t>
            </w:r>
            <w:r w:rsidRPr="00FA16B3">
              <w:rPr>
                <w:rFonts w:ascii="Arial" w:eastAsiaTheme="minorHAnsi" w:hAnsi="Arial" w:cstheme="minorBidi"/>
                <w:lang w:eastAsia="en-US"/>
              </w:rPr>
              <w:t>.</w:t>
            </w:r>
            <w:r w:rsidR="00287306" w:rsidRPr="00FA16B3">
              <w:rPr>
                <w:b/>
                <w:bCs/>
                <w:sz w:val="12"/>
                <w:szCs w:val="12"/>
              </w:rPr>
              <w:t xml:space="preserve"> </w:t>
            </w:r>
            <w:bookmarkEnd w:id="68"/>
          </w:p>
        </w:tc>
      </w:tr>
    </w:tbl>
    <w:p w14:paraId="1EFAD754" w14:textId="77777777" w:rsidR="004131A0" w:rsidRDefault="004131A0" w:rsidP="00550F73"/>
    <w:p w14:paraId="54A3876E" w14:textId="77777777" w:rsidR="00732661" w:rsidRDefault="00732661" w:rsidP="00550F73"/>
    <w:p w14:paraId="6FF0845B" w14:textId="77777777" w:rsidR="00732661" w:rsidRDefault="00732661" w:rsidP="00550F73"/>
    <w:p w14:paraId="551746FE" w14:textId="77777777" w:rsidR="00732661" w:rsidRDefault="00732661" w:rsidP="00550F73"/>
    <w:p w14:paraId="425A2C8E" w14:textId="77777777" w:rsidR="00732661" w:rsidRDefault="00732661" w:rsidP="00550F73"/>
    <w:p w14:paraId="04504BB1" w14:textId="77777777" w:rsidR="00732661" w:rsidRDefault="00732661" w:rsidP="00550F73"/>
    <w:p w14:paraId="68EB8BBE" w14:textId="77777777" w:rsidR="00732661" w:rsidRDefault="00732661" w:rsidP="00550F73"/>
    <w:p w14:paraId="1775D6C1" w14:textId="77777777" w:rsidR="00732661" w:rsidRDefault="00732661" w:rsidP="00550F73"/>
    <w:tbl>
      <w:tblPr>
        <w:tblStyle w:val="ListTable3"/>
        <w:tblW w:w="9544" w:type="dxa"/>
        <w:tblLook w:val="04A0" w:firstRow="1" w:lastRow="0" w:firstColumn="1" w:lastColumn="0" w:noHBand="0" w:noVBand="1"/>
      </w:tblPr>
      <w:tblGrid>
        <w:gridCol w:w="6295"/>
        <w:gridCol w:w="3249"/>
      </w:tblGrid>
      <w:tr w:rsidR="00952772" w14:paraId="39E5370C" w14:textId="77777777" w:rsidTr="00DC6ECE">
        <w:trPr>
          <w:cnfStyle w:val="100000000000" w:firstRow="1" w:lastRow="0" w:firstColumn="0" w:lastColumn="0" w:oddVBand="0" w:evenVBand="0" w:oddHBand="0" w:evenHBand="0" w:firstRowFirstColumn="0" w:firstRowLastColumn="0" w:lastRowFirstColumn="0" w:lastRowLastColumn="0"/>
          <w:trHeight w:val="255"/>
        </w:trPr>
        <w:tc>
          <w:tcPr>
            <w:cnfStyle w:val="001000000100" w:firstRow="0" w:lastRow="0" w:firstColumn="1" w:lastColumn="0" w:oddVBand="0" w:evenVBand="0" w:oddHBand="0" w:evenHBand="0" w:firstRowFirstColumn="1" w:firstRowLastColumn="0" w:lastRowFirstColumn="0" w:lastRowLastColumn="0"/>
            <w:tcW w:w="6295" w:type="dxa"/>
          </w:tcPr>
          <w:p w14:paraId="71B8FD7A" w14:textId="54DE0730" w:rsidR="00732661" w:rsidRPr="007F4BC2" w:rsidRDefault="00732661" w:rsidP="00550F73">
            <w:r>
              <w:lastRenderedPageBreak/>
              <w:t>UI Representation</w:t>
            </w:r>
          </w:p>
        </w:tc>
        <w:tc>
          <w:tcPr>
            <w:tcW w:w="3249" w:type="dxa"/>
          </w:tcPr>
          <w:p w14:paraId="60E12F6C" w14:textId="124A0921" w:rsidR="00732661" w:rsidRPr="00732661" w:rsidRDefault="00732661" w:rsidP="00550F73">
            <w:pPr>
              <w:cnfStyle w:val="100000000000" w:firstRow="1" w:lastRow="0" w:firstColumn="0" w:lastColumn="0" w:oddVBand="0" w:evenVBand="0" w:oddHBand="0" w:evenHBand="0" w:firstRowFirstColumn="0" w:firstRowLastColumn="0" w:lastRowFirstColumn="0" w:lastRowLastColumn="0"/>
            </w:pPr>
            <w:r>
              <w:t>Description</w:t>
            </w:r>
          </w:p>
        </w:tc>
      </w:tr>
      <w:tr w:rsidR="00952772" w14:paraId="729FA33E" w14:textId="77777777" w:rsidTr="00DC6ECE">
        <w:trPr>
          <w:cnfStyle w:val="000000100000" w:firstRow="0" w:lastRow="0" w:firstColumn="0" w:lastColumn="0" w:oddVBand="0" w:evenVBand="0" w:oddHBand="1" w:evenHBand="0" w:firstRowFirstColumn="0" w:firstRowLastColumn="0" w:lastRowFirstColumn="0" w:lastRowLastColumn="0"/>
          <w:trHeight w:val="6133"/>
        </w:trPr>
        <w:tc>
          <w:tcPr>
            <w:cnfStyle w:val="001000000000" w:firstRow="0" w:lastRow="0" w:firstColumn="1" w:lastColumn="0" w:oddVBand="0" w:evenVBand="0" w:oddHBand="0" w:evenHBand="0" w:firstRowFirstColumn="0" w:firstRowLastColumn="0" w:lastRowFirstColumn="0" w:lastRowLastColumn="0"/>
            <w:tcW w:w="6295" w:type="dxa"/>
          </w:tcPr>
          <w:p w14:paraId="619840ED" w14:textId="7F5B374B" w:rsidR="00732661" w:rsidRDefault="00732661" w:rsidP="00550F73">
            <w:r w:rsidRPr="007F4BC2">
              <w:rPr>
                <w:noProof/>
              </w:rPr>
              <w:drawing>
                <wp:inline distT="0" distB="0" distL="0" distR="0" wp14:anchorId="696523B1" wp14:editId="304CF662">
                  <wp:extent cx="3032964" cy="3364621"/>
                  <wp:effectExtent l="152400" t="152400" r="358140" b="369570"/>
                  <wp:docPr id="40" name="Picture 2" descr="A screenshot of a computer&#10;&#10;AI-generated content may be incorrect.">
                    <a:extLst xmlns:a="http://schemas.openxmlformats.org/drawingml/2006/main">
                      <a:ext uri="{FF2B5EF4-FFF2-40B4-BE49-F238E27FC236}">
                        <a16:creationId xmlns:a16="http://schemas.microsoft.com/office/drawing/2014/main" id="{75112FFE-1AEE-1189-7C8E-D659C381E4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75112FFE-1AEE-1189-7C8E-D659C381E4BD}"/>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057441" cy="3391774"/>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3249" w:type="dxa"/>
          </w:tcPr>
          <w:p w14:paraId="595DB1F9" w14:textId="77777777" w:rsidR="00732661" w:rsidRDefault="00732661" w:rsidP="00CF0E9A">
            <w:pPr>
              <w:pStyle w:val="ListParagraph"/>
              <w:numPr>
                <w:ilvl w:val="0"/>
                <w:numId w:val="33"/>
              </w:numPr>
              <w:cnfStyle w:val="000000100000" w:firstRow="0" w:lastRow="0" w:firstColumn="0" w:lastColumn="0" w:oddVBand="0" w:evenVBand="0" w:oddHBand="1" w:evenHBand="0" w:firstRowFirstColumn="0" w:firstRowLastColumn="0" w:lastRowFirstColumn="0" w:lastRowLastColumn="0"/>
            </w:pPr>
            <w:r w:rsidRPr="00732661">
              <w:t>During the creation of a collaboration, the dashboard textbox is now editable. By default, the collaboration title is propagated into this textbox.</w:t>
            </w:r>
          </w:p>
          <w:p w14:paraId="28FFA668" w14:textId="0575CEA3" w:rsidR="003C1F47" w:rsidRPr="00732661" w:rsidRDefault="003C1F47" w:rsidP="00CF0E9A">
            <w:pPr>
              <w:pStyle w:val="ListParagraph"/>
              <w:numPr>
                <w:ilvl w:val="0"/>
                <w:numId w:val="33"/>
              </w:numPr>
              <w:cnfStyle w:val="000000100000" w:firstRow="0" w:lastRow="0" w:firstColumn="0" w:lastColumn="0" w:oddVBand="0" w:evenVBand="0" w:oddHBand="1" w:evenHBand="0" w:firstRowFirstColumn="0" w:firstRowLastColumn="0" w:lastRowFirstColumn="0" w:lastRowLastColumn="0"/>
            </w:pPr>
            <w:r w:rsidRPr="003C1F47">
              <w:t xml:space="preserve">When the user clicks the </w:t>
            </w:r>
            <w:r w:rsidR="00D12341" w:rsidRPr="00D12341">
              <w:rPr>
                <w:rFonts w:ascii="Arial" w:hAnsi="Arial" w:cs="Arial"/>
                <w:highlight w:val="yellow"/>
              </w:rPr>
              <w:t>‘x’</w:t>
            </w:r>
            <w:r w:rsidR="00D12341">
              <w:rPr>
                <w:rFonts w:ascii="Arial" w:hAnsi="Arial" w:cs="Arial"/>
              </w:rPr>
              <w:t xml:space="preserve"> </w:t>
            </w:r>
            <w:r w:rsidRPr="003C1F47">
              <w:t>button, the default title remains unchanged.</w:t>
            </w:r>
          </w:p>
        </w:tc>
      </w:tr>
      <w:tr w:rsidR="00952772" w14:paraId="1494A027" w14:textId="77777777" w:rsidTr="00DC6ECE">
        <w:trPr>
          <w:trHeight w:val="6323"/>
        </w:trPr>
        <w:tc>
          <w:tcPr>
            <w:cnfStyle w:val="001000000000" w:firstRow="0" w:lastRow="0" w:firstColumn="1" w:lastColumn="0" w:oddVBand="0" w:evenVBand="0" w:oddHBand="0" w:evenHBand="0" w:firstRowFirstColumn="0" w:firstRowLastColumn="0" w:lastRowFirstColumn="0" w:lastRowLastColumn="0"/>
            <w:tcW w:w="6295" w:type="dxa"/>
          </w:tcPr>
          <w:p w14:paraId="71467BF4" w14:textId="31EFEA28" w:rsidR="00732661" w:rsidRDefault="00732661" w:rsidP="00550F73">
            <w:r w:rsidRPr="007F4BC2">
              <w:rPr>
                <w:noProof/>
              </w:rPr>
              <w:drawing>
                <wp:inline distT="0" distB="0" distL="0" distR="0" wp14:anchorId="5BF6CA56" wp14:editId="50A2D2C5">
                  <wp:extent cx="3047060" cy="3481753"/>
                  <wp:effectExtent l="152400" t="152400" r="363220" b="36639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67300" cy="3504881"/>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3249" w:type="dxa"/>
          </w:tcPr>
          <w:p w14:paraId="23908D10" w14:textId="77777777" w:rsidR="00AD45A4" w:rsidRDefault="00732661" w:rsidP="00CF0E9A">
            <w:pPr>
              <w:pStyle w:val="ListParagraph"/>
              <w:numPr>
                <w:ilvl w:val="0"/>
                <w:numId w:val="32"/>
              </w:numPr>
              <w:spacing w:after="80"/>
              <w:cnfStyle w:val="000000000000" w:firstRow="0" w:lastRow="0" w:firstColumn="0" w:lastColumn="0" w:oddVBand="0" w:evenVBand="0" w:oddHBand="0" w:evenHBand="0" w:firstRowFirstColumn="0" w:firstRowLastColumn="0" w:lastRowFirstColumn="0" w:lastRowLastColumn="0"/>
            </w:pPr>
            <w:r>
              <w:t xml:space="preserve">When the user edits the dashboard textbox, a search will retrieve matching dashboard templates. </w:t>
            </w:r>
          </w:p>
          <w:p w14:paraId="5157E9D8" w14:textId="77777777" w:rsidR="00AD45A4" w:rsidRDefault="00732661" w:rsidP="00CF0E9A">
            <w:pPr>
              <w:pStyle w:val="ListParagraph"/>
              <w:numPr>
                <w:ilvl w:val="0"/>
                <w:numId w:val="32"/>
              </w:numPr>
              <w:spacing w:after="80"/>
              <w:cnfStyle w:val="000000000000" w:firstRow="0" w:lastRow="0" w:firstColumn="0" w:lastColumn="0" w:oddVBand="0" w:evenVBand="0" w:oddHBand="0" w:evenHBand="0" w:firstRowFirstColumn="0" w:firstRowLastColumn="0" w:lastRowFirstColumn="0" w:lastRowLastColumn="0"/>
            </w:pPr>
            <w:r>
              <w:t xml:space="preserve">The search results will display the titles of each matching dashboard. </w:t>
            </w:r>
          </w:p>
          <w:p w14:paraId="57B7B637" w14:textId="77777777" w:rsidR="00AD45A4" w:rsidRDefault="00732661" w:rsidP="00CF0E9A">
            <w:pPr>
              <w:pStyle w:val="ListParagraph"/>
              <w:numPr>
                <w:ilvl w:val="0"/>
                <w:numId w:val="32"/>
              </w:numPr>
              <w:spacing w:after="80"/>
              <w:cnfStyle w:val="000000000000" w:firstRow="0" w:lastRow="0" w:firstColumn="0" w:lastColumn="0" w:oddVBand="0" w:evenVBand="0" w:oddHBand="0" w:evenHBand="0" w:firstRowFirstColumn="0" w:firstRowLastColumn="0" w:lastRowFirstColumn="0" w:lastRowLastColumn="0"/>
            </w:pPr>
            <w:r>
              <w:t xml:space="preserve">The user can search for dashboards that are accessible to them.  </w:t>
            </w:r>
          </w:p>
          <w:p w14:paraId="3CBB553C" w14:textId="77777777" w:rsidR="00732661" w:rsidRDefault="00732661" w:rsidP="00CF0E9A">
            <w:pPr>
              <w:pStyle w:val="ListParagraph"/>
              <w:numPr>
                <w:ilvl w:val="0"/>
                <w:numId w:val="32"/>
              </w:numPr>
              <w:spacing w:after="80"/>
              <w:cnfStyle w:val="000000000000" w:firstRow="0" w:lastRow="0" w:firstColumn="0" w:lastColumn="0" w:oddVBand="0" w:evenVBand="0" w:oddHBand="0" w:evenHBand="0" w:firstRowFirstColumn="0" w:firstRowLastColumn="0" w:lastRowFirstColumn="0" w:lastRowLastColumn="0"/>
            </w:pPr>
            <w:r>
              <w:t>These can be either platform or user templates.</w:t>
            </w:r>
          </w:p>
          <w:p w14:paraId="380E385A" w14:textId="266DCD10" w:rsidR="003C1F47" w:rsidRDefault="003C1F47" w:rsidP="00520288">
            <w:pPr>
              <w:pStyle w:val="ListParagraph"/>
              <w:spacing w:after="80"/>
              <w:cnfStyle w:val="000000000000" w:firstRow="0" w:lastRow="0" w:firstColumn="0" w:lastColumn="0" w:oddVBand="0" w:evenVBand="0" w:oddHBand="0" w:evenHBand="0" w:firstRowFirstColumn="0" w:firstRowLastColumn="0" w:lastRowFirstColumn="0" w:lastRowLastColumn="0"/>
            </w:pPr>
          </w:p>
        </w:tc>
      </w:tr>
      <w:tr w:rsidR="00952772" w14:paraId="331E8559" w14:textId="77777777" w:rsidTr="00DC6ECE">
        <w:trPr>
          <w:cnfStyle w:val="000000100000" w:firstRow="0" w:lastRow="0" w:firstColumn="0" w:lastColumn="0" w:oddVBand="0" w:evenVBand="0" w:oddHBand="1" w:evenHBand="0" w:firstRowFirstColumn="0" w:firstRowLastColumn="0" w:lastRowFirstColumn="0" w:lastRowLastColumn="0"/>
          <w:trHeight w:val="6624"/>
        </w:trPr>
        <w:tc>
          <w:tcPr>
            <w:cnfStyle w:val="001000000000" w:firstRow="0" w:lastRow="0" w:firstColumn="1" w:lastColumn="0" w:oddVBand="0" w:evenVBand="0" w:oddHBand="0" w:evenHBand="0" w:firstRowFirstColumn="0" w:firstRowLastColumn="0" w:lastRowFirstColumn="0" w:lastRowLastColumn="0"/>
            <w:tcW w:w="6295" w:type="dxa"/>
          </w:tcPr>
          <w:p w14:paraId="24D0A846" w14:textId="6D0BB459" w:rsidR="00732661" w:rsidRDefault="00732661" w:rsidP="00550F73">
            <w:r w:rsidRPr="007F4BC2">
              <w:rPr>
                <w:noProof/>
              </w:rPr>
              <w:lastRenderedPageBreak/>
              <w:drawing>
                <wp:inline distT="0" distB="0" distL="0" distR="0" wp14:anchorId="7512AA0C" wp14:editId="56322F59">
                  <wp:extent cx="3132407" cy="3683465"/>
                  <wp:effectExtent l="152400" t="152400" r="354330" b="3556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74966" cy="3733511"/>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3249" w:type="dxa"/>
          </w:tcPr>
          <w:p w14:paraId="1A3DCACB" w14:textId="77777777" w:rsidR="00AD45A4" w:rsidRDefault="00732661" w:rsidP="00CF0E9A">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rsidRPr="00D26F60">
              <w:t>When a user selects a template from the search results, the title of that dashboard will be displayed in the dashboard textbox.</w:t>
            </w:r>
          </w:p>
          <w:p w14:paraId="07A58273" w14:textId="101DCFC0" w:rsidR="006D68CE" w:rsidRDefault="006D68CE" w:rsidP="00CF0E9A">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t xml:space="preserve">There are two types of templates: User Template and Platform template. In the search </w:t>
            </w:r>
            <w:r w:rsidR="00D1404D">
              <w:t xml:space="preserve">result </w:t>
            </w:r>
            <w:r>
              <w:t>list, user can see template type along with the dashboard template title.</w:t>
            </w:r>
          </w:p>
          <w:p w14:paraId="73D4506E" w14:textId="7B662F9E" w:rsidR="00732661" w:rsidRDefault="00732661" w:rsidP="00CF0E9A">
            <w:pPr>
              <w:pStyle w:val="ListParagraph"/>
              <w:numPr>
                <w:ilvl w:val="0"/>
                <w:numId w:val="31"/>
              </w:numPr>
              <w:cnfStyle w:val="000000100000" w:firstRow="0" w:lastRow="0" w:firstColumn="0" w:lastColumn="0" w:oddVBand="0" w:evenVBand="0" w:oddHBand="1" w:evenHBand="0" w:firstRowFirstColumn="0" w:firstRowLastColumn="0" w:lastRowFirstColumn="0" w:lastRowLastColumn="0"/>
            </w:pPr>
            <w:r w:rsidRPr="00D26F60">
              <w:t>Based on the selected template, a new dashboard will be created using the Import Dashboard capability.</w:t>
            </w:r>
          </w:p>
        </w:tc>
      </w:tr>
      <w:tr w:rsidR="00952772" w14:paraId="50E4FDF3" w14:textId="77777777" w:rsidTr="00DC6ECE">
        <w:trPr>
          <w:trHeight w:val="6624"/>
        </w:trPr>
        <w:tc>
          <w:tcPr>
            <w:cnfStyle w:val="001000000000" w:firstRow="0" w:lastRow="0" w:firstColumn="1" w:lastColumn="0" w:oddVBand="0" w:evenVBand="0" w:oddHBand="0" w:evenHBand="0" w:firstRowFirstColumn="0" w:firstRowLastColumn="0" w:lastRowFirstColumn="0" w:lastRowLastColumn="0"/>
            <w:tcW w:w="6295" w:type="dxa"/>
          </w:tcPr>
          <w:p w14:paraId="338CFB07" w14:textId="7CA69D82" w:rsidR="00937EE5" w:rsidRPr="007F4BC2" w:rsidRDefault="00952772" w:rsidP="00550F73">
            <w:pPr>
              <w:rPr>
                <w:noProof/>
              </w:rPr>
            </w:pPr>
            <w:r w:rsidRPr="00952772">
              <w:rPr>
                <w:noProof/>
              </w:rPr>
              <w:drawing>
                <wp:inline distT="0" distB="0" distL="0" distR="0" wp14:anchorId="1EF571A0" wp14:editId="29242A70">
                  <wp:extent cx="3146474" cy="3474857"/>
                  <wp:effectExtent l="152400" t="152400" r="358775" b="3543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74873" cy="3506220"/>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3249" w:type="dxa"/>
          </w:tcPr>
          <w:p w14:paraId="3812055A" w14:textId="54BE2A3C" w:rsidR="00937EE5" w:rsidRDefault="00FD3A07" w:rsidP="00CF0E9A">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Once the user selects the dashboard template, one information message</w:t>
            </w:r>
            <w:r w:rsidR="00952772">
              <w:t xml:space="preserve"> with the collaboration title</w:t>
            </w:r>
            <w:r>
              <w:t xml:space="preserve"> will be shown just below the dashboard textbox.</w:t>
            </w:r>
          </w:p>
          <w:p w14:paraId="4202CDE7" w14:textId="0CEB4567" w:rsidR="00FD3A07" w:rsidRPr="00952772" w:rsidRDefault="00FD3A07" w:rsidP="00CF0E9A">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 xml:space="preserve">Information message: </w:t>
            </w:r>
            <w:r w:rsidR="00952772" w:rsidRPr="00952772">
              <w:rPr>
                <w:color w:val="45B3FF" w:themeColor="accent6" w:themeTint="99"/>
              </w:rPr>
              <w:t>A new dashboard will be created using selected template, with the title same as the collaboration title Collaboration.</w:t>
            </w:r>
          </w:p>
          <w:p w14:paraId="51BD887C" w14:textId="4F4BF3F9" w:rsidR="00952772" w:rsidRPr="00FD3A07" w:rsidRDefault="00B871A6" w:rsidP="00CF0E9A">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rsidRPr="00B871A6">
              <w:t>If the user updates the collaboration title, the same will be updated in the information message</w:t>
            </w:r>
            <w:r w:rsidR="00952772" w:rsidRPr="00952772">
              <w:t>.</w:t>
            </w:r>
          </w:p>
          <w:p w14:paraId="42870559" w14:textId="00A1EC44" w:rsidR="00FD3A07" w:rsidRPr="00D26F60" w:rsidRDefault="00FD3A07" w:rsidP="00FD3A07">
            <w:pPr>
              <w:pStyle w:val="ListParagraph"/>
              <w:cnfStyle w:val="000000000000" w:firstRow="0" w:lastRow="0" w:firstColumn="0" w:lastColumn="0" w:oddVBand="0" w:evenVBand="0" w:oddHBand="0" w:evenHBand="0" w:firstRowFirstColumn="0" w:firstRowLastColumn="0" w:lastRowFirstColumn="0" w:lastRowLastColumn="0"/>
            </w:pPr>
          </w:p>
        </w:tc>
      </w:tr>
      <w:tr w:rsidR="00952772" w14:paraId="05C445F9" w14:textId="77777777" w:rsidTr="00DC6ECE">
        <w:trPr>
          <w:cnfStyle w:val="000000100000" w:firstRow="0" w:lastRow="0" w:firstColumn="0" w:lastColumn="0" w:oddVBand="0" w:evenVBand="0" w:oddHBand="1" w:evenHBand="0" w:firstRowFirstColumn="0" w:firstRowLastColumn="0" w:lastRowFirstColumn="0" w:lastRowLastColumn="0"/>
          <w:trHeight w:val="6013"/>
        </w:trPr>
        <w:tc>
          <w:tcPr>
            <w:cnfStyle w:val="001000000000" w:firstRow="0" w:lastRow="0" w:firstColumn="1" w:lastColumn="0" w:oddVBand="0" w:evenVBand="0" w:oddHBand="0" w:evenHBand="0" w:firstRowFirstColumn="0" w:firstRowLastColumn="0" w:lastRowFirstColumn="0" w:lastRowLastColumn="0"/>
            <w:tcW w:w="6295" w:type="dxa"/>
          </w:tcPr>
          <w:p w14:paraId="34EE64B3" w14:textId="171028A9" w:rsidR="00732661" w:rsidRDefault="00732661" w:rsidP="00550F73">
            <w:r w:rsidRPr="008E0094">
              <w:rPr>
                <w:noProof/>
              </w:rPr>
              <w:lastRenderedPageBreak/>
              <w:drawing>
                <wp:inline distT="0" distB="0" distL="0" distR="0" wp14:anchorId="61F488E0" wp14:editId="386E3117">
                  <wp:extent cx="2984129" cy="3298873"/>
                  <wp:effectExtent l="152400" t="152400" r="368935" b="3587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02418" cy="3319091"/>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3249" w:type="dxa"/>
          </w:tcPr>
          <w:p w14:paraId="7475151D" w14:textId="77777777" w:rsidR="0020687B" w:rsidRDefault="0020687B" w:rsidP="00CF0E9A">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 xml:space="preserve">When a user searches for a template that does not exist, a "No Objects Found" message is displayed. </w:t>
            </w:r>
          </w:p>
          <w:p w14:paraId="3F8D2BED" w14:textId="0636B75D" w:rsidR="0020687B" w:rsidRDefault="0020687B" w:rsidP="00CF0E9A">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The user can clear the search by either manually deleting the entered text or by clicking the</w:t>
            </w:r>
            <w:r w:rsidR="00D12341">
              <w:t xml:space="preserve"> </w:t>
            </w:r>
            <w:r w:rsidR="00D12341" w:rsidRPr="00D12341">
              <w:rPr>
                <w:rFonts w:ascii="Arial" w:hAnsi="Arial" w:cs="Arial"/>
                <w:highlight w:val="yellow"/>
              </w:rPr>
              <w:t>‘x’</w:t>
            </w:r>
            <w:r w:rsidR="00D12341">
              <w:rPr>
                <w:rFonts w:ascii="Arial" w:hAnsi="Arial" w:cs="Arial"/>
              </w:rPr>
              <w:t xml:space="preserve"> </w:t>
            </w:r>
            <w:r>
              <w:t>button at the end of the textbox.</w:t>
            </w:r>
          </w:p>
          <w:p w14:paraId="0BD50901" w14:textId="77777777" w:rsidR="00732661" w:rsidRDefault="0020687B" w:rsidP="00CF0E9A">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bookmarkStart w:id="69" w:name="_Hlk210646098"/>
            <w:r>
              <w:t>If the user clears the search manually, the textbox will remain blank temporarily. However, once the user clicks outside the textbox, then the default title (auto-populated from the collaboration) will reappear.</w:t>
            </w:r>
          </w:p>
          <w:bookmarkEnd w:id="69"/>
          <w:p w14:paraId="3899F7CD" w14:textId="01052D35" w:rsidR="0020687B" w:rsidRDefault="00027E8D" w:rsidP="00CF0E9A">
            <w:pPr>
              <w:pStyle w:val="ListParagraph"/>
              <w:numPr>
                <w:ilvl w:val="0"/>
                <w:numId w:val="34"/>
              </w:numPr>
              <w:cnfStyle w:val="000000100000" w:firstRow="0" w:lastRow="0" w:firstColumn="0" w:lastColumn="0" w:oddVBand="0" w:evenVBand="0" w:oddHBand="1" w:evenHBand="0" w:firstRowFirstColumn="0" w:firstRowLastColumn="0" w:lastRowFirstColumn="0" w:lastRowLastColumn="0"/>
            </w:pPr>
            <w:r>
              <w:t>If</w:t>
            </w:r>
            <w:r w:rsidR="008B1415" w:rsidRPr="003C1F47">
              <w:t xml:space="preserve"> the user</w:t>
            </w:r>
            <w:r w:rsidR="002D7283">
              <w:t xml:space="preserve"> clear</w:t>
            </w:r>
            <w:r w:rsidR="00095441">
              <w:t>s</w:t>
            </w:r>
            <w:r w:rsidR="002D7283">
              <w:t xml:space="preserve"> the search by</w:t>
            </w:r>
            <w:r w:rsidR="008B1415" w:rsidRPr="003C1F47">
              <w:t xml:space="preserve"> click</w:t>
            </w:r>
            <w:r w:rsidR="002D7283">
              <w:t>ing</w:t>
            </w:r>
            <w:r w:rsidR="008B1415" w:rsidRPr="003C1F47">
              <w:t xml:space="preserve"> the</w:t>
            </w:r>
            <w:r w:rsidR="00D12341">
              <w:t xml:space="preserve"> </w:t>
            </w:r>
            <w:r w:rsidR="00D12341" w:rsidRPr="00D12341">
              <w:rPr>
                <w:rFonts w:ascii="Arial" w:hAnsi="Arial" w:cs="Arial"/>
                <w:highlight w:val="yellow"/>
              </w:rPr>
              <w:t>‘x’</w:t>
            </w:r>
            <w:r w:rsidR="008B1415" w:rsidRPr="003C1F47">
              <w:t xml:space="preserve"> button, </w:t>
            </w:r>
            <w:r w:rsidR="008B1415">
              <w:t>then the default title (auto-populated from the collaboration) will reappear.</w:t>
            </w:r>
          </w:p>
        </w:tc>
      </w:tr>
    </w:tbl>
    <w:p w14:paraId="0BB7B0B8" w14:textId="77777777" w:rsidR="007F4BC2" w:rsidRDefault="007F4BC2" w:rsidP="00550F73"/>
    <w:p w14:paraId="4834A593" w14:textId="77777777" w:rsidR="007F4BC2" w:rsidRPr="00BB693E" w:rsidRDefault="007F4BC2" w:rsidP="00550F73"/>
    <w:p w14:paraId="182373C1" w14:textId="77777777" w:rsidR="00D92659" w:rsidRPr="00BB693E" w:rsidRDefault="00AE1533" w:rsidP="00D92659">
      <w:pPr>
        <w:pStyle w:val="3DS2Title2"/>
      </w:pPr>
      <w:r w:rsidRPr="00BB693E">
        <w:t xml:space="preserve">User </w:t>
      </w:r>
      <w:r w:rsidR="00B359BD">
        <w:t>a</w:t>
      </w:r>
      <w:r w:rsidR="001448AF" w:rsidRPr="00BB693E">
        <w:t>ssistance</w:t>
      </w:r>
      <w:bookmarkStart w:id="70" w:name="_Toc494182324"/>
      <w:bookmarkStart w:id="71" w:name="_Toc527023831"/>
      <w:bookmarkStart w:id="72" w:name="_Toc50465469"/>
      <w:bookmarkEnd w:id="66"/>
      <w:bookmarkEnd w:id="67"/>
    </w:p>
    <w:p w14:paraId="231C7C78" w14:textId="77777777" w:rsidR="001448AF" w:rsidRDefault="001448AF" w:rsidP="002F2311">
      <w:pPr>
        <w:pStyle w:val="3DSTitle3"/>
      </w:pPr>
      <w:bookmarkStart w:id="73" w:name="_Toc50734531"/>
      <w:bookmarkStart w:id="74" w:name="_Toc52877217"/>
      <w:r w:rsidRPr="001D0CE2">
        <w:t xml:space="preserve">Embedded </w:t>
      </w:r>
      <w:r w:rsidR="009C7806">
        <w:t>u</w:t>
      </w:r>
      <w:r w:rsidRPr="001D0CE2">
        <w:t xml:space="preserve">ser </w:t>
      </w:r>
      <w:r w:rsidR="009C7806">
        <w:t>a</w:t>
      </w:r>
      <w:r w:rsidRPr="001D0CE2">
        <w:t>ssistance (</w:t>
      </w:r>
      <w:r w:rsidR="009C7806">
        <w:t>t</w:t>
      </w:r>
      <w:r w:rsidRPr="001D0CE2">
        <w:t xml:space="preserve">ooltips, UA </w:t>
      </w:r>
      <w:r w:rsidR="009C7806">
        <w:t>p</w:t>
      </w:r>
      <w:r w:rsidRPr="001D0CE2">
        <w:t>anel, etc.)</w:t>
      </w:r>
      <w:bookmarkEnd w:id="70"/>
      <w:bookmarkEnd w:id="71"/>
      <w:bookmarkEnd w:id="72"/>
      <w:bookmarkEnd w:id="73"/>
      <w:bookmarkEnd w:id="74"/>
    </w:p>
    <w:p w14:paraId="16DFDAC4" w14:textId="77777777" w:rsidR="00AF1474" w:rsidRPr="001D0CE2" w:rsidRDefault="00366AC1" w:rsidP="00646AC1">
      <w:pPr>
        <w:pStyle w:val="HiddenText"/>
        <w:jc w:val="both"/>
      </w:pPr>
      <w:r>
        <w:t xml:space="preserve">List below </w:t>
      </w:r>
      <w:r w:rsidR="001448AF" w:rsidRPr="001D0CE2">
        <w:t xml:space="preserve">the </w:t>
      </w:r>
      <w:r>
        <w:t xml:space="preserve">new or </w:t>
      </w:r>
      <w:r w:rsidR="00522B40">
        <w:t xml:space="preserve">existing </w:t>
      </w:r>
      <w:r>
        <w:t>UI component</w:t>
      </w:r>
      <w:r w:rsidR="007B6D3D">
        <w:t>s</w:t>
      </w:r>
      <w:r>
        <w:t xml:space="preserve"> </w:t>
      </w:r>
      <w:r w:rsidR="00A34FC9">
        <w:t>(</w:t>
      </w:r>
      <w:r w:rsidR="009A50DE">
        <w:t xml:space="preserve">e.g: </w:t>
      </w:r>
      <w:r w:rsidR="00A34FC9">
        <w:t xml:space="preserve">action bar command, dialog box, button, field) </w:t>
      </w:r>
      <w:r w:rsidR="007B6D3D">
        <w:t>that require</w:t>
      </w:r>
      <w:r>
        <w:t xml:space="preserve"> </w:t>
      </w:r>
      <w:r w:rsidR="007B6D3D">
        <w:t xml:space="preserve">a </w:t>
      </w:r>
      <w:r>
        <w:t xml:space="preserve">change </w:t>
      </w:r>
      <w:r w:rsidR="007B6D3D">
        <w:t xml:space="preserve">to embedded </w:t>
      </w:r>
      <w:r>
        <w:t>User Assistance</w:t>
      </w:r>
      <w:r w:rsidR="00681D55">
        <w:t>. Duplicate the row when needed.</w:t>
      </w:r>
      <w:r>
        <w:t xml:space="preserve"> </w:t>
      </w:r>
      <w:bookmarkStart w:id="75" w:name="_Toc494182323"/>
      <w:bookmarkStart w:id="76" w:name="_Toc527023830"/>
      <w:bookmarkStart w:id="77" w:name="_Toc50465470"/>
      <w:bookmarkStart w:id="78" w:name="_Toc50734532"/>
      <w:bookmarkStart w:id="79" w:name="_Toc52877218"/>
    </w:p>
    <w:tbl>
      <w:tblPr>
        <w:tblStyle w:val="LightList1"/>
        <w:tblW w:w="5000" w:type="pct"/>
        <w:tblBorders>
          <w:top w:val="single" w:sz="8" w:space="0" w:color="003F66"/>
          <w:left w:val="single" w:sz="8" w:space="0" w:color="003F66"/>
          <w:bottom w:val="single" w:sz="8" w:space="0" w:color="003F66"/>
          <w:right w:val="single" w:sz="8" w:space="0" w:color="003F66"/>
          <w:insideH w:val="single" w:sz="2" w:space="0" w:color="003F66"/>
        </w:tblBorders>
        <w:tblLook w:val="06A0" w:firstRow="1" w:lastRow="0" w:firstColumn="1" w:lastColumn="0" w:noHBand="1" w:noVBand="1"/>
      </w:tblPr>
      <w:tblGrid>
        <w:gridCol w:w="1519"/>
        <w:gridCol w:w="2161"/>
        <w:gridCol w:w="1081"/>
        <w:gridCol w:w="4245"/>
      </w:tblGrid>
      <w:tr w:rsidR="00090129" w:rsidRPr="00090129" w14:paraId="3111EA18" w14:textId="77777777" w:rsidTr="000901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003F66"/>
          </w:tcPr>
          <w:p w14:paraId="24D85C82" w14:textId="77777777" w:rsidR="00AF1474" w:rsidRPr="001D0CE2" w:rsidRDefault="00AF1474" w:rsidP="005F1CC4">
            <w:r>
              <w:t>User-visible Title</w:t>
            </w:r>
          </w:p>
        </w:tc>
        <w:tc>
          <w:tcPr>
            <w:tcW w:w="1200" w:type="pct"/>
            <w:shd w:val="clear" w:color="auto" w:fill="003F66"/>
          </w:tcPr>
          <w:p w14:paraId="1B61AFC2"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Component type</w:t>
            </w:r>
          </w:p>
        </w:tc>
        <w:tc>
          <w:tcPr>
            <w:tcW w:w="600" w:type="pct"/>
            <w:shd w:val="clear" w:color="auto" w:fill="003F66"/>
          </w:tcPr>
          <w:p w14:paraId="0DA078BA"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New or updated</w:t>
            </w:r>
          </w:p>
        </w:tc>
        <w:tc>
          <w:tcPr>
            <w:tcW w:w="2357" w:type="pct"/>
            <w:shd w:val="clear" w:color="auto" w:fill="003F66"/>
          </w:tcPr>
          <w:p w14:paraId="6044237A"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090129" w:rsidRPr="00090129" w14:paraId="53812CD1" w14:textId="77777777" w:rsidTr="00090129">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auto"/>
          </w:tcPr>
          <w:p w14:paraId="174E6E57" w14:textId="77777777" w:rsidR="00AF1474" w:rsidRPr="00090129" w:rsidRDefault="00CF0E9A" w:rsidP="005F1CC4">
            <w:pPr>
              <w:rPr>
                <w:color w:val="auto"/>
              </w:rPr>
            </w:pPr>
            <w:sdt>
              <w:sdtPr>
                <w:alias w:val="User visible title "/>
                <w:tag w:val="User_visible_title "/>
                <w:id w:val="1588885025"/>
                <w:placeholder>
                  <w:docPart w:val="9A7985679C77428B85F7853F0751183A"/>
                </w:placeholder>
                <w:showingPlcHdr/>
              </w:sdtPr>
              <w:sdtEndPr/>
              <w:sdtContent>
                <w:r w:rsidR="00AF1474" w:rsidRPr="00090129">
                  <w:rPr>
                    <w:bCs w:val="0"/>
                    <w:color w:val="808080"/>
                  </w:rPr>
                  <w:t>Title</w:t>
                </w:r>
              </w:sdtContent>
            </w:sdt>
          </w:p>
        </w:tc>
        <w:sdt>
          <w:sdtPr>
            <w:alias w:val="Component type"/>
            <w:tag w:val="Component_type"/>
            <w:id w:val="1987966055"/>
            <w:placeholder>
              <w:docPart w:val="688BD0AD925A4EC3B9B3277934403882"/>
            </w:placeholder>
            <w:showingPlcHdr/>
          </w:sdtPr>
          <w:sdtEndPr/>
          <w:sdtContent>
            <w:tc>
              <w:tcPr>
                <w:tcW w:w="1200" w:type="pct"/>
                <w:shd w:val="clear" w:color="auto" w:fill="auto"/>
              </w:tcPr>
              <w:p w14:paraId="36EBCE5B" w14:textId="77777777" w:rsidR="00AF1474" w:rsidRPr="00A71139" w:rsidRDefault="00D51E01" w:rsidP="00D51E01">
                <w:pPr>
                  <w:cnfStyle w:val="100000000000" w:firstRow="1" w:lastRow="0" w:firstColumn="0" w:lastColumn="0" w:oddVBand="0" w:evenVBand="0" w:oddHBand="0" w:evenHBand="0" w:firstRowFirstColumn="0" w:firstRowLastColumn="0" w:lastRowFirstColumn="0" w:lastRowLastColumn="0"/>
                  <w:rPr>
                    <w:b w:val="0"/>
                    <w:color w:val="auto"/>
                    <w:lang w:val="fr-FR"/>
                  </w:rPr>
                </w:pPr>
                <w:r w:rsidRPr="00A71139">
                  <w:rPr>
                    <w:rStyle w:val="PlaceholderText"/>
                    <w:b w:val="0"/>
                    <w:lang w:val="fr-FR"/>
                  </w:rPr>
                  <w:t>action bar command, dialog box, etc.</w:t>
                </w:r>
              </w:p>
            </w:tc>
          </w:sdtContent>
        </w:sdt>
        <w:tc>
          <w:tcPr>
            <w:tcW w:w="600" w:type="pct"/>
            <w:shd w:val="clear" w:color="auto" w:fill="auto"/>
          </w:tcPr>
          <w:p w14:paraId="0F584F3B" w14:textId="77777777" w:rsidR="00AF1474" w:rsidRPr="00090129" w:rsidRDefault="00CF0E9A" w:rsidP="0069687F">
            <w:pPr>
              <w:cnfStyle w:val="100000000000" w:firstRow="1" w:lastRow="0" w:firstColumn="0" w:lastColumn="0" w:oddVBand="0" w:evenVBand="0" w:oddHBand="0" w:evenHBand="0" w:firstRowFirstColumn="0" w:firstRowLastColumn="0" w:lastRowFirstColumn="0" w:lastRowLastColumn="0"/>
              <w:rPr>
                <w:b w:val="0"/>
                <w:color w:val="auto"/>
              </w:rPr>
            </w:pPr>
            <w:sdt>
              <w:sdtPr>
                <w:id w:val="-1043212155"/>
                <w:placeholder>
                  <w:docPart w:val="2AE11EEA2D58478DB92FB26F85129376"/>
                </w:placeholder>
                <w:showingPlcHdr/>
                <w:dropDownList>
                  <w:listItem w:value="Select an item."/>
                  <w:listItem w:displayText="New" w:value="New"/>
                  <w:listItem w:displayText="Updated" w:value="Updated"/>
                </w:dropDownList>
              </w:sdtPr>
              <w:sdtEndPr/>
              <w:sdtContent>
                <w:r w:rsidR="0069687F" w:rsidRPr="00090129">
                  <w:rPr>
                    <w:rStyle w:val="PlaceholderText"/>
                    <w:b w:val="0"/>
                  </w:rPr>
                  <w:t>Select</w:t>
                </w:r>
                <w:r w:rsidR="00AF1474" w:rsidRPr="00090129">
                  <w:rPr>
                    <w:rStyle w:val="PlaceholderText"/>
                    <w:b w:val="0"/>
                  </w:rPr>
                  <w:t xml:space="preserve"> an item.</w:t>
                </w:r>
              </w:sdtContent>
            </w:sdt>
          </w:p>
        </w:tc>
        <w:tc>
          <w:tcPr>
            <w:tcW w:w="2357" w:type="pct"/>
            <w:shd w:val="clear" w:color="auto" w:fill="auto"/>
          </w:tcPr>
          <w:p w14:paraId="49E43990" w14:textId="77777777" w:rsidR="00AF1474" w:rsidRPr="00090129" w:rsidRDefault="00CF0E9A" w:rsidP="005F1CC4">
            <w:pPr>
              <w:cnfStyle w:val="100000000000" w:firstRow="1" w:lastRow="0" w:firstColumn="0" w:lastColumn="0" w:oddVBand="0" w:evenVBand="0" w:oddHBand="0" w:evenHBand="0" w:firstRowFirstColumn="0" w:firstRowLastColumn="0" w:lastRowFirstColumn="0" w:lastRowLastColumn="0"/>
              <w:rPr>
                <w:b w:val="0"/>
                <w:color w:val="auto"/>
              </w:rPr>
            </w:pPr>
            <w:sdt>
              <w:sdtPr>
                <w:id w:val="-689374099"/>
                <w:placeholder>
                  <w:docPart w:val="DBAB40A3579D43D1BB4176D1CA84A4DA"/>
                </w:placeholder>
                <w:showingPlcHdr/>
              </w:sdtPr>
              <w:sdtEndPr/>
              <w:sdtContent>
                <w:r w:rsidR="00AF1474" w:rsidRPr="00090129">
                  <w:rPr>
                    <w:rStyle w:val="PlaceholderText"/>
                    <w:b w:val="0"/>
                  </w:rPr>
                  <w:t>Click or tap here to enter text.</w:t>
                </w:r>
              </w:sdtContent>
            </w:sdt>
          </w:p>
        </w:tc>
      </w:tr>
    </w:tbl>
    <w:p w14:paraId="1DA13029" w14:textId="77777777" w:rsidR="00AF1474" w:rsidRDefault="00AF1474" w:rsidP="00AF1474"/>
    <w:p w14:paraId="4BC14D64" w14:textId="77777777" w:rsidR="00E263EE" w:rsidRPr="00E263EE" w:rsidRDefault="00E263EE" w:rsidP="00E263EE">
      <w:pPr>
        <w:pStyle w:val="3DSTitle3"/>
      </w:pPr>
      <w:r w:rsidRPr="00E263EE">
        <w:t>What’s New</w:t>
      </w:r>
    </w:p>
    <w:p w14:paraId="51C2CD85" w14:textId="77777777" w:rsidR="00E263EE" w:rsidRPr="009F296E" w:rsidRDefault="009F296E" w:rsidP="005C0E0D">
      <w:pPr>
        <w:spacing w:after="0"/>
        <w:jc w:val="both"/>
        <w:rPr>
          <w:i/>
          <w:vanish/>
          <w:color w:val="808080" w:themeColor="background1" w:themeShade="80"/>
          <w:sz w:val="20"/>
        </w:rPr>
      </w:pPr>
      <w:r w:rsidRPr="009F296E">
        <w:rPr>
          <w:i/>
          <w:vanish/>
          <w:color w:val="808080" w:themeColor="background1" w:themeShade="80"/>
          <w:sz w:val="20"/>
        </w:rPr>
        <w:t xml:space="preserve">Indicate whether this function is of sufficient importance to display as highlights in the immersive what’s new. </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7"/>
        <w:gridCol w:w="4154"/>
        <w:gridCol w:w="4155"/>
      </w:tblGrid>
      <w:tr w:rsidR="00EC247F" w:rsidRPr="00E263EE" w14:paraId="32C73BB0" w14:textId="77777777" w:rsidTr="00814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val="restart"/>
            <w:shd w:val="clear" w:color="auto" w:fill="003F66"/>
            <w:vAlign w:val="center"/>
          </w:tcPr>
          <w:p w14:paraId="39533924" w14:textId="77777777" w:rsidR="00EC247F" w:rsidRPr="00E263EE" w:rsidRDefault="00EC247F" w:rsidP="00EC247F">
            <w:pPr>
              <w:spacing w:after="80"/>
              <w:jc w:val="center"/>
            </w:pPr>
            <w:r>
              <w:rPr>
                <w:noProof/>
              </w:rPr>
              <mc:AlternateContent>
                <mc:Choice Requires="wps">
                  <w:drawing>
                    <wp:inline distT="0" distB="0" distL="0" distR="0" wp14:anchorId="014CDEF7" wp14:editId="7D126D63">
                      <wp:extent cx="270710" cy="274320"/>
                      <wp:effectExtent l="19050" t="19050" r="15240" b="30480"/>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30CBC3B"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14CDEF7" id="Oval 3" o:spid="_x0000_s1030"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Ayhrcb1QIAADw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330CBC3B"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48C3DB0A"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Required Information</w:t>
            </w:r>
          </w:p>
        </w:tc>
        <w:tc>
          <w:tcPr>
            <w:tcW w:w="2307" w:type="pct"/>
            <w:shd w:val="clear" w:color="auto" w:fill="003F66"/>
          </w:tcPr>
          <w:p w14:paraId="1CB6FAFB"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Response</w:t>
            </w:r>
          </w:p>
        </w:tc>
      </w:tr>
      <w:tr w:rsidR="00EC247F" w:rsidRPr="00E263EE" w14:paraId="5B5296EA" w14:textId="77777777" w:rsidTr="00814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tcBorders>
              <w:top w:val="none" w:sz="0" w:space="0" w:color="auto"/>
              <w:left w:val="none" w:sz="0" w:space="0" w:color="auto"/>
              <w:bottom w:val="none" w:sz="0" w:space="0" w:color="auto"/>
            </w:tcBorders>
            <w:shd w:val="clear" w:color="auto" w:fill="003F66"/>
          </w:tcPr>
          <w:p w14:paraId="204993E0" w14:textId="77777777" w:rsidR="00EC247F" w:rsidRPr="009F296E" w:rsidRDefault="00EC247F" w:rsidP="009F296E"/>
        </w:tc>
        <w:tc>
          <w:tcPr>
            <w:tcW w:w="2306" w:type="pct"/>
            <w:tcBorders>
              <w:top w:val="none" w:sz="0" w:space="0" w:color="auto"/>
              <w:bottom w:val="none" w:sz="0" w:space="0" w:color="auto"/>
            </w:tcBorders>
          </w:tcPr>
          <w:p w14:paraId="41BAB00C" w14:textId="77777777" w:rsidR="00EC247F" w:rsidRPr="007F79AF" w:rsidRDefault="00EC247F" w:rsidP="009F296E">
            <w:pPr>
              <w:cnfStyle w:val="000000100000" w:firstRow="0" w:lastRow="0" w:firstColumn="0" w:lastColumn="0" w:oddVBand="0" w:evenVBand="0" w:oddHBand="1" w:evenHBand="0" w:firstRowFirstColumn="0" w:firstRowLastColumn="0" w:lastRowFirstColumn="0" w:lastRowLastColumn="0"/>
              <w:rPr>
                <w:b/>
              </w:rPr>
            </w:pPr>
            <w:r w:rsidRPr="007F79AF">
              <w:rPr>
                <w:b/>
              </w:rPr>
              <w:t xml:space="preserve">Display this function </w:t>
            </w:r>
            <w:r w:rsidR="00D25781">
              <w:rPr>
                <w:b/>
              </w:rPr>
              <w:t>as a highlight in What’s New?</w:t>
            </w:r>
          </w:p>
        </w:tc>
        <w:tc>
          <w:tcPr>
            <w:tcW w:w="2307" w:type="pct"/>
            <w:tcBorders>
              <w:top w:val="none" w:sz="0" w:space="0" w:color="auto"/>
              <w:bottom w:val="none" w:sz="0" w:space="0" w:color="auto"/>
              <w:right w:val="none" w:sz="0" w:space="0" w:color="auto"/>
            </w:tcBorders>
          </w:tcPr>
          <w:p w14:paraId="320094A0" w14:textId="5CBCFC28" w:rsidR="00EC247F" w:rsidRPr="00E263EE" w:rsidRDefault="00CF0E9A" w:rsidP="00E263EE">
            <w:pPr>
              <w:cnfStyle w:val="000000100000" w:firstRow="0" w:lastRow="0" w:firstColumn="0" w:lastColumn="0" w:oddVBand="0" w:evenVBand="0" w:oddHBand="1" w:evenHBand="0" w:firstRowFirstColumn="0" w:firstRowLastColumn="0" w:lastRowFirstColumn="0" w:lastRowLastColumn="0"/>
            </w:pPr>
            <w:sdt>
              <w:sdtPr>
                <w:alias w:val="HighlightInWhatsNew"/>
                <w:tag w:val="HighlightInWhatsNew"/>
                <w:id w:val="-1308160896"/>
                <w:placeholder>
                  <w:docPart w:val="C53746ED9CDD4A63BE3D4A791BA23375"/>
                </w:placeholder>
                <w:comboBox>
                  <w:listItem w:value="Choose an item."/>
                  <w:listItem w:displayText="Yes" w:value="Yes"/>
                  <w:listItem w:displayText="No" w:value="No"/>
                </w:comboBox>
              </w:sdtPr>
              <w:sdtEndPr/>
              <w:sdtContent>
                <w:r w:rsidR="003D546B">
                  <w:t>Yes</w:t>
                </w:r>
              </w:sdtContent>
            </w:sdt>
          </w:p>
        </w:tc>
      </w:tr>
    </w:tbl>
    <w:p w14:paraId="0A747237" w14:textId="77777777" w:rsidR="00E263EE" w:rsidRPr="001D0CE2" w:rsidRDefault="00E263EE" w:rsidP="00AF1474"/>
    <w:p w14:paraId="304E6E57" w14:textId="77777777" w:rsidR="001448AF" w:rsidRPr="001D0CE2" w:rsidRDefault="001448AF" w:rsidP="00AF1474">
      <w:pPr>
        <w:pStyle w:val="3DSTitle3"/>
      </w:pPr>
      <w:r w:rsidRPr="001D0CE2">
        <w:t xml:space="preserve">User </w:t>
      </w:r>
      <w:r w:rsidR="009C7806">
        <w:t>d</w:t>
      </w:r>
      <w:r w:rsidRPr="001D0CE2">
        <w:t>ocumentation</w:t>
      </w:r>
      <w:bookmarkEnd w:id="75"/>
      <w:bookmarkEnd w:id="76"/>
      <w:bookmarkEnd w:id="77"/>
      <w:bookmarkEnd w:id="78"/>
      <w:bookmarkEnd w:id="79"/>
      <w:r w:rsidR="00B63773">
        <w:t xml:space="preserve"> (optional)</w:t>
      </w:r>
    </w:p>
    <w:p w14:paraId="4BEBC896" w14:textId="77777777" w:rsidR="001448AF" w:rsidRPr="001D0CE2" w:rsidRDefault="001448AF" w:rsidP="00646AC1">
      <w:pPr>
        <w:pStyle w:val="HiddenText"/>
        <w:jc w:val="both"/>
      </w:pPr>
      <w:r w:rsidRPr="001D0CE2">
        <w:t xml:space="preserve">If user documentation </w:t>
      </w:r>
      <w:r w:rsidR="001B2A57" w:rsidRPr="001B2A57">
        <w:t>is required, describe the changes below</w:t>
      </w:r>
      <w:r w:rsidR="001B2A57">
        <w:t>.</w:t>
      </w:r>
      <w:r w:rsidR="003014B9">
        <w:t xml:space="preserve"> Duplicate the row when needed.</w:t>
      </w:r>
      <w:r w:rsidR="00057F3E">
        <w:t xml:space="preserve">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1520"/>
        <w:gridCol w:w="2250"/>
        <w:gridCol w:w="1799"/>
        <w:gridCol w:w="3437"/>
      </w:tblGrid>
      <w:tr w:rsidR="00370C39" w:rsidRPr="001D0CE2" w14:paraId="75FF2D97" w14:textId="77777777" w:rsidTr="00090129">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44" w:type="pct"/>
            <w:shd w:val="clear" w:color="auto" w:fill="003F66"/>
          </w:tcPr>
          <w:p w14:paraId="2F7AF930" w14:textId="77777777" w:rsidR="00370C39" w:rsidRPr="001D0CE2" w:rsidRDefault="00370C39" w:rsidP="0047174F">
            <w:r w:rsidRPr="001D0CE2">
              <w:t>Guide</w:t>
            </w:r>
          </w:p>
        </w:tc>
        <w:tc>
          <w:tcPr>
            <w:tcW w:w="1249" w:type="pct"/>
            <w:shd w:val="clear" w:color="auto" w:fill="003F66"/>
          </w:tcPr>
          <w:p w14:paraId="1BB65FFC" w14:textId="77777777" w:rsidR="00370C39" w:rsidRPr="001D0CE2" w:rsidRDefault="00370C39" w:rsidP="0047174F">
            <w:pPr>
              <w:cnfStyle w:val="100000000000" w:firstRow="1" w:lastRow="0" w:firstColumn="0" w:lastColumn="0" w:oddVBand="0" w:evenVBand="0" w:oddHBand="0" w:evenHBand="0" w:firstRowFirstColumn="0" w:firstRowLastColumn="0" w:lastRowFirstColumn="0" w:lastRowLastColumn="0"/>
            </w:pPr>
            <w:r>
              <w:t>Component type</w:t>
            </w:r>
          </w:p>
        </w:tc>
        <w:tc>
          <w:tcPr>
            <w:tcW w:w="999" w:type="pct"/>
            <w:shd w:val="clear" w:color="auto" w:fill="003F66"/>
          </w:tcPr>
          <w:p w14:paraId="3E8D0D34" w14:textId="77777777" w:rsidR="00370C39" w:rsidRPr="001D0CE2" w:rsidRDefault="00370C39" w:rsidP="009C7806">
            <w:pPr>
              <w:cnfStyle w:val="100000000000" w:firstRow="1" w:lastRow="0" w:firstColumn="0" w:lastColumn="0" w:oddVBand="0" w:evenVBand="0" w:oddHBand="0" w:evenHBand="0" w:firstRowFirstColumn="0" w:firstRowLastColumn="0" w:lastRowFirstColumn="0" w:lastRowLastColumn="0"/>
            </w:pPr>
            <w:r>
              <w:t>New or updated</w:t>
            </w:r>
          </w:p>
        </w:tc>
        <w:tc>
          <w:tcPr>
            <w:tcW w:w="1908" w:type="pct"/>
            <w:shd w:val="clear" w:color="auto" w:fill="003F66"/>
          </w:tcPr>
          <w:p w14:paraId="444068BF" w14:textId="77777777" w:rsidR="00370C39" w:rsidRPr="001D0CE2" w:rsidRDefault="00370C39" w:rsidP="001B2A57">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370C39" w:rsidRPr="001D0CE2" w14:paraId="05557637" w14:textId="77777777" w:rsidTr="00090129">
        <w:trPr>
          <w:cnfStyle w:val="000000100000" w:firstRow="0" w:lastRow="0" w:firstColumn="0" w:lastColumn="0" w:oddVBand="0" w:evenVBand="0" w:oddHBand="1" w:evenHBand="0" w:firstRowFirstColumn="0" w:firstRowLastColumn="0" w:lastRowFirstColumn="0" w:lastRowLastColumn="0"/>
          <w:trHeight w:val="339"/>
        </w:trPr>
        <w:sdt>
          <w:sdtPr>
            <w:alias w:val="Set Guide Title "/>
            <w:tag w:val="Guide_Title"/>
            <w:id w:val="1429919172"/>
            <w:placeholder>
              <w:docPart w:val="D51DD262B85640F092BAE09C2C72395C"/>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844" w:type="pct"/>
                <w:tcBorders>
                  <w:top w:val="none" w:sz="0" w:space="0" w:color="auto"/>
                  <w:left w:val="none" w:sz="0" w:space="0" w:color="auto"/>
                  <w:bottom w:val="none" w:sz="0" w:space="0" w:color="auto"/>
                </w:tcBorders>
              </w:tcPr>
              <w:p w14:paraId="598501A0" w14:textId="77777777" w:rsidR="00370C39" w:rsidRPr="00B35A50" w:rsidRDefault="00370C39" w:rsidP="001B2A57">
                <w:r w:rsidRPr="00B35A50">
                  <w:rPr>
                    <w:bCs w:val="0"/>
                    <w:color w:val="808080"/>
                  </w:rPr>
                  <w:t>Title</w:t>
                </w:r>
              </w:p>
            </w:tc>
          </w:sdtContent>
        </w:sdt>
        <w:sdt>
          <w:sdtPr>
            <w:alias w:val="Set the topic"/>
            <w:tag w:val="Set the topic"/>
            <w:id w:val="59299053"/>
            <w:placeholder>
              <w:docPart w:val="1C7BC3114CBE4DC68B8D59C2935D6F80"/>
            </w:placeholder>
            <w:showingPlcHdr/>
          </w:sdtPr>
          <w:sdtEndPr/>
          <w:sdtContent>
            <w:tc>
              <w:tcPr>
                <w:tcW w:w="1249" w:type="pct"/>
                <w:tcBorders>
                  <w:top w:val="none" w:sz="0" w:space="0" w:color="auto"/>
                  <w:bottom w:val="none" w:sz="0" w:space="0" w:color="auto"/>
                </w:tcBorders>
              </w:tcPr>
              <w:p w14:paraId="5E9C360F"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sdt>
          <w:sdtPr>
            <w:id w:val="-37363154"/>
            <w:placeholder>
              <w:docPart w:val="3667271E78724233A0D66C0B26305FD4"/>
            </w:placeholder>
            <w:showingPlcHdr/>
            <w:dropDownList>
              <w:listItem w:value="Select an item."/>
              <w:listItem w:displayText="New" w:value="New"/>
              <w:listItem w:displayText="Updated" w:value="Updated"/>
            </w:dropDownList>
          </w:sdtPr>
          <w:sdtEndPr/>
          <w:sdtContent>
            <w:tc>
              <w:tcPr>
                <w:tcW w:w="999" w:type="pct"/>
                <w:tcBorders>
                  <w:top w:val="none" w:sz="0" w:space="0" w:color="auto"/>
                  <w:bottom w:val="none" w:sz="0" w:space="0" w:color="auto"/>
                </w:tcBorders>
              </w:tcPr>
              <w:p w14:paraId="29D2BC9C" w14:textId="77777777" w:rsidR="00370C39" w:rsidRDefault="0069687F" w:rsidP="0069687F">
                <w:pPr>
                  <w:cnfStyle w:val="000000100000" w:firstRow="0" w:lastRow="0" w:firstColumn="0" w:lastColumn="0" w:oddVBand="0" w:evenVBand="0" w:oddHBand="1" w:evenHBand="0" w:firstRowFirstColumn="0" w:firstRowLastColumn="0" w:lastRowFirstColumn="0" w:lastRowLastColumn="0"/>
                </w:pPr>
                <w:r>
                  <w:rPr>
                    <w:rStyle w:val="PlaceholderText"/>
                  </w:rPr>
                  <w:t>Select</w:t>
                </w:r>
                <w:r w:rsidR="00370C39" w:rsidRPr="0056746E">
                  <w:rPr>
                    <w:rStyle w:val="PlaceholderText"/>
                  </w:rPr>
                  <w:t xml:space="preserve"> an item.</w:t>
                </w:r>
              </w:p>
            </w:tc>
          </w:sdtContent>
        </w:sdt>
        <w:sdt>
          <w:sdtPr>
            <w:id w:val="1284778090"/>
            <w:placeholder>
              <w:docPart w:val="9147E87A3D784025982FE54F990E80BD"/>
            </w:placeholder>
            <w:showingPlcHdr/>
          </w:sdtPr>
          <w:sdtEndPr/>
          <w:sdtContent>
            <w:tc>
              <w:tcPr>
                <w:tcW w:w="1908" w:type="pct"/>
                <w:tcBorders>
                  <w:top w:val="none" w:sz="0" w:space="0" w:color="auto"/>
                  <w:bottom w:val="none" w:sz="0" w:space="0" w:color="auto"/>
                  <w:right w:val="none" w:sz="0" w:space="0" w:color="auto"/>
                </w:tcBorders>
              </w:tcPr>
              <w:p w14:paraId="149A7A60"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tr>
    </w:tbl>
    <w:p w14:paraId="3AA4DE71" w14:textId="77777777" w:rsidR="000633AA" w:rsidRDefault="000633AA" w:rsidP="00A34FC9"/>
    <w:p w14:paraId="61F6734F" w14:textId="77777777" w:rsidR="00BE0FC1" w:rsidRDefault="004824BC" w:rsidP="00EE5A6B">
      <w:pPr>
        <w:pStyle w:val="3DS2Title2"/>
      </w:pPr>
      <w:bookmarkStart w:id="80" w:name="Page_Objects_Spec"/>
      <w:bookmarkEnd w:id="80"/>
      <w:r>
        <w:t>Page Objects</w:t>
      </w:r>
      <w:r w:rsidR="002D2A8E">
        <w:t xml:space="preserve"> </w:t>
      </w:r>
    </w:p>
    <w:p w14:paraId="46B28ADF" w14:textId="77777777" w:rsidR="00786A2B" w:rsidRPr="00786A2B" w:rsidRDefault="00786A2B" w:rsidP="00646AC1">
      <w:pPr>
        <w:pStyle w:val="HiddenText"/>
        <w:jc w:val="both"/>
      </w:pPr>
      <w:r>
        <w:t xml:space="preserve">The Page Object Model is a design pattern that is becoming a standard for end-to-end automation of Web applications, its methods expose possible end-user interactions with the UI of the page/component. For more information of this topic, join the </w:t>
      </w:r>
      <w:hyperlink r:id="rId33" w:anchor="app:X3DMCTY_AP/content:url=https%3A%2F%2Fdsext001-eu1-215dsi0708-3dswym%2e3dexperience%2e3ds%2ecom&amp;community=AeqKjSnJQbq5dke5DiAFMg" w:history="1">
        <w:r w:rsidRPr="00A56530">
          <w:rPr>
            <w:rStyle w:val="Hyperlink"/>
          </w:rPr>
          <w:t>CHEETAH Automation Framework</w:t>
        </w:r>
      </w:hyperlink>
      <w:r w:rsidRPr="00A56530">
        <w:t xml:space="preserve"> Swym community.</w:t>
      </w:r>
    </w:p>
    <w:p w14:paraId="4A865970" w14:textId="77777777" w:rsidR="00BE0FC1" w:rsidRDefault="000A513E" w:rsidP="005C0E0D">
      <w:pPr>
        <w:jc w:val="both"/>
      </w:pPr>
      <w:r>
        <w:t>If the function has features with external visibility to be covered by a Q</w:t>
      </w:r>
      <w:r w:rsidR="00786A2B">
        <w:t>uality</w:t>
      </w:r>
      <w:r>
        <w:t xml:space="preserve"> Scenario, you have to deliver the necessary Page Objects on the Function’s “Test Task”</w:t>
      </w:r>
      <w:r w:rsidR="005912D1">
        <w:t xml:space="preserve"> in DSxRD.</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213965B4"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1F220205" w14:textId="77777777" w:rsidR="00C62F38" w:rsidRPr="001D0CE2" w:rsidRDefault="00C62F38" w:rsidP="00C62F38">
            <w:pPr>
              <w:jc w:val="center"/>
            </w:pPr>
            <w:r>
              <w:rPr>
                <w:noProof/>
              </w:rPr>
              <mc:AlternateContent>
                <mc:Choice Requires="wps">
                  <w:drawing>
                    <wp:inline distT="0" distB="0" distL="0" distR="0" wp14:anchorId="46FB6FFE" wp14:editId="37044069">
                      <wp:extent cx="270710" cy="274320"/>
                      <wp:effectExtent l="19050" t="19050" r="15240" b="30480"/>
                      <wp:docPr id="19" name="Oval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87D89F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46FB6FFE" id="Oval 19" o:spid="_x0000_s1031"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" fillcolor="#0077c8 [3209]" strokecolor="white [3212]" strokeweight="1.5pt">
                      <v:path arrowok="t"/>
                      <o:lock v:ext="edit" aspectratio="t"/>
                      <v:textbox inset="0,0,0,0">
                        <w:txbxContent>
                          <w:p w14:paraId="687D89F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76B4359B"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7A79798F"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5C1BDD49"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31FF5C85" w14:textId="77777777" w:rsidR="00C62F38" w:rsidRPr="00BE0FC1" w:rsidRDefault="00C62F38" w:rsidP="00BE0FC1">
            <w:pPr>
              <w:rPr>
                <w:b w:val="0"/>
              </w:rPr>
            </w:pPr>
          </w:p>
        </w:tc>
        <w:tc>
          <w:tcPr>
            <w:tcW w:w="2303" w:type="pct"/>
            <w:tcBorders>
              <w:top w:val="none" w:sz="0" w:space="0" w:color="auto"/>
              <w:bottom w:val="none" w:sz="0" w:space="0" w:color="auto"/>
            </w:tcBorders>
          </w:tcPr>
          <w:p w14:paraId="2C8D21A6" w14:textId="77777777" w:rsidR="00C62F38" w:rsidRPr="001D0CE2" w:rsidRDefault="00C62F38" w:rsidP="00BE0FC1">
            <w:pPr>
              <w:cnfStyle w:val="000000100000" w:firstRow="0" w:lastRow="0" w:firstColumn="0" w:lastColumn="0" w:oddVBand="0" w:evenVBand="0" w:oddHBand="1" w:evenHBand="0" w:firstRowFirstColumn="0" w:firstRowLastColumn="0" w:lastRowFirstColumn="0" w:lastRowLastColumn="0"/>
              <w:rPr>
                <w:b/>
              </w:rPr>
            </w:pPr>
            <w:r w:rsidRPr="00BE0FC1">
              <w:rPr>
                <w:b/>
              </w:rPr>
              <w:t>Does your function require PageObject delivery</w:t>
            </w:r>
            <w:r w:rsidRPr="00E56F7D">
              <w:rPr>
                <w:b/>
              </w:rPr>
              <w:t>?</w:t>
            </w:r>
          </w:p>
        </w:tc>
        <w:tc>
          <w:tcPr>
            <w:tcW w:w="2303" w:type="pct"/>
            <w:tcBorders>
              <w:top w:val="none" w:sz="0" w:space="0" w:color="auto"/>
              <w:bottom w:val="none" w:sz="0" w:space="0" w:color="auto"/>
              <w:right w:val="none" w:sz="0" w:space="0" w:color="auto"/>
            </w:tcBorders>
          </w:tcPr>
          <w:p w14:paraId="3D50B426" w14:textId="1C4E0A30" w:rsidR="00C62F38" w:rsidRPr="00090129" w:rsidRDefault="00CF0E9A"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ageObject_Delivery"/>
                <w:tag w:val="PageObject_Delivery"/>
                <w:id w:val="-7601680"/>
                <w:placeholder>
                  <w:docPart w:val="9E0E4F18E8534EFCB0D9BD88DF23C998"/>
                </w:placeholder>
                <w:dropDownList>
                  <w:listItem w:value="Choose an item."/>
                  <w:listItem w:displayText="Yes" w:value="Yes"/>
                  <w:listItem w:displayText="No" w:value="No"/>
                </w:dropDownList>
              </w:sdtPr>
              <w:sdtEndPr>
                <w:rPr>
                  <w:i w:val="0"/>
                  <w:iCs w:val="0"/>
                </w:rPr>
              </w:sdtEndPr>
              <w:sdtContent>
                <w:r w:rsidR="003D546B">
                  <w:rPr>
                    <w:i/>
                    <w:iCs/>
                  </w:rPr>
                  <w:t>Yes</w:t>
                </w:r>
              </w:sdtContent>
            </w:sdt>
          </w:p>
        </w:tc>
      </w:tr>
    </w:tbl>
    <w:p w14:paraId="34051E4D" w14:textId="77777777" w:rsidR="004824BC" w:rsidRDefault="00D7706F" w:rsidP="005C0E0D">
      <w:pPr>
        <w:jc w:val="both"/>
      </w:pPr>
      <w:r>
        <w:t>If yes, p</w:t>
      </w:r>
      <w:r w:rsidR="004824BC">
        <w:t>rovide the list of the page objects that will allow to programmatically interact with it.</w:t>
      </w:r>
    </w:p>
    <w:p w14:paraId="43682F36" w14:textId="6768D2A4" w:rsidR="004824BC" w:rsidRDefault="004824BC" w:rsidP="004824BC">
      <w:pPr>
        <w:pStyle w:val="3DSTitle3"/>
      </w:pPr>
      <w:r>
        <w:t>PO-1</w:t>
      </w:r>
      <w:r w:rsidR="00D336C8">
        <w:t>:</w:t>
      </w:r>
      <w:r w:rsidRPr="004824BC">
        <w:rPr>
          <w:color w:val="AABFCB" w:themeColor="text1" w:themeTint="80"/>
        </w:rPr>
        <w:t xml:space="preserve"> </w:t>
      </w:r>
      <w:sdt>
        <w:sdtPr>
          <w:rPr>
            <w:color w:val="AABFCB" w:themeColor="text1" w:themeTint="80"/>
          </w:rPr>
          <w:id w:val="1995138956"/>
          <w:placeholder>
            <w:docPart w:val="B2E906F55FB2494EB7ABE52AD93D4F65"/>
          </w:placeholder>
        </w:sdtPr>
        <w:sdtEndPr/>
        <w:sdtContent>
          <w:sdt>
            <w:sdtPr>
              <w:rPr>
                <w:color w:val="AABFCB" w:themeColor="text1" w:themeTint="80"/>
              </w:rPr>
              <w:id w:val="-23176829"/>
              <w:placeholder>
                <w:docPart w:val="7324668E26A4423CADC336D1C3CB65FF"/>
              </w:placeholder>
            </w:sdtPr>
            <w:sdtEndPr/>
            <w:sdtContent>
              <w:sdt>
                <w:sdtPr>
                  <w:rPr>
                    <w:color w:val="AABFCB" w:themeColor="text1" w:themeTint="80"/>
                  </w:rPr>
                  <w:id w:val="-1887327329"/>
                  <w:placeholder>
                    <w:docPart w:val="2D88AB351EDF4585B4AA123C1576865A"/>
                  </w:placeholder>
                </w:sdtPr>
                <w:sdtEndPr/>
                <w:sdtContent>
                  <w:r w:rsidR="00CA2FCD">
                    <w:rPr>
                      <w:color w:val="AABFCB" w:themeColor="text1" w:themeTint="80"/>
                      <w:lang w:val="fr-FR"/>
                    </w:rPr>
                    <w:t>Collaboration</w:t>
                  </w:r>
                  <w:r w:rsidR="001E7445">
                    <w:rPr>
                      <w:color w:val="AABFCB" w:themeColor="text1" w:themeTint="80"/>
                      <w:lang w:val="fr-FR"/>
                    </w:rPr>
                    <w:t>CreateMode</w:t>
                  </w:r>
                  <w:r w:rsidR="00CA2FCD" w:rsidRPr="00565B5B">
                    <w:rPr>
                      <w:color w:val="AABFCB" w:themeColor="text1" w:themeTint="80"/>
                      <w:lang w:val="fr-FR"/>
                    </w:rPr>
                    <w:t xml:space="preserve">.po.js </w:t>
                  </w:r>
                </w:sdtContent>
              </w:sdt>
            </w:sdtContent>
          </w:sdt>
        </w:sdtContent>
      </w:sdt>
    </w:p>
    <w:p w14:paraId="0EE81026" w14:textId="77777777" w:rsidR="004824BC" w:rsidRDefault="004824BC" w:rsidP="00646AC1">
      <w:pPr>
        <w:pStyle w:val="HiddenText"/>
        <w:jc w:val="both"/>
      </w:pPr>
      <w:r>
        <w:t>Specify the end user interaction(s) that is (are) exposed through the page object method(s).</w:t>
      </w:r>
    </w:p>
    <w:p w14:paraId="0CB94BC5" w14:textId="08D3B1AC" w:rsidR="00CA2FCD" w:rsidRDefault="00CA2FCD" w:rsidP="004824BC">
      <w:pPr>
        <w:rPr>
          <w:color w:val="3366FF"/>
        </w:rPr>
      </w:pPr>
      <w:r w:rsidRPr="00CA2FCD">
        <w:t>Page object will be delivered with</w:t>
      </w:r>
      <w:r>
        <w:rPr>
          <w:color w:val="3366FF"/>
        </w:rPr>
        <w:t xml:space="preserve"> </w:t>
      </w:r>
      <w:r w:rsidRPr="00D74AD6">
        <w:t>3DEXPERIENCER202</w:t>
      </w:r>
      <w:r>
        <w:t>6</w:t>
      </w:r>
      <w:r w:rsidRPr="00D74AD6">
        <w:t>xFD0</w:t>
      </w:r>
      <w:r w:rsidR="007518F1">
        <w:t>2</w:t>
      </w:r>
    </w:p>
    <w:p w14:paraId="0F209998" w14:textId="0E3E7273" w:rsidR="002D2A8E" w:rsidRDefault="002D2A8E" w:rsidP="004824BC">
      <w:r>
        <w:t xml:space="preserve">Specify the acceptance </w:t>
      </w:r>
      <w:r w:rsidR="00F85777">
        <w:t>tests that</w:t>
      </w:r>
      <w:r>
        <w:t xml:space="preserve"> use the Page Object(s) </w:t>
      </w:r>
      <w:hyperlink w:anchor="Page_Objects_Usage_In_AT" w:history="1">
        <w:r w:rsidRPr="002D2A8E">
          <w:rPr>
            <w:rStyle w:val="Hyperlink"/>
          </w:rPr>
          <w:t>here</w:t>
        </w:r>
      </w:hyperlink>
      <w:r>
        <w:t>.</w:t>
      </w:r>
    </w:p>
    <w:p w14:paraId="70B122A6" w14:textId="77777777" w:rsidR="00087150" w:rsidRPr="001D0CE2" w:rsidRDefault="00087150" w:rsidP="004824BC"/>
    <w:p w14:paraId="568B309E" w14:textId="77777777" w:rsidR="00F55D5C" w:rsidRDefault="001D0415" w:rsidP="00F55D5C">
      <w:pPr>
        <w:pStyle w:val="3DS2Title1"/>
      </w:pPr>
      <w:bookmarkStart w:id="81" w:name="_Toc492890883"/>
      <w:bookmarkStart w:id="82" w:name="_Toc492890910"/>
      <w:bookmarkStart w:id="83" w:name="_Toc494182286"/>
      <w:bookmarkStart w:id="84" w:name="_Toc527023815"/>
      <w:bookmarkStart w:id="85" w:name="_Toc219467986"/>
      <w:r w:rsidRPr="001D0CE2">
        <w:t>Data management</w:t>
      </w:r>
      <w:bookmarkStart w:id="86" w:name="_Toc492890911"/>
      <w:bookmarkStart w:id="87" w:name="_Toc494182287"/>
      <w:bookmarkEnd w:id="81"/>
      <w:bookmarkEnd w:id="82"/>
      <w:bookmarkEnd w:id="83"/>
      <w:bookmarkEnd w:id="84"/>
      <w:bookmarkEnd w:id="85"/>
    </w:p>
    <w:p w14:paraId="34D4F00C" w14:textId="77777777" w:rsidR="00F55D5C" w:rsidRPr="00F55D5C" w:rsidRDefault="00F55D5C" w:rsidP="00646AC1">
      <w:pPr>
        <w:pStyle w:val="HiddenText"/>
        <w:jc w:val="both"/>
      </w:pPr>
      <w:r w:rsidRPr="00F55D5C">
        <w:t>Specify the user data that will be created while using the function.</w:t>
      </w:r>
    </w:p>
    <w:p w14:paraId="6809BD3F" w14:textId="77777777" w:rsidR="00DF01F3" w:rsidRDefault="00DF01F3" w:rsidP="00DF01F3">
      <w:pPr>
        <w:pStyle w:val="3DS2Title2"/>
      </w:pPr>
      <w:bookmarkStart w:id="88" w:name="_Toc492890912"/>
      <w:bookmarkStart w:id="89" w:name="_Toc494182288"/>
      <w:r w:rsidRPr="001D0CE2">
        <w:t xml:space="preserve">Supported </w:t>
      </w:r>
      <w:r w:rsidR="003C1C72">
        <w:t>object</w:t>
      </w:r>
      <w:r w:rsidRPr="001D0CE2">
        <w:t xml:space="preserve"> </w:t>
      </w:r>
      <w:r>
        <w:t>t</w:t>
      </w:r>
      <w:r w:rsidRPr="001D0CE2">
        <w:t>ypes</w:t>
      </w:r>
      <w:bookmarkEnd w:id="88"/>
      <w:bookmarkEnd w:id="89"/>
      <w:r w:rsidRPr="001D0CE2">
        <w:t xml:space="preserve"> </w:t>
      </w:r>
      <w:r w:rsidR="0043074C">
        <w:t>(run-time data and persistent data)</w:t>
      </w:r>
    </w:p>
    <w:p w14:paraId="58ADFF43" w14:textId="0B8A05C2" w:rsidR="001A5E39" w:rsidRPr="001D0CE2" w:rsidRDefault="001A5E39" w:rsidP="009E2B80">
      <w:r>
        <w:t xml:space="preserve"> </w:t>
      </w:r>
      <w:r w:rsidR="009E2B80">
        <w:t>Not applicable</w:t>
      </w:r>
      <w:r w:rsidRPr="001A5E39">
        <w:rPr>
          <w:rStyle w:val="HiddenTextChar"/>
        </w:rPr>
        <w:t>List the object types applicable to this function and their properties</w:t>
      </w:r>
      <w:r>
        <w:rPr>
          <w:rStyle w:val="HiddenTextChar"/>
        </w:rPr>
        <w:t>.</w:t>
      </w:r>
    </w:p>
    <w:p w14:paraId="2626A454" w14:textId="77777777" w:rsidR="00830CCA" w:rsidRDefault="00DF01F3" w:rsidP="00830CCA">
      <w:pPr>
        <w:pStyle w:val="3DS2Title2"/>
      </w:pPr>
      <w:bookmarkStart w:id="90" w:name="_Toc492890913"/>
      <w:bookmarkStart w:id="91" w:name="_Toc494182289"/>
      <w:r w:rsidRPr="001D0CE2">
        <w:t xml:space="preserve">Expected </w:t>
      </w:r>
      <w:r>
        <w:t>b</w:t>
      </w:r>
      <w:r w:rsidRPr="001D0CE2">
        <w:t xml:space="preserve">ehavior for </w:t>
      </w:r>
      <w:r>
        <w:t>e</w:t>
      </w:r>
      <w:r w:rsidRPr="001D0CE2">
        <w:t xml:space="preserve">ach </w:t>
      </w:r>
      <w:r w:rsidR="001434FE">
        <w:t>object</w:t>
      </w:r>
      <w:r w:rsidR="001434FE" w:rsidRPr="001D0CE2">
        <w:t xml:space="preserve"> </w:t>
      </w:r>
      <w:r>
        <w:t>t</w:t>
      </w:r>
      <w:r w:rsidRPr="001D0CE2">
        <w:t>ype</w:t>
      </w:r>
      <w:bookmarkEnd w:id="90"/>
      <w:bookmarkEnd w:id="91"/>
      <w:r w:rsidR="0043074C">
        <w:t xml:space="preserve"> (run-time data and persistent dat</w:t>
      </w:r>
      <w:r w:rsidR="0043074C" w:rsidRPr="00DE75B6">
        <w:t>a)</w:t>
      </w:r>
    </w:p>
    <w:p w14:paraId="337AEF13" w14:textId="3BC6A839" w:rsidR="001A5E39" w:rsidRPr="00830CCA" w:rsidRDefault="001A5E39" w:rsidP="009E2B80">
      <w:r>
        <w:t xml:space="preserve"> </w:t>
      </w:r>
      <w:r w:rsidR="009E2B80">
        <w:t>Not applicable</w:t>
      </w:r>
      <w:r w:rsidR="00DF01F3" w:rsidRPr="00F55D5C">
        <w:rPr>
          <w:rStyle w:val="HiddenTextChar"/>
        </w:rPr>
        <w:t xml:space="preserve">Create a matrix that describes the behavior of the function (rows) for each </w:t>
      </w:r>
      <w:r w:rsidR="0033768B" w:rsidRPr="00F55D5C">
        <w:rPr>
          <w:rStyle w:val="HiddenTextChar"/>
        </w:rPr>
        <w:t xml:space="preserve">object </w:t>
      </w:r>
      <w:r w:rsidR="00DF01F3" w:rsidRPr="00F55D5C">
        <w:rPr>
          <w:rStyle w:val="HiddenTextChar"/>
        </w:rPr>
        <w:t>type (columns). For more information, refer to the</w:t>
      </w:r>
      <w:hyperlink r:id="rId34" w:history="1">
        <w:r w:rsidR="00DF01F3" w:rsidRPr="00F55D5C">
          <w:rPr>
            <w:rStyle w:val="HiddenTextChar"/>
          </w:rPr>
          <w:t xml:space="preserve"> “</w:t>
        </w:r>
        <w:r w:rsidR="00DF01F3" w:rsidRPr="00F55D5C">
          <w:rPr>
            <w:rStyle w:val="Hyperlink"/>
            <w:i/>
            <w:vanish/>
            <w:color w:val="3366FF"/>
            <w:sz w:val="20"/>
          </w:rPr>
          <w:t>ENOVIA Document tab</w:t>
        </w:r>
        <w:r w:rsidR="00DF01F3" w:rsidRPr="00F55D5C">
          <w:rPr>
            <w:rStyle w:val="HiddenTextChar"/>
          </w:rPr>
          <w:t>” of this example.</w:t>
        </w:r>
      </w:hyperlink>
    </w:p>
    <w:p w14:paraId="0E328D76" w14:textId="77777777" w:rsidR="00056971" w:rsidRDefault="001D0415" w:rsidP="00056971">
      <w:pPr>
        <w:pStyle w:val="3DS2Title2"/>
      </w:pPr>
      <w:r w:rsidRPr="001D0CE2">
        <w:t xml:space="preserve">Data </w:t>
      </w:r>
      <w:r w:rsidR="009C7806">
        <w:t>p</w:t>
      </w:r>
      <w:r w:rsidRPr="001D0CE2">
        <w:t>ersistency</w:t>
      </w:r>
      <w:bookmarkEnd w:id="86"/>
      <w:bookmarkEnd w:id="87"/>
      <w:r w:rsidR="00E72D54">
        <w:t xml:space="preserve"> and/or upgrade</w:t>
      </w:r>
      <w:r w:rsidR="00F10448">
        <w:t xml:space="preserve"> (if applicable)</w:t>
      </w:r>
    </w:p>
    <w:p w14:paraId="4469AE60" w14:textId="0936ED85" w:rsidR="00F55D5C" w:rsidRPr="00056971" w:rsidRDefault="00F55D5C" w:rsidP="009E2B80">
      <w:r>
        <w:t xml:space="preserve"> </w:t>
      </w:r>
      <w:r w:rsidR="009E2B80">
        <w:t>Not applicable</w:t>
      </w:r>
      <w:r w:rsidRPr="00F55D5C">
        <w:rPr>
          <w:rStyle w:val="HiddenTextChar"/>
        </w:rPr>
        <w:t>Specify which data created or modified by the function is persistent (i.e., data with a lifecycle that spans beyond the user’s session). Specify how/where/in what database, etc., each type will be managed</w:t>
      </w:r>
      <w:r>
        <w:rPr>
          <w:rStyle w:val="HiddenTextChar"/>
        </w:rPr>
        <w:t>.</w:t>
      </w:r>
    </w:p>
    <w:p w14:paraId="25536FCB" w14:textId="77777777" w:rsidR="00414E12" w:rsidRDefault="00414E12" w:rsidP="00646AC1">
      <w:pPr>
        <w:pStyle w:val="HiddenText"/>
        <w:jc w:val="both"/>
      </w:pPr>
      <w:r w:rsidRPr="001D0CE2">
        <w:t xml:space="preserve">Concerning existing data model </w:t>
      </w:r>
      <w:r w:rsidR="001C5D73" w:rsidRPr="001D0CE2">
        <w:t>structures</w:t>
      </w:r>
      <w:r w:rsidR="00A24509">
        <w:t>,</w:t>
      </w:r>
      <w:r w:rsidRPr="001D0CE2">
        <w:t xml:space="preserve"> specify if there is a modification:</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047BC7B7" w14:textId="77777777" w:rsidTr="00845B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0CF48D33" w14:textId="77777777" w:rsidR="00C62F38" w:rsidRPr="001D0CE2" w:rsidRDefault="00C62F38" w:rsidP="00C62F38">
            <w:pPr>
              <w:jc w:val="center"/>
            </w:pPr>
            <w:r>
              <w:rPr>
                <w:noProof/>
              </w:rPr>
              <mc:AlternateContent>
                <mc:Choice Requires="wps">
                  <w:drawing>
                    <wp:inline distT="0" distB="0" distL="0" distR="0" wp14:anchorId="3927CD84" wp14:editId="470424D5">
                      <wp:extent cx="270710" cy="274320"/>
                      <wp:effectExtent l="19050" t="19050" r="15240" b="30480"/>
                      <wp:docPr id="21" name="Oval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AB0A1F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927CD84" id="Oval 21" o:spid="_x0000_s1032"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LV/oQt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3AB0A1FC"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1CD997D3"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62A23944"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24C84F67"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1BA95B13" w14:textId="77777777" w:rsidR="00C62F38" w:rsidRPr="00BB693E" w:rsidRDefault="00C62F38" w:rsidP="00F16747">
            <w:pPr>
              <w:rPr>
                <w:b w:val="0"/>
              </w:rPr>
            </w:pPr>
          </w:p>
        </w:tc>
        <w:tc>
          <w:tcPr>
            <w:tcW w:w="2303" w:type="pct"/>
            <w:tcBorders>
              <w:top w:val="none" w:sz="0" w:space="0" w:color="auto"/>
              <w:bottom w:val="none" w:sz="0" w:space="0" w:color="auto"/>
            </w:tcBorders>
          </w:tcPr>
          <w:p w14:paraId="4B17A618"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 xml:space="preserve">Does this function require a </w:t>
            </w:r>
            <w:r>
              <w:rPr>
                <w:b/>
              </w:rPr>
              <w:t xml:space="preserve">change to the </w:t>
            </w:r>
            <w:r w:rsidRPr="00BB693E">
              <w:rPr>
                <w:b/>
              </w:rPr>
              <w:t>d</w:t>
            </w:r>
            <w:r>
              <w:rPr>
                <w:b/>
              </w:rPr>
              <w:t>ata m</w:t>
            </w:r>
            <w:r w:rsidRPr="00BB693E">
              <w:rPr>
                <w:b/>
              </w:rPr>
              <w:t xml:space="preserve">odel </w:t>
            </w:r>
            <w:r>
              <w:rPr>
                <w:b/>
              </w:rPr>
              <w:t>schema</w:t>
            </w:r>
            <w:r w:rsidRPr="00BB693E">
              <w:rPr>
                <w:b/>
              </w:rPr>
              <w:t>?</w:t>
            </w:r>
          </w:p>
        </w:tc>
        <w:tc>
          <w:tcPr>
            <w:tcW w:w="2303" w:type="pct"/>
            <w:tcBorders>
              <w:top w:val="none" w:sz="0" w:space="0" w:color="auto"/>
              <w:bottom w:val="none" w:sz="0" w:space="0" w:color="auto"/>
              <w:right w:val="none" w:sz="0" w:space="0" w:color="auto"/>
            </w:tcBorders>
          </w:tcPr>
          <w:p w14:paraId="654BB76A" w14:textId="34A41141" w:rsidR="00C62F38" w:rsidRPr="00814778" w:rsidRDefault="00CF0E9A"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Schema Impact"/>
                <w:tag w:val="Data_Schema_Impact"/>
                <w:id w:val="-1538112055"/>
                <w:placeholder>
                  <w:docPart w:val="B1211FF47151407CBE91608CA416418A"/>
                </w:placeholder>
                <w:dropDownList>
                  <w:listItem w:value="Choose an item."/>
                  <w:listItem w:displayText="Yes" w:value="Yes"/>
                  <w:listItem w:displayText="No" w:value="No"/>
                </w:dropDownList>
              </w:sdtPr>
              <w:sdtEndPr>
                <w:rPr>
                  <w:iCs w:val="0"/>
                </w:rPr>
              </w:sdtEndPr>
              <w:sdtContent>
                <w:r w:rsidR="003D546B">
                  <w:rPr>
                    <w:i/>
                    <w:iCs/>
                  </w:rPr>
                  <w:t>No</w:t>
                </w:r>
              </w:sdtContent>
            </w:sdt>
          </w:p>
        </w:tc>
      </w:tr>
    </w:tbl>
    <w:p w14:paraId="339AD97E" w14:textId="77777777" w:rsidR="00F16747" w:rsidRDefault="00F16747" w:rsidP="00D2442C"/>
    <w:p w14:paraId="56967DA8" w14:textId="77777777" w:rsidR="00F16747" w:rsidRDefault="00F55D5C" w:rsidP="00646AC1">
      <w:pPr>
        <w:pStyle w:val="HiddenText"/>
        <w:jc w:val="both"/>
      </w:pPr>
      <w:r>
        <w:t>I</w:t>
      </w:r>
      <w:r w:rsidR="00F16747" w:rsidRPr="001D0CE2">
        <w:t>f the migration batch has to be enhanced (</w:t>
      </w:r>
      <w:r w:rsidR="009A50DE">
        <w:t xml:space="preserve">for instance, </w:t>
      </w:r>
      <w:r w:rsidR="00F16747" w:rsidRPr="001D0CE2">
        <w:t xml:space="preserve">if </w:t>
      </w:r>
      <w:r w:rsidR="009A50DE">
        <w:t>the previous data</w:t>
      </w:r>
      <w:r w:rsidR="00F16747" w:rsidRPr="001D0CE2">
        <w:t xml:space="preserve"> structure </w:t>
      </w:r>
      <w:r w:rsidR="009A50DE">
        <w:t>will no longer be</w:t>
      </w:r>
      <w:r w:rsidR="00F16747" w:rsidRPr="001D0CE2">
        <w:t xml:space="preserve"> handled by </w:t>
      </w:r>
      <w:r w:rsidR="009A50DE">
        <w:t xml:space="preserve">the </w:t>
      </w:r>
      <w:r w:rsidR="00F16747" w:rsidRPr="001D0CE2">
        <w:t>application)</w:t>
      </w:r>
      <w:r w:rsidR="00F16747">
        <w:t xml:space="preserve">, </w:t>
      </w:r>
      <w:r w:rsidR="006B387D">
        <w:t>indicate below that an upgrade procedure is needed</w:t>
      </w:r>
      <w:r w:rsidR="00F16747"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729AB197"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665F696D" w14:textId="77777777" w:rsidR="00D25781" w:rsidRPr="001D0CE2" w:rsidRDefault="00C62F38" w:rsidP="00D25781">
            <w:pPr>
              <w:jc w:val="center"/>
            </w:pPr>
            <w:r>
              <w:rPr>
                <w:noProof/>
              </w:rPr>
              <mc:AlternateContent>
                <mc:Choice Requires="wps">
                  <w:drawing>
                    <wp:inline distT="0" distB="0" distL="0" distR="0" wp14:anchorId="0505DE18" wp14:editId="4D25E29C">
                      <wp:extent cx="270710" cy="274320"/>
                      <wp:effectExtent l="19050" t="19050" r="15240" b="30480"/>
                      <wp:docPr id="22" name="Oval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1C12C5B9"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505DE18" id="Oval 22" o:spid="_x0000_s1033"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TdU4+N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1C12C5B9"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755C5ACD"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7314735D"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1AB9A5ED"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339BE2F8" w14:textId="77777777" w:rsidR="00C62F38" w:rsidRPr="00BB693E" w:rsidRDefault="00C62F38" w:rsidP="00F16747">
            <w:pPr>
              <w:rPr>
                <w:b w:val="0"/>
              </w:rPr>
            </w:pPr>
          </w:p>
        </w:tc>
        <w:tc>
          <w:tcPr>
            <w:tcW w:w="2303" w:type="pct"/>
            <w:tcBorders>
              <w:top w:val="none" w:sz="0" w:space="0" w:color="auto"/>
              <w:bottom w:val="none" w:sz="0" w:space="0" w:color="auto"/>
            </w:tcBorders>
          </w:tcPr>
          <w:p w14:paraId="7E5F1A55"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require an upgrade procedure?</w:t>
            </w:r>
          </w:p>
        </w:tc>
        <w:tc>
          <w:tcPr>
            <w:tcW w:w="2303" w:type="pct"/>
            <w:tcBorders>
              <w:top w:val="none" w:sz="0" w:space="0" w:color="auto"/>
              <w:bottom w:val="none" w:sz="0" w:space="0" w:color="auto"/>
              <w:right w:val="none" w:sz="0" w:space="0" w:color="auto"/>
            </w:tcBorders>
          </w:tcPr>
          <w:p w14:paraId="218231B5" w14:textId="7074AF50" w:rsidR="00C62F38" w:rsidRPr="00814778" w:rsidRDefault="00CF0E9A" w:rsidP="00DE54EF">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Upgrade Procedure"/>
                <w:tag w:val="Upgrade_Procedure"/>
                <w:id w:val="1958909548"/>
                <w:placeholder>
                  <w:docPart w:val="C98A60BF824C4B5E842920D3523B2930"/>
                </w:placeholder>
                <w:dropDownList>
                  <w:listItem w:value="Choose an item."/>
                  <w:listItem w:displayText="Yes" w:value="Yes"/>
                  <w:listItem w:displayText="No" w:value="No"/>
                </w:dropDownList>
              </w:sdtPr>
              <w:sdtEndPr>
                <w:rPr>
                  <w:iCs w:val="0"/>
                </w:rPr>
              </w:sdtEndPr>
              <w:sdtContent>
                <w:r w:rsidR="003D546B">
                  <w:rPr>
                    <w:i/>
                    <w:iCs/>
                  </w:rPr>
                  <w:t>No</w:t>
                </w:r>
              </w:sdtContent>
            </w:sdt>
          </w:p>
        </w:tc>
      </w:tr>
    </w:tbl>
    <w:p w14:paraId="5F1F3F46" w14:textId="77777777" w:rsidR="00B359BD" w:rsidRPr="008D5839" w:rsidRDefault="00B359BD" w:rsidP="00E7104C"/>
    <w:p w14:paraId="4CCB59E3" w14:textId="77777777" w:rsidR="008D0983" w:rsidRPr="008D0983" w:rsidRDefault="0036716C" w:rsidP="00451BE1">
      <w:pPr>
        <w:jc w:val="both"/>
      </w:pPr>
      <w:r>
        <w:rPr>
          <w:noProof/>
        </w:rPr>
        <w:drawing>
          <wp:inline distT="0" distB="0" distL="0" distR="0" wp14:anchorId="417354BC" wp14:editId="008696E1">
            <wp:extent cx="449821" cy="1371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4656DC67" wp14:editId="0D522AC6">
            <wp:extent cx="466364" cy="137160"/>
            <wp:effectExtent l="0" t="0" r="0" b="0"/>
            <wp:docPr id="1599288135" name="Picture 159928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D0983" w:rsidRPr="008D5839">
        <w:t>If you answer “</w:t>
      </w:r>
      <w:r w:rsidR="001C5D73" w:rsidRPr="008D5839">
        <w:t>Y</w:t>
      </w:r>
      <w:r w:rsidR="008D0983" w:rsidRPr="008D5839">
        <w:t xml:space="preserve">es” to </w:t>
      </w:r>
      <w:r w:rsidR="009B5A79" w:rsidRPr="008D5839">
        <w:t>either</w:t>
      </w:r>
      <w:r w:rsidR="008D0983" w:rsidRPr="008D5839">
        <w:t xml:space="preserve"> of the</w:t>
      </w:r>
      <w:r w:rsidR="006B387D" w:rsidRPr="008D5839">
        <w:t xml:space="preserve"> above</w:t>
      </w:r>
      <w:r w:rsidR="008D0983" w:rsidRPr="008D5839">
        <w:t xml:space="preserve"> two questions, ensure the corresponding information is set </w:t>
      </w:r>
      <w:r w:rsidR="00B359BD" w:rsidRPr="008D5839">
        <w:t xml:space="preserve">for the function </w:t>
      </w:r>
      <w:r w:rsidR="008D0983" w:rsidRPr="008D5839">
        <w:t xml:space="preserve">in DSxRD </w:t>
      </w:r>
      <w:r w:rsidR="00B359BD" w:rsidRPr="008D5839">
        <w:t>Authoring</w:t>
      </w:r>
      <w:r w:rsidR="008D0983" w:rsidRPr="008D5839">
        <w:t>.</w:t>
      </w:r>
    </w:p>
    <w:p w14:paraId="3044442A" w14:textId="77777777" w:rsidR="00CA65B8" w:rsidRPr="008D5839" w:rsidRDefault="009B5A79" w:rsidP="00451BE1">
      <w:pPr>
        <w:jc w:val="both"/>
      </w:pPr>
      <w:r w:rsidRPr="008D5839">
        <w:rPr>
          <w:b/>
        </w:rPr>
        <w:t>Note</w:t>
      </w:r>
      <w:r w:rsidR="0033768B" w:rsidRPr="008D5839">
        <w:rPr>
          <w:b/>
        </w:rPr>
        <w:t>s</w:t>
      </w:r>
      <w:r w:rsidRPr="008D5839">
        <w:rPr>
          <w:b/>
        </w:rPr>
        <w:t xml:space="preserve">: </w:t>
      </w:r>
      <w:r w:rsidR="005908DE" w:rsidRPr="008D5839">
        <w:rPr>
          <w:b/>
        </w:rPr>
        <w:t>C</w:t>
      </w:r>
      <w:r w:rsidR="00CA65B8" w:rsidRPr="008D5839">
        <w:rPr>
          <w:b/>
        </w:rPr>
        <w:t xml:space="preserve">ustomer data loss is </w:t>
      </w:r>
      <w:r w:rsidR="005908DE" w:rsidRPr="008D5839">
        <w:rPr>
          <w:b/>
        </w:rPr>
        <w:t xml:space="preserve">NOT </w:t>
      </w:r>
      <w:r w:rsidR="00CA65B8" w:rsidRPr="008D5839">
        <w:rPr>
          <w:b/>
        </w:rPr>
        <w:t xml:space="preserve">permitted. </w:t>
      </w:r>
      <w:r w:rsidR="00753B2E" w:rsidRPr="008D5839">
        <w:t>“Data loss” means: the data is not upgraded and definitely lost or the data is migrated but no longer accessible to the end user without user actions.</w:t>
      </w:r>
      <w:r w:rsidR="0033768B" w:rsidRPr="008D5839">
        <w:t xml:space="preserve"> </w:t>
      </w:r>
      <w:r w:rsidRPr="008D5839">
        <w:t>If a</w:t>
      </w:r>
      <w:r w:rsidR="00CA65B8" w:rsidRPr="008D5839">
        <w:t xml:space="preserve"> data upgrade</w:t>
      </w:r>
      <w:r w:rsidRPr="008D5839">
        <w:t xml:space="preserve"> is needed</w:t>
      </w:r>
      <w:r w:rsidR="00CA65B8" w:rsidRPr="008D5839">
        <w:t>, dedicated Acceptance Tests must be created. The</w:t>
      </w:r>
      <w:r w:rsidRPr="008D5839">
        <w:t>se tests</w:t>
      </w:r>
      <w:r w:rsidR="00CA65B8" w:rsidRPr="008D5839">
        <w:t xml:space="preserve"> must specify the data sample used to perform the test and the</w:t>
      </w:r>
      <w:r w:rsidRPr="008D5839">
        <w:t xml:space="preserve"> method and criteria to </w:t>
      </w:r>
      <w:r w:rsidRPr="008D5839">
        <w:lastRenderedPageBreak/>
        <w:t>verify</w:t>
      </w:r>
      <w:r w:rsidR="00CA65B8" w:rsidRPr="008D5839">
        <w:t xml:space="preserve"> the results of the data migration after upgrade. The developer and the QA leader </w:t>
      </w:r>
      <w:r w:rsidRPr="008D5839">
        <w:t>must</w:t>
      </w:r>
      <w:r w:rsidR="00CA65B8" w:rsidRPr="008D5839">
        <w:t xml:space="preserve"> ensure the chosen samples contain </w:t>
      </w:r>
      <w:r w:rsidR="00B359BD" w:rsidRPr="008D5839">
        <w:t xml:space="preserve">sufficient </w:t>
      </w:r>
      <w:r w:rsidR="00CA65B8" w:rsidRPr="008D5839">
        <w:t>data to test all data schema impacts.</w:t>
      </w:r>
    </w:p>
    <w:p w14:paraId="45F7CBE9" w14:textId="77777777" w:rsidR="00414E12" w:rsidRPr="001D0CE2" w:rsidRDefault="00414E12" w:rsidP="00414E12">
      <w:pPr>
        <w:pStyle w:val="3DSTitle3"/>
      </w:pPr>
      <w:bookmarkStart w:id="92" w:name="_Toc492890888"/>
      <w:bookmarkStart w:id="93" w:name="_Toc492890920"/>
      <w:bookmarkStart w:id="94" w:name="_Toc494182296"/>
      <w:bookmarkStart w:id="95" w:name="_Toc527023820"/>
      <w:bookmarkStart w:id="96" w:name="_Toc50734533"/>
      <w:bookmarkStart w:id="97" w:name="_Toc52877219"/>
      <w:r w:rsidRPr="001D0CE2">
        <w:t>Schema or other changes impacting multi-</w:t>
      </w:r>
      <w:r>
        <w:t>level</w:t>
      </w:r>
      <w:r w:rsidRPr="001D0CE2">
        <w:t xml:space="preserve"> compatibility</w:t>
      </w:r>
      <w:bookmarkEnd w:id="92"/>
      <w:bookmarkEnd w:id="93"/>
      <w:bookmarkEnd w:id="94"/>
      <w:bookmarkEnd w:id="95"/>
      <w:bookmarkEnd w:id="96"/>
      <w:bookmarkEnd w:id="97"/>
    </w:p>
    <w:p w14:paraId="4E567C84" w14:textId="24FC98B9" w:rsidR="0088084F" w:rsidRPr="00724BD6" w:rsidRDefault="0088084F" w:rsidP="00AD75D5">
      <w:pPr>
        <w:tabs>
          <w:tab w:val="left" w:pos="1200"/>
        </w:tabs>
        <w:jc w:val="both"/>
      </w:pPr>
      <w:r>
        <w:t xml:space="preserve"> </w:t>
      </w:r>
      <w:r w:rsidRPr="00F55D5C">
        <w:rPr>
          <w:rStyle w:val="HiddenTextChar"/>
        </w:rPr>
        <w:t>Specify</w:t>
      </w:r>
      <w:r w:rsidRPr="0088084F">
        <w:rPr>
          <w:rStyle w:val="HiddenTextChar"/>
        </w:rPr>
        <w:t xml:space="preserve"> whether this functionality is able to operate consistently with older releases or with products designed for interoperability. Identify the key compatibility aspects of this function in terms of both function behavior and data compatibility. For help on this topic, refer to the </w:t>
      </w:r>
      <w:hyperlink r:id="rId35" w:history="1">
        <w:r w:rsidRPr="0015475E">
          <w:rPr>
            <w:rStyle w:val="HiddenTextChar"/>
            <w:color w:val="1043FF" w:themeColor="text2" w:themeTint="99"/>
          </w:rPr>
          <w:t>PES Authoring Best Practices</w:t>
        </w:r>
      </w:hyperlink>
      <w:r w:rsidRPr="0088084F">
        <w:rPr>
          <w:rStyle w:val="HiddenTextChar"/>
        </w:rPr>
        <w:t xml:space="preserve"> section “What about Compatibility”</w:t>
      </w:r>
      <w:r>
        <w:rPr>
          <w:rStyle w:val="HiddenTextChar"/>
        </w:rPr>
        <w:t>.</w:t>
      </w:r>
    </w:p>
    <w:p w14:paraId="66F3A9BE" w14:textId="77777777" w:rsidR="00724BD6" w:rsidRDefault="00414E12" w:rsidP="00724BD6">
      <w:pPr>
        <w:pStyle w:val="3DS2Title2"/>
      </w:pPr>
      <w:r>
        <w:t>Data repository</w:t>
      </w:r>
    </w:p>
    <w:p w14:paraId="2CC3DD67" w14:textId="77777777" w:rsidR="00F55D5C" w:rsidRPr="00724BD6" w:rsidRDefault="00F55D5C" w:rsidP="00646AC1">
      <w:pPr>
        <w:jc w:val="both"/>
      </w:pPr>
      <w:r>
        <w:t xml:space="preserve"> </w:t>
      </w:r>
      <w:r w:rsidRPr="00F55D5C">
        <w:rPr>
          <w:rStyle w:val="HiddenTextChar"/>
        </w:rPr>
        <w:t>Specify the data repository used</w:t>
      </w:r>
      <w:r>
        <w:rPr>
          <w:rStyle w:val="HiddenTextChar"/>
        </w:rPr>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060290BC"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71118A29" w14:textId="77777777" w:rsidR="00C62F38" w:rsidRPr="001D0CE2" w:rsidRDefault="00C62F38" w:rsidP="00C62F38">
            <w:pPr>
              <w:jc w:val="center"/>
            </w:pPr>
            <w:r>
              <w:rPr>
                <w:noProof/>
              </w:rPr>
              <mc:AlternateContent>
                <mc:Choice Requires="wps">
                  <w:drawing>
                    <wp:inline distT="0" distB="0" distL="0" distR="0" wp14:anchorId="243F9438" wp14:editId="3625FB37">
                      <wp:extent cx="270710" cy="274320"/>
                      <wp:effectExtent l="19050" t="19050" r="15240" b="30480"/>
                      <wp:docPr id="24" name="Oval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5C9B56C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43F9438" id="Oval 24" o:spid="_x0000_s1034"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ClwBno1QIAAD4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5C9B56C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48EE4D9E"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792470A6"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2C4BBD58" w14:textId="77777777" w:rsidTr="00D25781">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2B773CA9" w14:textId="77777777" w:rsidR="00C62F38" w:rsidRPr="00201611" w:rsidRDefault="00C62F38" w:rsidP="00660BF9">
            <w:pPr>
              <w:rPr>
                <w:b w:val="0"/>
              </w:rPr>
            </w:pPr>
          </w:p>
        </w:tc>
        <w:tc>
          <w:tcPr>
            <w:tcW w:w="2303" w:type="pct"/>
            <w:tcBorders>
              <w:top w:val="none" w:sz="0" w:space="0" w:color="auto"/>
              <w:bottom w:val="none" w:sz="0" w:space="0" w:color="auto"/>
            </w:tcBorders>
          </w:tcPr>
          <w:p w14:paraId="185EFA5C"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201611">
              <w:rPr>
                <w:b/>
              </w:rPr>
              <w:t>Is this function related to 3DEXPERIENCE 3DSpace Baseline Behavior?</w:t>
            </w:r>
          </w:p>
        </w:tc>
        <w:tc>
          <w:tcPr>
            <w:tcW w:w="2303" w:type="pct"/>
            <w:tcBorders>
              <w:top w:val="none" w:sz="0" w:space="0" w:color="auto"/>
              <w:bottom w:val="none" w:sz="0" w:space="0" w:color="auto"/>
              <w:right w:val="none" w:sz="0" w:space="0" w:color="auto"/>
            </w:tcBorders>
          </w:tcPr>
          <w:p w14:paraId="0EB76288" w14:textId="260B862F" w:rsidR="00C62F38" w:rsidRPr="00814778" w:rsidRDefault="00CF0E9A"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Related"/>
                <w:tag w:val="3DSpace_baseline_Related"/>
                <w:id w:val="693348018"/>
                <w:placeholder>
                  <w:docPart w:val="FC9069136D304E32AA6C544231F55195"/>
                </w:placeholder>
                <w:dropDownList>
                  <w:listItem w:value="Choose an item."/>
                  <w:listItem w:displayText="Yes" w:value="Yes"/>
                  <w:listItem w:displayText="No" w:value="No"/>
                </w:dropDownList>
              </w:sdtPr>
              <w:sdtEndPr>
                <w:rPr>
                  <w:iCs w:val="0"/>
                </w:rPr>
              </w:sdtEndPr>
              <w:sdtContent>
                <w:r w:rsidR="003D546B">
                  <w:rPr>
                    <w:i/>
                    <w:iCs/>
                  </w:rPr>
                  <w:t>No</w:t>
                </w:r>
              </w:sdtContent>
            </w:sdt>
          </w:p>
        </w:tc>
      </w:tr>
    </w:tbl>
    <w:p w14:paraId="70ABACD0" w14:textId="77777777" w:rsidR="00451BE1" w:rsidRDefault="0036716C" w:rsidP="00F108EE">
      <w:pPr>
        <w:jc w:val="both"/>
      </w:pPr>
      <w:r>
        <w:rPr>
          <w:noProof/>
        </w:rPr>
        <w:drawing>
          <wp:inline distT="0" distB="0" distL="0" distR="0" wp14:anchorId="6A2342C5" wp14:editId="65C57EF1">
            <wp:extent cx="449821" cy="1371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rsidRPr="00451BE1">
        <w:t xml:space="preserve"> If yes, you must complete</w:t>
      </w:r>
      <w:r w:rsidR="00451BE1" w:rsidRPr="008D5839">
        <w:rPr>
          <w:color w:val="005386"/>
        </w:rPr>
        <w:t xml:space="preserve"> </w:t>
      </w:r>
      <w:r w:rsidR="00451BE1" w:rsidRPr="00451BE1">
        <w:t xml:space="preserve">the </w:t>
      </w:r>
      <w:hyperlink w:anchor="Three_DSpace_Baseline_support" w:history="1">
        <w:r w:rsidR="00451BE1" w:rsidRPr="00451BE1">
          <w:rPr>
            <w:rStyle w:val="Hyperlink"/>
          </w:rPr>
          <w:t>dedicated sub-section</w:t>
        </w:r>
      </w:hyperlink>
      <w:r w:rsidR="00451BE1" w:rsidRPr="00451BE1">
        <w:t>.</w:t>
      </w:r>
    </w:p>
    <w:p w14:paraId="05118B39" w14:textId="77777777" w:rsidR="00F108EE" w:rsidRPr="00451BE1" w:rsidRDefault="00F108EE" w:rsidP="00F108EE">
      <w:pPr>
        <w:jc w:val="both"/>
      </w:pPr>
    </w:p>
    <w:p w14:paraId="0D16AD4D" w14:textId="77777777" w:rsidR="00666931" w:rsidRDefault="001D0415" w:rsidP="00666931">
      <w:pPr>
        <w:pStyle w:val="3DS2Title1"/>
      </w:pPr>
      <w:bookmarkStart w:id="98" w:name="_Toc492890885"/>
      <w:bookmarkStart w:id="99" w:name="_Toc492890915"/>
      <w:bookmarkStart w:id="100" w:name="_Toc494182291"/>
      <w:bookmarkStart w:id="101" w:name="_Toc527023817"/>
      <w:bookmarkStart w:id="102" w:name="_Toc219467987"/>
      <w:r w:rsidRPr="001A6427">
        <w:t>Customization by end user or administrator</w:t>
      </w:r>
      <w:bookmarkEnd w:id="98"/>
      <w:bookmarkEnd w:id="99"/>
      <w:bookmarkEnd w:id="100"/>
      <w:bookmarkEnd w:id="101"/>
      <w:bookmarkEnd w:id="102"/>
    </w:p>
    <w:p w14:paraId="3A03212A" w14:textId="779E0043" w:rsidR="00F55D5C" w:rsidRPr="00666931" w:rsidRDefault="00F55D5C" w:rsidP="009E2B80">
      <w:r>
        <w:t xml:space="preserve"> </w:t>
      </w:r>
      <w:r w:rsidR="009E2B80">
        <w:t>Not applicable</w:t>
      </w:r>
      <w:r w:rsidRPr="00F55D5C">
        <w:rPr>
          <w:rStyle w:val="HiddenTextChar"/>
        </w:rPr>
        <w:t>Describe any custom functionality that will accommodate a specific customer or User Role Profile. How does the user or administrator change the way the functionality behaves? Explain who can make changes and how they will do so. If this function makes customization available through a user interface check, a profile check, or a similar mechanism, describes this here or in the External View section</w:t>
      </w:r>
      <w:r>
        <w:rPr>
          <w:rStyle w:val="HiddenTextChar"/>
        </w:rPr>
        <w:t>.</w:t>
      </w:r>
    </w:p>
    <w:p w14:paraId="251C18F5" w14:textId="77777777" w:rsidR="00CF675F" w:rsidRDefault="001D0415" w:rsidP="00EE5A6B">
      <w:pPr>
        <w:pStyle w:val="3DS2Title1"/>
      </w:pPr>
      <w:bookmarkStart w:id="103" w:name="_Toc492890886"/>
      <w:bookmarkStart w:id="104" w:name="_Toc492890916"/>
      <w:bookmarkStart w:id="105" w:name="_Toc494182292"/>
      <w:bookmarkStart w:id="106" w:name="_Toc527023818"/>
      <w:bookmarkStart w:id="107" w:name="_Toc219467988"/>
      <w:r w:rsidRPr="001D0CE2">
        <w:t xml:space="preserve">Programming </w:t>
      </w:r>
      <w:r w:rsidR="009C7806">
        <w:t>i</w:t>
      </w:r>
      <w:r w:rsidRPr="001D0CE2">
        <w:t>nterface</w:t>
      </w:r>
      <w:bookmarkEnd w:id="103"/>
      <w:bookmarkEnd w:id="104"/>
      <w:bookmarkEnd w:id="105"/>
      <w:bookmarkEnd w:id="106"/>
      <w:bookmarkEnd w:id="107"/>
    </w:p>
    <w:p w14:paraId="41F63A88" w14:textId="77777777" w:rsidR="00DC3780" w:rsidRPr="00DC3780" w:rsidRDefault="00DC3780" w:rsidP="00DC3780"/>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D1522E" w:rsidRPr="001D0CE2" w14:paraId="66B3FF90" w14:textId="77777777" w:rsidTr="00451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1E3050D8" w14:textId="77777777" w:rsidR="00D1522E" w:rsidRPr="001D0CE2" w:rsidRDefault="00D1522E" w:rsidP="00D1522E">
            <w:pPr>
              <w:jc w:val="center"/>
            </w:pPr>
            <w:r>
              <w:rPr>
                <w:noProof/>
              </w:rPr>
              <mc:AlternateContent>
                <mc:Choice Requires="wps">
                  <w:drawing>
                    <wp:inline distT="0" distB="0" distL="0" distR="0" wp14:anchorId="64A3DBA9" wp14:editId="7D2EC2C0">
                      <wp:extent cx="270710" cy="274320"/>
                      <wp:effectExtent l="19050" t="19050" r="15240" b="30480"/>
                      <wp:docPr id="25" name="Oval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43AA5640"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64A3DBA9" id="Oval 25" o:spid="_x0000_s1035"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koLD39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43AA5640"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3E9A355A"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3CFD9117"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D1522E" w:rsidRPr="001D0CE2" w14:paraId="052D60E3" w14:textId="77777777" w:rsidTr="0045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226019D8" w14:textId="77777777" w:rsidR="00D1522E" w:rsidRPr="00BB693E" w:rsidRDefault="00D1522E" w:rsidP="00660BF9">
            <w:pPr>
              <w:rPr>
                <w:b w:val="0"/>
              </w:rPr>
            </w:pPr>
          </w:p>
        </w:tc>
        <w:tc>
          <w:tcPr>
            <w:tcW w:w="2307" w:type="pct"/>
            <w:tcBorders>
              <w:top w:val="none" w:sz="0" w:space="0" w:color="auto"/>
              <w:bottom w:val="none" w:sz="0" w:space="0" w:color="auto"/>
            </w:tcBorders>
          </w:tcPr>
          <w:p w14:paraId="5BCC47D6" w14:textId="77777777" w:rsidR="00D1522E" w:rsidRPr="001D0CE2" w:rsidRDefault="00D1522E" w:rsidP="00660BF9">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provide APIs to clients?</w:t>
            </w:r>
          </w:p>
        </w:tc>
        <w:tc>
          <w:tcPr>
            <w:tcW w:w="2307" w:type="pct"/>
            <w:tcBorders>
              <w:top w:val="none" w:sz="0" w:space="0" w:color="auto"/>
              <w:bottom w:val="none" w:sz="0" w:space="0" w:color="auto"/>
              <w:right w:val="none" w:sz="0" w:space="0" w:color="auto"/>
            </w:tcBorders>
          </w:tcPr>
          <w:p w14:paraId="46ECCAD0" w14:textId="3B4845B7" w:rsidR="00D1522E" w:rsidRPr="00814778" w:rsidRDefault="00CF0E9A"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Is your function a Programming Interface"/>
                <w:tag w:val="Is_your_function_a_Programming_Interface"/>
                <w:id w:val="1136225841"/>
                <w:placeholder>
                  <w:docPart w:val="E1C35ABDEA1D4A10A3EFCD3A1BA742F7"/>
                </w:placeholder>
                <w:dropDownList>
                  <w:listItem w:value="Choose an item."/>
                  <w:listItem w:displayText="Yes" w:value="Yes"/>
                  <w:listItem w:displayText="No" w:value="No"/>
                </w:dropDownList>
              </w:sdtPr>
              <w:sdtEndPr>
                <w:rPr>
                  <w:iCs w:val="0"/>
                </w:rPr>
              </w:sdtEndPr>
              <w:sdtContent>
                <w:r w:rsidR="003D546B">
                  <w:rPr>
                    <w:i/>
                    <w:iCs/>
                  </w:rPr>
                  <w:t>No</w:t>
                </w:r>
              </w:sdtContent>
            </w:sdt>
          </w:p>
        </w:tc>
      </w:tr>
    </w:tbl>
    <w:p w14:paraId="38EA9758" w14:textId="77777777" w:rsidR="00CC40ED" w:rsidRDefault="0036716C" w:rsidP="00451BE1">
      <w:pPr>
        <w:jc w:val="both"/>
      </w:pPr>
      <w:r>
        <w:rPr>
          <w:noProof/>
        </w:rPr>
        <w:drawing>
          <wp:inline distT="0" distB="0" distL="0" distR="0" wp14:anchorId="05F23039" wp14:editId="3730A08C">
            <wp:extent cx="449821" cy="13716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5F8BEA48" wp14:editId="15A7BAAE">
            <wp:extent cx="466364" cy="137160"/>
            <wp:effectExtent l="0" t="0" r="0" b="0"/>
            <wp:docPr id="1599288134" name="Picture 159928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80976" w:rsidRPr="008D5839">
        <w:t>If y</w:t>
      </w:r>
      <w:r w:rsidR="00E7104C">
        <w:t>es</w:t>
      </w:r>
      <w:r w:rsidR="00880976" w:rsidRPr="008D5839">
        <w:t xml:space="preserve">, ensure the corresponding information </w:t>
      </w:r>
      <w:r w:rsidR="00B312DD" w:rsidRPr="008D5839">
        <w:t>“</w:t>
      </w:r>
      <w:r w:rsidR="00D0432E" w:rsidRPr="008D5839">
        <w:t xml:space="preserve">CAA Exposition” </w:t>
      </w:r>
      <w:r w:rsidR="00880976" w:rsidRPr="008D5839">
        <w:t xml:space="preserve">is </w:t>
      </w:r>
      <w:r w:rsidR="00C36759" w:rsidRPr="008D5839">
        <w:t xml:space="preserve">also </w:t>
      </w:r>
      <w:r w:rsidR="00880976" w:rsidRPr="008D5839">
        <w:t>set for the function in DSxRD Authoring</w:t>
      </w:r>
      <w:r w:rsidR="00D0432E" w:rsidRPr="008D5839">
        <w:t>.</w:t>
      </w:r>
    </w:p>
    <w:p w14:paraId="1ABCCB43" w14:textId="77777777" w:rsidR="00F108EE" w:rsidRPr="008D5839" w:rsidRDefault="00F108EE" w:rsidP="00451BE1">
      <w:pPr>
        <w:jc w:val="both"/>
        <w:rPr>
          <w:b/>
        </w:rPr>
      </w:pPr>
    </w:p>
    <w:p w14:paraId="57CE76F8" w14:textId="77777777" w:rsidR="008E7511" w:rsidRDefault="001D0415" w:rsidP="008E7511">
      <w:pPr>
        <w:pStyle w:val="3DS2Title2"/>
      </w:pPr>
      <w:bookmarkStart w:id="108" w:name="_Toc492890917"/>
      <w:bookmarkStart w:id="109" w:name="_Toc494182293"/>
      <w:r w:rsidRPr="001D0CE2">
        <w:t>Detailed API description</w:t>
      </w:r>
      <w:bookmarkEnd w:id="108"/>
      <w:bookmarkEnd w:id="109"/>
      <w:r w:rsidR="00701DD8">
        <w:t xml:space="preserve"> (if relevant)</w:t>
      </w:r>
      <w:bookmarkStart w:id="110" w:name="_Toc492890918"/>
      <w:bookmarkStart w:id="111" w:name="_Toc494182294"/>
    </w:p>
    <w:p w14:paraId="26B6F9B0" w14:textId="37DCDDB2" w:rsidR="00F55D5C" w:rsidRPr="008E7511" w:rsidRDefault="00F55D5C" w:rsidP="009E2B80">
      <w:r>
        <w:t xml:space="preserve"> </w:t>
      </w:r>
      <w:r w:rsidR="009E2B80">
        <w:t>Not applicable</w:t>
      </w:r>
      <w:r w:rsidR="00937292" w:rsidRPr="00937292">
        <w:rPr>
          <w:rStyle w:val="HiddenTextChar"/>
        </w:rPr>
        <w:t xml:space="preserve">For help on this topic, refer to the </w:t>
      </w:r>
      <w:hyperlink r:id="rId36" w:history="1">
        <w:r w:rsidR="00937292" w:rsidRPr="00A24509">
          <w:rPr>
            <w:rStyle w:val="Hyperlink"/>
            <w:i/>
            <w:vanish/>
            <w:color w:val="3366FF"/>
            <w:sz w:val="20"/>
          </w:rPr>
          <w:t>PES Authoring Best Practices</w:t>
        </w:r>
      </w:hyperlink>
      <w:r w:rsidR="00937292" w:rsidRPr="00937292">
        <w:rPr>
          <w:rStyle w:val="HiddenTextChar"/>
        </w:rPr>
        <w:t xml:space="preserve"> section “What about API”</w:t>
      </w:r>
      <w:r>
        <w:rPr>
          <w:rStyle w:val="HiddenTextChar"/>
        </w:rPr>
        <w:t>.</w:t>
      </w:r>
    </w:p>
    <w:p w14:paraId="54959680" w14:textId="77777777" w:rsidR="004848BA" w:rsidRDefault="001D0415" w:rsidP="004848BA">
      <w:pPr>
        <w:pStyle w:val="3DS2Title2"/>
      </w:pPr>
      <w:r w:rsidRPr="001D0CE2">
        <w:t>Automation for command journaling</w:t>
      </w:r>
      <w:bookmarkEnd w:id="110"/>
      <w:bookmarkEnd w:id="111"/>
      <w:r w:rsidR="00701DD8">
        <w:t xml:space="preserve"> (if relevant)</w:t>
      </w:r>
    </w:p>
    <w:p w14:paraId="09BB83DF" w14:textId="050C7E80" w:rsidR="00366256" w:rsidRPr="009E2B80" w:rsidRDefault="00937292" w:rsidP="009E2B80">
      <w:r>
        <w:t xml:space="preserve"> </w:t>
      </w:r>
      <w:r w:rsidR="009E2B80">
        <w:t>Not applicable</w:t>
      </w:r>
      <w:r w:rsidRPr="00937292">
        <w:rPr>
          <w:rStyle w:val="HiddenTextChar"/>
        </w:rPr>
        <w:t>Specify here whether new commands created by this function (if any) will be exposed for automation and for availability in journaling</w:t>
      </w:r>
      <w:r>
        <w:rPr>
          <w:rStyle w:val="HiddenTextChar"/>
        </w:rPr>
        <w:t>.</w:t>
      </w:r>
    </w:p>
    <w:p w14:paraId="79BEAD8B" w14:textId="77777777" w:rsidR="00366256" w:rsidRDefault="00366256" w:rsidP="00F72402">
      <w:pPr>
        <w:pStyle w:val="PartTitle"/>
      </w:pPr>
      <w:bookmarkStart w:id="112" w:name="_Toc219467989"/>
      <w:r w:rsidRPr="001D0CE2">
        <w:lastRenderedPageBreak/>
        <w:t>Quality of services</w:t>
      </w:r>
      <w:bookmarkEnd w:id="112"/>
    </w:p>
    <w:p w14:paraId="23149BCB" w14:textId="77777777" w:rsidR="00366256" w:rsidRPr="001D0CE2" w:rsidRDefault="00E53C38" w:rsidP="00646AC1">
      <w:pPr>
        <w:pStyle w:val="HiddenText"/>
        <w:jc w:val="both"/>
      </w:pPr>
      <w:r>
        <w:t>Specify</w:t>
      </w:r>
      <w:r w:rsidR="00366256">
        <w:t xml:space="preserve"> the</w:t>
      </w:r>
      <w:r w:rsidR="00366256" w:rsidRPr="001D0CE2">
        <w:t xml:space="preserve"> “nonfunctional” qualit</w:t>
      </w:r>
      <w:r w:rsidR="00C719AC">
        <w:t>ies</w:t>
      </w:r>
      <w:r w:rsidR="00366256" w:rsidRPr="001D0CE2">
        <w:t xml:space="preserve"> of service (performance, capacity, scalability, ) and security controls (Confidentiality, Integrity, Availability...) related to the requested functionality.</w:t>
      </w:r>
    </w:p>
    <w:p w14:paraId="68A97C9B" w14:textId="77777777" w:rsidR="001D0415" w:rsidRPr="001D0CE2" w:rsidRDefault="001D0415" w:rsidP="00EE5A6B">
      <w:pPr>
        <w:pStyle w:val="3DS2Title1"/>
      </w:pPr>
      <w:bookmarkStart w:id="113" w:name="_Toc492890887"/>
      <w:bookmarkStart w:id="114" w:name="_Toc492890919"/>
      <w:bookmarkStart w:id="115" w:name="_Toc494182295"/>
      <w:bookmarkStart w:id="116" w:name="_Toc527023819"/>
      <w:bookmarkStart w:id="117" w:name="_Toc219467990"/>
      <w:r w:rsidRPr="001D0CE2">
        <w:t xml:space="preserve">Performance, </w:t>
      </w:r>
      <w:r w:rsidR="009C7806">
        <w:t>c</w:t>
      </w:r>
      <w:r w:rsidRPr="001D0CE2">
        <w:t xml:space="preserve">apacity and </w:t>
      </w:r>
      <w:r w:rsidR="009C7806">
        <w:t>s</w:t>
      </w:r>
      <w:r w:rsidR="001F1BF5">
        <w:t>c</w:t>
      </w:r>
      <w:r w:rsidRPr="001D0CE2">
        <w:t>alability (PCS)</w:t>
      </w:r>
      <w:bookmarkEnd w:id="113"/>
      <w:bookmarkEnd w:id="114"/>
      <w:bookmarkEnd w:id="115"/>
      <w:bookmarkEnd w:id="116"/>
      <w:bookmarkEnd w:id="117"/>
    </w:p>
    <w:p w14:paraId="491E398C" w14:textId="77777777" w:rsidR="00874977" w:rsidRDefault="00E53C38" w:rsidP="00646AC1">
      <w:pPr>
        <w:jc w:val="both"/>
      </w:pPr>
      <w:r w:rsidRPr="00BD1169">
        <w:t>E</w:t>
      </w:r>
      <w:r w:rsidR="00366256" w:rsidRPr="00BD1169">
        <w:t xml:space="preserve">valuate and specify the </w:t>
      </w:r>
      <w:r w:rsidR="00874977" w:rsidRPr="00BD1169">
        <w:t>PCS objectives</w:t>
      </w:r>
      <w:r w:rsidR="00366256" w:rsidRPr="00BD1169">
        <w:t xml:space="preserve"> for industrial usage of this function</w:t>
      </w:r>
      <w:r w:rsidR="00874977" w:rsidRPr="00874977">
        <w:rPr>
          <w:rStyle w:val="HiddenTextChar"/>
        </w:rPr>
        <w:t>.</w:t>
      </w:r>
      <w:r w:rsidR="00D357FD">
        <w:rPr>
          <w:rStyle w:val="HiddenTextChar"/>
          <w:noProof/>
        </w:rPr>
        <w:drawing>
          <wp:inline distT="0" distB="0" distL="0" distR="0" wp14:anchorId="5EB1559D" wp14:editId="542E4EE9">
            <wp:extent cx="182880" cy="1828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pic:spPr>
                </pic:pic>
              </a:graphicData>
            </a:graphic>
          </wp:inline>
        </w:drawing>
      </w:r>
      <w:r w:rsidR="00671659">
        <w:rPr>
          <w:rStyle w:val="HiddenTextChar"/>
        </w:rPr>
        <w:t xml:space="preserve"> </w:t>
      </w:r>
      <w:r w:rsidR="00646AC1">
        <w:rPr>
          <w:rStyle w:val="HiddenTextChar"/>
        </w:rPr>
        <w:t>For more information on</w:t>
      </w:r>
      <w:r w:rsidR="00874977" w:rsidRPr="00BD1169">
        <w:rPr>
          <w:rStyle w:val="HiddenTextChar"/>
        </w:rPr>
        <w:t xml:space="preserve"> this topic, refer to </w:t>
      </w:r>
      <w:r w:rsidR="001A32E9" w:rsidRPr="00BD1169">
        <w:rPr>
          <w:rStyle w:val="HiddenTextChar"/>
        </w:rPr>
        <w:t xml:space="preserve">the </w:t>
      </w:r>
      <w:r w:rsidR="00874977" w:rsidRPr="00BD1169">
        <w:rPr>
          <w:rStyle w:val="HiddenTextChar"/>
        </w:rPr>
        <w:t>“</w:t>
      </w:r>
      <w:r w:rsidR="00671659" w:rsidRPr="00BD1169">
        <w:rPr>
          <w:rStyle w:val="HiddenTextChar"/>
        </w:rPr>
        <w:t>What About Performance, Capacity and Scalability (PCS)</w:t>
      </w:r>
      <w:r w:rsidR="00874977" w:rsidRPr="00BD1169">
        <w:rPr>
          <w:rStyle w:val="HiddenTextChar"/>
        </w:rPr>
        <w:t xml:space="preserve">” </w:t>
      </w:r>
      <w:r w:rsidR="001A32E9" w:rsidRPr="00BD1169">
        <w:rPr>
          <w:rStyle w:val="HiddenTextChar"/>
        </w:rPr>
        <w:t>section of</w:t>
      </w:r>
      <w:r w:rsidR="00874977" w:rsidRPr="00BD1169">
        <w:rPr>
          <w:rStyle w:val="HiddenTextChar"/>
        </w:rPr>
        <w:t xml:space="preserve"> </w:t>
      </w:r>
      <w:hyperlink r:id="rId38" w:history="1">
        <w:r w:rsidR="00874977" w:rsidRPr="00D357FD">
          <w:rPr>
            <w:rStyle w:val="HiddenTextChar"/>
            <w:color w:val="3366FF"/>
          </w:rPr>
          <w:t>PES Authoring Best Practices</w:t>
        </w:r>
        <w:r w:rsidR="00874977" w:rsidRPr="00BD1169">
          <w:rPr>
            <w:rStyle w:val="HiddenTextChar"/>
          </w:rPr>
          <w:t>.</w:t>
        </w:r>
      </w:hyperlink>
    </w:p>
    <w:p w14:paraId="279297A3" w14:textId="77777777" w:rsidR="001D0415" w:rsidRDefault="001D0415" w:rsidP="00366256">
      <w:r w:rsidRPr="001D0CE2">
        <w:t>Definitions:</w:t>
      </w:r>
    </w:p>
    <w:p w14:paraId="3DD011A5" w14:textId="77777777" w:rsidR="001D0415" w:rsidRPr="001D0CE2" w:rsidRDefault="001D0415" w:rsidP="009C7806">
      <w:pPr>
        <w:ind w:left="708"/>
      </w:pPr>
      <w:r w:rsidRPr="001D0CE2">
        <w:rPr>
          <w:b/>
        </w:rPr>
        <w:t>Performance</w:t>
      </w:r>
      <w:r w:rsidRPr="001D0CE2">
        <w:t xml:space="preserve"> - </w:t>
      </w:r>
      <w:r w:rsidR="002B0C86">
        <w:t>T</w:t>
      </w:r>
      <w:r w:rsidRPr="001D0CE2">
        <w:t>ime and system resources required to complete a set of scenarios</w:t>
      </w:r>
    </w:p>
    <w:p w14:paraId="7241C114" w14:textId="77777777" w:rsidR="001D0415" w:rsidRPr="001D0CE2" w:rsidRDefault="001D0415" w:rsidP="009C7806">
      <w:pPr>
        <w:ind w:left="708"/>
      </w:pPr>
      <w:r w:rsidRPr="001D0CE2">
        <w:rPr>
          <w:b/>
        </w:rPr>
        <w:t>Capacity</w:t>
      </w:r>
      <w:r w:rsidRPr="001D0CE2">
        <w:t xml:space="preserve"> - </w:t>
      </w:r>
      <w:r w:rsidR="002B0C86">
        <w:t>N</w:t>
      </w:r>
      <w:r w:rsidRPr="001D0CE2">
        <w:t>umber of concurrent users supported by a given hardware configuration</w:t>
      </w:r>
    </w:p>
    <w:p w14:paraId="5F9909CF" w14:textId="77777777" w:rsidR="001D0415" w:rsidRPr="001D0CE2" w:rsidRDefault="001D0415" w:rsidP="009C7806">
      <w:pPr>
        <w:ind w:left="708"/>
      </w:pPr>
      <w:r w:rsidRPr="001D0CE2">
        <w:rPr>
          <w:b/>
        </w:rPr>
        <w:t>Scalability</w:t>
      </w:r>
      <w:r w:rsidRPr="001D0CE2">
        <w:t xml:space="preserve"> - </w:t>
      </w:r>
      <w:r w:rsidR="002B0C86">
        <w:t>A</w:t>
      </w:r>
      <w:r w:rsidRPr="001D0CE2">
        <w:t>bility to add proportional amounts of workload and resources while maintaining performance</w:t>
      </w:r>
    </w:p>
    <w:p w14:paraId="58EEFCCB" w14:textId="532B63A4" w:rsidR="000C070C" w:rsidRDefault="000C070C">
      <w:pPr>
        <w:pStyle w:val="3DS2Title2"/>
      </w:pPr>
      <w:r>
        <w:t>Performance objectives</w:t>
      </w:r>
    </w:p>
    <w:p w14:paraId="363FF1DE" w14:textId="17FE0876" w:rsidR="000C070C" w:rsidRPr="000C070C" w:rsidRDefault="000C070C" w:rsidP="000C070C">
      <w:r w:rsidRPr="000C070C">
        <w:t>Evaluate the time and system resources required to create a dashboard from a large template.</w:t>
      </w:r>
      <w:r>
        <w:t xml:space="preserve"> </w:t>
      </w:r>
      <w:r w:rsidRPr="000C070C">
        <w:t>With a large template, we expect impact during the export of the template dashboard &amp; import (creation) of the new dashboard. However, the total collaboration creation should finish in two minutes.</w:t>
      </w:r>
    </w:p>
    <w:p w14:paraId="10A35B3D" w14:textId="77777777" w:rsidR="001D0415" w:rsidRDefault="001D0415" w:rsidP="00EE5A6B">
      <w:pPr>
        <w:pStyle w:val="3DS2Title2"/>
      </w:pPr>
      <w:r w:rsidRPr="00B1482F">
        <w:t>Capacity</w:t>
      </w:r>
      <w:r w:rsidR="00B359BD">
        <w:t xml:space="preserve"> o</w:t>
      </w:r>
      <w:r w:rsidR="001A32E9">
        <w:t>bjectives</w:t>
      </w:r>
    </w:p>
    <w:p w14:paraId="65EFFA31" w14:textId="72D16480" w:rsidR="001D0415" w:rsidRPr="00B1482F" w:rsidRDefault="0082523E" w:rsidP="000C070C">
      <w:r>
        <w:t>NA</w:t>
      </w:r>
    </w:p>
    <w:p w14:paraId="425E0B22" w14:textId="77777777" w:rsidR="001D0415" w:rsidRDefault="001D0415" w:rsidP="00EE5A6B">
      <w:pPr>
        <w:pStyle w:val="3DS2Title2"/>
      </w:pPr>
      <w:r w:rsidRPr="00B1482F">
        <w:t>Scalability</w:t>
      </w:r>
      <w:r w:rsidR="00B359BD">
        <w:t xml:space="preserve"> o</w:t>
      </w:r>
      <w:r w:rsidR="001A32E9">
        <w:t>bjectives</w:t>
      </w:r>
    </w:p>
    <w:p w14:paraId="2CDDEF52" w14:textId="55CEE62D" w:rsidR="00E56F7D" w:rsidRDefault="00940835" w:rsidP="000C070C">
      <w:r>
        <w:t>NA</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3E7BE67A"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5932D9B4" w14:textId="77777777" w:rsidR="008536D4" w:rsidRPr="001D0CE2" w:rsidRDefault="00D1522E" w:rsidP="00D1522E">
            <w:pPr>
              <w:jc w:val="center"/>
            </w:pPr>
            <w:r>
              <w:rPr>
                <w:noProof/>
              </w:rPr>
              <mc:AlternateContent>
                <mc:Choice Requires="wps">
                  <w:drawing>
                    <wp:inline distT="0" distB="0" distL="0" distR="0" wp14:anchorId="0F96298C" wp14:editId="0EC49EBA">
                      <wp:extent cx="270710" cy="274320"/>
                      <wp:effectExtent l="19050" t="19050" r="15240" b="30480"/>
                      <wp:docPr id="26" name="Oval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5183EAAF"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F96298C" id="Oval 26" o:spid="_x0000_s1036"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" fillcolor="#0077c8 [3209]" strokecolor="white [3212]" strokeweight="1.5pt">
                      <v:path arrowok="t"/>
                      <o:lock v:ext="edit" aspectratio="t"/>
                      <v:textbox inset="0,0,0,0">
                        <w:txbxContent>
                          <w:p w14:paraId="5183EAAF"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0ED6C215"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5FE0647D"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51175B4B"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3245B2B5" w14:textId="77777777" w:rsidR="008536D4" w:rsidRDefault="008536D4" w:rsidP="008536D4">
            <w:pPr>
              <w:rPr>
                <w:b w:val="0"/>
              </w:rPr>
            </w:pPr>
          </w:p>
        </w:tc>
        <w:tc>
          <w:tcPr>
            <w:tcW w:w="2307" w:type="pct"/>
            <w:tcBorders>
              <w:top w:val="none" w:sz="0" w:space="0" w:color="auto"/>
              <w:bottom w:val="none" w:sz="0" w:space="0" w:color="auto"/>
            </w:tcBorders>
          </w:tcPr>
          <w:p w14:paraId="36E5A22C"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Pr>
                <w:b/>
              </w:rPr>
              <w:t xml:space="preserve">Are </w:t>
            </w:r>
            <w:r w:rsidRPr="00E56F7D">
              <w:rPr>
                <w:b/>
              </w:rPr>
              <w:t>PCS tests provided with the function?</w:t>
            </w:r>
            <w:r w:rsidRPr="001D0CE2">
              <w:rPr>
                <w:b/>
              </w:rPr>
              <w:t xml:space="preserve"> </w:t>
            </w:r>
          </w:p>
        </w:tc>
        <w:tc>
          <w:tcPr>
            <w:tcW w:w="2307" w:type="pct"/>
            <w:tcBorders>
              <w:top w:val="none" w:sz="0" w:space="0" w:color="auto"/>
              <w:bottom w:val="none" w:sz="0" w:space="0" w:color="auto"/>
              <w:right w:val="none" w:sz="0" w:space="0" w:color="auto"/>
            </w:tcBorders>
          </w:tcPr>
          <w:p w14:paraId="228B325A" w14:textId="1C469715" w:rsidR="008536D4" w:rsidRPr="00937292" w:rsidRDefault="00CF0E9A" w:rsidP="004810BE">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CS_Acceptance_Test"/>
                <w:tag w:val="PCS_Acceptance_Test"/>
                <w:id w:val="1446569979"/>
                <w:placeholder>
                  <w:docPart w:val="25B09FAFBBEA49489C79E97900FBE39D"/>
                </w:placeholder>
                <w:dropDownList>
                  <w:listItem w:value="Choose an item."/>
                  <w:listItem w:displayText="Yes" w:value="Yes"/>
                  <w:listItem w:displayText="No" w:value="No"/>
                </w:dropDownList>
              </w:sdtPr>
              <w:sdtEndPr>
                <w:rPr>
                  <w:i w:val="0"/>
                  <w:iCs w:val="0"/>
                </w:rPr>
              </w:sdtEndPr>
              <w:sdtContent>
                <w:r w:rsidR="009A40CD">
                  <w:rPr>
                    <w:i/>
                    <w:iCs/>
                  </w:rPr>
                  <w:t>Yes</w:t>
                </w:r>
              </w:sdtContent>
            </w:sdt>
          </w:p>
        </w:tc>
      </w:tr>
    </w:tbl>
    <w:p w14:paraId="081639B8" w14:textId="77777777" w:rsidR="006579D1" w:rsidRDefault="00E56F7D" w:rsidP="00390810">
      <w:r>
        <w:t xml:space="preserve">If </w:t>
      </w:r>
      <w:r w:rsidR="00D62397">
        <w:t xml:space="preserve">yes, specify the tests </w:t>
      </w:r>
      <w:hyperlink w:anchor="PCS_AcceptanceTests" w:history="1">
        <w:r w:rsidR="00D62397" w:rsidRPr="00D62397">
          <w:rPr>
            <w:rStyle w:val="Hyperlink"/>
          </w:rPr>
          <w:t>in the dedicated section</w:t>
        </w:r>
      </w:hyperlink>
      <w:r w:rsidR="003406D0">
        <w:t>.</w:t>
      </w:r>
      <w:r w:rsidR="001F1BF5">
        <w:t xml:space="preserve"> </w:t>
      </w:r>
    </w:p>
    <w:p w14:paraId="57B109C8" w14:textId="77777777" w:rsidR="006579D1" w:rsidRPr="008D5839" w:rsidRDefault="0036716C" w:rsidP="00451BE1">
      <w:pPr>
        <w:jc w:val="both"/>
      </w:pPr>
      <w:r>
        <w:rPr>
          <w:noProof/>
        </w:rPr>
        <w:drawing>
          <wp:inline distT="0" distB="0" distL="0" distR="0" wp14:anchorId="280A0842" wp14:editId="23EB98C8">
            <wp:extent cx="449821" cy="137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2050EB1A" wp14:editId="5B5811FF">
            <wp:extent cx="466364" cy="137160"/>
            <wp:effectExtent l="0" t="0" r="0" b="0"/>
            <wp:docPr id="1599288133" name="Picture 159928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1F1BF5" w:rsidRPr="008D5839">
        <w:t>In this case, at least one task containing “PCS” has to be created in the function plan to ensure t</w:t>
      </w:r>
      <w:r w:rsidR="006579D1" w:rsidRPr="008D5839">
        <w:t xml:space="preserve">he tests defined to </w:t>
      </w:r>
      <w:r w:rsidR="006579D1" w:rsidRPr="001807C7">
        <w:t>measure</w:t>
      </w:r>
      <w:r w:rsidR="006579D1" w:rsidRPr="008D5839">
        <w:t xml:space="preserve"> the objectives will be run and assessed.</w:t>
      </w:r>
    </w:p>
    <w:p w14:paraId="3DD11180" w14:textId="77777777" w:rsidR="001A32E9" w:rsidRDefault="00D62397" w:rsidP="005C0E0D">
      <w:pPr>
        <w:jc w:val="both"/>
      </w:pPr>
      <w:r>
        <w:t xml:space="preserve">If </w:t>
      </w:r>
      <w:r w:rsidR="00E56F7D">
        <w:t>you answered “</w:t>
      </w:r>
      <w:r w:rsidR="00E7104C">
        <w:t>N</w:t>
      </w:r>
      <w:r w:rsidR="00E56F7D">
        <w:t>o”</w:t>
      </w:r>
      <w:r w:rsidR="00937292">
        <w:t>,</w:t>
      </w:r>
      <w:r w:rsidR="007B5291">
        <w:t xml:space="preserve"> </w:t>
      </w:r>
      <w:r w:rsidR="00E56F7D" w:rsidRPr="00301A6A">
        <w:t xml:space="preserve">explain </w:t>
      </w:r>
      <w:r w:rsidR="00701DD8">
        <w:t xml:space="preserve">why </w:t>
      </w:r>
      <w:r w:rsidR="00E56F7D" w:rsidRPr="00301A6A">
        <w:t>briefly:</w:t>
      </w:r>
      <w:bookmarkStart w:id="118" w:name="_Toc492890889"/>
      <w:bookmarkStart w:id="119" w:name="_Toc492890921"/>
      <w:bookmarkStart w:id="120" w:name="_Toc494182297"/>
      <w:bookmarkStart w:id="121" w:name="_Toc527023821"/>
    </w:p>
    <w:p w14:paraId="18993F28" w14:textId="77777777" w:rsidR="006579D1" w:rsidRDefault="006579D1" w:rsidP="005C0E0D">
      <w:pPr>
        <w:jc w:val="both"/>
      </w:pPr>
    </w:p>
    <w:p w14:paraId="4A18AB56" w14:textId="77777777" w:rsidR="001D0415" w:rsidRDefault="001D0415" w:rsidP="00EE5A6B">
      <w:pPr>
        <w:pStyle w:val="3DS2Title1"/>
      </w:pPr>
      <w:bookmarkStart w:id="122" w:name="_Toc219467991"/>
      <w:r w:rsidRPr="001D0CE2">
        <w:t xml:space="preserve">Security </w:t>
      </w:r>
      <w:r w:rsidR="009C7806">
        <w:t>c</w:t>
      </w:r>
      <w:r w:rsidRPr="001D0CE2">
        <w:t>ontrol</w:t>
      </w:r>
      <w:bookmarkEnd w:id="118"/>
      <w:bookmarkEnd w:id="119"/>
      <w:bookmarkEnd w:id="120"/>
      <w:bookmarkEnd w:id="121"/>
      <w:r w:rsidR="00B359BD">
        <w:t>s</w:t>
      </w:r>
      <w:bookmarkEnd w:id="122"/>
    </w:p>
    <w:p w14:paraId="2F71D8DC" w14:textId="77777777" w:rsidR="00366256" w:rsidRPr="001D0CE2" w:rsidRDefault="00540C8E" w:rsidP="00646AC1">
      <w:pPr>
        <w:pStyle w:val="HiddenText"/>
        <w:jc w:val="both"/>
      </w:pPr>
      <w:r w:rsidRPr="00DD6C21">
        <w:rPr>
          <w:noProof/>
        </w:rPr>
        <w:drawing>
          <wp:inline distT="0" distB="0" distL="0" distR="0" wp14:anchorId="5CB73D66" wp14:editId="7CBB631E">
            <wp:extent cx="183712" cy="182880"/>
            <wp:effectExtent l="0" t="0" r="6985" b="7620"/>
            <wp:docPr id="12" name="Picture 12"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39"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rsidR="00EF6B81">
        <w:t xml:space="preserve"> </w:t>
      </w:r>
      <w:r w:rsidR="00366256" w:rsidRPr="001D0CE2">
        <w:t>For more information o</w:t>
      </w:r>
      <w:r w:rsidR="00D92A0B">
        <w:t>n</w:t>
      </w:r>
      <w:r w:rsidR="00366256" w:rsidRPr="001D0CE2">
        <w:t xml:space="preserve"> this topic, refer to </w:t>
      </w:r>
      <w:r w:rsidR="001A32E9">
        <w:t xml:space="preserve">the </w:t>
      </w:r>
      <w:r w:rsidR="00366256" w:rsidRPr="001D0CE2">
        <w:t>“</w:t>
      </w:r>
      <w:r w:rsidR="00366256">
        <w:t>What about: Security Control</w:t>
      </w:r>
      <w:r w:rsidR="00366256" w:rsidRPr="001D0CE2">
        <w:t xml:space="preserve">” </w:t>
      </w:r>
      <w:r w:rsidR="001A32E9">
        <w:t>section of</w:t>
      </w:r>
      <w:r w:rsidR="00366256" w:rsidRPr="001D0CE2">
        <w:t xml:space="preserve"> </w:t>
      </w:r>
      <w:hyperlink r:id="rId40" w:history="1">
        <w:r w:rsidR="00366256" w:rsidRPr="001D0CE2">
          <w:rPr>
            <w:rStyle w:val="Hyperlink"/>
            <w:color w:val="3366FF"/>
          </w:rPr>
          <w:t xml:space="preserve">PES Authoring Best </w:t>
        </w:r>
        <w:r w:rsidR="00366256" w:rsidRPr="00D357FD">
          <w:rPr>
            <w:rStyle w:val="Hyperlink"/>
            <w:color w:val="3366FF"/>
          </w:rPr>
          <w:t>Practices</w:t>
        </w:r>
        <w:r w:rsidR="00366256" w:rsidRPr="001D0CE2">
          <w:rPr>
            <w:rStyle w:val="Hyperlink"/>
            <w:color w:val="auto"/>
          </w:rPr>
          <w:t>.</w:t>
        </w:r>
      </w:hyperlink>
    </w:p>
    <w:tbl>
      <w:tblPr>
        <w:tblStyle w:val="LightList1"/>
        <w:tblW w:w="4991"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1"/>
        <w:gridCol w:w="4143"/>
      </w:tblGrid>
      <w:tr w:rsidR="00C260E1" w:rsidRPr="001D0CE2" w14:paraId="13F141FB"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3D9948DD" w14:textId="77777777" w:rsidR="00C260E1" w:rsidRPr="001D0CE2" w:rsidRDefault="00D1522E" w:rsidP="008536D4">
            <w:pPr>
              <w:spacing w:after="80"/>
              <w:jc w:val="center"/>
            </w:pPr>
            <w:r>
              <w:rPr>
                <w:noProof/>
              </w:rPr>
              <mc:AlternateContent>
                <mc:Choice Requires="wps">
                  <w:drawing>
                    <wp:inline distT="0" distB="0" distL="0" distR="0" wp14:anchorId="3BD679C6" wp14:editId="2E0A6EC8">
                      <wp:extent cx="270710" cy="274320"/>
                      <wp:effectExtent l="19050" t="19050" r="15240" b="30480"/>
                      <wp:docPr id="27" name="Oval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414CBFF8"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BD679C6" id="Oval 27" o:spid="_x0000_s1037"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BVqyGs1QIAAD8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414CBFF8"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3C8D1110"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1" w:type="pct"/>
            <w:shd w:val="clear" w:color="auto" w:fill="003F66"/>
          </w:tcPr>
          <w:p w14:paraId="0AD4774B"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260E1" w:rsidRPr="00301A6A" w14:paraId="4D0A4C53"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297CE379" w14:textId="77777777" w:rsidR="00C260E1" w:rsidRPr="00301A6A" w:rsidRDefault="00C260E1" w:rsidP="00660BF9"/>
        </w:tc>
        <w:tc>
          <w:tcPr>
            <w:tcW w:w="2306" w:type="pct"/>
            <w:tcBorders>
              <w:top w:val="none" w:sz="0" w:space="0" w:color="auto"/>
              <w:bottom w:val="none" w:sz="0" w:space="0" w:color="auto"/>
            </w:tcBorders>
          </w:tcPr>
          <w:p w14:paraId="372F4FA8" w14:textId="77777777" w:rsidR="00C260E1" w:rsidRPr="004810BE" w:rsidRDefault="00C260E1" w:rsidP="00660BF9">
            <w:pPr>
              <w:cnfStyle w:val="000000100000" w:firstRow="0" w:lastRow="0" w:firstColumn="0" w:lastColumn="0" w:oddVBand="0" w:evenVBand="0" w:oddHBand="1" w:evenHBand="0" w:firstRowFirstColumn="0" w:firstRowLastColumn="0" w:lastRowFirstColumn="0" w:lastRowLastColumn="0"/>
              <w:rPr>
                <w:b/>
              </w:rPr>
            </w:pPr>
            <w:r w:rsidRPr="004810BE">
              <w:rPr>
                <w:b/>
              </w:rPr>
              <w:t>Does this function comply with security control rules for maintaining safe function usage?</w:t>
            </w:r>
          </w:p>
        </w:tc>
        <w:tc>
          <w:tcPr>
            <w:tcW w:w="2301" w:type="pct"/>
            <w:tcBorders>
              <w:top w:val="none" w:sz="0" w:space="0" w:color="auto"/>
              <w:bottom w:val="none" w:sz="0" w:space="0" w:color="auto"/>
              <w:right w:val="none" w:sz="0" w:space="0" w:color="auto"/>
            </w:tcBorders>
          </w:tcPr>
          <w:p w14:paraId="2D0FAA70" w14:textId="5121C0C0" w:rsidR="00C260E1" w:rsidRPr="00301A6A" w:rsidRDefault="00CF0E9A" w:rsidP="004810BE">
            <w:pPr>
              <w:cnfStyle w:val="000000100000" w:firstRow="0" w:lastRow="0" w:firstColumn="0" w:lastColumn="0" w:oddVBand="0" w:evenVBand="0" w:oddHBand="1" w:evenHBand="0" w:firstRowFirstColumn="0" w:firstRowLastColumn="0" w:lastRowFirstColumn="0" w:lastRowLastColumn="0"/>
            </w:pPr>
            <w:sdt>
              <w:sdtPr>
                <w:alias w:val="Security Control Required"/>
                <w:tag w:val="Security_Control_Required"/>
                <w:id w:val="-1833983136"/>
                <w:placeholder>
                  <w:docPart w:val="4DCB1F55068A4141B9C48108B02C75D6"/>
                </w:placeholder>
                <w:dropDownList>
                  <w:listItem w:value="Choose an item."/>
                  <w:listItem w:displayText="Yes" w:value="Yes"/>
                  <w:listItem w:displayText="No" w:value="No"/>
                </w:dropDownList>
              </w:sdtPr>
              <w:sdtEndPr/>
              <w:sdtContent>
                <w:r w:rsidR="003D546B">
                  <w:t>Yes</w:t>
                </w:r>
              </w:sdtContent>
            </w:sdt>
          </w:p>
        </w:tc>
      </w:tr>
    </w:tbl>
    <w:p w14:paraId="1F1EEA7D" w14:textId="77777777" w:rsidR="00366256" w:rsidRDefault="00D70F5A" w:rsidP="005C0E0D">
      <w:pPr>
        <w:jc w:val="both"/>
      </w:pPr>
      <w:r>
        <w:t>If you answered “No”</w:t>
      </w:r>
      <w:r w:rsidR="00366256" w:rsidRPr="00301A6A">
        <w:t xml:space="preserve"> to the above question</w:t>
      </w:r>
      <w:r w:rsidR="00D92A0B">
        <w:t>,</w:t>
      </w:r>
      <w:r w:rsidR="00366256" w:rsidRPr="00301A6A">
        <w:t xml:space="preserve"> explain </w:t>
      </w:r>
      <w:r w:rsidR="00701DD8">
        <w:t xml:space="preserve">why </w:t>
      </w:r>
      <w:r w:rsidR="00366256" w:rsidRPr="00301A6A">
        <w:t>briefly:</w:t>
      </w:r>
    </w:p>
    <w:sdt>
      <w:sdtPr>
        <w:alias w:val="Security_No_NA_Explanations"/>
        <w:tag w:val="Security_No_NA_Explanations"/>
        <w:id w:val="467630266"/>
        <w:placeholder>
          <w:docPart w:val="09A5E1C429584151B1595142BF432D19"/>
        </w:placeholder>
        <w:showingPlcHdr/>
      </w:sdtPr>
      <w:sdtEndPr/>
      <w:sdtContent>
        <w:p w14:paraId="00168B31" w14:textId="77777777" w:rsidR="00C02865" w:rsidRPr="001D0CE2" w:rsidRDefault="00C02865" w:rsidP="005C0E0D">
          <w:pPr>
            <w:jc w:val="both"/>
          </w:pPr>
          <w:r w:rsidRPr="00562A45">
            <w:rPr>
              <w:rStyle w:val="PlaceholderText"/>
            </w:rPr>
            <w:t>Click or tap here to enter text.</w:t>
          </w:r>
        </w:p>
      </w:sdtContent>
    </w:sdt>
    <w:p w14:paraId="7BE678BD" w14:textId="77777777" w:rsidR="001D0415" w:rsidRPr="001D0CE2" w:rsidRDefault="001D0415" w:rsidP="00646AC1">
      <w:pPr>
        <w:pStyle w:val="HiddenText"/>
        <w:jc w:val="both"/>
        <w:rPr>
          <w:b/>
          <w:color w:val="5B7F95" w:themeColor="text1"/>
          <w:highlight w:val="yellow"/>
          <w14:textFill>
            <w14:solidFill>
              <w14:schemeClr w14:val="tx1">
                <w14:lumMod w14:val="50000"/>
                <w14:lumOff w14:val="50000"/>
                <w14:lumMod w14:val="50000"/>
                <w14:lumOff w14:val="50000"/>
              </w14:schemeClr>
            </w14:solidFill>
          </w14:textFill>
        </w:rPr>
      </w:pPr>
      <w:r w:rsidRPr="001D0CE2">
        <w:t xml:space="preserve">Specify the detailed security controls available to the end user of this functionality. For help on this topic, refer to the </w:t>
      </w:r>
      <w:r w:rsidR="001A32E9">
        <w:t>“</w:t>
      </w:r>
      <w:r w:rsidRPr="001D0CE2">
        <w:t>Security Control</w:t>
      </w:r>
      <w:r w:rsidR="001A32E9">
        <w:t>”</w:t>
      </w:r>
      <w:r w:rsidRPr="001D0CE2">
        <w:t xml:space="preserve"> section of</w:t>
      </w:r>
      <w:r w:rsidRPr="001D0CE2">
        <w:rPr>
          <w:b/>
        </w:rPr>
        <w:t xml:space="preserve"> </w:t>
      </w:r>
      <w:hyperlink r:id="rId41" w:history="1">
        <w:r w:rsidRPr="00D357FD">
          <w:rPr>
            <w:rStyle w:val="Hyperlink"/>
            <w:color w:val="3366FF"/>
          </w:rPr>
          <w:t>PES Authoring Best Practices</w:t>
        </w:r>
        <w:r w:rsidRPr="001D0CE2">
          <w:rPr>
            <w:rStyle w:val="Hyperlink"/>
          </w:rPr>
          <w:t>.</w:t>
        </w:r>
      </w:hyperlink>
      <w:r w:rsidRPr="001D0CE2">
        <w:rPr>
          <w:color w:val="5B7F95" w:themeColor="text1"/>
          <w14:textFill>
            <w14:solidFill>
              <w14:schemeClr w14:val="tx1">
                <w14:lumMod w14:val="50000"/>
                <w14:lumOff w14:val="50000"/>
                <w14:lumMod w14:val="50000"/>
                <w14:lumOff w14:val="50000"/>
              </w14:schemeClr>
            </w14:solidFill>
          </w14:textFill>
        </w:rPr>
        <w:t xml:space="preserve"> </w:t>
      </w:r>
      <w:r w:rsidRPr="001D0CE2">
        <w:t>The list below is not exhaustive; add topics as needed.</w:t>
      </w:r>
    </w:p>
    <w:p w14:paraId="53B2F5BA" w14:textId="77777777" w:rsidR="001D0415" w:rsidRPr="001D0CE2" w:rsidRDefault="001D0415" w:rsidP="00EE5A6B">
      <w:pPr>
        <w:pStyle w:val="3DS2Title2"/>
      </w:pPr>
      <w:bookmarkStart w:id="123" w:name="_Toc492890922"/>
      <w:bookmarkStart w:id="124" w:name="_Toc494182298"/>
      <w:r w:rsidRPr="001D0CE2">
        <w:t>Confidentiality</w:t>
      </w:r>
      <w:bookmarkEnd w:id="123"/>
      <w:bookmarkEnd w:id="124"/>
    </w:p>
    <w:p w14:paraId="1389CCFF" w14:textId="56BAA701" w:rsidR="001D0415" w:rsidRPr="001D0CE2" w:rsidRDefault="009F35F0" w:rsidP="00107B00">
      <w:pPr>
        <w:ind w:firstLine="360"/>
      </w:pPr>
      <w:r>
        <w:t>Not applicable</w:t>
      </w:r>
    </w:p>
    <w:p w14:paraId="2889FFBF" w14:textId="77777777" w:rsidR="001D0415" w:rsidRPr="001D0CE2" w:rsidRDefault="001D0415" w:rsidP="00EE5A6B">
      <w:pPr>
        <w:pStyle w:val="3DS2Title2"/>
      </w:pPr>
      <w:bookmarkStart w:id="125" w:name="_Toc492890923"/>
      <w:bookmarkStart w:id="126" w:name="_Toc494182299"/>
      <w:r w:rsidRPr="001D0CE2">
        <w:lastRenderedPageBreak/>
        <w:t>Integrity</w:t>
      </w:r>
      <w:bookmarkEnd w:id="125"/>
      <w:bookmarkEnd w:id="126"/>
    </w:p>
    <w:p w14:paraId="51250333" w14:textId="09850A26" w:rsidR="001D0415" w:rsidRPr="004848BA" w:rsidRDefault="002D578C" w:rsidP="002D578C">
      <w:pPr>
        <w:ind w:left="360"/>
      </w:pPr>
      <w:r>
        <w:t>Not applicable</w:t>
      </w:r>
    </w:p>
    <w:p w14:paraId="13F899F1" w14:textId="77777777" w:rsidR="001D0415" w:rsidRPr="001D0CE2" w:rsidRDefault="001D0415" w:rsidP="00EE5A6B">
      <w:pPr>
        <w:pStyle w:val="3DS2Title2"/>
      </w:pPr>
      <w:bookmarkStart w:id="127" w:name="_Toc492890924"/>
      <w:bookmarkStart w:id="128" w:name="_Toc494182300"/>
      <w:r w:rsidRPr="001D0CE2">
        <w:t>Availability</w:t>
      </w:r>
      <w:bookmarkEnd w:id="127"/>
      <w:bookmarkEnd w:id="128"/>
      <w:r w:rsidRPr="001D0CE2">
        <w:t xml:space="preserve"> </w:t>
      </w:r>
    </w:p>
    <w:p w14:paraId="433660EE" w14:textId="56BF7E56" w:rsidR="001D0415" w:rsidRPr="004848BA" w:rsidRDefault="002D578C" w:rsidP="002D578C">
      <w:pPr>
        <w:ind w:left="360"/>
      </w:pPr>
      <w:r>
        <w:t>Not applicable</w:t>
      </w:r>
    </w:p>
    <w:p w14:paraId="18317503" w14:textId="77777777" w:rsidR="001D0415" w:rsidRPr="001D0CE2" w:rsidRDefault="001D0415" w:rsidP="00EE5A6B">
      <w:pPr>
        <w:pStyle w:val="3DS2Title2"/>
      </w:pPr>
      <w:bookmarkStart w:id="129" w:name="_Toc492890925"/>
      <w:bookmarkStart w:id="130" w:name="_Toc494182301"/>
      <w:r w:rsidRPr="001D0CE2">
        <w:t>Authentication</w:t>
      </w:r>
      <w:bookmarkEnd w:id="129"/>
      <w:bookmarkEnd w:id="130"/>
    </w:p>
    <w:p w14:paraId="3C62B2CE" w14:textId="3F0DD3EF" w:rsidR="001D0415" w:rsidRPr="001D0CE2" w:rsidRDefault="002D578C" w:rsidP="002D578C">
      <w:pPr>
        <w:ind w:left="360"/>
      </w:pPr>
      <w:r>
        <w:t>Not applicable</w:t>
      </w:r>
    </w:p>
    <w:p w14:paraId="317263F3" w14:textId="77777777" w:rsidR="001D0415" w:rsidRDefault="001D0415" w:rsidP="00EE5A6B">
      <w:pPr>
        <w:pStyle w:val="3DS2Title2"/>
      </w:pPr>
      <w:bookmarkStart w:id="131" w:name="_Toc492890926"/>
      <w:bookmarkStart w:id="132" w:name="_Toc494182302"/>
      <w:r w:rsidRPr="001D0CE2">
        <w:t>Authorization</w:t>
      </w:r>
      <w:bookmarkEnd w:id="131"/>
      <w:bookmarkEnd w:id="132"/>
    </w:p>
    <w:p w14:paraId="0C713653" w14:textId="695A0F67" w:rsidR="003D2523" w:rsidRDefault="002D578C" w:rsidP="002D578C">
      <w:pPr>
        <w:ind w:left="360"/>
      </w:pPr>
      <w:r>
        <w:t>Not applicable</w:t>
      </w:r>
    </w:p>
    <w:p w14:paraId="6E3DC7D8" w14:textId="77777777" w:rsidR="003D2523" w:rsidRDefault="003D2523" w:rsidP="00EE5A6B">
      <w:pPr>
        <w:pStyle w:val="3DS2Title1"/>
      </w:pPr>
      <w:bookmarkStart w:id="133" w:name="_Toc219467992"/>
      <w:r>
        <w:t xml:space="preserve">Data </w:t>
      </w:r>
      <w:r w:rsidR="009C7806">
        <w:t>p</w:t>
      </w:r>
      <w:r>
        <w:t>rivacy</w:t>
      </w:r>
      <w:bookmarkEnd w:id="133"/>
    </w:p>
    <w:p w14:paraId="5328A46D" w14:textId="77777777" w:rsidR="00826754" w:rsidRPr="001807C7" w:rsidRDefault="0036716C" w:rsidP="00451BE1">
      <w:pPr>
        <w:jc w:val="both"/>
      </w:pPr>
      <w:r>
        <w:rPr>
          <w:noProof/>
        </w:rPr>
        <w:drawing>
          <wp:inline distT="0" distB="0" distL="0" distR="0" wp14:anchorId="6148BDEE" wp14:editId="3EAB340B">
            <wp:extent cx="449821" cy="13716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92288A" w:rsidRPr="001807C7">
        <w:t xml:space="preserve">According to Data Privacy laws (more information in </w:t>
      </w:r>
      <w:hyperlink r:id="rId42" w:anchor="community:267" w:history="1">
        <w:r w:rsidR="0092288A" w:rsidRPr="001807C7">
          <w:rPr>
            <w:rStyle w:val="Hyperlink"/>
            <w:rFonts w:cs="Arial"/>
          </w:rPr>
          <w:t>Ethics &amp; Compliance at 3DS</w:t>
        </w:r>
      </w:hyperlink>
      <w:r w:rsidR="0092288A" w:rsidRPr="001807C7">
        <w:t xml:space="preserve"> community)</w:t>
      </w:r>
      <w:r w:rsidR="00826754" w:rsidRPr="001807C7">
        <w:t>, including GDPR, a personal data is any information that can identify directly or indirectly an individual (e.g. name, userid, cookies, IP Address).</w:t>
      </w:r>
    </w:p>
    <w:p w14:paraId="5938C648" w14:textId="77777777" w:rsidR="00826754" w:rsidRPr="001807C7" w:rsidRDefault="00826754" w:rsidP="00451BE1">
      <w:pPr>
        <w:jc w:val="both"/>
      </w:pPr>
      <w:r w:rsidRPr="001807C7">
        <w:t>A</w:t>
      </w:r>
      <w:r w:rsidR="0092288A" w:rsidRPr="001807C7">
        <w:t xml:space="preserve">ll 3DS products must comply with the following rules (more information in </w:t>
      </w:r>
      <w:hyperlink r:id="rId43" w:anchor="community:XMBcNl--TV2_QZhGi3TDCQ" w:history="1">
        <w:r w:rsidR="0092288A" w:rsidRPr="001807C7">
          <w:rPr>
            <w:rStyle w:val="Hyperlink"/>
            <w:rFonts w:cs="Arial"/>
          </w:rPr>
          <w:t>R&amp;D Data Privacy – 3DS as a software vendor</w:t>
        </w:r>
      </w:hyperlink>
      <w:r w:rsidR="006706C8" w:rsidRPr="001807C7">
        <w:t xml:space="preserve"> community</w:t>
      </w:r>
      <w:r w:rsidR="0044233B" w:rsidRPr="001807C7">
        <w:t>, ask for access rights</w:t>
      </w:r>
      <w:r w:rsidR="00DE0F61" w:rsidRPr="001807C7">
        <w:t xml:space="preserve"> if needed</w:t>
      </w:r>
      <w:r w:rsidR="006706C8" w:rsidRPr="001807C7">
        <w:t>)</w:t>
      </w:r>
      <w:r w:rsidR="00DE0F61" w:rsidRPr="001807C7">
        <w:t>.</w:t>
      </w:r>
    </w:p>
    <w:p w14:paraId="721BAC71" w14:textId="77777777" w:rsidR="006706C8" w:rsidRPr="00451BE1" w:rsidRDefault="006706C8" w:rsidP="00CF0E9A">
      <w:pPr>
        <w:pStyle w:val="ListParagraph"/>
        <w:numPr>
          <w:ilvl w:val="0"/>
          <w:numId w:val="12"/>
        </w:numPr>
        <w:jc w:val="both"/>
        <w:rPr>
          <w:rFonts w:ascii="Arial" w:hAnsi="Arial" w:cs="Arial"/>
        </w:rPr>
      </w:pPr>
      <w:r w:rsidRPr="00451BE1">
        <w:rPr>
          <w:rFonts w:ascii="Arial" w:hAnsi="Arial" w:cs="Arial"/>
        </w:rPr>
        <w:t xml:space="preserve">Transparency: </w:t>
      </w:r>
      <w:hyperlink r:id="rId44" w:anchor="dashboard:b4451355-7d12-4d3e-8805-1accc629ccb8/tab:Data%20Privacy" w:history="1">
        <w:r w:rsidRPr="00451BE1">
          <w:rPr>
            <w:rStyle w:val="Hyperlink"/>
            <w:rFonts w:ascii="Arial" w:hAnsi="Arial" w:cs="Arial"/>
          </w:rPr>
          <w:t>list of processed personal data</w:t>
        </w:r>
      </w:hyperlink>
      <w:r w:rsidRPr="00451BE1">
        <w:rPr>
          <w:rFonts w:ascii="Arial" w:hAnsi="Arial" w:cs="Arial"/>
        </w:rPr>
        <w:t xml:space="preserve"> (including </w:t>
      </w:r>
      <w:hyperlink r:id="rId45" w:history="1">
        <w:r w:rsidRPr="00451BE1">
          <w:rPr>
            <w:rStyle w:val="Hyperlink"/>
            <w:rFonts w:ascii="Arial" w:hAnsi="Arial" w:cs="Arial"/>
          </w:rPr>
          <w:t>cookies</w:t>
        </w:r>
      </w:hyperlink>
      <w:r w:rsidRPr="00451BE1">
        <w:rPr>
          <w:rFonts w:ascii="Arial" w:hAnsi="Arial" w:cs="Arial"/>
        </w:rPr>
        <w:t>) and list of third parties to which personal data are transferred (e.g. Outscale, AWS and Huawei)</w:t>
      </w:r>
      <w:r w:rsidR="00654AF9" w:rsidRPr="00451BE1">
        <w:rPr>
          <w:rFonts w:ascii="Arial" w:hAnsi="Arial" w:cs="Arial"/>
        </w:rPr>
        <w:t xml:space="preserve"> are not modified by your function – else, contact your R&amp;D Data Privacy Director.</w:t>
      </w:r>
    </w:p>
    <w:p w14:paraId="2AB367A8" w14:textId="77777777" w:rsidR="006706C8" w:rsidRPr="00451BE1" w:rsidRDefault="006706C8" w:rsidP="00CF0E9A">
      <w:pPr>
        <w:pStyle w:val="ListParagraph"/>
        <w:numPr>
          <w:ilvl w:val="0"/>
          <w:numId w:val="12"/>
        </w:numPr>
        <w:jc w:val="both"/>
        <w:rPr>
          <w:rFonts w:ascii="Arial" w:hAnsi="Arial" w:cs="Arial"/>
        </w:rPr>
      </w:pPr>
      <w:r w:rsidRPr="00451BE1">
        <w:rPr>
          <w:rFonts w:ascii="Arial" w:hAnsi="Arial" w:cs="Arial"/>
        </w:rPr>
        <w:t>Minimization: collect and use only needed personal data for a defined retention period</w:t>
      </w:r>
      <w:r w:rsidR="00654AF9" w:rsidRPr="00451BE1">
        <w:rPr>
          <w:rFonts w:ascii="Arial" w:hAnsi="Arial" w:cs="Arial"/>
        </w:rPr>
        <w:t>.</w:t>
      </w:r>
    </w:p>
    <w:p w14:paraId="3F9C7491" w14:textId="77777777" w:rsidR="006706C8" w:rsidRPr="00451BE1" w:rsidRDefault="006706C8" w:rsidP="00CF0E9A">
      <w:pPr>
        <w:pStyle w:val="ListParagraph"/>
        <w:numPr>
          <w:ilvl w:val="0"/>
          <w:numId w:val="12"/>
        </w:numPr>
        <w:jc w:val="both"/>
        <w:rPr>
          <w:rFonts w:ascii="Arial" w:hAnsi="Arial" w:cs="Arial"/>
        </w:rPr>
      </w:pPr>
      <w:r w:rsidRPr="00451BE1">
        <w:rPr>
          <w:rFonts w:ascii="Arial" w:hAnsi="Arial" w:cs="Arial"/>
        </w:rPr>
        <w:t xml:space="preserve">Respect </w:t>
      </w:r>
      <w:r w:rsidR="00826754" w:rsidRPr="00451BE1">
        <w:rPr>
          <w:rFonts w:ascii="Arial" w:hAnsi="Arial" w:cs="Arial"/>
        </w:rPr>
        <w:t xml:space="preserve">of </w:t>
      </w:r>
      <w:r w:rsidRPr="00451BE1">
        <w:rPr>
          <w:rFonts w:ascii="Arial" w:hAnsi="Arial" w:cs="Arial"/>
        </w:rPr>
        <w:t>data subject rig</w:t>
      </w:r>
      <w:r w:rsidR="00654AF9" w:rsidRPr="00451BE1">
        <w:rPr>
          <w:rFonts w:ascii="Arial" w:hAnsi="Arial" w:cs="Arial"/>
        </w:rPr>
        <w:t xml:space="preserve">hts: </w:t>
      </w:r>
      <w:r w:rsidRPr="00451BE1">
        <w:rPr>
          <w:rFonts w:ascii="Arial" w:hAnsi="Arial" w:cs="Arial"/>
        </w:rPr>
        <w:t>possibility to access, modify and delete</w:t>
      </w:r>
      <w:r w:rsidR="00654AF9" w:rsidRPr="00451BE1">
        <w:rPr>
          <w:rFonts w:ascii="Arial" w:hAnsi="Arial" w:cs="Arial"/>
        </w:rPr>
        <w:t xml:space="preserve"> personal data.</w:t>
      </w:r>
    </w:p>
    <w:p w14:paraId="7030C506" w14:textId="77777777" w:rsidR="003D2523" w:rsidRPr="00DD6C21" w:rsidRDefault="00EF6B81" w:rsidP="00646AC1">
      <w:pPr>
        <w:pStyle w:val="HiddenText"/>
        <w:jc w:val="both"/>
      </w:pPr>
      <w:r w:rsidRPr="00DD6C21">
        <w:rPr>
          <w:noProof/>
        </w:rPr>
        <w:drawing>
          <wp:inline distT="0" distB="0" distL="0" distR="0" wp14:anchorId="48F86901" wp14:editId="7CE1317D">
            <wp:extent cx="183712" cy="182880"/>
            <wp:effectExtent l="0" t="0" r="6985" b="7620"/>
            <wp:docPr id="9" name="Picture 9"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39"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646AC1">
        <w:t>For more information on</w:t>
      </w:r>
      <w:r w:rsidR="003D2523" w:rsidRPr="001D0CE2">
        <w:t xml:space="preserve"> this topic, refer to the “</w:t>
      </w:r>
      <w:bookmarkStart w:id="134" w:name="_Toc493499575"/>
      <w:bookmarkStart w:id="135" w:name="_Toc52899283"/>
      <w:r w:rsidR="003D2523" w:rsidRPr="00350966">
        <w:t>What about:</w:t>
      </w:r>
      <w:r w:rsidR="003D2523">
        <w:t xml:space="preserve"> </w:t>
      </w:r>
      <w:r w:rsidR="003D2523" w:rsidRPr="00350966">
        <w:t>Data Privacy</w:t>
      </w:r>
      <w:bookmarkEnd w:id="134"/>
      <w:bookmarkEnd w:id="135"/>
      <w:r w:rsidR="003D2523" w:rsidRPr="001D0CE2">
        <w:t>”</w:t>
      </w:r>
      <w:r w:rsidR="001A32E9">
        <w:t xml:space="preserve"> section</w:t>
      </w:r>
      <w:r w:rsidR="003D2523" w:rsidRPr="001D0CE2">
        <w:t xml:space="preserve"> of </w:t>
      </w:r>
      <w:hyperlink r:id="rId46" w:history="1">
        <w:r w:rsidR="003D2523" w:rsidRPr="00D357FD">
          <w:rPr>
            <w:rStyle w:val="Hyperlink"/>
            <w:color w:val="3366FF"/>
          </w:rPr>
          <w:t>PES Authoring Best Practices</w:t>
        </w:r>
        <w:r w:rsidR="003D2523"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460AF6FA"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1A037C08" w14:textId="77777777" w:rsidR="008536D4" w:rsidRPr="001D0CE2" w:rsidRDefault="00D1522E" w:rsidP="008536D4">
            <w:pPr>
              <w:jc w:val="center"/>
            </w:pPr>
            <w:r>
              <w:rPr>
                <w:noProof/>
              </w:rPr>
              <mc:AlternateContent>
                <mc:Choice Requires="wps">
                  <w:drawing>
                    <wp:inline distT="0" distB="0" distL="0" distR="0" wp14:anchorId="6634785A" wp14:editId="05F9FCED">
                      <wp:extent cx="270710" cy="274320"/>
                      <wp:effectExtent l="19050" t="19050" r="15240" b="30480"/>
                      <wp:docPr id="28" name="Oval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5A34D7EC"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6634785A" id="Oval 28" o:spid="_x0000_s103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IcUe4N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5A34D7EC"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12B9F455"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02DF27EA"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5861D444"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2DB1ACCA" w14:textId="77777777" w:rsidR="008536D4" w:rsidRPr="001D0CE2" w:rsidRDefault="008536D4" w:rsidP="008536D4">
            <w:pPr>
              <w:rPr>
                <w:b w:val="0"/>
              </w:rPr>
            </w:pPr>
          </w:p>
        </w:tc>
        <w:tc>
          <w:tcPr>
            <w:tcW w:w="2303" w:type="pct"/>
            <w:tcBorders>
              <w:top w:val="none" w:sz="0" w:space="0" w:color="auto"/>
              <w:bottom w:val="none" w:sz="0" w:space="0" w:color="auto"/>
            </w:tcBorders>
          </w:tcPr>
          <w:p w14:paraId="143E954E"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sidRPr="001D0CE2">
              <w:rPr>
                <w:b/>
              </w:rPr>
              <w:t xml:space="preserve">Does this function comply with </w:t>
            </w:r>
            <w:r>
              <w:rPr>
                <w:b/>
              </w:rPr>
              <w:t>3DS obligations related to the use and protection of personal data?</w:t>
            </w:r>
            <w:r w:rsidRPr="001D0CE2">
              <w:rPr>
                <w:b/>
              </w:rPr>
              <w:t xml:space="preserve"> </w:t>
            </w:r>
          </w:p>
        </w:tc>
        <w:tc>
          <w:tcPr>
            <w:tcW w:w="2303" w:type="pct"/>
            <w:tcBorders>
              <w:top w:val="none" w:sz="0" w:space="0" w:color="auto"/>
              <w:bottom w:val="none" w:sz="0" w:space="0" w:color="auto"/>
              <w:right w:val="none" w:sz="0" w:space="0" w:color="auto"/>
            </w:tcBorders>
          </w:tcPr>
          <w:p w14:paraId="3FF29599" w14:textId="51CE571B" w:rsidR="008536D4" w:rsidRPr="001D0CE2" w:rsidRDefault="00CF0E9A"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Privacy Compliance"/>
                <w:tag w:val="Data_Privacy_Compliance"/>
                <w:id w:val="-2004651429"/>
                <w:placeholder>
                  <w:docPart w:val="A4F6B17AD80F45919642F1ED332B51BB"/>
                </w:placeholder>
                <w:dropDownList>
                  <w:listItem w:value="Choose an item."/>
                  <w:listItem w:displayText="Yes" w:value="Yes"/>
                  <w:listItem w:displayText="No" w:value="No"/>
                </w:dropDownList>
              </w:sdtPr>
              <w:sdtEndPr>
                <w:rPr>
                  <w:i w:val="0"/>
                  <w:iCs w:val="0"/>
                </w:rPr>
              </w:sdtEndPr>
              <w:sdtContent>
                <w:r w:rsidR="003D546B">
                  <w:rPr>
                    <w:i/>
                    <w:iCs/>
                  </w:rPr>
                  <w:t>Yes</w:t>
                </w:r>
              </w:sdtContent>
            </w:sdt>
          </w:p>
        </w:tc>
      </w:tr>
    </w:tbl>
    <w:p w14:paraId="3C190BB2" w14:textId="77777777" w:rsidR="003D2523" w:rsidRDefault="003D2523" w:rsidP="005C0E0D">
      <w:pPr>
        <w:jc w:val="both"/>
      </w:pPr>
      <w:r>
        <w:t>If you answered “No”</w:t>
      </w:r>
      <w:r w:rsidR="005D6D4D">
        <w:t xml:space="preserve"> </w:t>
      </w:r>
      <w:r w:rsidRPr="00301A6A">
        <w:t>to the above question</w:t>
      </w:r>
      <w:r w:rsidR="00A65F2A">
        <w:t>,</w:t>
      </w:r>
      <w:r w:rsidRPr="00301A6A">
        <w:t xml:space="preserve"> explain </w:t>
      </w:r>
      <w:r w:rsidR="00701DD8">
        <w:t xml:space="preserve">why </w:t>
      </w:r>
      <w:r w:rsidRPr="00301A6A">
        <w:t>briefly:</w:t>
      </w:r>
    </w:p>
    <w:sdt>
      <w:sdtPr>
        <w:alias w:val="Data_Privacy_No_NA_Explanations"/>
        <w:tag w:val="Data_Privacy_No_NA_Explanations"/>
        <w:id w:val="1353921957"/>
        <w:placeholder>
          <w:docPart w:val="421CDDD0AA5042AEAC3D823F860D3182"/>
        </w:placeholder>
        <w:showingPlcHdr/>
      </w:sdtPr>
      <w:sdtEndPr/>
      <w:sdtContent>
        <w:p w14:paraId="27E28116" w14:textId="77777777" w:rsidR="005D6D4D" w:rsidRPr="001D0CE2" w:rsidRDefault="005D6D4D" w:rsidP="005C0E0D">
          <w:pPr>
            <w:jc w:val="both"/>
          </w:pPr>
          <w:r w:rsidRPr="00562A45">
            <w:rPr>
              <w:rStyle w:val="PlaceholderText"/>
            </w:rPr>
            <w:t>Click or tap here to enter text.</w:t>
          </w:r>
        </w:p>
      </w:sdtContent>
    </w:sdt>
    <w:p w14:paraId="377EDF2B" w14:textId="77777777" w:rsidR="00572CA4" w:rsidRPr="001D0CE2" w:rsidRDefault="00572CA4" w:rsidP="005C0E0D">
      <w:pPr>
        <w:jc w:val="both"/>
      </w:pPr>
      <w:bookmarkStart w:id="136" w:name="_Toc492890890"/>
      <w:bookmarkStart w:id="137" w:name="_Toc492890927"/>
      <w:bookmarkStart w:id="138" w:name="_Toc494182303"/>
      <w:bookmarkStart w:id="139" w:name="_Toc527023822"/>
    </w:p>
    <w:p w14:paraId="1944349D" w14:textId="77777777" w:rsidR="001D0415" w:rsidRPr="001D0CE2" w:rsidRDefault="001D0415" w:rsidP="00FD286E">
      <w:pPr>
        <w:pStyle w:val="PartTitle"/>
      </w:pPr>
      <w:bookmarkStart w:id="140" w:name="_Toc492890893"/>
      <w:bookmarkStart w:id="141" w:name="_Toc492890930"/>
      <w:bookmarkStart w:id="142" w:name="_Toc494182306"/>
      <w:bookmarkStart w:id="143" w:name="_Toc527023825"/>
      <w:bookmarkStart w:id="144" w:name="_Toc50465472"/>
      <w:bookmarkStart w:id="145" w:name="_Toc50734535"/>
      <w:bookmarkStart w:id="146" w:name="_Toc52877221"/>
      <w:bookmarkStart w:id="147" w:name="_Toc219467993"/>
      <w:bookmarkEnd w:id="136"/>
      <w:bookmarkEnd w:id="137"/>
      <w:bookmarkEnd w:id="138"/>
      <w:bookmarkEnd w:id="139"/>
      <w:r w:rsidRPr="001D0CE2">
        <w:lastRenderedPageBreak/>
        <w:t>Acceptance Test Protocols</w:t>
      </w:r>
      <w:bookmarkEnd w:id="140"/>
      <w:bookmarkEnd w:id="141"/>
      <w:bookmarkEnd w:id="142"/>
      <w:bookmarkEnd w:id="143"/>
      <w:bookmarkEnd w:id="144"/>
      <w:bookmarkEnd w:id="145"/>
      <w:bookmarkEnd w:id="146"/>
      <w:bookmarkEnd w:id="147"/>
    </w:p>
    <w:p w14:paraId="68A32327" w14:textId="77777777" w:rsidR="00082C77" w:rsidRDefault="00896A3A" w:rsidP="005C0E0D">
      <w:pPr>
        <w:jc w:val="both"/>
      </w:pPr>
      <w:r>
        <w:t>Specify</w:t>
      </w:r>
      <w:r w:rsidR="00082C77">
        <w:t xml:space="preserve"> the testing </w:t>
      </w:r>
      <w:r>
        <w:t>that will be done</w:t>
      </w:r>
      <w:r w:rsidR="00082C77">
        <w:t xml:space="preserve"> to </w:t>
      </w:r>
      <w:r>
        <w:t>demonstrate that</w:t>
      </w:r>
      <w:r w:rsidR="00082C77">
        <w:t xml:space="preserve"> this function works as specified. </w:t>
      </w:r>
      <w:r>
        <w:t xml:space="preserve">Acceptance </w:t>
      </w:r>
      <w:r w:rsidR="00082C77">
        <w:t xml:space="preserve">tests are expected to work </w:t>
      </w:r>
      <w:r w:rsidR="00A65F2A">
        <w:t xml:space="preserve">in the integrated code base </w:t>
      </w:r>
      <w:r w:rsidR="00082C77">
        <w:t xml:space="preserve">at </w:t>
      </w:r>
      <w:r w:rsidR="00A65F2A">
        <w:t xml:space="preserve">or before the </w:t>
      </w:r>
      <w:r w:rsidR="00082C77">
        <w:t>FCF</w:t>
      </w:r>
      <w:r w:rsidR="00715A49">
        <w:t xml:space="preserve"> </w:t>
      </w:r>
      <w:r w:rsidR="00AD270D">
        <w:t>gate</w:t>
      </w:r>
      <w:r w:rsidR="00082C77">
        <w:t>, before QA takes over the function for a more thorough suite of tests.</w:t>
      </w:r>
    </w:p>
    <w:p w14:paraId="5588913E" w14:textId="77777777" w:rsidR="001D0415" w:rsidRDefault="00082C77" w:rsidP="005C0E0D">
      <w:pPr>
        <w:jc w:val="both"/>
      </w:pPr>
      <w:r>
        <w:t>Acceptance Tests</w:t>
      </w:r>
      <w:r w:rsidR="00D92659">
        <w:t xml:space="preserve"> must cover each capability and limitation described in </w:t>
      </w:r>
      <w:r w:rsidR="00AD270D">
        <w:t xml:space="preserve">the </w:t>
      </w:r>
      <w:r w:rsidR="00D92659">
        <w:t xml:space="preserve">previous </w:t>
      </w:r>
      <w:r w:rsidR="00C3272E">
        <w:t>s</w:t>
      </w:r>
      <w:r w:rsidR="00D92659">
        <w:t>ections</w:t>
      </w:r>
      <w:r>
        <w:t xml:space="preserve">. Each </w:t>
      </w:r>
      <w:r w:rsidR="00D92659">
        <w:t>t</w:t>
      </w:r>
      <w:r>
        <w:t xml:space="preserve">est definition must include objective criteria to assess whether the test produced </w:t>
      </w:r>
      <w:r w:rsidR="00AD270D">
        <w:t xml:space="preserve">the </w:t>
      </w:r>
      <w:r>
        <w:t xml:space="preserve">expected results. Automated tests should be </w:t>
      </w:r>
      <w:r w:rsidR="00A8415F">
        <w:t>delivered</w:t>
      </w:r>
      <w:r w:rsidR="00C260E1">
        <w:t xml:space="preserve"> whenever possible.</w:t>
      </w:r>
    </w:p>
    <w:p w14:paraId="7338DDF3" w14:textId="77777777" w:rsidR="006F146A" w:rsidRDefault="00FC6BB3" w:rsidP="00EE5A6B">
      <w:pPr>
        <w:pStyle w:val="3DS2Title1"/>
      </w:pPr>
      <w:bookmarkStart w:id="148" w:name="_Toc219467994"/>
      <w:bookmarkStart w:id="149" w:name="_Toc492890894"/>
      <w:bookmarkStart w:id="150" w:name="_Toc492890931"/>
      <w:bookmarkStart w:id="151" w:name="_Toc494182307"/>
      <w:bookmarkStart w:id="152" w:name="_Toc527023826"/>
      <w:r>
        <w:t xml:space="preserve">Functional </w:t>
      </w:r>
      <w:r w:rsidR="001D0415" w:rsidRPr="00DD6C21">
        <w:t>Acceptance Test</w:t>
      </w:r>
      <w:r w:rsidR="006F146A">
        <w:t>s</w:t>
      </w:r>
      <w:bookmarkEnd w:id="148"/>
    </w:p>
    <w:p w14:paraId="67A798BA" w14:textId="77777777" w:rsidR="00B922A5" w:rsidRPr="00B922A5" w:rsidRDefault="00B922A5" w:rsidP="00B922A5"/>
    <w:p w14:paraId="239B15AD" w14:textId="77777777" w:rsidR="00AC76D1" w:rsidRDefault="00F30C7A" w:rsidP="00646AC1">
      <w:pPr>
        <w:pStyle w:val="HiddenText"/>
        <w:jc w:val="both"/>
      </w:pPr>
      <w:r>
        <w:t>Functional acceptance tests demonstrate that the expected results are obtained or that the expected behavior occurs for each aspect of the new or modified functionality when used as intended. This includes testing of specific topics as applicable: embedded user assistance, data upgrade, etc.</w:t>
      </w:r>
    </w:p>
    <w:bookmarkEnd w:id="149"/>
    <w:bookmarkEnd w:id="150"/>
    <w:bookmarkEnd w:id="151"/>
    <w:bookmarkEnd w:id="152"/>
    <w:p w14:paraId="4D5988C9" w14:textId="28707B8D" w:rsidR="00103EC6" w:rsidRPr="006F146A" w:rsidRDefault="00103EC6" w:rsidP="00103EC6">
      <w:pPr>
        <w:pStyle w:val="3DS2Title2"/>
      </w:pPr>
      <w:r w:rsidRPr="006F146A">
        <w:t>AT-</w:t>
      </w:r>
      <w:r>
        <w:t>1:</w:t>
      </w:r>
      <w:r w:rsidRPr="00F144D2">
        <w:rPr>
          <w:color w:val="AABFCB" w:themeColor="text1" w:themeTint="80"/>
        </w:rPr>
        <w:t xml:space="preserve"> </w:t>
      </w:r>
      <w:sdt>
        <w:sdtPr>
          <w:rPr>
            <w:color w:val="AABFCB" w:themeColor="text1" w:themeTint="80"/>
          </w:rPr>
          <w:id w:val="-1065566759"/>
          <w:placeholder>
            <w:docPart w:val="AF630B42353C48D9BD003CD5DA921C8E"/>
          </w:placeholder>
        </w:sdtPr>
        <w:sdtEndPr/>
        <w:sdtContent>
          <w:r w:rsidRPr="00D44AA9">
            <w:rPr>
              <w:color w:val="AABFCB" w:themeColor="text1" w:themeTint="80"/>
            </w:rPr>
            <w:t xml:space="preserve">Verify </w:t>
          </w:r>
          <w:r w:rsidR="00D67C56">
            <w:rPr>
              <w:color w:val="AABFCB" w:themeColor="text1" w:themeTint="80"/>
            </w:rPr>
            <w:t>pre-defined</w:t>
          </w:r>
          <w:r w:rsidRPr="00D44AA9">
            <w:rPr>
              <w:color w:val="AABFCB" w:themeColor="text1" w:themeTint="80"/>
            </w:rPr>
            <w:t xml:space="preserve"> Dashboard Creation</w:t>
          </w:r>
        </w:sdtContent>
      </w:sdt>
    </w:p>
    <w:p w14:paraId="7EE17396" w14:textId="77777777" w:rsidR="00103EC6" w:rsidRDefault="00103EC6" w:rsidP="00103EC6">
      <w:pPr>
        <w:pStyle w:val="3DSTitle3"/>
      </w:pPr>
      <w:r w:rsidRPr="001D0CE2">
        <w:t>What’s being tested?</w:t>
      </w:r>
    </w:p>
    <w:p w14:paraId="2A1C4944" w14:textId="5FD3EFD8" w:rsidR="00103EC6" w:rsidRPr="00542CCB" w:rsidRDefault="00103EC6" w:rsidP="00103EC6">
      <w:pPr>
        <w:jc w:val="both"/>
      </w:pPr>
      <w:r>
        <w:t xml:space="preserve"> Ensure that users can create a </w:t>
      </w:r>
      <w:r w:rsidR="00D67C56">
        <w:t xml:space="preserve">pre-defined </w:t>
      </w:r>
      <w:r>
        <w:t>dashboard if they do not select a template.</w:t>
      </w:r>
      <w:r w:rsidRPr="00937292">
        <w:rPr>
          <w:rStyle w:val="HiddenTextChar"/>
        </w:rPr>
        <w:t xml:space="preserve"> Explain the objectives of this test</w:t>
      </w:r>
      <w:r>
        <w:rPr>
          <w:rStyle w:val="HiddenTextChar"/>
        </w:rPr>
        <w:t>.</w:t>
      </w:r>
    </w:p>
    <w:p w14:paraId="1A336E47" w14:textId="77777777" w:rsidR="00103EC6" w:rsidRDefault="00103EC6" w:rsidP="00103EC6">
      <w:pPr>
        <w:pStyle w:val="3DSTitle3"/>
      </w:pPr>
      <w:r w:rsidRPr="001D0CE2">
        <w:t xml:space="preserve">Test </w:t>
      </w:r>
      <w:r>
        <w:t>d</w:t>
      </w:r>
      <w:r w:rsidRPr="001D0CE2">
        <w:t>ata</w:t>
      </w:r>
    </w:p>
    <w:p w14:paraId="421A5297" w14:textId="77777777" w:rsidR="00103EC6" w:rsidRPr="005D23C3" w:rsidRDefault="00103EC6" w:rsidP="00103EC6">
      <w:pPr>
        <w:jc w:val="both"/>
      </w:pPr>
      <w:r>
        <w:t xml:space="preserve"> </w:t>
      </w:r>
      <w:r w:rsidRPr="00D44AA9">
        <w:t>Extended collaboration setup without template selection.</w:t>
      </w:r>
      <w:r w:rsidRPr="00C66CFD">
        <w:rPr>
          <w:rStyle w:val="HiddenTextChar"/>
          <w:i w:val="0"/>
          <w:vanish w:val="0"/>
          <w:color w:val="auto"/>
          <w:sz w:val="22"/>
        </w:rPr>
        <w:t xml:space="preserve"> </w:t>
      </w:r>
      <w:r w:rsidRPr="00937292">
        <w:rPr>
          <w:rStyle w:val="HiddenTextChar"/>
        </w:rPr>
        <w:t>Define the input data and the data of reference used to check that the test execution produces the expected results</w:t>
      </w:r>
      <w:r>
        <w:rPr>
          <w:rStyle w:val="HiddenTextChar"/>
        </w:rPr>
        <w:t>.</w:t>
      </w:r>
    </w:p>
    <w:p w14:paraId="06DF388F" w14:textId="77777777" w:rsidR="00103EC6" w:rsidRDefault="00103EC6" w:rsidP="00103EC6">
      <w:pPr>
        <w:pStyle w:val="3DSTitle3"/>
      </w:pPr>
      <w:r w:rsidRPr="001D0CE2">
        <w:t xml:space="preserve">Test </w:t>
      </w:r>
      <w:r>
        <w:t>p</w:t>
      </w:r>
      <w:r w:rsidRPr="001D0CE2">
        <w:t>rotocol</w:t>
      </w:r>
    </w:p>
    <w:p w14:paraId="2512DF8F" w14:textId="1246E78F" w:rsidR="00740E34" w:rsidRDefault="00740E34" w:rsidP="00CF0E9A">
      <w:pPr>
        <w:pStyle w:val="ListParagraph"/>
        <w:numPr>
          <w:ilvl w:val="0"/>
          <w:numId w:val="19"/>
        </w:numPr>
      </w:pPr>
      <w:bookmarkStart w:id="153" w:name="_Hlk210325662"/>
      <w:r w:rsidRPr="00740E34">
        <w:t>Connect to the 3DEXPERIENCE cloud platform with 3D Product Architect (PAU) role + platform admin responsibility</w:t>
      </w:r>
      <w:r>
        <w:t>.</w:t>
      </w:r>
    </w:p>
    <w:p w14:paraId="4D6F6CC2" w14:textId="1F9A3E2F" w:rsidR="00740E34" w:rsidRDefault="00740E34" w:rsidP="00CF0E9A">
      <w:pPr>
        <w:pStyle w:val="ListParagraph"/>
        <w:numPr>
          <w:ilvl w:val="1"/>
          <w:numId w:val="20"/>
        </w:numPr>
      </w:pPr>
      <w:r w:rsidRPr="00740E34">
        <w:t>Select the ‘Extended Collaborations Control Center’ app available in the 3DCompass</w:t>
      </w:r>
      <w:r>
        <w:t>.</w:t>
      </w:r>
    </w:p>
    <w:p w14:paraId="51E12134" w14:textId="1A281279" w:rsidR="00740E34" w:rsidRDefault="00740E34" w:rsidP="00CF0E9A">
      <w:pPr>
        <w:pStyle w:val="ListParagraph"/>
        <w:numPr>
          <w:ilvl w:val="1"/>
          <w:numId w:val="20"/>
        </w:numPr>
      </w:pPr>
      <w:r w:rsidRPr="00740E34">
        <w:t>Select New</w:t>
      </w:r>
      <w:r w:rsidR="00D45796">
        <w:t xml:space="preserve"> Extended</w:t>
      </w:r>
      <w:r w:rsidRPr="00740E34">
        <w:t xml:space="preserve"> Collaboration</w:t>
      </w:r>
      <w:r>
        <w:t>.</w:t>
      </w:r>
    </w:p>
    <w:p w14:paraId="0733AC40" w14:textId="48707E06" w:rsidR="00D45796" w:rsidRDefault="00D45796" w:rsidP="00CF0E9A">
      <w:pPr>
        <w:pStyle w:val="ListParagraph"/>
        <w:numPr>
          <w:ilvl w:val="1"/>
          <w:numId w:val="20"/>
        </w:numPr>
      </w:pPr>
      <w:r>
        <w:t xml:space="preserve">Enter </w:t>
      </w:r>
      <w:r w:rsidR="00A073C5">
        <w:t>a</w:t>
      </w:r>
      <w:r>
        <w:t xml:space="preserve"> collaboration title</w:t>
      </w:r>
      <w:r w:rsidR="00D05EC4">
        <w:t>.</w:t>
      </w:r>
    </w:p>
    <w:p w14:paraId="04A1FE3A" w14:textId="1DDCB824" w:rsidR="00176E22" w:rsidRDefault="00A073C5" w:rsidP="00CF0E9A">
      <w:pPr>
        <w:pStyle w:val="ListParagraph"/>
        <w:numPr>
          <w:ilvl w:val="1"/>
          <w:numId w:val="20"/>
        </w:numPr>
      </w:pPr>
      <w:r>
        <w:t>Observe</w:t>
      </w:r>
      <w:r w:rsidR="00176E22">
        <w:t xml:space="preserve"> that the collaboration title is </w:t>
      </w:r>
      <w:r>
        <w:t>reflected</w:t>
      </w:r>
      <w:r w:rsidR="00176E22">
        <w:t xml:space="preserve"> in </w:t>
      </w:r>
      <w:r>
        <w:t xml:space="preserve">the </w:t>
      </w:r>
      <w:r w:rsidR="00176E22">
        <w:t xml:space="preserve">dashboard textbox. </w:t>
      </w:r>
    </w:p>
    <w:p w14:paraId="155CE3B8" w14:textId="05A1FCD1" w:rsidR="00740E34" w:rsidRPr="00740E34" w:rsidRDefault="00A073C5" w:rsidP="00CF0E9A">
      <w:pPr>
        <w:pStyle w:val="ListParagraph"/>
        <w:numPr>
          <w:ilvl w:val="0"/>
          <w:numId w:val="19"/>
        </w:numPr>
      </w:pPr>
      <w:r>
        <w:t>Proceed with</w:t>
      </w:r>
      <w:r w:rsidR="00D45796" w:rsidRPr="00D45796">
        <w:t xml:space="preserve"> the collaboration creation process</w:t>
      </w:r>
      <w:r>
        <w:t>.</w:t>
      </w:r>
    </w:p>
    <w:bookmarkEnd w:id="153"/>
    <w:p w14:paraId="7EB6B83D" w14:textId="77777777" w:rsidR="00103EC6" w:rsidRDefault="00103EC6" w:rsidP="00103EC6">
      <w:pPr>
        <w:pStyle w:val="3DSTitle3"/>
      </w:pPr>
      <w:r w:rsidRPr="001D0CE2">
        <w:t xml:space="preserve">Related </w:t>
      </w:r>
      <w:r>
        <w:t>a</w:t>
      </w:r>
      <w:r w:rsidRPr="001D0CE2">
        <w:t xml:space="preserve">utomatic </w:t>
      </w:r>
      <w:r>
        <w:t>t</w:t>
      </w:r>
      <w:r w:rsidRPr="001D0CE2">
        <w:t>ests</w:t>
      </w:r>
    </w:p>
    <w:p w14:paraId="42C705F4" w14:textId="490FECCD" w:rsidR="00103EC6" w:rsidRPr="001D0CE2" w:rsidRDefault="00344F64" w:rsidP="00103EC6">
      <w:pPr>
        <w:jc w:val="both"/>
      </w:pPr>
      <w:r>
        <w:t>&lt;&gt;</w:t>
      </w:r>
      <w:r w:rsidRPr="00937292">
        <w:rPr>
          <w:rStyle w:val="HiddenTextChar"/>
        </w:rPr>
        <w:t xml:space="preserve"> </w:t>
      </w:r>
      <w:r w:rsidR="00103EC6" w:rsidRPr="00937292">
        <w:rPr>
          <w:rStyle w:val="HiddenTextChar"/>
        </w:rPr>
        <w:t>Specify the names of the related Automatic Tests (ODTs), if any</w:t>
      </w:r>
      <w:r w:rsidR="00103EC6">
        <w:rPr>
          <w:rStyle w:val="HiddenTextChar"/>
        </w:rPr>
        <w:t>.</w:t>
      </w:r>
    </w:p>
    <w:p w14:paraId="683C3CFA" w14:textId="77777777" w:rsidR="00103EC6" w:rsidRDefault="00103EC6" w:rsidP="00103EC6">
      <w:pPr>
        <w:pStyle w:val="3DSTitle3"/>
      </w:pPr>
      <w:r w:rsidRPr="001D0CE2">
        <w:t xml:space="preserve">Test </w:t>
      </w:r>
      <w:r>
        <w:t>v</w:t>
      </w:r>
      <w:r w:rsidRPr="001D0CE2">
        <w:t>erification</w:t>
      </w:r>
    </w:p>
    <w:p w14:paraId="69FC2CC4" w14:textId="77777777" w:rsidR="00103EC6" w:rsidRDefault="00103EC6" w:rsidP="00103EC6">
      <w:pPr>
        <w:jc w:val="both"/>
        <w:rPr>
          <w:rStyle w:val="HiddenTextChar"/>
        </w:rPr>
      </w:pPr>
      <w:r w:rsidRPr="00937292">
        <w:rPr>
          <w:rStyle w:val="HiddenTextChar"/>
        </w:rPr>
        <w:t>Specify the names of the related Automatic Tests (ODTs), if any</w:t>
      </w:r>
      <w:r>
        <w:rPr>
          <w:rStyle w:val="HiddenTextChar"/>
        </w:rPr>
        <w:t>.</w:t>
      </w:r>
    </w:p>
    <w:p w14:paraId="0A4E5544" w14:textId="77777777" w:rsidR="00103EC6" w:rsidRPr="001D0CE2" w:rsidRDefault="00103EC6" w:rsidP="00103EC6">
      <w:pPr>
        <w:pStyle w:val="HiddenText"/>
        <w:jc w:val="both"/>
      </w:pPr>
      <w:r w:rsidRPr="001D0CE2">
        <w:t>Examples of verification criteria:</w:t>
      </w:r>
    </w:p>
    <w:p w14:paraId="7A29C10E" w14:textId="77777777" w:rsidR="00103EC6" w:rsidRPr="001D0CE2" w:rsidRDefault="00103EC6" w:rsidP="00103EC6">
      <w:pPr>
        <w:pStyle w:val="HiddenText"/>
        <w:numPr>
          <w:ilvl w:val="0"/>
          <w:numId w:val="9"/>
        </w:numPr>
        <w:jc w:val="both"/>
      </w:pPr>
      <w:r w:rsidRPr="001D0CE2">
        <w:t>Expected results and acceptable tolerance</w:t>
      </w:r>
    </w:p>
    <w:p w14:paraId="2EE02E7F" w14:textId="77777777" w:rsidR="00103EC6" w:rsidRPr="001D0CE2" w:rsidRDefault="00103EC6" w:rsidP="00103EC6">
      <w:pPr>
        <w:pStyle w:val="HiddenText"/>
        <w:numPr>
          <w:ilvl w:val="0"/>
          <w:numId w:val="9"/>
        </w:numPr>
        <w:jc w:val="both"/>
      </w:pPr>
      <w:r w:rsidRPr="001D0CE2">
        <w:t>Allowable exceptions</w:t>
      </w:r>
    </w:p>
    <w:p w14:paraId="69649414" w14:textId="77777777" w:rsidR="00103EC6" w:rsidRPr="001D0CE2" w:rsidRDefault="00103EC6" w:rsidP="00103EC6">
      <w:pPr>
        <w:pStyle w:val="HiddenText"/>
        <w:numPr>
          <w:ilvl w:val="0"/>
          <w:numId w:val="9"/>
        </w:numPr>
        <w:jc w:val="both"/>
      </w:pPr>
      <w:r w:rsidRPr="001D0CE2">
        <w:t>Expected performance</w:t>
      </w:r>
    </w:p>
    <w:p w14:paraId="5291AA37" w14:textId="77777777" w:rsidR="00103EC6" w:rsidRPr="001D0CE2" w:rsidRDefault="00103EC6" w:rsidP="00103EC6">
      <w:pPr>
        <w:pStyle w:val="HiddenText"/>
        <w:numPr>
          <w:ilvl w:val="0"/>
          <w:numId w:val="9"/>
        </w:numPr>
        <w:jc w:val="both"/>
      </w:pPr>
      <w:r w:rsidRPr="001D0CE2">
        <w:t>Engineering judgment</w:t>
      </w:r>
    </w:p>
    <w:p w14:paraId="393BEFD9" w14:textId="77777777" w:rsidR="00103EC6" w:rsidRPr="001D0CE2" w:rsidRDefault="00103EC6" w:rsidP="00103EC6">
      <w:pPr>
        <w:pStyle w:val="HiddenText"/>
        <w:jc w:val="both"/>
      </w:pPr>
      <w:r w:rsidRPr="001D0CE2">
        <w:t>Example sources of verification criteria:</w:t>
      </w:r>
    </w:p>
    <w:p w14:paraId="4B6D38F0" w14:textId="77777777" w:rsidR="00103EC6" w:rsidRPr="001D0CE2" w:rsidRDefault="00103EC6" w:rsidP="00103EC6">
      <w:pPr>
        <w:pStyle w:val="HiddenText"/>
        <w:numPr>
          <w:ilvl w:val="0"/>
          <w:numId w:val="9"/>
        </w:numPr>
        <w:jc w:val="both"/>
      </w:pPr>
      <w:r w:rsidRPr="001D0CE2">
        <w:t>Physical test data</w:t>
      </w:r>
    </w:p>
    <w:p w14:paraId="382E389D" w14:textId="77777777" w:rsidR="00103EC6" w:rsidRPr="001D0CE2" w:rsidRDefault="00103EC6" w:rsidP="00103EC6">
      <w:pPr>
        <w:pStyle w:val="HiddenText"/>
        <w:numPr>
          <w:ilvl w:val="0"/>
          <w:numId w:val="9"/>
        </w:numPr>
        <w:jc w:val="both"/>
      </w:pPr>
      <w:r w:rsidRPr="001D0CE2">
        <w:t>Published journal results</w:t>
      </w:r>
    </w:p>
    <w:p w14:paraId="603EA850" w14:textId="77777777" w:rsidR="00103EC6" w:rsidRPr="001D0CE2" w:rsidRDefault="00103EC6" w:rsidP="00103EC6">
      <w:pPr>
        <w:pStyle w:val="HiddenText"/>
        <w:numPr>
          <w:ilvl w:val="0"/>
          <w:numId w:val="9"/>
        </w:numPr>
        <w:jc w:val="both"/>
      </w:pPr>
      <w:r w:rsidRPr="001D0CE2">
        <w:t>NAFEMS test</w:t>
      </w:r>
    </w:p>
    <w:p w14:paraId="5ECBF7A0" w14:textId="77777777" w:rsidR="00103EC6" w:rsidRPr="001D0CE2" w:rsidRDefault="00103EC6" w:rsidP="00103EC6">
      <w:pPr>
        <w:pStyle w:val="HiddenText"/>
        <w:numPr>
          <w:ilvl w:val="0"/>
          <w:numId w:val="9"/>
        </w:numPr>
        <w:jc w:val="both"/>
      </w:pPr>
      <w:r w:rsidRPr="005F456B">
        <w:t>Closed-form solution</w:t>
      </w:r>
      <w:r w:rsidRPr="005F456B">
        <w:rPr>
          <w:rStyle w:val="HiddenTextChar"/>
          <w:vanish/>
        </w:rPr>
        <w:t>.</w:t>
      </w:r>
    </w:p>
    <w:p w14:paraId="51E7AAE9" w14:textId="36EE1486" w:rsidR="00103EC6" w:rsidRDefault="00344F64" w:rsidP="00CF0E9A">
      <w:pPr>
        <w:pStyle w:val="ListParagraph"/>
        <w:numPr>
          <w:ilvl w:val="0"/>
          <w:numId w:val="18"/>
        </w:numPr>
      </w:pPr>
      <w:r>
        <w:t xml:space="preserve">Verify that dashboard is created with </w:t>
      </w:r>
      <w:r w:rsidRPr="00344F64">
        <w:t>tabs: ‘Collaborate’, ‘Share’, ‘Review’, ‘Prepare’, ‘Members’ and ‘History’</w:t>
      </w:r>
      <w:r>
        <w:t xml:space="preserve">. </w:t>
      </w:r>
    </w:p>
    <w:p w14:paraId="43117106" w14:textId="77777777" w:rsidR="00103EC6" w:rsidRDefault="00103EC6" w:rsidP="00103EC6">
      <w:pPr>
        <w:pStyle w:val="3DSTitle3"/>
      </w:pPr>
      <w:r w:rsidRPr="001D0CE2">
        <w:t xml:space="preserve">Test </w:t>
      </w:r>
      <w:r>
        <w:t>r</w:t>
      </w:r>
      <w:r w:rsidRPr="001D0CE2">
        <w:t>esponsibility</w:t>
      </w:r>
    </w:p>
    <w:p w14:paraId="0F29DA0F" w14:textId="77777777" w:rsidR="00103EC6" w:rsidRDefault="00103EC6" w:rsidP="00103EC6">
      <w:r>
        <w:t xml:space="preserve"> Developer and </w:t>
      </w:r>
      <w:r w:rsidRPr="00C66CFD">
        <w:t>QA Team</w:t>
      </w:r>
    </w:p>
    <w:p w14:paraId="6E50D777" w14:textId="4BED0DFE" w:rsidR="005F456B" w:rsidRDefault="005F456B" w:rsidP="00646AC1">
      <w:pPr>
        <w:jc w:val="both"/>
        <w:rPr>
          <w:rStyle w:val="HiddenTextChar"/>
          <w:vanish w:val="0"/>
        </w:rPr>
      </w:pPr>
      <w:r w:rsidRPr="005F456B">
        <w:rPr>
          <w:rStyle w:val="HiddenTextChar"/>
        </w:rPr>
        <w:t>(optional) The developer has primary responsibility for executing this test. If applicable, specify who is additionally responsible for executing this test in terms of Role</w:t>
      </w:r>
      <w:r>
        <w:rPr>
          <w:rStyle w:val="HiddenTextChar"/>
        </w:rPr>
        <w:t>.</w:t>
      </w:r>
    </w:p>
    <w:p w14:paraId="304FC2EC" w14:textId="77777777" w:rsidR="00177138" w:rsidRDefault="00177138" w:rsidP="00646AC1">
      <w:pPr>
        <w:jc w:val="both"/>
        <w:rPr>
          <w:rStyle w:val="HiddenTextChar"/>
          <w:vanish w:val="0"/>
        </w:rPr>
      </w:pPr>
    </w:p>
    <w:p w14:paraId="5E5D5937" w14:textId="58551FB8" w:rsidR="00390696" w:rsidRDefault="00390696" w:rsidP="00390696">
      <w:pPr>
        <w:pStyle w:val="3DS2Title2"/>
      </w:pPr>
      <w:r w:rsidRPr="00DD6C21">
        <w:lastRenderedPageBreak/>
        <w:t>AT-</w:t>
      </w:r>
      <w:r>
        <w:t>2</w:t>
      </w:r>
      <w:r w:rsidRPr="001D0CE2">
        <w:t>:</w:t>
      </w:r>
      <w:r w:rsidRPr="001D0CE2">
        <w:rPr>
          <w:color w:val="AABFCB" w:themeColor="text1" w:themeTint="80"/>
        </w:rPr>
        <w:t xml:space="preserve"> </w:t>
      </w:r>
      <w:sdt>
        <w:sdtPr>
          <w:rPr>
            <w:color w:val="AABFCB" w:themeColor="text1" w:themeTint="80"/>
          </w:rPr>
          <w:id w:val="1202366394"/>
          <w:placeholder>
            <w:docPart w:val="11E836343AA748C69E9B948478C5B5FF"/>
          </w:placeholder>
        </w:sdtPr>
        <w:sdtEndPr/>
        <w:sdtContent>
          <w:r w:rsidRPr="00C66CFD">
            <w:rPr>
              <w:color w:val="AABFCB" w:themeColor="text1" w:themeTint="80"/>
            </w:rPr>
            <w:t>Verify Template Search Functionality</w:t>
          </w:r>
        </w:sdtContent>
      </w:sdt>
    </w:p>
    <w:p w14:paraId="3E3485B2" w14:textId="77777777" w:rsidR="00390696" w:rsidRDefault="00390696" w:rsidP="00390696">
      <w:pPr>
        <w:pStyle w:val="3DSTitle3"/>
      </w:pPr>
      <w:r w:rsidRPr="001D0CE2">
        <w:t>What’s being tested?</w:t>
      </w:r>
    </w:p>
    <w:p w14:paraId="7FF9DB05" w14:textId="77777777" w:rsidR="00390696" w:rsidRPr="00542CCB" w:rsidRDefault="00390696" w:rsidP="00390696">
      <w:pPr>
        <w:jc w:val="both"/>
      </w:pPr>
      <w:r>
        <w:t xml:space="preserve"> </w:t>
      </w:r>
      <w:r w:rsidRPr="00C66CFD">
        <w:t>The search functionality for matching dashboards (platform or user templates) when editing the dashboard textbox.</w:t>
      </w:r>
      <w:r w:rsidRPr="00C66CFD">
        <w:rPr>
          <w:rStyle w:val="HiddenTextChar"/>
          <w:i w:val="0"/>
          <w:vanish w:val="0"/>
          <w:color w:val="auto"/>
          <w:sz w:val="22"/>
        </w:rPr>
        <w:t xml:space="preserve"> </w:t>
      </w:r>
      <w:r w:rsidRPr="00937292">
        <w:rPr>
          <w:rStyle w:val="HiddenTextChar"/>
        </w:rPr>
        <w:t>Explain the objectives of this test</w:t>
      </w:r>
      <w:r>
        <w:rPr>
          <w:rStyle w:val="HiddenTextChar"/>
        </w:rPr>
        <w:t>.</w:t>
      </w:r>
    </w:p>
    <w:p w14:paraId="2F545B75" w14:textId="77777777" w:rsidR="00390696" w:rsidRDefault="00390696" w:rsidP="00390696">
      <w:pPr>
        <w:pStyle w:val="3DSTitle3"/>
      </w:pPr>
      <w:r w:rsidRPr="001D0CE2">
        <w:t xml:space="preserve">Test </w:t>
      </w:r>
      <w:r>
        <w:t>d</w:t>
      </w:r>
      <w:r w:rsidRPr="001D0CE2">
        <w:t>ata</w:t>
      </w:r>
    </w:p>
    <w:p w14:paraId="52456F18" w14:textId="3D905EE1" w:rsidR="00390696" w:rsidRPr="005D23C3" w:rsidRDefault="002E5343" w:rsidP="00390696">
      <w:pPr>
        <w:jc w:val="both"/>
      </w:pPr>
      <w:r>
        <w:t>P</w:t>
      </w:r>
      <w:r w:rsidR="00390696" w:rsidRPr="00D44AA9">
        <w:t>latform and user template</w:t>
      </w:r>
      <w:r>
        <w:t xml:space="preserve"> dashboards</w:t>
      </w:r>
      <w:r w:rsidR="00390696" w:rsidRPr="00D44AA9">
        <w:t>, extended collaboration setup.</w:t>
      </w:r>
      <w:r w:rsidR="00390696" w:rsidRPr="00D44AA9">
        <w:rPr>
          <w:i/>
          <w:vanish/>
        </w:rPr>
        <w:t xml:space="preserve"> </w:t>
      </w:r>
      <w:r w:rsidR="00390696" w:rsidRPr="00937292">
        <w:rPr>
          <w:rStyle w:val="HiddenTextChar"/>
        </w:rPr>
        <w:t>Define the input data and the data of reference used to check that the test execution produces the expected results</w:t>
      </w:r>
      <w:r w:rsidR="00390696">
        <w:rPr>
          <w:rStyle w:val="HiddenTextChar"/>
        </w:rPr>
        <w:t>.</w:t>
      </w:r>
    </w:p>
    <w:p w14:paraId="4CC3D285" w14:textId="77777777" w:rsidR="00390696" w:rsidRDefault="00390696" w:rsidP="00390696">
      <w:pPr>
        <w:pStyle w:val="3DSTitle3"/>
      </w:pPr>
      <w:r w:rsidRPr="001D0CE2">
        <w:t xml:space="preserve">Test </w:t>
      </w:r>
      <w:r>
        <w:t>p</w:t>
      </w:r>
      <w:r w:rsidRPr="001D0CE2">
        <w:t>rotocol</w:t>
      </w:r>
    </w:p>
    <w:p w14:paraId="0459363D" w14:textId="44AD53BB" w:rsidR="00D45796" w:rsidRDefault="00D45796" w:rsidP="00CF0E9A">
      <w:pPr>
        <w:pStyle w:val="ListParagraph"/>
        <w:numPr>
          <w:ilvl w:val="0"/>
          <w:numId w:val="21"/>
        </w:numPr>
      </w:pPr>
      <w:r w:rsidRPr="00D45796">
        <w:t>Connect to the 3DEXPERIENCE cloud platform with 3D Product Architect (PAU) role + platform admin responsibility</w:t>
      </w:r>
    </w:p>
    <w:p w14:paraId="07265B7D" w14:textId="6C0A645F" w:rsidR="00104637" w:rsidRDefault="00104637" w:rsidP="00CF0E9A">
      <w:pPr>
        <w:pStyle w:val="ListParagraph"/>
        <w:numPr>
          <w:ilvl w:val="1"/>
          <w:numId w:val="21"/>
        </w:numPr>
      </w:pPr>
      <w:r>
        <w:t>Create platform, user template dashboards.</w:t>
      </w:r>
    </w:p>
    <w:p w14:paraId="1127917F" w14:textId="36B24605" w:rsidR="00D45796" w:rsidRDefault="00D45796" w:rsidP="00CF0E9A">
      <w:pPr>
        <w:pStyle w:val="ListParagraph"/>
        <w:numPr>
          <w:ilvl w:val="1"/>
          <w:numId w:val="21"/>
        </w:numPr>
      </w:pPr>
      <w:r w:rsidRPr="00D45796">
        <w:t>Select the ‘Extended Collaborations Control Center’ app available in the 3DCompass</w:t>
      </w:r>
    </w:p>
    <w:p w14:paraId="7587C1C2" w14:textId="63BFA943" w:rsidR="00D45796" w:rsidRDefault="00D05EC4" w:rsidP="00CF0E9A">
      <w:pPr>
        <w:pStyle w:val="ListParagraph"/>
        <w:numPr>
          <w:ilvl w:val="1"/>
          <w:numId w:val="21"/>
        </w:numPr>
      </w:pPr>
      <w:r w:rsidRPr="00D05EC4">
        <w:t>Select New Extended Collaboration.</w:t>
      </w:r>
    </w:p>
    <w:p w14:paraId="01B52906" w14:textId="248C546F" w:rsidR="00D45796" w:rsidRDefault="00D45796" w:rsidP="00CF0E9A">
      <w:pPr>
        <w:pStyle w:val="ListParagraph"/>
        <w:numPr>
          <w:ilvl w:val="0"/>
          <w:numId w:val="21"/>
        </w:numPr>
      </w:pPr>
      <w:r w:rsidRPr="00D45796">
        <w:t>Edit the dashboard textbox to trigger the search.</w:t>
      </w:r>
    </w:p>
    <w:p w14:paraId="48BA329A" w14:textId="677834DA" w:rsidR="00D45796" w:rsidRPr="00D45796" w:rsidRDefault="00D45796" w:rsidP="00CF0E9A">
      <w:pPr>
        <w:pStyle w:val="ListParagraph"/>
        <w:numPr>
          <w:ilvl w:val="0"/>
          <w:numId w:val="21"/>
        </w:numPr>
      </w:pPr>
      <w:r w:rsidRPr="00D45796">
        <w:t>Observe the search results.</w:t>
      </w:r>
    </w:p>
    <w:p w14:paraId="7FC65E01" w14:textId="77777777" w:rsidR="00390696" w:rsidRDefault="00390696" w:rsidP="00390696">
      <w:pPr>
        <w:pStyle w:val="3DSTitle3"/>
      </w:pPr>
      <w:r w:rsidRPr="001D0CE2">
        <w:t xml:space="preserve">Related </w:t>
      </w:r>
      <w:r>
        <w:t>a</w:t>
      </w:r>
      <w:r w:rsidRPr="001D0CE2">
        <w:t xml:space="preserve">utomatic </w:t>
      </w:r>
      <w:r>
        <w:t>t</w:t>
      </w:r>
      <w:r w:rsidRPr="001D0CE2">
        <w:t>ests</w:t>
      </w:r>
    </w:p>
    <w:p w14:paraId="78113EB3" w14:textId="604BFFBB" w:rsidR="00390696" w:rsidRPr="001D0CE2" w:rsidRDefault="00390696" w:rsidP="00390696">
      <w:pPr>
        <w:jc w:val="both"/>
      </w:pPr>
      <w:r>
        <w:t xml:space="preserve"> </w:t>
      </w:r>
      <w:r w:rsidR="002E5343">
        <w:t>&lt;&gt;</w:t>
      </w:r>
      <w:r w:rsidRPr="00937292">
        <w:rPr>
          <w:rStyle w:val="HiddenTextChar"/>
        </w:rPr>
        <w:t>Specify the names of the related Automatic Tests (ODTs), if any</w:t>
      </w:r>
      <w:r>
        <w:rPr>
          <w:rStyle w:val="HiddenTextChar"/>
        </w:rPr>
        <w:t>.</w:t>
      </w:r>
    </w:p>
    <w:p w14:paraId="489F606C" w14:textId="77777777" w:rsidR="00390696" w:rsidRDefault="00390696" w:rsidP="00390696">
      <w:pPr>
        <w:pStyle w:val="3DSTitle3"/>
      </w:pPr>
      <w:r w:rsidRPr="001D0CE2">
        <w:t xml:space="preserve">Test </w:t>
      </w:r>
      <w:r>
        <w:t>v</w:t>
      </w:r>
      <w:r w:rsidRPr="001D0CE2">
        <w:t>erification</w:t>
      </w:r>
    </w:p>
    <w:p w14:paraId="2542F1C4" w14:textId="0CE08563" w:rsidR="00390696" w:rsidRDefault="00390696" w:rsidP="00CF0E9A">
      <w:pPr>
        <w:pStyle w:val="ListParagraph"/>
        <w:numPr>
          <w:ilvl w:val="0"/>
          <w:numId w:val="23"/>
        </w:numPr>
        <w:jc w:val="both"/>
        <w:rPr>
          <w:rStyle w:val="HiddenTextChar"/>
        </w:rPr>
      </w:pPr>
      <w:r w:rsidRPr="00937292">
        <w:rPr>
          <w:rStyle w:val="HiddenTextChar"/>
        </w:rPr>
        <w:t>Specify the names of the related Automatic Tests (ODTs), if any</w:t>
      </w:r>
      <w:r>
        <w:rPr>
          <w:rStyle w:val="HiddenTextChar"/>
        </w:rPr>
        <w:t>.</w:t>
      </w:r>
    </w:p>
    <w:p w14:paraId="1441C093" w14:textId="77777777" w:rsidR="00390696" w:rsidRPr="001D0CE2" w:rsidRDefault="00390696" w:rsidP="00390696">
      <w:pPr>
        <w:pStyle w:val="HiddenText"/>
        <w:jc w:val="both"/>
      </w:pPr>
      <w:r w:rsidRPr="001D0CE2">
        <w:t>Examples of verification criteria:</w:t>
      </w:r>
    </w:p>
    <w:p w14:paraId="39858F1C" w14:textId="77777777" w:rsidR="00390696" w:rsidRPr="001D0CE2" w:rsidRDefault="00390696" w:rsidP="00390696">
      <w:pPr>
        <w:pStyle w:val="HiddenText"/>
        <w:numPr>
          <w:ilvl w:val="0"/>
          <w:numId w:val="9"/>
        </w:numPr>
        <w:jc w:val="both"/>
      </w:pPr>
      <w:r w:rsidRPr="001D0CE2">
        <w:t>Expected results and acceptable tolerance</w:t>
      </w:r>
    </w:p>
    <w:p w14:paraId="53CFF87E" w14:textId="77777777" w:rsidR="00390696" w:rsidRPr="001D0CE2" w:rsidRDefault="00390696" w:rsidP="00390696">
      <w:pPr>
        <w:pStyle w:val="HiddenText"/>
        <w:numPr>
          <w:ilvl w:val="0"/>
          <w:numId w:val="9"/>
        </w:numPr>
        <w:jc w:val="both"/>
      </w:pPr>
      <w:r w:rsidRPr="001D0CE2">
        <w:t>Allowable exceptions</w:t>
      </w:r>
    </w:p>
    <w:p w14:paraId="6C7CD303" w14:textId="77777777" w:rsidR="00390696" w:rsidRPr="001D0CE2" w:rsidRDefault="00390696" w:rsidP="00390696">
      <w:pPr>
        <w:pStyle w:val="HiddenText"/>
        <w:numPr>
          <w:ilvl w:val="0"/>
          <w:numId w:val="9"/>
        </w:numPr>
        <w:jc w:val="both"/>
      </w:pPr>
      <w:r w:rsidRPr="001D0CE2">
        <w:t>Expected performance</w:t>
      </w:r>
    </w:p>
    <w:p w14:paraId="0BB800BF" w14:textId="77777777" w:rsidR="00390696" w:rsidRPr="001D0CE2" w:rsidRDefault="00390696" w:rsidP="00390696">
      <w:pPr>
        <w:pStyle w:val="HiddenText"/>
        <w:numPr>
          <w:ilvl w:val="0"/>
          <w:numId w:val="9"/>
        </w:numPr>
        <w:jc w:val="both"/>
      </w:pPr>
      <w:r w:rsidRPr="001D0CE2">
        <w:t>Engineering judgment</w:t>
      </w:r>
    </w:p>
    <w:p w14:paraId="2D014D2B" w14:textId="77777777" w:rsidR="00390696" w:rsidRPr="001D0CE2" w:rsidRDefault="00390696" w:rsidP="00390696">
      <w:pPr>
        <w:pStyle w:val="HiddenText"/>
        <w:jc w:val="both"/>
      </w:pPr>
      <w:r w:rsidRPr="001D0CE2">
        <w:t>Example sources of verification criteria:</w:t>
      </w:r>
    </w:p>
    <w:p w14:paraId="25FA43CA" w14:textId="77777777" w:rsidR="00390696" w:rsidRPr="001D0CE2" w:rsidRDefault="00390696" w:rsidP="00390696">
      <w:pPr>
        <w:pStyle w:val="HiddenText"/>
        <w:numPr>
          <w:ilvl w:val="0"/>
          <w:numId w:val="9"/>
        </w:numPr>
        <w:jc w:val="both"/>
      </w:pPr>
      <w:r w:rsidRPr="001D0CE2">
        <w:t>Physical test data</w:t>
      </w:r>
    </w:p>
    <w:p w14:paraId="0D0755B5" w14:textId="77777777" w:rsidR="00390696" w:rsidRPr="001D0CE2" w:rsidRDefault="00390696" w:rsidP="00390696">
      <w:pPr>
        <w:pStyle w:val="HiddenText"/>
        <w:numPr>
          <w:ilvl w:val="0"/>
          <w:numId w:val="9"/>
        </w:numPr>
        <w:jc w:val="both"/>
      </w:pPr>
      <w:r w:rsidRPr="001D0CE2">
        <w:t>Published journal results</w:t>
      </w:r>
    </w:p>
    <w:p w14:paraId="6D6FB281" w14:textId="77777777" w:rsidR="00390696" w:rsidRPr="001D0CE2" w:rsidRDefault="00390696" w:rsidP="00390696">
      <w:pPr>
        <w:pStyle w:val="HiddenText"/>
        <w:numPr>
          <w:ilvl w:val="0"/>
          <w:numId w:val="9"/>
        </w:numPr>
        <w:jc w:val="both"/>
      </w:pPr>
      <w:r w:rsidRPr="001D0CE2">
        <w:t>NAFEMS test</w:t>
      </w:r>
    </w:p>
    <w:p w14:paraId="711FF014" w14:textId="77777777" w:rsidR="00390696" w:rsidRPr="001D0CE2" w:rsidRDefault="00390696" w:rsidP="00390696">
      <w:pPr>
        <w:pStyle w:val="HiddenText"/>
        <w:numPr>
          <w:ilvl w:val="0"/>
          <w:numId w:val="9"/>
        </w:numPr>
        <w:jc w:val="both"/>
      </w:pPr>
      <w:r w:rsidRPr="005F456B">
        <w:t>Closed-form solution</w:t>
      </w:r>
      <w:r w:rsidRPr="005F456B">
        <w:rPr>
          <w:rStyle w:val="HiddenTextChar"/>
          <w:vanish/>
        </w:rPr>
        <w:t>.</w:t>
      </w:r>
    </w:p>
    <w:p w14:paraId="714A1AC9" w14:textId="07641521" w:rsidR="00390696" w:rsidRPr="005D23C3" w:rsidRDefault="002E5343" w:rsidP="003C03F3">
      <w:r>
        <w:t xml:space="preserve">Template </w:t>
      </w:r>
      <w:r w:rsidR="00390696" w:rsidRPr="00C66CFD">
        <w:t xml:space="preserve">dashboard </w:t>
      </w:r>
      <w:r>
        <w:t>titles are listed in search result matching the text input</w:t>
      </w:r>
      <w:r w:rsidR="00390696" w:rsidRPr="00C66CFD">
        <w:t>.</w:t>
      </w:r>
    </w:p>
    <w:p w14:paraId="42F28409" w14:textId="77777777" w:rsidR="00390696" w:rsidRDefault="00390696" w:rsidP="00390696">
      <w:pPr>
        <w:pStyle w:val="3DSTitle3"/>
      </w:pPr>
      <w:r w:rsidRPr="001D0CE2">
        <w:t xml:space="preserve">Test </w:t>
      </w:r>
      <w:r>
        <w:t>r</w:t>
      </w:r>
      <w:r w:rsidRPr="001D0CE2">
        <w:t>esponsibility</w:t>
      </w:r>
    </w:p>
    <w:p w14:paraId="6CC02036" w14:textId="77777777" w:rsidR="00390696" w:rsidRDefault="00390696" w:rsidP="00390696">
      <w:r>
        <w:t xml:space="preserve"> Developer and </w:t>
      </w:r>
      <w:r w:rsidRPr="00C66CFD">
        <w:t>QA Team</w:t>
      </w:r>
    </w:p>
    <w:p w14:paraId="6F762E28" w14:textId="77777777" w:rsidR="00390696" w:rsidRDefault="00390696" w:rsidP="00646AC1">
      <w:pPr>
        <w:jc w:val="both"/>
        <w:rPr>
          <w:rStyle w:val="HiddenTextChar"/>
          <w:i w:val="0"/>
          <w:vanish w:val="0"/>
          <w:color w:val="auto"/>
          <w:sz w:val="22"/>
        </w:rPr>
      </w:pPr>
    </w:p>
    <w:p w14:paraId="119E9205" w14:textId="683DEB7A" w:rsidR="00103EC6" w:rsidRDefault="00103EC6" w:rsidP="00103EC6">
      <w:pPr>
        <w:pStyle w:val="3DS2Title2"/>
      </w:pPr>
      <w:r w:rsidRPr="00DD6C21">
        <w:t>AT-</w:t>
      </w:r>
      <w:r w:rsidR="001736D8">
        <w:t>3</w:t>
      </w:r>
      <w:r w:rsidRPr="001D0CE2">
        <w:t>:</w:t>
      </w:r>
      <w:r w:rsidRPr="001D0CE2">
        <w:rPr>
          <w:color w:val="AABFCB" w:themeColor="text1" w:themeTint="80"/>
        </w:rPr>
        <w:t xml:space="preserve"> </w:t>
      </w:r>
      <w:sdt>
        <w:sdtPr>
          <w:rPr>
            <w:color w:val="AABFCB" w:themeColor="text1" w:themeTint="80"/>
          </w:rPr>
          <w:id w:val="637073572"/>
          <w:placeholder>
            <w:docPart w:val="B8B5EDC71F3540FBBDB2E472DB58C75D"/>
          </w:placeholder>
        </w:sdtPr>
        <w:sdtEndPr/>
        <w:sdtContent>
          <w:r w:rsidRPr="00D44AA9">
            <w:rPr>
              <w:color w:val="AABFCB" w:themeColor="text1" w:themeTint="80"/>
            </w:rPr>
            <w:t>Verify Dashboard from Template Functionality</w:t>
          </w:r>
          <w:r w:rsidR="00F41EB6">
            <w:rPr>
              <w:color w:val="AABFCB" w:themeColor="text1" w:themeTint="80"/>
            </w:rPr>
            <w:t xml:space="preserve"> (Platform template)</w:t>
          </w:r>
        </w:sdtContent>
      </w:sdt>
    </w:p>
    <w:p w14:paraId="0B548038" w14:textId="77777777" w:rsidR="00103EC6" w:rsidRDefault="00103EC6" w:rsidP="00103EC6">
      <w:pPr>
        <w:pStyle w:val="3DSTitle3"/>
      </w:pPr>
      <w:r w:rsidRPr="001D0CE2">
        <w:t>What’s being tested?</w:t>
      </w:r>
    </w:p>
    <w:p w14:paraId="43C792E0" w14:textId="105C271E" w:rsidR="00103EC6" w:rsidRPr="00542CCB" w:rsidRDefault="00103EC6" w:rsidP="00103EC6">
      <w:pPr>
        <w:jc w:val="both"/>
      </w:pPr>
      <w:r>
        <w:t xml:space="preserve"> </w:t>
      </w:r>
      <w:r w:rsidRPr="00D44AA9">
        <w:t xml:space="preserve">Ensure that users can create a dashboard from a </w:t>
      </w:r>
      <w:r w:rsidR="00F41EB6">
        <w:t xml:space="preserve">platform </w:t>
      </w:r>
      <w:r w:rsidRPr="00D44AA9">
        <w:t>template during the creation of an extended collaboration.</w:t>
      </w:r>
      <w:r w:rsidRPr="00D44AA9">
        <w:rPr>
          <w:i/>
          <w:vanish/>
        </w:rPr>
        <w:t xml:space="preserve"> </w:t>
      </w:r>
      <w:r w:rsidRPr="00937292">
        <w:rPr>
          <w:rStyle w:val="HiddenTextChar"/>
        </w:rPr>
        <w:t>Explain the objectives of this test</w:t>
      </w:r>
      <w:r>
        <w:rPr>
          <w:rStyle w:val="HiddenTextChar"/>
        </w:rPr>
        <w:t>.</w:t>
      </w:r>
    </w:p>
    <w:p w14:paraId="5A5A6D7F" w14:textId="77777777" w:rsidR="00103EC6" w:rsidRDefault="00103EC6" w:rsidP="00103EC6">
      <w:pPr>
        <w:pStyle w:val="3DSTitle3"/>
      </w:pPr>
      <w:r w:rsidRPr="001D0CE2">
        <w:t xml:space="preserve">Test </w:t>
      </w:r>
      <w:r>
        <w:t>d</w:t>
      </w:r>
      <w:r w:rsidRPr="001D0CE2">
        <w:t>ata</w:t>
      </w:r>
    </w:p>
    <w:p w14:paraId="5A277DF9" w14:textId="29C0688B" w:rsidR="00103EC6" w:rsidRPr="005D23C3" w:rsidRDefault="00103EC6" w:rsidP="00103EC6">
      <w:pPr>
        <w:jc w:val="both"/>
      </w:pPr>
      <w:bookmarkStart w:id="154" w:name="_Hlk210328980"/>
      <w:r>
        <w:t xml:space="preserve"> </w:t>
      </w:r>
      <w:r w:rsidR="008B25BA">
        <w:t>P</w:t>
      </w:r>
      <w:r w:rsidRPr="00D44AA9">
        <w:t>latform template</w:t>
      </w:r>
      <w:r w:rsidR="008B25BA">
        <w:t xml:space="preserve"> dashboard</w:t>
      </w:r>
      <w:r w:rsidRPr="00D44AA9">
        <w:t>, extended collaboration setup.</w:t>
      </w:r>
      <w:r w:rsidRPr="00D44AA9">
        <w:rPr>
          <w:i/>
          <w:vanish/>
        </w:rPr>
        <w:t xml:space="preserve"> </w:t>
      </w:r>
      <w:r w:rsidRPr="00937292">
        <w:rPr>
          <w:rStyle w:val="HiddenTextChar"/>
        </w:rPr>
        <w:t>Define the input data and the data of reference used to check that the test execution produces the expected results</w:t>
      </w:r>
      <w:r>
        <w:rPr>
          <w:rStyle w:val="HiddenTextChar"/>
        </w:rPr>
        <w:t>.</w:t>
      </w:r>
    </w:p>
    <w:bookmarkEnd w:id="154"/>
    <w:p w14:paraId="38189552" w14:textId="77777777" w:rsidR="00103EC6" w:rsidRDefault="00103EC6" w:rsidP="00103EC6">
      <w:pPr>
        <w:pStyle w:val="3DSTitle3"/>
      </w:pPr>
      <w:r w:rsidRPr="001D0CE2">
        <w:t xml:space="preserve">Test </w:t>
      </w:r>
      <w:r>
        <w:t>p</w:t>
      </w:r>
      <w:r w:rsidRPr="001D0CE2">
        <w:t>rotocol</w:t>
      </w:r>
    </w:p>
    <w:p w14:paraId="74C683D8" w14:textId="2DD40B27" w:rsidR="003C03F3" w:rsidRDefault="003C03F3" w:rsidP="00CF0E9A">
      <w:pPr>
        <w:pStyle w:val="ListParagraph"/>
        <w:numPr>
          <w:ilvl w:val="0"/>
          <w:numId w:val="22"/>
        </w:numPr>
      </w:pPr>
      <w:r w:rsidRPr="003C03F3">
        <w:t>Connect to the 3DEXPERIENCE cloud platform with 3D Product Architect (PAU) role + platform admin responsibility.</w:t>
      </w:r>
    </w:p>
    <w:p w14:paraId="1D0D181D" w14:textId="298A65F6" w:rsidR="008E5586" w:rsidRDefault="008E5586" w:rsidP="00CF0E9A">
      <w:pPr>
        <w:pStyle w:val="ListParagraph"/>
        <w:numPr>
          <w:ilvl w:val="1"/>
          <w:numId w:val="22"/>
        </w:numPr>
      </w:pPr>
      <w:r>
        <w:t>Create a dashboard &amp; mark it as platform template (possibly link to PAU role).</w:t>
      </w:r>
    </w:p>
    <w:p w14:paraId="172753C6" w14:textId="417E0CBB" w:rsidR="003C03F3" w:rsidRDefault="003C03F3" w:rsidP="00CF0E9A">
      <w:pPr>
        <w:pStyle w:val="ListParagraph"/>
        <w:numPr>
          <w:ilvl w:val="1"/>
          <w:numId w:val="22"/>
        </w:numPr>
      </w:pPr>
      <w:r w:rsidRPr="003C03F3">
        <w:lastRenderedPageBreak/>
        <w:t>Select the ‘Extended Collaborations Control Center’ app available in the 3DCompass.</w:t>
      </w:r>
    </w:p>
    <w:p w14:paraId="571DA317" w14:textId="0BB8C4DA" w:rsidR="003C03F3" w:rsidRDefault="003C03F3" w:rsidP="00CF0E9A">
      <w:pPr>
        <w:pStyle w:val="ListParagraph"/>
        <w:numPr>
          <w:ilvl w:val="1"/>
          <w:numId w:val="22"/>
        </w:numPr>
      </w:pPr>
      <w:r w:rsidRPr="003C03F3">
        <w:t>Select New Extended Collaboration.</w:t>
      </w:r>
    </w:p>
    <w:p w14:paraId="12BFBB1A" w14:textId="70B1528E" w:rsidR="003C03F3" w:rsidRDefault="003C03F3" w:rsidP="00CF0E9A">
      <w:pPr>
        <w:pStyle w:val="ListParagraph"/>
        <w:numPr>
          <w:ilvl w:val="0"/>
          <w:numId w:val="22"/>
        </w:numPr>
      </w:pPr>
      <w:r w:rsidRPr="003C03F3">
        <w:t>Verify that the dashboard textbox is editable.</w:t>
      </w:r>
    </w:p>
    <w:p w14:paraId="1CA7C9B1" w14:textId="7AEF3E1E" w:rsidR="003C03F3" w:rsidRDefault="003C03F3" w:rsidP="00CF0E9A">
      <w:pPr>
        <w:pStyle w:val="ListParagraph"/>
        <w:numPr>
          <w:ilvl w:val="0"/>
          <w:numId w:val="22"/>
        </w:numPr>
      </w:pPr>
      <w:r w:rsidRPr="003C03F3">
        <w:t xml:space="preserve">Edit the dashboard textbox to search for matching </w:t>
      </w:r>
      <w:r w:rsidR="008E5586">
        <w:t>platform</w:t>
      </w:r>
      <w:r w:rsidR="00F41EB6">
        <w:t xml:space="preserve"> </w:t>
      </w:r>
      <w:r w:rsidRPr="003C03F3">
        <w:t>template</w:t>
      </w:r>
      <w:r w:rsidR="00F41EB6">
        <w:t>(</w:t>
      </w:r>
      <w:r w:rsidRPr="003C03F3">
        <w:t>s</w:t>
      </w:r>
      <w:r w:rsidR="00F41EB6">
        <w:t>)</w:t>
      </w:r>
      <w:r w:rsidRPr="003C03F3">
        <w:t>.</w:t>
      </w:r>
    </w:p>
    <w:p w14:paraId="6CFBE1EA" w14:textId="6ECC889C" w:rsidR="003C03F3" w:rsidRDefault="003C03F3" w:rsidP="00CF0E9A">
      <w:pPr>
        <w:pStyle w:val="ListParagraph"/>
        <w:numPr>
          <w:ilvl w:val="0"/>
          <w:numId w:val="22"/>
        </w:numPr>
      </w:pPr>
      <w:r w:rsidRPr="003C03F3">
        <w:t>Select a template from the search results.</w:t>
      </w:r>
    </w:p>
    <w:p w14:paraId="52AFED2A" w14:textId="2D1D9ACC" w:rsidR="003C03F3" w:rsidRDefault="003C03F3" w:rsidP="00CF0E9A">
      <w:pPr>
        <w:pStyle w:val="ListParagraph"/>
        <w:numPr>
          <w:ilvl w:val="0"/>
          <w:numId w:val="22"/>
        </w:numPr>
      </w:pPr>
      <w:r w:rsidRPr="003C03F3">
        <w:t>Verify that the title of the selected template is displayed in the textbox.</w:t>
      </w:r>
    </w:p>
    <w:p w14:paraId="18058DBF" w14:textId="71DC91FD" w:rsidR="003C03F3" w:rsidRPr="003C03F3" w:rsidRDefault="003C03F3" w:rsidP="00CF0E9A">
      <w:pPr>
        <w:pStyle w:val="ListParagraph"/>
        <w:numPr>
          <w:ilvl w:val="0"/>
          <w:numId w:val="22"/>
        </w:numPr>
      </w:pPr>
      <w:r w:rsidRPr="003C03F3">
        <w:t>Complete the collaboration creation process.</w:t>
      </w:r>
    </w:p>
    <w:p w14:paraId="229CC759" w14:textId="77777777" w:rsidR="00103EC6" w:rsidRDefault="00103EC6" w:rsidP="00103EC6">
      <w:pPr>
        <w:pStyle w:val="3DSTitle3"/>
      </w:pPr>
      <w:r w:rsidRPr="001D0CE2">
        <w:t xml:space="preserve">Related </w:t>
      </w:r>
      <w:r>
        <w:t>a</w:t>
      </w:r>
      <w:r w:rsidRPr="001D0CE2">
        <w:t xml:space="preserve">utomatic </w:t>
      </w:r>
      <w:r>
        <w:t>t</w:t>
      </w:r>
      <w:r w:rsidRPr="001D0CE2">
        <w:t>ests</w:t>
      </w:r>
    </w:p>
    <w:p w14:paraId="7398642A" w14:textId="04D22F06" w:rsidR="00103EC6" w:rsidRPr="001D0CE2" w:rsidRDefault="00103EC6" w:rsidP="00103EC6">
      <w:pPr>
        <w:jc w:val="both"/>
      </w:pPr>
      <w:r>
        <w:t xml:space="preserve"> </w:t>
      </w:r>
      <w:r w:rsidR="0085669F">
        <w:t>&lt;&gt;</w:t>
      </w:r>
      <w:r w:rsidRPr="00937292">
        <w:rPr>
          <w:rStyle w:val="HiddenTextChar"/>
        </w:rPr>
        <w:t>Specify the names of the related Automatic Tests (ODTs), if any</w:t>
      </w:r>
      <w:r>
        <w:rPr>
          <w:rStyle w:val="HiddenTextChar"/>
        </w:rPr>
        <w:t>.</w:t>
      </w:r>
    </w:p>
    <w:p w14:paraId="3847A05C" w14:textId="77777777" w:rsidR="00103EC6" w:rsidRDefault="00103EC6" w:rsidP="00103EC6">
      <w:pPr>
        <w:pStyle w:val="3DSTitle3"/>
      </w:pPr>
      <w:r w:rsidRPr="001D0CE2">
        <w:t xml:space="preserve">Test </w:t>
      </w:r>
      <w:r>
        <w:t>v</w:t>
      </w:r>
      <w:r w:rsidRPr="001D0CE2">
        <w:t>erification</w:t>
      </w:r>
    </w:p>
    <w:p w14:paraId="2EDFC210" w14:textId="77777777" w:rsidR="00103EC6" w:rsidRDefault="00103EC6" w:rsidP="00CF0E9A">
      <w:pPr>
        <w:pStyle w:val="ListParagraph"/>
        <w:numPr>
          <w:ilvl w:val="0"/>
          <w:numId w:val="17"/>
        </w:numPr>
        <w:jc w:val="both"/>
        <w:rPr>
          <w:rStyle w:val="HiddenTextChar"/>
        </w:rPr>
      </w:pPr>
      <w:r w:rsidRPr="00937292">
        <w:rPr>
          <w:rStyle w:val="HiddenTextChar"/>
        </w:rPr>
        <w:t>Specify the names of the related Automatic Tests (ODTs), if any</w:t>
      </w:r>
      <w:r>
        <w:rPr>
          <w:rStyle w:val="HiddenTextChar"/>
        </w:rPr>
        <w:t>.</w:t>
      </w:r>
    </w:p>
    <w:p w14:paraId="5924B514" w14:textId="77777777" w:rsidR="00103EC6" w:rsidRPr="001D0CE2" w:rsidRDefault="00103EC6" w:rsidP="00CF0E9A">
      <w:pPr>
        <w:pStyle w:val="HiddenText"/>
        <w:numPr>
          <w:ilvl w:val="0"/>
          <w:numId w:val="17"/>
        </w:numPr>
        <w:jc w:val="both"/>
      </w:pPr>
      <w:r w:rsidRPr="001D0CE2">
        <w:t>Examples of verification criteria:</w:t>
      </w:r>
    </w:p>
    <w:p w14:paraId="7043B53A" w14:textId="77777777" w:rsidR="00103EC6" w:rsidRPr="001D0CE2" w:rsidRDefault="00103EC6" w:rsidP="00CF0E9A">
      <w:pPr>
        <w:pStyle w:val="HiddenText"/>
        <w:numPr>
          <w:ilvl w:val="0"/>
          <w:numId w:val="17"/>
        </w:numPr>
        <w:jc w:val="both"/>
      </w:pPr>
      <w:r w:rsidRPr="001D0CE2">
        <w:t>Expected results and acceptable tolerance</w:t>
      </w:r>
    </w:p>
    <w:p w14:paraId="708C60A9" w14:textId="77777777" w:rsidR="00103EC6" w:rsidRPr="001D0CE2" w:rsidRDefault="00103EC6" w:rsidP="00CF0E9A">
      <w:pPr>
        <w:pStyle w:val="HiddenText"/>
        <w:numPr>
          <w:ilvl w:val="0"/>
          <w:numId w:val="17"/>
        </w:numPr>
        <w:jc w:val="both"/>
      </w:pPr>
      <w:r w:rsidRPr="001D0CE2">
        <w:t>Allowable exceptions</w:t>
      </w:r>
    </w:p>
    <w:p w14:paraId="5465377E" w14:textId="77777777" w:rsidR="00103EC6" w:rsidRPr="001D0CE2" w:rsidRDefault="00103EC6" w:rsidP="00CF0E9A">
      <w:pPr>
        <w:pStyle w:val="HiddenText"/>
        <w:numPr>
          <w:ilvl w:val="0"/>
          <w:numId w:val="17"/>
        </w:numPr>
        <w:jc w:val="both"/>
      </w:pPr>
      <w:r w:rsidRPr="001D0CE2">
        <w:t>Expected performance</w:t>
      </w:r>
    </w:p>
    <w:p w14:paraId="4A0EBF9B" w14:textId="77777777" w:rsidR="00103EC6" w:rsidRPr="001D0CE2" w:rsidRDefault="00103EC6" w:rsidP="00CF0E9A">
      <w:pPr>
        <w:pStyle w:val="HiddenText"/>
        <w:numPr>
          <w:ilvl w:val="0"/>
          <w:numId w:val="17"/>
        </w:numPr>
        <w:jc w:val="both"/>
      </w:pPr>
      <w:r w:rsidRPr="001D0CE2">
        <w:t>Engineering judgment</w:t>
      </w:r>
    </w:p>
    <w:p w14:paraId="32D96730" w14:textId="77777777" w:rsidR="00103EC6" w:rsidRPr="001D0CE2" w:rsidRDefault="00103EC6" w:rsidP="00CF0E9A">
      <w:pPr>
        <w:pStyle w:val="HiddenText"/>
        <w:numPr>
          <w:ilvl w:val="0"/>
          <w:numId w:val="17"/>
        </w:numPr>
        <w:jc w:val="both"/>
      </w:pPr>
      <w:r w:rsidRPr="001D0CE2">
        <w:t>Example sources of verification criteria:</w:t>
      </w:r>
    </w:p>
    <w:p w14:paraId="59587A06" w14:textId="77777777" w:rsidR="00103EC6" w:rsidRPr="001D0CE2" w:rsidRDefault="00103EC6" w:rsidP="00CF0E9A">
      <w:pPr>
        <w:pStyle w:val="HiddenText"/>
        <w:numPr>
          <w:ilvl w:val="0"/>
          <w:numId w:val="17"/>
        </w:numPr>
        <w:jc w:val="both"/>
      </w:pPr>
      <w:r w:rsidRPr="001D0CE2">
        <w:t>Physical test data</w:t>
      </w:r>
    </w:p>
    <w:p w14:paraId="324E0D00" w14:textId="77777777" w:rsidR="00103EC6" w:rsidRPr="001D0CE2" w:rsidRDefault="00103EC6" w:rsidP="00CF0E9A">
      <w:pPr>
        <w:pStyle w:val="HiddenText"/>
        <w:numPr>
          <w:ilvl w:val="0"/>
          <w:numId w:val="17"/>
        </w:numPr>
        <w:jc w:val="both"/>
      </w:pPr>
      <w:r w:rsidRPr="001D0CE2">
        <w:t>Published journal results</w:t>
      </w:r>
    </w:p>
    <w:p w14:paraId="77558426" w14:textId="77777777" w:rsidR="00103EC6" w:rsidRPr="001D0CE2" w:rsidRDefault="00103EC6" w:rsidP="00CF0E9A">
      <w:pPr>
        <w:pStyle w:val="HiddenText"/>
        <w:numPr>
          <w:ilvl w:val="0"/>
          <w:numId w:val="17"/>
        </w:numPr>
        <w:jc w:val="both"/>
      </w:pPr>
      <w:r w:rsidRPr="001D0CE2">
        <w:t>NAFEMS test</w:t>
      </w:r>
    </w:p>
    <w:p w14:paraId="26BBAD21" w14:textId="77777777" w:rsidR="00103EC6" w:rsidRPr="001D0CE2" w:rsidRDefault="00103EC6" w:rsidP="00CF0E9A">
      <w:pPr>
        <w:pStyle w:val="HiddenText"/>
        <w:numPr>
          <w:ilvl w:val="0"/>
          <w:numId w:val="17"/>
        </w:numPr>
        <w:jc w:val="both"/>
      </w:pPr>
      <w:r w:rsidRPr="005F456B">
        <w:t>Closed-form solution</w:t>
      </w:r>
      <w:r w:rsidRPr="005F456B">
        <w:rPr>
          <w:rStyle w:val="HiddenTextChar"/>
          <w:vanish/>
        </w:rPr>
        <w:t>.</w:t>
      </w:r>
    </w:p>
    <w:p w14:paraId="5F65DCB3" w14:textId="3D1B278B" w:rsidR="00977C5D" w:rsidRDefault="00977C5D" w:rsidP="00CF0E9A">
      <w:pPr>
        <w:pStyle w:val="ListParagraph"/>
        <w:numPr>
          <w:ilvl w:val="0"/>
          <w:numId w:val="24"/>
        </w:numPr>
      </w:pPr>
      <w:r>
        <w:t>The created dashboard name</w:t>
      </w:r>
      <w:r w:rsidR="000D2FF4">
        <w:t>/title</w:t>
      </w:r>
      <w:r>
        <w:t xml:space="preserve"> is same as that of collaboration</w:t>
      </w:r>
      <w:r w:rsidR="000D2FF4">
        <w:t xml:space="preserve"> title.</w:t>
      </w:r>
    </w:p>
    <w:p w14:paraId="20F7C9DC" w14:textId="3511DBF2" w:rsidR="00FC28E9" w:rsidRDefault="007C6834" w:rsidP="00CF0E9A">
      <w:pPr>
        <w:pStyle w:val="ListParagraph"/>
        <w:numPr>
          <w:ilvl w:val="0"/>
          <w:numId w:val="24"/>
        </w:numPr>
      </w:pPr>
      <w:r>
        <w:t>It</w:t>
      </w:r>
      <w:r w:rsidR="00FC28E9" w:rsidRPr="00FC28E9">
        <w:t xml:space="preserve"> </w:t>
      </w:r>
      <w:r w:rsidR="0085669F">
        <w:t>has same tabs &amp; widgets as that of template dashboard</w:t>
      </w:r>
      <w:r w:rsidR="00FC28E9">
        <w:t>.</w:t>
      </w:r>
    </w:p>
    <w:p w14:paraId="1A5E69CD" w14:textId="14F03028" w:rsidR="00103EC6" w:rsidRDefault="00FC28E9" w:rsidP="00CF0E9A">
      <w:pPr>
        <w:pStyle w:val="ListParagraph"/>
        <w:numPr>
          <w:ilvl w:val="0"/>
          <w:numId w:val="24"/>
        </w:numPr>
      </w:pPr>
      <w:r>
        <w:t>Verify that t</w:t>
      </w:r>
      <w:r w:rsidR="00103EC6">
        <w:t xml:space="preserve">he "History" and "Members" widgets </w:t>
      </w:r>
      <w:r>
        <w:t xml:space="preserve">are </w:t>
      </w:r>
      <w:r w:rsidR="002F0DB3">
        <w:t>added</w:t>
      </w:r>
      <w:r w:rsidR="003C03F3">
        <w:t>.</w:t>
      </w:r>
    </w:p>
    <w:p w14:paraId="4AD67D92" w14:textId="219C2ED2" w:rsidR="00BA2F12" w:rsidRDefault="00BA2F12" w:rsidP="00CF0E9A">
      <w:pPr>
        <w:pStyle w:val="ListParagraph"/>
        <w:numPr>
          <w:ilvl w:val="0"/>
          <w:numId w:val="24"/>
        </w:numPr>
      </w:pPr>
      <w:r>
        <w:t>Verify the dashboard members: Leading team user group is ‘Owner’ &amp; partner team user groups are ‘Contributor’.</w:t>
      </w:r>
    </w:p>
    <w:p w14:paraId="330DA0AF" w14:textId="77777777" w:rsidR="00103EC6" w:rsidRDefault="00103EC6" w:rsidP="00CF0E9A">
      <w:pPr>
        <w:pStyle w:val="ListParagraph"/>
        <w:numPr>
          <w:ilvl w:val="0"/>
          <w:numId w:val="24"/>
        </w:numPr>
      </w:pPr>
      <w:r>
        <w:t>An analytics event should be captured indicating the dashboard was created from a template.</w:t>
      </w:r>
    </w:p>
    <w:p w14:paraId="0AC6F2E6" w14:textId="71383D1E" w:rsidR="003C03F3" w:rsidRPr="005D23C3" w:rsidRDefault="003C03F3" w:rsidP="00CF0E9A">
      <w:pPr>
        <w:pStyle w:val="ListParagraph"/>
        <w:numPr>
          <w:ilvl w:val="0"/>
          <w:numId w:val="24"/>
        </w:numPr>
      </w:pPr>
      <w:r w:rsidRPr="003C03F3">
        <w:t xml:space="preserve">An event of dashboard creation from the template </w:t>
      </w:r>
      <w:r>
        <w:t>should</w:t>
      </w:r>
      <w:r w:rsidRPr="003C03F3">
        <w:t xml:space="preserve"> be captured in the History tab as sub-event of a main 'creation' event.</w:t>
      </w:r>
    </w:p>
    <w:p w14:paraId="2CDA30CB" w14:textId="77777777" w:rsidR="00103EC6" w:rsidRDefault="00103EC6" w:rsidP="00103EC6">
      <w:pPr>
        <w:pStyle w:val="3DSTitle3"/>
      </w:pPr>
      <w:r w:rsidRPr="001D0CE2">
        <w:t xml:space="preserve">Test </w:t>
      </w:r>
      <w:r>
        <w:t>r</w:t>
      </w:r>
      <w:r w:rsidRPr="001D0CE2">
        <w:t>esponsibility</w:t>
      </w:r>
    </w:p>
    <w:p w14:paraId="39E7F706" w14:textId="498E9FB5" w:rsidR="00103EC6" w:rsidRDefault="00103EC6" w:rsidP="00103EC6">
      <w:pPr>
        <w:jc w:val="both"/>
      </w:pPr>
      <w:r>
        <w:t xml:space="preserve"> Developer and </w:t>
      </w:r>
      <w:r w:rsidRPr="00C66CFD">
        <w:t>QA Team</w:t>
      </w:r>
    </w:p>
    <w:p w14:paraId="7918DE4D" w14:textId="77777777" w:rsidR="00F41EB6" w:rsidRDefault="00F41EB6" w:rsidP="00103EC6">
      <w:pPr>
        <w:jc w:val="both"/>
      </w:pPr>
    </w:p>
    <w:p w14:paraId="2914F247" w14:textId="467F213B" w:rsidR="00F41EB6" w:rsidRDefault="00F41EB6" w:rsidP="00F41EB6">
      <w:pPr>
        <w:pStyle w:val="3DS2Title2"/>
      </w:pPr>
      <w:r w:rsidRPr="00DD6C21">
        <w:t>AT-</w:t>
      </w:r>
      <w:r w:rsidR="00AC21EA">
        <w:t>4</w:t>
      </w:r>
      <w:r w:rsidRPr="001D0CE2">
        <w:t>:</w:t>
      </w:r>
      <w:r w:rsidRPr="001D0CE2">
        <w:rPr>
          <w:color w:val="AABFCB" w:themeColor="text1" w:themeTint="80"/>
        </w:rPr>
        <w:t xml:space="preserve"> </w:t>
      </w:r>
      <w:sdt>
        <w:sdtPr>
          <w:rPr>
            <w:color w:val="AABFCB" w:themeColor="text1" w:themeTint="80"/>
          </w:rPr>
          <w:id w:val="-1980068029"/>
          <w:placeholder>
            <w:docPart w:val="6F38EFA7FC77420F912312D057DDE21F"/>
          </w:placeholder>
        </w:sdtPr>
        <w:sdtEndPr/>
        <w:sdtContent>
          <w:r w:rsidRPr="00D44AA9">
            <w:rPr>
              <w:color w:val="AABFCB" w:themeColor="text1" w:themeTint="80"/>
            </w:rPr>
            <w:t>Verify Dashboard from Template Functionality</w:t>
          </w:r>
          <w:r w:rsidR="008E5586">
            <w:rPr>
              <w:color w:val="AABFCB" w:themeColor="text1" w:themeTint="80"/>
            </w:rPr>
            <w:t xml:space="preserve"> (User template)</w:t>
          </w:r>
        </w:sdtContent>
      </w:sdt>
    </w:p>
    <w:p w14:paraId="239F5A99" w14:textId="77777777" w:rsidR="00F41EB6" w:rsidRDefault="00F41EB6" w:rsidP="00F41EB6">
      <w:pPr>
        <w:pStyle w:val="3DSTitle3"/>
      </w:pPr>
      <w:r w:rsidRPr="001D0CE2">
        <w:t>What’s being tested?</w:t>
      </w:r>
    </w:p>
    <w:p w14:paraId="33635A07" w14:textId="0A8ED777" w:rsidR="00F41EB6" w:rsidRPr="00542CCB" w:rsidRDefault="00F41EB6" w:rsidP="00F41EB6">
      <w:pPr>
        <w:jc w:val="both"/>
      </w:pPr>
      <w:r>
        <w:t xml:space="preserve"> </w:t>
      </w:r>
      <w:r w:rsidRPr="00D44AA9">
        <w:t>Ensure that users can create a dashboard from a</w:t>
      </w:r>
      <w:r w:rsidR="008E5586">
        <w:t xml:space="preserve"> user</w:t>
      </w:r>
      <w:r w:rsidRPr="00D44AA9">
        <w:t xml:space="preserve"> template during the creation of an extended collaboration.</w:t>
      </w:r>
      <w:r w:rsidRPr="00D44AA9">
        <w:rPr>
          <w:i/>
          <w:vanish/>
        </w:rPr>
        <w:t xml:space="preserve"> </w:t>
      </w:r>
      <w:r w:rsidRPr="00937292">
        <w:rPr>
          <w:rStyle w:val="HiddenTextChar"/>
        </w:rPr>
        <w:t>Explain the objectives of this test</w:t>
      </w:r>
      <w:r>
        <w:rPr>
          <w:rStyle w:val="HiddenTextChar"/>
        </w:rPr>
        <w:t>.</w:t>
      </w:r>
    </w:p>
    <w:p w14:paraId="05818C19" w14:textId="77777777" w:rsidR="00F41EB6" w:rsidRDefault="00F41EB6" w:rsidP="00F41EB6">
      <w:pPr>
        <w:pStyle w:val="3DSTitle3"/>
      </w:pPr>
      <w:r w:rsidRPr="001D0CE2">
        <w:t xml:space="preserve">Test </w:t>
      </w:r>
      <w:r>
        <w:t>d</w:t>
      </w:r>
      <w:r w:rsidRPr="001D0CE2">
        <w:t>ata</w:t>
      </w:r>
    </w:p>
    <w:p w14:paraId="55E84E7B" w14:textId="4C37BD64" w:rsidR="00F41EB6" w:rsidRPr="005D23C3" w:rsidRDefault="00F41EB6" w:rsidP="00F41EB6">
      <w:pPr>
        <w:jc w:val="both"/>
      </w:pPr>
      <w:r>
        <w:t xml:space="preserve"> </w:t>
      </w:r>
      <w:r w:rsidR="008E5586">
        <w:t>U</w:t>
      </w:r>
      <w:r w:rsidRPr="00D44AA9">
        <w:t>ser template</w:t>
      </w:r>
      <w:r>
        <w:t xml:space="preserve"> dashboards</w:t>
      </w:r>
      <w:r w:rsidRPr="00D44AA9">
        <w:t>, extended collaboration setup.</w:t>
      </w:r>
      <w:r w:rsidRPr="00D44AA9">
        <w:rPr>
          <w:i/>
          <w:vanish/>
        </w:rPr>
        <w:t xml:space="preserve"> </w:t>
      </w:r>
      <w:r w:rsidRPr="00937292">
        <w:rPr>
          <w:rStyle w:val="HiddenTextChar"/>
        </w:rPr>
        <w:t>Define the input data and the data of reference used to check that the test execution produces the expected results</w:t>
      </w:r>
      <w:r>
        <w:rPr>
          <w:rStyle w:val="HiddenTextChar"/>
        </w:rPr>
        <w:t>.</w:t>
      </w:r>
    </w:p>
    <w:p w14:paraId="4C17B5C0" w14:textId="77777777" w:rsidR="00F41EB6" w:rsidRDefault="00F41EB6" w:rsidP="00F41EB6">
      <w:pPr>
        <w:pStyle w:val="3DSTitle3"/>
      </w:pPr>
      <w:r w:rsidRPr="001D0CE2">
        <w:t xml:space="preserve">Test </w:t>
      </w:r>
      <w:r>
        <w:t>p</w:t>
      </w:r>
      <w:r w:rsidRPr="001D0CE2">
        <w:t>rotocol</w:t>
      </w:r>
    </w:p>
    <w:p w14:paraId="44A46443" w14:textId="77777777" w:rsidR="00F41EB6" w:rsidRDefault="00F41EB6" w:rsidP="00CF0E9A">
      <w:pPr>
        <w:pStyle w:val="ListParagraph"/>
        <w:numPr>
          <w:ilvl w:val="0"/>
          <w:numId w:val="22"/>
        </w:numPr>
      </w:pPr>
      <w:r w:rsidRPr="003C03F3">
        <w:t>Connect to the 3DEXPERIENCE cloud platform with 3D Product Architect (PAU) role + platform admin responsibility.</w:t>
      </w:r>
    </w:p>
    <w:p w14:paraId="14FEA04A" w14:textId="1501653F" w:rsidR="008E5586" w:rsidRDefault="008E5586" w:rsidP="00CF0E9A">
      <w:pPr>
        <w:pStyle w:val="ListParagraph"/>
        <w:numPr>
          <w:ilvl w:val="1"/>
          <w:numId w:val="22"/>
        </w:numPr>
      </w:pPr>
      <w:r>
        <w:t>Create a dashboard &amp; mark it as user template.</w:t>
      </w:r>
    </w:p>
    <w:p w14:paraId="71A72C30" w14:textId="77777777" w:rsidR="00F41EB6" w:rsidRDefault="00F41EB6" w:rsidP="00CF0E9A">
      <w:pPr>
        <w:pStyle w:val="ListParagraph"/>
        <w:numPr>
          <w:ilvl w:val="1"/>
          <w:numId w:val="22"/>
        </w:numPr>
      </w:pPr>
      <w:r w:rsidRPr="003C03F3">
        <w:t>Select the ‘Extended Collaborations Control Center’ app available in the 3DCompass.</w:t>
      </w:r>
    </w:p>
    <w:p w14:paraId="35572313" w14:textId="77777777" w:rsidR="00F41EB6" w:rsidRDefault="00F41EB6" w:rsidP="00CF0E9A">
      <w:pPr>
        <w:pStyle w:val="ListParagraph"/>
        <w:numPr>
          <w:ilvl w:val="1"/>
          <w:numId w:val="22"/>
        </w:numPr>
      </w:pPr>
      <w:r w:rsidRPr="003C03F3">
        <w:t>Select New Extended Collaboration.</w:t>
      </w:r>
    </w:p>
    <w:p w14:paraId="6AE970A2" w14:textId="77777777" w:rsidR="00F41EB6" w:rsidRDefault="00F41EB6" w:rsidP="00CF0E9A">
      <w:pPr>
        <w:pStyle w:val="ListParagraph"/>
        <w:numPr>
          <w:ilvl w:val="0"/>
          <w:numId w:val="22"/>
        </w:numPr>
      </w:pPr>
      <w:r w:rsidRPr="003C03F3">
        <w:t>Verify that the dashboard textbox is editable.</w:t>
      </w:r>
    </w:p>
    <w:p w14:paraId="1892E3CD" w14:textId="7AFDC762" w:rsidR="00F41EB6" w:rsidRDefault="00F41EB6" w:rsidP="00CF0E9A">
      <w:pPr>
        <w:pStyle w:val="ListParagraph"/>
        <w:numPr>
          <w:ilvl w:val="0"/>
          <w:numId w:val="22"/>
        </w:numPr>
      </w:pPr>
      <w:r w:rsidRPr="003C03F3">
        <w:lastRenderedPageBreak/>
        <w:t>Edit the dashboard textbox to search for matching</w:t>
      </w:r>
      <w:r w:rsidR="008E5586">
        <w:t xml:space="preserve"> user</w:t>
      </w:r>
      <w:r w:rsidRPr="003C03F3">
        <w:t xml:space="preserve"> template</w:t>
      </w:r>
      <w:r w:rsidR="008E5586">
        <w:t>(s).</w:t>
      </w:r>
    </w:p>
    <w:p w14:paraId="5639E725" w14:textId="77777777" w:rsidR="00F41EB6" w:rsidRDefault="00F41EB6" w:rsidP="00CF0E9A">
      <w:pPr>
        <w:pStyle w:val="ListParagraph"/>
        <w:numPr>
          <w:ilvl w:val="0"/>
          <w:numId w:val="22"/>
        </w:numPr>
      </w:pPr>
      <w:r w:rsidRPr="003C03F3">
        <w:t>Select a template from the search results.</w:t>
      </w:r>
    </w:p>
    <w:p w14:paraId="06654EB6" w14:textId="77777777" w:rsidR="00F41EB6" w:rsidRDefault="00F41EB6" w:rsidP="00CF0E9A">
      <w:pPr>
        <w:pStyle w:val="ListParagraph"/>
        <w:numPr>
          <w:ilvl w:val="0"/>
          <w:numId w:val="22"/>
        </w:numPr>
      </w:pPr>
      <w:r w:rsidRPr="003C03F3">
        <w:t>Verify that the title of the selected template is displayed in the textbox.</w:t>
      </w:r>
    </w:p>
    <w:p w14:paraId="77894E8A" w14:textId="77777777" w:rsidR="00F41EB6" w:rsidRPr="003C03F3" w:rsidRDefault="00F41EB6" w:rsidP="00CF0E9A">
      <w:pPr>
        <w:pStyle w:val="ListParagraph"/>
        <w:numPr>
          <w:ilvl w:val="0"/>
          <w:numId w:val="22"/>
        </w:numPr>
      </w:pPr>
      <w:r w:rsidRPr="003C03F3">
        <w:t>Complete the collaboration creation process.</w:t>
      </w:r>
    </w:p>
    <w:p w14:paraId="69970DB3" w14:textId="77777777" w:rsidR="00F41EB6" w:rsidRDefault="00F41EB6" w:rsidP="00F41EB6">
      <w:pPr>
        <w:pStyle w:val="3DSTitle3"/>
      </w:pPr>
      <w:r w:rsidRPr="001D0CE2">
        <w:t xml:space="preserve">Related </w:t>
      </w:r>
      <w:r>
        <w:t>a</w:t>
      </w:r>
      <w:r w:rsidRPr="001D0CE2">
        <w:t xml:space="preserve">utomatic </w:t>
      </w:r>
      <w:r>
        <w:t>t</w:t>
      </w:r>
      <w:r w:rsidRPr="001D0CE2">
        <w:t>ests</w:t>
      </w:r>
    </w:p>
    <w:p w14:paraId="62F578BF" w14:textId="77777777" w:rsidR="00F41EB6" w:rsidRPr="001D0CE2" w:rsidRDefault="00F41EB6" w:rsidP="00F41EB6">
      <w:pPr>
        <w:jc w:val="both"/>
      </w:pPr>
      <w:r>
        <w:t xml:space="preserve"> &lt;&gt;</w:t>
      </w:r>
      <w:r w:rsidRPr="00937292">
        <w:rPr>
          <w:rStyle w:val="HiddenTextChar"/>
        </w:rPr>
        <w:t>Specify the names of the related Automatic Tests (ODTs), if any</w:t>
      </w:r>
      <w:r>
        <w:rPr>
          <w:rStyle w:val="HiddenTextChar"/>
        </w:rPr>
        <w:t>.</w:t>
      </w:r>
    </w:p>
    <w:p w14:paraId="7E2626BA" w14:textId="77777777" w:rsidR="00F41EB6" w:rsidRDefault="00F41EB6" w:rsidP="00F41EB6">
      <w:pPr>
        <w:pStyle w:val="3DSTitle3"/>
      </w:pPr>
      <w:r w:rsidRPr="001D0CE2">
        <w:t xml:space="preserve">Test </w:t>
      </w:r>
      <w:r>
        <w:t>v</w:t>
      </w:r>
      <w:r w:rsidRPr="001D0CE2">
        <w:t>erification</w:t>
      </w:r>
    </w:p>
    <w:p w14:paraId="18A8AAA1" w14:textId="77777777" w:rsidR="00F41EB6" w:rsidRDefault="00F41EB6" w:rsidP="00CF0E9A">
      <w:pPr>
        <w:pStyle w:val="ListParagraph"/>
        <w:numPr>
          <w:ilvl w:val="0"/>
          <w:numId w:val="17"/>
        </w:numPr>
        <w:jc w:val="both"/>
        <w:rPr>
          <w:rStyle w:val="HiddenTextChar"/>
        </w:rPr>
      </w:pPr>
      <w:r w:rsidRPr="00937292">
        <w:rPr>
          <w:rStyle w:val="HiddenTextChar"/>
        </w:rPr>
        <w:t>Specify the names of the related Automatic Tests (ODTs), if any</w:t>
      </w:r>
      <w:r>
        <w:rPr>
          <w:rStyle w:val="HiddenTextChar"/>
        </w:rPr>
        <w:t>.</w:t>
      </w:r>
    </w:p>
    <w:p w14:paraId="19A69C1C" w14:textId="77777777" w:rsidR="00F41EB6" w:rsidRPr="001D0CE2" w:rsidRDefault="00F41EB6" w:rsidP="00CF0E9A">
      <w:pPr>
        <w:pStyle w:val="HiddenText"/>
        <w:numPr>
          <w:ilvl w:val="0"/>
          <w:numId w:val="17"/>
        </w:numPr>
        <w:jc w:val="both"/>
      </w:pPr>
      <w:r w:rsidRPr="001D0CE2">
        <w:t>Examples of verification criteria:</w:t>
      </w:r>
    </w:p>
    <w:p w14:paraId="27BFABCD" w14:textId="77777777" w:rsidR="00F41EB6" w:rsidRPr="001D0CE2" w:rsidRDefault="00F41EB6" w:rsidP="00CF0E9A">
      <w:pPr>
        <w:pStyle w:val="HiddenText"/>
        <w:numPr>
          <w:ilvl w:val="0"/>
          <w:numId w:val="17"/>
        </w:numPr>
        <w:jc w:val="both"/>
      </w:pPr>
      <w:r w:rsidRPr="001D0CE2">
        <w:t>Expected results and acceptable tolerance</w:t>
      </w:r>
    </w:p>
    <w:p w14:paraId="7F2E91D7" w14:textId="77777777" w:rsidR="00F41EB6" w:rsidRPr="001D0CE2" w:rsidRDefault="00F41EB6" w:rsidP="00CF0E9A">
      <w:pPr>
        <w:pStyle w:val="HiddenText"/>
        <w:numPr>
          <w:ilvl w:val="0"/>
          <w:numId w:val="17"/>
        </w:numPr>
        <w:jc w:val="both"/>
      </w:pPr>
      <w:r w:rsidRPr="001D0CE2">
        <w:t>Allowable exceptions</w:t>
      </w:r>
    </w:p>
    <w:p w14:paraId="389DD20D" w14:textId="77777777" w:rsidR="00F41EB6" w:rsidRPr="001D0CE2" w:rsidRDefault="00F41EB6" w:rsidP="00CF0E9A">
      <w:pPr>
        <w:pStyle w:val="HiddenText"/>
        <w:numPr>
          <w:ilvl w:val="0"/>
          <w:numId w:val="17"/>
        </w:numPr>
        <w:jc w:val="both"/>
      </w:pPr>
      <w:r w:rsidRPr="001D0CE2">
        <w:t>Expected performance</w:t>
      </w:r>
    </w:p>
    <w:p w14:paraId="19901AC3" w14:textId="77777777" w:rsidR="00F41EB6" w:rsidRPr="001D0CE2" w:rsidRDefault="00F41EB6" w:rsidP="00CF0E9A">
      <w:pPr>
        <w:pStyle w:val="HiddenText"/>
        <w:numPr>
          <w:ilvl w:val="0"/>
          <w:numId w:val="17"/>
        </w:numPr>
        <w:jc w:val="both"/>
      </w:pPr>
      <w:r w:rsidRPr="001D0CE2">
        <w:t>Engineering judgment</w:t>
      </w:r>
    </w:p>
    <w:p w14:paraId="485F5CBE" w14:textId="77777777" w:rsidR="00F41EB6" w:rsidRPr="001D0CE2" w:rsidRDefault="00F41EB6" w:rsidP="00CF0E9A">
      <w:pPr>
        <w:pStyle w:val="HiddenText"/>
        <w:numPr>
          <w:ilvl w:val="0"/>
          <w:numId w:val="17"/>
        </w:numPr>
        <w:jc w:val="both"/>
      </w:pPr>
      <w:r w:rsidRPr="001D0CE2">
        <w:t>Example sources of verification criteria:</w:t>
      </w:r>
    </w:p>
    <w:p w14:paraId="0D75BDD1" w14:textId="77777777" w:rsidR="00F41EB6" w:rsidRPr="001D0CE2" w:rsidRDefault="00F41EB6" w:rsidP="00CF0E9A">
      <w:pPr>
        <w:pStyle w:val="HiddenText"/>
        <w:numPr>
          <w:ilvl w:val="0"/>
          <w:numId w:val="17"/>
        </w:numPr>
        <w:jc w:val="both"/>
      </w:pPr>
      <w:r w:rsidRPr="001D0CE2">
        <w:t>Physical test data</w:t>
      </w:r>
    </w:p>
    <w:p w14:paraId="78FFB7C4" w14:textId="77777777" w:rsidR="00F41EB6" w:rsidRPr="001D0CE2" w:rsidRDefault="00F41EB6" w:rsidP="00CF0E9A">
      <w:pPr>
        <w:pStyle w:val="HiddenText"/>
        <w:numPr>
          <w:ilvl w:val="0"/>
          <w:numId w:val="17"/>
        </w:numPr>
        <w:jc w:val="both"/>
      </w:pPr>
      <w:r w:rsidRPr="001D0CE2">
        <w:t>Published journal results</w:t>
      </w:r>
    </w:p>
    <w:p w14:paraId="0539C6EE" w14:textId="77777777" w:rsidR="00F41EB6" w:rsidRPr="001D0CE2" w:rsidRDefault="00F41EB6" w:rsidP="00CF0E9A">
      <w:pPr>
        <w:pStyle w:val="HiddenText"/>
        <w:numPr>
          <w:ilvl w:val="0"/>
          <w:numId w:val="17"/>
        </w:numPr>
        <w:jc w:val="both"/>
      </w:pPr>
      <w:r w:rsidRPr="001D0CE2">
        <w:t>NAFEMS test</w:t>
      </w:r>
    </w:p>
    <w:p w14:paraId="14913B28" w14:textId="77777777" w:rsidR="00F41EB6" w:rsidRPr="001D0CE2" w:rsidRDefault="00F41EB6" w:rsidP="00CF0E9A">
      <w:pPr>
        <w:pStyle w:val="HiddenText"/>
        <w:numPr>
          <w:ilvl w:val="0"/>
          <w:numId w:val="17"/>
        </w:numPr>
        <w:jc w:val="both"/>
      </w:pPr>
      <w:r w:rsidRPr="005F456B">
        <w:t>Closed-form solution</w:t>
      </w:r>
      <w:r w:rsidRPr="005F456B">
        <w:rPr>
          <w:rStyle w:val="HiddenTextChar"/>
          <w:vanish/>
        </w:rPr>
        <w:t>.</w:t>
      </w:r>
    </w:p>
    <w:p w14:paraId="229724D5" w14:textId="77777777" w:rsidR="00F41EB6" w:rsidRDefault="00F41EB6" w:rsidP="00CF0E9A">
      <w:pPr>
        <w:pStyle w:val="ListParagraph"/>
        <w:numPr>
          <w:ilvl w:val="0"/>
          <w:numId w:val="24"/>
        </w:numPr>
      </w:pPr>
      <w:r>
        <w:t>The created dashboard name/title is same as that of collaboration title.</w:t>
      </w:r>
    </w:p>
    <w:p w14:paraId="1B6CB4CE" w14:textId="77777777" w:rsidR="00F41EB6" w:rsidRDefault="00F41EB6" w:rsidP="00CF0E9A">
      <w:pPr>
        <w:pStyle w:val="ListParagraph"/>
        <w:numPr>
          <w:ilvl w:val="0"/>
          <w:numId w:val="24"/>
        </w:numPr>
      </w:pPr>
      <w:r>
        <w:t>It</w:t>
      </w:r>
      <w:r w:rsidRPr="00FC28E9">
        <w:t xml:space="preserve"> </w:t>
      </w:r>
      <w:r>
        <w:t>has same tabs &amp; widgets as that of template dashboard.</w:t>
      </w:r>
    </w:p>
    <w:p w14:paraId="346109DE" w14:textId="610F1CE5" w:rsidR="00F41EB6" w:rsidRDefault="00F41EB6" w:rsidP="00CF0E9A">
      <w:pPr>
        <w:pStyle w:val="ListParagraph"/>
        <w:numPr>
          <w:ilvl w:val="0"/>
          <w:numId w:val="24"/>
        </w:numPr>
      </w:pPr>
      <w:r>
        <w:t>Verify that the "History" and "Members" widgets are added.</w:t>
      </w:r>
    </w:p>
    <w:p w14:paraId="1BD4686B" w14:textId="7FBCED86" w:rsidR="00BA2F12" w:rsidRDefault="00BA2F12" w:rsidP="00CF0E9A">
      <w:pPr>
        <w:pStyle w:val="ListParagraph"/>
        <w:numPr>
          <w:ilvl w:val="0"/>
          <w:numId w:val="24"/>
        </w:numPr>
      </w:pPr>
      <w:r>
        <w:t>Verify the dashboard members: Leading team user group is ‘Owner’ &amp; partner team user groups are ‘Contributor’.</w:t>
      </w:r>
    </w:p>
    <w:p w14:paraId="09C46AFC" w14:textId="77777777" w:rsidR="00F41EB6" w:rsidRDefault="00F41EB6" w:rsidP="00CF0E9A">
      <w:pPr>
        <w:pStyle w:val="ListParagraph"/>
        <w:numPr>
          <w:ilvl w:val="0"/>
          <w:numId w:val="24"/>
        </w:numPr>
      </w:pPr>
      <w:r>
        <w:t>An analytics event should be captured indicating the dashboard was created from a template.</w:t>
      </w:r>
    </w:p>
    <w:p w14:paraId="4F48F726" w14:textId="77777777" w:rsidR="00F41EB6" w:rsidRPr="005D23C3" w:rsidRDefault="00F41EB6" w:rsidP="00CF0E9A">
      <w:pPr>
        <w:pStyle w:val="ListParagraph"/>
        <w:numPr>
          <w:ilvl w:val="0"/>
          <w:numId w:val="24"/>
        </w:numPr>
      </w:pPr>
      <w:r w:rsidRPr="003C03F3">
        <w:t xml:space="preserve">An event of dashboard creation from the template </w:t>
      </w:r>
      <w:r>
        <w:t>should</w:t>
      </w:r>
      <w:r w:rsidRPr="003C03F3">
        <w:t xml:space="preserve"> be captured in the History tab as sub-event of a main 'creation' event.</w:t>
      </w:r>
    </w:p>
    <w:p w14:paraId="3D3E5016" w14:textId="77777777" w:rsidR="00F41EB6" w:rsidRDefault="00F41EB6" w:rsidP="00F41EB6">
      <w:pPr>
        <w:pStyle w:val="3DSTitle3"/>
      </w:pPr>
      <w:r w:rsidRPr="001D0CE2">
        <w:t xml:space="preserve">Test </w:t>
      </w:r>
      <w:r>
        <w:t>r</w:t>
      </w:r>
      <w:r w:rsidRPr="001D0CE2">
        <w:t>esponsibility</w:t>
      </w:r>
    </w:p>
    <w:p w14:paraId="1A932952" w14:textId="77777777" w:rsidR="00F41EB6" w:rsidRDefault="00F41EB6" w:rsidP="00F41EB6">
      <w:pPr>
        <w:jc w:val="both"/>
      </w:pPr>
      <w:r>
        <w:t xml:space="preserve"> Developer and </w:t>
      </w:r>
      <w:r w:rsidRPr="00C66CFD">
        <w:t>QA Team</w:t>
      </w:r>
    </w:p>
    <w:p w14:paraId="32110996" w14:textId="77777777" w:rsidR="0078511C" w:rsidRPr="005D23C3" w:rsidRDefault="0078511C" w:rsidP="00103EC6">
      <w:pPr>
        <w:jc w:val="both"/>
      </w:pPr>
    </w:p>
    <w:p w14:paraId="2E66ED70" w14:textId="00B12AFB" w:rsidR="00572CA4" w:rsidRPr="006F146A" w:rsidRDefault="00572CA4" w:rsidP="00EE5A6B">
      <w:pPr>
        <w:pStyle w:val="3DS2Title2"/>
      </w:pPr>
      <w:r w:rsidRPr="006F146A">
        <w:t>AT-</w:t>
      </w:r>
      <w:r w:rsidR="00AC21EA">
        <w:t>5</w:t>
      </w:r>
      <w:r w:rsidR="00FC41B7">
        <w:t>:</w:t>
      </w:r>
      <w:r w:rsidR="00F144D2" w:rsidRPr="00F144D2">
        <w:rPr>
          <w:color w:val="AABFCB" w:themeColor="text1" w:themeTint="80"/>
        </w:rPr>
        <w:t xml:space="preserve"> </w:t>
      </w:r>
      <w:sdt>
        <w:sdtPr>
          <w:rPr>
            <w:color w:val="AABFCB" w:themeColor="text1" w:themeTint="80"/>
          </w:rPr>
          <w:id w:val="777756748"/>
          <w:placeholder>
            <w:docPart w:val="C5A5333B9F75421B8B72392BF705C2A7"/>
          </w:placeholder>
        </w:sdtPr>
        <w:sdtEndPr/>
        <w:sdtContent>
          <w:r w:rsidR="008C2224" w:rsidRPr="008C2224">
            <w:rPr>
              <w:color w:val="AABFCB" w:themeColor="text1" w:themeTint="80"/>
            </w:rPr>
            <w:t>Verify "History" and "Members" Widgets are checked and added if missing.</w:t>
          </w:r>
        </w:sdtContent>
      </w:sdt>
    </w:p>
    <w:p w14:paraId="01AB9A23" w14:textId="77777777" w:rsidR="00C66CFD" w:rsidRDefault="00C66CFD" w:rsidP="00C66CFD">
      <w:pPr>
        <w:pStyle w:val="3DSTitle3"/>
      </w:pPr>
      <w:r w:rsidRPr="001D0CE2">
        <w:t>What’s being tested?</w:t>
      </w:r>
    </w:p>
    <w:p w14:paraId="3AF2348B" w14:textId="418064EC" w:rsidR="0069040E" w:rsidRPr="0069040E" w:rsidRDefault="0069040E" w:rsidP="0069040E">
      <w:r w:rsidRPr="0069040E">
        <w:t>The functionality to check and add the "History" and "Members" widgets if they are missing in the selected template.</w:t>
      </w:r>
    </w:p>
    <w:p w14:paraId="7EEAB4E1" w14:textId="77777777" w:rsidR="00C66CFD" w:rsidRDefault="00C66CFD" w:rsidP="00C66CFD">
      <w:pPr>
        <w:pStyle w:val="3DSTitle3"/>
      </w:pPr>
      <w:r w:rsidRPr="001D0CE2">
        <w:t xml:space="preserve">Test </w:t>
      </w:r>
      <w:r>
        <w:t>d</w:t>
      </w:r>
      <w:r w:rsidRPr="001D0CE2">
        <w:t>ata</w:t>
      </w:r>
    </w:p>
    <w:p w14:paraId="758D8DED" w14:textId="5657EFBC" w:rsidR="0069040E" w:rsidRPr="0069040E" w:rsidRDefault="0069040E" w:rsidP="0069040E">
      <w:r w:rsidRPr="0069040E">
        <w:t>Pre-defined platform and user templates that do not have "History" and "Members" widgets</w:t>
      </w:r>
      <w:r>
        <w:t xml:space="preserve">, </w:t>
      </w:r>
    </w:p>
    <w:p w14:paraId="23ACBC3B" w14:textId="77777777" w:rsidR="00C66CFD" w:rsidRDefault="00C66CFD" w:rsidP="00C66CFD">
      <w:pPr>
        <w:pStyle w:val="3DSTitle3"/>
      </w:pPr>
      <w:r w:rsidRPr="001D0CE2">
        <w:t xml:space="preserve">Test </w:t>
      </w:r>
      <w:r>
        <w:t>p</w:t>
      </w:r>
      <w:r w:rsidRPr="001D0CE2">
        <w:t>rotocol</w:t>
      </w:r>
    </w:p>
    <w:p w14:paraId="18D93430" w14:textId="52A68D59" w:rsidR="0069040E" w:rsidRDefault="0069040E" w:rsidP="00CF0E9A">
      <w:pPr>
        <w:pStyle w:val="ListParagraph"/>
        <w:numPr>
          <w:ilvl w:val="0"/>
          <w:numId w:val="25"/>
        </w:numPr>
      </w:pPr>
      <w:r w:rsidRPr="0069040E">
        <w:t>Connect to the 3DEXPERIENCE cloud platform with 3D Product Architect (PAU) role + platform admin responsibility.</w:t>
      </w:r>
    </w:p>
    <w:p w14:paraId="57270185" w14:textId="619D6E92" w:rsidR="0069040E" w:rsidRDefault="0069040E" w:rsidP="00CF0E9A">
      <w:pPr>
        <w:pStyle w:val="ListParagraph"/>
        <w:numPr>
          <w:ilvl w:val="1"/>
          <w:numId w:val="25"/>
        </w:numPr>
      </w:pPr>
      <w:r w:rsidRPr="0069040E">
        <w:t>Select the ‘Extended Collaborations Control Center’ app available in the 3DCompass.</w:t>
      </w:r>
    </w:p>
    <w:p w14:paraId="13B5D5C9" w14:textId="7EAC7D67" w:rsidR="0069040E" w:rsidRDefault="0069040E" w:rsidP="00CF0E9A">
      <w:pPr>
        <w:pStyle w:val="ListParagraph"/>
        <w:numPr>
          <w:ilvl w:val="1"/>
          <w:numId w:val="25"/>
        </w:numPr>
      </w:pPr>
      <w:r w:rsidRPr="0069040E">
        <w:t>Select New Extended Collaboration.</w:t>
      </w:r>
    </w:p>
    <w:p w14:paraId="12C06916" w14:textId="56968CD3" w:rsidR="0069040E" w:rsidRDefault="0069040E" w:rsidP="00CF0E9A">
      <w:pPr>
        <w:pStyle w:val="ListParagraph"/>
        <w:numPr>
          <w:ilvl w:val="0"/>
          <w:numId w:val="25"/>
        </w:numPr>
      </w:pPr>
      <w:r w:rsidRPr="0069040E">
        <w:t>Edit the dashboard textbox to trigger the search.</w:t>
      </w:r>
    </w:p>
    <w:p w14:paraId="2A53AFB0" w14:textId="40BF75B4" w:rsidR="0069040E" w:rsidRDefault="0069040E" w:rsidP="00CF0E9A">
      <w:pPr>
        <w:pStyle w:val="ListParagraph"/>
        <w:numPr>
          <w:ilvl w:val="0"/>
          <w:numId w:val="25"/>
        </w:numPr>
      </w:pPr>
      <w:r w:rsidRPr="0069040E">
        <w:t>Select a template from the search results that does not have "History" and "Members" widgets.</w:t>
      </w:r>
    </w:p>
    <w:p w14:paraId="5EF1B1D1" w14:textId="667152CC" w:rsidR="0069040E" w:rsidRDefault="0069040E" w:rsidP="00CF0E9A">
      <w:pPr>
        <w:pStyle w:val="ListParagraph"/>
        <w:numPr>
          <w:ilvl w:val="0"/>
          <w:numId w:val="25"/>
        </w:numPr>
      </w:pPr>
      <w:r w:rsidRPr="0069040E">
        <w:t>Complete the collaboration creation process.</w:t>
      </w:r>
    </w:p>
    <w:p w14:paraId="352DFC7D" w14:textId="51EA48B4" w:rsidR="0069040E" w:rsidRPr="0069040E" w:rsidRDefault="0069040E" w:rsidP="00CF0E9A">
      <w:pPr>
        <w:pStyle w:val="ListParagraph"/>
        <w:numPr>
          <w:ilvl w:val="0"/>
          <w:numId w:val="25"/>
        </w:numPr>
      </w:pPr>
      <w:r w:rsidRPr="0069040E">
        <w:t>Verify the created dashboard.</w:t>
      </w:r>
    </w:p>
    <w:p w14:paraId="358AD829" w14:textId="77777777" w:rsidR="00C66CFD" w:rsidRDefault="00C66CFD" w:rsidP="00C66CFD">
      <w:pPr>
        <w:pStyle w:val="3DSTitle3"/>
      </w:pPr>
      <w:r w:rsidRPr="001D0CE2">
        <w:lastRenderedPageBreak/>
        <w:t xml:space="preserve">Related </w:t>
      </w:r>
      <w:r>
        <w:t>a</w:t>
      </w:r>
      <w:r w:rsidRPr="001D0CE2">
        <w:t xml:space="preserve">utomatic </w:t>
      </w:r>
      <w:r>
        <w:t>t</w:t>
      </w:r>
      <w:r w:rsidRPr="001D0CE2">
        <w:t>ests</w:t>
      </w:r>
    </w:p>
    <w:p w14:paraId="2A93661A" w14:textId="62C74DDA" w:rsidR="00C66CFD" w:rsidRPr="001D0CE2" w:rsidRDefault="00C66CFD" w:rsidP="00C66CFD">
      <w:pPr>
        <w:jc w:val="both"/>
      </w:pPr>
      <w:r>
        <w:t xml:space="preserve"> </w:t>
      </w:r>
      <w:r w:rsidR="00480D45">
        <w:t>&lt;&gt;</w:t>
      </w:r>
      <w:r w:rsidRPr="00937292">
        <w:rPr>
          <w:rStyle w:val="HiddenTextChar"/>
        </w:rPr>
        <w:t>Specify the names of the related Automatic Tests (ODTs), if any</w:t>
      </w:r>
      <w:r>
        <w:rPr>
          <w:rStyle w:val="HiddenTextChar"/>
        </w:rPr>
        <w:t>.</w:t>
      </w:r>
    </w:p>
    <w:p w14:paraId="73C0B8AD" w14:textId="77777777" w:rsidR="00C66CFD" w:rsidRDefault="00C66CFD" w:rsidP="00C66CFD">
      <w:pPr>
        <w:pStyle w:val="3DSTitle3"/>
      </w:pPr>
      <w:r w:rsidRPr="001D0CE2">
        <w:t xml:space="preserve">Test </w:t>
      </w:r>
      <w:r>
        <w:t>v</w:t>
      </w:r>
      <w:r w:rsidRPr="001D0CE2">
        <w:t>erification</w:t>
      </w:r>
    </w:p>
    <w:p w14:paraId="60F723BE" w14:textId="5CED6FA8" w:rsidR="0069040E" w:rsidRPr="0069040E" w:rsidRDefault="0069040E" w:rsidP="0069040E">
      <w:r w:rsidRPr="0069040E">
        <w:t>The new dashboard includes the "History" and "Members" widgets.</w:t>
      </w:r>
    </w:p>
    <w:p w14:paraId="4379BEC2" w14:textId="06F5AD7C" w:rsidR="00C66CFD" w:rsidRDefault="00C66CFD" w:rsidP="00C66CFD">
      <w:pPr>
        <w:jc w:val="both"/>
        <w:rPr>
          <w:rStyle w:val="HiddenTextChar"/>
        </w:rPr>
      </w:pPr>
      <w:r w:rsidRPr="00937292">
        <w:rPr>
          <w:rStyle w:val="HiddenTextChar"/>
        </w:rPr>
        <w:t>Specify the names of the related Automatic Tests (ODTs), if any</w:t>
      </w:r>
      <w:r>
        <w:rPr>
          <w:rStyle w:val="HiddenTextChar"/>
        </w:rPr>
        <w:t>.</w:t>
      </w:r>
    </w:p>
    <w:p w14:paraId="3097E056" w14:textId="77777777" w:rsidR="00C66CFD" w:rsidRPr="001D0CE2" w:rsidRDefault="00C66CFD" w:rsidP="00C66CFD">
      <w:pPr>
        <w:pStyle w:val="HiddenText"/>
        <w:jc w:val="both"/>
      </w:pPr>
      <w:r w:rsidRPr="001D0CE2">
        <w:t>Examples of verification criteria:</w:t>
      </w:r>
    </w:p>
    <w:p w14:paraId="4D85FE23" w14:textId="77777777" w:rsidR="00C66CFD" w:rsidRPr="001D0CE2" w:rsidRDefault="00C66CFD" w:rsidP="00C66CFD">
      <w:pPr>
        <w:pStyle w:val="HiddenText"/>
        <w:numPr>
          <w:ilvl w:val="0"/>
          <w:numId w:val="9"/>
        </w:numPr>
        <w:jc w:val="both"/>
      </w:pPr>
      <w:r w:rsidRPr="001D0CE2">
        <w:t>Expected results and acceptable tolerance</w:t>
      </w:r>
    </w:p>
    <w:p w14:paraId="287355B7" w14:textId="77777777" w:rsidR="00C66CFD" w:rsidRPr="001D0CE2" w:rsidRDefault="00C66CFD" w:rsidP="00C66CFD">
      <w:pPr>
        <w:pStyle w:val="HiddenText"/>
        <w:numPr>
          <w:ilvl w:val="0"/>
          <w:numId w:val="9"/>
        </w:numPr>
        <w:jc w:val="both"/>
      </w:pPr>
      <w:r w:rsidRPr="001D0CE2">
        <w:t>Allowable exceptions</w:t>
      </w:r>
    </w:p>
    <w:p w14:paraId="6BAC0E84" w14:textId="77777777" w:rsidR="00C66CFD" w:rsidRPr="001D0CE2" w:rsidRDefault="00C66CFD" w:rsidP="00C66CFD">
      <w:pPr>
        <w:pStyle w:val="HiddenText"/>
        <w:numPr>
          <w:ilvl w:val="0"/>
          <w:numId w:val="9"/>
        </w:numPr>
        <w:jc w:val="both"/>
      </w:pPr>
      <w:r w:rsidRPr="001D0CE2">
        <w:t>Expected performance</w:t>
      </w:r>
    </w:p>
    <w:p w14:paraId="42B5D145" w14:textId="77777777" w:rsidR="00C66CFD" w:rsidRPr="001D0CE2" w:rsidRDefault="00C66CFD" w:rsidP="00C66CFD">
      <w:pPr>
        <w:pStyle w:val="HiddenText"/>
        <w:numPr>
          <w:ilvl w:val="0"/>
          <w:numId w:val="9"/>
        </w:numPr>
        <w:jc w:val="both"/>
      </w:pPr>
      <w:r w:rsidRPr="001D0CE2">
        <w:t>Engineering judgment</w:t>
      </w:r>
    </w:p>
    <w:p w14:paraId="542A0C85" w14:textId="77777777" w:rsidR="00C66CFD" w:rsidRPr="001D0CE2" w:rsidRDefault="00C66CFD" w:rsidP="00C66CFD">
      <w:pPr>
        <w:pStyle w:val="HiddenText"/>
        <w:jc w:val="both"/>
      </w:pPr>
      <w:r w:rsidRPr="001D0CE2">
        <w:t>Example sources of verification criteria:</w:t>
      </w:r>
    </w:p>
    <w:p w14:paraId="6C2F3CF4" w14:textId="77777777" w:rsidR="00C66CFD" w:rsidRPr="001D0CE2" w:rsidRDefault="00C66CFD" w:rsidP="00C66CFD">
      <w:pPr>
        <w:pStyle w:val="HiddenText"/>
        <w:numPr>
          <w:ilvl w:val="0"/>
          <w:numId w:val="9"/>
        </w:numPr>
        <w:jc w:val="both"/>
      </w:pPr>
      <w:r w:rsidRPr="001D0CE2">
        <w:t>Physical test data</w:t>
      </w:r>
    </w:p>
    <w:p w14:paraId="6B425965" w14:textId="77777777" w:rsidR="00C66CFD" w:rsidRPr="001D0CE2" w:rsidRDefault="00C66CFD" w:rsidP="00C66CFD">
      <w:pPr>
        <w:pStyle w:val="HiddenText"/>
        <w:numPr>
          <w:ilvl w:val="0"/>
          <w:numId w:val="9"/>
        </w:numPr>
        <w:jc w:val="both"/>
      </w:pPr>
      <w:r w:rsidRPr="001D0CE2">
        <w:t>Published journal results</w:t>
      </w:r>
    </w:p>
    <w:p w14:paraId="6B6C622A" w14:textId="77777777" w:rsidR="00C66CFD" w:rsidRPr="001D0CE2" w:rsidRDefault="00C66CFD" w:rsidP="00C66CFD">
      <w:pPr>
        <w:pStyle w:val="HiddenText"/>
        <w:numPr>
          <w:ilvl w:val="0"/>
          <w:numId w:val="9"/>
        </w:numPr>
        <w:jc w:val="both"/>
      </w:pPr>
      <w:r w:rsidRPr="001D0CE2">
        <w:t>NAFEMS test</w:t>
      </w:r>
    </w:p>
    <w:p w14:paraId="37FEC372" w14:textId="77777777" w:rsidR="00C66CFD" w:rsidRPr="001D0CE2" w:rsidRDefault="00C66CFD" w:rsidP="00C66CFD">
      <w:pPr>
        <w:pStyle w:val="HiddenText"/>
        <w:numPr>
          <w:ilvl w:val="0"/>
          <w:numId w:val="9"/>
        </w:numPr>
        <w:jc w:val="both"/>
      </w:pPr>
      <w:r w:rsidRPr="005F456B">
        <w:t>Closed-form solution</w:t>
      </w:r>
      <w:r w:rsidRPr="005F456B">
        <w:rPr>
          <w:rStyle w:val="HiddenTextChar"/>
          <w:vanish/>
        </w:rPr>
        <w:t>.</w:t>
      </w:r>
    </w:p>
    <w:p w14:paraId="6C8BEA08" w14:textId="77777777" w:rsidR="00C66CFD" w:rsidRDefault="00C66CFD" w:rsidP="00C66CFD">
      <w:pPr>
        <w:pStyle w:val="3DSTitle3"/>
      </w:pPr>
      <w:r w:rsidRPr="001D0CE2">
        <w:t xml:space="preserve">Test </w:t>
      </w:r>
      <w:r>
        <w:t>r</w:t>
      </w:r>
      <w:r w:rsidRPr="001D0CE2">
        <w:t>esponsibility</w:t>
      </w:r>
    </w:p>
    <w:p w14:paraId="16FC9B46" w14:textId="6A4B1896" w:rsidR="005D23C3" w:rsidRDefault="00C66CFD" w:rsidP="00C66CFD">
      <w:r>
        <w:t xml:space="preserve"> </w:t>
      </w:r>
      <w:r w:rsidR="00D44AA9">
        <w:t xml:space="preserve">Developer and </w:t>
      </w:r>
      <w:r w:rsidRPr="00C66CFD">
        <w:t>QA Team</w:t>
      </w:r>
    </w:p>
    <w:p w14:paraId="376C566A" w14:textId="77777777" w:rsidR="00C66CFD" w:rsidRDefault="00C66CFD" w:rsidP="00C66CFD"/>
    <w:p w14:paraId="2DDBC5D2" w14:textId="23129BEE" w:rsidR="00C66CFD" w:rsidRDefault="00C66CFD" w:rsidP="00C66CFD">
      <w:pPr>
        <w:pStyle w:val="3DS2Title2"/>
      </w:pPr>
      <w:r w:rsidRPr="00DD6C21">
        <w:t>AT-</w:t>
      </w:r>
      <w:r w:rsidR="00AC21EA">
        <w:t>6</w:t>
      </w:r>
      <w:r w:rsidRPr="001D0CE2">
        <w:t>:</w:t>
      </w:r>
      <w:r w:rsidRPr="001D0CE2">
        <w:rPr>
          <w:color w:val="AABFCB" w:themeColor="text1" w:themeTint="80"/>
        </w:rPr>
        <w:t xml:space="preserve"> </w:t>
      </w:r>
      <w:sdt>
        <w:sdtPr>
          <w:rPr>
            <w:color w:val="AABFCB" w:themeColor="text1" w:themeTint="80"/>
          </w:rPr>
          <w:id w:val="1466929458"/>
          <w:placeholder>
            <w:docPart w:val="B499ECC7DF5448EA972D8B9ACF8179A9"/>
          </w:placeholder>
        </w:sdtPr>
        <w:sdtEndPr/>
        <w:sdtContent>
          <w:r w:rsidR="008C2224" w:rsidRPr="008C2224">
            <w:rPr>
              <w:color w:val="AABFCB" w:themeColor="text1" w:themeTint="80"/>
            </w:rPr>
            <w:t>Verify that the "History" and "Members" widgets are linked to the current collaboration.</w:t>
          </w:r>
        </w:sdtContent>
      </w:sdt>
    </w:p>
    <w:p w14:paraId="491474A8" w14:textId="289C0268" w:rsidR="00C66CFD" w:rsidRDefault="00C66CFD" w:rsidP="00A153A6">
      <w:pPr>
        <w:pStyle w:val="3DSTitle3"/>
        <w:rPr>
          <w:rStyle w:val="HiddenTextChar"/>
          <w:vanish w:val="0"/>
        </w:rPr>
      </w:pPr>
      <w:r w:rsidRPr="001D0CE2">
        <w:t>What’s being tested?</w:t>
      </w:r>
      <w:r w:rsidRPr="00937292">
        <w:rPr>
          <w:rStyle w:val="HiddenTextChar"/>
        </w:rPr>
        <w:t>Explain the objectives of this test</w:t>
      </w:r>
      <w:r>
        <w:rPr>
          <w:rStyle w:val="HiddenTextChar"/>
        </w:rPr>
        <w:t>.</w:t>
      </w:r>
    </w:p>
    <w:p w14:paraId="2F21F31C" w14:textId="67E83FE1" w:rsidR="0069040E" w:rsidRPr="0069040E" w:rsidRDefault="001B7AD2" w:rsidP="0069040E">
      <w:r w:rsidRPr="001B7AD2">
        <w:t>Ensure that the "History" and "Members" widgets are correctly linked to the current collaboration if present in the template.</w:t>
      </w:r>
    </w:p>
    <w:p w14:paraId="30CC1AC3" w14:textId="77777777" w:rsidR="00C66CFD" w:rsidRDefault="00C66CFD" w:rsidP="00C66CFD">
      <w:pPr>
        <w:pStyle w:val="3DSTitle3"/>
      </w:pPr>
      <w:r w:rsidRPr="001D0CE2">
        <w:t xml:space="preserve">Test </w:t>
      </w:r>
      <w:r>
        <w:t>d</w:t>
      </w:r>
      <w:r w:rsidRPr="001D0CE2">
        <w:t>ata</w:t>
      </w:r>
    </w:p>
    <w:p w14:paraId="18D0BD54" w14:textId="2FDB03A7" w:rsidR="0069040E" w:rsidRPr="0069040E" w:rsidRDefault="001B7AD2" w:rsidP="0069040E">
      <w:r w:rsidRPr="001B7AD2">
        <w:t>Pre-defined templates with "History" and "Members" widgets, extended collaboration setup.</w:t>
      </w:r>
    </w:p>
    <w:p w14:paraId="6E0606D0" w14:textId="586536C2" w:rsidR="00C66CFD" w:rsidRDefault="00C66CFD" w:rsidP="00A153A6">
      <w:pPr>
        <w:pStyle w:val="3DSTitle3"/>
        <w:rPr>
          <w:rStyle w:val="HiddenTextChar"/>
          <w:vanish w:val="0"/>
        </w:rPr>
      </w:pPr>
      <w:r w:rsidRPr="001D0CE2">
        <w:t xml:space="preserve">Test </w:t>
      </w:r>
      <w:r>
        <w:t>p</w:t>
      </w:r>
      <w:r w:rsidRPr="001D0CE2">
        <w:t>rotocol</w:t>
      </w:r>
      <w:r w:rsidRPr="00937292">
        <w:rPr>
          <w:rStyle w:val="HiddenTextChar"/>
        </w:rPr>
        <w:t>Specify what environment, if any, must be prepared in order to run the test. Specify the sequence of operations/steps)</w:t>
      </w:r>
      <w:r>
        <w:rPr>
          <w:rStyle w:val="HiddenTextChar"/>
        </w:rPr>
        <w:t>.</w:t>
      </w:r>
    </w:p>
    <w:p w14:paraId="04A32F3F" w14:textId="075F0C30" w:rsidR="0069040E" w:rsidRDefault="0069040E" w:rsidP="00CF0E9A">
      <w:pPr>
        <w:pStyle w:val="ListParagraph"/>
        <w:numPr>
          <w:ilvl w:val="0"/>
          <w:numId w:val="26"/>
        </w:numPr>
      </w:pPr>
      <w:r w:rsidRPr="0069040E">
        <w:t>Connect to the 3DEXPERIENCE cloud platform with 3D Product Architect (PAU) role + platform admin responsibility.</w:t>
      </w:r>
    </w:p>
    <w:p w14:paraId="770D0E15" w14:textId="67B1B452" w:rsidR="0069040E" w:rsidRDefault="0069040E" w:rsidP="00CF0E9A">
      <w:pPr>
        <w:pStyle w:val="ListParagraph"/>
        <w:numPr>
          <w:ilvl w:val="1"/>
          <w:numId w:val="26"/>
        </w:numPr>
      </w:pPr>
      <w:r w:rsidRPr="0069040E">
        <w:t>Select the ‘Extended Collaborations Control Center’ app available in the 3DCompass.</w:t>
      </w:r>
    </w:p>
    <w:p w14:paraId="1B8EC75D" w14:textId="56E1C9A4" w:rsidR="0069040E" w:rsidRDefault="0069040E" w:rsidP="00CF0E9A">
      <w:pPr>
        <w:pStyle w:val="ListParagraph"/>
        <w:numPr>
          <w:ilvl w:val="1"/>
          <w:numId w:val="26"/>
        </w:numPr>
      </w:pPr>
      <w:r w:rsidRPr="0069040E">
        <w:t>Select New Extended Collaboration.</w:t>
      </w:r>
    </w:p>
    <w:p w14:paraId="4F9CC3B7" w14:textId="58290E43" w:rsidR="0069040E" w:rsidRDefault="0069040E" w:rsidP="00CF0E9A">
      <w:pPr>
        <w:pStyle w:val="ListParagraph"/>
        <w:numPr>
          <w:ilvl w:val="0"/>
          <w:numId w:val="26"/>
        </w:numPr>
      </w:pPr>
      <w:r w:rsidRPr="0069040E">
        <w:t>Edit the dashboard textbox to trigger the search.</w:t>
      </w:r>
    </w:p>
    <w:p w14:paraId="5180EBE0" w14:textId="75E65949" w:rsidR="0069040E" w:rsidRDefault="0069040E" w:rsidP="00CF0E9A">
      <w:pPr>
        <w:pStyle w:val="ListParagraph"/>
        <w:numPr>
          <w:ilvl w:val="0"/>
          <w:numId w:val="26"/>
        </w:numPr>
      </w:pPr>
      <w:r w:rsidRPr="0069040E">
        <w:t>Select a template from the search results that has "History" and "Members" widgets.</w:t>
      </w:r>
    </w:p>
    <w:p w14:paraId="09DA92A5" w14:textId="5A7F8C81" w:rsidR="0069040E" w:rsidRDefault="0069040E" w:rsidP="00CF0E9A">
      <w:pPr>
        <w:pStyle w:val="ListParagraph"/>
        <w:numPr>
          <w:ilvl w:val="0"/>
          <w:numId w:val="26"/>
        </w:numPr>
      </w:pPr>
      <w:r w:rsidRPr="0069040E">
        <w:t>Complete the collaboration creation process.</w:t>
      </w:r>
    </w:p>
    <w:p w14:paraId="68757556" w14:textId="296F53A2" w:rsidR="0069040E" w:rsidRPr="0069040E" w:rsidRDefault="0069040E" w:rsidP="00CF0E9A">
      <w:pPr>
        <w:pStyle w:val="ListParagraph"/>
        <w:numPr>
          <w:ilvl w:val="0"/>
          <w:numId w:val="26"/>
        </w:numPr>
      </w:pPr>
      <w:r w:rsidRPr="0069040E">
        <w:t>Verify the created dashboard.</w:t>
      </w:r>
    </w:p>
    <w:p w14:paraId="78404861" w14:textId="77777777" w:rsidR="00C66CFD" w:rsidRDefault="00C66CFD" w:rsidP="00C66CFD">
      <w:pPr>
        <w:pStyle w:val="3DSTitle3"/>
      </w:pPr>
      <w:r w:rsidRPr="001D0CE2">
        <w:t xml:space="preserve">Related </w:t>
      </w:r>
      <w:r>
        <w:t>a</w:t>
      </w:r>
      <w:r w:rsidRPr="001D0CE2">
        <w:t xml:space="preserve">utomatic </w:t>
      </w:r>
      <w:r>
        <w:t>t</w:t>
      </w:r>
      <w:r w:rsidRPr="001D0CE2">
        <w:t>ests</w:t>
      </w:r>
    </w:p>
    <w:p w14:paraId="5525A3F4" w14:textId="77777777" w:rsidR="00C66CFD" w:rsidRPr="001D0CE2" w:rsidRDefault="00C66CFD" w:rsidP="00C66CFD">
      <w:pPr>
        <w:jc w:val="both"/>
      </w:pPr>
      <w:r>
        <w:t xml:space="preserve"> </w:t>
      </w:r>
      <w:r w:rsidRPr="00C66CFD">
        <w:t>None</w:t>
      </w:r>
      <w:r w:rsidRPr="00937292">
        <w:rPr>
          <w:rStyle w:val="HiddenTextChar"/>
        </w:rPr>
        <w:t>Specify the names of the related Automatic Tests (ODTs), if any</w:t>
      </w:r>
      <w:r>
        <w:rPr>
          <w:rStyle w:val="HiddenTextChar"/>
        </w:rPr>
        <w:t>.</w:t>
      </w:r>
    </w:p>
    <w:p w14:paraId="200FA514" w14:textId="77777777" w:rsidR="00C66CFD" w:rsidRDefault="00C66CFD" w:rsidP="00C66CFD">
      <w:pPr>
        <w:pStyle w:val="3DSTitle3"/>
      </w:pPr>
      <w:r w:rsidRPr="001D0CE2">
        <w:t xml:space="preserve">Test </w:t>
      </w:r>
      <w:r>
        <w:t>v</w:t>
      </w:r>
      <w:r w:rsidRPr="001D0CE2">
        <w:t>erification</w:t>
      </w:r>
    </w:p>
    <w:p w14:paraId="20695F18" w14:textId="4F2430E4" w:rsidR="0069040E" w:rsidRPr="0069040E" w:rsidRDefault="0069040E" w:rsidP="0069040E">
      <w:r w:rsidRPr="0069040E">
        <w:t>The "History" and "Members" widgets are linked to the current collaboration</w:t>
      </w:r>
      <w:r w:rsidR="00002797">
        <w:t>- they show history &amp; members of this collaboration</w:t>
      </w:r>
      <w:r w:rsidRPr="0069040E">
        <w:t>.</w:t>
      </w:r>
    </w:p>
    <w:p w14:paraId="7CB1F268" w14:textId="77777777" w:rsidR="00C66CFD" w:rsidRDefault="00C66CFD" w:rsidP="00C66CFD">
      <w:pPr>
        <w:pStyle w:val="3DSTitle3"/>
      </w:pPr>
      <w:r w:rsidRPr="001D0CE2">
        <w:t xml:space="preserve">Test </w:t>
      </w:r>
      <w:r>
        <w:t>r</w:t>
      </w:r>
      <w:r w:rsidRPr="001D0CE2">
        <w:t>esponsibility</w:t>
      </w:r>
    </w:p>
    <w:p w14:paraId="142C380C" w14:textId="0D3307AA" w:rsidR="00C66CFD" w:rsidRDefault="00C66CFD" w:rsidP="00C66CFD">
      <w:r>
        <w:t xml:space="preserve"> </w:t>
      </w:r>
      <w:r w:rsidR="00D44AA9">
        <w:t xml:space="preserve">Developer and </w:t>
      </w:r>
      <w:r w:rsidRPr="00C66CFD">
        <w:t>QA Team</w:t>
      </w:r>
    </w:p>
    <w:p w14:paraId="3D35A918" w14:textId="77777777" w:rsidR="00C66CFD" w:rsidRDefault="00C66CFD" w:rsidP="00C66CFD"/>
    <w:p w14:paraId="4DAB106B" w14:textId="77777777" w:rsidR="0078511C" w:rsidRDefault="0078511C" w:rsidP="00C66CFD"/>
    <w:p w14:paraId="74156481" w14:textId="77777777" w:rsidR="0078511C" w:rsidRDefault="0078511C" w:rsidP="00C66CFD"/>
    <w:p w14:paraId="755C9AC0" w14:textId="16D8BB10" w:rsidR="00C66CFD" w:rsidRDefault="00C66CFD" w:rsidP="00C66CFD">
      <w:pPr>
        <w:pStyle w:val="3DS2Title2"/>
      </w:pPr>
      <w:r w:rsidRPr="00DD6C21">
        <w:t>AT-</w:t>
      </w:r>
      <w:r w:rsidR="00AC21EA">
        <w:t>7</w:t>
      </w:r>
      <w:r w:rsidRPr="001D0CE2">
        <w:t>:</w:t>
      </w:r>
      <w:r w:rsidRPr="001D0CE2">
        <w:rPr>
          <w:color w:val="AABFCB" w:themeColor="text1" w:themeTint="80"/>
        </w:rPr>
        <w:t xml:space="preserve"> </w:t>
      </w:r>
      <w:sdt>
        <w:sdtPr>
          <w:rPr>
            <w:color w:val="AABFCB" w:themeColor="text1" w:themeTint="80"/>
          </w:rPr>
          <w:id w:val="-67343981"/>
          <w:placeholder>
            <w:docPart w:val="9EA1A79DFA314FAE87063691D752C2D7"/>
          </w:placeholder>
        </w:sdtPr>
        <w:sdtEndPr/>
        <w:sdtContent>
          <w:r w:rsidR="008C2224" w:rsidRPr="008C2224">
            <w:rPr>
              <w:color w:val="AABFCB" w:themeColor="text1" w:themeTint="80"/>
            </w:rPr>
            <w:t>Verify that the dashboard can be restored from the recycle bin.</w:t>
          </w:r>
        </w:sdtContent>
      </w:sdt>
    </w:p>
    <w:p w14:paraId="7CA99EA0" w14:textId="77777777" w:rsidR="00C66CFD" w:rsidRDefault="00C66CFD" w:rsidP="00C66CFD">
      <w:pPr>
        <w:pStyle w:val="3DSTitle3"/>
      </w:pPr>
      <w:r w:rsidRPr="001D0CE2">
        <w:t>What’s being tested?</w:t>
      </w:r>
    </w:p>
    <w:p w14:paraId="17FE8B86" w14:textId="384531A6" w:rsidR="001B7AD2" w:rsidRPr="001B7AD2" w:rsidRDefault="001B7AD2" w:rsidP="001B7AD2">
      <w:r w:rsidRPr="001B7AD2">
        <w:t>The ability to restore a dashboard from the recycle bin</w:t>
      </w:r>
      <w:r>
        <w:t xml:space="preserve"> which is created from the template.</w:t>
      </w:r>
    </w:p>
    <w:p w14:paraId="6DFC305A" w14:textId="77777777" w:rsidR="00C66CFD" w:rsidRDefault="00C66CFD" w:rsidP="00C66CFD">
      <w:pPr>
        <w:pStyle w:val="3DSTitle3"/>
      </w:pPr>
      <w:r w:rsidRPr="001D0CE2">
        <w:t xml:space="preserve">Test </w:t>
      </w:r>
      <w:r>
        <w:t>d</w:t>
      </w:r>
      <w:r w:rsidRPr="001D0CE2">
        <w:t>ata</w:t>
      </w:r>
    </w:p>
    <w:p w14:paraId="29AD0259" w14:textId="4B3644FB" w:rsidR="00B80030" w:rsidRPr="00B80030" w:rsidRDefault="00B80030" w:rsidP="00B80030">
      <w:bookmarkStart w:id="155" w:name="_Hlk210336332"/>
      <w:r w:rsidRPr="00B80030">
        <w:t>Pre-defined platform and user templates, extended collaboration setup.</w:t>
      </w:r>
    </w:p>
    <w:bookmarkEnd w:id="155"/>
    <w:p w14:paraId="399D0846" w14:textId="77777777" w:rsidR="00C66CFD" w:rsidRDefault="00C66CFD" w:rsidP="00C66CFD">
      <w:pPr>
        <w:pStyle w:val="3DSTitle3"/>
      </w:pPr>
      <w:r w:rsidRPr="001D0CE2">
        <w:t xml:space="preserve">Test </w:t>
      </w:r>
      <w:r>
        <w:t>p</w:t>
      </w:r>
      <w:r w:rsidRPr="001D0CE2">
        <w:t>rotocol</w:t>
      </w:r>
    </w:p>
    <w:p w14:paraId="55690501" w14:textId="30E4FEB3" w:rsidR="00B80030" w:rsidRDefault="00B80030" w:rsidP="00CF0E9A">
      <w:pPr>
        <w:pStyle w:val="ListParagraph"/>
        <w:numPr>
          <w:ilvl w:val="0"/>
          <w:numId w:val="27"/>
        </w:numPr>
      </w:pPr>
      <w:r w:rsidRPr="00B80030">
        <w:t>Connect to the 3DEXPERIENCE cloud platform with 3D Product Architect (PAU) role + platform admin responsibility.</w:t>
      </w:r>
    </w:p>
    <w:p w14:paraId="1181D219" w14:textId="5766B897" w:rsidR="00B80030" w:rsidRDefault="00B80030" w:rsidP="00CF0E9A">
      <w:pPr>
        <w:pStyle w:val="ListParagraph"/>
        <w:numPr>
          <w:ilvl w:val="1"/>
          <w:numId w:val="27"/>
        </w:numPr>
      </w:pPr>
      <w:r w:rsidRPr="00B80030">
        <w:t>Select the ‘Extended Collaborations Control Center’ app available in the 3DCompass.</w:t>
      </w:r>
    </w:p>
    <w:p w14:paraId="7C9BFAAE" w14:textId="7AF02903" w:rsidR="00B80030" w:rsidRDefault="00B80030" w:rsidP="00CF0E9A">
      <w:pPr>
        <w:pStyle w:val="ListParagraph"/>
        <w:numPr>
          <w:ilvl w:val="1"/>
          <w:numId w:val="27"/>
        </w:numPr>
      </w:pPr>
      <w:r w:rsidRPr="00B80030">
        <w:t>Select New Extended Collaboration.</w:t>
      </w:r>
    </w:p>
    <w:p w14:paraId="10412C81" w14:textId="46F55309" w:rsidR="00B80030" w:rsidRDefault="00B80030" w:rsidP="00CF0E9A">
      <w:pPr>
        <w:pStyle w:val="ListParagraph"/>
        <w:numPr>
          <w:ilvl w:val="0"/>
          <w:numId w:val="27"/>
        </w:numPr>
      </w:pPr>
      <w:r w:rsidRPr="00B80030">
        <w:t>Edit the dashboard textbox to trigger the search.</w:t>
      </w:r>
    </w:p>
    <w:p w14:paraId="4C603977" w14:textId="0976953B" w:rsidR="00B80030" w:rsidRDefault="00B80030" w:rsidP="00CF0E9A">
      <w:pPr>
        <w:pStyle w:val="ListParagraph"/>
        <w:numPr>
          <w:ilvl w:val="0"/>
          <w:numId w:val="27"/>
        </w:numPr>
      </w:pPr>
      <w:r w:rsidRPr="00B80030">
        <w:t>Select a template from the search results.</w:t>
      </w:r>
    </w:p>
    <w:p w14:paraId="47C090A8" w14:textId="69F79709" w:rsidR="00B80030" w:rsidRDefault="00B80030" w:rsidP="00CF0E9A">
      <w:pPr>
        <w:pStyle w:val="ListParagraph"/>
        <w:numPr>
          <w:ilvl w:val="0"/>
          <w:numId w:val="27"/>
        </w:numPr>
      </w:pPr>
      <w:r w:rsidRPr="00B80030">
        <w:t>Complete the collaboration creation process.</w:t>
      </w:r>
    </w:p>
    <w:p w14:paraId="332D4884" w14:textId="0647D328" w:rsidR="00B80030" w:rsidRDefault="00B80030" w:rsidP="00CF0E9A">
      <w:pPr>
        <w:pStyle w:val="ListParagraph"/>
        <w:numPr>
          <w:ilvl w:val="0"/>
          <w:numId w:val="27"/>
        </w:numPr>
      </w:pPr>
      <w:r w:rsidRPr="00B80030">
        <w:t>Delete the created dashboard.</w:t>
      </w:r>
    </w:p>
    <w:p w14:paraId="199A9176" w14:textId="0E5565DE" w:rsidR="00B80030" w:rsidRDefault="00B80030" w:rsidP="00CF0E9A">
      <w:pPr>
        <w:pStyle w:val="ListParagraph"/>
        <w:numPr>
          <w:ilvl w:val="0"/>
          <w:numId w:val="27"/>
        </w:numPr>
      </w:pPr>
      <w:r w:rsidRPr="00B80030">
        <w:t>Restore the dashboard from the recycle bin.</w:t>
      </w:r>
    </w:p>
    <w:p w14:paraId="788A9BC1" w14:textId="3C28D5BB" w:rsidR="00B80030" w:rsidRPr="00B80030" w:rsidRDefault="00B80030" w:rsidP="00CF0E9A">
      <w:pPr>
        <w:pStyle w:val="ListParagraph"/>
        <w:numPr>
          <w:ilvl w:val="0"/>
          <w:numId w:val="27"/>
        </w:numPr>
      </w:pPr>
      <w:r w:rsidRPr="00B80030">
        <w:t>Verify that the dashboard is restored.</w:t>
      </w:r>
    </w:p>
    <w:p w14:paraId="168B7838" w14:textId="77777777" w:rsidR="00C66CFD" w:rsidRDefault="00C66CFD" w:rsidP="00C66CFD">
      <w:pPr>
        <w:pStyle w:val="3DSTitle3"/>
      </w:pPr>
      <w:r w:rsidRPr="001D0CE2">
        <w:t xml:space="preserve">Related </w:t>
      </w:r>
      <w:r>
        <w:t>a</w:t>
      </w:r>
      <w:r w:rsidRPr="001D0CE2">
        <w:t xml:space="preserve">utomatic </w:t>
      </w:r>
      <w:r>
        <w:t>t</w:t>
      </w:r>
      <w:r w:rsidRPr="001D0CE2">
        <w:t>ests</w:t>
      </w:r>
    </w:p>
    <w:p w14:paraId="7F8FCB04" w14:textId="77777777" w:rsidR="00C66CFD" w:rsidRPr="001D0CE2" w:rsidRDefault="00C66CFD" w:rsidP="00C66CFD">
      <w:pPr>
        <w:jc w:val="both"/>
      </w:pPr>
      <w:r>
        <w:t xml:space="preserve"> </w:t>
      </w:r>
      <w:r w:rsidRPr="00C66CFD">
        <w:t>None</w:t>
      </w:r>
      <w:r w:rsidRPr="00937292">
        <w:rPr>
          <w:rStyle w:val="HiddenTextChar"/>
        </w:rPr>
        <w:t>Specify the names of the related Automatic Tests (ODTs), if any</w:t>
      </w:r>
      <w:r>
        <w:rPr>
          <w:rStyle w:val="HiddenTextChar"/>
        </w:rPr>
        <w:t>.</w:t>
      </w:r>
    </w:p>
    <w:p w14:paraId="04A6542E" w14:textId="2800C0C8" w:rsidR="00C66CFD" w:rsidRDefault="00C66CFD" w:rsidP="00A153A6">
      <w:pPr>
        <w:pStyle w:val="3DSTitle3"/>
        <w:rPr>
          <w:rStyle w:val="HiddenTextChar"/>
          <w:vanish w:val="0"/>
        </w:rPr>
      </w:pPr>
      <w:r w:rsidRPr="001D0CE2">
        <w:t xml:space="preserve">Test </w:t>
      </w:r>
      <w:r>
        <w:t>v</w:t>
      </w:r>
      <w:r w:rsidRPr="001D0CE2">
        <w:t>erification</w:t>
      </w:r>
      <w:r w:rsidRPr="00937292">
        <w:rPr>
          <w:rStyle w:val="HiddenTextChar"/>
        </w:rPr>
        <w:t>Specify the names of the related Automatic Tests (ODTs), if any</w:t>
      </w:r>
      <w:r>
        <w:rPr>
          <w:rStyle w:val="HiddenTextChar"/>
        </w:rPr>
        <w:t>.</w:t>
      </w:r>
    </w:p>
    <w:p w14:paraId="5470F47E" w14:textId="4102C458" w:rsidR="00B80030" w:rsidRPr="00B80030" w:rsidRDefault="00B80030" w:rsidP="00B80030">
      <w:r w:rsidRPr="00B80030">
        <w:t xml:space="preserve">The dashboard is restored from the recycle bin, and it remains a </w:t>
      </w:r>
      <w:r w:rsidR="00775B8C">
        <w:t>same as before deletion</w:t>
      </w:r>
      <w:r w:rsidRPr="00B80030">
        <w:t>.</w:t>
      </w:r>
    </w:p>
    <w:p w14:paraId="7BF823FA" w14:textId="77777777" w:rsidR="00C66CFD" w:rsidRPr="001D0CE2" w:rsidRDefault="00C66CFD" w:rsidP="00C66CFD">
      <w:pPr>
        <w:pStyle w:val="HiddenText"/>
        <w:numPr>
          <w:ilvl w:val="0"/>
          <w:numId w:val="9"/>
        </w:numPr>
        <w:jc w:val="both"/>
      </w:pPr>
      <w:r w:rsidRPr="001D0CE2">
        <w:t>Expected results and acceptable tolerance</w:t>
      </w:r>
    </w:p>
    <w:p w14:paraId="798921A8" w14:textId="77777777" w:rsidR="00C66CFD" w:rsidRPr="001D0CE2" w:rsidRDefault="00C66CFD" w:rsidP="00C66CFD">
      <w:pPr>
        <w:pStyle w:val="HiddenText"/>
        <w:numPr>
          <w:ilvl w:val="0"/>
          <w:numId w:val="9"/>
        </w:numPr>
        <w:jc w:val="both"/>
      </w:pPr>
      <w:r w:rsidRPr="001D0CE2">
        <w:t>Allowable exceptions</w:t>
      </w:r>
    </w:p>
    <w:p w14:paraId="1CDD2358" w14:textId="77777777" w:rsidR="00C66CFD" w:rsidRPr="001D0CE2" w:rsidRDefault="00C66CFD" w:rsidP="00C66CFD">
      <w:pPr>
        <w:pStyle w:val="HiddenText"/>
        <w:numPr>
          <w:ilvl w:val="0"/>
          <w:numId w:val="9"/>
        </w:numPr>
        <w:jc w:val="both"/>
      </w:pPr>
      <w:r w:rsidRPr="001D0CE2">
        <w:t>Expected performance</w:t>
      </w:r>
    </w:p>
    <w:p w14:paraId="6AA19D70" w14:textId="77777777" w:rsidR="00C66CFD" w:rsidRPr="001D0CE2" w:rsidRDefault="00C66CFD" w:rsidP="00C66CFD">
      <w:pPr>
        <w:pStyle w:val="HiddenText"/>
        <w:numPr>
          <w:ilvl w:val="0"/>
          <w:numId w:val="9"/>
        </w:numPr>
        <w:jc w:val="both"/>
      </w:pPr>
      <w:r w:rsidRPr="001D0CE2">
        <w:t>Engineering judgment</w:t>
      </w:r>
    </w:p>
    <w:p w14:paraId="5521D3E9" w14:textId="77777777" w:rsidR="00C66CFD" w:rsidRPr="001D0CE2" w:rsidRDefault="00C66CFD" w:rsidP="00C66CFD">
      <w:pPr>
        <w:pStyle w:val="HiddenText"/>
        <w:jc w:val="both"/>
      </w:pPr>
      <w:r w:rsidRPr="001D0CE2">
        <w:t>Example sources of verification criteria:</w:t>
      </w:r>
    </w:p>
    <w:p w14:paraId="0DCB8603" w14:textId="77777777" w:rsidR="00C66CFD" w:rsidRPr="001D0CE2" w:rsidRDefault="00C66CFD" w:rsidP="00C66CFD">
      <w:pPr>
        <w:pStyle w:val="HiddenText"/>
        <w:numPr>
          <w:ilvl w:val="0"/>
          <w:numId w:val="9"/>
        </w:numPr>
        <w:jc w:val="both"/>
      </w:pPr>
      <w:r w:rsidRPr="001D0CE2">
        <w:t>Physical test data</w:t>
      </w:r>
    </w:p>
    <w:p w14:paraId="53E0D7F0" w14:textId="77777777" w:rsidR="00C66CFD" w:rsidRPr="001D0CE2" w:rsidRDefault="00C66CFD" w:rsidP="00C66CFD">
      <w:pPr>
        <w:pStyle w:val="HiddenText"/>
        <w:numPr>
          <w:ilvl w:val="0"/>
          <w:numId w:val="9"/>
        </w:numPr>
        <w:jc w:val="both"/>
      </w:pPr>
      <w:r w:rsidRPr="001D0CE2">
        <w:t>Published journal results</w:t>
      </w:r>
    </w:p>
    <w:p w14:paraId="73C8EA86" w14:textId="77777777" w:rsidR="00C66CFD" w:rsidRPr="001D0CE2" w:rsidRDefault="00C66CFD" w:rsidP="00C66CFD">
      <w:pPr>
        <w:pStyle w:val="HiddenText"/>
        <w:numPr>
          <w:ilvl w:val="0"/>
          <w:numId w:val="9"/>
        </w:numPr>
        <w:jc w:val="both"/>
      </w:pPr>
      <w:r w:rsidRPr="001D0CE2">
        <w:t>NAFEMS test</w:t>
      </w:r>
    </w:p>
    <w:p w14:paraId="7DDA1CCC" w14:textId="77777777" w:rsidR="00C66CFD" w:rsidRPr="001D0CE2" w:rsidRDefault="00C66CFD" w:rsidP="00C66CFD">
      <w:pPr>
        <w:pStyle w:val="HiddenText"/>
        <w:numPr>
          <w:ilvl w:val="0"/>
          <w:numId w:val="9"/>
        </w:numPr>
        <w:jc w:val="both"/>
      </w:pPr>
      <w:r w:rsidRPr="005F456B">
        <w:t>Closed-form solution</w:t>
      </w:r>
      <w:r w:rsidRPr="005F456B">
        <w:rPr>
          <w:rStyle w:val="HiddenTextChar"/>
          <w:vanish/>
        </w:rPr>
        <w:t>.</w:t>
      </w:r>
    </w:p>
    <w:p w14:paraId="338FC3B5" w14:textId="73E8247F" w:rsidR="00C66CFD" w:rsidRPr="005D23C3" w:rsidRDefault="00C66CFD" w:rsidP="00C66CFD">
      <w:pPr>
        <w:pStyle w:val="HiddenText"/>
        <w:numPr>
          <w:ilvl w:val="0"/>
          <w:numId w:val="9"/>
        </w:numPr>
        <w:jc w:val="both"/>
      </w:pPr>
    </w:p>
    <w:p w14:paraId="2D53CB80" w14:textId="77777777" w:rsidR="00C66CFD" w:rsidRDefault="00C66CFD" w:rsidP="00C66CFD">
      <w:pPr>
        <w:pStyle w:val="3DSTitle3"/>
      </w:pPr>
      <w:r w:rsidRPr="001D0CE2">
        <w:t xml:space="preserve">Test </w:t>
      </w:r>
      <w:r>
        <w:t>r</w:t>
      </w:r>
      <w:r w:rsidRPr="001D0CE2">
        <w:t>esponsibility</w:t>
      </w:r>
    </w:p>
    <w:p w14:paraId="3197030E" w14:textId="65FA0E28" w:rsidR="00C66CFD" w:rsidRDefault="00C66CFD" w:rsidP="00C66CFD">
      <w:r>
        <w:t xml:space="preserve"> </w:t>
      </w:r>
      <w:r w:rsidR="00A153A6">
        <w:t xml:space="preserve">Developer and </w:t>
      </w:r>
      <w:r w:rsidRPr="00C66CFD">
        <w:t>QA Team</w:t>
      </w:r>
    </w:p>
    <w:p w14:paraId="4C14CB73" w14:textId="77777777" w:rsidR="0078511C" w:rsidRDefault="0078511C" w:rsidP="00C66CFD"/>
    <w:p w14:paraId="6F73D1AF" w14:textId="24D89CBE" w:rsidR="00C66CFD" w:rsidRDefault="00C66CFD" w:rsidP="00C66CFD">
      <w:pPr>
        <w:pStyle w:val="3DS2Title2"/>
      </w:pPr>
      <w:r w:rsidRPr="00DD6C21">
        <w:t>AT-</w:t>
      </w:r>
      <w:r w:rsidR="00AC21EA">
        <w:t>8</w:t>
      </w:r>
      <w:r w:rsidRPr="001D0CE2">
        <w:t>:</w:t>
      </w:r>
      <w:r w:rsidRPr="001D0CE2">
        <w:rPr>
          <w:color w:val="AABFCB" w:themeColor="text1" w:themeTint="80"/>
        </w:rPr>
        <w:t xml:space="preserve"> </w:t>
      </w:r>
      <w:sdt>
        <w:sdtPr>
          <w:rPr>
            <w:color w:val="AABFCB" w:themeColor="text1" w:themeTint="80"/>
          </w:rPr>
          <w:id w:val="1059217666"/>
          <w:placeholder>
            <w:docPart w:val="7F601C7C098A46AA8B48E2DC448CF80E"/>
          </w:placeholder>
        </w:sdtPr>
        <w:sdtEndPr/>
        <w:sdtContent>
          <w:r w:rsidR="008C2224" w:rsidRPr="008C2224">
            <w:rPr>
              <w:color w:val="AABFCB" w:themeColor="text1" w:themeTint="80"/>
            </w:rPr>
            <w:t>Verify that a default dashboard is created</w:t>
          </w:r>
          <w:r w:rsidR="007F365F">
            <w:rPr>
              <w:color w:val="AABFCB" w:themeColor="text1" w:themeTint="80"/>
            </w:rPr>
            <w:t xml:space="preserve"> during restore, </w:t>
          </w:r>
          <w:bookmarkStart w:id="156" w:name="_Hlk210388866"/>
          <w:r w:rsidR="008C2224" w:rsidRPr="008C2224">
            <w:rPr>
              <w:color w:val="AABFCB" w:themeColor="text1" w:themeTint="80"/>
            </w:rPr>
            <w:t xml:space="preserve">if </w:t>
          </w:r>
          <w:r w:rsidR="007F365F">
            <w:rPr>
              <w:color w:val="AABFCB" w:themeColor="text1" w:themeTint="80"/>
            </w:rPr>
            <w:t>collaboration was created with dashboard from template</w:t>
          </w:r>
          <w:r w:rsidR="008C2224" w:rsidRPr="008C2224">
            <w:rPr>
              <w:color w:val="AABFCB" w:themeColor="text1" w:themeTint="80"/>
            </w:rPr>
            <w:t>.</w:t>
          </w:r>
        </w:sdtContent>
      </w:sdt>
      <w:bookmarkEnd w:id="156"/>
    </w:p>
    <w:p w14:paraId="49402846" w14:textId="77777777" w:rsidR="00C66CFD" w:rsidRDefault="00C66CFD" w:rsidP="00C66CFD">
      <w:pPr>
        <w:pStyle w:val="3DSTitle3"/>
      </w:pPr>
      <w:r w:rsidRPr="001D0CE2">
        <w:t>What’s being tested?</w:t>
      </w:r>
    </w:p>
    <w:p w14:paraId="332C80CC" w14:textId="654C5925" w:rsidR="00004159" w:rsidRPr="00004159" w:rsidRDefault="00004159" w:rsidP="00004159">
      <w:r w:rsidRPr="00004159">
        <w:t xml:space="preserve">The creation of a default dashboard </w:t>
      </w:r>
      <w:r w:rsidR="00AA5034">
        <w:t xml:space="preserve">during restore, </w:t>
      </w:r>
      <w:r w:rsidR="00AA5034" w:rsidRPr="00AA5034">
        <w:t>if collaboration was created with dashboard from template</w:t>
      </w:r>
      <w:r w:rsidRPr="00004159">
        <w:t>.</w:t>
      </w:r>
    </w:p>
    <w:p w14:paraId="5CFB236E" w14:textId="75847824" w:rsidR="00C66CFD" w:rsidRDefault="00C66CFD" w:rsidP="00A153A6">
      <w:pPr>
        <w:pStyle w:val="3DSTitle3"/>
        <w:rPr>
          <w:rStyle w:val="HiddenTextChar"/>
          <w:vanish w:val="0"/>
        </w:rPr>
      </w:pPr>
      <w:r w:rsidRPr="001D0CE2">
        <w:t xml:space="preserve">Test </w:t>
      </w:r>
      <w:r>
        <w:t>d</w:t>
      </w:r>
      <w:r w:rsidRPr="001D0CE2">
        <w:t>ata</w:t>
      </w:r>
      <w:r w:rsidRPr="00937292">
        <w:rPr>
          <w:rStyle w:val="HiddenTextChar"/>
        </w:rPr>
        <w:t>Define the input data and the data of reference used to check that the test execution produces the expected results</w:t>
      </w:r>
      <w:r>
        <w:rPr>
          <w:rStyle w:val="HiddenTextChar"/>
        </w:rPr>
        <w:t>.</w:t>
      </w:r>
    </w:p>
    <w:p w14:paraId="6B9AFD98" w14:textId="5B7CC022" w:rsidR="00004159" w:rsidRPr="00004159" w:rsidRDefault="00004159" w:rsidP="00004159">
      <w:r w:rsidRPr="00004159">
        <w:t>Pre-defined platform and user templates, extended collaboration setup.</w:t>
      </w:r>
    </w:p>
    <w:p w14:paraId="298B2BBF" w14:textId="77777777" w:rsidR="00C66CFD" w:rsidRDefault="00C66CFD" w:rsidP="00C66CFD">
      <w:pPr>
        <w:pStyle w:val="3DSTitle3"/>
      </w:pPr>
      <w:r w:rsidRPr="001D0CE2">
        <w:lastRenderedPageBreak/>
        <w:t xml:space="preserve">Test </w:t>
      </w:r>
      <w:r>
        <w:t>p</w:t>
      </w:r>
      <w:r w:rsidRPr="001D0CE2">
        <w:t>rotocol</w:t>
      </w:r>
    </w:p>
    <w:p w14:paraId="4D68033C" w14:textId="7D69DA30" w:rsidR="00004159" w:rsidRDefault="00004159" w:rsidP="00CF0E9A">
      <w:pPr>
        <w:pStyle w:val="ListParagraph"/>
        <w:numPr>
          <w:ilvl w:val="0"/>
          <w:numId w:val="28"/>
        </w:numPr>
      </w:pPr>
      <w:r w:rsidRPr="00004159">
        <w:t>Connect to the 3DEXPERIENCE cloud platform with 3D Product Architect (PAU) role + platform admin responsibility.</w:t>
      </w:r>
    </w:p>
    <w:p w14:paraId="18B369B5" w14:textId="2A9EF524" w:rsidR="00004159" w:rsidRDefault="00004159" w:rsidP="00CF0E9A">
      <w:pPr>
        <w:pStyle w:val="ListParagraph"/>
        <w:numPr>
          <w:ilvl w:val="1"/>
          <w:numId w:val="28"/>
        </w:numPr>
      </w:pPr>
      <w:r w:rsidRPr="00004159">
        <w:t>Select the ‘Extended Collaborations Control Center’ app available in the 3DCompass.</w:t>
      </w:r>
    </w:p>
    <w:p w14:paraId="3EA07AFD" w14:textId="3D6DA79C" w:rsidR="00004159" w:rsidRDefault="00004159" w:rsidP="00CF0E9A">
      <w:pPr>
        <w:pStyle w:val="ListParagraph"/>
        <w:numPr>
          <w:ilvl w:val="1"/>
          <w:numId w:val="28"/>
        </w:numPr>
      </w:pPr>
      <w:r w:rsidRPr="00004159">
        <w:t>Select New Extended Collaboration.</w:t>
      </w:r>
    </w:p>
    <w:p w14:paraId="135829D6" w14:textId="192F75D3" w:rsidR="00004159" w:rsidRDefault="00004159" w:rsidP="00CF0E9A">
      <w:pPr>
        <w:pStyle w:val="ListParagraph"/>
        <w:numPr>
          <w:ilvl w:val="0"/>
          <w:numId w:val="28"/>
        </w:numPr>
      </w:pPr>
      <w:r w:rsidRPr="00004159">
        <w:t>Edit the dashboard textbox to trigger the search.</w:t>
      </w:r>
    </w:p>
    <w:p w14:paraId="2CB2EB5B" w14:textId="4565B6D9" w:rsidR="00004159" w:rsidRDefault="00004159" w:rsidP="00CF0E9A">
      <w:pPr>
        <w:pStyle w:val="ListParagraph"/>
        <w:numPr>
          <w:ilvl w:val="0"/>
          <w:numId w:val="28"/>
        </w:numPr>
      </w:pPr>
      <w:r w:rsidRPr="00004159">
        <w:t>Select a template from the search results.</w:t>
      </w:r>
    </w:p>
    <w:p w14:paraId="137C736B" w14:textId="73A40593" w:rsidR="00004159" w:rsidRDefault="00004159" w:rsidP="00CF0E9A">
      <w:pPr>
        <w:pStyle w:val="ListParagraph"/>
        <w:numPr>
          <w:ilvl w:val="0"/>
          <w:numId w:val="28"/>
        </w:numPr>
      </w:pPr>
      <w:r w:rsidRPr="00004159">
        <w:t>Complete the collaboration creation process.</w:t>
      </w:r>
    </w:p>
    <w:p w14:paraId="487A62D1" w14:textId="3B4F7E74" w:rsidR="00004159" w:rsidRDefault="00004159" w:rsidP="00CF0E9A">
      <w:pPr>
        <w:pStyle w:val="ListParagraph"/>
        <w:numPr>
          <w:ilvl w:val="0"/>
          <w:numId w:val="28"/>
        </w:numPr>
      </w:pPr>
      <w:r w:rsidRPr="00004159">
        <w:t>Delete the created dashboard permanently.</w:t>
      </w:r>
    </w:p>
    <w:p w14:paraId="344EB824" w14:textId="58BB6773" w:rsidR="00004159" w:rsidRDefault="00004159" w:rsidP="00CF0E9A">
      <w:pPr>
        <w:pStyle w:val="ListParagraph"/>
        <w:numPr>
          <w:ilvl w:val="0"/>
          <w:numId w:val="28"/>
        </w:numPr>
      </w:pPr>
      <w:r w:rsidRPr="00004159">
        <w:t>Attempt to restore the dashboard.</w:t>
      </w:r>
    </w:p>
    <w:p w14:paraId="4F3EB274" w14:textId="673B1FFE" w:rsidR="00004159" w:rsidRPr="00004159" w:rsidRDefault="00004159" w:rsidP="00CF0E9A">
      <w:pPr>
        <w:pStyle w:val="ListParagraph"/>
        <w:numPr>
          <w:ilvl w:val="0"/>
          <w:numId w:val="28"/>
        </w:numPr>
      </w:pPr>
      <w:r w:rsidRPr="00004159">
        <w:t>Verify that a default dashboard is created.</w:t>
      </w:r>
    </w:p>
    <w:p w14:paraId="7DCD4B25" w14:textId="77777777" w:rsidR="00C66CFD" w:rsidRDefault="00C66CFD" w:rsidP="00C66CFD">
      <w:pPr>
        <w:pStyle w:val="3DSTitle3"/>
      </w:pPr>
      <w:r w:rsidRPr="001D0CE2">
        <w:t xml:space="preserve">Related </w:t>
      </w:r>
      <w:r>
        <w:t>a</w:t>
      </w:r>
      <w:r w:rsidRPr="001D0CE2">
        <w:t xml:space="preserve">utomatic </w:t>
      </w:r>
      <w:r>
        <w:t>t</w:t>
      </w:r>
      <w:r w:rsidRPr="001D0CE2">
        <w:t>ests</w:t>
      </w:r>
    </w:p>
    <w:p w14:paraId="47C8D80E" w14:textId="7613F693" w:rsidR="00C66CFD" w:rsidRPr="001D0CE2" w:rsidRDefault="00C66CFD" w:rsidP="00C66CFD">
      <w:pPr>
        <w:jc w:val="both"/>
      </w:pPr>
      <w:r>
        <w:t xml:space="preserve"> </w:t>
      </w:r>
      <w:r w:rsidR="00C45494">
        <w:t>&lt;&gt;</w:t>
      </w:r>
      <w:r w:rsidRPr="00937292">
        <w:rPr>
          <w:rStyle w:val="HiddenTextChar"/>
        </w:rPr>
        <w:t>Specify the names of the related Automatic Tests (ODTs), if any</w:t>
      </w:r>
      <w:r>
        <w:rPr>
          <w:rStyle w:val="HiddenTextChar"/>
        </w:rPr>
        <w:t>.</w:t>
      </w:r>
    </w:p>
    <w:p w14:paraId="7F15769C" w14:textId="77777777" w:rsidR="00C66CFD" w:rsidRDefault="00C66CFD" w:rsidP="00C66CFD">
      <w:pPr>
        <w:pStyle w:val="3DSTitle3"/>
      </w:pPr>
      <w:r w:rsidRPr="001D0CE2">
        <w:t xml:space="preserve">Test </w:t>
      </w:r>
      <w:r>
        <w:t>v</w:t>
      </w:r>
      <w:r w:rsidRPr="001D0CE2">
        <w:t>erification</w:t>
      </w:r>
    </w:p>
    <w:p w14:paraId="6188ECF6" w14:textId="5DC781D7" w:rsidR="00004159" w:rsidRPr="00004159" w:rsidRDefault="00004159" w:rsidP="00004159">
      <w:r w:rsidRPr="00004159">
        <w:t>A default dashboard is created.</w:t>
      </w:r>
    </w:p>
    <w:p w14:paraId="060F686A" w14:textId="77777777" w:rsidR="00C66CFD" w:rsidRDefault="00C66CFD" w:rsidP="00C66CFD">
      <w:pPr>
        <w:pStyle w:val="3DSTitle3"/>
      </w:pPr>
      <w:r w:rsidRPr="001D0CE2">
        <w:t xml:space="preserve">Test </w:t>
      </w:r>
      <w:r>
        <w:t>r</w:t>
      </w:r>
      <w:r w:rsidRPr="001D0CE2">
        <w:t>esponsibility</w:t>
      </w:r>
    </w:p>
    <w:p w14:paraId="7FA146A6" w14:textId="117F648A" w:rsidR="00C66CFD" w:rsidRDefault="00C66CFD" w:rsidP="00C66CFD">
      <w:r>
        <w:t xml:space="preserve"> </w:t>
      </w:r>
      <w:r w:rsidR="00A153A6">
        <w:t xml:space="preserve">Developer and </w:t>
      </w:r>
      <w:r w:rsidRPr="00C66CFD">
        <w:t>QA Team</w:t>
      </w:r>
    </w:p>
    <w:p w14:paraId="01693C18" w14:textId="02F96021" w:rsidR="00593F28" w:rsidRDefault="00AC21EA" w:rsidP="00593F28">
      <w:pPr>
        <w:pStyle w:val="3DS2Title2"/>
      </w:pPr>
      <w:r w:rsidRPr="00DD6C21">
        <w:t>AT-</w:t>
      </w:r>
      <w:r>
        <w:t>9</w:t>
      </w:r>
      <w:r w:rsidRPr="001D0CE2">
        <w:t>:</w:t>
      </w:r>
      <w:r w:rsidRPr="001D0CE2">
        <w:rPr>
          <w:color w:val="AABFCB" w:themeColor="text1" w:themeTint="80"/>
        </w:rPr>
        <w:t xml:space="preserve"> </w:t>
      </w:r>
      <w:sdt>
        <w:sdtPr>
          <w:rPr>
            <w:color w:val="AABFCB" w:themeColor="text1" w:themeTint="80"/>
          </w:rPr>
          <w:id w:val="1254548398"/>
          <w:placeholder>
            <w:docPart w:val="231F0914302F4AABA48DE278F76EC08E"/>
          </w:placeholder>
        </w:sdtPr>
        <w:sdtEndPr/>
        <w:sdtContent>
          <w:sdt>
            <w:sdtPr>
              <w:rPr>
                <w:color w:val="AABFCB" w:themeColor="text1" w:themeTint="80"/>
              </w:rPr>
              <w:id w:val="955372424"/>
              <w:placeholder>
                <w:docPart w:val="9C06168950E24768B9A32AF1B43C41DB"/>
              </w:placeholder>
            </w:sdtPr>
            <w:sdtEndPr/>
            <w:sdtContent>
              <w:r w:rsidR="00593F28">
                <w:rPr>
                  <w:color w:val="AABFCB" w:themeColor="text1" w:themeTint="80"/>
                </w:rPr>
                <w:t>Dashboard creation from large template</w:t>
              </w:r>
            </w:sdtContent>
          </w:sdt>
          <w:r w:rsidR="00593F28">
            <w:rPr>
              <w:color w:val="AABFCB" w:themeColor="text1" w:themeTint="80"/>
            </w:rPr>
            <w:t>.</w:t>
          </w:r>
        </w:sdtContent>
      </w:sdt>
    </w:p>
    <w:p w14:paraId="14D20544" w14:textId="77777777" w:rsidR="00593F28" w:rsidRDefault="00593F28" w:rsidP="00593F28">
      <w:pPr>
        <w:pStyle w:val="3DSTitle3"/>
      </w:pPr>
      <w:r w:rsidRPr="001D0CE2">
        <w:t>What’s being tested?</w:t>
      </w:r>
    </w:p>
    <w:p w14:paraId="5820BB9F" w14:textId="77777777" w:rsidR="00593F28" w:rsidRDefault="00593F28" w:rsidP="00593F28">
      <w:r>
        <w:t>Dashboard is created from a large template.</w:t>
      </w:r>
    </w:p>
    <w:p w14:paraId="7ACAAC42" w14:textId="77777777" w:rsidR="00593F28" w:rsidRDefault="00593F28" w:rsidP="00593F28">
      <w:pPr>
        <w:pStyle w:val="3DSTitle3"/>
      </w:pPr>
      <w:r>
        <w:t>Test protocol</w:t>
      </w:r>
      <w:r w:rsidRPr="005F456B">
        <w:rPr>
          <w:rStyle w:val="HiddenTextChar"/>
        </w:rPr>
        <w:t>Specify the output data and verification criteria for each item to be veri</w:t>
      </w:r>
      <w:r>
        <w:rPr>
          <w:rStyle w:val="HiddenTextChar"/>
        </w:rPr>
        <w:t xml:space="preserve">fied. For instance, check that </w:t>
      </w:r>
      <w:r w:rsidRPr="005F456B">
        <w:rPr>
          <w:rStyle w:val="HiddenTextChar"/>
        </w:rPr>
        <w:t>necessary and sufficient error messages are displayed to the end user, and that the situation can be recovered</w:t>
      </w:r>
      <w:r>
        <w:rPr>
          <w:rStyle w:val="HiddenTextChar"/>
        </w:rPr>
        <w:t>.</w:t>
      </w:r>
    </w:p>
    <w:p w14:paraId="4C3F5696" w14:textId="77777777" w:rsidR="00593F28" w:rsidRDefault="00593F28" w:rsidP="00CF0E9A">
      <w:pPr>
        <w:pStyle w:val="ListParagraph"/>
        <w:numPr>
          <w:ilvl w:val="0"/>
          <w:numId w:val="37"/>
        </w:numPr>
      </w:pPr>
      <w:r w:rsidRPr="00D7414F">
        <w:t>Connect to the 3DEXPERIENCE cloud platform with 3D Product Architect (PAU) role + platform admin responsibility.</w:t>
      </w:r>
    </w:p>
    <w:p w14:paraId="34E9A703" w14:textId="77777777" w:rsidR="00593F28" w:rsidRDefault="00593F28" w:rsidP="00CF0E9A">
      <w:pPr>
        <w:pStyle w:val="ListParagraph"/>
        <w:numPr>
          <w:ilvl w:val="1"/>
          <w:numId w:val="30"/>
        </w:numPr>
      </w:pPr>
      <w:r w:rsidRPr="00D7414F">
        <w:t>Select the ‘Extended Collaborations Control Center’ app available in the 3DCompass.</w:t>
      </w:r>
    </w:p>
    <w:p w14:paraId="02B8F4DC" w14:textId="77777777" w:rsidR="00593F28" w:rsidRDefault="00593F28" w:rsidP="00CF0E9A">
      <w:pPr>
        <w:pStyle w:val="ListParagraph"/>
        <w:numPr>
          <w:ilvl w:val="1"/>
          <w:numId w:val="30"/>
        </w:numPr>
      </w:pPr>
      <w:r w:rsidRPr="00D7414F">
        <w:t>Select New Extended Collaboration.</w:t>
      </w:r>
    </w:p>
    <w:p w14:paraId="0C965C70" w14:textId="77777777" w:rsidR="00593F28" w:rsidRDefault="00593F28" w:rsidP="00CF0E9A">
      <w:pPr>
        <w:pStyle w:val="ListParagraph"/>
        <w:numPr>
          <w:ilvl w:val="0"/>
          <w:numId w:val="37"/>
        </w:numPr>
      </w:pPr>
      <w:r w:rsidRPr="00D7414F">
        <w:t>Edit the dashboard textbox to trigger the search.</w:t>
      </w:r>
    </w:p>
    <w:p w14:paraId="7F64F739" w14:textId="77777777" w:rsidR="00593F28" w:rsidRDefault="00593F28" w:rsidP="00CF0E9A">
      <w:pPr>
        <w:pStyle w:val="ListParagraph"/>
        <w:numPr>
          <w:ilvl w:val="0"/>
          <w:numId w:val="37"/>
        </w:numPr>
      </w:pPr>
      <w:r w:rsidRPr="00D7414F">
        <w:t xml:space="preserve">Select </w:t>
      </w:r>
      <w:r>
        <w:t xml:space="preserve">the large </w:t>
      </w:r>
      <w:r w:rsidRPr="00D7414F">
        <w:t>template from the search results.</w:t>
      </w:r>
    </w:p>
    <w:p w14:paraId="5F6D41ED" w14:textId="77777777" w:rsidR="00593F28" w:rsidRDefault="00593F28" w:rsidP="00CF0E9A">
      <w:pPr>
        <w:pStyle w:val="ListParagraph"/>
        <w:numPr>
          <w:ilvl w:val="0"/>
          <w:numId w:val="37"/>
        </w:numPr>
      </w:pPr>
      <w:r>
        <w:t xml:space="preserve">Complete </w:t>
      </w:r>
      <w:r w:rsidRPr="00D7414F">
        <w:t>collaboration creation process.</w:t>
      </w:r>
    </w:p>
    <w:p w14:paraId="7D87184E" w14:textId="77777777" w:rsidR="00593F28" w:rsidRPr="00D7414F" w:rsidRDefault="00593F28" w:rsidP="00CF0E9A">
      <w:pPr>
        <w:pStyle w:val="ListParagraph"/>
        <w:numPr>
          <w:ilvl w:val="0"/>
          <w:numId w:val="37"/>
        </w:numPr>
      </w:pPr>
      <w:r w:rsidRPr="00D7414F">
        <w:t>Verify the behavior.</w:t>
      </w:r>
    </w:p>
    <w:p w14:paraId="42BC682A" w14:textId="77777777" w:rsidR="00593F28" w:rsidRPr="00036C48" w:rsidRDefault="00593F28" w:rsidP="00593F28"/>
    <w:p w14:paraId="50F4E89A" w14:textId="77777777" w:rsidR="00593F28" w:rsidRDefault="00593F28" w:rsidP="00593F28">
      <w:pPr>
        <w:pStyle w:val="3DSTitle3"/>
      </w:pPr>
      <w:r>
        <w:t>Test d</w:t>
      </w:r>
      <w:r w:rsidRPr="001D0CE2">
        <w:t>ata</w:t>
      </w:r>
    </w:p>
    <w:p w14:paraId="5E8C3183" w14:textId="77777777" w:rsidR="00593F28" w:rsidRPr="00017642" w:rsidRDefault="00593F28" w:rsidP="00593F28">
      <w:r>
        <w:t xml:space="preserve">Pre-defined user template with twenty tabs, each with one widget. </w:t>
      </w:r>
      <w:r w:rsidRPr="005F456B">
        <w:rPr>
          <w:rStyle w:val="HiddenTextChar"/>
        </w:rPr>
        <w:t>Describe the usage and content of standard or specific/customer data</w:t>
      </w:r>
      <w:r>
        <w:rPr>
          <w:rStyle w:val="HiddenTextChar"/>
        </w:rPr>
        <w:t>.</w:t>
      </w:r>
      <w:r>
        <w:rPr>
          <w:rStyle w:val="HiddenTextChar"/>
        </w:rPr>
        <w:br/>
        <w:t>S</w:t>
      </w:r>
      <w:r w:rsidRPr="005F456B">
        <w:rPr>
          <w:rStyle w:val="HiddenTextChar"/>
        </w:rPr>
        <w:t>pecify the size/amount of data</w:t>
      </w:r>
      <w:r>
        <w:rPr>
          <w:rStyle w:val="HiddenTextChar"/>
        </w:rPr>
        <w:t>.</w:t>
      </w:r>
    </w:p>
    <w:p w14:paraId="43545910" w14:textId="77777777" w:rsidR="00593F28" w:rsidRDefault="00593F28" w:rsidP="00593F28">
      <w:pPr>
        <w:pStyle w:val="3DSTitle3"/>
      </w:pPr>
      <w:r w:rsidRPr="001D0CE2">
        <w:t>Environment</w:t>
      </w:r>
    </w:p>
    <w:p w14:paraId="15E998ED" w14:textId="77777777" w:rsidR="00593F28" w:rsidRDefault="00593F28" w:rsidP="00593F28">
      <w:pPr>
        <w:rPr>
          <w:rStyle w:val="HiddenTextChar"/>
        </w:rPr>
      </w:pPr>
      <w:r w:rsidRPr="00C24855">
        <w:t>O</w:t>
      </w:r>
      <w:r>
        <w:t>n</w:t>
      </w:r>
      <w:r w:rsidRPr="00C24855">
        <w:t xml:space="preserve"> Cloud</w:t>
      </w:r>
      <w:r>
        <w:rPr>
          <w:rStyle w:val="HiddenTextChar"/>
        </w:rPr>
        <w:t>Spec</w:t>
      </w:r>
      <w:r w:rsidRPr="00EC5A45">
        <w:rPr>
          <w:rStyle w:val="HiddenTextChar"/>
        </w:rPr>
        <w:t>ify the necessary test execution environmen</w:t>
      </w:r>
      <w:r>
        <w:rPr>
          <w:rStyle w:val="HiddenTextChar"/>
        </w:rPr>
        <w:t>t</w:t>
      </w:r>
    </w:p>
    <w:p w14:paraId="3D9C74F8" w14:textId="77777777" w:rsidR="00593F28" w:rsidRPr="00EC5A45" w:rsidRDefault="00593F28" w:rsidP="00593F28">
      <w:pPr>
        <w:pStyle w:val="HiddenText"/>
      </w:pPr>
      <w:r>
        <w:t xml:space="preserve">- </w:t>
      </w:r>
      <w:r w:rsidRPr="00EC5A45">
        <w:t xml:space="preserve">Dedicated </w:t>
      </w:r>
      <w:r w:rsidRPr="001D0CE2">
        <w:t>/ shared hardware and software</w:t>
      </w:r>
    </w:p>
    <w:p w14:paraId="364022C3" w14:textId="77777777" w:rsidR="00593F28" w:rsidRDefault="00593F28" w:rsidP="00593F28">
      <w:pPr>
        <w:pStyle w:val="HiddenText"/>
      </w:pPr>
      <w:r>
        <w:t xml:space="preserve">- </w:t>
      </w:r>
      <w:r w:rsidRPr="001D0CE2">
        <w:t>Isolated / non-isolated network</w:t>
      </w:r>
    </w:p>
    <w:p w14:paraId="5582766B" w14:textId="77777777" w:rsidR="00593F28" w:rsidRDefault="00593F28" w:rsidP="00593F28">
      <w:r>
        <w:rPr>
          <w:rStyle w:val="HiddenTextChar"/>
        </w:rPr>
        <w:t xml:space="preserve">- </w:t>
      </w:r>
      <w:r w:rsidRPr="00EC5A45">
        <w:rPr>
          <w:rStyle w:val="HiddenTextChar"/>
        </w:rPr>
        <w:t>Usage of any device that may impact operations performed during the test (writing, reading…) such as latency, tool</w:t>
      </w:r>
    </w:p>
    <w:p w14:paraId="0905D013" w14:textId="77777777" w:rsidR="00593F28" w:rsidRDefault="00593F28" w:rsidP="00593F28">
      <w:pPr>
        <w:pStyle w:val="3DSTitle3"/>
      </w:pPr>
      <w:r w:rsidRPr="001D0CE2">
        <w:lastRenderedPageBreak/>
        <w:t xml:space="preserve">Related </w:t>
      </w:r>
      <w:r>
        <w:t>a</w:t>
      </w:r>
      <w:r w:rsidRPr="001D0CE2">
        <w:t xml:space="preserve">utomatic </w:t>
      </w:r>
      <w:r>
        <w:t>t</w:t>
      </w:r>
      <w:r w:rsidRPr="001D0CE2">
        <w:t>ests</w:t>
      </w:r>
    </w:p>
    <w:p w14:paraId="3F0C1D47" w14:textId="77777777" w:rsidR="00593F28" w:rsidRPr="00E6748A" w:rsidRDefault="00593F28" w:rsidP="00593F28">
      <w:pPr>
        <w:jc w:val="both"/>
      </w:pPr>
      <w:r>
        <w:t xml:space="preserve"> No</w:t>
      </w:r>
      <w:r w:rsidRPr="00F76E51">
        <w:rPr>
          <w:rStyle w:val="HiddenTextChar"/>
        </w:rPr>
        <w:t>Specify the names of the related Automatic Tests (ODT names), if any</w:t>
      </w:r>
      <w:r>
        <w:rPr>
          <w:rStyle w:val="HiddenTextChar"/>
        </w:rPr>
        <w:t>.</w:t>
      </w:r>
    </w:p>
    <w:p w14:paraId="4ECC055C" w14:textId="77777777" w:rsidR="00593F28" w:rsidRDefault="00593F28" w:rsidP="00593F28">
      <w:pPr>
        <w:pStyle w:val="3DSTitle3"/>
      </w:pPr>
      <w:r>
        <w:t>PCS Objectives</w:t>
      </w:r>
    </w:p>
    <w:p w14:paraId="03F668BA" w14:textId="77777777" w:rsidR="00593F28" w:rsidRDefault="00593F28" w:rsidP="00593F28">
      <w:pPr>
        <w:jc w:val="both"/>
      </w:pPr>
      <w:r>
        <w:t>Capacity:  With the large template as described, collaboration creation should succeed. The new dashboard does not omit any of the tabs, widgets.</w:t>
      </w:r>
      <w:r w:rsidRPr="00F76E51">
        <w:rPr>
          <w:rStyle w:val="HiddenTextChar"/>
        </w:rPr>
        <w:t>Specify the objectives and their level (UI level for end-user time perception and/or Algorithm level for instance)</w:t>
      </w:r>
      <w:r>
        <w:rPr>
          <w:rStyle w:val="HiddenTextChar"/>
        </w:rPr>
        <w:t>.</w:t>
      </w:r>
    </w:p>
    <w:p w14:paraId="1F1C53EE" w14:textId="77777777" w:rsidR="00593F28" w:rsidRDefault="00593F28" w:rsidP="00593F28">
      <w:pPr>
        <w:pStyle w:val="3DSTitle3"/>
      </w:pPr>
      <w:r>
        <w:t>Test execution timeframe</w:t>
      </w:r>
      <w:r w:rsidRPr="001D0CE2">
        <w:t xml:space="preserve"> and measurements</w:t>
      </w:r>
    </w:p>
    <w:p w14:paraId="1CCC9952" w14:textId="77777777" w:rsidR="00593F28" w:rsidRPr="00E6748A" w:rsidRDefault="00593F28" w:rsidP="00593F28">
      <w:pPr>
        <w:jc w:val="both"/>
      </w:pPr>
      <w:r>
        <w:t xml:space="preserve"> Verify that Step 4 (Collaboration creation) is successful.</w:t>
      </w:r>
      <w:r w:rsidRPr="00F76E51">
        <w:rPr>
          <w:rStyle w:val="HiddenTextChar"/>
        </w:rPr>
        <w:t>Specify for which master schedule gate these tests are planned to be run and which mea</w:t>
      </w:r>
      <w:r>
        <w:rPr>
          <w:rStyle w:val="HiddenTextChar"/>
        </w:rPr>
        <w:t>surements will be taken. (Note:</w:t>
      </w:r>
      <w:r w:rsidRPr="00F76E51">
        <w:rPr>
          <w:rStyle w:val="HiddenTextChar"/>
        </w:rPr>
        <w:t xml:space="preserve"> All Acceptance Tests are expected to work at FCF. If your target gate is later than FCF, please explain why.)</w:t>
      </w:r>
    </w:p>
    <w:p w14:paraId="702299AE" w14:textId="77777777" w:rsidR="00593F28" w:rsidRDefault="00593F28" w:rsidP="00593F28">
      <w:pPr>
        <w:pStyle w:val="3DSTitle3"/>
      </w:pPr>
      <w:r w:rsidRPr="001D0CE2">
        <w:t>Limitations</w:t>
      </w:r>
    </w:p>
    <w:p w14:paraId="2845957E" w14:textId="77777777" w:rsidR="00593F28" w:rsidRDefault="00593F28" w:rsidP="00C66CFD"/>
    <w:p w14:paraId="54ADEBC1" w14:textId="77777777" w:rsidR="00707480" w:rsidRDefault="00707480" w:rsidP="00C66CFD"/>
    <w:p w14:paraId="73DD878C" w14:textId="77777777" w:rsidR="00FC6BB3" w:rsidRDefault="004736E3" w:rsidP="00EE5A6B">
      <w:pPr>
        <w:pStyle w:val="3DS2Title1"/>
      </w:pPr>
      <w:bookmarkStart w:id="157" w:name="_Toc219467995"/>
      <w:bookmarkStart w:id="158" w:name="PCS_AcceptanceTests"/>
      <w:bookmarkStart w:id="159" w:name="_Toc477374712"/>
      <w:bookmarkStart w:id="160" w:name="_Toc492890896"/>
      <w:bookmarkStart w:id="161" w:name="_Toc492890938"/>
      <w:bookmarkStart w:id="162" w:name="_Toc494182314"/>
      <w:bookmarkStart w:id="163" w:name="_Toc527023828"/>
      <w:r>
        <w:t xml:space="preserve">Limit &amp; </w:t>
      </w:r>
      <w:r w:rsidR="002D0AD0">
        <w:t xml:space="preserve">Negative </w:t>
      </w:r>
      <w:r w:rsidR="00FC6BB3">
        <w:t>Acceptance</w:t>
      </w:r>
      <w:r>
        <w:t xml:space="preserve"> Tests</w:t>
      </w:r>
      <w:bookmarkEnd w:id="157"/>
    </w:p>
    <w:p w14:paraId="14A5EBC4" w14:textId="77777777" w:rsidR="00FC6BB3" w:rsidRDefault="00F35ABC" w:rsidP="00646AC1">
      <w:pPr>
        <w:pStyle w:val="HiddenText"/>
        <w:jc w:val="both"/>
      </w:pPr>
      <w:r>
        <w:t>L</w:t>
      </w:r>
      <w:r w:rsidRPr="00F35ABC">
        <w:t>imit and negative acceptance tests demonstrate that the software handles boundary cases correctly and that appropriate warning and error messages are produced</w:t>
      </w:r>
      <w:r w:rsidR="00F82754">
        <w:t>.</w:t>
      </w:r>
    </w:p>
    <w:p w14:paraId="420DEFD0" w14:textId="220C650F" w:rsidR="00FC6BB3" w:rsidRDefault="00906CD9" w:rsidP="00FC6BB3">
      <w:pPr>
        <w:pStyle w:val="3DS2Title2"/>
      </w:pPr>
      <w:r>
        <w:t>LN</w:t>
      </w:r>
      <w:r w:rsidR="00FC6BB3" w:rsidRPr="00DD6C21">
        <w:t>-1</w:t>
      </w:r>
      <w:r w:rsidR="00FC41B7">
        <w:t>:</w:t>
      </w:r>
      <w:r w:rsidR="00FC6BB3" w:rsidRPr="001D0CE2">
        <w:rPr>
          <w:color w:val="AABFCB" w:themeColor="text1" w:themeTint="80"/>
        </w:rPr>
        <w:t xml:space="preserve"> </w:t>
      </w:r>
      <w:sdt>
        <w:sdtPr>
          <w:rPr>
            <w:color w:val="AABFCB" w:themeColor="text1" w:themeTint="80"/>
          </w:rPr>
          <w:id w:val="-2030630206"/>
          <w:placeholder>
            <w:docPart w:val="CEABE7B34B614B63A27B1C1CDD789BD5"/>
          </w:placeholder>
        </w:sdtPr>
        <w:sdtEndPr/>
        <w:sdtContent>
          <w:r w:rsidR="00D7414F" w:rsidRPr="00D7414F">
            <w:rPr>
              <w:color w:val="AABFCB" w:themeColor="text1" w:themeTint="80"/>
            </w:rPr>
            <w:t>Verify Behavior When No Matching Templates Are Found</w:t>
          </w:r>
        </w:sdtContent>
      </w:sdt>
    </w:p>
    <w:p w14:paraId="2BB5E2BE" w14:textId="77777777" w:rsidR="005D23C3" w:rsidRDefault="00FC6BB3" w:rsidP="005D23C3">
      <w:pPr>
        <w:pStyle w:val="3DSTitle3"/>
      </w:pPr>
      <w:r w:rsidRPr="001D0CE2">
        <w:t>What’s being tested?</w:t>
      </w:r>
    </w:p>
    <w:p w14:paraId="7BC8673D" w14:textId="5AD53C0A" w:rsidR="005F456B" w:rsidRPr="005D23C3" w:rsidRDefault="005F456B" w:rsidP="00646AC1">
      <w:pPr>
        <w:jc w:val="both"/>
      </w:pPr>
      <w:r>
        <w:t xml:space="preserve"> </w:t>
      </w:r>
      <w:r w:rsidR="00D7414F" w:rsidRPr="00D7414F">
        <w:t>The behavior when no matching templates are found during the search.</w:t>
      </w:r>
      <w:r w:rsidRPr="005F456B">
        <w:rPr>
          <w:rStyle w:val="HiddenTextChar"/>
        </w:rPr>
        <w:t>Explain the objectives of this test: specify whether this is a test of the boundaries / limits of the functionality, or an error test</w:t>
      </w:r>
      <w:r>
        <w:rPr>
          <w:rStyle w:val="HiddenTextChar"/>
        </w:rPr>
        <w:t>.</w:t>
      </w:r>
    </w:p>
    <w:p w14:paraId="522D95A8" w14:textId="77777777" w:rsidR="00FC6BB3" w:rsidRDefault="00FC6BB3" w:rsidP="00FC6BB3">
      <w:pPr>
        <w:pStyle w:val="3DSTitle3"/>
      </w:pPr>
      <w:r w:rsidRPr="001D0CE2">
        <w:t xml:space="preserve">Test </w:t>
      </w:r>
      <w:r>
        <w:t>d</w:t>
      </w:r>
      <w:r w:rsidRPr="001D0CE2">
        <w:t>ata</w:t>
      </w:r>
    </w:p>
    <w:p w14:paraId="39D329AB" w14:textId="4B39EEE3" w:rsidR="00FC6BB3" w:rsidRPr="001D0CE2" w:rsidRDefault="00D7414F" w:rsidP="00FC6BB3">
      <w:r w:rsidRPr="00D7414F">
        <w:t>Pre-defined platform and user templates, extended collaboration setup.</w:t>
      </w:r>
    </w:p>
    <w:p w14:paraId="74F26494" w14:textId="77777777" w:rsidR="00FC6BB3" w:rsidRDefault="00FC6BB3" w:rsidP="00FC6BB3">
      <w:pPr>
        <w:pStyle w:val="3DSTitle3"/>
      </w:pPr>
      <w:r w:rsidRPr="001D0CE2">
        <w:t xml:space="preserve">Test </w:t>
      </w:r>
      <w:r>
        <w:t>p</w:t>
      </w:r>
      <w:r w:rsidRPr="001D0CE2">
        <w:t>rotocol</w:t>
      </w:r>
    </w:p>
    <w:p w14:paraId="12096B58" w14:textId="57C0A072" w:rsidR="005D23C3" w:rsidRDefault="00D7414F" w:rsidP="00CF0E9A">
      <w:pPr>
        <w:pStyle w:val="ListParagraph"/>
        <w:numPr>
          <w:ilvl w:val="0"/>
          <w:numId w:val="29"/>
        </w:numPr>
      </w:pPr>
      <w:r w:rsidRPr="00D7414F">
        <w:t>Connect to the 3DEXPERIENCE cloud platform with 3D Product Architect (PAU) role + platform admin responsibility.</w:t>
      </w:r>
    </w:p>
    <w:p w14:paraId="0D499905" w14:textId="74CCAA05" w:rsidR="00D7414F" w:rsidRDefault="00D7414F" w:rsidP="00CF0E9A">
      <w:pPr>
        <w:pStyle w:val="ListParagraph"/>
        <w:numPr>
          <w:ilvl w:val="1"/>
          <w:numId w:val="29"/>
        </w:numPr>
      </w:pPr>
      <w:r w:rsidRPr="00D7414F">
        <w:t>Select the ‘Extended Collaborations Control Center’ app available in the 3DCompass.</w:t>
      </w:r>
    </w:p>
    <w:p w14:paraId="1A16B5BA" w14:textId="46BB85C4" w:rsidR="00D7414F" w:rsidRDefault="00D7414F" w:rsidP="00CF0E9A">
      <w:pPr>
        <w:pStyle w:val="ListParagraph"/>
        <w:numPr>
          <w:ilvl w:val="1"/>
          <w:numId w:val="29"/>
        </w:numPr>
      </w:pPr>
      <w:r w:rsidRPr="00D7414F">
        <w:t>Select New Extended Collaboration.</w:t>
      </w:r>
    </w:p>
    <w:p w14:paraId="748A3E4B" w14:textId="06900A5B" w:rsidR="00D7414F" w:rsidRDefault="00D7414F" w:rsidP="00CF0E9A">
      <w:pPr>
        <w:pStyle w:val="ListParagraph"/>
        <w:numPr>
          <w:ilvl w:val="0"/>
          <w:numId w:val="29"/>
        </w:numPr>
      </w:pPr>
      <w:r w:rsidRPr="00D7414F">
        <w:t>Edit the dashboard textbox to trigger the search.</w:t>
      </w:r>
    </w:p>
    <w:p w14:paraId="4FCE1E81" w14:textId="50825D47" w:rsidR="00D7414F" w:rsidRPr="00A71139" w:rsidRDefault="00D7414F" w:rsidP="00CF0E9A">
      <w:pPr>
        <w:pStyle w:val="ListParagraph"/>
        <w:numPr>
          <w:ilvl w:val="0"/>
          <w:numId w:val="29"/>
        </w:numPr>
        <w:rPr>
          <w:lang w:val="fr-FR"/>
        </w:rPr>
      </w:pPr>
      <w:r w:rsidRPr="00A71139">
        <w:rPr>
          <w:lang w:val="fr-FR"/>
        </w:rPr>
        <w:t>Enter a non-existent template name.</w:t>
      </w:r>
    </w:p>
    <w:p w14:paraId="4F6D126C" w14:textId="4ED72C12" w:rsidR="00D7414F" w:rsidRPr="005D23C3" w:rsidRDefault="00D7414F" w:rsidP="00CF0E9A">
      <w:pPr>
        <w:pStyle w:val="ListParagraph"/>
        <w:numPr>
          <w:ilvl w:val="0"/>
          <w:numId w:val="29"/>
        </w:numPr>
      </w:pPr>
      <w:r w:rsidRPr="00D7414F">
        <w:t>Verify the search results.</w:t>
      </w:r>
    </w:p>
    <w:p w14:paraId="0E67BFE6" w14:textId="77777777" w:rsidR="00FC6BB3" w:rsidRDefault="00FC6BB3" w:rsidP="00FC6BB3">
      <w:pPr>
        <w:pStyle w:val="3DSTitle3"/>
      </w:pPr>
      <w:r w:rsidRPr="001D0CE2">
        <w:t xml:space="preserve">Related </w:t>
      </w:r>
      <w:r>
        <w:t>a</w:t>
      </w:r>
      <w:r w:rsidRPr="001D0CE2">
        <w:t xml:space="preserve">utomatic </w:t>
      </w:r>
      <w:r>
        <w:t>t</w:t>
      </w:r>
      <w:r w:rsidRPr="001D0CE2">
        <w:t>ests</w:t>
      </w:r>
    </w:p>
    <w:p w14:paraId="3D39A57C" w14:textId="6586EA45" w:rsidR="005D23C3" w:rsidRPr="005D23C3" w:rsidRDefault="00490199" w:rsidP="005D23C3">
      <w:r>
        <w:t>&lt;&gt;</w:t>
      </w:r>
    </w:p>
    <w:p w14:paraId="59F070EE" w14:textId="67DC4841" w:rsidR="005F456B" w:rsidRDefault="00FC6BB3" w:rsidP="00D7414F">
      <w:pPr>
        <w:pStyle w:val="3DSTitle3"/>
        <w:rPr>
          <w:rStyle w:val="HiddenTextChar"/>
          <w:vanish w:val="0"/>
        </w:rPr>
      </w:pPr>
      <w:r w:rsidRPr="001D0CE2">
        <w:t xml:space="preserve">Test </w:t>
      </w:r>
      <w:r>
        <w:t>v</w:t>
      </w:r>
      <w:r w:rsidRPr="001D0CE2">
        <w:t>erification</w:t>
      </w:r>
      <w:r w:rsidR="005F456B" w:rsidRPr="005F456B">
        <w:rPr>
          <w:rStyle w:val="HiddenTextChar"/>
        </w:rPr>
        <w:t>Specify the output data and verification criteria for each item to be veri</w:t>
      </w:r>
      <w:r w:rsidR="005F456B">
        <w:rPr>
          <w:rStyle w:val="HiddenTextChar"/>
        </w:rPr>
        <w:t xml:space="preserve">fied. For instance, check that </w:t>
      </w:r>
      <w:r w:rsidR="005F456B" w:rsidRPr="005F456B">
        <w:rPr>
          <w:rStyle w:val="HiddenTextChar"/>
        </w:rPr>
        <w:t>necessary and sufficient error messages are displayed to the end user, and that the situation can be recovered</w:t>
      </w:r>
      <w:r w:rsidR="005F456B">
        <w:rPr>
          <w:rStyle w:val="HiddenTextChar"/>
        </w:rPr>
        <w:t>.</w:t>
      </w:r>
    </w:p>
    <w:p w14:paraId="3360853A" w14:textId="493D5587" w:rsidR="00D7414F" w:rsidRPr="00D7414F" w:rsidRDefault="00D7414F" w:rsidP="00D7414F">
      <w:r w:rsidRPr="00D7414F">
        <w:t>No matching templates are found</w:t>
      </w:r>
      <w:r>
        <w:t xml:space="preserve">. </w:t>
      </w:r>
    </w:p>
    <w:p w14:paraId="78295138" w14:textId="77777777" w:rsidR="005D23C3" w:rsidRDefault="00FC6BB3" w:rsidP="005D23C3">
      <w:pPr>
        <w:pStyle w:val="3DSTitle3"/>
      </w:pPr>
      <w:r w:rsidRPr="001D0CE2">
        <w:t xml:space="preserve">Test </w:t>
      </w:r>
      <w:r>
        <w:t>r</w:t>
      </w:r>
      <w:r w:rsidRPr="001D0CE2">
        <w:t>esponsibility</w:t>
      </w:r>
    </w:p>
    <w:p w14:paraId="641DCDB9" w14:textId="10EE833D" w:rsidR="005F456B" w:rsidRDefault="005F456B" w:rsidP="00646AC1">
      <w:pPr>
        <w:jc w:val="both"/>
      </w:pPr>
      <w:r>
        <w:lastRenderedPageBreak/>
        <w:t xml:space="preserve"> </w:t>
      </w:r>
      <w:r w:rsidR="00D7414F">
        <w:t xml:space="preserve">Developer and </w:t>
      </w:r>
      <w:r w:rsidR="00D7414F" w:rsidRPr="00C66CFD">
        <w:t>QA Team</w:t>
      </w:r>
      <w:r w:rsidR="00D7414F" w:rsidRPr="005F456B">
        <w:rPr>
          <w:rStyle w:val="HiddenTextChar"/>
        </w:rPr>
        <w:t xml:space="preserve"> </w:t>
      </w:r>
      <w:r w:rsidRPr="005F456B">
        <w:rPr>
          <w:rStyle w:val="HiddenTextChar"/>
        </w:rPr>
        <w:t>(optional) The developer has primary responsibility for executing this test. If applicable, specify who is additionally responsible for executing this test. For instance, User Experience Expert or User Assistance to check error messages</w:t>
      </w:r>
      <w:r>
        <w:rPr>
          <w:rStyle w:val="HiddenTextChar"/>
        </w:rPr>
        <w:t>.</w:t>
      </w:r>
    </w:p>
    <w:p w14:paraId="0B895A9D" w14:textId="77777777" w:rsidR="00FF0451" w:rsidRPr="005D23C3" w:rsidRDefault="00FF0451" w:rsidP="00646AC1">
      <w:pPr>
        <w:jc w:val="both"/>
      </w:pPr>
    </w:p>
    <w:p w14:paraId="666A2020" w14:textId="062A59C1" w:rsidR="00FC6BB3" w:rsidRPr="006F146A" w:rsidRDefault="00A83475" w:rsidP="00EE5A6B">
      <w:pPr>
        <w:pStyle w:val="3DS2Title2"/>
      </w:pPr>
      <w:r>
        <w:t>LN</w:t>
      </w:r>
      <w:r w:rsidR="00FC6BB3" w:rsidRPr="00DD6C21">
        <w:t>-</w:t>
      </w:r>
      <w:r w:rsidR="00FC6BB3">
        <w:t>2</w:t>
      </w:r>
      <w:r w:rsidR="00FC41B7">
        <w:t>:</w:t>
      </w:r>
      <w:r w:rsidR="00FC6BB3" w:rsidRPr="00F144D2">
        <w:rPr>
          <w:color w:val="AABFCB" w:themeColor="text1" w:themeTint="80"/>
        </w:rPr>
        <w:t xml:space="preserve"> </w:t>
      </w:r>
      <w:sdt>
        <w:sdtPr>
          <w:rPr>
            <w:color w:val="AABFCB" w:themeColor="text1" w:themeTint="80"/>
          </w:rPr>
          <w:id w:val="-102193782"/>
          <w:placeholder>
            <w:docPart w:val="BDB7DAF898A64073817DEB55EEFBC16C"/>
          </w:placeholder>
        </w:sdtPr>
        <w:sdtEndPr/>
        <w:sdtContent>
          <w:r w:rsidR="00D7414F" w:rsidRPr="00D7414F">
            <w:rPr>
              <w:color w:val="AABFCB" w:themeColor="text1" w:themeTint="80"/>
            </w:rPr>
            <w:t>Verify Behavior When Template Is Deleted Before Dashboard Creation</w:t>
          </w:r>
        </w:sdtContent>
      </w:sdt>
    </w:p>
    <w:p w14:paraId="0FC56A1D" w14:textId="77777777" w:rsidR="00D7414F" w:rsidRDefault="00D7414F" w:rsidP="00D7414F">
      <w:pPr>
        <w:pStyle w:val="3DSTitle3"/>
      </w:pPr>
      <w:r w:rsidRPr="001D0CE2">
        <w:t>What’s being tested?</w:t>
      </w:r>
    </w:p>
    <w:p w14:paraId="23848A0B" w14:textId="0F198391" w:rsidR="00D7414F" w:rsidRPr="005D23C3" w:rsidRDefault="00D7414F" w:rsidP="00D7414F">
      <w:pPr>
        <w:jc w:val="both"/>
      </w:pPr>
      <w:r>
        <w:t xml:space="preserve"> </w:t>
      </w:r>
      <w:r w:rsidRPr="00D7414F">
        <w:t>The behavior when a template is deleted before the dashboard is created.</w:t>
      </w:r>
      <w:r w:rsidRPr="005F456B">
        <w:rPr>
          <w:rStyle w:val="HiddenTextChar"/>
        </w:rPr>
        <w:t>Explain the objectives of this test: specify whether this is a test of the boundaries / limits of the functionality, or an error test</w:t>
      </w:r>
      <w:r>
        <w:rPr>
          <w:rStyle w:val="HiddenTextChar"/>
        </w:rPr>
        <w:t>.</w:t>
      </w:r>
    </w:p>
    <w:p w14:paraId="2EB0819E" w14:textId="77777777" w:rsidR="00D7414F" w:rsidRDefault="00D7414F" w:rsidP="00D7414F">
      <w:pPr>
        <w:pStyle w:val="3DSTitle3"/>
      </w:pPr>
      <w:r w:rsidRPr="001D0CE2">
        <w:t xml:space="preserve">Test </w:t>
      </w:r>
      <w:r>
        <w:t>d</w:t>
      </w:r>
      <w:r w:rsidRPr="001D0CE2">
        <w:t>ata</w:t>
      </w:r>
    </w:p>
    <w:p w14:paraId="44695806" w14:textId="77777777" w:rsidR="00D7414F" w:rsidRPr="001D0CE2" w:rsidRDefault="00D7414F" w:rsidP="00D7414F">
      <w:r w:rsidRPr="00D7414F">
        <w:t>Pre-defined platform and user templates, extended collaboration setup.</w:t>
      </w:r>
    </w:p>
    <w:p w14:paraId="1862BEEA" w14:textId="77777777" w:rsidR="00D7414F" w:rsidRDefault="00D7414F" w:rsidP="00D7414F">
      <w:pPr>
        <w:pStyle w:val="3DSTitle3"/>
      </w:pPr>
      <w:r w:rsidRPr="001D0CE2">
        <w:t xml:space="preserve">Test </w:t>
      </w:r>
      <w:r>
        <w:t>p</w:t>
      </w:r>
      <w:r w:rsidRPr="001D0CE2">
        <w:t>rotocol</w:t>
      </w:r>
    </w:p>
    <w:p w14:paraId="0003A237" w14:textId="69244E54" w:rsidR="00D7414F" w:rsidRDefault="00D7414F" w:rsidP="00CF0E9A">
      <w:pPr>
        <w:pStyle w:val="ListParagraph"/>
        <w:numPr>
          <w:ilvl w:val="0"/>
          <w:numId w:val="30"/>
        </w:numPr>
      </w:pPr>
      <w:r w:rsidRPr="00D7414F">
        <w:t>Connect to the 3DEXPERIENCE cloud platform with 3D Product Architect (PAU) role + platform admin responsibility.</w:t>
      </w:r>
    </w:p>
    <w:p w14:paraId="14BFE6CA" w14:textId="61A933DF" w:rsidR="00D7414F" w:rsidRDefault="00D7414F" w:rsidP="00CF0E9A">
      <w:pPr>
        <w:pStyle w:val="ListParagraph"/>
        <w:numPr>
          <w:ilvl w:val="1"/>
          <w:numId w:val="30"/>
        </w:numPr>
      </w:pPr>
      <w:r w:rsidRPr="00D7414F">
        <w:t>Select the ‘Extended Collaborations Control Center’ app available in the 3DCompass.</w:t>
      </w:r>
    </w:p>
    <w:p w14:paraId="01969936" w14:textId="2C87F411" w:rsidR="00D7414F" w:rsidRDefault="00D7414F" w:rsidP="00CF0E9A">
      <w:pPr>
        <w:pStyle w:val="ListParagraph"/>
        <w:numPr>
          <w:ilvl w:val="1"/>
          <w:numId w:val="30"/>
        </w:numPr>
      </w:pPr>
      <w:r w:rsidRPr="00D7414F">
        <w:t>Select New Extended Collaboration.</w:t>
      </w:r>
    </w:p>
    <w:p w14:paraId="0EA35FF2" w14:textId="2DBC1303" w:rsidR="00D7414F" w:rsidRDefault="00D7414F" w:rsidP="00CF0E9A">
      <w:pPr>
        <w:pStyle w:val="ListParagraph"/>
        <w:numPr>
          <w:ilvl w:val="0"/>
          <w:numId w:val="30"/>
        </w:numPr>
      </w:pPr>
      <w:r w:rsidRPr="00D7414F">
        <w:t>Edit the dashboard textbox to trigger the search.</w:t>
      </w:r>
    </w:p>
    <w:p w14:paraId="57106DDE" w14:textId="2DCFA261" w:rsidR="00D7414F" w:rsidRDefault="00D7414F" w:rsidP="00CF0E9A">
      <w:pPr>
        <w:pStyle w:val="ListParagraph"/>
        <w:numPr>
          <w:ilvl w:val="0"/>
          <w:numId w:val="30"/>
        </w:numPr>
      </w:pPr>
      <w:r w:rsidRPr="00D7414F">
        <w:t>Select a template from the search results.</w:t>
      </w:r>
    </w:p>
    <w:p w14:paraId="20D72DAC" w14:textId="37EDB46E" w:rsidR="00D7414F" w:rsidRDefault="00D7414F" w:rsidP="00CF0E9A">
      <w:pPr>
        <w:pStyle w:val="ListParagraph"/>
        <w:numPr>
          <w:ilvl w:val="0"/>
          <w:numId w:val="30"/>
        </w:numPr>
      </w:pPr>
      <w:r w:rsidRPr="00D7414F">
        <w:t>Delete the selected template before completing the collaboration creation process.</w:t>
      </w:r>
    </w:p>
    <w:p w14:paraId="7FFE016A" w14:textId="3BAD8947" w:rsidR="00D7414F" w:rsidRPr="00D7414F" w:rsidRDefault="00D7414F" w:rsidP="00CF0E9A">
      <w:pPr>
        <w:pStyle w:val="ListParagraph"/>
        <w:numPr>
          <w:ilvl w:val="0"/>
          <w:numId w:val="30"/>
        </w:numPr>
      </w:pPr>
      <w:r w:rsidRPr="00D7414F">
        <w:t>Verify the behavior.</w:t>
      </w:r>
    </w:p>
    <w:p w14:paraId="19F4F5BF" w14:textId="77777777" w:rsidR="00D7414F" w:rsidRDefault="00D7414F" w:rsidP="00D7414F">
      <w:pPr>
        <w:pStyle w:val="3DSTitle3"/>
      </w:pPr>
      <w:r w:rsidRPr="001D0CE2">
        <w:t xml:space="preserve">Related </w:t>
      </w:r>
      <w:r>
        <w:t>a</w:t>
      </w:r>
      <w:r w:rsidRPr="001D0CE2">
        <w:t xml:space="preserve">utomatic </w:t>
      </w:r>
      <w:r>
        <w:t>t</w:t>
      </w:r>
      <w:r w:rsidRPr="001D0CE2">
        <w:t>ests</w:t>
      </w:r>
    </w:p>
    <w:p w14:paraId="65844CF8" w14:textId="7CB57170" w:rsidR="00D7414F" w:rsidRPr="005D23C3" w:rsidRDefault="00344C56" w:rsidP="00D7414F">
      <w:r>
        <w:t>&lt;&gt;</w:t>
      </w:r>
    </w:p>
    <w:p w14:paraId="1F89A2DB" w14:textId="77777777" w:rsidR="00D7414F" w:rsidRDefault="00D7414F" w:rsidP="00D7414F">
      <w:pPr>
        <w:pStyle w:val="3DSTitle3"/>
        <w:rPr>
          <w:rStyle w:val="HiddenTextChar"/>
          <w:vanish w:val="0"/>
        </w:rPr>
      </w:pPr>
      <w:r w:rsidRPr="001D0CE2">
        <w:t xml:space="preserve">Test </w:t>
      </w:r>
      <w:r>
        <w:t>v</w:t>
      </w:r>
      <w:r w:rsidRPr="001D0CE2">
        <w:t>erification</w:t>
      </w:r>
      <w:r w:rsidRPr="005F456B">
        <w:rPr>
          <w:rStyle w:val="HiddenTextChar"/>
        </w:rPr>
        <w:t>Specify the output data and verification criteria for each item to be veri</w:t>
      </w:r>
      <w:r>
        <w:rPr>
          <w:rStyle w:val="HiddenTextChar"/>
        </w:rPr>
        <w:t xml:space="preserve">fied. For instance, check that </w:t>
      </w:r>
      <w:r w:rsidRPr="005F456B">
        <w:rPr>
          <w:rStyle w:val="HiddenTextChar"/>
        </w:rPr>
        <w:t>necessary and sufficient error messages are displayed to the end user, and that the situation can be recovered</w:t>
      </w:r>
      <w:r>
        <w:rPr>
          <w:rStyle w:val="HiddenTextChar"/>
        </w:rPr>
        <w:t>.</w:t>
      </w:r>
    </w:p>
    <w:p w14:paraId="7E398073" w14:textId="10E71110" w:rsidR="00D7414F" w:rsidRPr="00D7414F" w:rsidRDefault="00490199" w:rsidP="00D7414F">
      <w:r>
        <w:t>Collaboration creation fails with</w:t>
      </w:r>
      <w:r w:rsidR="00D7414F" w:rsidRPr="00D7414F">
        <w:t xml:space="preserve"> appropriate error message</w:t>
      </w:r>
      <w:r w:rsidR="00152617">
        <w:t xml:space="preserve"> indicating issue with template provided</w:t>
      </w:r>
      <w:r w:rsidR="00D7414F" w:rsidRPr="00D7414F">
        <w:t>.</w:t>
      </w:r>
      <w:r w:rsidR="00D7414F">
        <w:t xml:space="preserve"> </w:t>
      </w:r>
    </w:p>
    <w:p w14:paraId="7F01B442" w14:textId="77777777" w:rsidR="00D7414F" w:rsidRDefault="00D7414F" w:rsidP="00D7414F">
      <w:pPr>
        <w:pStyle w:val="3DSTitle3"/>
      </w:pPr>
      <w:r w:rsidRPr="001D0CE2">
        <w:t xml:space="preserve">Test </w:t>
      </w:r>
      <w:r>
        <w:t>r</w:t>
      </w:r>
      <w:r w:rsidRPr="001D0CE2">
        <w:t>esponsibility</w:t>
      </w:r>
    </w:p>
    <w:p w14:paraId="4D10F8A2" w14:textId="6B485F23" w:rsidR="00D7414F" w:rsidRDefault="00D7414F" w:rsidP="00D7414F">
      <w:r>
        <w:t xml:space="preserve"> Developer and </w:t>
      </w:r>
      <w:r w:rsidRPr="00C66CFD">
        <w:t>QA Team</w:t>
      </w:r>
    </w:p>
    <w:p w14:paraId="5276B122" w14:textId="77777777" w:rsidR="00BA2F12" w:rsidRDefault="00BA2F12" w:rsidP="00D7414F"/>
    <w:p w14:paraId="57C6E76A" w14:textId="5073B3CC" w:rsidR="00BA2F12" w:rsidRPr="006F146A" w:rsidRDefault="00BA2F12" w:rsidP="00BA2F12">
      <w:pPr>
        <w:pStyle w:val="3DS2Title2"/>
      </w:pPr>
      <w:r>
        <w:t>LN</w:t>
      </w:r>
      <w:r w:rsidRPr="00DD6C21">
        <w:t>-</w:t>
      </w:r>
      <w:r>
        <w:t>2:</w:t>
      </w:r>
      <w:r w:rsidRPr="00F144D2">
        <w:rPr>
          <w:color w:val="AABFCB" w:themeColor="text1" w:themeTint="80"/>
        </w:rPr>
        <w:t xml:space="preserve"> </w:t>
      </w:r>
      <w:sdt>
        <w:sdtPr>
          <w:rPr>
            <w:color w:val="AABFCB" w:themeColor="text1" w:themeTint="80"/>
          </w:rPr>
          <w:id w:val="1093286542"/>
          <w:placeholder>
            <w:docPart w:val="0D53B907DC9F4D82AF812606C922ACDC"/>
          </w:placeholder>
        </w:sdtPr>
        <w:sdtEndPr/>
        <w:sdtContent>
          <w:r w:rsidRPr="00D7414F">
            <w:rPr>
              <w:color w:val="AABFCB" w:themeColor="text1" w:themeTint="80"/>
            </w:rPr>
            <w:t xml:space="preserve">Verify Behavior When Template </w:t>
          </w:r>
          <w:r w:rsidR="009C45DD">
            <w:rPr>
              <w:color w:val="AABFCB" w:themeColor="text1" w:themeTint="80"/>
            </w:rPr>
            <w:t>visibility to user is suppressed</w:t>
          </w:r>
          <w:r w:rsidRPr="00D7414F">
            <w:rPr>
              <w:color w:val="AABFCB" w:themeColor="text1" w:themeTint="80"/>
            </w:rPr>
            <w:t xml:space="preserve"> Before Dashboard Creation</w:t>
          </w:r>
        </w:sdtContent>
      </w:sdt>
    </w:p>
    <w:p w14:paraId="04A8B19E" w14:textId="77777777" w:rsidR="00BA2F12" w:rsidRDefault="00BA2F12" w:rsidP="00BA2F12">
      <w:pPr>
        <w:pStyle w:val="3DSTitle3"/>
      </w:pPr>
      <w:r w:rsidRPr="001D0CE2">
        <w:t>What’s being tested?</w:t>
      </w:r>
    </w:p>
    <w:p w14:paraId="56B2A149" w14:textId="47A384A2" w:rsidR="00BA2F12" w:rsidRPr="005D23C3" w:rsidRDefault="00BA2F12" w:rsidP="00BA2F12">
      <w:pPr>
        <w:jc w:val="both"/>
      </w:pPr>
      <w:r>
        <w:t xml:space="preserve"> </w:t>
      </w:r>
      <w:r w:rsidRPr="00D7414F">
        <w:t xml:space="preserve">The behavior when a template </w:t>
      </w:r>
      <w:r w:rsidR="00C43148">
        <w:t>visibility to user is suppress</w:t>
      </w:r>
      <w:r>
        <w:t xml:space="preserve"> </w:t>
      </w:r>
      <w:r w:rsidRPr="00D7414F">
        <w:t>before the dashboard is created.</w:t>
      </w:r>
      <w:r w:rsidRPr="005F456B">
        <w:rPr>
          <w:rStyle w:val="HiddenTextChar"/>
        </w:rPr>
        <w:t>Explain the objectives of this test: specify whether this is a test of the boundaries / limits of the functionality, or an error test</w:t>
      </w:r>
      <w:r>
        <w:rPr>
          <w:rStyle w:val="HiddenTextChar"/>
        </w:rPr>
        <w:t>.</w:t>
      </w:r>
    </w:p>
    <w:p w14:paraId="1DE251C7" w14:textId="77777777" w:rsidR="00BA2F12" w:rsidRDefault="00BA2F12" w:rsidP="00BA2F12">
      <w:pPr>
        <w:pStyle w:val="3DSTitle3"/>
      </w:pPr>
      <w:r w:rsidRPr="001D0CE2">
        <w:t xml:space="preserve">Test </w:t>
      </w:r>
      <w:r>
        <w:t>d</w:t>
      </w:r>
      <w:r w:rsidRPr="001D0CE2">
        <w:t>ata</w:t>
      </w:r>
    </w:p>
    <w:p w14:paraId="0E67F41F" w14:textId="77777777" w:rsidR="00BA2F12" w:rsidRPr="001D0CE2" w:rsidRDefault="00BA2F12" w:rsidP="00BA2F12">
      <w:r w:rsidRPr="00D7414F">
        <w:t>Pre-defined platform and user templates, extended collaboration setup.</w:t>
      </w:r>
    </w:p>
    <w:p w14:paraId="450CFEE9" w14:textId="77777777" w:rsidR="00BA2F12" w:rsidRDefault="00BA2F12" w:rsidP="00BA2F12">
      <w:pPr>
        <w:pStyle w:val="3DSTitle3"/>
      </w:pPr>
      <w:r w:rsidRPr="001D0CE2">
        <w:t xml:space="preserve">Test </w:t>
      </w:r>
      <w:r>
        <w:t>p</w:t>
      </w:r>
      <w:r w:rsidRPr="001D0CE2">
        <w:t>rotocol</w:t>
      </w:r>
    </w:p>
    <w:p w14:paraId="1E9C0C95" w14:textId="0CA42432" w:rsidR="00BA2F12" w:rsidRDefault="00BA2F12" w:rsidP="00CF0E9A">
      <w:pPr>
        <w:pStyle w:val="ListParagraph"/>
        <w:numPr>
          <w:ilvl w:val="0"/>
          <w:numId w:val="35"/>
        </w:numPr>
      </w:pPr>
      <w:r w:rsidRPr="00D7414F">
        <w:lastRenderedPageBreak/>
        <w:t>Connect to the 3DEXPERIENCE cloud platform with 3D Product Architect (PAU) role + platform admin responsibility.</w:t>
      </w:r>
    </w:p>
    <w:p w14:paraId="639B8519" w14:textId="77777777" w:rsidR="00BA2F12" w:rsidRDefault="00BA2F12" w:rsidP="00CF0E9A">
      <w:pPr>
        <w:pStyle w:val="ListParagraph"/>
        <w:numPr>
          <w:ilvl w:val="1"/>
          <w:numId w:val="35"/>
        </w:numPr>
      </w:pPr>
      <w:r w:rsidRPr="00D7414F">
        <w:t>Select the ‘Extended Collaborations Control Center’ app available in the 3DCompass.</w:t>
      </w:r>
    </w:p>
    <w:p w14:paraId="604DE92C" w14:textId="77777777" w:rsidR="00BA2F12" w:rsidRDefault="00BA2F12" w:rsidP="00CF0E9A">
      <w:pPr>
        <w:pStyle w:val="ListParagraph"/>
        <w:numPr>
          <w:ilvl w:val="1"/>
          <w:numId w:val="35"/>
        </w:numPr>
      </w:pPr>
      <w:r w:rsidRPr="00D7414F">
        <w:t>Select New Extended Collaboration.</w:t>
      </w:r>
    </w:p>
    <w:p w14:paraId="27F715B4" w14:textId="77777777" w:rsidR="00BA2F12" w:rsidRDefault="00BA2F12" w:rsidP="00CF0E9A">
      <w:pPr>
        <w:pStyle w:val="ListParagraph"/>
        <w:numPr>
          <w:ilvl w:val="0"/>
          <w:numId w:val="35"/>
        </w:numPr>
      </w:pPr>
      <w:r w:rsidRPr="00D7414F">
        <w:t>Edit the dashboard textbox to trigger the search.</w:t>
      </w:r>
    </w:p>
    <w:p w14:paraId="4D085043" w14:textId="77777777" w:rsidR="00BA2F12" w:rsidRDefault="00BA2F12" w:rsidP="00CF0E9A">
      <w:pPr>
        <w:pStyle w:val="ListParagraph"/>
        <w:numPr>
          <w:ilvl w:val="0"/>
          <w:numId w:val="35"/>
        </w:numPr>
      </w:pPr>
      <w:r w:rsidRPr="00D7414F">
        <w:t>Select a template from the search results.</w:t>
      </w:r>
    </w:p>
    <w:p w14:paraId="57FC5D44" w14:textId="5B8426D3" w:rsidR="00BA2F12" w:rsidRDefault="0098098D" w:rsidP="00CF0E9A">
      <w:pPr>
        <w:pStyle w:val="ListParagraph"/>
        <w:numPr>
          <w:ilvl w:val="0"/>
          <w:numId w:val="35"/>
        </w:numPr>
      </w:pPr>
      <w:r>
        <w:t>Suppress</w:t>
      </w:r>
      <w:r w:rsidR="00BA2F12">
        <w:t xml:space="preserve"> </w:t>
      </w:r>
      <w:r w:rsidR="009C45DD">
        <w:t xml:space="preserve">template’s </w:t>
      </w:r>
      <w:r w:rsidR="009C45DD" w:rsidRPr="009C45DD">
        <w:t>visibility</w:t>
      </w:r>
      <w:r w:rsidR="009C45DD">
        <w:t xml:space="preserve"> to user</w:t>
      </w:r>
      <w:r w:rsidR="00BA2F12">
        <w:t>.</w:t>
      </w:r>
    </w:p>
    <w:p w14:paraId="52FC0B2E" w14:textId="6D59BA7C" w:rsidR="00BA2F12" w:rsidRDefault="00BA2F12" w:rsidP="00CF0E9A">
      <w:pPr>
        <w:pStyle w:val="ListParagraph"/>
        <w:numPr>
          <w:ilvl w:val="0"/>
          <w:numId w:val="35"/>
        </w:numPr>
      </w:pPr>
      <w:r>
        <w:t xml:space="preserve">Complete </w:t>
      </w:r>
      <w:r w:rsidRPr="00D7414F">
        <w:t>collaboration creation process.</w:t>
      </w:r>
    </w:p>
    <w:p w14:paraId="2A45D2AE" w14:textId="77777777" w:rsidR="00BA2F12" w:rsidRPr="00D7414F" w:rsidRDefault="00BA2F12" w:rsidP="00CF0E9A">
      <w:pPr>
        <w:pStyle w:val="ListParagraph"/>
        <w:numPr>
          <w:ilvl w:val="0"/>
          <w:numId w:val="35"/>
        </w:numPr>
      </w:pPr>
      <w:r w:rsidRPr="00D7414F">
        <w:t>Verify the behavior.</w:t>
      </w:r>
    </w:p>
    <w:p w14:paraId="53B0376C" w14:textId="77777777" w:rsidR="00BA2F12" w:rsidRDefault="00BA2F12" w:rsidP="00BA2F12">
      <w:pPr>
        <w:pStyle w:val="3DSTitle3"/>
      </w:pPr>
      <w:r w:rsidRPr="001D0CE2">
        <w:t xml:space="preserve">Related </w:t>
      </w:r>
      <w:r>
        <w:t>a</w:t>
      </w:r>
      <w:r w:rsidRPr="001D0CE2">
        <w:t xml:space="preserve">utomatic </w:t>
      </w:r>
      <w:r>
        <w:t>t</w:t>
      </w:r>
      <w:r w:rsidRPr="001D0CE2">
        <w:t>ests</w:t>
      </w:r>
    </w:p>
    <w:p w14:paraId="2A4B1EC0" w14:textId="77777777" w:rsidR="00BA2F12" w:rsidRPr="005D23C3" w:rsidRDefault="00BA2F12" w:rsidP="00BA2F12">
      <w:r>
        <w:t>&lt;&gt;</w:t>
      </w:r>
    </w:p>
    <w:p w14:paraId="1EE77089" w14:textId="77777777" w:rsidR="00BA2F12" w:rsidRDefault="00BA2F12" w:rsidP="00BA2F12">
      <w:pPr>
        <w:pStyle w:val="3DSTitle3"/>
        <w:rPr>
          <w:rStyle w:val="HiddenTextChar"/>
          <w:vanish w:val="0"/>
        </w:rPr>
      </w:pPr>
      <w:r w:rsidRPr="001D0CE2">
        <w:t xml:space="preserve">Test </w:t>
      </w:r>
      <w:r>
        <w:t>v</w:t>
      </w:r>
      <w:r w:rsidRPr="001D0CE2">
        <w:t>erification</w:t>
      </w:r>
      <w:r w:rsidRPr="005F456B">
        <w:rPr>
          <w:rStyle w:val="HiddenTextChar"/>
        </w:rPr>
        <w:t>Specify the output data and verification criteria for each item to be veri</w:t>
      </w:r>
      <w:r>
        <w:rPr>
          <w:rStyle w:val="HiddenTextChar"/>
        </w:rPr>
        <w:t xml:space="preserve">fied. For instance, check that </w:t>
      </w:r>
      <w:r w:rsidRPr="005F456B">
        <w:rPr>
          <w:rStyle w:val="HiddenTextChar"/>
        </w:rPr>
        <w:t>necessary and sufficient error messages are displayed to the end user, and that the situation can be recovered</w:t>
      </w:r>
      <w:r>
        <w:rPr>
          <w:rStyle w:val="HiddenTextChar"/>
        </w:rPr>
        <w:t>.</w:t>
      </w:r>
    </w:p>
    <w:p w14:paraId="2FD507DF" w14:textId="77777777" w:rsidR="00BA2F12" w:rsidRPr="00D7414F" w:rsidRDefault="00BA2F12" w:rsidP="00BA2F12">
      <w:r>
        <w:t>Collaboration creation fails with</w:t>
      </w:r>
      <w:r w:rsidRPr="00D7414F">
        <w:t xml:space="preserve"> appropriate error message</w:t>
      </w:r>
      <w:r>
        <w:t xml:space="preserve"> indicating issue with template provided</w:t>
      </w:r>
      <w:r w:rsidRPr="00D7414F">
        <w:t>.</w:t>
      </w:r>
      <w:r>
        <w:t xml:space="preserve"> </w:t>
      </w:r>
    </w:p>
    <w:p w14:paraId="1A9BB029" w14:textId="77777777" w:rsidR="00BA2F12" w:rsidRDefault="00BA2F12" w:rsidP="00BA2F12">
      <w:pPr>
        <w:pStyle w:val="3DSTitle3"/>
      </w:pPr>
      <w:r w:rsidRPr="001D0CE2">
        <w:t xml:space="preserve">Test </w:t>
      </w:r>
      <w:r>
        <w:t>r</w:t>
      </w:r>
      <w:r w:rsidRPr="001D0CE2">
        <w:t>esponsibility</w:t>
      </w:r>
    </w:p>
    <w:p w14:paraId="61C1C692" w14:textId="77777777" w:rsidR="00BA2F12" w:rsidRDefault="00BA2F12" w:rsidP="00BA2F12">
      <w:r>
        <w:t xml:space="preserve"> Developer and </w:t>
      </w:r>
      <w:r w:rsidRPr="00C66CFD">
        <w:t>QA Team</w:t>
      </w:r>
    </w:p>
    <w:p w14:paraId="5E4C128C" w14:textId="77777777" w:rsidR="00BA2F12" w:rsidRDefault="00BA2F12" w:rsidP="00D7414F"/>
    <w:p w14:paraId="77E8FB73" w14:textId="77777777" w:rsidR="00FB6773" w:rsidRDefault="00FB6773" w:rsidP="00D7414F"/>
    <w:p w14:paraId="4DA575B6" w14:textId="2F9AD422" w:rsidR="00FB6773" w:rsidRPr="006F146A" w:rsidRDefault="00FB6773" w:rsidP="00FB6773">
      <w:pPr>
        <w:pStyle w:val="3DS2Title2"/>
      </w:pPr>
      <w:r>
        <w:t>LN</w:t>
      </w:r>
      <w:r w:rsidRPr="00DD6C21">
        <w:t>-</w:t>
      </w:r>
      <w:r w:rsidR="00BF3C0A">
        <w:t>3</w:t>
      </w:r>
      <w:r>
        <w:t>:</w:t>
      </w:r>
      <w:r w:rsidRPr="00F144D2">
        <w:rPr>
          <w:color w:val="AABFCB" w:themeColor="text1" w:themeTint="80"/>
        </w:rPr>
        <w:t xml:space="preserve"> </w:t>
      </w:r>
      <w:sdt>
        <w:sdtPr>
          <w:rPr>
            <w:color w:val="AABFCB" w:themeColor="text1" w:themeTint="80"/>
          </w:rPr>
          <w:id w:val="-1785497122"/>
          <w:placeholder>
            <w:docPart w:val="C88FF09E6CF74E10AD189A0809DA74B7"/>
          </w:placeholder>
        </w:sdtPr>
        <w:sdtEndPr/>
        <w:sdtContent>
          <w:r w:rsidRPr="00D7414F">
            <w:rPr>
              <w:color w:val="AABFCB" w:themeColor="text1" w:themeTint="80"/>
            </w:rPr>
            <w:t xml:space="preserve">Verify Behavior </w:t>
          </w:r>
          <w:r w:rsidR="00BA2F12">
            <w:rPr>
              <w:color w:val="AABFCB" w:themeColor="text1" w:themeTint="80"/>
            </w:rPr>
            <w:t>of</w:t>
          </w:r>
          <w:r w:rsidR="00344C56">
            <w:rPr>
              <w:color w:val="AABFCB" w:themeColor="text1" w:themeTint="80"/>
            </w:rPr>
            <w:t xml:space="preserve"> </w:t>
          </w:r>
          <w:r>
            <w:rPr>
              <w:color w:val="AABFCB" w:themeColor="text1" w:themeTint="80"/>
            </w:rPr>
            <w:t xml:space="preserve">search </w:t>
          </w:r>
          <w:r w:rsidR="00344C56">
            <w:rPr>
              <w:color w:val="AABFCB" w:themeColor="text1" w:themeTint="80"/>
            </w:rPr>
            <w:t>for non-template dashboard</w:t>
          </w:r>
        </w:sdtContent>
      </w:sdt>
    </w:p>
    <w:p w14:paraId="5FA198F0" w14:textId="77777777" w:rsidR="00FB6773" w:rsidRDefault="00FB6773" w:rsidP="00FB6773">
      <w:pPr>
        <w:pStyle w:val="3DSTitle3"/>
      </w:pPr>
      <w:r w:rsidRPr="001D0CE2">
        <w:t>What’s being tested?</w:t>
      </w:r>
    </w:p>
    <w:p w14:paraId="55751683" w14:textId="46FCD33A" w:rsidR="00FB6773" w:rsidRPr="005D23C3" w:rsidRDefault="00FB6773" w:rsidP="00FB6773">
      <w:pPr>
        <w:jc w:val="both"/>
      </w:pPr>
      <w:r>
        <w:t>Incremental behavior of system when user attempts to search dashboard which is not a template</w:t>
      </w:r>
      <w:r w:rsidRPr="00D7414F">
        <w:t>.</w:t>
      </w:r>
      <w:r w:rsidRPr="005F456B">
        <w:rPr>
          <w:rStyle w:val="HiddenTextChar"/>
        </w:rPr>
        <w:t>Explain the objectives of this test: specify whether this is a test of the boundaries / limits of the functionality, or an error test</w:t>
      </w:r>
      <w:r>
        <w:rPr>
          <w:rStyle w:val="HiddenTextChar"/>
        </w:rPr>
        <w:t>.</w:t>
      </w:r>
    </w:p>
    <w:p w14:paraId="07ED8BF1" w14:textId="77777777" w:rsidR="00FB6773" w:rsidRDefault="00FB6773" w:rsidP="00FB6773">
      <w:pPr>
        <w:pStyle w:val="3DSTitle3"/>
      </w:pPr>
      <w:r w:rsidRPr="001D0CE2">
        <w:t xml:space="preserve">Test </w:t>
      </w:r>
      <w:r>
        <w:t>d</w:t>
      </w:r>
      <w:r w:rsidRPr="001D0CE2">
        <w:t>ata</w:t>
      </w:r>
    </w:p>
    <w:p w14:paraId="3F1E42B1" w14:textId="7DA308C9" w:rsidR="00FB6773" w:rsidRPr="001D0CE2" w:rsidRDefault="00FB6773" w:rsidP="00FB6773">
      <w:r>
        <w:t>P</w:t>
      </w:r>
      <w:r w:rsidRPr="00D7414F">
        <w:t>latform and user template</w:t>
      </w:r>
      <w:r>
        <w:t xml:space="preserve"> dashboards, non- template dashboard</w:t>
      </w:r>
      <w:r w:rsidRPr="00D7414F">
        <w:t>s, extended collaboration setup.</w:t>
      </w:r>
    </w:p>
    <w:p w14:paraId="06F1453D" w14:textId="77777777" w:rsidR="00FB6773" w:rsidRDefault="00FB6773" w:rsidP="00FB6773">
      <w:pPr>
        <w:pStyle w:val="3DSTitle3"/>
      </w:pPr>
      <w:r w:rsidRPr="001D0CE2">
        <w:t xml:space="preserve">Test </w:t>
      </w:r>
      <w:r>
        <w:t>p</w:t>
      </w:r>
      <w:r w:rsidRPr="001D0CE2">
        <w:t>rotocol</w:t>
      </w:r>
    </w:p>
    <w:p w14:paraId="70F9ECD4" w14:textId="40E975A1" w:rsidR="00FB6773" w:rsidRDefault="00FB6773" w:rsidP="00CF0E9A">
      <w:pPr>
        <w:pStyle w:val="ListParagraph"/>
        <w:numPr>
          <w:ilvl w:val="0"/>
          <w:numId w:val="36"/>
        </w:numPr>
      </w:pPr>
      <w:bookmarkStart w:id="164" w:name="_Hlk210654213"/>
      <w:r w:rsidRPr="00D7414F">
        <w:t>Connect to the 3DEXPERIENCE cloud platform with 3D Product Architect (PAU) role + platform admin responsibility.</w:t>
      </w:r>
    </w:p>
    <w:p w14:paraId="3EFF7FA5" w14:textId="77777777" w:rsidR="00FB6773" w:rsidRDefault="00FB6773" w:rsidP="00CF0E9A">
      <w:pPr>
        <w:pStyle w:val="ListParagraph"/>
        <w:numPr>
          <w:ilvl w:val="1"/>
          <w:numId w:val="36"/>
        </w:numPr>
      </w:pPr>
      <w:r w:rsidRPr="00D7414F">
        <w:t>Select the ‘Extended Collaborations Control Center’ app available in the 3DCompass.</w:t>
      </w:r>
    </w:p>
    <w:p w14:paraId="6AD0B5E1" w14:textId="77777777" w:rsidR="00FB6773" w:rsidRDefault="00FB6773" w:rsidP="00CF0E9A">
      <w:pPr>
        <w:pStyle w:val="ListParagraph"/>
        <w:numPr>
          <w:ilvl w:val="1"/>
          <w:numId w:val="36"/>
        </w:numPr>
      </w:pPr>
      <w:r w:rsidRPr="00D7414F">
        <w:t>Select New Extended Collaboration.</w:t>
      </w:r>
    </w:p>
    <w:p w14:paraId="63DE69E1" w14:textId="42FE2B57" w:rsidR="00FB6773" w:rsidRDefault="00FB6773" w:rsidP="00CF0E9A">
      <w:pPr>
        <w:pStyle w:val="ListParagraph"/>
        <w:numPr>
          <w:ilvl w:val="0"/>
          <w:numId w:val="36"/>
        </w:numPr>
      </w:pPr>
      <w:r w:rsidRPr="00D7414F">
        <w:t>Edit the dashboard textbox to trigger the search</w:t>
      </w:r>
      <w:r>
        <w:t xml:space="preserve"> for non-template dashboard.</w:t>
      </w:r>
    </w:p>
    <w:p w14:paraId="5846BB55" w14:textId="77777777" w:rsidR="00FB6773" w:rsidRPr="00D7414F" w:rsidRDefault="00FB6773" w:rsidP="00CF0E9A">
      <w:pPr>
        <w:pStyle w:val="ListParagraph"/>
        <w:numPr>
          <w:ilvl w:val="0"/>
          <w:numId w:val="36"/>
        </w:numPr>
      </w:pPr>
      <w:r w:rsidRPr="00D7414F">
        <w:t>Verify the behavior.</w:t>
      </w:r>
    </w:p>
    <w:bookmarkEnd w:id="164"/>
    <w:p w14:paraId="2C8D89B1" w14:textId="77777777" w:rsidR="00FB6773" w:rsidRDefault="00FB6773" w:rsidP="00FB6773">
      <w:pPr>
        <w:pStyle w:val="3DSTitle3"/>
      </w:pPr>
      <w:r w:rsidRPr="001D0CE2">
        <w:t xml:space="preserve">Related </w:t>
      </w:r>
      <w:r>
        <w:t>a</w:t>
      </w:r>
      <w:r w:rsidRPr="001D0CE2">
        <w:t xml:space="preserve">utomatic </w:t>
      </w:r>
      <w:r>
        <w:t>t</w:t>
      </w:r>
      <w:r w:rsidRPr="001D0CE2">
        <w:t>ests</w:t>
      </w:r>
    </w:p>
    <w:p w14:paraId="4CE80EA9" w14:textId="7DDFDD55" w:rsidR="00FB6773" w:rsidRPr="005D23C3" w:rsidRDefault="00344C56" w:rsidP="00FB6773">
      <w:r>
        <w:lastRenderedPageBreak/>
        <w:t>&lt;&gt;</w:t>
      </w:r>
    </w:p>
    <w:p w14:paraId="7D874E8B" w14:textId="77777777" w:rsidR="00FB6773" w:rsidRDefault="00FB6773" w:rsidP="00FB6773">
      <w:pPr>
        <w:pStyle w:val="3DSTitle3"/>
        <w:rPr>
          <w:rStyle w:val="HiddenTextChar"/>
          <w:vanish w:val="0"/>
        </w:rPr>
      </w:pPr>
      <w:r w:rsidRPr="001D0CE2">
        <w:t xml:space="preserve">Test </w:t>
      </w:r>
      <w:r>
        <w:t>v</w:t>
      </w:r>
      <w:r w:rsidRPr="001D0CE2">
        <w:t>erification</w:t>
      </w:r>
      <w:r w:rsidRPr="005F456B">
        <w:rPr>
          <w:rStyle w:val="HiddenTextChar"/>
        </w:rPr>
        <w:t>Specify the output data and verification criteria for each item to be veri</w:t>
      </w:r>
      <w:r>
        <w:rPr>
          <w:rStyle w:val="HiddenTextChar"/>
        </w:rPr>
        <w:t xml:space="preserve">fied. For instance, check that </w:t>
      </w:r>
      <w:r w:rsidRPr="005F456B">
        <w:rPr>
          <w:rStyle w:val="HiddenTextChar"/>
        </w:rPr>
        <w:t>necessary and sufficient error messages are displayed to the end user, and that the situation can be recovered</w:t>
      </w:r>
      <w:r>
        <w:rPr>
          <w:rStyle w:val="HiddenTextChar"/>
        </w:rPr>
        <w:t>.</w:t>
      </w:r>
    </w:p>
    <w:p w14:paraId="4ADD32F1" w14:textId="247762EC" w:rsidR="00FB6773" w:rsidRPr="00D7414F" w:rsidRDefault="00344C56" w:rsidP="00FB6773">
      <w:r>
        <w:t>Search result should not return non-template dashboard</w:t>
      </w:r>
      <w:r w:rsidR="00FB6773" w:rsidRPr="00D7414F">
        <w:t>.</w:t>
      </w:r>
      <w:r w:rsidR="00FB6773">
        <w:t xml:space="preserve"> </w:t>
      </w:r>
      <w:r>
        <w:t>If it returns, see that UX doesn’t allow to select it. In worst case, collaboration creat</w:t>
      </w:r>
      <w:r w:rsidR="00E22422">
        <w:t>ion</w:t>
      </w:r>
      <w:r>
        <w:t xml:space="preserve"> should return error.</w:t>
      </w:r>
    </w:p>
    <w:p w14:paraId="22F8188D" w14:textId="77777777" w:rsidR="00FB6773" w:rsidRDefault="00FB6773" w:rsidP="00FB6773">
      <w:pPr>
        <w:pStyle w:val="3DSTitle3"/>
      </w:pPr>
      <w:r w:rsidRPr="001D0CE2">
        <w:t xml:space="preserve">Test </w:t>
      </w:r>
      <w:r>
        <w:t>r</w:t>
      </w:r>
      <w:r w:rsidRPr="001D0CE2">
        <w:t>esponsibility</w:t>
      </w:r>
    </w:p>
    <w:p w14:paraId="22D29A43" w14:textId="77777777" w:rsidR="00FB6773" w:rsidRDefault="00FB6773" w:rsidP="00FB6773">
      <w:r>
        <w:t xml:space="preserve"> Developer and </w:t>
      </w:r>
      <w:r w:rsidRPr="00C66CFD">
        <w:t>QA Team</w:t>
      </w:r>
    </w:p>
    <w:p w14:paraId="6138600E" w14:textId="77777777" w:rsidR="00FB6773" w:rsidRDefault="00FB6773" w:rsidP="00D7414F"/>
    <w:p w14:paraId="48295FE6" w14:textId="77777777" w:rsidR="0082661F" w:rsidRPr="00B555E0" w:rsidRDefault="0082661F" w:rsidP="00D7414F"/>
    <w:p w14:paraId="2170CE2E" w14:textId="77777777" w:rsidR="006F146A" w:rsidRPr="00840952" w:rsidRDefault="001D0415" w:rsidP="00EE5A6B">
      <w:pPr>
        <w:pStyle w:val="3DS2Title1"/>
        <w:rPr>
          <w:rFonts w:asciiTheme="minorHAnsi" w:hAnsiTheme="minorHAnsi"/>
          <w:b/>
        </w:rPr>
      </w:pPr>
      <w:bookmarkStart w:id="165" w:name="_Toc219467996"/>
      <w:r w:rsidRPr="00892D92">
        <w:t>Performance</w:t>
      </w:r>
      <w:r w:rsidR="00892D92" w:rsidRPr="00892D92">
        <w:t>/Capacity/Scalability</w:t>
      </w:r>
      <w:r w:rsidRPr="00892D92">
        <w:t xml:space="preserve"> </w:t>
      </w:r>
      <w:bookmarkEnd w:id="158"/>
      <w:r w:rsidRPr="00892D92">
        <w:t>Acceptance Test</w:t>
      </w:r>
      <w:r w:rsidR="006F146A" w:rsidRPr="00892D92">
        <w:t>s</w:t>
      </w:r>
      <w:bookmarkEnd w:id="165"/>
    </w:p>
    <w:p w14:paraId="2B8CC58C" w14:textId="080DA58E" w:rsidR="00D82DB6" w:rsidRDefault="0066283E" w:rsidP="00C01EE5">
      <w:pPr>
        <w:jc w:val="both"/>
      </w:pPr>
      <w:r>
        <w:t xml:space="preserve">Performance/Capacity/Scalability tests demonstrate that the software satisfies the PCS objectives defined in </w:t>
      </w:r>
      <w:r w:rsidR="00F738AF">
        <w:t>Section 3, Quality of Services</w:t>
      </w:r>
      <w:bookmarkEnd w:id="159"/>
      <w:bookmarkEnd w:id="160"/>
      <w:bookmarkEnd w:id="161"/>
      <w:bookmarkEnd w:id="162"/>
      <w:bookmarkEnd w:id="163"/>
    </w:p>
    <w:p w14:paraId="43D57498" w14:textId="77777777" w:rsidR="0063199E" w:rsidRPr="00524887" w:rsidRDefault="0063199E" w:rsidP="0063199E">
      <w:pPr>
        <w:pStyle w:val="3DS2Title2"/>
      </w:pPr>
      <w:r>
        <w:t>PCS</w:t>
      </w:r>
      <w:r w:rsidRPr="00524887">
        <w:t>-1</w:t>
      </w:r>
      <w:r>
        <w:t>:</w:t>
      </w:r>
      <w:r w:rsidRPr="00524887">
        <w:t xml:space="preserve"> </w:t>
      </w:r>
      <w:sdt>
        <w:sdtPr>
          <w:rPr>
            <w:color w:val="AABFCB" w:themeColor="text1" w:themeTint="80"/>
          </w:rPr>
          <w:id w:val="817227857"/>
          <w:placeholder>
            <w:docPart w:val="A9DA8D9BBF1146D4AAB82E5580702F1F"/>
          </w:placeholder>
        </w:sdtPr>
        <w:sdtEndPr/>
        <w:sdtContent>
          <w:r>
            <w:rPr>
              <w:color w:val="AABFCB" w:themeColor="text1" w:themeTint="80"/>
            </w:rPr>
            <w:t>Dashboard creation from large template</w:t>
          </w:r>
        </w:sdtContent>
      </w:sdt>
    </w:p>
    <w:p w14:paraId="6EE6C1D5" w14:textId="77777777" w:rsidR="0063199E" w:rsidRPr="006D1AB2" w:rsidRDefault="0063199E" w:rsidP="0063199E">
      <w:pPr>
        <w:pStyle w:val="HiddenText"/>
        <w:jc w:val="both"/>
      </w:pPr>
      <w:r w:rsidRPr="006D1AB2">
        <w:t>Provide</w:t>
      </w:r>
      <w:r>
        <w:t xml:space="preserve"> the detailed test description.</w:t>
      </w:r>
      <w:r w:rsidRPr="006D1AB2">
        <w:t xml:space="preserve"> Specify whether the functionality is new or whether it is an improvement to existing functionality. Explain the expected results.</w:t>
      </w:r>
    </w:p>
    <w:p w14:paraId="25A707AF" w14:textId="5AA5CB03" w:rsidR="0063199E" w:rsidRDefault="00CF0E9A" w:rsidP="0063199E">
      <w:pPr>
        <w:pStyle w:val="3DSTitle3"/>
        <w:numPr>
          <w:ilvl w:val="0"/>
          <w:numId w:val="0"/>
        </w:numPr>
        <w:ind w:left="720"/>
      </w:pPr>
      <w:sdt>
        <w:sdtPr>
          <w:alias w:val="PCS test type :"/>
          <w:id w:val="-633488886"/>
          <w:placeholder>
            <w:docPart w:val="7DB7D72237874AD7A4328610CA2F8E82"/>
          </w:placeholder>
          <w:comboBox>
            <w:listItem w:value="Choose an item."/>
            <w:listItem w:displayText="Performance" w:value="Performance"/>
            <w:listItem w:displayText="Capacity" w:value="Capacity"/>
            <w:listItem w:displayText="Scalability" w:value="Scalability"/>
          </w:comboBox>
        </w:sdtPr>
        <w:sdtEndPr/>
        <w:sdtContent>
          <w:r w:rsidR="0063199E">
            <w:t>Performance</w:t>
          </w:r>
        </w:sdtContent>
      </w:sdt>
    </w:p>
    <w:p w14:paraId="13DE8F6E" w14:textId="77777777" w:rsidR="0063199E" w:rsidRDefault="0063199E" w:rsidP="0063199E">
      <w:pPr>
        <w:pStyle w:val="3DSTitle3"/>
      </w:pPr>
      <w:r w:rsidRPr="001D0CE2">
        <w:t>What’s being tested?</w:t>
      </w:r>
    </w:p>
    <w:p w14:paraId="5C31340B" w14:textId="77777777" w:rsidR="0063199E" w:rsidRDefault="0063199E" w:rsidP="0063199E">
      <w:r>
        <w:t>Dashboard is created from a large template.</w:t>
      </w:r>
    </w:p>
    <w:p w14:paraId="66A675F7" w14:textId="77777777" w:rsidR="0063199E" w:rsidRPr="00017642" w:rsidRDefault="0063199E" w:rsidP="0063199E">
      <w:r>
        <w:t>Collaboration creation finishes within two minutes.</w:t>
      </w:r>
    </w:p>
    <w:p w14:paraId="1B087B1F" w14:textId="77777777" w:rsidR="0063199E" w:rsidRDefault="0063199E" w:rsidP="0063199E">
      <w:pPr>
        <w:pStyle w:val="3DSTitle3"/>
      </w:pPr>
      <w:r>
        <w:t>Test protocol</w:t>
      </w:r>
      <w:r w:rsidRPr="005F456B">
        <w:rPr>
          <w:rStyle w:val="HiddenTextChar"/>
        </w:rPr>
        <w:t>Specify the output data and verification criteria for each item to be veri</w:t>
      </w:r>
      <w:r>
        <w:rPr>
          <w:rStyle w:val="HiddenTextChar"/>
        </w:rPr>
        <w:t xml:space="preserve">fied. For instance, check that </w:t>
      </w:r>
      <w:r w:rsidRPr="005F456B">
        <w:rPr>
          <w:rStyle w:val="HiddenTextChar"/>
        </w:rPr>
        <w:t>necessary and sufficient error messages are displayed to the end user, and that the situation can be recovered</w:t>
      </w:r>
      <w:r>
        <w:rPr>
          <w:rStyle w:val="HiddenTextChar"/>
        </w:rPr>
        <w:t>.</w:t>
      </w:r>
    </w:p>
    <w:p w14:paraId="2F680770" w14:textId="77777777" w:rsidR="0063199E" w:rsidRDefault="0063199E" w:rsidP="00CF0E9A">
      <w:pPr>
        <w:pStyle w:val="ListParagraph"/>
        <w:numPr>
          <w:ilvl w:val="0"/>
          <w:numId w:val="38"/>
        </w:numPr>
      </w:pPr>
      <w:r w:rsidRPr="00D7414F">
        <w:t>Connect to the 3DEXPERIENCE cloud platform with 3D Product Architect (PAU) role + platform admin responsibility.</w:t>
      </w:r>
    </w:p>
    <w:p w14:paraId="44F22FD9" w14:textId="77777777" w:rsidR="0063199E" w:rsidRDefault="0063199E" w:rsidP="00CF0E9A">
      <w:pPr>
        <w:pStyle w:val="ListParagraph"/>
        <w:numPr>
          <w:ilvl w:val="1"/>
          <w:numId w:val="39"/>
        </w:numPr>
      </w:pPr>
      <w:r w:rsidRPr="00D7414F">
        <w:t>Select the ‘Extended Collaborations Control Center’ app available in the 3DCompass.</w:t>
      </w:r>
    </w:p>
    <w:p w14:paraId="1A2281B5" w14:textId="77777777" w:rsidR="0063199E" w:rsidRDefault="0063199E" w:rsidP="00CF0E9A">
      <w:pPr>
        <w:pStyle w:val="ListParagraph"/>
        <w:numPr>
          <w:ilvl w:val="1"/>
          <w:numId w:val="39"/>
        </w:numPr>
      </w:pPr>
      <w:r w:rsidRPr="00D7414F">
        <w:t>Select New Extended Collaboration.</w:t>
      </w:r>
    </w:p>
    <w:p w14:paraId="38D6C97B" w14:textId="77777777" w:rsidR="0063199E" w:rsidRDefault="0063199E" w:rsidP="00CF0E9A">
      <w:pPr>
        <w:pStyle w:val="ListParagraph"/>
        <w:numPr>
          <w:ilvl w:val="0"/>
          <w:numId w:val="38"/>
        </w:numPr>
      </w:pPr>
      <w:r w:rsidRPr="00D7414F">
        <w:t>Edit the dashboard textbox to trigger the search.</w:t>
      </w:r>
    </w:p>
    <w:p w14:paraId="22FC4D86" w14:textId="77777777" w:rsidR="0063199E" w:rsidRDefault="0063199E" w:rsidP="00CF0E9A">
      <w:pPr>
        <w:pStyle w:val="ListParagraph"/>
        <w:numPr>
          <w:ilvl w:val="0"/>
          <w:numId w:val="38"/>
        </w:numPr>
      </w:pPr>
      <w:r w:rsidRPr="00D7414F">
        <w:t xml:space="preserve">Select </w:t>
      </w:r>
      <w:r>
        <w:t xml:space="preserve">the large </w:t>
      </w:r>
      <w:r w:rsidRPr="00D7414F">
        <w:t>template from the search results.</w:t>
      </w:r>
    </w:p>
    <w:p w14:paraId="4436DF5A" w14:textId="77777777" w:rsidR="0063199E" w:rsidRDefault="0063199E" w:rsidP="00CF0E9A">
      <w:pPr>
        <w:pStyle w:val="ListParagraph"/>
        <w:numPr>
          <w:ilvl w:val="0"/>
          <w:numId w:val="38"/>
        </w:numPr>
      </w:pPr>
      <w:r>
        <w:t xml:space="preserve">Complete </w:t>
      </w:r>
      <w:r w:rsidRPr="00D7414F">
        <w:t>collaboration creation process.</w:t>
      </w:r>
    </w:p>
    <w:p w14:paraId="08235917" w14:textId="77777777" w:rsidR="0063199E" w:rsidRPr="00D7414F" w:rsidRDefault="0063199E" w:rsidP="00CF0E9A">
      <w:pPr>
        <w:pStyle w:val="ListParagraph"/>
        <w:numPr>
          <w:ilvl w:val="0"/>
          <w:numId w:val="38"/>
        </w:numPr>
      </w:pPr>
      <w:r w:rsidRPr="00D7414F">
        <w:t>Verify the behavior.</w:t>
      </w:r>
    </w:p>
    <w:p w14:paraId="4F1D6F37" w14:textId="197E9604" w:rsidR="0063199E" w:rsidRPr="00036C48" w:rsidRDefault="0063199E" w:rsidP="00D10163">
      <w:pPr>
        <w:tabs>
          <w:tab w:val="left" w:pos="984"/>
        </w:tabs>
      </w:pPr>
    </w:p>
    <w:p w14:paraId="37408319" w14:textId="77777777" w:rsidR="0063199E" w:rsidRDefault="0063199E" w:rsidP="0063199E">
      <w:pPr>
        <w:pStyle w:val="3DSTitle3"/>
      </w:pPr>
      <w:r>
        <w:t>Test d</w:t>
      </w:r>
      <w:r w:rsidRPr="001D0CE2">
        <w:t>ata</w:t>
      </w:r>
    </w:p>
    <w:p w14:paraId="40F2220F" w14:textId="4C059BBA" w:rsidR="0063199E" w:rsidRPr="00017642" w:rsidRDefault="009A40CD" w:rsidP="009A40CD">
      <w:r>
        <w:t>Pre-defined user template with twenty</w:t>
      </w:r>
      <w:r w:rsidR="000114F7">
        <w:t xml:space="preserve"> plus</w:t>
      </w:r>
      <w:r>
        <w:t xml:space="preserve"> tabs, each with one widget.</w:t>
      </w:r>
      <w:r w:rsidRPr="005F456B">
        <w:rPr>
          <w:rStyle w:val="HiddenTextChar"/>
        </w:rPr>
        <w:t>Describe the usage and content of standard or specific/customer data</w:t>
      </w:r>
      <w:r>
        <w:rPr>
          <w:rStyle w:val="HiddenTextChar"/>
        </w:rPr>
        <w:t>.</w:t>
      </w:r>
      <w:r>
        <w:rPr>
          <w:rStyle w:val="HiddenTextChar"/>
        </w:rPr>
        <w:br/>
        <w:t>S</w:t>
      </w:r>
      <w:r w:rsidRPr="005F456B">
        <w:rPr>
          <w:rStyle w:val="HiddenTextChar"/>
        </w:rPr>
        <w:t>pecify the size/amount of data</w:t>
      </w:r>
      <w:r>
        <w:rPr>
          <w:rStyle w:val="HiddenTextChar"/>
        </w:rPr>
        <w:t>.</w:t>
      </w:r>
      <w:r w:rsidR="0063199E">
        <w:t xml:space="preserve"> </w:t>
      </w:r>
      <w:r w:rsidR="0063199E" w:rsidRPr="005F456B">
        <w:rPr>
          <w:rStyle w:val="HiddenTextChar"/>
        </w:rPr>
        <w:t>Describe the usage and content of standard or specific/customer data</w:t>
      </w:r>
      <w:r w:rsidR="0063199E">
        <w:rPr>
          <w:rStyle w:val="HiddenTextChar"/>
        </w:rPr>
        <w:t>.</w:t>
      </w:r>
      <w:r w:rsidR="0063199E">
        <w:rPr>
          <w:rStyle w:val="HiddenTextChar"/>
        </w:rPr>
        <w:br/>
        <w:t>S</w:t>
      </w:r>
      <w:r w:rsidR="0063199E" w:rsidRPr="005F456B">
        <w:rPr>
          <w:rStyle w:val="HiddenTextChar"/>
        </w:rPr>
        <w:t>pecify the size/amount of data</w:t>
      </w:r>
      <w:r w:rsidR="0063199E">
        <w:rPr>
          <w:rStyle w:val="HiddenTextChar"/>
        </w:rPr>
        <w:t>.</w:t>
      </w:r>
    </w:p>
    <w:p w14:paraId="24117A55" w14:textId="77777777" w:rsidR="0063199E" w:rsidRDefault="0063199E" w:rsidP="0063199E">
      <w:pPr>
        <w:pStyle w:val="3DSTitle3"/>
      </w:pPr>
      <w:r w:rsidRPr="001D0CE2">
        <w:t>Environment</w:t>
      </w:r>
    </w:p>
    <w:p w14:paraId="4D8EE366" w14:textId="57D0BF6C" w:rsidR="0063199E" w:rsidRDefault="0063199E" w:rsidP="0063199E">
      <w:pPr>
        <w:rPr>
          <w:rStyle w:val="HiddenTextChar"/>
        </w:rPr>
      </w:pPr>
      <w:r w:rsidRPr="00EC5A45">
        <w:t xml:space="preserve"> </w:t>
      </w:r>
      <w:r w:rsidR="00C24855" w:rsidRPr="00C24855">
        <w:t>O</w:t>
      </w:r>
      <w:r w:rsidR="00EF6F11">
        <w:t>n</w:t>
      </w:r>
      <w:r w:rsidR="00C24855" w:rsidRPr="00C24855">
        <w:t xml:space="preserve"> Cloud</w:t>
      </w:r>
      <w:r>
        <w:rPr>
          <w:rStyle w:val="HiddenTextChar"/>
        </w:rPr>
        <w:t>Spec</w:t>
      </w:r>
      <w:r w:rsidRPr="00EC5A45">
        <w:rPr>
          <w:rStyle w:val="HiddenTextChar"/>
        </w:rPr>
        <w:t>ify the necessary test execution environmen</w:t>
      </w:r>
      <w:r>
        <w:rPr>
          <w:rStyle w:val="HiddenTextChar"/>
        </w:rPr>
        <w:t>t</w:t>
      </w:r>
    </w:p>
    <w:p w14:paraId="7DB695B2" w14:textId="77777777" w:rsidR="0063199E" w:rsidRPr="00EC5A45" w:rsidRDefault="0063199E" w:rsidP="0063199E">
      <w:pPr>
        <w:pStyle w:val="HiddenText"/>
      </w:pPr>
      <w:r>
        <w:t xml:space="preserve">- </w:t>
      </w:r>
      <w:r w:rsidRPr="00EC5A45">
        <w:t xml:space="preserve">Dedicated </w:t>
      </w:r>
      <w:r w:rsidRPr="001D0CE2">
        <w:t>/ shared hardware and software</w:t>
      </w:r>
    </w:p>
    <w:p w14:paraId="6099BF1B" w14:textId="77777777" w:rsidR="0063199E" w:rsidRDefault="0063199E" w:rsidP="0063199E">
      <w:pPr>
        <w:pStyle w:val="HiddenText"/>
      </w:pPr>
      <w:r>
        <w:t xml:space="preserve">- </w:t>
      </w:r>
      <w:r w:rsidRPr="001D0CE2">
        <w:t>Isolated / non-isolated network</w:t>
      </w:r>
    </w:p>
    <w:p w14:paraId="054548F4" w14:textId="77777777" w:rsidR="0063199E" w:rsidRDefault="0063199E" w:rsidP="0063199E">
      <w:r>
        <w:rPr>
          <w:rStyle w:val="HiddenTextChar"/>
        </w:rPr>
        <w:t xml:space="preserve">- </w:t>
      </w:r>
      <w:r w:rsidRPr="00EC5A45">
        <w:rPr>
          <w:rStyle w:val="HiddenTextChar"/>
        </w:rPr>
        <w:t>Usage of any device that may impact operations performed during the test (writing, reading…) such as latency, tool</w:t>
      </w:r>
    </w:p>
    <w:p w14:paraId="4E0C5975" w14:textId="77777777" w:rsidR="0063199E" w:rsidRDefault="0063199E" w:rsidP="0063199E">
      <w:pPr>
        <w:pStyle w:val="3DSTitle3"/>
      </w:pPr>
      <w:r w:rsidRPr="001D0CE2">
        <w:t xml:space="preserve">Related </w:t>
      </w:r>
      <w:r>
        <w:t>a</w:t>
      </w:r>
      <w:r w:rsidRPr="001D0CE2">
        <w:t xml:space="preserve">utomatic </w:t>
      </w:r>
      <w:r>
        <w:t>t</w:t>
      </w:r>
      <w:r w:rsidRPr="001D0CE2">
        <w:t>ests</w:t>
      </w:r>
    </w:p>
    <w:p w14:paraId="4AD0CCC6" w14:textId="77777777" w:rsidR="0063199E" w:rsidRPr="00E6748A" w:rsidRDefault="0063199E" w:rsidP="0063199E">
      <w:pPr>
        <w:jc w:val="both"/>
      </w:pPr>
      <w:r>
        <w:t xml:space="preserve"> No</w:t>
      </w:r>
      <w:r w:rsidRPr="00F76E51">
        <w:rPr>
          <w:rStyle w:val="HiddenTextChar"/>
        </w:rPr>
        <w:t>Specify the names of the related Automatic Tests (ODT names), if any</w:t>
      </w:r>
      <w:r>
        <w:rPr>
          <w:rStyle w:val="HiddenTextChar"/>
        </w:rPr>
        <w:t>.</w:t>
      </w:r>
    </w:p>
    <w:p w14:paraId="474C97A7" w14:textId="77777777" w:rsidR="0063199E" w:rsidRDefault="0063199E" w:rsidP="0063199E">
      <w:pPr>
        <w:pStyle w:val="3DSTitle3"/>
      </w:pPr>
      <w:r>
        <w:lastRenderedPageBreak/>
        <w:t>PCS Objectives</w:t>
      </w:r>
    </w:p>
    <w:p w14:paraId="48472A4F" w14:textId="77777777" w:rsidR="0063199E" w:rsidRPr="00E6748A" w:rsidRDefault="0063199E" w:rsidP="0063199E">
      <w:pPr>
        <w:jc w:val="both"/>
      </w:pPr>
      <w:r>
        <w:t>Performance: With such large template, we expect impact during export of the template dashboard &amp; import(creation) of new dashboard. However, the total collaboration creation should finish in two minutes.</w:t>
      </w:r>
    </w:p>
    <w:p w14:paraId="6D2F0112" w14:textId="77777777" w:rsidR="0063199E" w:rsidRDefault="0063199E" w:rsidP="0063199E">
      <w:pPr>
        <w:pStyle w:val="3DSTitle3"/>
      </w:pPr>
      <w:r>
        <w:t>Test execution timeframe</w:t>
      </w:r>
      <w:r w:rsidRPr="001D0CE2">
        <w:t xml:space="preserve"> and measurements</w:t>
      </w:r>
    </w:p>
    <w:p w14:paraId="3F4910B7" w14:textId="1C34F3A2" w:rsidR="0063199E" w:rsidRPr="00E6748A" w:rsidRDefault="0063199E" w:rsidP="0063199E">
      <w:pPr>
        <w:jc w:val="both"/>
      </w:pPr>
      <w:r>
        <w:t xml:space="preserve"> </w:t>
      </w:r>
      <w:r w:rsidR="00840831">
        <w:t xml:space="preserve">Verify that Step 4 (Collaboration creation) </w:t>
      </w:r>
      <w:r w:rsidR="00AD53CA">
        <w:t xml:space="preserve">is </w:t>
      </w:r>
      <w:r w:rsidR="00840831">
        <w:t>completed in less than two minutes.</w:t>
      </w:r>
      <w:r w:rsidRPr="00F76E51">
        <w:rPr>
          <w:rStyle w:val="HiddenTextChar"/>
        </w:rPr>
        <w:t>Specify for which master schedule gate these tests are planned to be run and which mea</w:t>
      </w:r>
      <w:r>
        <w:rPr>
          <w:rStyle w:val="HiddenTextChar"/>
        </w:rPr>
        <w:t>surements will be taken. (Note:</w:t>
      </w:r>
      <w:r w:rsidRPr="00F76E51">
        <w:rPr>
          <w:rStyle w:val="HiddenTextChar"/>
        </w:rPr>
        <w:t xml:space="preserve"> All Acceptance Tests are expected to work at FCF. If your target gate is later than FCF, please explain why.)</w:t>
      </w:r>
    </w:p>
    <w:p w14:paraId="71131C03" w14:textId="77777777" w:rsidR="0063199E" w:rsidRDefault="0063199E" w:rsidP="0063199E">
      <w:pPr>
        <w:pStyle w:val="3DSTitle3"/>
      </w:pPr>
      <w:r w:rsidRPr="001D0CE2">
        <w:t>Limitations</w:t>
      </w:r>
    </w:p>
    <w:p w14:paraId="4417750C" w14:textId="77777777" w:rsidR="003C54A0" w:rsidRPr="001D0CE2" w:rsidRDefault="003C54A0" w:rsidP="003C54A0"/>
    <w:p w14:paraId="52F22925" w14:textId="77777777" w:rsidR="00B35F59" w:rsidRPr="00840952" w:rsidRDefault="00B35F59" w:rsidP="00EE5A6B">
      <w:pPr>
        <w:pStyle w:val="3DS2Title1"/>
        <w:rPr>
          <w:rFonts w:asciiTheme="minorHAnsi" w:hAnsiTheme="minorHAnsi"/>
          <w:b/>
        </w:rPr>
      </w:pPr>
      <w:bookmarkStart w:id="166" w:name="Page_Objects_Usage_In_AT"/>
      <w:bookmarkStart w:id="167" w:name="_Toc219467997"/>
      <w:bookmarkStart w:id="168" w:name="_Toc494182325"/>
      <w:bookmarkStart w:id="169" w:name="_Toc527023832"/>
      <w:bookmarkStart w:id="170" w:name="_Toc492890897"/>
      <w:bookmarkStart w:id="171" w:name="_Toc492890946"/>
      <w:bookmarkEnd w:id="166"/>
      <w:r>
        <w:t xml:space="preserve">Page Objects </w:t>
      </w:r>
      <w:r w:rsidR="00986560">
        <w:t>u</w:t>
      </w:r>
      <w:r>
        <w:t xml:space="preserve">sage </w:t>
      </w:r>
      <w:r w:rsidR="00986560">
        <w:t>by</w:t>
      </w:r>
      <w:r w:rsidRPr="00892D92">
        <w:t xml:space="preserve"> </w:t>
      </w:r>
      <w:r w:rsidR="00986560">
        <w:t>a</w:t>
      </w:r>
      <w:r w:rsidRPr="00892D92">
        <w:t xml:space="preserve">cceptance </w:t>
      </w:r>
      <w:r w:rsidR="00986560">
        <w:t>t</w:t>
      </w:r>
      <w:r w:rsidRPr="00892D92">
        <w:t>ests</w:t>
      </w:r>
      <w:bookmarkEnd w:id="167"/>
    </w:p>
    <w:p w14:paraId="2F215DD7" w14:textId="77777777" w:rsidR="00B35F59" w:rsidRPr="001D0CE2" w:rsidRDefault="00B35F59" w:rsidP="005C0E0D">
      <w:pPr>
        <w:jc w:val="both"/>
      </w:pPr>
      <w:r>
        <w:t xml:space="preserve">List the Page Objects </w:t>
      </w:r>
      <w:hyperlink w:anchor="Page_Objects_Spec" w:history="1">
        <w:r w:rsidRPr="002D2A8E">
          <w:rPr>
            <w:rStyle w:val="Hyperlink"/>
          </w:rPr>
          <w:t>specified in the PES</w:t>
        </w:r>
      </w:hyperlink>
      <w:r>
        <w:t xml:space="preserve"> and the acceptance test(s</w:t>
      </w:r>
      <w:r w:rsidR="00986560">
        <w:t>), which</w:t>
      </w:r>
      <w:r>
        <w:t xml:space="preserve"> test</w:t>
      </w:r>
      <w:r w:rsidR="00C260E1">
        <w:t xml:space="preserve"> and validate them.</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B35F59" w:rsidRPr="001D0CE2" w14:paraId="3A01B3EE"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2E19BC13" w14:textId="77777777" w:rsidR="00B35F59" w:rsidRPr="009C6E81" w:rsidRDefault="00B35F59" w:rsidP="00A22622">
            <w:r>
              <w:t>Page Object</w:t>
            </w:r>
          </w:p>
        </w:tc>
        <w:tc>
          <w:tcPr>
            <w:tcW w:w="2500" w:type="pct"/>
            <w:shd w:val="clear" w:color="auto" w:fill="003F66"/>
          </w:tcPr>
          <w:p w14:paraId="2C50FCDF" w14:textId="77777777" w:rsidR="00B35F59" w:rsidRPr="009C6E81" w:rsidRDefault="00B35F59" w:rsidP="00A22622">
            <w:pPr>
              <w:cnfStyle w:val="100000000000" w:firstRow="1" w:lastRow="0" w:firstColumn="0" w:lastColumn="0" w:oddVBand="0" w:evenVBand="0" w:oddHBand="0" w:evenHBand="0" w:firstRowFirstColumn="0" w:firstRowLastColumn="0" w:lastRowFirstColumn="0" w:lastRowLastColumn="0"/>
            </w:pPr>
            <w:r>
              <w:t>Acceptance Test(s)</w:t>
            </w:r>
          </w:p>
        </w:tc>
      </w:tr>
      <w:tr w:rsidR="00B35F59" w:rsidRPr="001D0CE2" w14:paraId="45FDB1AA"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6E607EC9" w14:textId="77777777" w:rsidR="00B35F59" w:rsidRPr="00604E7E" w:rsidRDefault="00B35F59" w:rsidP="00A22622">
            <w:pPr>
              <w:rPr>
                <w:b w:val="0"/>
              </w:rPr>
            </w:pPr>
          </w:p>
        </w:tc>
        <w:tc>
          <w:tcPr>
            <w:tcW w:w="2500" w:type="pct"/>
          </w:tcPr>
          <w:p w14:paraId="06ECD03F" w14:textId="77777777" w:rsidR="00B35F59" w:rsidRPr="001D0CE2" w:rsidRDefault="00B35F59" w:rsidP="00A22622">
            <w:pPr>
              <w:cnfStyle w:val="000000000000" w:firstRow="0" w:lastRow="0" w:firstColumn="0" w:lastColumn="0" w:oddVBand="0" w:evenVBand="0" w:oddHBand="0" w:evenHBand="0" w:firstRowFirstColumn="0" w:firstRowLastColumn="0" w:lastRowFirstColumn="0" w:lastRowLastColumn="0"/>
            </w:pPr>
          </w:p>
        </w:tc>
      </w:tr>
    </w:tbl>
    <w:p w14:paraId="3095AA1D" w14:textId="77777777" w:rsidR="00DD6C21" w:rsidRDefault="00DD6C21" w:rsidP="00B35F59"/>
    <w:p w14:paraId="78ABEED4" w14:textId="77777777" w:rsidR="001D0415" w:rsidRPr="001D0CE2" w:rsidRDefault="00983917" w:rsidP="00F72402">
      <w:pPr>
        <w:pStyle w:val="PartTitle"/>
      </w:pPr>
      <w:bookmarkStart w:id="172" w:name="Three_DSpace_Baseline_support"/>
      <w:bookmarkStart w:id="173" w:name="_Toc50465473"/>
      <w:bookmarkStart w:id="174" w:name="_Toc50734536"/>
      <w:bookmarkStart w:id="175" w:name="_Toc52877236"/>
      <w:bookmarkStart w:id="176" w:name="_Toc219467998"/>
      <w:bookmarkEnd w:id="172"/>
      <w:r>
        <w:lastRenderedPageBreak/>
        <w:t>(optional)</w:t>
      </w:r>
      <w:r w:rsidR="00F72402">
        <w:t xml:space="preserve"> </w:t>
      </w:r>
      <w:r w:rsidR="001D0415" w:rsidRPr="001D0CE2">
        <w:t>3DSpace Baseline Behavior Support</w:t>
      </w:r>
      <w:bookmarkEnd w:id="168"/>
      <w:bookmarkEnd w:id="169"/>
      <w:bookmarkEnd w:id="173"/>
      <w:bookmarkEnd w:id="174"/>
      <w:bookmarkEnd w:id="175"/>
      <w:bookmarkEnd w:id="176"/>
    </w:p>
    <w:p w14:paraId="76F6221D" w14:textId="77777777" w:rsidR="00CC40ED" w:rsidRDefault="00CC40ED" w:rsidP="00FC41B7"/>
    <w:tbl>
      <w:tblPr>
        <w:tblStyle w:val="LightList1"/>
        <w:tblW w:w="5000" w:type="pct"/>
        <w:tblBorders>
          <w:top w:val="single" w:sz="8" w:space="0" w:color="003F66"/>
          <w:left w:val="single" w:sz="8" w:space="0" w:color="003F66"/>
          <w:bottom w:val="single" w:sz="8" w:space="0" w:color="003F66"/>
          <w:right w:val="single" w:sz="8" w:space="0" w:color="003F66"/>
          <w:insideH w:val="single" w:sz="12" w:space="0" w:color="003F66"/>
        </w:tblBorders>
        <w:tblLook w:val="04A0" w:firstRow="1" w:lastRow="0" w:firstColumn="1" w:lastColumn="0" w:noHBand="0" w:noVBand="1"/>
      </w:tblPr>
      <w:tblGrid>
        <w:gridCol w:w="4400"/>
        <w:gridCol w:w="4606"/>
      </w:tblGrid>
      <w:tr w:rsidR="00CC40ED" w:rsidRPr="001D0CE2" w14:paraId="258E0FA4"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5B87B057" w14:textId="77777777" w:rsidR="00CC40ED" w:rsidRPr="00814778" w:rsidRDefault="00CC40ED" w:rsidP="00660BF9"/>
        </w:tc>
        <w:tc>
          <w:tcPr>
            <w:tcW w:w="2557" w:type="pct"/>
            <w:shd w:val="clear" w:color="auto" w:fill="003F66"/>
          </w:tcPr>
          <w:p w14:paraId="7F84D28B" w14:textId="77777777" w:rsidR="00CC40ED" w:rsidRPr="001D0CE2" w:rsidRDefault="00CC40ED"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C40ED" w:rsidRPr="001D0CE2" w14:paraId="111A8820"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55FAC4D8" w14:textId="77777777" w:rsidR="00CC40ED" w:rsidRPr="00814778" w:rsidRDefault="00CC40ED" w:rsidP="0058471E">
            <w:r w:rsidRPr="00814778">
              <w:t>Does the function support</w:t>
            </w:r>
            <w:r w:rsidR="00540C8E" w:rsidRPr="00814778">
              <w:t xml:space="preserve"> the 3DSpace Baseline Behavior?</w:t>
            </w:r>
          </w:p>
        </w:tc>
        <w:tc>
          <w:tcPr>
            <w:tcW w:w="2557" w:type="pct"/>
            <w:tcBorders>
              <w:top w:val="none" w:sz="0" w:space="0" w:color="auto"/>
              <w:bottom w:val="none" w:sz="0" w:space="0" w:color="auto"/>
              <w:right w:val="none" w:sz="0" w:space="0" w:color="auto"/>
            </w:tcBorders>
          </w:tcPr>
          <w:p w14:paraId="105E6A23" w14:textId="6B424075" w:rsidR="00CC40ED" w:rsidRPr="001D0CE2" w:rsidRDefault="00CF0E9A"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behaviour support"/>
                <w:tag w:val="3DSpace_baseline_behaviour_support"/>
                <w:id w:val="-1206016853"/>
                <w:placeholder>
                  <w:docPart w:val="0761ED802474453DB10D85822F18693A"/>
                </w:placeholder>
                <w:comboBox>
                  <w:listItem w:value="Choose an item."/>
                  <w:listItem w:displayText="Yes" w:value="Yes"/>
                  <w:listItem w:displayText="No" w:value="No"/>
                  <w:listItem w:displayText="Non Applicable" w:value="Non Applicable"/>
                </w:comboBox>
              </w:sdtPr>
              <w:sdtEndPr>
                <w:rPr>
                  <w:i w:val="0"/>
                  <w:iCs w:val="0"/>
                </w:rPr>
              </w:sdtEndPr>
              <w:sdtContent>
                <w:r w:rsidR="003D546B">
                  <w:rPr>
                    <w:i/>
                    <w:iCs/>
                  </w:rPr>
                  <w:t>Yes</w:t>
                </w:r>
              </w:sdtContent>
            </w:sdt>
          </w:p>
        </w:tc>
      </w:tr>
    </w:tbl>
    <w:p w14:paraId="41E4EB12" w14:textId="77777777" w:rsidR="000407BE" w:rsidRDefault="000407BE" w:rsidP="00016D71"/>
    <w:p w14:paraId="061AFB44" w14:textId="77777777" w:rsidR="001D0415" w:rsidRPr="001D0CE2" w:rsidRDefault="001D0415" w:rsidP="00646AC1">
      <w:pPr>
        <w:pStyle w:val="HiddenText"/>
        <w:jc w:val="both"/>
      </w:pPr>
      <w:r w:rsidRPr="001D0CE2">
        <w:t xml:space="preserve">Summarize the main characteristics of this app by completing the topics below. The User Assistance </w:t>
      </w:r>
      <w:r w:rsidR="00043091">
        <w:t>Developer</w:t>
      </w:r>
      <w:r w:rsidR="00043091" w:rsidRPr="001D0CE2">
        <w:t xml:space="preserve"> </w:t>
      </w:r>
      <w:r w:rsidRPr="001D0CE2">
        <w:t>will then use a documentation template to create a dedicated entry in this app’s documentation.</w:t>
      </w:r>
    </w:p>
    <w:p w14:paraId="54261E7E" w14:textId="77777777" w:rsidR="001D0415" w:rsidRPr="001D0CE2" w:rsidRDefault="001D0415" w:rsidP="008625E7">
      <w:pPr>
        <w:pStyle w:val="3DSTitle3"/>
      </w:pPr>
      <w:bookmarkStart w:id="177" w:name="_Toc50465474"/>
      <w:bookmarkStart w:id="178" w:name="_Toc50734537"/>
      <w:bookmarkStart w:id="179" w:name="_Toc52877237"/>
      <w:r w:rsidRPr="001D0CE2">
        <w:t xml:space="preserve">Content </w:t>
      </w:r>
      <w:r w:rsidR="00AE38EE">
        <w:t>c</w:t>
      </w:r>
      <w:r w:rsidRPr="001D0CE2">
        <w:t>ategories</w:t>
      </w:r>
      <w:bookmarkEnd w:id="177"/>
      <w:bookmarkEnd w:id="178"/>
      <w:bookmarkEnd w:id="179"/>
    </w:p>
    <w:p w14:paraId="556CA9DB" w14:textId="77777777" w:rsidR="001D0415" w:rsidRPr="001D0CE2" w:rsidRDefault="001D0415" w:rsidP="00646AC1">
      <w:pPr>
        <w:pStyle w:val="HiddenText"/>
        <w:jc w:val="both"/>
      </w:pPr>
      <w:r w:rsidRPr="001D0CE2">
        <w:t>Depending on your access role, you can create and manage the following ty</w:t>
      </w:r>
      <w:r w:rsidR="00E90314">
        <w:t>pes of content with &lt;this App&gt;</w:t>
      </w:r>
      <w:r w:rsidR="005C0E0D">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5AC081F8"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44BD077B" w14:textId="77777777" w:rsidR="001D0415" w:rsidRPr="001D0CE2" w:rsidRDefault="00814778" w:rsidP="001D0415">
            <w:r>
              <w:t>Type</w:t>
            </w:r>
          </w:p>
        </w:tc>
        <w:tc>
          <w:tcPr>
            <w:tcW w:w="2557" w:type="pct"/>
            <w:shd w:val="clear" w:color="auto" w:fill="003F66"/>
          </w:tcPr>
          <w:p w14:paraId="22D4DA1E"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Category</w:t>
            </w:r>
          </w:p>
        </w:tc>
      </w:tr>
      <w:tr w:rsidR="001D0415" w:rsidRPr="001D0CE2" w14:paraId="3C39F192" w14:textId="77777777" w:rsidTr="00BA35CD">
        <w:trPr>
          <w:cnfStyle w:val="000000100000" w:firstRow="0" w:lastRow="0" w:firstColumn="0" w:lastColumn="0" w:oddVBand="0" w:evenVBand="0" w:oddHBand="1" w:evenHBand="0" w:firstRowFirstColumn="0" w:firstRowLastColumn="0" w:lastRowFirstColumn="0" w:lastRowLastColumn="0"/>
        </w:trPr>
        <w:sdt>
          <w:sdtPr>
            <w:rPr>
              <w:i/>
            </w:rPr>
            <w:alias w:val="3DSpace baseline Content Type"/>
            <w:tag w:val="3DSpace_baseline_Content_Type"/>
            <w:id w:val="666821524"/>
            <w:placeholder>
              <w:docPart w:val="0701BBAAF58A41358D79F5C628BB0126"/>
            </w:placeholder>
          </w:sdtPr>
          <w:sdtEnd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2646F577" w14:textId="5FC6E7A7" w:rsidR="001D0415" w:rsidRPr="00B35A50" w:rsidRDefault="00957842" w:rsidP="00CE3497">
                <w:pPr>
                  <w:rPr>
                    <w:i/>
                  </w:rPr>
                </w:pPr>
                <w:r>
                  <w:rPr>
                    <w:i/>
                  </w:rPr>
                  <w:t>NA</w:t>
                </w:r>
              </w:p>
            </w:tc>
          </w:sdtContent>
        </w:sdt>
        <w:sdt>
          <w:sdtPr>
            <w:rPr>
              <w:i/>
            </w:rPr>
            <w:alias w:val="3DSpace baseline Content Category"/>
            <w:tag w:val="3DSpace_baseline_Content_Category"/>
            <w:id w:val="-410933710"/>
            <w:placeholder>
              <w:docPart w:val="3BA3185E0E074742B5194A1740ECDC7D"/>
            </w:placeholder>
          </w:sdtPr>
          <w:sdtEndPr/>
          <w:sdtContent>
            <w:tc>
              <w:tcPr>
                <w:tcW w:w="2557" w:type="pct"/>
                <w:tcBorders>
                  <w:top w:val="none" w:sz="0" w:space="0" w:color="auto"/>
                  <w:bottom w:val="none" w:sz="0" w:space="0" w:color="auto"/>
                  <w:right w:val="none" w:sz="0" w:space="0" w:color="auto"/>
                </w:tcBorders>
              </w:tcPr>
              <w:p w14:paraId="0B439F10" w14:textId="0816A6FB" w:rsidR="001D0415" w:rsidRPr="001D0CE2" w:rsidRDefault="00957842" w:rsidP="00CE3497">
                <w:pPr>
                  <w:cnfStyle w:val="000000100000" w:firstRow="0" w:lastRow="0" w:firstColumn="0" w:lastColumn="0" w:oddVBand="0" w:evenVBand="0" w:oddHBand="1" w:evenHBand="0" w:firstRowFirstColumn="0" w:firstRowLastColumn="0" w:lastRowFirstColumn="0" w:lastRowLastColumn="0"/>
                  <w:rPr>
                    <w:i/>
                  </w:rPr>
                </w:pPr>
                <w:r>
                  <w:rPr>
                    <w:i/>
                  </w:rPr>
                  <w:t>NA</w:t>
                </w:r>
              </w:p>
            </w:tc>
          </w:sdtContent>
        </w:sdt>
      </w:tr>
      <w:tr w:rsidR="001D0415" w:rsidRPr="001D0CE2" w14:paraId="690F52A1" w14:textId="77777777" w:rsidTr="00BA35CD">
        <w:tc>
          <w:tcPr>
            <w:cnfStyle w:val="001000000000" w:firstRow="0" w:lastRow="0" w:firstColumn="1" w:lastColumn="0" w:oddVBand="0" w:evenVBand="0" w:oddHBand="0" w:evenHBand="0" w:firstRowFirstColumn="0" w:firstRowLastColumn="0" w:lastRowFirstColumn="0" w:lastRowLastColumn="0"/>
            <w:tcW w:w="2443" w:type="pct"/>
          </w:tcPr>
          <w:p w14:paraId="15F52FD4" w14:textId="77777777" w:rsidR="001D0415" w:rsidRPr="001D0CE2" w:rsidRDefault="001D0415" w:rsidP="001D0415"/>
        </w:tc>
        <w:tc>
          <w:tcPr>
            <w:tcW w:w="2557" w:type="pct"/>
          </w:tcPr>
          <w:p w14:paraId="7A389DEC" w14:textId="77777777" w:rsidR="001D0415" w:rsidRPr="001D0CE2" w:rsidRDefault="001D0415" w:rsidP="001D0415">
            <w:pPr>
              <w:cnfStyle w:val="000000000000" w:firstRow="0" w:lastRow="0" w:firstColumn="0" w:lastColumn="0" w:oddVBand="0" w:evenVBand="0" w:oddHBand="0" w:evenHBand="0" w:firstRowFirstColumn="0" w:firstRowLastColumn="0" w:lastRowFirstColumn="0" w:lastRowLastColumn="0"/>
            </w:pPr>
          </w:p>
        </w:tc>
      </w:tr>
    </w:tbl>
    <w:p w14:paraId="0BE1D9E9" w14:textId="77777777" w:rsidR="00087150" w:rsidRDefault="00087150" w:rsidP="00087150">
      <w:bookmarkStart w:id="180" w:name="_Toc50465475"/>
      <w:bookmarkStart w:id="181" w:name="_Toc50734538"/>
      <w:bookmarkStart w:id="182" w:name="_Toc52877238"/>
    </w:p>
    <w:p w14:paraId="727176F0" w14:textId="77777777" w:rsidR="001D0415" w:rsidRPr="001D0CE2" w:rsidRDefault="001D0415" w:rsidP="008625E7">
      <w:pPr>
        <w:pStyle w:val="3DSTitle3"/>
      </w:pPr>
      <w:r w:rsidRPr="001D0CE2">
        <w:t xml:space="preserve">Access </w:t>
      </w:r>
      <w:r w:rsidR="00AE38EE">
        <w:t>r</w:t>
      </w:r>
      <w:r w:rsidRPr="001D0CE2">
        <w:t>oles</w:t>
      </w:r>
      <w:bookmarkEnd w:id="180"/>
      <w:bookmarkEnd w:id="181"/>
      <w:bookmarkEnd w:id="182"/>
    </w:p>
    <w:p w14:paraId="05ECD758" w14:textId="77777777" w:rsidR="001D0415" w:rsidRPr="001D0CE2" w:rsidRDefault="001D0415" w:rsidP="00646AC1">
      <w:pPr>
        <w:pStyle w:val="HiddenText"/>
        <w:jc w:val="both"/>
      </w:pPr>
      <w:r w:rsidRPr="001D0CE2">
        <w:t>&lt;This App&gt; uses the 3DEXPERIENCE platform 3DSpace baseline access roles that your business administrator assigns to you. The table below describes the level of access for each role</w:t>
      </w:r>
      <w:r w:rsidR="00E90314">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4FF615B7"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6A0DEBB6" w14:textId="77777777" w:rsidR="001D0415" w:rsidRPr="001D0CE2" w:rsidRDefault="001D0415" w:rsidP="001D0415">
            <w:r w:rsidRPr="001D0CE2">
              <w:t>Access Role</w:t>
            </w:r>
          </w:p>
        </w:tc>
        <w:tc>
          <w:tcPr>
            <w:tcW w:w="2557" w:type="pct"/>
            <w:shd w:val="clear" w:color="auto" w:fill="003F66"/>
          </w:tcPr>
          <w:p w14:paraId="33188D6B"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rPr>
                <w:i/>
              </w:rPr>
            </w:pPr>
            <w:r w:rsidRPr="001D0CE2">
              <w:t>Description</w:t>
            </w:r>
          </w:p>
        </w:tc>
      </w:tr>
      <w:tr w:rsidR="001D0415" w:rsidRPr="001D0CE2" w14:paraId="3CE3DAC4" w14:textId="77777777" w:rsidTr="00BA35CD">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2EABF123" w14:textId="77777777" w:rsidR="001D0415" w:rsidRPr="001D0CE2" w:rsidRDefault="003406D0" w:rsidP="001D0415">
            <w:pPr>
              <w:rPr>
                <w:color w:val="5B7F95" w:themeColor="text1"/>
              </w:rPr>
            </w:pPr>
            <w:r>
              <w:rPr>
                <w:color w:val="5B7F95" w:themeColor="text1"/>
              </w:rPr>
              <w:t>Reader</w:t>
            </w:r>
          </w:p>
          <w:p w14:paraId="154E9586" w14:textId="77777777" w:rsidR="001D0415" w:rsidRPr="00B35A50" w:rsidRDefault="008625E7" w:rsidP="001D0415">
            <w:pPr>
              <w:rPr>
                <w:color w:val="5B7F95" w:themeColor="text1"/>
              </w:rPr>
            </w:pPr>
            <w:r>
              <w:rPr>
                <w:color w:val="5B7F95" w:themeColor="text1"/>
              </w:rPr>
              <w:t>(</w:t>
            </w:r>
            <w:r w:rsidR="001D0415" w:rsidRPr="001D0CE2">
              <w:rPr>
                <w:color w:val="5B7F95" w:themeColor="text1"/>
              </w:rPr>
              <w:t>Vie</w:t>
            </w:r>
            <w:r>
              <w:rPr>
                <w:color w:val="5B7F95" w:themeColor="text1"/>
              </w:rPr>
              <w:t>ws  &lt;app external naming types&gt;</w:t>
            </w:r>
            <w:r w:rsidR="001D0415" w:rsidRPr="001D0CE2">
              <w:rPr>
                <w:color w:val="5B7F95" w:themeColor="text1"/>
              </w:rPr>
              <w:t>)</w:t>
            </w:r>
          </w:p>
        </w:tc>
        <w:sdt>
          <w:sdtPr>
            <w:rPr>
              <w:i/>
            </w:rPr>
            <w:alias w:val="Reader Role Description"/>
            <w:tag w:val="Reader_Role_Description"/>
            <w:id w:val="33248547"/>
            <w:placeholder>
              <w:docPart w:val="A86385F289FB404D82488A56516C57DE"/>
            </w:placeholder>
          </w:sdtPr>
          <w:sdtEndPr/>
          <w:sdtContent>
            <w:tc>
              <w:tcPr>
                <w:tcW w:w="2557" w:type="pct"/>
                <w:tcBorders>
                  <w:top w:val="none" w:sz="0" w:space="0" w:color="auto"/>
                  <w:bottom w:val="none" w:sz="0" w:space="0" w:color="auto"/>
                  <w:right w:val="none" w:sz="0" w:space="0" w:color="auto"/>
                </w:tcBorders>
              </w:tcPr>
              <w:p w14:paraId="02CAE5F0" w14:textId="0C8F2B71" w:rsidR="001D0415" w:rsidRPr="001D0CE2" w:rsidRDefault="00957842" w:rsidP="00DD6C21">
                <w:pPr>
                  <w:cnfStyle w:val="000000100000" w:firstRow="0" w:lastRow="0" w:firstColumn="0" w:lastColumn="0" w:oddVBand="0" w:evenVBand="0" w:oddHBand="1" w:evenHBand="0" w:firstRowFirstColumn="0" w:firstRowLastColumn="0" w:lastRowFirstColumn="0" w:lastRowLastColumn="0"/>
                  <w:rPr>
                    <w:i/>
                  </w:rPr>
                </w:pPr>
                <w:r>
                  <w:rPr>
                    <w:i/>
                  </w:rPr>
                  <w:t>NO</w:t>
                </w:r>
              </w:p>
            </w:tc>
          </w:sdtContent>
        </w:sdt>
      </w:tr>
      <w:tr w:rsidR="001D0415" w:rsidRPr="001D0CE2" w14:paraId="18E434E9" w14:textId="77777777" w:rsidTr="00BA35CD">
        <w:trPr>
          <w:trHeight w:val="796"/>
        </w:trPr>
        <w:tc>
          <w:tcPr>
            <w:cnfStyle w:val="001000000000" w:firstRow="0" w:lastRow="0" w:firstColumn="1" w:lastColumn="0" w:oddVBand="0" w:evenVBand="0" w:oddHBand="0" w:evenHBand="0" w:firstRowFirstColumn="0" w:firstRowLastColumn="0" w:lastRowFirstColumn="0" w:lastRowLastColumn="0"/>
            <w:tcW w:w="2443" w:type="pct"/>
          </w:tcPr>
          <w:p w14:paraId="0C4C5BFD" w14:textId="77777777" w:rsidR="001D0415" w:rsidRPr="001D0CE2" w:rsidRDefault="003406D0" w:rsidP="001D0415">
            <w:pPr>
              <w:rPr>
                <w:color w:val="5B7F95" w:themeColor="text1"/>
              </w:rPr>
            </w:pPr>
            <w:r>
              <w:rPr>
                <w:color w:val="5B7F95" w:themeColor="text1"/>
              </w:rPr>
              <w:t>Author</w:t>
            </w:r>
          </w:p>
          <w:p w14:paraId="6871A7AA" w14:textId="77777777" w:rsidR="001D0415" w:rsidRPr="001D0CE2" w:rsidRDefault="008625E7" w:rsidP="001D0415">
            <w:pPr>
              <w:rPr>
                <w:color w:val="5B7F95" w:themeColor="text1"/>
              </w:rPr>
            </w:pPr>
            <w:r>
              <w:rPr>
                <w:color w:val="5B7F95" w:themeColor="text1"/>
              </w:rPr>
              <w:t>(Creates</w:t>
            </w:r>
            <w:r w:rsidR="001D0415" w:rsidRPr="001D0CE2">
              <w:rPr>
                <w:color w:val="5B7F95" w:themeColor="text1"/>
              </w:rPr>
              <w:t>, Modifies, and deletes</w:t>
            </w:r>
          </w:p>
          <w:p w14:paraId="6B3A0BC8" w14:textId="77777777" w:rsidR="001D0415" w:rsidRPr="00B35A50" w:rsidRDefault="001D0415" w:rsidP="001D0415">
            <w:pPr>
              <w:rPr>
                <w:color w:val="5B7F95" w:themeColor="text1"/>
              </w:rPr>
            </w:pPr>
            <w:r w:rsidRPr="001D0CE2">
              <w:rPr>
                <w:color w:val="5B7F95" w:themeColor="text1"/>
              </w:rPr>
              <w:t>&lt;App External naming types</w:t>
            </w:r>
            <w:r w:rsidRPr="008625E7">
              <w:rPr>
                <w:color w:val="5B7F95" w:themeColor="text1"/>
              </w:rPr>
              <w:t>&gt;</w:t>
            </w:r>
          </w:p>
        </w:tc>
        <w:sdt>
          <w:sdtPr>
            <w:rPr>
              <w:i/>
            </w:rPr>
            <w:alias w:val="Author Role Description"/>
            <w:tag w:val="Author_Role_Description"/>
            <w:id w:val="-1216967919"/>
            <w:placeholder>
              <w:docPart w:val="551EE92CD686466D8B5EE907BFEC9B1A"/>
            </w:placeholder>
          </w:sdtPr>
          <w:sdtEndPr/>
          <w:sdtContent>
            <w:tc>
              <w:tcPr>
                <w:tcW w:w="2557" w:type="pct"/>
              </w:tcPr>
              <w:p w14:paraId="2CE2EE7E" w14:textId="3F9E466C" w:rsidR="001D0415" w:rsidRPr="001D0CE2" w:rsidRDefault="00957842" w:rsidP="00DD6C21">
                <w:pPr>
                  <w:cnfStyle w:val="000000000000" w:firstRow="0" w:lastRow="0" w:firstColumn="0" w:lastColumn="0" w:oddVBand="0" w:evenVBand="0" w:oddHBand="0" w:evenHBand="0" w:firstRowFirstColumn="0" w:firstRowLastColumn="0" w:lastRowFirstColumn="0" w:lastRowLastColumn="0"/>
                  <w:rPr>
                    <w:i/>
                  </w:rPr>
                </w:pPr>
                <w:r>
                  <w:rPr>
                    <w:i/>
                  </w:rPr>
                  <w:t>YES</w:t>
                </w:r>
              </w:p>
            </w:tc>
          </w:sdtContent>
        </w:sdt>
      </w:tr>
      <w:tr w:rsidR="001D0415" w:rsidRPr="001D0CE2" w14:paraId="6AE9A496" w14:textId="77777777" w:rsidTr="00BA35CD">
        <w:trPr>
          <w:cnfStyle w:val="000000100000" w:firstRow="0" w:lastRow="0" w:firstColumn="0" w:lastColumn="0" w:oddVBand="0" w:evenVBand="0" w:oddHBand="1" w:evenHBand="0" w:firstRowFirstColumn="0" w:firstRowLastColumn="0" w:lastRowFirstColumn="0" w:lastRowLastColumn="0"/>
        </w:trPr>
        <w:sdt>
          <w:sdtPr>
            <w:rPr>
              <w:i/>
              <w:color w:val="5B7F95" w:themeColor="text1"/>
            </w:rPr>
            <w:alias w:val="Other Role"/>
            <w:tag w:val="Other_Role"/>
            <w:id w:val="-1867050698"/>
            <w:placeholder>
              <w:docPart w:val="24147482CD6848349D3C25EAF280CA48"/>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05CEA005" w14:textId="77777777" w:rsidR="001D0415" w:rsidRPr="00B35A50" w:rsidRDefault="001D0415" w:rsidP="001D0415">
                <w:pPr>
                  <w:rPr>
                    <w:i/>
                    <w:color w:val="5B7F95" w:themeColor="text1"/>
                  </w:rPr>
                </w:pPr>
                <w:r w:rsidRPr="00B35A50">
                  <w:rPr>
                    <w:b w:val="0"/>
                    <w:color w:val="808080"/>
                  </w:rPr>
                  <w:t>Click here to enter text.</w:t>
                </w:r>
              </w:p>
            </w:tc>
          </w:sdtContent>
        </w:sdt>
        <w:sdt>
          <w:sdtPr>
            <w:rPr>
              <w:i/>
            </w:rPr>
            <w:alias w:val="Other Role Description"/>
            <w:tag w:val="Other_Role_Description"/>
            <w:id w:val="-751508886"/>
            <w:placeholder>
              <w:docPart w:val="E905873811FB4DA9936586F86579B6C1"/>
            </w:placeholder>
            <w:showingPlcHdr/>
          </w:sdtPr>
          <w:sdtEndPr/>
          <w:sdtContent>
            <w:tc>
              <w:tcPr>
                <w:tcW w:w="2557" w:type="pct"/>
                <w:tcBorders>
                  <w:top w:val="none" w:sz="0" w:space="0" w:color="auto"/>
                  <w:bottom w:val="none" w:sz="0" w:space="0" w:color="auto"/>
                  <w:right w:val="none" w:sz="0" w:space="0" w:color="auto"/>
                </w:tcBorders>
              </w:tcPr>
              <w:p w14:paraId="62DD9D55"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bl>
    <w:p w14:paraId="205BFF1D" w14:textId="77777777" w:rsidR="001D0415" w:rsidRDefault="001D0415" w:rsidP="00DD6C21">
      <w:pPr>
        <w:pStyle w:val="3DSTitle3"/>
      </w:pPr>
      <w:bookmarkStart w:id="183" w:name="_Toc50465476"/>
      <w:bookmarkStart w:id="184" w:name="_Toc50734539"/>
      <w:bookmarkStart w:id="185" w:name="_Toc52877239"/>
      <w:r w:rsidRPr="001D0CE2">
        <w:t xml:space="preserve">Content </w:t>
      </w:r>
      <w:r w:rsidR="00192C1C">
        <w:t>l</w:t>
      </w:r>
      <w:r w:rsidRPr="001D0CE2">
        <w:t>ifecycle</w:t>
      </w:r>
      <w:bookmarkEnd w:id="183"/>
      <w:bookmarkEnd w:id="184"/>
      <w:bookmarkEnd w:id="185"/>
    </w:p>
    <w:p w14:paraId="0456AF51" w14:textId="77777777" w:rsidR="00F76E51" w:rsidRPr="001D0CE2" w:rsidRDefault="00F76E51" w:rsidP="00646AC1">
      <w:pPr>
        <w:jc w:val="both"/>
      </w:pPr>
      <w:r>
        <w:t xml:space="preserve"> </w:t>
      </w:r>
      <w:r w:rsidRPr="00F76E51">
        <w:rPr>
          <w:rStyle w:val="HiddenTextChar"/>
        </w:rPr>
        <w:t>If you do not use Baseline Behavior lifecycle maturity states, specify the mapping you have provided (e.g. &lt;MyMaturityState&gt; is mapped with “in Work”, etc</w:t>
      </w:r>
      <w:r>
        <w:rPr>
          <w:rStyle w:val="HiddenTextChar"/>
        </w:rPr>
        <w:t>.</w:t>
      </w:r>
    </w:p>
    <w:p w14:paraId="0C90573F" w14:textId="77777777" w:rsidR="00F76E51" w:rsidRDefault="001D0415" w:rsidP="00F76E51">
      <w:pPr>
        <w:pStyle w:val="3DSTitle3"/>
      </w:pPr>
      <w:bookmarkStart w:id="186" w:name="_Toc50465477"/>
      <w:bookmarkStart w:id="187" w:name="_Toc50734540"/>
      <w:bookmarkStart w:id="188" w:name="_Toc52877240"/>
      <w:r w:rsidRPr="001D0CE2">
        <w:t>Limitations</w:t>
      </w:r>
      <w:bookmarkEnd w:id="186"/>
      <w:bookmarkEnd w:id="187"/>
      <w:bookmarkEnd w:id="188"/>
    </w:p>
    <w:p w14:paraId="186FD4CB" w14:textId="77777777" w:rsidR="00F76E51" w:rsidRPr="00F76E51" w:rsidRDefault="00F76E51" w:rsidP="00646AC1">
      <w:pPr>
        <w:jc w:val="both"/>
      </w:pPr>
      <w:r>
        <w:t xml:space="preserve"> </w:t>
      </w:r>
      <w:r w:rsidRPr="00F76E51">
        <w:rPr>
          <w:rStyle w:val="HiddenTextChar"/>
        </w:rPr>
        <w:t>Specify any limitations in comparison to Baseline Behavior fundamentals</w:t>
      </w:r>
      <w:r>
        <w:rPr>
          <w:rStyle w:val="HiddenTextChar"/>
        </w:rPr>
        <w:t>.</w:t>
      </w:r>
    </w:p>
    <w:p w14:paraId="15433F79" w14:textId="77777777" w:rsidR="001D0415" w:rsidRPr="001D0CE2" w:rsidRDefault="00983917" w:rsidP="00F72402">
      <w:pPr>
        <w:pStyle w:val="PartTitle"/>
      </w:pPr>
      <w:bookmarkStart w:id="189" w:name="_Toc494182326"/>
      <w:bookmarkStart w:id="190" w:name="_Toc527023833"/>
      <w:bookmarkStart w:id="191" w:name="_Toc50465478"/>
      <w:bookmarkStart w:id="192" w:name="_Toc50734541"/>
      <w:bookmarkStart w:id="193" w:name="_Toc52877241"/>
      <w:bookmarkStart w:id="194" w:name="_Toc219467999"/>
      <w:r>
        <w:lastRenderedPageBreak/>
        <w:t>(optional)</w:t>
      </w:r>
      <w:r w:rsidR="00F72402">
        <w:t xml:space="preserve"> </w:t>
      </w:r>
      <w:r w:rsidR="001D0415" w:rsidRPr="001D0CE2">
        <w:t xml:space="preserve">PES </w:t>
      </w:r>
      <w:r w:rsidR="00912CCE">
        <w:t>r</w:t>
      </w:r>
      <w:r w:rsidR="001D0415" w:rsidRPr="001D0CE2">
        <w:t xml:space="preserve">elated </w:t>
      </w:r>
      <w:r w:rsidR="00912CCE">
        <w:t>m</w:t>
      </w:r>
      <w:r w:rsidR="001D0415" w:rsidRPr="001D0CE2">
        <w:t>aterial</w:t>
      </w:r>
      <w:bookmarkEnd w:id="170"/>
      <w:bookmarkEnd w:id="171"/>
      <w:bookmarkEnd w:id="189"/>
      <w:bookmarkEnd w:id="190"/>
      <w:bookmarkEnd w:id="191"/>
      <w:bookmarkEnd w:id="192"/>
      <w:bookmarkEnd w:id="193"/>
      <w:bookmarkEnd w:id="194"/>
    </w:p>
    <w:p w14:paraId="4FE6C29F" w14:textId="77777777" w:rsidR="001D0415" w:rsidRPr="001D0CE2" w:rsidRDefault="001D0415" w:rsidP="00EE5A6B">
      <w:pPr>
        <w:pStyle w:val="3DS2Title1"/>
      </w:pPr>
      <w:bookmarkStart w:id="195" w:name="_Toc494182327"/>
      <w:bookmarkStart w:id="196" w:name="_Toc527023834"/>
      <w:bookmarkStart w:id="197" w:name="_Toc50465479"/>
      <w:bookmarkStart w:id="198" w:name="_Toc50734542"/>
      <w:bookmarkStart w:id="199" w:name="_Toc52877242"/>
      <w:bookmarkStart w:id="200" w:name="_Toc219468000"/>
      <w:r w:rsidRPr="001D0CE2">
        <w:t>Reference Materials</w:t>
      </w:r>
      <w:bookmarkEnd w:id="195"/>
      <w:bookmarkEnd w:id="196"/>
      <w:bookmarkEnd w:id="197"/>
      <w:bookmarkEnd w:id="198"/>
      <w:bookmarkEnd w:id="199"/>
      <w:bookmarkEnd w:id="200"/>
    </w:p>
    <w:p w14:paraId="62C53A68" w14:textId="77777777" w:rsidR="001D0415" w:rsidRPr="001D0CE2" w:rsidRDefault="00AD648F" w:rsidP="00646AC1">
      <w:pPr>
        <w:pStyle w:val="HiddenText"/>
        <w:jc w:val="both"/>
      </w:pPr>
      <w:r>
        <w:t>List</w:t>
      </w:r>
      <w:r w:rsidR="001D0415" w:rsidRPr="001D0CE2">
        <w:t xml:space="preserve"> documents or other reference materials (e.g. Samples, User Experience videos, Prototyp</w:t>
      </w:r>
      <w:r w:rsidR="008625E7">
        <w:t>es, etc.) relating to this PES.</w:t>
      </w:r>
    </w:p>
    <w:p w14:paraId="63A27DA1" w14:textId="7DF80B03" w:rsidR="00487DFD" w:rsidRPr="0091716F" w:rsidRDefault="00451BE1" w:rsidP="007E63B9">
      <w:pPr>
        <w:tabs>
          <w:tab w:val="left" w:pos="6787"/>
        </w:tabs>
        <w:spacing w:after="0"/>
        <w:rPr>
          <w:b/>
        </w:rPr>
      </w:pPr>
      <w:r w:rsidRPr="00451BE1">
        <w:rPr>
          <w:noProof/>
        </w:rPr>
        <w:drawing>
          <wp:inline distT="0" distB="0" distL="0" distR="0" wp14:anchorId="6268B69C" wp14:editId="66326672">
            <wp:extent cx="466364" cy="137160"/>
            <wp:effectExtent l="0" t="0" r="0" b="0"/>
            <wp:docPr id="1599288131" name="Picture 159928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color w:val="005386"/>
        </w:rPr>
        <w:t xml:space="preserve"> </w:t>
      </w:r>
      <w:r w:rsidR="007E63B9">
        <w:rPr>
          <w:color w:val="005386"/>
        </w:rPr>
        <w:tab/>
      </w:r>
      <w:r w:rsidR="00487DFD">
        <w:rPr>
          <w:color w:val="005386"/>
        </w:rPr>
        <w:br/>
      </w:r>
      <w:r w:rsidR="00487DFD">
        <w:rPr>
          <w:color w:val="005386"/>
        </w:rPr>
        <w:br/>
      </w:r>
      <w:r w:rsidR="00487DFD" w:rsidRPr="0091716F">
        <w:rPr>
          <w:b/>
        </w:rPr>
        <w:t xml:space="preserve">Official </w:t>
      </w:r>
      <w:r w:rsidR="00487DFD">
        <w:rPr>
          <w:b/>
        </w:rPr>
        <w:t xml:space="preserve">Extended Collaboration </w:t>
      </w:r>
      <w:r w:rsidR="00487DFD" w:rsidRPr="0091716F">
        <w:rPr>
          <w:b/>
        </w:rPr>
        <w:t>documentation:</w:t>
      </w:r>
    </w:p>
    <w:tbl>
      <w:tblPr>
        <w:tblW w:w="0" w:type="auto"/>
        <w:tblCellSpacing w:w="0" w:type="dxa"/>
        <w:tblCellMar>
          <w:top w:w="24" w:type="dxa"/>
          <w:left w:w="24" w:type="dxa"/>
          <w:bottom w:w="24" w:type="dxa"/>
          <w:right w:w="24" w:type="dxa"/>
        </w:tblCellMar>
        <w:tblLook w:val="04A0" w:firstRow="1" w:lastRow="0" w:firstColumn="1" w:lastColumn="0" w:noHBand="0" w:noVBand="1"/>
      </w:tblPr>
      <w:tblGrid>
        <w:gridCol w:w="9026"/>
      </w:tblGrid>
      <w:tr w:rsidR="00487DFD" w14:paraId="6913F897" w14:textId="77777777" w:rsidTr="00D31E5C">
        <w:trPr>
          <w:tblCellSpacing w:w="0" w:type="dxa"/>
        </w:trPr>
        <w:tc>
          <w:tcPr>
            <w:tcW w:w="0" w:type="auto"/>
            <w:hideMark/>
          </w:tcPr>
          <w:p w14:paraId="6BBA6725" w14:textId="77777777" w:rsidR="00487DFD" w:rsidRPr="0091716F" w:rsidRDefault="00487DFD" w:rsidP="00CF0E9A">
            <w:pPr>
              <w:pStyle w:val="ListParagraph"/>
              <w:numPr>
                <w:ilvl w:val="0"/>
                <w:numId w:val="16"/>
              </w:numPr>
              <w:spacing w:after="0"/>
              <w:rPr>
                <w:rFonts w:ascii="Verdana" w:hAnsi="Verdana"/>
              </w:rPr>
            </w:pPr>
            <w:r w:rsidRPr="0091716F">
              <w:rPr>
                <w:rFonts w:ascii="Verdana" w:hAnsi="Verdana"/>
                <w:color w:val="000000"/>
                <w:sz w:val="20"/>
                <w:szCs w:val="20"/>
              </w:rPr>
              <w:t>Doc Admin: </w:t>
            </w:r>
            <w:r w:rsidRPr="0091716F">
              <w:rPr>
                <w:rFonts w:ascii="Verdana" w:hAnsi="Verdana"/>
                <w:color w:val="000000"/>
                <w:sz w:val="15"/>
                <w:szCs w:val="15"/>
              </w:rPr>
              <w:t>Installation and Setup | Social and Collaborative | Structured Collaboration &amp; Collaborative Content | </w:t>
            </w:r>
            <w:hyperlink r:id="rId47" w:tgtFrame="COLLABDOCADMIN" w:history="1">
              <w:r>
                <w:rPr>
                  <w:rStyle w:val="Hyperlink"/>
                  <w:rFonts w:ascii="Verdana" w:hAnsi="Verdana"/>
                  <w:color w:val="FFA500"/>
                  <w:sz w:val="20"/>
                  <w:szCs w:val="20"/>
                </w:rPr>
                <w:t xml:space="preserve">Extended Collaboration </w:t>
              </w:r>
              <w:r w:rsidRPr="0091716F">
                <w:rPr>
                  <w:rStyle w:val="Hyperlink"/>
                  <w:rFonts w:ascii="Verdana" w:hAnsi="Verdana"/>
                  <w:color w:val="FFA500"/>
                  <w:sz w:val="20"/>
                  <w:szCs w:val="20"/>
                </w:rPr>
                <w:t>Control Center</w:t>
              </w:r>
            </w:hyperlink>
          </w:p>
        </w:tc>
      </w:tr>
      <w:tr w:rsidR="00487DFD" w14:paraId="04DDA675" w14:textId="77777777" w:rsidTr="00D31E5C">
        <w:trPr>
          <w:tblCellSpacing w:w="0" w:type="dxa"/>
        </w:trPr>
        <w:tc>
          <w:tcPr>
            <w:tcW w:w="0" w:type="auto"/>
            <w:hideMark/>
          </w:tcPr>
          <w:p w14:paraId="3E34A653" w14:textId="1E3F52BA" w:rsidR="00487DFD" w:rsidRPr="00487DFD" w:rsidRDefault="00487DFD" w:rsidP="00CF0E9A">
            <w:pPr>
              <w:pStyle w:val="ListParagraph"/>
              <w:numPr>
                <w:ilvl w:val="0"/>
                <w:numId w:val="16"/>
              </w:numPr>
              <w:spacing w:after="0"/>
              <w:rPr>
                <w:rFonts w:ascii="Verdana" w:hAnsi="Verdana"/>
              </w:rPr>
            </w:pPr>
            <w:r w:rsidRPr="0091716F">
              <w:rPr>
                <w:rFonts w:ascii="Verdana" w:hAnsi="Verdana"/>
                <w:color w:val="000000"/>
                <w:sz w:val="20"/>
                <w:szCs w:val="20"/>
              </w:rPr>
              <w:t>Doc User: </w:t>
            </w:r>
            <w:r w:rsidRPr="0091716F">
              <w:rPr>
                <w:rFonts w:ascii="Verdana" w:hAnsi="Verdana"/>
                <w:color w:val="000000"/>
                <w:sz w:val="15"/>
                <w:szCs w:val="15"/>
              </w:rPr>
              <w:t>Social and Collaborative | Structured Collaboration &amp; Collaborative Content | </w:t>
            </w:r>
            <w:hyperlink r:id="rId48" w:tgtFrame="COLLABDOCUSER" w:history="1">
              <w:r>
                <w:rPr>
                  <w:rStyle w:val="Hyperlink"/>
                  <w:rFonts w:ascii="Verdana" w:hAnsi="Verdana"/>
                  <w:color w:val="FFA500"/>
                  <w:sz w:val="20"/>
                  <w:szCs w:val="20"/>
                </w:rPr>
                <w:t xml:space="preserve">Extended Collaboration </w:t>
              </w:r>
              <w:r w:rsidRPr="0091716F">
                <w:rPr>
                  <w:rStyle w:val="Hyperlink"/>
                  <w:rFonts w:ascii="Verdana" w:hAnsi="Verdana"/>
                  <w:color w:val="FFA500"/>
                  <w:sz w:val="20"/>
                  <w:szCs w:val="20"/>
                </w:rPr>
                <w:t>Dashboard</w:t>
              </w:r>
            </w:hyperlink>
          </w:p>
        </w:tc>
      </w:tr>
    </w:tbl>
    <w:p w14:paraId="435E9028" w14:textId="464783FC" w:rsidR="001D0415" w:rsidRPr="00451BE1" w:rsidRDefault="001D0415" w:rsidP="001D0415">
      <w:pPr>
        <w:rPr>
          <w:color w:val="005386"/>
        </w:rPr>
      </w:pPr>
    </w:p>
    <w:p w14:paraId="1DCD2959" w14:textId="77777777" w:rsidR="001D0415" w:rsidRPr="001D0CE2" w:rsidRDefault="001D0415" w:rsidP="00EE5A6B">
      <w:pPr>
        <w:pStyle w:val="3DS2Title1"/>
      </w:pPr>
      <w:bookmarkStart w:id="201" w:name="_Toc492286251"/>
      <w:bookmarkStart w:id="202" w:name="_Toc492890899"/>
      <w:bookmarkStart w:id="203" w:name="_Toc492890951"/>
      <w:bookmarkStart w:id="204" w:name="_Toc494182328"/>
      <w:bookmarkStart w:id="205" w:name="_Toc527023835"/>
      <w:bookmarkStart w:id="206" w:name="_Toc50465480"/>
      <w:bookmarkStart w:id="207" w:name="_Toc50734543"/>
      <w:bookmarkStart w:id="208" w:name="_Toc52877243"/>
      <w:bookmarkStart w:id="209" w:name="_Toc219468001"/>
      <w:r w:rsidRPr="001D0CE2">
        <w:t>PES Authoring Rules Checklists (if relevant)</w:t>
      </w:r>
      <w:bookmarkEnd w:id="201"/>
      <w:bookmarkEnd w:id="202"/>
      <w:bookmarkEnd w:id="203"/>
      <w:bookmarkEnd w:id="204"/>
      <w:bookmarkEnd w:id="205"/>
      <w:bookmarkEnd w:id="206"/>
      <w:bookmarkEnd w:id="207"/>
      <w:bookmarkEnd w:id="208"/>
      <w:bookmarkEnd w:id="209"/>
    </w:p>
    <w:p w14:paraId="62B7F480" w14:textId="77777777" w:rsidR="00E90314" w:rsidRPr="00DD6C21" w:rsidRDefault="001D0415" w:rsidP="00646AC1">
      <w:pPr>
        <w:pStyle w:val="HiddenText"/>
        <w:jc w:val="both"/>
      </w:pPr>
      <w:r w:rsidRPr="001D0CE2">
        <w:t xml:space="preserve">Authoring Rules are specific lists of rules that </w:t>
      </w:r>
      <w:r w:rsidR="001B2A57">
        <w:t>has to</w:t>
      </w:r>
      <w:r w:rsidRPr="001D0CE2">
        <w:t xml:space="preserve"> be addressed by </w:t>
      </w:r>
      <w:r w:rsidR="001B2A57">
        <w:t>this</w:t>
      </w:r>
      <w:r w:rsidRPr="001D0CE2">
        <w:t xml:space="preserve"> PES. Each Rules Checklist has a name and applicability criterion; both PES authors and reviewers are expected to use Authoring Rules Checklists to ensure completeness of the PES</w:t>
      </w:r>
      <w:r w:rsidR="00737205">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E90314" w:rsidRPr="001D0CE2" w14:paraId="799B6D0D"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462BC30B" w14:textId="77777777" w:rsidR="00E90314" w:rsidRPr="001D0CE2" w:rsidRDefault="00E90314" w:rsidP="00CD1183">
            <w:pPr>
              <w:rPr>
                <w:b w:val="0"/>
              </w:rPr>
            </w:pPr>
          </w:p>
        </w:tc>
        <w:tc>
          <w:tcPr>
            <w:tcW w:w="2557" w:type="pct"/>
            <w:shd w:val="clear" w:color="auto" w:fill="003F66"/>
          </w:tcPr>
          <w:p w14:paraId="17E65018" w14:textId="77777777" w:rsidR="00E90314" w:rsidRPr="001D0CE2" w:rsidRDefault="00E90314" w:rsidP="00CD1183">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E90314" w:rsidRPr="001D0CE2" w14:paraId="51887612"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5AB37EBC" w14:textId="77777777" w:rsidR="00E90314" w:rsidRPr="00B35A50" w:rsidRDefault="004116F3" w:rsidP="008E5177">
            <w:r>
              <w:t>Do</w:t>
            </w:r>
            <w:r w:rsidR="00E90314">
              <w:t xml:space="preserve"> s</w:t>
            </w:r>
            <w:r w:rsidR="008625E7">
              <w:t>pecific rules apply to this PES</w:t>
            </w:r>
            <w:r w:rsidR="00E90314" w:rsidRPr="001D0CE2">
              <w:t xml:space="preserve">? </w:t>
            </w:r>
          </w:p>
        </w:tc>
        <w:tc>
          <w:tcPr>
            <w:tcW w:w="2557" w:type="pct"/>
          </w:tcPr>
          <w:p w14:paraId="3311EB9B" w14:textId="5DD617F3" w:rsidR="008E5177" w:rsidRPr="00B35A50" w:rsidRDefault="00CF0E9A" w:rsidP="008E5177">
            <w:pPr>
              <w:cnfStyle w:val="000000000000" w:firstRow="0" w:lastRow="0" w:firstColumn="0" w:lastColumn="0" w:oddVBand="0" w:evenVBand="0" w:oddHBand="0" w:evenHBand="0" w:firstRowFirstColumn="0" w:firstRowLastColumn="0" w:lastRowFirstColumn="0" w:lastRowLastColumn="0"/>
              <w:rPr>
                <w:rStyle w:val="Emphasis"/>
              </w:rPr>
            </w:pPr>
            <w:sdt>
              <w:sdtPr>
                <w:rPr>
                  <w:i/>
                  <w:iCs/>
                </w:rPr>
                <w:alias w:val="Authoring Rules CheckLists"/>
                <w:tag w:val="Authoring_Rules_CheckLists"/>
                <w:id w:val="764886311"/>
                <w:placeholder>
                  <w:docPart w:val="D6C0B2785DE14301B7B321DAE5F84408"/>
                </w:placeholder>
                <w:comboBox>
                  <w:listItem w:value="Choose an item."/>
                  <w:listItem w:displayText="Yes" w:value="Yes"/>
                  <w:listItem w:displayText="No" w:value="No"/>
                </w:comboBox>
              </w:sdtPr>
              <w:sdtEndPr>
                <w:rPr>
                  <w:i w:val="0"/>
                  <w:iCs w:val="0"/>
                </w:rPr>
              </w:sdtEndPr>
              <w:sdtContent>
                <w:r w:rsidR="003D546B">
                  <w:rPr>
                    <w:i/>
                    <w:iCs/>
                  </w:rPr>
                  <w:t>No</w:t>
                </w:r>
              </w:sdtContent>
            </w:sdt>
          </w:p>
        </w:tc>
      </w:tr>
    </w:tbl>
    <w:p w14:paraId="7B26656E" w14:textId="77777777" w:rsidR="00E90314" w:rsidRPr="00E90314" w:rsidRDefault="00E90314" w:rsidP="00E90314"/>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1D0415" w:rsidRPr="001D0CE2" w14:paraId="214F6A1D"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0B0E2573" w14:textId="77777777" w:rsidR="001D0415" w:rsidRPr="001D0CE2" w:rsidRDefault="001D0415" w:rsidP="001D0415">
            <w:r w:rsidRPr="001D0CE2">
              <w:t xml:space="preserve">Name of Checklists used in this PES </w:t>
            </w:r>
          </w:p>
        </w:tc>
        <w:tc>
          <w:tcPr>
            <w:tcW w:w="2557" w:type="pct"/>
            <w:shd w:val="clear" w:color="auto" w:fill="003F66"/>
          </w:tcPr>
          <w:p w14:paraId="38BF6340"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Reason why that checklist applies to this PES</w:t>
            </w:r>
          </w:p>
        </w:tc>
      </w:tr>
      <w:tr w:rsidR="001D0415" w:rsidRPr="001D0CE2" w14:paraId="3E0DB186"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7EA6A888" w14:textId="77777777" w:rsidR="001D0415" w:rsidRPr="00B35A50" w:rsidRDefault="003C54A0" w:rsidP="00646AC1">
            <w:pPr>
              <w:jc w:val="both"/>
              <w:rPr>
                <w:b w:val="0"/>
                <w:bCs w:val="0"/>
              </w:rPr>
            </w:pPr>
            <w:r>
              <w:rPr>
                <w:b w:val="0"/>
              </w:rPr>
              <w:t xml:space="preserve"> </w:t>
            </w:r>
            <w:r w:rsidR="001D0415" w:rsidRPr="003C54A0">
              <w:rPr>
                <w:rStyle w:val="HiddenTextChar"/>
                <w:b w:val="0"/>
              </w:rPr>
              <w:t xml:space="preserve">Ex: </w:t>
            </w:r>
            <w:hyperlink r:id="rId49" w:history="1">
              <w:r w:rsidR="001D0415" w:rsidRPr="003C54A0">
                <w:rPr>
                  <w:rStyle w:val="HiddenTextChar"/>
                  <w:b w:val="0"/>
                </w:rPr>
                <w:t>Checklist_UXRules-v3-1.docx</w:t>
              </w:r>
            </w:hyperlink>
          </w:p>
        </w:tc>
        <w:tc>
          <w:tcPr>
            <w:tcW w:w="2557" w:type="pct"/>
          </w:tcPr>
          <w:p w14:paraId="5A9C6CFB" w14:textId="77777777" w:rsidR="001D0415" w:rsidRPr="001D0CE2" w:rsidRDefault="003C54A0" w:rsidP="00646AC1">
            <w:pPr>
              <w:jc w:val="both"/>
              <w:cnfStyle w:val="000000000000" w:firstRow="0" w:lastRow="0" w:firstColumn="0" w:lastColumn="0" w:oddVBand="0" w:evenVBand="0" w:oddHBand="0" w:evenHBand="0" w:firstRowFirstColumn="0" w:firstRowLastColumn="0" w:lastRowFirstColumn="0" w:lastRowLastColumn="0"/>
              <w:rPr>
                <w:highlight w:val="yellow"/>
              </w:rPr>
            </w:pPr>
            <w:r w:rsidRPr="003C54A0">
              <w:t xml:space="preserve"> </w:t>
            </w:r>
            <w:r w:rsidR="001D0415" w:rsidRPr="002C78F7">
              <w:rPr>
                <w:rStyle w:val="HiddenTextChar"/>
              </w:rPr>
              <w:t>Facilitates verification that generic usability criteria have been properly considered during the conception of the user interface</w:t>
            </w:r>
            <w:r w:rsidR="001D0415" w:rsidRPr="003C54A0">
              <w:rPr>
                <w:rStyle w:val="HiddenTextChar"/>
              </w:rPr>
              <w:t>.</w:t>
            </w:r>
          </w:p>
        </w:tc>
      </w:tr>
      <w:tr w:rsidR="001D0415" w:rsidRPr="001D0CE2" w14:paraId="544A26A9" w14:textId="77777777" w:rsidTr="00D9583B">
        <w:sdt>
          <w:sdtPr>
            <w:alias w:val="Check list name"/>
            <w:tag w:val="Check_list_name"/>
            <w:id w:val="-274251068"/>
            <w:placeholder>
              <w:docPart w:val="ADF65CDE7B084B91B5DD68D775C6A237"/>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2443" w:type="pct"/>
              </w:tcPr>
              <w:p w14:paraId="2E604170" w14:textId="77777777" w:rsidR="001D0415" w:rsidRPr="00B35A50" w:rsidRDefault="001D0415" w:rsidP="00CE3497">
                <w:r w:rsidRPr="003C54A0">
                  <w:rPr>
                    <w:b w:val="0"/>
                    <w:color w:val="808080"/>
                  </w:rPr>
                  <w:t xml:space="preserve">Click here to enter </w:t>
                </w:r>
                <w:r w:rsidR="00CE3497" w:rsidRPr="003C54A0">
                  <w:rPr>
                    <w:b w:val="0"/>
                    <w:color w:val="808080"/>
                  </w:rPr>
                  <w:t>the item to check</w:t>
                </w:r>
                <w:r w:rsidRPr="003C54A0">
                  <w:rPr>
                    <w:b w:val="0"/>
                    <w:color w:val="808080"/>
                  </w:rPr>
                  <w:t>.</w:t>
                </w:r>
              </w:p>
            </w:tc>
          </w:sdtContent>
        </w:sdt>
        <w:sdt>
          <w:sdtPr>
            <w:alias w:val="Checklist Rationale"/>
            <w:tag w:val="Checklist_Rationale"/>
            <w:id w:val="64309088"/>
            <w:placeholder>
              <w:docPart w:val="35610FB38FBE4B87B9D700B764B5DDD1"/>
            </w:placeholder>
            <w:showingPlcHdr/>
          </w:sdtPr>
          <w:sdtEndPr/>
          <w:sdtContent>
            <w:tc>
              <w:tcPr>
                <w:tcW w:w="2557" w:type="pct"/>
              </w:tcPr>
              <w:p w14:paraId="3DBB44C6"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pPr>
                <w:r w:rsidRPr="006901E1">
                  <w:rPr>
                    <w:color w:val="808080"/>
                  </w:rPr>
                  <w:t xml:space="preserve">Click </w:t>
                </w:r>
                <w:r w:rsidRPr="008E5177">
                  <w:rPr>
                    <w:color w:val="808080"/>
                  </w:rPr>
                  <w:t>here</w:t>
                </w:r>
                <w:r w:rsidRPr="006901E1">
                  <w:rPr>
                    <w:color w:val="808080"/>
                  </w:rPr>
                  <w:t xml:space="preserve"> to enter text.</w:t>
                </w:r>
              </w:p>
            </w:tc>
          </w:sdtContent>
        </w:sdt>
      </w:tr>
    </w:tbl>
    <w:p w14:paraId="3BBA0D38" w14:textId="77777777" w:rsidR="00D86789" w:rsidRDefault="00D86789" w:rsidP="001D0415"/>
    <w:p w14:paraId="6B99DF6E" w14:textId="77777777" w:rsidR="00D86789" w:rsidRDefault="00D86789">
      <w:r>
        <w:br w:type="page"/>
      </w:r>
    </w:p>
    <w:p w14:paraId="091D60BF" w14:textId="77777777" w:rsidR="001D0415" w:rsidRDefault="00413E5A" w:rsidP="00FD286E">
      <w:pPr>
        <w:pStyle w:val="PartSubtitle"/>
      </w:pPr>
      <w:bookmarkStart w:id="210" w:name="PEs_relative_material"/>
      <w:bookmarkEnd w:id="210"/>
      <w:r>
        <w:lastRenderedPageBreak/>
        <w:t>Template</w:t>
      </w:r>
      <w:r w:rsidR="00D86789" w:rsidRPr="00D86789">
        <w:t xml:space="preserve"> </w:t>
      </w:r>
      <w:r w:rsidR="00CE7589" w:rsidRPr="00D86789">
        <w:t>Life trace</w:t>
      </w:r>
      <w:r w:rsidR="00E833A3">
        <w:t xml:space="preserve"> </w:t>
      </w:r>
      <w:r w:rsidR="00E833A3" w:rsidRPr="00E833A3">
        <w:rPr>
          <w:i/>
        </w:rPr>
        <w:t>(deploy chapter to read content)</w:t>
      </w:r>
    </w:p>
    <w:p w14:paraId="47153483" w14:textId="77777777" w:rsidR="00CE7589" w:rsidRDefault="00CE7589" w:rsidP="00FD286E"/>
    <w:p w14:paraId="138C571D" w14:textId="77777777" w:rsidR="00CE7589" w:rsidRDefault="00CE7589" w:rsidP="005C0E0D">
      <w:pPr>
        <w:jc w:val="both"/>
      </w:pPr>
      <w:r>
        <w:t xml:space="preserve">Note that the last version of published PES template is available </w:t>
      </w:r>
      <w:hyperlink r:id="rId50" w:history="1">
        <w:r w:rsidRPr="00CE7589">
          <w:rPr>
            <w:rStyle w:val="Hyperlink"/>
          </w:rPr>
          <w:t>here</w:t>
        </w:r>
      </w:hyperlink>
      <w:r>
        <w:t>.</w:t>
      </w:r>
      <w:r w:rsidR="00B50BF3">
        <w:br/>
      </w:r>
      <w:r>
        <w:t>If you are using a local copy template, download the last version to ensure you have the right version. If not, look at the template lifetrace to know what has changed.</w:t>
      </w:r>
    </w:p>
    <w:tbl>
      <w:tblPr>
        <w:tblStyle w:val="LightList1"/>
        <w:tblW w:w="10800" w:type="dxa"/>
        <w:tblInd w:w="-910" w:type="dxa"/>
        <w:tblBorders>
          <w:top w:val="single" w:sz="6" w:space="0" w:color="003F66"/>
          <w:left w:val="single" w:sz="6" w:space="0" w:color="003F66"/>
          <w:right w:val="single" w:sz="6" w:space="0" w:color="003F66"/>
          <w:insideH w:val="single" w:sz="6" w:space="0" w:color="003F66"/>
          <w:insideV w:val="single" w:sz="6" w:space="0" w:color="003F66"/>
        </w:tblBorders>
        <w:tblLayout w:type="fixed"/>
        <w:tblLook w:val="04A0" w:firstRow="1" w:lastRow="0" w:firstColumn="1" w:lastColumn="0" w:noHBand="0" w:noVBand="1"/>
      </w:tblPr>
      <w:tblGrid>
        <w:gridCol w:w="725"/>
        <w:gridCol w:w="990"/>
        <w:gridCol w:w="1080"/>
        <w:gridCol w:w="1080"/>
        <w:gridCol w:w="6030"/>
        <w:gridCol w:w="895"/>
      </w:tblGrid>
      <w:tr w:rsidR="001F1BF5" w:rsidRPr="005C0E0D" w14:paraId="18D3B4CA" w14:textId="77777777" w:rsidTr="00B50BF3">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725" w:type="dxa"/>
            <w:shd w:val="clear" w:color="auto" w:fill="003F66"/>
          </w:tcPr>
          <w:p w14:paraId="09F6BEFE" w14:textId="77777777" w:rsidR="00413E5A" w:rsidRPr="005C0E0D" w:rsidRDefault="00413E5A" w:rsidP="008C43A0">
            <w:pPr>
              <w:rPr>
                <w:rFonts w:cs="Arial"/>
                <w:b w:val="0"/>
                <w:sz w:val="16"/>
                <w:szCs w:val="16"/>
              </w:rPr>
            </w:pPr>
            <w:r w:rsidRPr="005C0E0D">
              <w:rPr>
                <w:rFonts w:cs="Arial"/>
                <w:b w:val="0"/>
                <w:sz w:val="16"/>
                <w:szCs w:val="16"/>
              </w:rPr>
              <w:t>Author</w:t>
            </w:r>
          </w:p>
        </w:tc>
        <w:tc>
          <w:tcPr>
            <w:tcW w:w="990" w:type="dxa"/>
            <w:shd w:val="clear" w:color="auto" w:fill="003F66"/>
          </w:tcPr>
          <w:p w14:paraId="5A09C660"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Activity</w:t>
            </w:r>
          </w:p>
        </w:tc>
        <w:tc>
          <w:tcPr>
            <w:tcW w:w="1080" w:type="dxa"/>
            <w:shd w:val="clear" w:color="auto" w:fill="003F66"/>
          </w:tcPr>
          <w:p w14:paraId="440C423E"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Change Id</w:t>
            </w:r>
          </w:p>
          <w:p w14:paraId="2556178C" w14:textId="77777777" w:rsidR="00413E5A" w:rsidRPr="005C0E0D" w:rsidRDefault="009C4BF6"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Pr>
                <w:rFonts w:cs="Arial"/>
                <w:b w:val="0"/>
                <w:sz w:val="16"/>
                <w:szCs w:val="16"/>
              </w:rPr>
              <w:t>m</w:t>
            </w:r>
            <w:r w:rsidR="00413E5A" w:rsidRPr="005C0E0D">
              <w:rPr>
                <w:rFonts w:cs="Arial"/>
                <w:b w:val="0"/>
                <w:sz w:val="16"/>
                <w:szCs w:val="16"/>
              </w:rPr>
              <w:t>ajor.minor</w:t>
            </w:r>
          </w:p>
        </w:tc>
        <w:tc>
          <w:tcPr>
            <w:tcW w:w="1080" w:type="dxa"/>
            <w:shd w:val="clear" w:color="auto" w:fill="003F66"/>
          </w:tcPr>
          <w:p w14:paraId="72D21339"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Date (yy/mm/dd)</w:t>
            </w:r>
          </w:p>
        </w:tc>
        <w:tc>
          <w:tcPr>
            <w:tcW w:w="6030" w:type="dxa"/>
            <w:shd w:val="clear" w:color="auto" w:fill="003F66"/>
          </w:tcPr>
          <w:p w14:paraId="003868D9" w14:textId="77777777" w:rsidR="00413E5A" w:rsidRPr="005C0E0D" w:rsidRDefault="00F77535"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 xml:space="preserve">Change comments </w:t>
            </w:r>
            <w:r w:rsidRPr="005C0E0D">
              <w:rPr>
                <w:rFonts w:cs="Arial"/>
                <w:b w:val="0"/>
                <w:sz w:val="16"/>
                <w:szCs w:val="16"/>
              </w:rPr>
              <w:br/>
              <w:t>(</w:t>
            </w:r>
            <w:r w:rsidR="00413E5A" w:rsidRPr="005C0E0D">
              <w:rPr>
                <w:rFonts w:cs="Arial"/>
                <w:b w:val="0"/>
                <w:sz w:val="16"/>
                <w:szCs w:val="16"/>
              </w:rPr>
              <w:t xml:space="preserve">Specify </w:t>
            </w:r>
            <w:r w:rsidR="00413E5A" w:rsidRPr="005C0E0D">
              <w:rPr>
                <w:rFonts w:cs="Arial"/>
                <w:b w:val="0"/>
                <w:i/>
                <w:iCs/>
                <w:sz w:val="16"/>
                <w:szCs w:val="16"/>
                <w:u w:val="single"/>
              </w:rPr>
              <w:t>list of Reviewers</w:t>
            </w:r>
            <w:r w:rsidR="00413E5A" w:rsidRPr="005C0E0D">
              <w:rPr>
                <w:rFonts w:cs="Arial"/>
                <w:b w:val="0"/>
                <w:i/>
                <w:iCs/>
                <w:sz w:val="16"/>
                <w:szCs w:val="16"/>
              </w:rPr>
              <w:t xml:space="preserve">  </w:t>
            </w:r>
            <w:r w:rsidR="00413E5A" w:rsidRPr="005C0E0D">
              <w:rPr>
                <w:rFonts w:cs="Arial"/>
                <w:b w:val="0"/>
                <w:sz w:val="16"/>
                <w:szCs w:val="16"/>
              </w:rPr>
              <w:t>for major changes)</w:t>
            </w:r>
          </w:p>
        </w:tc>
        <w:tc>
          <w:tcPr>
            <w:tcW w:w="895" w:type="dxa"/>
            <w:shd w:val="clear" w:color="auto" w:fill="003F66"/>
          </w:tcPr>
          <w:p w14:paraId="0F1AF91E"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Maturity</w:t>
            </w:r>
          </w:p>
        </w:tc>
      </w:tr>
      <w:tr w:rsidR="001F1BF5" w:rsidRPr="005C0E0D" w14:paraId="11877330" w14:textId="77777777" w:rsidTr="00B50BF3">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0CCB76C5" w14:textId="77777777" w:rsidR="00413E5A" w:rsidRPr="005C0E0D" w:rsidRDefault="00B35A50" w:rsidP="008C43A0">
            <w:pPr>
              <w:rPr>
                <w:rFonts w:cs="Arial"/>
                <w:b w:val="0"/>
                <w:sz w:val="16"/>
                <w:szCs w:val="16"/>
              </w:rPr>
            </w:pPr>
            <w:r w:rsidRPr="005C0E0D">
              <w:rPr>
                <w:rFonts w:cs="Arial"/>
                <w:b w:val="0"/>
                <w:sz w:val="16"/>
                <w:szCs w:val="16"/>
              </w:rPr>
              <w:t>jdt</w:t>
            </w:r>
          </w:p>
        </w:tc>
        <w:tc>
          <w:tcPr>
            <w:tcW w:w="990" w:type="dxa"/>
            <w:tcBorders>
              <w:top w:val="none" w:sz="0" w:space="0" w:color="auto"/>
              <w:bottom w:val="none" w:sz="0" w:space="0" w:color="auto"/>
            </w:tcBorders>
          </w:tcPr>
          <w:p w14:paraId="749810E0"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Creation</w:t>
            </w:r>
          </w:p>
        </w:tc>
        <w:tc>
          <w:tcPr>
            <w:tcW w:w="1080" w:type="dxa"/>
            <w:tcBorders>
              <w:top w:val="none" w:sz="0" w:space="0" w:color="auto"/>
              <w:bottom w:val="none" w:sz="0" w:space="0" w:color="auto"/>
            </w:tcBorders>
          </w:tcPr>
          <w:p w14:paraId="08CC654F" w14:textId="77777777" w:rsidR="00413E5A" w:rsidRPr="005C0E0D" w:rsidRDefault="00413E5A" w:rsidP="00F77535">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4</w:t>
            </w:r>
            <w:r w:rsidR="00F77535" w:rsidRPr="005C0E0D">
              <w:rPr>
                <w:rFonts w:cs="Arial"/>
                <w:sz w:val="16"/>
                <w:szCs w:val="16"/>
              </w:rPr>
              <w:t>.</w:t>
            </w:r>
            <w:r w:rsidRPr="005C0E0D">
              <w:rPr>
                <w:rFonts w:cs="Arial"/>
                <w:sz w:val="16"/>
                <w:szCs w:val="16"/>
              </w:rPr>
              <w:t>43</w:t>
            </w:r>
          </w:p>
        </w:tc>
        <w:tc>
          <w:tcPr>
            <w:tcW w:w="1080" w:type="dxa"/>
            <w:tcBorders>
              <w:top w:val="none" w:sz="0" w:space="0" w:color="auto"/>
              <w:bottom w:val="none" w:sz="0" w:space="0" w:color="auto"/>
            </w:tcBorders>
          </w:tcPr>
          <w:p w14:paraId="24573E06"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6030" w:type="dxa"/>
            <w:tcBorders>
              <w:top w:val="none" w:sz="0" w:space="0" w:color="auto"/>
              <w:bottom w:val="none" w:sz="0" w:space="0" w:color="auto"/>
            </w:tcBorders>
          </w:tcPr>
          <w:p w14:paraId="41F33A1B"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895" w:type="dxa"/>
            <w:tcBorders>
              <w:top w:val="none" w:sz="0" w:space="0" w:color="auto"/>
              <w:bottom w:val="none" w:sz="0" w:space="0" w:color="auto"/>
              <w:right w:val="none" w:sz="0" w:space="0" w:color="auto"/>
            </w:tcBorders>
          </w:tcPr>
          <w:p w14:paraId="2B08F40D"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7CBFB52F"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145AB176"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7656B81B"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77E1E582"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1 (major)</w:t>
            </w:r>
          </w:p>
        </w:tc>
        <w:tc>
          <w:tcPr>
            <w:tcW w:w="1080" w:type="dxa"/>
          </w:tcPr>
          <w:p w14:paraId="302E9640"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21/04/29</w:t>
            </w:r>
          </w:p>
        </w:tc>
        <w:tc>
          <w:tcPr>
            <w:tcW w:w="6030" w:type="dxa"/>
          </w:tcPr>
          <w:p w14:paraId="0646EFF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some information have been re-organized</w:t>
            </w:r>
          </w:p>
          <w:p w14:paraId="6A71957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specific information (3DSpace Baseline Behavior for instance) have been kept but in a dedicated section</w:t>
            </w:r>
          </w:p>
          <w:p w14:paraId="2280379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functional content has been better dispatched between the first two sections</w:t>
            </w:r>
          </w:p>
          <w:p w14:paraId="2BE2A17C"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explanations have been rewritten with Susan Trager to make them easier to understand in particular for </w:t>
            </w:r>
            <w:r w:rsidR="00343B09" w:rsidRPr="005C0E0D">
              <w:rPr>
                <w:rFonts w:cs="Arial"/>
                <w:sz w:val="16"/>
                <w:szCs w:val="16"/>
              </w:rPr>
              <w:t>Anglophones</w:t>
            </w:r>
          </w:p>
          <w:p w14:paraId="3059D9E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information relative to PCS, security, personal data have been moved and regrouped in a dedicated section “Quality of Services”</w:t>
            </w:r>
          </w:p>
          <w:p w14:paraId="0209542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User Experience and interactions section has been reviewed and the part relative to documentation has been modified on technical writers requests</w:t>
            </w:r>
          </w:p>
          <w:p w14:paraId="3AEF135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“packaging” has been separated in two parts:</w:t>
            </w:r>
          </w:p>
          <w:p w14:paraId="00C5FE60"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the “commercial packaging” which specifies the </w:t>
            </w:r>
            <w:r w:rsidR="00343B09" w:rsidRPr="005C0E0D">
              <w:rPr>
                <w:rFonts w:cs="Arial"/>
                <w:sz w:val="16"/>
                <w:szCs w:val="16"/>
              </w:rPr>
              <w:t>licenses</w:t>
            </w:r>
            <w:r w:rsidRPr="005C0E0D">
              <w:rPr>
                <w:rFonts w:cs="Arial"/>
                <w:sz w:val="16"/>
                <w:szCs w:val="16"/>
              </w:rPr>
              <w:t xml:space="preserve"> the end user has to use to access the function capabilities – in high level specifications</w:t>
            </w:r>
          </w:p>
          <w:p w14:paraId="46BC6677"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“implement packaging” which specifies what has to be modified in terms of packaging implementation (roles, apps, technical products, components, medias – in detailed specifications</w:t>
            </w:r>
          </w:p>
          <w:p w14:paraId="44B3C8E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“required” information have been updated to provide information </w:t>
            </w:r>
            <w:r w:rsidR="00CE7589" w:rsidRPr="005C0E0D">
              <w:rPr>
                <w:rFonts w:cs="Arial"/>
                <w:sz w:val="16"/>
                <w:szCs w:val="16"/>
              </w:rPr>
              <w:t xml:space="preserve">more </w:t>
            </w:r>
            <w:r w:rsidRPr="005C0E0D">
              <w:rPr>
                <w:rFonts w:cs="Arial"/>
                <w:sz w:val="16"/>
                <w:szCs w:val="16"/>
              </w:rPr>
              <w:t>useful to analyze PES Content.</w:t>
            </w:r>
          </w:p>
          <w:p w14:paraId="402F643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Content has been added</w:t>
            </w:r>
          </w:p>
          <w:p w14:paraId="752570F1"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process reminder in PES context</w:t>
            </w:r>
          </w:p>
          <w:p w14:paraId="386AC643"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new type of acceptance tests for “limit &amp; negative” cases (to test and ensure what happen/is </w:t>
            </w:r>
            <w:r w:rsidR="00343B09" w:rsidRPr="005C0E0D">
              <w:rPr>
                <w:rFonts w:cs="Arial"/>
                <w:sz w:val="16"/>
                <w:szCs w:val="16"/>
              </w:rPr>
              <w:t>displayed</w:t>
            </w:r>
            <w:r w:rsidRPr="005C0E0D">
              <w:rPr>
                <w:rFonts w:cs="Arial"/>
                <w:sz w:val="16"/>
                <w:szCs w:val="16"/>
              </w:rPr>
              <w:t xml:space="preserve"> in case of bad usage by end user)</w:t>
            </w:r>
          </w:p>
          <w:p w14:paraId="7344C3C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list of Page objects which are provided and the acceptance tests which use them</w:t>
            </w:r>
          </w:p>
          <w:p w14:paraId="30181937"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Few obsolete information or information which were never set have been removed</w:t>
            </w:r>
          </w:p>
          <w:p w14:paraId="278C1E23"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New corporate word document template has been used.</w:t>
            </w:r>
          </w:p>
        </w:tc>
        <w:tc>
          <w:tcPr>
            <w:tcW w:w="895" w:type="dxa"/>
          </w:tcPr>
          <w:p w14:paraId="456CDF4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1702FA85" w14:textId="77777777" w:rsidTr="00B50BF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6196C3F5"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6FE87FD1"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457C71C2"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2</w:t>
            </w:r>
          </w:p>
        </w:tc>
        <w:tc>
          <w:tcPr>
            <w:tcW w:w="1080" w:type="dxa"/>
            <w:tcBorders>
              <w:top w:val="none" w:sz="0" w:space="0" w:color="auto"/>
              <w:bottom w:val="none" w:sz="0" w:space="0" w:color="auto"/>
            </w:tcBorders>
          </w:tcPr>
          <w:p w14:paraId="5224EAA1"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21/03/16</w:t>
            </w:r>
          </w:p>
        </w:tc>
        <w:tc>
          <w:tcPr>
            <w:tcW w:w="6030" w:type="dxa"/>
            <w:tcBorders>
              <w:top w:val="none" w:sz="0" w:space="0" w:color="auto"/>
              <w:bottom w:val="none" w:sz="0" w:space="0" w:color="auto"/>
            </w:tcBorders>
          </w:tcPr>
          <w:p w14:paraId="6D4A0371"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A</w:t>
            </w:r>
            <w:r w:rsidR="00413E5A" w:rsidRPr="005C0E0D">
              <w:rPr>
                <w:rFonts w:cs="Arial"/>
                <w:sz w:val="16"/>
                <w:szCs w:val="16"/>
              </w:rPr>
              <w:t>dding Page Object information</w:t>
            </w:r>
          </w:p>
        </w:tc>
        <w:tc>
          <w:tcPr>
            <w:tcW w:w="895" w:type="dxa"/>
            <w:tcBorders>
              <w:top w:val="none" w:sz="0" w:space="0" w:color="auto"/>
              <w:bottom w:val="none" w:sz="0" w:space="0" w:color="auto"/>
              <w:right w:val="none" w:sz="0" w:space="0" w:color="auto"/>
            </w:tcBorders>
          </w:tcPr>
          <w:p w14:paraId="4B7307E7"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6CCA72AB"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68516C5F"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16B7713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167F6316"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3</w:t>
            </w:r>
          </w:p>
        </w:tc>
        <w:tc>
          <w:tcPr>
            <w:tcW w:w="1080" w:type="dxa"/>
          </w:tcPr>
          <w:p w14:paraId="3009127E"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21/10/13</w:t>
            </w:r>
          </w:p>
        </w:tc>
        <w:tc>
          <w:tcPr>
            <w:tcW w:w="6030" w:type="dxa"/>
          </w:tcPr>
          <w:p w14:paraId="67173AE5"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Fix format issue</w:t>
            </w:r>
            <w:r w:rsidR="00A46641" w:rsidRPr="005C0E0D">
              <w:rPr>
                <w:rFonts w:cs="Arial"/>
                <w:sz w:val="16"/>
                <w:szCs w:val="16"/>
              </w:rPr>
              <w:t>s</w:t>
            </w:r>
          </w:p>
          <w:p w14:paraId="013B5C34"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Add template </w:t>
            </w:r>
            <w:r w:rsidR="00343B09" w:rsidRPr="005C0E0D">
              <w:rPr>
                <w:rFonts w:cs="Arial"/>
                <w:sz w:val="16"/>
                <w:szCs w:val="16"/>
              </w:rPr>
              <w:t>life trace</w:t>
            </w:r>
          </w:p>
        </w:tc>
        <w:tc>
          <w:tcPr>
            <w:tcW w:w="895" w:type="dxa"/>
          </w:tcPr>
          <w:p w14:paraId="5D4CF7C7"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188486EF"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2D9E0C93" w14:textId="77777777" w:rsidR="0049289C" w:rsidRPr="005C0E0D" w:rsidRDefault="0049289C" w:rsidP="0049289C">
            <w:pPr>
              <w:rPr>
                <w:rFonts w:cs="Arial"/>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23552005"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13BA37A3" w14:textId="77777777" w:rsidR="0049289C" w:rsidRPr="005C0E0D" w:rsidRDefault="00F77535"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9289C" w:rsidRPr="005C0E0D">
              <w:rPr>
                <w:rFonts w:cs="Arial"/>
                <w:sz w:val="16"/>
                <w:szCs w:val="16"/>
              </w:rPr>
              <w:t>4</w:t>
            </w:r>
          </w:p>
        </w:tc>
        <w:tc>
          <w:tcPr>
            <w:tcW w:w="1080" w:type="dxa"/>
            <w:tcBorders>
              <w:top w:val="none" w:sz="0" w:space="0" w:color="auto"/>
              <w:bottom w:val="none" w:sz="0" w:space="0" w:color="auto"/>
            </w:tcBorders>
          </w:tcPr>
          <w:p w14:paraId="69F51731"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22/04/11</w:t>
            </w:r>
          </w:p>
        </w:tc>
        <w:tc>
          <w:tcPr>
            <w:tcW w:w="6030" w:type="dxa"/>
            <w:tcBorders>
              <w:top w:val="none" w:sz="0" w:space="0" w:color="auto"/>
              <w:bottom w:val="none" w:sz="0" w:space="0" w:color="auto"/>
            </w:tcBorders>
          </w:tcPr>
          <w:p w14:paraId="7A87AEBB"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Section 2: Detailed Specifications </w:t>
            </w:r>
            <w:r w:rsidR="00E05981" w:rsidRPr="005C0E0D">
              <w:rPr>
                <w:rFonts w:cs="Arial"/>
                <w:sz w:val="16"/>
                <w:szCs w:val="16"/>
              </w:rPr>
              <w:t>/ Programming interface</w:t>
            </w:r>
            <w:r w:rsidRPr="005C0E0D">
              <w:rPr>
                <w:rFonts w:cs="Arial"/>
                <w:sz w:val="16"/>
                <w:szCs w:val="16"/>
              </w:rPr>
              <w:t>: explicit the parameter to set in DSxRD</w:t>
            </w:r>
          </w:p>
          <w:p w14:paraId="42472668"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Section 3: Quality of services/Data privacy: provide more information to help PES writer answering the question</w:t>
            </w:r>
          </w:p>
        </w:tc>
        <w:tc>
          <w:tcPr>
            <w:tcW w:w="895" w:type="dxa"/>
            <w:tcBorders>
              <w:top w:val="none" w:sz="0" w:space="0" w:color="auto"/>
              <w:bottom w:val="none" w:sz="0" w:space="0" w:color="auto"/>
              <w:right w:val="none" w:sz="0" w:space="0" w:color="auto"/>
            </w:tcBorders>
          </w:tcPr>
          <w:p w14:paraId="3E9941F7"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6E68068F"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2F394F60" w14:textId="77777777" w:rsidR="001F1BF5" w:rsidRPr="005C0E0D" w:rsidRDefault="00837D84" w:rsidP="0049289C">
            <w:pPr>
              <w:rPr>
                <w:rFonts w:cs="Arial"/>
                <w:b w:val="0"/>
                <w:sz w:val="16"/>
                <w:szCs w:val="16"/>
              </w:rPr>
            </w:pPr>
            <w:r w:rsidRPr="005C0E0D">
              <w:rPr>
                <w:rFonts w:cs="Arial"/>
                <w:b w:val="0"/>
                <w:sz w:val="16"/>
                <w:szCs w:val="16"/>
              </w:rPr>
              <w:t>man2</w:t>
            </w:r>
            <w:r w:rsidR="005A6BA6">
              <w:rPr>
                <w:rFonts w:cs="Arial"/>
                <w:b w:val="0"/>
                <w:sz w:val="16"/>
                <w:szCs w:val="16"/>
              </w:rPr>
              <w:t>2</w:t>
            </w:r>
          </w:p>
          <w:p w14:paraId="44A6D377" w14:textId="77777777" w:rsidR="001F1BF5" w:rsidRPr="005C0E0D" w:rsidRDefault="004511BC" w:rsidP="0049289C">
            <w:pPr>
              <w:rPr>
                <w:rFonts w:cs="Arial"/>
                <w:b w:val="0"/>
                <w:sz w:val="16"/>
                <w:szCs w:val="16"/>
              </w:rPr>
            </w:pPr>
            <w:r w:rsidRPr="005C0E0D">
              <w:rPr>
                <w:rFonts w:cs="Arial"/>
                <w:b w:val="0"/>
                <w:sz w:val="16"/>
                <w:szCs w:val="16"/>
              </w:rPr>
              <w:t>rdh1</w:t>
            </w:r>
          </w:p>
          <w:p w14:paraId="4F0B61E8" w14:textId="77777777" w:rsidR="00837D84" w:rsidRPr="005C0E0D" w:rsidRDefault="001F1BF5" w:rsidP="0049289C">
            <w:pPr>
              <w:rPr>
                <w:rFonts w:cs="Arial"/>
                <w:b w:val="0"/>
                <w:sz w:val="16"/>
                <w:szCs w:val="16"/>
              </w:rPr>
            </w:pPr>
            <w:r w:rsidRPr="005C0E0D">
              <w:rPr>
                <w:rFonts w:cs="Arial"/>
                <w:b w:val="0"/>
                <w:sz w:val="16"/>
                <w:szCs w:val="16"/>
              </w:rPr>
              <w:t>ccc</w:t>
            </w:r>
          </w:p>
        </w:tc>
        <w:tc>
          <w:tcPr>
            <w:tcW w:w="990" w:type="dxa"/>
          </w:tcPr>
          <w:p w14:paraId="02B7EDC8" w14:textId="77777777" w:rsidR="00837D84" w:rsidRPr="005C0E0D" w:rsidRDefault="00837D84"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6529C5BB" w14:textId="77777777" w:rsidR="00837D84" w:rsidRPr="005C0E0D" w:rsidRDefault="00F77535"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FF0077" w:rsidRPr="005C0E0D">
              <w:rPr>
                <w:rFonts w:cs="Arial"/>
                <w:sz w:val="16"/>
                <w:szCs w:val="16"/>
              </w:rPr>
              <w:t>5</w:t>
            </w:r>
          </w:p>
        </w:tc>
        <w:tc>
          <w:tcPr>
            <w:tcW w:w="1080" w:type="dxa"/>
          </w:tcPr>
          <w:p w14:paraId="0E9379FF" w14:textId="77777777" w:rsidR="00837D84" w:rsidRPr="005C0E0D" w:rsidRDefault="009C4BF6"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24</w:t>
            </w:r>
            <w:r w:rsidR="00B32D9C">
              <w:rPr>
                <w:rFonts w:cs="Arial"/>
                <w:sz w:val="16"/>
                <w:szCs w:val="16"/>
              </w:rPr>
              <w:t>/08/27</w:t>
            </w:r>
          </w:p>
        </w:tc>
        <w:tc>
          <w:tcPr>
            <w:tcW w:w="6030" w:type="dxa"/>
          </w:tcPr>
          <w:p w14:paraId="4ABBD4B2" w14:textId="77777777" w:rsidR="009F39BC"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All template (man2</w:t>
            </w:r>
            <w:r w:rsidR="00695BA2" w:rsidRPr="005C0E0D">
              <w:rPr>
                <w:rFonts w:cs="Arial"/>
                <w:sz w:val="16"/>
                <w:szCs w:val="16"/>
              </w:rPr>
              <w:t>2</w:t>
            </w:r>
            <w:r w:rsidRPr="005C0E0D">
              <w:rPr>
                <w:rFonts w:cs="Arial"/>
                <w:sz w:val="16"/>
                <w:szCs w:val="16"/>
              </w:rPr>
              <w:t>):</w:t>
            </w:r>
          </w:p>
          <w:p w14:paraId="22DB9F2F" w14:textId="77777777" w:rsidR="00384B1F" w:rsidRPr="005C0E0D" w:rsidRDefault="00FF0077" w:rsidP="00CF0E9A">
            <w:pPr>
              <w:pStyle w:val="ListParagraph"/>
              <w:numPr>
                <w:ilvl w:val="0"/>
                <w:numId w:val="11"/>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Fix format issues</w:t>
            </w:r>
            <w:r w:rsidR="00384B1F" w:rsidRPr="005C0E0D">
              <w:rPr>
                <w:rFonts w:ascii="Arial" w:hAnsi="Arial" w:cs="Arial"/>
                <w:sz w:val="16"/>
                <w:szCs w:val="16"/>
              </w:rPr>
              <w:t xml:space="preserve">, </w:t>
            </w:r>
          </w:p>
          <w:p w14:paraId="5E76A4D7" w14:textId="77777777" w:rsidR="00384B1F" w:rsidRPr="005C0E0D" w:rsidRDefault="00384B1F" w:rsidP="00CF0E9A">
            <w:pPr>
              <w:pStyle w:val="ListParagraph"/>
              <w:numPr>
                <w:ilvl w:val="0"/>
                <w:numId w:val="11"/>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 xml:space="preserve">Restriction of mandatory fields, </w:t>
            </w:r>
          </w:p>
          <w:p w14:paraId="089EB2FC" w14:textId="77777777" w:rsidR="00837D84" w:rsidRPr="005C0E0D" w:rsidRDefault="00384B1F" w:rsidP="00CF0E9A">
            <w:pPr>
              <w:pStyle w:val="ListParagraph"/>
              <w:numPr>
                <w:ilvl w:val="0"/>
                <w:numId w:val="11"/>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Required Information” deleted on optional chapters</w:t>
            </w:r>
          </w:p>
          <w:p w14:paraId="4B453015" w14:textId="77777777" w:rsidR="005C0E0D" w:rsidRPr="005C0E0D" w:rsidRDefault="008F3F70" w:rsidP="00CF0E9A">
            <w:pPr>
              <w:pStyle w:val="ListParagraph"/>
              <w:numPr>
                <w:ilvl w:val="0"/>
                <w:numId w:val="11"/>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F3F70">
              <w:rPr>
                <w:rFonts w:ascii="Arial" w:hAnsi="Arial" w:cs="Arial"/>
                <w:sz w:val="16"/>
                <w:szCs w:val="16"/>
              </w:rPr>
              <w:t>Alignment with Dassault Systèmes Brand Equity</w:t>
            </w:r>
          </w:p>
          <w:p w14:paraId="38527ADC" w14:textId="77777777" w:rsidR="00384B1F"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2.2.2: add question about What’s new</w:t>
            </w:r>
            <w:r w:rsidR="004511BC" w:rsidRPr="005C0E0D">
              <w:rPr>
                <w:rFonts w:cs="Arial"/>
                <w:sz w:val="16"/>
                <w:szCs w:val="16"/>
              </w:rPr>
              <w:t xml:space="preserve"> (rdh1)</w:t>
            </w:r>
          </w:p>
          <w:p w14:paraId="4F400C9C" w14:textId="77777777" w:rsidR="00343B09" w:rsidRPr="005C0E0D" w:rsidRDefault="001F1BF5"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w:t>
            </w:r>
            <w:r w:rsidR="006579D1" w:rsidRPr="005C0E0D">
              <w:rPr>
                <w:rFonts w:cs="Arial"/>
                <w:sz w:val="16"/>
                <w:szCs w:val="16"/>
              </w:rPr>
              <w:t xml:space="preserve"> 3.1 Performance,</w:t>
            </w:r>
            <w:r w:rsidR="00695BA2" w:rsidRPr="005C0E0D">
              <w:rPr>
                <w:rFonts w:cs="Arial"/>
                <w:sz w:val="16"/>
                <w:szCs w:val="16"/>
              </w:rPr>
              <w:t xml:space="preserve"> capacity and scalability (PCS)</w:t>
            </w:r>
            <w:r w:rsidR="006579D1" w:rsidRPr="005C0E0D">
              <w:rPr>
                <w:rFonts w:cs="Arial"/>
                <w:sz w:val="16"/>
                <w:szCs w:val="16"/>
              </w:rPr>
              <w:t xml:space="preserve">: </w:t>
            </w:r>
          </w:p>
          <w:p w14:paraId="67308979" w14:textId="77777777" w:rsidR="00343B09" w:rsidRPr="005C0E0D" w:rsidRDefault="00343B09" w:rsidP="00CF0E9A">
            <w:pPr>
              <w:pStyle w:val="ListParagraph"/>
              <w:numPr>
                <w:ilvl w:val="0"/>
                <w:numId w:val="11"/>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add reminder about the</w:t>
            </w:r>
            <w:r w:rsidR="006579D1" w:rsidRPr="005C0E0D">
              <w:rPr>
                <w:rFonts w:ascii="Arial" w:hAnsi="Arial" w:cs="Arial"/>
                <w:sz w:val="16"/>
                <w:szCs w:val="16"/>
              </w:rPr>
              <w:t xml:space="preserve"> process rule to create a PCS task to ensure the tests will be run and assessed</w:t>
            </w:r>
          </w:p>
          <w:p w14:paraId="4C16C7C4" w14:textId="77777777" w:rsidR="00343B09" w:rsidRPr="005C0E0D" w:rsidRDefault="00343B09" w:rsidP="00CF0E9A">
            <w:pPr>
              <w:pStyle w:val="ListParagraph"/>
              <w:numPr>
                <w:ilvl w:val="0"/>
                <w:numId w:val="11"/>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new authorized answers are “yes” or “no” to the question “Are PCS tests provided with the function?”</w:t>
            </w:r>
          </w:p>
          <w:p w14:paraId="20FA77C2" w14:textId="77777777" w:rsidR="00C95A06" w:rsidRPr="005C0E0D" w:rsidRDefault="00C95A06"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3.2 Security Controls: new authorized answers are “yes” or “no”</w:t>
            </w:r>
          </w:p>
          <w:p w14:paraId="43D100E1" w14:textId="77777777" w:rsidR="00C95A06" w:rsidRPr="005C0E0D" w:rsidRDefault="00C95A06" w:rsidP="00C95A06">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3.3 Data Privacy: new authorized answers are “yes” or “no”</w:t>
            </w:r>
          </w:p>
        </w:tc>
        <w:tc>
          <w:tcPr>
            <w:tcW w:w="895" w:type="dxa"/>
          </w:tcPr>
          <w:p w14:paraId="441B8271" w14:textId="77777777" w:rsidR="00837D84" w:rsidRPr="005C0E0D" w:rsidRDefault="009F39BC"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B50BF3" w:rsidRPr="005C0E0D" w14:paraId="0C0C6C03"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27D0902A" w14:textId="77777777" w:rsidR="00B50BF3" w:rsidRPr="005C0E0D" w:rsidRDefault="00B50BF3" w:rsidP="00B50BF3">
            <w:pPr>
              <w:rPr>
                <w:rFonts w:cs="Arial"/>
                <w:b w:val="0"/>
                <w:sz w:val="16"/>
                <w:szCs w:val="16"/>
              </w:rPr>
            </w:pPr>
            <w:r w:rsidRPr="005C0E0D">
              <w:rPr>
                <w:rFonts w:cs="Arial"/>
                <w:b w:val="0"/>
                <w:sz w:val="16"/>
                <w:szCs w:val="16"/>
              </w:rPr>
              <w:t>man2</w:t>
            </w:r>
            <w:r>
              <w:rPr>
                <w:rFonts w:cs="Arial"/>
                <w:b w:val="0"/>
                <w:sz w:val="16"/>
                <w:szCs w:val="16"/>
              </w:rPr>
              <w:t>2</w:t>
            </w:r>
          </w:p>
        </w:tc>
        <w:tc>
          <w:tcPr>
            <w:tcW w:w="990" w:type="dxa"/>
            <w:tcBorders>
              <w:top w:val="none" w:sz="0" w:space="0" w:color="auto"/>
              <w:bottom w:val="none" w:sz="0" w:space="0" w:color="auto"/>
            </w:tcBorders>
          </w:tcPr>
          <w:p w14:paraId="07376A9C"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7401A3DB"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5.5</w:t>
            </w:r>
            <w:r>
              <w:rPr>
                <w:rFonts w:cs="Arial"/>
                <w:sz w:val="16"/>
                <w:szCs w:val="16"/>
              </w:rPr>
              <w:t>.1</w:t>
            </w:r>
          </w:p>
        </w:tc>
        <w:tc>
          <w:tcPr>
            <w:tcW w:w="1080" w:type="dxa"/>
            <w:tcBorders>
              <w:top w:val="none" w:sz="0" w:space="0" w:color="auto"/>
              <w:bottom w:val="none" w:sz="0" w:space="0" w:color="auto"/>
            </w:tcBorders>
          </w:tcPr>
          <w:p w14:paraId="7DF809CE" w14:textId="77777777" w:rsidR="00B50BF3"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24/10/04</w:t>
            </w:r>
          </w:p>
        </w:tc>
        <w:tc>
          <w:tcPr>
            <w:tcW w:w="6030" w:type="dxa"/>
            <w:tcBorders>
              <w:top w:val="none" w:sz="0" w:space="0" w:color="auto"/>
              <w:bottom w:val="none" w:sz="0" w:space="0" w:color="auto"/>
            </w:tcBorders>
          </w:tcPr>
          <w:p w14:paraId="2F9D30C7" w14:textId="77777777" w:rsidR="00B50BF3" w:rsidRPr="005C0E0D" w:rsidRDefault="00B50BF3" w:rsidP="00B50BF3">
            <w:pPr>
              <w:spacing w:after="0"/>
              <w:cnfStyle w:val="000000100000" w:firstRow="0" w:lastRow="0" w:firstColumn="0" w:lastColumn="0" w:oddVBand="0" w:evenVBand="0" w:oddHBand="1" w:evenHBand="0" w:firstRowFirstColumn="0" w:firstRowLastColumn="0" w:lastRowFirstColumn="0" w:lastRowLastColumn="0"/>
              <w:rPr>
                <w:rFonts w:cs="Arial"/>
                <w:sz w:val="16"/>
                <w:szCs w:val="16"/>
              </w:rPr>
            </w:pPr>
            <w:r w:rsidRPr="00B50BF3">
              <w:rPr>
                <w:rFonts w:cs="Arial"/>
                <w:sz w:val="16"/>
                <w:szCs w:val="16"/>
              </w:rPr>
              <w:t>Fix format issues</w:t>
            </w:r>
            <w:r>
              <w:rPr>
                <w:rFonts w:cs="Arial"/>
                <w:sz w:val="16"/>
                <w:szCs w:val="16"/>
              </w:rPr>
              <w:t xml:space="preserve"> on mandatory fields</w:t>
            </w:r>
          </w:p>
        </w:tc>
        <w:tc>
          <w:tcPr>
            <w:tcW w:w="895" w:type="dxa"/>
            <w:tcBorders>
              <w:top w:val="none" w:sz="0" w:space="0" w:color="auto"/>
              <w:bottom w:val="none" w:sz="0" w:space="0" w:color="auto"/>
              <w:right w:val="none" w:sz="0" w:space="0" w:color="auto"/>
            </w:tcBorders>
          </w:tcPr>
          <w:p w14:paraId="3C650F65"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Validated</w:t>
            </w:r>
          </w:p>
        </w:tc>
      </w:tr>
    </w:tbl>
    <w:p w14:paraId="53986C28" w14:textId="0754EECA" w:rsidR="00D86789" w:rsidRDefault="00D86789" w:rsidP="008C43A0"/>
    <w:sectPr w:rsidR="00D86789" w:rsidSect="00090129">
      <w:headerReference w:type="default" r:id="rId51"/>
      <w:footerReference w:type="default" r:id="rId52"/>
      <w:footerReference w:type="first" r:id="rId53"/>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04C79" w14:textId="77777777" w:rsidR="00CF0E9A" w:rsidRDefault="00CF0E9A" w:rsidP="00584320">
      <w:pPr>
        <w:spacing w:after="0" w:line="240" w:lineRule="auto"/>
      </w:pPr>
      <w:r>
        <w:separator/>
      </w:r>
    </w:p>
  </w:endnote>
  <w:endnote w:type="continuationSeparator" w:id="0">
    <w:p w14:paraId="47D24B32" w14:textId="77777777" w:rsidR="00CF0E9A" w:rsidRDefault="00CF0E9A" w:rsidP="0058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charset w:val="81"/>
    <w:family w:val="modern"/>
    <w:pitch w:val="fixed"/>
    <w:sig w:usb0="B00002AF" w:usb1="69D77CFB" w:usb2="00000030" w:usb3="00000000" w:csb0="0008009F" w:csb1="00000000"/>
  </w:font>
  <w:font w:name="Simplified Arabic Fixed">
    <w:altName w:val="Courier New"/>
    <w:charset w:val="B2"/>
    <w:family w:val="modern"/>
    <w:pitch w:val="fixed"/>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09135" w14:textId="77777777" w:rsidR="00F04E4A" w:rsidRDefault="00F04E4A" w:rsidP="00111A3B">
    <w:pPr>
      <w:pStyle w:val="Footer"/>
      <w:rPr>
        <w:sz w:val="20"/>
        <w:szCs w:val="20"/>
      </w:rPr>
    </w:pPr>
    <w:r w:rsidRPr="004D1196">
      <w:rPr>
        <w:rFonts w:cs="Arial"/>
        <w:noProof/>
        <w:sz w:val="44"/>
        <w:szCs w:val="44"/>
      </w:rPr>
      <w:drawing>
        <wp:anchor distT="0" distB="0" distL="114300" distR="114300" simplePos="0" relativeHeight="251661824" behindDoc="0" locked="0" layoutInCell="1" allowOverlap="1" wp14:anchorId="352F2EEF" wp14:editId="6E28459D">
          <wp:simplePos x="0" y="0"/>
          <wp:positionH relativeFrom="rightMargin">
            <wp:posOffset>-786130</wp:posOffset>
          </wp:positionH>
          <wp:positionV relativeFrom="paragraph">
            <wp:posOffset>82550</wp:posOffset>
          </wp:positionV>
          <wp:extent cx="1133856" cy="356616"/>
          <wp:effectExtent l="0" t="0" r="0" b="571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33856" cy="356616"/>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0EDF7732" w14:textId="77777777" w:rsidR="00F04E4A" w:rsidRDefault="00F04E4A" w:rsidP="00111A3B">
        <w:pPr>
          <w:pStyle w:val="Footer"/>
          <w:rPr>
            <w:sz w:val="20"/>
            <w:szCs w:val="20"/>
          </w:rPr>
        </w:pPr>
      </w:p>
      <w:p w14:paraId="2DEC83F2" w14:textId="77777777" w:rsidR="00F04E4A" w:rsidRPr="00111A3B" w:rsidRDefault="00F04E4A" w:rsidP="004D1196">
        <w:pPr>
          <w:pStyle w:val="Footer"/>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B50BF3" w:rsidRPr="00B50BF3">
          <w:rPr>
            <w:noProof/>
            <w:color w:val="005386"/>
            <w:szCs w:val="20"/>
          </w:rPr>
          <w:t>16</w:t>
        </w:r>
        <w:r w:rsidRPr="00111A3B">
          <w:rPr>
            <w:color w:val="005386"/>
            <w:sz w:val="20"/>
            <w:szCs w:val="20"/>
          </w:rPr>
          <w:fldChar w:fldCharType="end"/>
        </w:r>
        <w:r>
          <w:rPr>
            <w:color w:val="005386"/>
            <w:sz w:val="20"/>
            <w:szCs w:val="20"/>
          </w:rPr>
          <w:t xml:space="preserve">     </w:t>
        </w:r>
      </w:p>
    </w:sdtContent>
  </w:sdt>
  <w:p w14:paraId="658E9907" w14:textId="77777777" w:rsidR="00F04E4A" w:rsidRDefault="00F04E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840BC" w14:textId="59ED00F8" w:rsidR="00F04E4A" w:rsidRDefault="00695273">
    <w:pPr>
      <w:pStyle w:val="Footer"/>
    </w:pPr>
    <w:r w:rsidRPr="001D0CE2">
      <w:rPr>
        <w:rFonts w:cs="Arial"/>
        <w:noProof/>
        <w:sz w:val="24"/>
        <w:szCs w:val="24"/>
      </w:rPr>
      <w:drawing>
        <wp:anchor distT="0" distB="0" distL="114300" distR="114300" simplePos="0" relativeHeight="251665920" behindDoc="0" locked="0" layoutInCell="1" allowOverlap="1" wp14:anchorId="0ED7D47D" wp14:editId="655F2A76">
          <wp:simplePos x="0" y="0"/>
          <wp:positionH relativeFrom="margin">
            <wp:align>right</wp:align>
          </wp:positionH>
          <wp:positionV relativeFrom="paragraph">
            <wp:posOffset>10160</wp:posOffset>
          </wp:positionV>
          <wp:extent cx="3264535" cy="394335"/>
          <wp:effectExtent l="0" t="0" r="0" b="5715"/>
          <wp:wrapNone/>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3264535" cy="394335"/>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6798544C" w14:textId="1BA31741" w:rsidR="00F04E4A" w:rsidRDefault="00F04E4A">
    <w:pPr>
      <w:pStyle w:val="Footer"/>
    </w:pPr>
  </w:p>
  <w:p w14:paraId="59E6C5F1" w14:textId="77777777" w:rsidR="00F04E4A" w:rsidRDefault="00F04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54931" w14:textId="77777777" w:rsidR="00CF0E9A" w:rsidRDefault="00CF0E9A" w:rsidP="00584320">
      <w:pPr>
        <w:spacing w:after="0" w:line="240" w:lineRule="auto"/>
      </w:pPr>
      <w:r>
        <w:separator/>
      </w:r>
    </w:p>
  </w:footnote>
  <w:footnote w:type="continuationSeparator" w:id="0">
    <w:p w14:paraId="5DE31AA4" w14:textId="77777777" w:rsidR="00CF0E9A" w:rsidRDefault="00CF0E9A" w:rsidP="00584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A6D39" w14:textId="77777777" w:rsidR="00F04E4A" w:rsidRDefault="00F04E4A" w:rsidP="00111A3B">
    <w:pPr>
      <w:pStyle w:val="Header"/>
      <w:tabs>
        <w:tab w:val="clear" w:pos="4513"/>
      </w:tabs>
    </w:pPr>
    <w:r w:rsidRPr="00F514CB">
      <w:rPr>
        <w:noProof/>
      </w:rPr>
      <mc:AlternateContent>
        <mc:Choice Requires="wps">
          <w:drawing>
            <wp:anchor distT="0" distB="0" distL="114300" distR="114300" simplePos="0" relativeHeight="251659776" behindDoc="0" locked="0" layoutInCell="1" allowOverlap="1" wp14:anchorId="7A7CA702" wp14:editId="1B1FFCBA">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ECF58ED"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Dassault Systèmes | Confidential Information | 2024</w:t>
                          </w:r>
                        </w:p>
                        <w:p w14:paraId="53936C7D" w14:textId="77777777" w:rsidR="00F04E4A" w:rsidRPr="005B5511" w:rsidRDefault="00F04E4A" w:rsidP="00F514CB">
                          <w:pPr>
                            <w:jc w:val="center"/>
                            <w:rPr>
                              <w:color w:val="003F6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7CA702" id="_x0000_t202" coordsize="21600,21600" o:spt="202" path="m,l,21600r21600,l21600,xe">
              <v:stroke joinstyle="miter"/>
              <v:path gradientshapeok="t" o:connecttype="rect"/>
            </v:shapetype>
            <v:shape id="Text Box 6" o:spid="_x0000_s1039" type="#_x0000_t202" style="position:absolute;margin-left:41.85pt;margin-top:100.7pt;width:25.3pt;height:640.5pt;z-index:251659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5ECF58ED"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Dassault Systèmes | Confidential Information | 2024</w:t>
                    </w:r>
                  </w:p>
                  <w:p w14:paraId="53936C7D" w14:textId="77777777" w:rsidR="00F04E4A" w:rsidRPr="005B5511" w:rsidRDefault="00F04E4A" w:rsidP="00F514CB">
                    <w:pPr>
                      <w:jc w:val="center"/>
                      <w:rPr>
                        <w:color w:val="003F66"/>
                        <w:sz w:val="12"/>
                        <w:szCs w:val="12"/>
                      </w:rPr>
                    </w:pPr>
                  </w:p>
                </w:txbxContent>
              </v:textbox>
              <w10:wrap anchorx="margin" anchory="page"/>
            </v:shape>
          </w:pict>
        </mc:Fallback>
      </mc:AlternateContent>
    </w:r>
    <w:r>
      <w:softHyphen/>
    </w:r>
    <w:r>
      <w:tab/>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4.05pt;height:12.3pt;visibility:visible;mso-wrap-style:square" o:bullet="t">
        <v:imagedata r:id="rId1" o:title=""/>
      </v:shape>
    </w:pict>
  </w:numPicBullet>
  <w:abstractNum w:abstractNumId="0" w15:restartNumberingAfterBreak="0">
    <w:nsid w:val="FFFFFF83"/>
    <w:multiLevelType w:val="singleLevel"/>
    <w:tmpl w:val="49D24B0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3E699A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5596EDA8"/>
    <w:lvl w:ilvl="0">
      <w:start w:val="1"/>
      <w:numFmt w:val="bullet"/>
      <w:pStyle w:val="3DSTitle3"/>
      <w:lvlText w:val=""/>
      <w:lvlJc w:val="left"/>
      <w:pPr>
        <w:tabs>
          <w:tab w:val="num" w:pos="360"/>
        </w:tabs>
        <w:ind w:left="360" w:hanging="360"/>
      </w:pPr>
      <w:rPr>
        <w:rFonts w:ascii="Symbol" w:hAnsi="Symbol" w:hint="default"/>
      </w:rPr>
    </w:lvl>
  </w:abstractNum>
  <w:abstractNum w:abstractNumId="3" w15:restartNumberingAfterBreak="0">
    <w:nsid w:val="00376180"/>
    <w:multiLevelType w:val="hybridMultilevel"/>
    <w:tmpl w:val="7B28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775CA1"/>
    <w:multiLevelType w:val="hybridMultilevel"/>
    <w:tmpl w:val="AF7A5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DE1F9A"/>
    <w:multiLevelType w:val="multilevel"/>
    <w:tmpl w:val="8AB00C5E"/>
    <w:lvl w:ilvl="0">
      <w:start w:val="1"/>
      <w:numFmt w:val="decimal"/>
      <w:pStyle w:val="PartTitle"/>
      <w:suff w:val="space"/>
      <w:lvlText w:val="Section %1:"/>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3DS2Title1"/>
      <w:suff w:val="space"/>
      <w:lvlText w:val="%1.%2."/>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DS2Title2"/>
      <w:suff w:val="space"/>
      <w:lvlText w:val="%1.%2.%3."/>
      <w:lvlJc w:val="left"/>
      <w:pPr>
        <w:ind w:left="108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3A32BE6"/>
    <w:multiLevelType w:val="hybridMultilevel"/>
    <w:tmpl w:val="AE42977A"/>
    <w:lvl w:ilvl="0" w:tplc="AD787BEC">
      <w:start w:val="1"/>
      <w:numFmt w:val="bullet"/>
      <w:lvlText w:val=""/>
      <w:lvlPicBulletId w:val="0"/>
      <w:lvlJc w:val="left"/>
      <w:pPr>
        <w:tabs>
          <w:tab w:val="num" w:pos="360"/>
        </w:tabs>
        <w:ind w:left="360" w:hanging="360"/>
      </w:pPr>
      <w:rPr>
        <w:rFonts w:ascii="Symbol" w:hAnsi="Symbol" w:hint="default"/>
      </w:rPr>
    </w:lvl>
    <w:lvl w:ilvl="1" w:tplc="6DA60984" w:tentative="1">
      <w:start w:val="1"/>
      <w:numFmt w:val="bullet"/>
      <w:lvlText w:val=""/>
      <w:lvlJc w:val="left"/>
      <w:pPr>
        <w:tabs>
          <w:tab w:val="num" w:pos="1080"/>
        </w:tabs>
        <w:ind w:left="1080" w:hanging="360"/>
      </w:pPr>
      <w:rPr>
        <w:rFonts w:ascii="Symbol" w:hAnsi="Symbol" w:hint="default"/>
      </w:rPr>
    </w:lvl>
    <w:lvl w:ilvl="2" w:tplc="737E2CFC" w:tentative="1">
      <w:start w:val="1"/>
      <w:numFmt w:val="bullet"/>
      <w:lvlText w:val=""/>
      <w:lvlJc w:val="left"/>
      <w:pPr>
        <w:tabs>
          <w:tab w:val="num" w:pos="1800"/>
        </w:tabs>
        <w:ind w:left="1800" w:hanging="360"/>
      </w:pPr>
      <w:rPr>
        <w:rFonts w:ascii="Symbol" w:hAnsi="Symbol" w:hint="default"/>
      </w:rPr>
    </w:lvl>
    <w:lvl w:ilvl="3" w:tplc="3D5C452C" w:tentative="1">
      <w:start w:val="1"/>
      <w:numFmt w:val="bullet"/>
      <w:lvlText w:val=""/>
      <w:lvlJc w:val="left"/>
      <w:pPr>
        <w:tabs>
          <w:tab w:val="num" w:pos="2520"/>
        </w:tabs>
        <w:ind w:left="2520" w:hanging="360"/>
      </w:pPr>
      <w:rPr>
        <w:rFonts w:ascii="Symbol" w:hAnsi="Symbol" w:hint="default"/>
      </w:rPr>
    </w:lvl>
    <w:lvl w:ilvl="4" w:tplc="30327F6E" w:tentative="1">
      <w:start w:val="1"/>
      <w:numFmt w:val="bullet"/>
      <w:lvlText w:val=""/>
      <w:lvlJc w:val="left"/>
      <w:pPr>
        <w:tabs>
          <w:tab w:val="num" w:pos="3240"/>
        </w:tabs>
        <w:ind w:left="3240" w:hanging="360"/>
      </w:pPr>
      <w:rPr>
        <w:rFonts w:ascii="Symbol" w:hAnsi="Symbol" w:hint="default"/>
      </w:rPr>
    </w:lvl>
    <w:lvl w:ilvl="5" w:tplc="23FA8FE6" w:tentative="1">
      <w:start w:val="1"/>
      <w:numFmt w:val="bullet"/>
      <w:lvlText w:val=""/>
      <w:lvlJc w:val="left"/>
      <w:pPr>
        <w:tabs>
          <w:tab w:val="num" w:pos="3960"/>
        </w:tabs>
        <w:ind w:left="3960" w:hanging="360"/>
      </w:pPr>
      <w:rPr>
        <w:rFonts w:ascii="Symbol" w:hAnsi="Symbol" w:hint="default"/>
      </w:rPr>
    </w:lvl>
    <w:lvl w:ilvl="6" w:tplc="E17620BA" w:tentative="1">
      <w:start w:val="1"/>
      <w:numFmt w:val="bullet"/>
      <w:lvlText w:val=""/>
      <w:lvlJc w:val="left"/>
      <w:pPr>
        <w:tabs>
          <w:tab w:val="num" w:pos="4680"/>
        </w:tabs>
        <w:ind w:left="4680" w:hanging="360"/>
      </w:pPr>
      <w:rPr>
        <w:rFonts w:ascii="Symbol" w:hAnsi="Symbol" w:hint="default"/>
      </w:rPr>
    </w:lvl>
    <w:lvl w:ilvl="7" w:tplc="F9305E92" w:tentative="1">
      <w:start w:val="1"/>
      <w:numFmt w:val="bullet"/>
      <w:lvlText w:val=""/>
      <w:lvlJc w:val="left"/>
      <w:pPr>
        <w:tabs>
          <w:tab w:val="num" w:pos="5400"/>
        </w:tabs>
        <w:ind w:left="5400" w:hanging="360"/>
      </w:pPr>
      <w:rPr>
        <w:rFonts w:ascii="Symbol" w:hAnsi="Symbol" w:hint="default"/>
      </w:rPr>
    </w:lvl>
    <w:lvl w:ilvl="8" w:tplc="6DF246C2" w:tentative="1">
      <w:start w:val="1"/>
      <w:numFmt w:val="bullet"/>
      <w:lvlText w:val=""/>
      <w:lvlJc w:val="left"/>
      <w:pPr>
        <w:tabs>
          <w:tab w:val="num" w:pos="6120"/>
        </w:tabs>
        <w:ind w:left="6120" w:hanging="360"/>
      </w:pPr>
      <w:rPr>
        <w:rFonts w:ascii="Symbol" w:hAnsi="Symbol" w:hint="default"/>
      </w:rPr>
    </w:lvl>
  </w:abstractNum>
  <w:abstractNum w:abstractNumId="7" w15:restartNumberingAfterBreak="0">
    <w:nsid w:val="047B158C"/>
    <w:multiLevelType w:val="multilevel"/>
    <w:tmpl w:val="80269A9A"/>
    <w:lvl w:ilvl="0">
      <w:start w:val="1"/>
      <w:numFmt w:val="decimal"/>
      <w:pStyle w:val="donotuse1"/>
      <w:lvlText w:val="%1."/>
      <w:lvlJc w:val="left"/>
      <w:pPr>
        <w:ind w:left="360" w:hanging="360"/>
      </w:pPr>
    </w:lvl>
    <w:lvl w:ilvl="1">
      <w:start w:val="1"/>
      <w:numFmt w:val="decimal"/>
      <w:pStyle w:val="donotus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C139F6"/>
    <w:multiLevelType w:val="hybridMultilevel"/>
    <w:tmpl w:val="9A460E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DB4B0A"/>
    <w:multiLevelType w:val="hybridMultilevel"/>
    <w:tmpl w:val="9BAEF21A"/>
    <w:lvl w:ilvl="0" w:tplc="0409000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0800BC"/>
    <w:multiLevelType w:val="hybridMultilevel"/>
    <w:tmpl w:val="DA965584"/>
    <w:lvl w:ilvl="0" w:tplc="D520CF1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0D68AD"/>
    <w:multiLevelType w:val="hybridMultilevel"/>
    <w:tmpl w:val="E3B6615E"/>
    <w:lvl w:ilvl="0" w:tplc="1E24A61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84D0081"/>
    <w:multiLevelType w:val="hybridMultilevel"/>
    <w:tmpl w:val="E6A4B0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155379"/>
    <w:multiLevelType w:val="hybridMultilevel"/>
    <w:tmpl w:val="16506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EF6BB0"/>
    <w:multiLevelType w:val="hybridMultilevel"/>
    <w:tmpl w:val="4A20FB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0C658B"/>
    <w:multiLevelType w:val="hybridMultilevel"/>
    <w:tmpl w:val="A8868C3E"/>
    <w:lvl w:ilvl="0" w:tplc="0409000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594397"/>
    <w:multiLevelType w:val="hybridMultilevel"/>
    <w:tmpl w:val="6600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6B3A5A"/>
    <w:multiLevelType w:val="hybridMultilevel"/>
    <w:tmpl w:val="B2945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2E2067"/>
    <w:multiLevelType w:val="multilevel"/>
    <w:tmpl w:val="9D0C6B4A"/>
    <w:styleLink w:val="Headings"/>
    <w:lvl w:ilvl="0">
      <w:start w:val="1"/>
      <w:numFmt w:val="decimal"/>
      <w:lvlText w:val="Section %1"/>
      <w:lvlJc w:val="left"/>
      <w:pPr>
        <w:ind w:left="45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9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C76200"/>
    <w:multiLevelType w:val="hybridMultilevel"/>
    <w:tmpl w:val="AF049D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2A2946"/>
    <w:multiLevelType w:val="hybridMultilevel"/>
    <w:tmpl w:val="58D69808"/>
    <w:lvl w:ilvl="0" w:tplc="FFFFFFFF">
      <w:start w:val="1"/>
      <w:numFmt w:val="decimal"/>
      <w:lvlText w:val="%1."/>
      <w:lvlJc w:val="left"/>
      <w:pPr>
        <w:ind w:left="720" w:hanging="360"/>
      </w:pPr>
    </w:lvl>
    <w:lvl w:ilvl="1" w:tplc="58E6E514">
      <w:numFmt w:val="bullet"/>
      <w:lvlText w:val="-"/>
      <w:lvlJc w:val="left"/>
      <w:pPr>
        <w:ind w:left="1440" w:hanging="360"/>
      </w:pPr>
      <w:rPr>
        <w:rFonts w:ascii="Arial" w:eastAsiaTheme="minorHAns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F52012"/>
    <w:multiLevelType w:val="hybridMultilevel"/>
    <w:tmpl w:val="FE5EF8DE"/>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5751148D"/>
    <w:multiLevelType w:val="hybridMultilevel"/>
    <w:tmpl w:val="CDB2DDE2"/>
    <w:lvl w:ilvl="0" w:tplc="6BA06BBE">
      <w:start w:val="1"/>
      <w:numFmt w:val="decimal"/>
      <w:lvlText w:val="%1."/>
      <w:lvlJc w:val="left"/>
      <w:pPr>
        <w:ind w:left="1066" w:hanging="360"/>
      </w:pPr>
      <w:rPr>
        <w:rFonts w:hint="default"/>
      </w:rPr>
    </w:lvl>
    <w:lvl w:ilvl="1" w:tplc="04090019">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4" w15:restartNumberingAfterBreak="0">
    <w:nsid w:val="5C8D69FA"/>
    <w:multiLevelType w:val="hybridMultilevel"/>
    <w:tmpl w:val="DDA21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EE28DF"/>
    <w:multiLevelType w:val="hybridMultilevel"/>
    <w:tmpl w:val="A008D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0B6961"/>
    <w:multiLevelType w:val="hybridMultilevel"/>
    <w:tmpl w:val="E498383C"/>
    <w:lvl w:ilvl="0" w:tplc="0409000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2E1C00"/>
    <w:multiLevelType w:val="hybridMultilevel"/>
    <w:tmpl w:val="A2F626A6"/>
    <w:lvl w:ilvl="0" w:tplc="0409000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0E43C7"/>
    <w:multiLevelType w:val="hybridMultilevel"/>
    <w:tmpl w:val="B400D9A2"/>
    <w:lvl w:ilvl="0" w:tplc="0409000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130CF5"/>
    <w:multiLevelType w:val="multilevel"/>
    <w:tmpl w:val="220C99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Titre31"/>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0" w15:restartNumberingAfterBreak="0">
    <w:nsid w:val="69F81161"/>
    <w:multiLevelType w:val="hybridMultilevel"/>
    <w:tmpl w:val="741A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AA4043"/>
    <w:multiLevelType w:val="hybridMultilevel"/>
    <w:tmpl w:val="7F3EDCC2"/>
    <w:lvl w:ilvl="0" w:tplc="0409000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D816E5"/>
    <w:multiLevelType w:val="hybridMultilevel"/>
    <w:tmpl w:val="4C2808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946ED"/>
    <w:multiLevelType w:val="hybridMultilevel"/>
    <w:tmpl w:val="5AAE4B5E"/>
    <w:lvl w:ilvl="0" w:tplc="58E6E51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9756DD"/>
    <w:multiLevelType w:val="hybridMultilevel"/>
    <w:tmpl w:val="ABCE9AEE"/>
    <w:lvl w:ilvl="0" w:tplc="0409000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C00770"/>
    <w:multiLevelType w:val="hybridMultilevel"/>
    <w:tmpl w:val="0D54B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3C0F8C"/>
    <w:multiLevelType w:val="hybridMultilevel"/>
    <w:tmpl w:val="3D9C1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6441D9"/>
    <w:multiLevelType w:val="hybridMultilevel"/>
    <w:tmpl w:val="664C08E6"/>
    <w:lvl w:ilvl="0" w:tplc="FFFFFFF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401D72"/>
    <w:multiLevelType w:val="hybridMultilevel"/>
    <w:tmpl w:val="C7A8029A"/>
    <w:lvl w:ilvl="0" w:tplc="0409000F">
      <w:start w:val="1"/>
      <w:numFmt w:val="decimal"/>
      <w:lvlText w:val="%1."/>
      <w:lvlJc w:val="left"/>
      <w:pPr>
        <w:ind w:left="720" w:hanging="360"/>
      </w:pPr>
    </w:lvl>
    <w:lvl w:ilvl="1" w:tplc="80083382">
      <w:start w:val="60"/>
      <w:numFmt w:val="bullet"/>
      <w:lvlText w:val="-"/>
      <w:lvlJc w:val="left"/>
      <w:pPr>
        <w:ind w:left="1440" w:hanging="360"/>
      </w:pPr>
      <w:rPr>
        <w:rFonts w:ascii="Arial Narrow" w:hAnsi="Arial Narro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9"/>
  </w:num>
  <w:num w:numId="3">
    <w:abstractNumId w:val="20"/>
  </w:num>
  <w:num w:numId="4">
    <w:abstractNumId w:val="2"/>
  </w:num>
  <w:num w:numId="5">
    <w:abstractNumId w:val="0"/>
  </w:num>
  <w:num w:numId="6">
    <w:abstractNumId w:val="1"/>
  </w:num>
  <w:num w:numId="7">
    <w:abstractNumId w:val="18"/>
  </w:num>
  <w:num w:numId="8">
    <w:abstractNumId w:val="7"/>
  </w:num>
  <w:num w:numId="9">
    <w:abstractNumId w:val="30"/>
  </w:num>
  <w:num w:numId="10">
    <w:abstractNumId w:val="10"/>
  </w:num>
  <w:num w:numId="11">
    <w:abstractNumId w:val="3"/>
  </w:num>
  <w:num w:numId="12">
    <w:abstractNumId w:val="16"/>
  </w:num>
  <w:num w:numId="13">
    <w:abstractNumId w:val="14"/>
  </w:num>
  <w:num w:numId="14">
    <w:abstractNumId w:val="12"/>
  </w:num>
  <w:num w:numId="15">
    <w:abstractNumId w:val="6"/>
  </w:num>
  <w:num w:numId="16">
    <w:abstractNumId w:val="33"/>
  </w:num>
  <w:num w:numId="17">
    <w:abstractNumId w:val="17"/>
  </w:num>
  <w:num w:numId="18">
    <w:abstractNumId w:val="13"/>
  </w:num>
  <w:num w:numId="19">
    <w:abstractNumId w:val="8"/>
  </w:num>
  <w:num w:numId="20">
    <w:abstractNumId w:val="37"/>
  </w:num>
  <w:num w:numId="21">
    <w:abstractNumId w:val="28"/>
  </w:num>
  <w:num w:numId="22">
    <w:abstractNumId w:val="26"/>
  </w:num>
  <w:num w:numId="23">
    <w:abstractNumId w:val="32"/>
  </w:num>
  <w:num w:numId="24">
    <w:abstractNumId w:val="22"/>
  </w:num>
  <w:num w:numId="25">
    <w:abstractNumId w:val="38"/>
  </w:num>
  <w:num w:numId="26">
    <w:abstractNumId w:val="27"/>
  </w:num>
  <w:num w:numId="27">
    <w:abstractNumId w:val="9"/>
  </w:num>
  <w:num w:numId="28">
    <w:abstractNumId w:val="31"/>
  </w:num>
  <w:num w:numId="29">
    <w:abstractNumId w:val="15"/>
  </w:num>
  <w:num w:numId="30">
    <w:abstractNumId w:val="34"/>
  </w:num>
  <w:num w:numId="31">
    <w:abstractNumId w:val="24"/>
  </w:num>
  <w:num w:numId="32">
    <w:abstractNumId w:val="36"/>
  </w:num>
  <w:num w:numId="33">
    <w:abstractNumId w:val="35"/>
  </w:num>
  <w:num w:numId="34">
    <w:abstractNumId w:val="4"/>
  </w:num>
  <w:num w:numId="35">
    <w:abstractNumId w:val="11"/>
  </w:num>
  <w:num w:numId="36">
    <w:abstractNumId w:val="23"/>
  </w:num>
  <w:num w:numId="37">
    <w:abstractNumId w:val="25"/>
  </w:num>
  <w:num w:numId="38">
    <w:abstractNumId w:val="19"/>
  </w:num>
  <w:num w:numId="39">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activeWritingStyle w:appName="MSWord" w:lang="en-US" w:vendorID="64" w:dllVersion="6" w:nlCheck="1" w:checkStyle="0"/>
  <w:activeWritingStyle w:appName="MSWord" w:lang="fr-FR" w:vendorID="64" w:dllVersion="6" w:nlCheck="1" w:checkStyle="0"/>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6"/>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415"/>
    <w:rsid w:val="000013DD"/>
    <w:rsid w:val="00002285"/>
    <w:rsid w:val="00002797"/>
    <w:rsid w:val="000029D8"/>
    <w:rsid w:val="0000309E"/>
    <w:rsid w:val="00003E2C"/>
    <w:rsid w:val="00004159"/>
    <w:rsid w:val="00007C6C"/>
    <w:rsid w:val="000100D2"/>
    <w:rsid w:val="000114F7"/>
    <w:rsid w:val="0001243F"/>
    <w:rsid w:val="00012884"/>
    <w:rsid w:val="00013857"/>
    <w:rsid w:val="000157A5"/>
    <w:rsid w:val="00016D71"/>
    <w:rsid w:val="00017642"/>
    <w:rsid w:val="00021471"/>
    <w:rsid w:val="00022328"/>
    <w:rsid w:val="00023E7E"/>
    <w:rsid w:val="00024159"/>
    <w:rsid w:val="000246B3"/>
    <w:rsid w:val="00025417"/>
    <w:rsid w:val="00025A38"/>
    <w:rsid w:val="00027E8D"/>
    <w:rsid w:val="00034030"/>
    <w:rsid w:val="000342DE"/>
    <w:rsid w:val="00035E8A"/>
    <w:rsid w:val="0003606A"/>
    <w:rsid w:val="00036393"/>
    <w:rsid w:val="00036C48"/>
    <w:rsid w:val="00036CC5"/>
    <w:rsid w:val="000375B8"/>
    <w:rsid w:val="000407BE"/>
    <w:rsid w:val="00041904"/>
    <w:rsid w:val="0004195F"/>
    <w:rsid w:val="0004272F"/>
    <w:rsid w:val="00043091"/>
    <w:rsid w:val="00043800"/>
    <w:rsid w:val="000439E8"/>
    <w:rsid w:val="00044655"/>
    <w:rsid w:val="00045151"/>
    <w:rsid w:val="0004708C"/>
    <w:rsid w:val="00052690"/>
    <w:rsid w:val="000539A7"/>
    <w:rsid w:val="00056971"/>
    <w:rsid w:val="00057F3E"/>
    <w:rsid w:val="0006060F"/>
    <w:rsid w:val="00061FD7"/>
    <w:rsid w:val="000633AA"/>
    <w:rsid w:val="00063862"/>
    <w:rsid w:val="00063AB0"/>
    <w:rsid w:val="00065FE0"/>
    <w:rsid w:val="0006748F"/>
    <w:rsid w:val="00070463"/>
    <w:rsid w:val="000712D5"/>
    <w:rsid w:val="000764A2"/>
    <w:rsid w:val="00081174"/>
    <w:rsid w:val="0008142F"/>
    <w:rsid w:val="00081550"/>
    <w:rsid w:val="000817CC"/>
    <w:rsid w:val="00081BBE"/>
    <w:rsid w:val="0008259C"/>
    <w:rsid w:val="00082C77"/>
    <w:rsid w:val="00085922"/>
    <w:rsid w:val="00087150"/>
    <w:rsid w:val="00090129"/>
    <w:rsid w:val="00091CF2"/>
    <w:rsid w:val="000926FB"/>
    <w:rsid w:val="00095441"/>
    <w:rsid w:val="00096009"/>
    <w:rsid w:val="000976C8"/>
    <w:rsid w:val="000A513E"/>
    <w:rsid w:val="000A59EB"/>
    <w:rsid w:val="000A7CA0"/>
    <w:rsid w:val="000B7563"/>
    <w:rsid w:val="000B7B73"/>
    <w:rsid w:val="000C070C"/>
    <w:rsid w:val="000C07A5"/>
    <w:rsid w:val="000C5D10"/>
    <w:rsid w:val="000C77D3"/>
    <w:rsid w:val="000D0A98"/>
    <w:rsid w:val="000D0B37"/>
    <w:rsid w:val="000D1E12"/>
    <w:rsid w:val="000D2FF4"/>
    <w:rsid w:val="000D3278"/>
    <w:rsid w:val="000D3E8F"/>
    <w:rsid w:val="000E13D7"/>
    <w:rsid w:val="000F0831"/>
    <w:rsid w:val="000F0E16"/>
    <w:rsid w:val="000F17BA"/>
    <w:rsid w:val="000F50B6"/>
    <w:rsid w:val="000F5849"/>
    <w:rsid w:val="000F7A9D"/>
    <w:rsid w:val="00103D25"/>
    <w:rsid w:val="00103EC6"/>
    <w:rsid w:val="001041EB"/>
    <w:rsid w:val="00104637"/>
    <w:rsid w:val="00104BAB"/>
    <w:rsid w:val="00106ED6"/>
    <w:rsid w:val="00107B00"/>
    <w:rsid w:val="00111A3B"/>
    <w:rsid w:val="00114295"/>
    <w:rsid w:val="00122BCC"/>
    <w:rsid w:val="0012375B"/>
    <w:rsid w:val="00125B1E"/>
    <w:rsid w:val="00136457"/>
    <w:rsid w:val="00137AC3"/>
    <w:rsid w:val="0014119E"/>
    <w:rsid w:val="001434FE"/>
    <w:rsid w:val="001448AF"/>
    <w:rsid w:val="0015104E"/>
    <w:rsid w:val="00152017"/>
    <w:rsid w:val="00152617"/>
    <w:rsid w:val="0015475E"/>
    <w:rsid w:val="00156895"/>
    <w:rsid w:val="001575C7"/>
    <w:rsid w:val="0016093E"/>
    <w:rsid w:val="001614E8"/>
    <w:rsid w:val="0016194A"/>
    <w:rsid w:val="001660CD"/>
    <w:rsid w:val="0016763A"/>
    <w:rsid w:val="00170FBB"/>
    <w:rsid w:val="00171469"/>
    <w:rsid w:val="0017290A"/>
    <w:rsid w:val="00172B97"/>
    <w:rsid w:val="00172C00"/>
    <w:rsid w:val="001736D8"/>
    <w:rsid w:val="00173E62"/>
    <w:rsid w:val="0017570B"/>
    <w:rsid w:val="00175CD0"/>
    <w:rsid w:val="00176E22"/>
    <w:rsid w:val="00177138"/>
    <w:rsid w:val="001807C7"/>
    <w:rsid w:val="001818C6"/>
    <w:rsid w:val="00181D3B"/>
    <w:rsid w:val="001856D5"/>
    <w:rsid w:val="0018604A"/>
    <w:rsid w:val="0018680A"/>
    <w:rsid w:val="00187B50"/>
    <w:rsid w:val="00190538"/>
    <w:rsid w:val="00190A24"/>
    <w:rsid w:val="001911ED"/>
    <w:rsid w:val="00191732"/>
    <w:rsid w:val="00192C1C"/>
    <w:rsid w:val="001946C6"/>
    <w:rsid w:val="00195741"/>
    <w:rsid w:val="0019578B"/>
    <w:rsid w:val="001A0829"/>
    <w:rsid w:val="001A1579"/>
    <w:rsid w:val="001A226A"/>
    <w:rsid w:val="001A32E9"/>
    <w:rsid w:val="001A3E92"/>
    <w:rsid w:val="001A5E39"/>
    <w:rsid w:val="001A6427"/>
    <w:rsid w:val="001A77B2"/>
    <w:rsid w:val="001B2A57"/>
    <w:rsid w:val="001B4054"/>
    <w:rsid w:val="001B6563"/>
    <w:rsid w:val="001B66DC"/>
    <w:rsid w:val="001B685F"/>
    <w:rsid w:val="001B7AD2"/>
    <w:rsid w:val="001C0EC8"/>
    <w:rsid w:val="001C1940"/>
    <w:rsid w:val="001C1A73"/>
    <w:rsid w:val="001C1CCE"/>
    <w:rsid w:val="001C4F95"/>
    <w:rsid w:val="001C5D73"/>
    <w:rsid w:val="001C5E3F"/>
    <w:rsid w:val="001C6DA9"/>
    <w:rsid w:val="001D0415"/>
    <w:rsid w:val="001D0CE2"/>
    <w:rsid w:val="001D0F07"/>
    <w:rsid w:val="001D26D5"/>
    <w:rsid w:val="001D3CD4"/>
    <w:rsid w:val="001D78DC"/>
    <w:rsid w:val="001E0069"/>
    <w:rsid w:val="001E1181"/>
    <w:rsid w:val="001E11ED"/>
    <w:rsid w:val="001E18C6"/>
    <w:rsid w:val="001E41EA"/>
    <w:rsid w:val="001E5378"/>
    <w:rsid w:val="001E7445"/>
    <w:rsid w:val="001F19DA"/>
    <w:rsid w:val="001F1BF5"/>
    <w:rsid w:val="001F1F31"/>
    <w:rsid w:val="001F5290"/>
    <w:rsid w:val="001F7C54"/>
    <w:rsid w:val="001F7F31"/>
    <w:rsid w:val="00200B72"/>
    <w:rsid w:val="00201611"/>
    <w:rsid w:val="002045D3"/>
    <w:rsid w:val="0020479C"/>
    <w:rsid w:val="0020687B"/>
    <w:rsid w:val="002105D5"/>
    <w:rsid w:val="0021079A"/>
    <w:rsid w:val="00211878"/>
    <w:rsid w:val="00212C88"/>
    <w:rsid w:val="00214445"/>
    <w:rsid w:val="00215229"/>
    <w:rsid w:val="0021587F"/>
    <w:rsid w:val="00220235"/>
    <w:rsid w:val="00220828"/>
    <w:rsid w:val="002209BF"/>
    <w:rsid w:val="002214EA"/>
    <w:rsid w:val="00225564"/>
    <w:rsid w:val="00225B7F"/>
    <w:rsid w:val="002260CD"/>
    <w:rsid w:val="002314C1"/>
    <w:rsid w:val="0023471A"/>
    <w:rsid w:val="00236FD8"/>
    <w:rsid w:val="00237015"/>
    <w:rsid w:val="0024296A"/>
    <w:rsid w:val="00243125"/>
    <w:rsid w:val="00243786"/>
    <w:rsid w:val="00244ADF"/>
    <w:rsid w:val="0024757F"/>
    <w:rsid w:val="00252F3C"/>
    <w:rsid w:val="0025333A"/>
    <w:rsid w:val="002534A7"/>
    <w:rsid w:val="0025360B"/>
    <w:rsid w:val="00255954"/>
    <w:rsid w:val="00255C37"/>
    <w:rsid w:val="00261651"/>
    <w:rsid w:val="002623CD"/>
    <w:rsid w:val="002633C7"/>
    <w:rsid w:val="002638A2"/>
    <w:rsid w:val="00264B23"/>
    <w:rsid w:val="0026634A"/>
    <w:rsid w:val="00272889"/>
    <w:rsid w:val="00274950"/>
    <w:rsid w:val="00276C1E"/>
    <w:rsid w:val="00277989"/>
    <w:rsid w:val="002804D0"/>
    <w:rsid w:val="002804FB"/>
    <w:rsid w:val="00281976"/>
    <w:rsid w:val="002821CB"/>
    <w:rsid w:val="00283258"/>
    <w:rsid w:val="0028451C"/>
    <w:rsid w:val="00287306"/>
    <w:rsid w:val="002879D7"/>
    <w:rsid w:val="002917C9"/>
    <w:rsid w:val="0029279F"/>
    <w:rsid w:val="00294598"/>
    <w:rsid w:val="002949B9"/>
    <w:rsid w:val="002A016A"/>
    <w:rsid w:val="002A33A4"/>
    <w:rsid w:val="002A362B"/>
    <w:rsid w:val="002A3A6E"/>
    <w:rsid w:val="002A5639"/>
    <w:rsid w:val="002B0409"/>
    <w:rsid w:val="002B0C86"/>
    <w:rsid w:val="002B0E77"/>
    <w:rsid w:val="002B102B"/>
    <w:rsid w:val="002B1A63"/>
    <w:rsid w:val="002B3072"/>
    <w:rsid w:val="002C1603"/>
    <w:rsid w:val="002C3ED1"/>
    <w:rsid w:val="002C3F19"/>
    <w:rsid w:val="002C6133"/>
    <w:rsid w:val="002C78F7"/>
    <w:rsid w:val="002D0AD0"/>
    <w:rsid w:val="002D2A8E"/>
    <w:rsid w:val="002D3FE6"/>
    <w:rsid w:val="002D578C"/>
    <w:rsid w:val="002D61FB"/>
    <w:rsid w:val="002D6949"/>
    <w:rsid w:val="002D7283"/>
    <w:rsid w:val="002D7723"/>
    <w:rsid w:val="002D7E3A"/>
    <w:rsid w:val="002E02C5"/>
    <w:rsid w:val="002E2D64"/>
    <w:rsid w:val="002E51E4"/>
    <w:rsid w:val="002E5343"/>
    <w:rsid w:val="002F0642"/>
    <w:rsid w:val="002F0C38"/>
    <w:rsid w:val="002F0DB3"/>
    <w:rsid w:val="002F170D"/>
    <w:rsid w:val="002F2311"/>
    <w:rsid w:val="002F4A19"/>
    <w:rsid w:val="002F777B"/>
    <w:rsid w:val="00300495"/>
    <w:rsid w:val="003014B9"/>
    <w:rsid w:val="00301A6A"/>
    <w:rsid w:val="003029DD"/>
    <w:rsid w:val="00305E7A"/>
    <w:rsid w:val="00306AD0"/>
    <w:rsid w:val="003079F6"/>
    <w:rsid w:val="003112EB"/>
    <w:rsid w:val="00311B9A"/>
    <w:rsid w:val="00314F8B"/>
    <w:rsid w:val="00316B67"/>
    <w:rsid w:val="00320BDA"/>
    <w:rsid w:val="00324824"/>
    <w:rsid w:val="00325052"/>
    <w:rsid w:val="0032536B"/>
    <w:rsid w:val="00330619"/>
    <w:rsid w:val="0033243C"/>
    <w:rsid w:val="00332531"/>
    <w:rsid w:val="00333519"/>
    <w:rsid w:val="00334548"/>
    <w:rsid w:val="00334710"/>
    <w:rsid w:val="00334AFA"/>
    <w:rsid w:val="00335434"/>
    <w:rsid w:val="003367D6"/>
    <w:rsid w:val="00336BAC"/>
    <w:rsid w:val="0033768B"/>
    <w:rsid w:val="003406D0"/>
    <w:rsid w:val="003420A7"/>
    <w:rsid w:val="00342D2F"/>
    <w:rsid w:val="00343B09"/>
    <w:rsid w:val="00344C56"/>
    <w:rsid w:val="00344F64"/>
    <w:rsid w:val="003473B4"/>
    <w:rsid w:val="00350688"/>
    <w:rsid w:val="00350DC8"/>
    <w:rsid w:val="003517E7"/>
    <w:rsid w:val="0035364F"/>
    <w:rsid w:val="00354B0A"/>
    <w:rsid w:val="00355E15"/>
    <w:rsid w:val="00357620"/>
    <w:rsid w:val="00357809"/>
    <w:rsid w:val="0036144F"/>
    <w:rsid w:val="00366256"/>
    <w:rsid w:val="00366AC1"/>
    <w:rsid w:val="00367093"/>
    <w:rsid w:val="0036716C"/>
    <w:rsid w:val="00370C39"/>
    <w:rsid w:val="00372177"/>
    <w:rsid w:val="00372AA9"/>
    <w:rsid w:val="00374043"/>
    <w:rsid w:val="00376682"/>
    <w:rsid w:val="00377A04"/>
    <w:rsid w:val="0038173D"/>
    <w:rsid w:val="00382781"/>
    <w:rsid w:val="00384B1F"/>
    <w:rsid w:val="0038752A"/>
    <w:rsid w:val="003900F9"/>
    <w:rsid w:val="00390696"/>
    <w:rsid w:val="00390810"/>
    <w:rsid w:val="00390924"/>
    <w:rsid w:val="0039236B"/>
    <w:rsid w:val="003928D2"/>
    <w:rsid w:val="00395D14"/>
    <w:rsid w:val="00396076"/>
    <w:rsid w:val="0039767D"/>
    <w:rsid w:val="00397956"/>
    <w:rsid w:val="003A1A32"/>
    <w:rsid w:val="003A287F"/>
    <w:rsid w:val="003A349F"/>
    <w:rsid w:val="003A6E10"/>
    <w:rsid w:val="003B05CB"/>
    <w:rsid w:val="003B1589"/>
    <w:rsid w:val="003B41CE"/>
    <w:rsid w:val="003B50E5"/>
    <w:rsid w:val="003B7079"/>
    <w:rsid w:val="003B7D97"/>
    <w:rsid w:val="003C03F3"/>
    <w:rsid w:val="003C1305"/>
    <w:rsid w:val="003C1C72"/>
    <w:rsid w:val="003C1F47"/>
    <w:rsid w:val="003C3697"/>
    <w:rsid w:val="003C54A0"/>
    <w:rsid w:val="003C7A21"/>
    <w:rsid w:val="003D2523"/>
    <w:rsid w:val="003D3A6B"/>
    <w:rsid w:val="003D455B"/>
    <w:rsid w:val="003D470C"/>
    <w:rsid w:val="003D546B"/>
    <w:rsid w:val="003E10DB"/>
    <w:rsid w:val="003E34E1"/>
    <w:rsid w:val="003E6842"/>
    <w:rsid w:val="003E72EC"/>
    <w:rsid w:val="003F2925"/>
    <w:rsid w:val="003F301D"/>
    <w:rsid w:val="003F4623"/>
    <w:rsid w:val="003F495E"/>
    <w:rsid w:val="003F5C8D"/>
    <w:rsid w:val="003F6F10"/>
    <w:rsid w:val="003F76AE"/>
    <w:rsid w:val="00400D86"/>
    <w:rsid w:val="00401374"/>
    <w:rsid w:val="00401B15"/>
    <w:rsid w:val="004023DD"/>
    <w:rsid w:val="00402E98"/>
    <w:rsid w:val="00403BEC"/>
    <w:rsid w:val="00407358"/>
    <w:rsid w:val="004116F3"/>
    <w:rsid w:val="00412334"/>
    <w:rsid w:val="00412539"/>
    <w:rsid w:val="00412ADD"/>
    <w:rsid w:val="004131A0"/>
    <w:rsid w:val="00413E5A"/>
    <w:rsid w:val="00414036"/>
    <w:rsid w:val="0041495D"/>
    <w:rsid w:val="00414E12"/>
    <w:rsid w:val="00417767"/>
    <w:rsid w:val="00422A2C"/>
    <w:rsid w:val="00423070"/>
    <w:rsid w:val="00423570"/>
    <w:rsid w:val="004256C7"/>
    <w:rsid w:val="004306EB"/>
    <w:rsid w:val="0043074C"/>
    <w:rsid w:val="0043725F"/>
    <w:rsid w:val="0044233B"/>
    <w:rsid w:val="004424B6"/>
    <w:rsid w:val="00443BC0"/>
    <w:rsid w:val="00445C45"/>
    <w:rsid w:val="00446EBE"/>
    <w:rsid w:val="004511BC"/>
    <w:rsid w:val="00451BE1"/>
    <w:rsid w:val="0045316A"/>
    <w:rsid w:val="0045510A"/>
    <w:rsid w:val="00455372"/>
    <w:rsid w:val="00455B7C"/>
    <w:rsid w:val="004624B3"/>
    <w:rsid w:val="00463552"/>
    <w:rsid w:val="004651BD"/>
    <w:rsid w:val="004657DD"/>
    <w:rsid w:val="00471687"/>
    <w:rsid w:val="0047174F"/>
    <w:rsid w:val="00471C5D"/>
    <w:rsid w:val="00472828"/>
    <w:rsid w:val="004736E3"/>
    <w:rsid w:val="00473C13"/>
    <w:rsid w:val="00477CF4"/>
    <w:rsid w:val="00480D45"/>
    <w:rsid w:val="00480F7E"/>
    <w:rsid w:val="004810BE"/>
    <w:rsid w:val="004824BC"/>
    <w:rsid w:val="004827EB"/>
    <w:rsid w:val="00482BAA"/>
    <w:rsid w:val="00483069"/>
    <w:rsid w:val="0048376F"/>
    <w:rsid w:val="0048437D"/>
    <w:rsid w:val="004848BA"/>
    <w:rsid w:val="00484F7D"/>
    <w:rsid w:val="004852F2"/>
    <w:rsid w:val="00485468"/>
    <w:rsid w:val="00486D30"/>
    <w:rsid w:val="00487DFD"/>
    <w:rsid w:val="00490199"/>
    <w:rsid w:val="0049289C"/>
    <w:rsid w:val="004948D7"/>
    <w:rsid w:val="0049796E"/>
    <w:rsid w:val="004A0BE5"/>
    <w:rsid w:val="004A30BD"/>
    <w:rsid w:val="004A6F60"/>
    <w:rsid w:val="004B00D7"/>
    <w:rsid w:val="004B12A6"/>
    <w:rsid w:val="004B29D0"/>
    <w:rsid w:val="004B397A"/>
    <w:rsid w:val="004C17F5"/>
    <w:rsid w:val="004C1C19"/>
    <w:rsid w:val="004C31BE"/>
    <w:rsid w:val="004C3C9C"/>
    <w:rsid w:val="004C4397"/>
    <w:rsid w:val="004C4676"/>
    <w:rsid w:val="004D1196"/>
    <w:rsid w:val="004D5647"/>
    <w:rsid w:val="004E2108"/>
    <w:rsid w:val="004E28D0"/>
    <w:rsid w:val="004E398B"/>
    <w:rsid w:val="004E4BAE"/>
    <w:rsid w:val="004E5DBD"/>
    <w:rsid w:val="004E7574"/>
    <w:rsid w:val="004F3218"/>
    <w:rsid w:val="004F3818"/>
    <w:rsid w:val="004F4A73"/>
    <w:rsid w:val="004F5796"/>
    <w:rsid w:val="004F749C"/>
    <w:rsid w:val="005005C8"/>
    <w:rsid w:val="00501E34"/>
    <w:rsid w:val="005052C8"/>
    <w:rsid w:val="005070FF"/>
    <w:rsid w:val="005103E5"/>
    <w:rsid w:val="005107D5"/>
    <w:rsid w:val="00510FD0"/>
    <w:rsid w:val="00512BD7"/>
    <w:rsid w:val="00516B65"/>
    <w:rsid w:val="00520288"/>
    <w:rsid w:val="00520639"/>
    <w:rsid w:val="005208C2"/>
    <w:rsid w:val="0052284E"/>
    <w:rsid w:val="00522B40"/>
    <w:rsid w:val="005246B8"/>
    <w:rsid w:val="00524887"/>
    <w:rsid w:val="00526F75"/>
    <w:rsid w:val="00527762"/>
    <w:rsid w:val="00533C47"/>
    <w:rsid w:val="0053475A"/>
    <w:rsid w:val="00540C8E"/>
    <w:rsid w:val="00542CCB"/>
    <w:rsid w:val="00543E6F"/>
    <w:rsid w:val="005460CF"/>
    <w:rsid w:val="00546B94"/>
    <w:rsid w:val="00546CFA"/>
    <w:rsid w:val="00547C39"/>
    <w:rsid w:val="00550132"/>
    <w:rsid w:val="00550F73"/>
    <w:rsid w:val="00555D17"/>
    <w:rsid w:val="005566E0"/>
    <w:rsid w:val="00561C40"/>
    <w:rsid w:val="005634A3"/>
    <w:rsid w:val="00564984"/>
    <w:rsid w:val="00565728"/>
    <w:rsid w:val="00565931"/>
    <w:rsid w:val="00565A4B"/>
    <w:rsid w:val="005667AD"/>
    <w:rsid w:val="00572CA4"/>
    <w:rsid w:val="00573544"/>
    <w:rsid w:val="00581E0C"/>
    <w:rsid w:val="00583085"/>
    <w:rsid w:val="00584320"/>
    <w:rsid w:val="0058471E"/>
    <w:rsid w:val="00584824"/>
    <w:rsid w:val="005855F7"/>
    <w:rsid w:val="005908DD"/>
    <w:rsid w:val="005908DE"/>
    <w:rsid w:val="005912D1"/>
    <w:rsid w:val="005919AC"/>
    <w:rsid w:val="00592E96"/>
    <w:rsid w:val="00593F28"/>
    <w:rsid w:val="00596D97"/>
    <w:rsid w:val="005A2A7B"/>
    <w:rsid w:val="005A4A9F"/>
    <w:rsid w:val="005A569C"/>
    <w:rsid w:val="005A6BA6"/>
    <w:rsid w:val="005B0450"/>
    <w:rsid w:val="005B15C8"/>
    <w:rsid w:val="005B353C"/>
    <w:rsid w:val="005B5511"/>
    <w:rsid w:val="005C0E0D"/>
    <w:rsid w:val="005C2905"/>
    <w:rsid w:val="005C487E"/>
    <w:rsid w:val="005C50F0"/>
    <w:rsid w:val="005C7DB6"/>
    <w:rsid w:val="005D23C3"/>
    <w:rsid w:val="005D6611"/>
    <w:rsid w:val="005D68EE"/>
    <w:rsid w:val="005D6D4D"/>
    <w:rsid w:val="005E4ED3"/>
    <w:rsid w:val="005E6A44"/>
    <w:rsid w:val="005F1CC4"/>
    <w:rsid w:val="005F313B"/>
    <w:rsid w:val="005F456B"/>
    <w:rsid w:val="005F4AEE"/>
    <w:rsid w:val="005F59FC"/>
    <w:rsid w:val="005F5BE6"/>
    <w:rsid w:val="00600147"/>
    <w:rsid w:val="00601980"/>
    <w:rsid w:val="006031E0"/>
    <w:rsid w:val="00604E7E"/>
    <w:rsid w:val="00606E73"/>
    <w:rsid w:val="00610495"/>
    <w:rsid w:val="00612CCC"/>
    <w:rsid w:val="0061552F"/>
    <w:rsid w:val="006160DE"/>
    <w:rsid w:val="006279B0"/>
    <w:rsid w:val="0063199E"/>
    <w:rsid w:val="00631A8B"/>
    <w:rsid w:val="006322EC"/>
    <w:rsid w:val="00635CC4"/>
    <w:rsid w:val="0063665F"/>
    <w:rsid w:val="00636C93"/>
    <w:rsid w:val="00640D3A"/>
    <w:rsid w:val="00643163"/>
    <w:rsid w:val="00643456"/>
    <w:rsid w:val="00646AC1"/>
    <w:rsid w:val="00650237"/>
    <w:rsid w:val="00650ADD"/>
    <w:rsid w:val="00651DFF"/>
    <w:rsid w:val="0065251D"/>
    <w:rsid w:val="006541F2"/>
    <w:rsid w:val="00654AF9"/>
    <w:rsid w:val="00655F65"/>
    <w:rsid w:val="00655FE1"/>
    <w:rsid w:val="00656C66"/>
    <w:rsid w:val="006579A3"/>
    <w:rsid w:val="006579D1"/>
    <w:rsid w:val="00660BF9"/>
    <w:rsid w:val="006615D8"/>
    <w:rsid w:val="0066283E"/>
    <w:rsid w:val="00662FD9"/>
    <w:rsid w:val="0066552D"/>
    <w:rsid w:val="00666931"/>
    <w:rsid w:val="00666CAE"/>
    <w:rsid w:val="006706C8"/>
    <w:rsid w:val="00671659"/>
    <w:rsid w:val="0067179C"/>
    <w:rsid w:val="00674E82"/>
    <w:rsid w:val="006758B0"/>
    <w:rsid w:val="00681D55"/>
    <w:rsid w:val="00681D9C"/>
    <w:rsid w:val="00684978"/>
    <w:rsid w:val="00685662"/>
    <w:rsid w:val="00685937"/>
    <w:rsid w:val="00687528"/>
    <w:rsid w:val="006901E1"/>
    <w:rsid w:val="0069040E"/>
    <w:rsid w:val="00690E38"/>
    <w:rsid w:val="00693C38"/>
    <w:rsid w:val="00693EED"/>
    <w:rsid w:val="00694BDD"/>
    <w:rsid w:val="00695273"/>
    <w:rsid w:val="00695BA2"/>
    <w:rsid w:val="0069687F"/>
    <w:rsid w:val="00696E8A"/>
    <w:rsid w:val="006A1068"/>
    <w:rsid w:val="006A113A"/>
    <w:rsid w:val="006A343F"/>
    <w:rsid w:val="006A3D87"/>
    <w:rsid w:val="006A3E39"/>
    <w:rsid w:val="006A5169"/>
    <w:rsid w:val="006A5247"/>
    <w:rsid w:val="006A737E"/>
    <w:rsid w:val="006B29B8"/>
    <w:rsid w:val="006B387D"/>
    <w:rsid w:val="006B4D29"/>
    <w:rsid w:val="006B553B"/>
    <w:rsid w:val="006B7E60"/>
    <w:rsid w:val="006C1499"/>
    <w:rsid w:val="006C31DB"/>
    <w:rsid w:val="006C6CE1"/>
    <w:rsid w:val="006C7CA8"/>
    <w:rsid w:val="006D1AB2"/>
    <w:rsid w:val="006D6414"/>
    <w:rsid w:val="006D67F9"/>
    <w:rsid w:val="006D68CE"/>
    <w:rsid w:val="006D7298"/>
    <w:rsid w:val="006E2B9F"/>
    <w:rsid w:val="006F146A"/>
    <w:rsid w:val="006F1AEA"/>
    <w:rsid w:val="006F25F6"/>
    <w:rsid w:val="006F55FD"/>
    <w:rsid w:val="00701DD8"/>
    <w:rsid w:val="00705599"/>
    <w:rsid w:val="007064DF"/>
    <w:rsid w:val="00707480"/>
    <w:rsid w:val="00712391"/>
    <w:rsid w:val="00714036"/>
    <w:rsid w:val="00714234"/>
    <w:rsid w:val="00715A49"/>
    <w:rsid w:val="00717106"/>
    <w:rsid w:val="00717C4A"/>
    <w:rsid w:val="00720B48"/>
    <w:rsid w:val="00723816"/>
    <w:rsid w:val="00724BD6"/>
    <w:rsid w:val="00725EB9"/>
    <w:rsid w:val="00726A7C"/>
    <w:rsid w:val="007276FD"/>
    <w:rsid w:val="00730E2B"/>
    <w:rsid w:val="00732661"/>
    <w:rsid w:val="00733BD2"/>
    <w:rsid w:val="00737205"/>
    <w:rsid w:val="00737D87"/>
    <w:rsid w:val="00740E34"/>
    <w:rsid w:val="00740E54"/>
    <w:rsid w:val="00741BE3"/>
    <w:rsid w:val="00741E4A"/>
    <w:rsid w:val="0074276B"/>
    <w:rsid w:val="00743F0E"/>
    <w:rsid w:val="00744D8D"/>
    <w:rsid w:val="00745F05"/>
    <w:rsid w:val="0074719A"/>
    <w:rsid w:val="00747AF2"/>
    <w:rsid w:val="00747C4B"/>
    <w:rsid w:val="0075028B"/>
    <w:rsid w:val="007518F1"/>
    <w:rsid w:val="00752ECC"/>
    <w:rsid w:val="00753B2E"/>
    <w:rsid w:val="007553D3"/>
    <w:rsid w:val="0075728A"/>
    <w:rsid w:val="0076259F"/>
    <w:rsid w:val="00762CAB"/>
    <w:rsid w:val="007655D9"/>
    <w:rsid w:val="00767715"/>
    <w:rsid w:val="00772AF0"/>
    <w:rsid w:val="00775B8C"/>
    <w:rsid w:val="007802A2"/>
    <w:rsid w:val="007809B8"/>
    <w:rsid w:val="0078475F"/>
    <w:rsid w:val="0078511C"/>
    <w:rsid w:val="00786A2B"/>
    <w:rsid w:val="00786CF9"/>
    <w:rsid w:val="00791CCA"/>
    <w:rsid w:val="00792B57"/>
    <w:rsid w:val="0079335A"/>
    <w:rsid w:val="007A01EE"/>
    <w:rsid w:val="007A09F2"/>
    <w:rsid w:val="007A4E90"/>
    <w:rsid w:val="007A5980"/>
    <w:rsid w:val="007A5EE2"/>
    <w:rsid w:val="007A6CDE"/>
    <w:rsid w:val="007B355B"/>
    <w:rsid w:val="007B41CF"/>
    <w:rsid w:val="007B5291"/>
    <w:rsid w:val="007B6D3D"/>
    <w:rsid w:val="007C1151"/>
    <w:rsid w:val="007C5E68"/>
    <w:rsid w:val="007C6834"/>
    <w:rsid w:val="007D03CF"/>
    <w:rsid w:val="007D2030"/>
    <w:rsid w:val="007D632E"/>
    <w:rsid w:val="007E63B9"/>
    <w:rsid w:val="007F365F"/>
    <w:rsid w:val="007F49B1"/>
    <w:rsid w:val="007F4BC2"/>
    <w:rsid w:val="007F79AF"/>
    <w:rsid w:val="00801B53"/>
    <w:rsid w:val="00802A05"/>
    <w:rsid w:val="0080745E"/>
    <w:rsid w:val="0081067F"/>
    <w:rsid w:val="00811956"/>
    <w:rsid w:val="00814778"/>
    <w:rsid w:val="00814E86"/>
    <w:rsid w:val="0082242F"/>
    <w:rsid w:val="00824925"/>
    <w:rsid w:val="0082523E"/>
    <w:rsid w:val="0082661F"/>
    <w:rsid w:val="00826754"/>
    <w:rsid w:val="00830CCA"/>
    <w:rsid w:val="00831CB1"/>
    <w:rsid w:val="00833737"/>
    <w:rsid w:val="0083375B"/>
    <w:rsid w:val="00837D84"/>
    <w:rsid w:val="0084081B"/>
    <w:rsid w:val="00840831"/>
    <w:rsid w:val="00840952"/>
    <w:rsid w:val="00845BFD"/>
    <w:rsid w:val="00845DFF"/>
    <w:rsid w:val="00847288"/>
    <w:rsid w:val="00847578"/>
    <w:rsid w:val="00850DAC"/>
    <w:rsid w:val="00851893"/>
    <w:rsid w:val="008536D4"/>
    <w:rsid w:val="00854C6A"/>
    <w:rsid w:val="00855152"/>
    <w:rsid w:val="0085669F"/>
    <w:rsid w:val="00856779"/>
    <w:rsid w:val="00856E19"/>
    <w:rsid w:val="00857E66"/>
    <w:rsid w:val="008625E7"/>
    <w:rsid w:val="00863065"/>
    <w:rsid w:val="00865F88"/>
    <w:rsid w:val="00874977"/>
    <w:rsid w:val="0087539B"/>
    <w:rsid w:val="008774B9"/>
    <w:rsid w:val="0088080C"/>
    <w:rsid w:val="0088084F"/>
    <w:rsid w:val="00880976"/>
    <w:rsid w:val="0088269D"/>
    <w:rsid w:val="00882BBC"/>
    <w:rsid w:val="0088567A"/>
    <w:rsid w:val="008864AF"/>
    <w:rsid w:val="00886BAB"/>
    <w:rsid w:val="00892D92"/>
    <w:rsid w:val="0089645C"/>
    <w:rsid w:val="00896A3A"/>
    <w:rsid w:val="008A4EBE"/>
    <w:rsid w:val="008A58DE"/>
    <w:rsid w:val="008A5E48"/>
    <w:rsid w:val="008B1415"/>
    <w:rsid w:val="008B1474"/>
    <w:rsid w:val="008B25BA"/>
    <w:rsid w:val="008B2A2E"/>
    <w:rsid w:val="008B2EBD"/>
    <w:rsid w:val="008C2224"/>
    <w:rsid w:val="008C43A0"/>
    <w:rsid w:val="008C7C3F"/>
    <w:rsid w:val="008D0983"/>
    <w:rsid w:val="008D0F21"/>
    <w:rsid w:val="008D16F8"/>
    <w:rsid w:val="008D1CA2"/>
    <w:rsid w:val="008D5839"/>
    <w:rsid w:val="008E0094"/>
    <w:rsid w:val="008E06C3"/>
    <w:rsid w:val="008E15CA"/>
    <w:rsid w:val="008E42EA"/>
    <w:rsid w:val="008E4467"/>
    <w:rsid w:val="008E5177"/>
    <w:rsid w:val="008E5586"/>
    <w:rsid w:val="008E7511"/>
    <w:rsid w:val="008F0A3C"/>
    <w:rsid w:val="008F1765"/>
    <w:rsid w:val="008F2531"/>
    <w:rsid w:val="008F3F70"/>
    <w:rsid w:val="008F419A"/>
    <w:rsid w:val="008F5036"/>
    <w:rsid w:val="008F5EC3"/>
    <w:rsid w:val="008F6A7C"/>
    <w:rsid w:val="00902A94"/>
    <w:rsid w:val="0090323D"/>
    <w:rsid w:val="00903BBC"/>
    <w:rsid w:val="00906CD9"/>
    <w:rsid w:val="009105B0"/>
    <w:rsid w:val="00912A6C"/>
    <w:rsid w:val="00912B6E"/>
    <w:rsid w:val="00912CCE"/>
    <w:rsid w:val="00913433"/>
    <w:rsid w:val="00914F51"/>
    <w:rsid w:val="0091689C"/>
    <w:rsid w:val="009174CE"/>
    <w:rsid w:val="009205A2"/>
    <w:rsid w:val="00920CEA"/>
    <w:rsid w:val="0092288A"/>
    <w:rsid w:val="00922D43"/>
    <w:rsid w:val="00925DF5"/>
    <w:rsid w:val="009263E1"/>
    <w:rsid w:val="00927553"/>
    <w:rsid w:val="009313AC"/>
    <w:rsid w:val="009330D8"/>
    <w:rsid w:val="009349AA"/>
    <w:rsid w:val="00937292"/>
    <w:rsid w:val="00937EE5"/>
    <w:rsid w:val="00940835"/>
    <w:rsid w:val="00946265"/>
    <w:rsid w:val="009475A8"/>
    <w:rsid w:val="009509D0"/>
    <w:rsid w:val="00951BFF"/>
    <w:rsid w:val="00952772"/>
    <w:rsid w:val="0095534B"/>
    <w:rsid w:val="00956077"/>
    <w:rsid w:val="00956541"/>
    <w:rsid w:val="00957842"/>
    <w:rsid w:val="00961369"/>
    <w:rsid w:val="009644C5"/>
    <w:rsid w:val="00967C97"/>
    <w:rsid w:val="00970372"/>
    <w:rsid w:val="00970533"/>
    <w:rsid w:val="0097096D"/>
    <w:rsid w:val="00973418"/>
    <w:rsid w:val="00977991"/>
    <w:rsid w:val="00977C5D"/>
    <w:rsid w:val="0098098D"/>
    <w:rsid w:val="00980BE4"/>
    <w:rsid w:val="00983917"/>
    <w:rsid w:val="00986560"/>
    <w:rsid w:val="00986BBE"/>
    <w:rsid w:val="009910EC"/>
    <w:rsid w:val="00992DC9"/>
    <w:rsid w:val="00993C65"/>
    <w:rsid w:val="00995F20"/>
    <w:rsid w:val="009A1977"/>
    <w:rsid w:val="009A40CD"/>
    <w:rsid w:val="009A4ED3"/>
    <w:rsid w:val="009A50DE"/>
    <w:rsid w:val="009A627C"/>
    <w:rsid w:val="009A70E2"/>
    <w:rsid w:val="009B185A"/>
    <w:rsid w:val="009B3426"/>
    <w:rsid w:val="009B5720"/>
    <w:rsid w:val="009B5A79"/>
    <w:rsid w:val="009C1643"/>
    <w:rsid w:val="009C45DD"/>
    <w:rsid w:val="009C4BF6"/>
    <w:rsid w:val="009C6791"/>
    <w:rsid w:val="009C6E81"/>
    <w:rsid w:val="009C7806"/>
    <w:rsid w:val="009C7C5A"/>
    <w:rsid w:val="009D2794"/>
    <w:rsid w:val="009D5CF4"/>
    <w:rsid w:val="009D6E1D"/>
    <w:rsid w:val="009E14F7"/>
    <w:rsid w:val="009E2B80"/>
    <w:rsid w:val="009E3036"/>
    <w:rsid w:val="009E30BB"/>
    <w:rsid w:val="009E3419"/>
    <w:rsid w:val="009E5323"/>
    <w:rsid w:val="009E6D93"/>
    <w:rsid w:val="009F1CC9"/>
    <w:rsid w:val="009F26C7"/>
    <w:rsid w:val="009F296E"/>
    <w:rsid w:val="009F35F0"/>
    <w:rsid w:val="009F39BC"/>
    <w:rsid w:val="009F740D"/>
    <w:rsid w:val="009F76E3"/>
    <w:rsid w:val="00A073C5"/>
    <w:rsid w:val="00A075E9"/>
    <w:rsid w:val="00A07FF0"/>
    <w:rsid w:val="00A125DA"/>
    <w:rsid w:val="00A12604"/>
    <w:rsid w:val="00A12FD2"/>
    <w:rsid w:val="00A1397A"/>
    <w:rsid w:val="00A153A6"/>
    <w:rsid w:val="00A21697"/>
    <w:rsid w:val="00A22622"/>
    <w:rsid w:val="00A24509"/>
    <w:rsid w:val="00A255A1"/>
    <w:rsid w:val="00A31298"/>
    <w:rsid w:val="00A336B6"/>
    <w:rsid w:val="00A34FC9"/>
    <w:rsid w:val="00A372B4"/>
    <w:rsid w:val="00A41B3B"/>
    <w:rsid w:val="00A4208F"/>
    <w:rsid w:val="00A44061"/>
    <w:rsid w:val="00A44409"/>
    <w:rsid w:val="00A46641"/>
    <w:rsid w:val="00A50235"/>
    <w:rsid w:val="00A505F0"/>
    <w:rsid w:val="00A54E0A"/>
    <w:rsid w:val="00A54E26"/>
    <w:rsid w:val="00A56530"/>
    <w:rsid w:val="00A5661D"/>
    <w:rsid w:val="00A56C00"/>
    <w:rsid w:val="00A579D6"/>
    <w:rsid w:val="00A604D4"/>
    <w:rsid w:val="00A60BE9"/>
    <w:rsid w:val="00A6275C"/>
    <w:rsid w:val="00A62988"/>
    <w:rsid w:val="00A64F7F"/>
    <w:rsid w:val="00A6557B"/>
    <w:rsid w:val="00A65F2A"/>
    <w:rsid w:val="00A67F69"/>
    <w:rsid w:val="00A706A0"/>
    <w:rsid w:val="00A70A02"/>
    <w:rsid w:val="00A70C3A"/>
    <w:rsid w:val="00A71139"/>
    <w:rsid w:val="00A7199F"/>
    <w:rsid w:val="00A7754A"/>
    <w:rsid w:val="00A81648"/>
    <w:rsid w:val="00A83475"/>
    <w:rsid w:val="00A839BC"/>
    <w:rsid w:val="00A8415F"/>
    <w:rsid w:val="00A85E00"/>
    <w:rsid w:val="00A90163"/>
    <w:rsid w:val="00A94FBB"/>
    <w:rsid w:val="00AA3358"/>
    <w:rsid w:val="00AA5034"/>
    <w:rsid w:val="00AA606A"/>
    <w:rsid w:val="00AA6B04"/>
    <w:rsid w:val="00AA6B45"/>
    <w:rsid w:val="00AA7585"/>
    <w:rsid w:val="00AB04FA"/>
    <w:rsid w:val="00AB0ED0"/>
    <w:rsid w:val="00AB191C"/>
    <w:rsid w:val="00AB2789"/>
    <w:rsid w:val="00AC1B5B"/>
    <w:rsid w:val="00AC21EA"/>
    <w:rsid w:val="00AC592C"/>
    <w:rsid w:val="00AC6F87"/>
    <w:rsid w:val="00AC7019"/>
    <w:rsid w:val="00AC76D1"/>
    <w:rsid w:val="00AD270D"/>
    <w:rsid w:val="00AD3EDE"/>
    <w:rsid w:val="00AD45A4"/>
    <w:rsid w:val="00AD53CA"/>
    <w:rsid w:val="00AD648F"/>
    <w:rsid w:val="00AD75D5"/>
    <w:rsid w:val="00AE1533"/>
    <w:rsid w:val="00AE38EE"/>
    <w:rsid w:val="00AE4F7C"/>
    <w:rsid w:val="00AF1474"/>
    <w:rsid w:val="00B02084"/>
    <w:rsid w:val="00B05751"/>
    <w:rsid w:val="00B06808"/>
    <w:rsid w:val="00B10EE3"/>
    <w:rsid w:val="00B10FDB"/>
    <w:rsid w:val="00B1482F"/>
    <w:rsid w:val="00B221EA"/>
    <w:rsid w:val="00B269D3"/>
    <w:rsid w:val="00B26DD0"/>
    <w:rsid w:val="00B27A25"/>
    <w:rsid w:val="00B312DD"/>
    <w:rsid w:val="00B32083"/>
    <w:rsid w:val="00B32D9C"/>
    <w:rsid w:val="00B34F8D"/>
    <w:rsid w:val="00B359BD"/>
    <w:rsid w:val="00B35A50"/>
    <w:rsid w:val="00B35F59"/>
    <w:rsid w:val="00B36317"/>
    <w:rsid w:val="00B4374C"/>
    <w:rsid w:val="00B4430F"/>
    <w:rsid w:val="00B4502E"/>
    <w:rsid w:val="00B46B4E"/>
    <w:rsid w:val="00B50BF3"/>
    <w:rsid w:val="00B52CF4"/>
    <w:rsid w:val="00B555E0"/>
    <w:rsid w:val="00B61A45"/>
    <w:rsid w:val="00B63773"/>
    <w:rsid w:val="00B6433A"/>
    <w:rsid w:val="00B647F1"/>
    <w:rsid w:val="00B65A50"/>
    <w:rsid w:val="00B70FC6"/>
    <w:rsid w:val="00B80030"/>
    <w:rsid w:val="00B83690"/>
    <w:rsid w:val="00B842EE"/>
    <w:rsid w:val="00B871A6"/>
    <w:rsid w:val="00B922A5"/>
    <w:rsid w:val="00B93070"/>
    <w:rsid w:val="00B938BD"/>
    <w:rsid w:val="00B9414E"/>
    <w:rsid w:val="00B949C2"/>
    <w:rsid w:val="00BA09BC"/>
    <w:rsid w:val="00BA14BF"/>
    <w:rsid w:val="00BA21DF"/>
    <w:rsid w:val="00BA2F12"/>
    <w:rsid w:val="00BA35CD"/>
    <w:rsid w:val="00BA4D3D"/>
    <w:rsid w:val="00BB349B"/>
    <w:rsid w:val="00BB46E8"/>
    <w:rsid w:val="00BB587F"/>
    <w:rsid w:val="00BB693E"/>
    <w:rsid w:val="00BB6B43"/>
    <w:rsid w:val="00BC0281"/>
    <w:rsid w:val="00BC29E1"/>
    <w:rsid w:val="00BC31AD"/>
    <w:rsid w:val="00BC44B9"/>
    <w:rsid w:val="00BC6875"/>
    <w:rsid w:val="00BD037A"/>
    <w:rsid w:val="00BD1169"/>
    <w:rsid w:val="00BD35C8"/>
    <w:rsid w:val="00BD51F4"/>
    <w:rsid w:val="00BD6A55"/>
    <w:rsid w:val="00BE0FC1"/>
    <w:rsid w:val="00BE1552"/>
    <w:rsid w:val="00BE5F7F"/>
    <w:rsid w:val="00BE62D2"/>
    <w:rsid w:val="00BE759E"/>
    <w:rsid w:val="00BF0286"/>
    <w:rsid w:val="00BF155F"/>
    <w:rsid w:val="00BF1644"/>
    <w:rsid w:val="00BF262C"/>
    <w:rsid w:val="00BF2DEA"/>
    <w:rsid w:val="00BF39E3"/>
    <w:rsid w:val="00BF3C0A"/>
    <w:rsid w:val="00BF7982"/>
    <w:rsid w:val="00C0186C"/>
    <w:rsid w:val="00C01EE5"/>
    <w:rsid w:val="00C02412"/>
    <w:rsid w:val="00C02865"/>
    <w:rsid w:val="00C04FEA"/>
    <w:rsid w:val="00C074BE"/>
    <w:rsid w:val="00C114DA"/>
    <w:rsid w:val="00C14E7F"/>
    <w:rsid w:val="00C168D8"/>
    <w:rsid w:val="00C24855"/>
    <w:rsid w:val="00C260E1"/>
    <w:rsid w:val="00C2688A"/>
    <w:rsid w:val="00C305AC"/>
    <w:rsid w:val="00C31FE5"/>
    <w:rsid w:val="00C3272E"/>
    <w:rsid w:val="00C33BAE"/>
    <w:rsid w:val="00C349CC"/>
    <w:rsid w:val="00C36538"/>
    <w:rsid w:val="00C36759"/>
    <w:rsid w:val="00C43148"/>
    <w:rsid w:val="00C43FA9"/>
    <w:rsid w:val="00C44764"/>
    <w:rsid w:val="00C45494"/>
    <w:rsid w:val="00C4708C"/>
    <w:rsid w:val="00C4721D"/>
    <w:rsid w:val="00C47CCB"/>
    <w:rsid w:val="00C53F11"/>
    <w:rsid w:val="00C5429E"/>
    <w:rsid w:val="00C554D2"/>
    <w:rsid w:val="00C5566A"/>
    <w:rsid w:val="00C601BD"/>
    <w:rsid w:val="00C60421"/>
    <w:rsid w:val="00C62F38"/>
    <w:rsid w:val="00C64E23"/>
    <w:rsid w:val="00C651D8"/>
    <w:rsid w:val="00C66CFD"/>
    <w:rsid w:val="00C674AC"/>
    <w:rsid w:val="00C719AC"/>
    <w:rsid w:val="00C72A0F"/>
    <w:rsid w:val="00C742AC"/>
    <w:rsid w:val="00C744ED"/>
    <w:rsid w:val="00C819CC"/>
    <w:rsid w:val="00C81C96"/>
    <w:rsid w:val="00C85A38"/>
    <w:rsid w:val="00C86A0D"/>
    <w:rsid w:val="00C9105F"/>
    <w:rsid w:val="00C95A06"/>
    <w:rsid w:val="00C97BAF"/>
    <w:rsid w:val="00CA1A1A"/>
    <w:rsid w:val="00CA2FCD"/>
    <w:rsid w:val="00CA5714"/>
    <w:rsid w:val="00CA65B8"/>
    <w:rsid w:val="00CB0935"/>
    <w:rsid w:val="00CB1B32"/>
    <w:rsid w:val="00CC0049"/>
    <w:rsid w:val="00CC0C2A"/>
    <w:rsid w:val="00CC40ED"/>
    <w:rsid w:val="00CD0EE1"/>
    <w:rsid w:val="00CD1183"/>
    <w:rsid w:val="00CD1D04"/>
    <w:rsid w:val="00CD1E8F"/>
    <w:rsid w:val="00CD20FA"/>
    <w:rsid w:val="00CD2939"/>
    <w:rsid w:val="00CD2E5D"/>
    <w:rsid w:val="00CD6A47"/>
    <w:rsid w:val="00CE093C"/>
    <w:rsid w:val="00CE1272"/>
    <w:rsid w:val="00CE2024"/>
    <w:rsid w:val="00CE3497"/>
    <w:rsid w:val="00CE4EAA"/>
    <w:rsid w:val="00CE5EE2"/>
    <w:rsid w:val="00CE678B"/>
    <w:rsid w:val="00CE7589"/>
    <w:rsid w:val="00CF08F0"/>
    <w:rsid w:val="00CF0E9A"/>
    <w:rsid w:val="00CF2D3F"/>
    <w:rsid w:val="00CF3A26"/>
    <w:rsid w:val="00CF675F"/>
    <w:rsid w:val="00D00BFB"/>
    <w:rsid w:val="00D01DC2"/>
    <w:rsid w:val="00D0432E"/>
    <w:rsid w:val="00D05EC4"/>
    <w:rsid w:val="00D0608F"/>
    <w:rsid w:val="00D10163"/>
    <w:rsid w:val="00D1031E"/>
    <w:rsid w:val="00D105ED"/>
    <w:rsid w:val="00D12341"/>
    <w:rsid w:val="00D1404D"/>
    <w:rsid w:val="00D14633"/>
    <w:rsid w:val="00D1522E"/>
    <w:rsid w:val="00D16CB4"/>
    <w:rsid w:val="00D2442C"/>
    <w:rsid w:val="00D25081"/>
    <w:rsid w:val="00D25781"/>
    <w:rsid w:val="00D26F60"/>
    <w:rsid w:val="00D336C8"/>
    <w:rsid w:val="00D350A0"/>
    <w:rsid w:val="00D357FD"/>
    <w:rsid w:val="00D370F9"/>
    <w:rsid w:val="00D3783B"/>
    <w:rsid w:val="00D405A3"/>
    <w:rsid w:val="00D42CC6"/>
    <w:rsid w:val="00D44AA9"/>
    <w:rsid w:val="00D44D26"/>
    <w:rsid w:val="00D45796"/>
    <w:rsid w:val="00D46325"/>
    <w:rsid w:val="00D4725C"/>
    <w:rsid w:val="00D47D2E"/>
    <w:rsid w:val="00D51166"/>
    <w:rsid w:val="00D51E01"/>
    <w:rsid w:val="00D537F3"/>
    <w:rsid w:val="00D62397"/>
    <w:rsid w:val="00D64C53"/>
    <w:rsid w:val="00D66B90"/>
    <w:rsid w:val="00D67C56"/>
    <w:rsid w:val="00D703F3"/>
    <w:rsid w:val="00D7045A"/>
    <w:rsid w:val="00D70F5A"/>
    <w:rsid w:val="00D7414F"/>
    <w:rsid w:val="00D76503"/>
    <w:rsid w:val="00D76EEC"/>
    <w:rsid w:val="00D7706F"/>
    <w:rsid w:val="00D8119D"/>
    <w:rsid w:val="00D81F33"/>
    <w:rsid w:val="00D82DB6"/>
    <w:rsid w:val="00D8360F"/>
    <w:rsid w:val="00D862B7"/>
    <w:rsid w:val="00D86789"/>
    <w:rsid w:val="00D92659"/>
    <w:rsid w:val="00D92A0B"/>
    <w:rsid w:val="00D94218"/>
    <w:rsid w:val="00D9583B"/>
    <w:rsid w:val="00D959EB"/>
    <w:rsid w:val="00DA07C7"/>
    <w:rsid w:val="00DA147A"/>
    <w:rsid w:val="00DA403C"/>
    <w:rsid w:val="00DA7CE5"/>
    <w:rsid w:val="00DB32B6"/>
    <w:rsid w:val="00DB424B"/>
    <w:rsid w:val="00DB49E8"/>
    <w:rsid w:val="00DB5E46"/>
    <w:rsid w:val="00DB5FBD"/>
    <w:rsid w:val="00DB6340"/>
    <w:rsid w:val="00DC0853"/>
    <w:rsid w:val="00DC0CA9"/>
    <w:rsid w:val="00DC3780"/>
    <w:rsid w:val="00DC4779"/>
    <w:rsid w:val="00DC4830"/>
    <w:rsid w:val="00DC614C"/>
    <w:rsid w:val="00DC6ECE"/>
    <w:rsid w:val="00DD2AD4"/>
    <w:rsid w:val="00DD30D8"/>
    <w:rsid w:val="00DD3E08"/>
    <w:rsid w:val="00DD6C21"/>
    <w:rsid w:val="00DE0F61"/>
    <w:rsid w:val="00DE1789"/>
    <w:rsid w:val="00DE54EF"/>
    <w:rsid w:val="00DE75B6"/>
    <w:rsid w:val="00DF01F3"/>
    <w:rsid w:val="00DF22BF"/>
    <w:rsid w:val="00DF2678"/>
    <w:rsid w:val="00DF31AE"/>
    <w:rsid w:val="00DF43FF"/>
    <w:rsid w:val="00DF4E21"/>
    <w:rsid w:val="00DF726F"/>
    <w:rsid w:val="00E0055A"/>
    <w:rsid w:val="00E007D5"/>
    <w:rsid w:val="00E03F53"/>
    <w:rsid w:val="00E05981"/>
    <w:rsid w:val="00E07F99"/>
    <w:rsid w:val="00E1180F"/>
    <w:rsid w:val="00E144C7"/>
    <w:rsid w:val="00E16426"/>
    <w:rsid w:val="00E16BF1"/>
    <w:rsid w:val="00E16BFC"/>
    <w:rsid w:val="00E16D03"/>
    <w:rsid w:val="00E22422"/>
    <w:rsid w:val="00E22678"/>
    <w:rsid w:val="00E24268"/>
    <w:rsid w:val="00E24F23"/>
    <w:rsid w:val="00E263EE"/>
    <w:rsid w:val="00E26FD1"/>
    <w:rsid w:val="00E2720A"/>
    <w:rsid w:val="00E277CA"/>
    <w:rsid w:val="00E339D7"/>
    <w:rsid w:val="00E36C43"/>
    <w:rsid w:val="00E400B6"/>
    <w:rsid w:val="00E430D7"/>
    <w:rsid w:val="00E437E5"/>
    <w:rsid w:val="00E44DEF"/>
    <w:rsid w:val="00E46401"/>
    <w:rsid w:val="00E4666C"/>
    <w:rsid w:val="00E46EA1"/>
    <w:rsid w:val="00E5171A"/>
    <w:rsid w:val="00E51AB1"/>
    <w:rsid w:val="00E53C38"/>
    <w:rsid w:val="00E56F7D"/>
    <w:rsid w:val="00E601FB"/>
    <w:rsid w:val="00E6152C"/>
    <w:rsid w:val="00E62386"/>
    <w:rsid w:val="00E62816"/>
    <w:rsid w:val="00E62BDC"/>
    <w:rsid w:val="00E6748A"/>
    <w:rsid w:val="00E7104C"/>
    <w:rsid w:val="00E72D54"/>
    <w:rsid w:val="00E76C87"/>
    <w:rsid w:val="00E77255"/>
    <w:rsid w:val="00E833A3"/>
    <w:rsid w:val="00E85870"/>
    <w:rsid w:val="00E90314"/>
    <w:rsid w:val="00E90400"/>
    <w:rsid w:val="00E90BDF"/>
    <w:rsid w:val="00E94152"/>
    <w:rsid w:val="00E9464E"/>
    <w:rsid w:val="00E94FA4"/>
    <w:rsid w:val="00EA1862"/>
    <w:rsid w:val="00EA5472"/>
    <w:rsid w:val="00EA6479"/>
    <w:rsid w:val="00EA7823"/>
    <w:rsid w:val="00EB003B"/>
    <w:rsid w:val="00EB7867"/>
    <w:rsid w:val="00EC0598"/>
    <w:rsid w:val="00EC082B"/>
    <w:rsid w:val="00EC229A"/>
    <w:rsid w:val="00EC247F"/>
    <w:rsid w:val="00EC3172"/>
    <w:rsid w:val="00EC37B9"/>
    <w:rsid w:val="00EC5A45"/>
    <w:rsid w:val="00EC7073"/>
    <w:rsid w:val="00EC7DDD"/>
    <w:rsid w:val="00ED1AFD"/>
    <w:rsid w:val="00ED4D00"/>
    <w:rsid w:val="00ED78FC"/>
    <w:rsid w:val="00EE0671"/>
    <w:rsid w:val="00EE2D37"/>
    <w:rsid w:val="00EE2E29"/>
    <w:rsid w:val="00EE4DEF"/>
    <w:rsid w:val="00EE5706"/>
    <w:rsid w:val="00EE5A6B"/>
    <w:rsid w:val="00EE73A7"/>
    <w:rsid w:val="00EF28F0"/>
    <w:rsid w:val="00EF2F4C"/>
    <w:rsid w:val="00EF3845"/>
    <w:rsid w:val="00EF46BC"/>
    <w:rsid w:val="00EF4A21"/>
    <w:rsid w:val="00EF5203"/>
    <w:rsid w:val="00EF6B81"/>
    <w:rsid w:val="00EF6F11"/>
    <w:rsid w:val="00EF7B68"/>
    <w:rsid w:val="00F0136C"/>
    <w:rsid w:val="00F04E4A"/>
    <w:rsid w:val="00F07DD8"/>
    <w:rsid w:val="00F10448"/>
    <w:rsid w:val="00F1061F"/>
    <w:rsid w:val="00F108EE"/>
    <w:rsid w:val="00F144D2"/>
    <w:rsid w:val="00F16747"/>
    <w:rsid w:val="00F170C3"/>
    <w:rsid w:val="00F20052"/>
    <w:rsid w:val="00F21068"/>
    <w:rsid w:val="00F240BA"/>
    <w:rsid w:val="00F2480A"/>
    <w:rsid w:val="00F30C7A"/>
    <w:rsid w:val="00F31162"/>
    <w:rsid w:val="00F3532E"/>
    <w:rsid w:val="00F35ABC"/>
    <w:rsid w:val="00F35C8E"/>
    <w:rsid w:val="00F368B8"/>
    <w:rsid w:val="00F36A7B"/>
    <w:rsid w:val="00F36E15"/>
    <w:rsid w:val="00F372CA"/>
    <w:rsid w:val="00F41EB6"/>
    <w:rsid w:val="00F472D6"/>
    <w:rsid w:val="00F47941"/>
    <w:rsid w:val="00F502AD"/>
    <w:rsid w:val="00F511AC"/>
    <w:rsid w:val="00F514CB"/>
    <w:rsid w:val="00F5206D"/>
    <w:rsid w:val="00F534CF"/>
    <w:rsid w:val="00F546DB"/>
    <w:rsid w:val="00F54CC9"/>
    <w:rsid w:val="00F55D5C"/>
    <w:rsid w:val="00F672DD"/>
    <w:rsid w:val="00F703EE"/>
    <w:rsid w:val="00F719A4"/>
    <w:rsid w:val="00F719BE"/>
    <w:rsid w:val="00F72402"/>
    <w:rsid w:val="00F738AF"/>
    <w:rsid w:val="00F7637F"/>
    <w:rsid w:val="00F7677A"/>
    <w:rsid w:val="00F76E51"/>
    <w:rsid w:val="00F77535"/>
    <w:rsid w:val="00F804D4"/>
    <w:rsid w:val="00F82754"/>
    <w:rsid w:val="00F85777"/>
    <w:rsid w:val="00F87B45"/>
    <w:rsid w:val="00F91694"/>
    <w:rsid w:val="00F918FD"/>
    <w:rsid w:val="00F92357"/>
    <w:rsid w:val="00F93C72"/>
    <w:rsid w:val="00FA16B3"/>
    <w:rsid w:val="00FA2F05"/>
    <w:rsid w:val="00FA4275"/>
    <w:rsid w:val="00FA4E3C"/>
    <w:rsid w:val="00FA7F9E"/>
    <w:rsid w:val="00FB3FA1"/>
    <w:rsid w:val="00FB431E"/>
    <w:rsid w:val="00FB6773"/>
    <w:rsid w:val="00FC0CCD"/>
    <w:rsid w:val="00FC28E9"/>
    <w:rsid w:val="00FC39EE"/>
    <w:rsid w:val="00FC41B7"/>
    <w:rsid w:val="00FC456C"/>
    <w:rsid w:val="00FC4792"/>
    <w:rsid w:val="00FC4B91"/>
    <w:rsid w:val="00FC633E"/>
    <w:rsid w:val="00FC6BB3"/>
    <w:rsid w:val="00FC7AAE"/>
    <w:rsid w:val="00FC7B1D"/>
    <w:rsid w:val="00FD072A"/>
    <w:rsid w:val="00FD286E"/>
    <w:rsid w:val="00FD2D79"/>
    <w:rsid w:val="00FD31EF"/>
    <w:rsid w:val="00FD3A07"/>
    <w:rsid w:val="00FD627B"/>
    <w:rsid w:val="00FE3848"/>
    <w:rsid w:val="00FF0077"/>
    <w:rsid w:val="00FF0451"/>
    <w:rsid w:val="00FF540B"/>
    <w:rsid w:val="00FF6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244E41B4"/>
  <w15:docId w15:val="{3399C250-D713-4138-8CFC-72C7BF7B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F3"/>
    <w:rPr>
      <w:rFonts w:ascii="Arial" w:hAnsi="Arial"/>
      <w:lang w:val="en-US"/>
    </w:rPr>
  </w:style>
  <w:style w:type="paragraph" w:styleId="Heading1">
    <w:name w:val="heading 1"/>
    <w:basedOn w:val="Normal"/>
    <w:next w:val="Normal"/>
    <w:link w:val="Heading1Char"/>
    <w:uiPriority w:val="9"/>
    <w:rsid w:val="00E5171A"/>
    <w:pPr>
      <w:keepNext/>
      <w:keepLines/>
      <w:spacing w:before="480" w:after="0"/>
      <w:outlineLvl w:val="0"/>
    </w:pPr>
    <w:rPr>
      <w:rFonts w:ascii="Arial Narrow" w:eastAsiaTheme="majorEastAsia" w:hAnsi="Arial Narrow" w:cstheme="majorBidi"/>
      <w:b/>
      <w:bCs/>
      <w:color w:val="005386"/>
      <w:sz w:val="28"/>
      <w:szCs w:val="28"/>
    </w:rPr>
  </w:style>
  <w:style w:type="paragraph" w:styleId="Heading2">
    <w:name w:val="heading 2"/>
    <w:basedOn w:val="Normal"/>
    <w:next w:val="Normal"/>
    <w:link w:val="Heading2Char"/>
    <w:uiPriority w:val="9"/>
    <w:unhideWhenUsed/>
    <w:rsid w:val="00E5171A"/>
    <w:pPr>
      <w:keepNext/>
      <w:keepLines/>
      <w:spacing w:before="200" w:after="0"/>
      <w:outlineLvl w:val="1"/>
    </w:pPr>
    <w:rPr>
      <w:rFonts w:asciiTheme="majorHAnsi" w:eastAsiaTheme="majorEastAsia" w:hAnsiTheme="majorHAnsi" w:cstheme="majorBidi"/>
      <w:b/>
      <w:bCs/>
      <w:color w:val="005386"/>
      <w:sz w:val="26"/>
      <w:szCs w:val="26"/>
    </w:rPr>
  </w:style>
  <w:style w:type="paragraph" w:styleId="Heading3">
    <w:name w:val="heading 3"/>
    <w:basedOn w:val="Normal"/>
    <w:next w:val="Normal"/>
    <w:link w:val="Heading3Char"/>
    <w:autoRedefine/>
    <w:uiPriority w:val="9"/>
    <w:unhideWhenUsed/>
    <w:rsid w:val="00E5171A"/>
    <w:pPr>
      <w:keepNext/>
      <w:keepLines/>
      <w:numPr>
        <w:numId w:val="10"/>
      </w:numPr>
      <w:spacing w:before="200" w:after="0"/>
      <w:outlineLvl w:val="2"/>
    </w:pPr>
    <w:rPr>
      <w:rFonts w:asciiTheme="majorHAnsi" w:eastAsiaTheme="majorEastAsia" w:hAnsiTheme="majorHAnsi" w:cstheme="majorBidi"/>
      <w:b/>
      <w:bCs/>
      <w:color w:val="005386"/>
    </w:rPr>
  </w:style>
  <w:style w:type="paragraph" w:styleId="Heading4">
    <w:name w:val="heading 4"/>
    <w:basedOn w:val="Heading3"/>
    <w:next w:val="Normal"/>
    <w:link w:val="Heading4Char"/>
    <w:uiPriority w:val="9"/>
    <w:semiHidden/>
    <w:unhideWhenUsed/>
    <w:rsid w:val="001D0415"/>
    <w:pPr>
      <w:spacing w:before="40"/>
      <w:outlineLvl w:val="3"/>
    </w:pPr>
    <w:rPr>
      <w:b w:val="0"/>
      <w:bCs w:val="0"/>
      <w:i/>
      <w:iCs/>
      <w:color w:val="445E6F" w:themeColor="accent1" w:themeShade="BF"/>
    </w:rPr>
  </w:style>
  <w:style w:type="paragraph" w:styleId="Heading5">
    <w:name w:val="heading 5"/>
    <w:basedOn w:val="Normal"/>
    <w:next w:val="Normal"/>
    <w:link w:val="Heading5Char"/>
    <w:uiPriority w:val="9"/>
    <w:semiHidden/>
    <w:unhideWhenUsed/>
    <w:qFormat/>
    <w:rsid w:val="001D0415"/>
    <w:pPr>
      <w:keepNext/>
      <w:keepLines/>
      <w:spacing w:before="40" w:after="0"/>
      <w:outlineLvl w:val="4"/>
    </w:pPr>
    <w:rPr>
      <w:rFonts w:asciiTheme="majorHAnsi" w:eastAsiaTheme="majorEastAsia" w:hAnsiTheme="majorHAnsi" w:cstheme="majorBidi"/>
      <w:color w:val="445E6F" w:themeColor="accent1" w:themeShade="BF"/>
    </w:rPr>
  </w:style>
  <w:style w:type="paragraph" w:styleId="Heading6">
    <w:name w:val="heading 6"/>
    <w:basedOn w:val="Normal"/>
    <w:next w:val="Normal"/>
    <w:link w:val="Heading6Char"/>
    <w:uiPriority w:val="9"/>
    <w:semiHidden/>
    <w:unhideWhenUsed/>
    <w:qFormat/>
    <w:rsid w:val="001D0415"/>
    <w:pPr>
      <w:keepNext/>
      <w:keepLines/>
      <w:spacing w:before="40" w:after="0"/>
      <w:outlineLvl w:val="5"/>
    </w:pPr>
    <w:rPr>
      <w:rFonts w:asciiTheme="majorHAnsi" w:eastAsiaTheme="majorEastAsia" w:hAnsiTheme="majorHAnsi" w:cstheme="majorBidi"/>
      <w:color w:val="2D3F4A" w:themeColor="accent1" w:themeShade="7F"/>
    </w:rPr>
  </w:style>
  <w:style w:type="paragraph" w:styleId="Heading7">
    <w:name w:val="heading 7"/>
    <w:basedOn w:val="Normal"/>
    <w:next w:val="Normal"/>
    <w:link w:val="Heading7Char"/>
    <w:uiPriority w:val="9"/>
    <w:semiHidden/>
    <w:unhideWhenUsed/>
    <w:qFormat/>
    <w:rsid w:val="001D0415"/>
    <w:pPr>
      <w:keepNext/>
      <w:keepLines/>
      <w:spacing w:before="40" w:after="0"/>
      <w:outlineLvl w:val="6"/>
    </w:pPr>
    <w:rPr>
      <w:rFonts w:asciiTheme="majorHAnsi" w:eastAsiaTheme="majorEastAsia" w:hAnsiTheme="majorHAnsi" w:cstheme="majorBidi"/>
      <w:i/>
      <w:iCs/>
      <w:color w:val="2D3F4A" w:themeColor="accent1" w:themeShade="7F"/>
    </w:rPr>
  </w:style>
  <w:style w:type="paragraph" w:styleId="Heading8">
    <w:name w:val="heading 8"/>
    <w:basedOn w:val="Normal"/>
    <w:next w:val="Normal"/>
    <w:link w:val="Heading8Char"/>
    <w:uiPriority w:val="9"/>
    <w:semiHidden/>
    <w:unhideWhenUsed/>
    <w:qFormat/>
    <w:rsid w:val="001D0415"/>
    <w:pPr>
      <w:keepNext/>
      <w:keepLines/>
      <w:spacing w:before="40" w:after="0"/>
      <w:outlineLvl w:val="7"/>
    </w:pPr>
    <w:rPr>
      <w:rFonts w:asciiTheme="majorHAnsi" w:eastAsiaTheme="majorEastAsia" w:hAnsiTheme="majorHAnsi" w:cstheme="majorBidi"/>
      <w:color w:val="7093A8" w:themeColor="text1" w:themeTint="D8"/>
      <w:sz w:val="21"/>
      <w:szCs w:val="21"/>
    </w:rPr>
  </w:style>
  <w:style w:type="paragraph" w:styleId="Heading9">
    <w:name w:val="heading 9"/>
    <w:basedOn w:val="Normal"/>
    <w:next w:val="Normal"/>
    <w:link w:val="Heading9Char"/>
    <w:uiPriority w:val="9"/>
    <w:semiHidden/>
    <w:unhideWhenUsed/>
    <w:qFormat/>
    <w:rsid w:val="001D0415"/>
    <w:pPr>
      <w:keepNext/>
      <w:keepLines/>
      <w:spacing w:before="40" w:after="0"/>
      <w:outlineLvl w:val="8"/>
    </w:pPr>
    <w:rPr>
      <w:rFonts w:asciiTheme="majorHAnsi" w:eastAsiaTheme="majorEastAsia" w:hAnsiTheme="majorHAnsi" w:cstheme="majorBidi"/>
      <w:i/>
      <w:iCs/>
      <w:color w:val="7093A8"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097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6C8"/>
    <w:rPr>
      <w:rFonts w:ascii="Tahoma" w:hAnsi="Tahoma" w:cs="Tahoma"/>
      <w:sz w:val="16"/>
      <w:szCs w:val="16"/>
    </w:rPr>
  </w:style>
  <w:style w:type="character" w:styleId="PlaceholderText">
    <w:name w:val="Placeholder Text"/>
    <w:basedOn w:val="DefaultParagraphFont"/>
    <w:uiPriority w:val="99"/>
    <w:semiHidden/>
    <w:rsid w:val="009E30BB"/>
    <w:rPr>
      <w:color w:val="808080"/>
    </w:rPr>
  </w:style>
  <w:style w:type="paragraph" w:styleId="ListParagraph">
    <w:name w:val="List Paragraph"/>
    <w:basedOn w:val="Normal"/>
    <w:link w:val="ListParagraphChar"/>
    <w:uiPriority w:val="34"/>
    <w:qFormat/>
    <w:rsid w:val="00E5171A"/>
    <w:pPr>
      <w:ind w:left="720"/>
      <w:contextualSpacing/>
    </w:pPr>
    <w:rPr>
      <w:rFonts w:asciiTheme="minorHAnsi" w:hAnsiTheme="minorHAnsi"/>
    </w:rPr>
  </w:style>
  <w:style w:type="paragraph" w:styleId="Header">
    <w:name w:val="header"/>
    <w:basedOn w:val="Normal"/>
    <w:link w:val="HeaderChar"/>
    <w:unhideWhenUsed/>
    <w:rsid w:val="00584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320"/>
  </w:style>
  <w:style w:type="paragraph" w:styleId="Footer">
    <w:name w:val="footer"/>
    <w:basedOn w:val="Normal"/>
    <w:link w:val="FooterChar"/>
    <w:uiPriority w:val="99"/>
    <w:unhideWhenUsed/>
    <w:rsid w:val="00584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320"/>
  </w:style>
  <w:style w:type="table" w:styleId="PlainTable1">
    <w:name w:val="Plain Table 1"/>
    <w:basedOn w:val="TableNormal"/>
    <w:uiPriority w:val="41"/>
    <w:rsid w:val="002047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DS2Title1">
    <w:name w:val="3DS 2 Title 1"/>
    <w:basedOn w:val="Heading2"/>
    <w:next w:val="Normal"/>
    <w:link w:val="3DS2Title1Char"/>
    <w:qFormat/>
    <w:rsid w:val="00156895"/>
    <w:pPr>
      <w:numPr>
        <w:ilvl w:val="1"/>
        <w:numId w:val="1"/>
      </w:numPr>
    </w:pPr>
    <w:rPr>
      <w:rFonts w:ascii="Arial" w:hAnsi="Arial" w:cs="Arial"/>
      <w:b w:val="0"/>
      <w:sz w:val="32"/>
      <w:szCs w:val="32"/>
    </w:rPr>
  </w:style>
  <w:style w:type="character" w:customStyle="1" w:styleId="ListParagraphChar">
    <w:name w:val="List Paragraph Char"/>
    <w:basedOn w:val="DefaultParagraphFont"/>
    <w:link w:val="ListParagraph"/>
    <w:uiPriority w:val="34"/>
    <w:rsid w:val="00E5171A"/>
  </w:style>
  <w:style w:type="character" w:customStyle="1" w:styleId="3DS2Title1Char">
    <w:name w:val="3DS 2 Title 1 Char"/>
    <w:basedOn w:val="ListParagraphChar"/>
    <w:link w:val="3DS2Title1"/>
    <w:rsid w:val="00156895"/>
    <w:rPr>
      <w:rFonts w:ascii="Arial" w:eastAsiaTheme="majorEastAsia" w:hAnsi="Arial" w:cs="Arial"/>
      <w:bCs/>
      <w:color w:val="005386"/>
      <w:sz w:val="32"/>
      <w:szCs w:val="32"/>
      <w:lang w:val="en-US"/>
    </w:rPr>
  </w:style>
  <w:style w:type="paragraph" w:customStyle="1" w:styleId="3DS2Title2">
    <w:name w:val="3DS 2 Title 2"/>
    <w:basedOn w:val="3DS2Title1"/>
    <w:next w:val="Normal"/>
    <w:link w:val="3DS2Title2Char"/>
    <w:qFormat/>
    <w:rsid w:val="00D336C8"/>
    <w:pPr>
      <w:numPr>
        <w:ilvl w:val="2"/>
      </w:numPr>
      <w:ind w:left="1152" w:hanging="792"/>
      <w:outlineLvl w:val="2"/>
    </w:pPr>
    <w:rPr>
      <w:sz w:val="28"/>
      <w:szCs w:val="28"/>
    </w:rPr>
  </w:style>
  <w:style w:type="character" w:customStyle="1" w:styleId="3DS2Title2Char">
    <w:name w:val="3DS 2 Title 2 Char"/>
    <w:basedOn w:val="ListParagraphChar"/>
    <w:link w:val="3DS2Title2"/>
    <w:rsid w:val="00D336C8"/>
    <w:rPr>
      <w:rFonts w:ascii="Arial" w:eastAsiaTheme="majorEastAsia" w:hAnsi="Arial" w:cs="Arial"/>
      <w:bCs/>
      <w:color w:val="005386"/>
      <w:sz w:val="28"/>
      <w:szCs w:val="28"/>
      <w:lang w:val="en-US"/>
    </w:rPr>
  </w:style>
  <w:style w:type="paragraph" w:customStyle="1" w:styleId="Title1">
    <w:name w:val="Title 1"/>
    <w:basedOn w:val="Heading1"/>
    <w:link w:val="Title1Char"/>
    <w:autoRedefine/>
    <w:rsid w:val="00572CA4"/>
    <w:pPr>
      <w:jc w:val="right"/>
    </w:pPr>
    <w:rPr>
      <w:rFonts w:ascii="Arial" w:hAnsi="Arial"/>
      <w:color w:val="auto"/>
      <w:sz w:val="36"/>
    </w:rPr>
  </w:style>
  <w:style w:type="paragraph" w:customStyle="1" w:styleId="Titre21">
    <w:name w:val="Titre 21"/>
    <w:basedOn w:val="3DS2Title2"/>
    <w:link w:val="Titre2Char"/>
    <w:autoRedefine/>
    <w:rsid w:val="00DD6C21"/>
    <w:rPr>
      <w:b/>
      <w:sz w:val="30"/>
      <w:szCs w:val="30"/>
    </w:rPr>
  </w:style>
  <w:style w:type="character" w:customStyle="1" w:styleId="Heading1Char">
    <w:name w:val="Heading 1 Char"/>
    <w:basedOn w:val="DefaultParagraphFont"/>
    <w:link w:val="Heading1"/>
    <w:uiPriority w:val="9"/>
    <w:rsid w:val="00E5171A"/>
    <w:rPr>
      <w:rFonts w:ascii="Arial Narrow" w:eastAsiaTheme="majorEastAsia" w:hAnsi="Arial Narrow" w:cstheme="majorBidi"/>
      <w:b/>
      <w:bCs/>
      <w:color w:val="005386"/>
      <w:sz w:val="28"/>
      <w:szCs w:val="28"/>
    </w:rPr>
  </w:style>
  <w:style w:type="character" w:customStyle="1" w:styleId="Title1Char">
    <w:name w:val="Title 1 Char"/>
    <w:basedOn w:val="Heading1Char"/>
    <w:link w:val="Title1"/>
    <w:rsid w:val="00572CA4"/>
    <w:rPr>
      <w:rFonts w:ascii="Arial" w:eastAsiaTheme="majorEastAsia" w:hAnsi="Arial" w:cstheme="majorBidi"/>
      <w:b/>
      <w:bCs/>
      <w:color w:val="005386"/>
      <w:sz w:val="36"/>
      <w:szCs w:val="28"/>
    </w:rPr>
  </w:style>
  <w:style w:type="paragraph" w:customStyle="1" w:styleId="Titre31">
    <w:name w:val="Titre 31"/>
    <w:basedOn w:val="Heading3"/>
    <w:link w:val="Titre3Char"/>
    <w:autoRedefine/>
    <w:rsid w:val="00DD6C21"/>
    <w:pPr>
      <w:numPr>
        <w:ilvl w:val="2"/>
        <w:numId w:val="2"/>
      </w:numPr>
    </w:pPr>
    <w:rPr>
      <w:rFonts w:ascii="Arial" w:hAnsi="Arial"/>
      <w:b w:val="0"/>
      <w:color w:val="auto"/>
      <w:sz w:val="26"/>
      <w:szCs w:val="26"/>
    </w:rPr>
  </w:style>
  <w:style w:type="character" w:customStyle="1" w:styleId="Heading2Char">
    <w:name w:val="Heading 2 Char"/>
    <w:basedOn w:val="DefaultParagraphFont"/>
    <w:link w:val="Heading2"/>
    <w:uiPriority w:val="9"/>
    <w:rsid w:val="00E5171A"/>
    <w:rPr>
      <w:rFonts w:asciiTheme="majorHAnsi" w:eastAsiaTheme="majorEastAsia" w:hAnsiTheme="majorHAnsi" w:cstheme="majorBidi"/>
      <w:b/>
      <w:bCs/>
      <w:color w:val="005386"/>
      <w:sz w:val="26"/>
      <w:szCs w:val="26"/>
    </w:rPr>
  </w:style>
  <w:style w:type="character" w:customStyle="1" w:styleId="Titre2Char">
    <w:name w:val="Titre 2 Char"/>
    <w:basedOn w:val="Heading2Char"/>
    <w:link w:val="Titre21"/>
    <w:rsid w:val="00DD6C21"/>
    <w:rPr>
      <w:rFonts w:ascii="Arial" w:eastAsiaTheme="majorEastAsia" w:hAnsi="Arial" w:cs="Arial"/>
      <w:b/>
      <w:bCs/>
      <w:color w:val="005386"/>
      <w:sz w:val="30"/>
      <w:szCs w:val="30"/>
      <w:lang w:val="en-US"/>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Heading3Char">
    <w:name w:val="Heading 3 Char"/>
    <w:basedOn w:val="DefaultParagraphFont"/>
    <w:link w:val="Heading3"/>
    <w:uiPriority w:val="9"/>
    <w:rsid w:val="00E5171A"/>
    <w:rPr>
      <w:rFonts w:asciiTheme="majorHAnsi" w:eastAsiaTheme="majorEastAsia" w:hAnsiTheme="majorHAnsi" w:cstheme="majorBidi"/>
      <w:b/>
      <w:bCs/>
      <w:color w:val="005386"/>
      <w:lang w:val="en-US"/>
    </w:rPr>
  </w:style>
  <w:style w:type="character" w:customStyle="1" w:styleId="Titre3Char">
    <w:name w:val="Titre 3 Char"/>
    <w:basedOn w:val="Heading3Char"/>
    <w:link w:val="Titre31"/>
    <w:rsid w:val="00DD6C21"/>
    <w:rPr>
      <w:rFonts w:ascii="Arial" w:eastAsiaTheme="majorEastAsia" w:hAnsi="Arial" w:cstheme="majorBidi"/>
      <w:b w:val="0"/>
      <w:bCs/>
      <w:color w:val="005386"/>
      <w:sz w:val="26"/>
      <w:szCs w:val="26"/>
      <w:lang w:val="en-US"/>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lang w:val="en-US"/>
    </w:rPr>
  </w:style>
  <w:style w:type="paragraph" w:styleId="TOCHeading">
    <w:name w:val="TOC Heading"/>
    <w:basedOn w:val="Heading1"/>
    <w:next w:val="Normal"/>
    <w:uiPriority w:val="39"/>
    <w:unhideWhenUsed/>
    <w:rsid w:val="00E5171A"/>
    <w:pPr>
      <w:outlineLvl w:val="9"/>
    </w:pPr>
  </w:style>
  <w:style w:type="paragraph" w:styleId="TOC1">
    <w:name w:val="toc 1"/>
    <w:basedOn w:val="Normal"/>
    <w:next w:val="Normal"/>
    <w:autoRedefine/>
    <w:uiPriority w:val="39"/>
    <w:unhideWhenUsed/>
    <w:rsid w:val="00FC41B7"/>
    <w:pPr>
      <w:tabs>
        <w:tab w:val="right" w:leader="dot" w:pos="9016"/>
      </w:tabs>
      <w:spacing w:after="100"/>
    </w:pPr>
  </w:style>
  <w:style w:type="paragraph" w:styleId="TOC2">
    <w:name w:val="toc 2"/>
    <w:basedOn w:val="Normal"/>
    <w:next w:val="Normal"/>
    <w:autoRedefine/>
    <w:uiPriority w:val="39"/>
    <w:unhideWhenUsed/>
    <w:rsid w:val="003C7A21"/>
    <w:pPr>
      <w:tabs>
        <w:tab w:val="left" w:pos="640"/>
        <w:tab w:val="right" w:leader="dot" w:pos="9016"/>
      </w:tabs>
      <w:spacing w:after="100"/>
      <w:ind w:left="220"/>
    </w:pPr>
  </w:style>
  <w:style w:type="paragraph" w:styleId="TOC3">
    <w:name w:val="toc 3"/>
    <w:basedOn w:val="Normal"/>
    <w:next w:val="Normal"/>
    <w:autoRedefine/>
    <w:uiPriority w:val="39"/>
    <w:unhideWhenUsed/>
    <w:rsid w:val="008D1CA2"/>
    <w:pPr>
      <w:spacing w:after="100"/>
      <w:ind w:left="440"/>
    </w:pPr>
  </w:style>
  <w:style w:type="character" w:styleId="Hyperlink">
    <w:name w:val="Hyperlink"/>
    <w:basedOn w:val="DefaultParagraphFont"/>
    <w:uiPriority w:val="99"/>
    <w:unhideWhenUsed/>
    <w:rsid w:val="008D1CA2"/>
    <w:rPr>
      <w:color w:val="0000FF" w:themeColor="hyperlink"/>
      <w:u w:val="single"/>
    </w:rPr>
  </w:style>
  <w:style w:type="paragraph" w:customStyle="1" w:styleId="Titre11">
    <w:name w:val="Titre 11"/>
    <w:basedOn w:val="Heading1"/>
    <w:link w:val="Titre1Char"/>
    <w:autoRedefine/>
    <w:rsid w:val="004C17F5"/>
    <w:pPr>
      <w:numPr>
        <w:numId w:val="3"/>
      </w:numPr>
    </w:pPr>
    <w:rPr>
      <w:rFonts w:ascii="Arial" w:hAnsi="Arial" w:cs="Arial"/>
      <w:color w:val="auto"/>
      <w:sz w:val="36"/>
    </w:rPr>
  </w:style>
  <w:style w:type="character" w:customStyle="1" w:styleId="Titre1Char">
    <w:name w:val="Titre 1 Char"/>
    <w:basedOn w:val="Heading1Char"/>
    <w:link w:val="Titre11"/>
    <w:rsid w:val="004C17F5"/>
    <w:rPr>
      <w:rFonts w:ascii="Arial" w:eastAsiaTheme="majorEastAsia" w:hAnsi="Arial" w:cs="Arial"/>
      <w:b/>
      <w:bCs/>
      <w:color w:val="005386"/>
      <w:sz w:val="36"/>
      <w:szCs w:val="28"/>
      <w:lang w:val="en-US"/>
    </w:rPr>
  </w:style>
  <w:style w:type="paragraph" w:customStyle="1" w:styleId="donotuse1">
    <w:name w:val="do not use 1"/>
    <w:basedOn w:val="Titre11"/>
    <w:link w:val="donotuse1Char"/>
    <w:rsid w:val="00E5171A"/>
    <w:pPr>
      <w:numPr>
        <w:numId w:val="8"/>
      </w:numPr>
    </w:pPr>
    <w:rPr>
      <w:color w:val="005386"/>
      <w:sz w:val="32"/>
    </w:rPr>
  </w:style>
  <w:style w:type="paragraph" w:customStyle="1" w:styleId="donotuse2">
    <w:name w:val="do not use 2"/>
    <w:basedOn w:val="Titre11"/>
    <w:link w:val="donotuse2Char"/>
    <w:rsid w:val="00E5171A"/>
    <w:pPr>
      <w:numPr>
        <w:ilvl w:val="1"/>
        <w:numId w:val="8"/>
      </w:numPr>
    </w:pPr>
    <w:rPr>
      <w:color w:val="5B7F95" w:themeColor="text1"/>
      <w:sz w:val="28"/>
    </w:rPr>
  </w:style>
  <w:style w:type="character" w:customStyle="1" w:styleId="donotuse1Char">
    <w:name w:val="do not use 1 Char"/>
    <w:basedOn w:val="Titre1Char"/>
    <w:link w:val="donotuse1"/>
    <w:rsid w:val="00E5171A"/>
    <w:rPr>
      <w:rFonts w:ascii="Arial" w:eastAsiaTheme="majorEastAsia" w:hAnsi="Arial" w:cs="Arial"/>
      <w:b/>
      <w:bCs/>
      <w:color w:val="005386"/>
      <w:sz w:val="32"/>
      <w:szCs w:val="28"/>
      <w:lang w:val="en-US"/>
    </w:rPr>
  </w:style>
  <w:style w:type="paragraph" w:customStyle="1" w:styleId="3DSTitle3">
    <w:name w:val="3DS Title 3"/>
    <w:basedOn w:val="Normal"/>
    <w:next w:val="Normal"/>
    <w:link w:val="3DSTitle3Car"/>
    <w:qFormat/>
    <w:rsid w:val="00E5171A"/>
    <w:pPr>
      <w:numPr>
        <w:numId w:val="4"/>
      </w:numPr>
    </w:pPr>
    <w:rPr>
      <w:color w:val="5B7F95" w:themeColor="text1"/>
      <w:sz w:val="24"/>
    </w:rPr>
  </w:style>
  <w:style w:type="character" w:customStyle="1" w:styleId="donotuse2Char">
    <w:name w:val="do not use 2 Char"/>
    <w:basedOn w:val="Titre1Char"/>
    <w:link w:val="donotuse2"/>
    <w:rsid w:val="00E5171A"/>
    <w:rPr>
      <w:rFonts w:ascii="Arial" w:eastAsiaTheme="majorEastAsia" w:hAnsi="Arial" w:cs="Arial"/>
      <w:b/>
      <w:bCs/>
      <w:color w:val="5B7F95" w:themeColor="text1"/>
      <w:sz w:val="28"/>
      <w:szCs w:val="28"/>
      <w:lang w:val="en-US"/>
    </w:rPr>
  </w:style>
  <w:style w:type="character" w:customStyle="1" w:styleId="3DSTitle3Car">
    <w:name w:val="3DS Title 3 Car"/>
    <w:basedOn w:val="Titre1Char"/>
    <w:link w:val="3DSTitle3"/>
    <w:rsid w:val="00DA7CE5"/>
    <w:rPr>
      <w:rFonts w:ascii="Arial" w:eastAsiaTheme="majorEastAsia" w:hAnsi="Arial" w:cs="Arial"/>
      <w:b w:val="0"/>
      <w:bCs w:val="0"/>
      <w:color w:val="5B7F95" w:themeColor="text1"/>
      <w:sz w:val="24"/>
      <w:szCs w:val="28"/>
      <w:lang w:val="en-US"/>
    </w:rPr>
  </w:style>
  <w:style w:type="paragraph" w:customStyle="1" w:styleId="PartTitle">
    <w:name w:val="Part Title"/>
    <w:basedOn w:val="Title1"/>
    <w:next w:val="Normal"/>
    <w:link w:val="PartTitleCar"/>
    <w:qFormat/>
    <w:rsid w:val="00AC6F87"/>
    <w:pPr>
      <w:pageBreakBefore/>
      <w:numPr>
        <w:numId w:val="1"/>
      </w:numPr>
      <w:spacing w:before="240"/>
    </w:pPr>
    <w:rPr>
      <w:rFonts w:cs="Arial"/>
      <w:b w:val="0"/>
      <w:sz w:val="48"/>
      <w:szCs w:val="48"/>
    </w:rPr>
  </w:style>
  <w:style w:type="paragraph" w:customStyle="1" w:styleId="PartSubtitle">
    <w:name w:val="Part Sub title"/>
    <w:basedOn w:val="Heading2"/>
    <w:link w:val="PartSubtitleCar"/>
    <w:qFormat/>
    <w:rsid w:val="00F546DB"/>
    <w:pPr>
      <w:jc w:val="right"/>
      <w:outlineLvl w:val="0"/>
      <w15:collapsed/>
    </w:pPr>
    <w:rPr>
      <w:rFonts w:ascii="Arial" w:hAnsi="Arial" w:cs="Arial"/>
      <w:b w:val="0"/>
      <w:color w:val="auto"/>
      <w:sz w:val="36"/>
      <w:szCs w:val="36"/>
    </w:rPr>
  </w:style>
  <w:style w:type="character" w:customStyle="1" w:styleId="PartTitleCar">
    <w:name w:val="Part Title Car"/>
    <w:basedOn w:val="DefaultParagraphFont"/>
    <w:link w:val="PartTitle"/>
    <w:rsid w:val="00AC6F87"/>
    <w:rPr>
      <w:rFonts w:ascii="Arial" w:eastAsiaTheme="majorEastAsia" w:hAnsi="Arial" w:cs="Arial"/>
      <w:bCs/>
      <w:sz w:val="48"/>
      <w:szCs w:val="48"/>
      <w:lang w:val="en-US"/>
    </w:rPr>
  </w:style>
  <w:style w:type="character" w:customStyle="1" w:styleId="PartSubtitleCar">
    <w:name w:val="Part Sub title Car"/>
    <w:basedOn w:val="DefaultParagraphFont"/>
    <w:link w:val="PartSubtitle"/>
    <w:rsid w:val="00F546DB"/>
    <w:rPr>
      <w:rFonts w:ascii="Arial" w:eastAsiaTheme="majorEastAsia" w:hAnsi="Arial" w:cs="Arial"/>
      <w:bCs/>
      <w:sz w:val="36"/>
      <w:szCs w:val="36"/>
      <w:lang w:val="en-US"/>
    </w:rPr>
  </w:style>
  <w:style w:type="paragraph" w:customStyle="1" w:styleId="3DSTitre2">
    <w:name w:val="3DS Titre 2"/>
    <w:basedOn w:val="Titre11"/>
    <w:link w:val="3DSTitre2Char"/>
    <w:rsid w:val="00E5171A"/>
    <w:pPr>
      <w:numPr>
        <w:numId w:val="0"/>
      </w:numPr>
      <w:ind w:left="792" w:hanging="432"/>
    </w:pPr>
    <w:rPr>
      <w:b w:val="0"/>
      <w:color w:val="5B7F95" w:themeColor="text1"/>
      <w:sz w:val="30"/>
    </w:rPr>
  </w:style>
  <w:style w:type="paragraph" w:customStyle="1" w:styleId="3DSTitre3">
    <w:name w:val="3DS Titre 3"/>
    <w:basedOn w:val="Titre11"/>
    <w:link w:val="3DSTitre3Char"/>
    <w:rsid w:val="00E5171A"/>
    <w:pPr>
      <w:numPr>
        <w:numId w:val="0"/>
      </w:numPr>
      <w:ind w:left="1224" w:hanging="504"/>
    </w:pPr>
    <w:rPr>
      <w:b w:val="0"/>
      <w:color w:val="5B7F95" w:themeColor="text1"/>
      <w:sz w:val="26"/>
    </w:rPr>
  </w:style>
  <w:style w:type="character" w:customStyle="1" w:styleId="3DSTitre2Char">
    <w:name w:val="3DS Titre 2 Char"/>
    <w:basedOn w:val="Titre1Char"/>
    <w:link w:val="3DSTitre2"/>
    <w:rsid w:val="00E5171A"/>
    <w:rPr>
      <w:rFonts w:ascii="Arial" w:eastAsiaTheme="majorEastAsia" w:hAnsi="Arial" w:cs="Arial"/>
      <w:b w:val="0"/>
      <w:bCs/>
      <w:color w:val="5B7F95" w:themeColor="text1"/>
      <w:sz w:val="30"/>
      <w:szCs w:val="28"/>
      <w:lang w:val="en-US"/>
    </w:rPr>
  </w:style>
  <w:style w:type="character" w:customStyle="1" w:styleId="3DSTitre3Char">
    <w:name w:val="3DS Titre 3 Char"/>
    <w:basedOn w:val="Titre1Char"/>
    <w:link w:val="3DSTitre3"/>
    <w:rsid w:val="00E5171A"/>
    <w:rPr>
      <w:rFonts w:ascii="Arial" w:eastAsiaTheme="majorEastAsia" w:hAnsi="Arial" w:cs="Arial"/>
      <w:b w:val="0"/>
      <w:bCs/>
      <w:color w:val="5B7F95" w:themeColor="text1"/>
      <w:sz w:val="26"/>
      <w:szCs w:val="28"/>
      <w:lang w:val="en-US"/>
    </w:rPr>
  </w:style>
  <w:style w:type="paragraph" w:styleId="BodyText">
    <w:name w:val="Body Text"/>
    <w:basedOn w:val="Normal"/>
    <w:link w:val="BodyTextChar"/>
    <w:rsid w:val="00C72A0F"/>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C72A0F"/>
    <w:rPr>
      <w:rFonts w:ascii="Times New Roman" w:eastAsia="Times New Roman" w:hAnsi="Times New Roman" w:cs="Times New Roman"/>
      <w:sz w:val="24"/>
      <w:szCs w:val="20"/>
    </w:rPr>
  </w:style>
  <w:style w:type="character" w:styleId="CommentReference">
    <w:name w:val="annotation reference"/>
    <w:basedOn w:val="DefaultParagraphFont"/>
    <w:rsid w:val="00C72A0F"/>
    <w:rPr>
      <w:sz w:val="18"/>
    </w:rPr>
  </w:style>
  <w:style w:type="paragraph" w:styleId="CommentText">
    <w:name w:val="annotation text"/>
    <w:basedOn w:val="Normal"/>
    <w:link w:val="CommentTextChar"/>
    <w:rsid w:val="00C72A0F"/>
    <w:pPr>
      <w:spacing w:after="0" w:line="240" w:lineRule="auto"/>
    </w:pPr>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rsid w:val="00C72A0F"/>
    <w:rPr>
      <w:rFonts w:ascii="Times New Roman" w:eastAsia="Times New Roman" w:hAnsi="Times New Roman" w:cs="Times New Roman"/>
      <w:sz w:val="24"/>
      <w:szCs w:val="20"/>
    </w:rPr>
  </w:style>
  <w:style w:type="character" w:customStyle="1" w:styleId="Heading4Char">
    <w:name w:val="Heading 4 Char"/>
    <w:basedOn w:val="DefaultParagraphFont"/>
    <w:link w:val="Heading4"/>
    <w:uiPriority w:val="9"/>
    <w:semiHidden/>
    <w:rsid w:val="001D0415"/>
    <w:rPr>
      <w:rFonts w:asciiTheme="majorHAnsi" w:eastAsiaTheme="majorEastAsia" w:hAnsiTheme="majorHAnsi" w:cstheme="majorBidi"/>
      <w:i/>
      <w:iCs/>
      <w:color w:val="445E6F" w:themeColor="accent1" w:themeShade="BF"/>
      <w:lang w:val="en-US"/>
    </w:rPr>
  </w:style>
  <w:style w:type="character" w:customStyle="1" w:styleId="Heading5Char">
    <w:name w:val="Heading 5 Char"/>
    <w:basedOn w:val="DefaultParagraphFont"/>
    <w:link w:val="Heading5"/>
    <w:uiPriority w:val="9"/>
    <w:semiHidden/>
    <w:rsid w:val="001D0415"/>
    <w:rPr>
      <w:rFonts w:asciiTheme="majorHAnsi" w:eastAsiaTheme="majorEastAsia" w:hAnsiTheme="majorHAnsi" w:cstheme="majorBidi"/>
      <w:color w:val="445E6F" w:themeColor="accent1" w:themeShade="BF"/>
    </w:rPr>
  </w:style>
  <w:style w:type="character" w:customStyle="1" w:styleId="Heading6Char">
    <w:name w:val="Heading 6 Char"/>
    <w:basedOn w:val="DefaultParagraphFont"/>
    <w:link w:val="Heading6"/>
    <w:uiPriority w:val="9"/>
    <w:semiHidden/>
    <w:rsid w:val="001D0415"/>
    <w:rPr>
      <w:rFonts w:asciiTheme="majorHAnsi" w:eastAsiaTheme="majorEastAsia" w:hAnsiTheme="majorHAnsi" w:cstheme="majorBidi"/>
      <w:color w:val="2D3F4A" w:themeColor="accent1" w:themeShade="7F"/>
    </w:rPr>
  </w:style>
  <w:style w:type="character" w:customStyle="1" w:styleId="Heading7Char">
    <w:name w:val="Heading 7 Char"/>
    <w:basedOn w:val="DefaultParagraphFont"/>
    <w:link w:val="Heading7"/>
    <w:uiPriority w:val="9"/>
    <w:semiHidden/>
    <w:rsid w:val="001D0415"/>
    <w:rPr>
      <w:rFonts w:asciiTheme="majorHAnsi" w:eastAsiaTheme="majorEastAsia" w:hAnsiTheme="majorHAnsi" w:cstheme="majorBidi"/>
      <w:i/>
      <w:iCs/>
      <w:color w:val="2D3F4A" w:themeColor="accent1" w:themeShade="7F"/>
    </w:rPr>
  </w:style>
  <w:style w:type="character" w:customStyle="1" w:styleId="Heading8Char">
    <w:name w:val="Heading 8 Char"/>
    <w:basedOn w:val="DefaultParagraphFont"/>
    <w:link w:val="Heading8"/>
    <w:uiPriority w:val="9"/>
    <w:semiHidden/>
    <w:rsid w:val="001D0415"/>
    <w:rPr>
      <w:rFonts w:asciiTheme="majorHAnsi" w:eastAsiaTheme="majorEastAsia" w:hAnsiTheme="majorHAnsi" w:cstheme="majorBidi"/>
      <w:color w:val="7093A8" w:themeColor="text1" w:themeTint="D8"/>
      <w:sz w:val="21"/>
      <w:szCs w:val="21"/>
    </w:rPr>
  </w:style>
  <w:style w:type="character" w:customStyle="1" w:styleId="Heading9Char">
    <w:name w:val="Heading 9 Char"/>
    <w:basedOn w:val="DefaultParagraphFont"/>
    <w:link w:val="Heading9"/>
    <w:uiPriority w:val="9"/>
    <w:semiHidden/>
    <w:rsid w:val="001D0415"/>
    <w:rPr>
      <w:rFonts w:asciiTheme="majorHAnsi" w:eastAsiaTheme="majorEastAsia" w:hAnsiTheme="majorHAnsi" w:cstheme="majorBidi"/>
      <w:i/>
      <w:iCs/>
      <w:color w:val="7093A8" w:themeColor="text1" w:themeTint="D8"/>
      <w:sz w:val="21"/>
      <w:szCs w:val="21"/>
    </w:rPr>
  </w:style>
  <w:style w:type="paragraph" w:styleId="TOC4">
    <w:name w:val="toc 4"/>
    <w:basedOn w:val="Normal"/>
    <w:next w:val="Normal"/>
    <w:autoRedefine/>
    <w:uiPriority w:val="39"/>
    <w:rsid w:val="001D0415"/>
    <w:pPr>
      <w:spacing w:after="80" w:line="240" w:lineRule="auto"/>
      <w:ind w:left="480"/>
    </w:pPr>
    <w:rPr>
      <w:rFonts w:ascii="Verdana" w:eastAsia="Times New Roman" w:hAnsi="Verdana" w:cs="Times New Roman"/>
      <w:sz w:val="18"/>
      <w:szCs w:val="18"/>
    </w:rPr>
  </w:style>
  <w:style w:type="paragraph" w:styleId="TOC5">
    <w:name w:val="toc 5"/>
    <w:basedOn w:val="Normal"/>
    <w:next w:val="Normal"/>
    <w:autoRedefine/>
    <w:semiHidden/>
    <w:rsid w:val="001D0415"/>
    <w:pPr>
      <w:spacing w:after="80" w:line="240" w:lineRule="auto"/>
      <w:ind w:left="640"/>
    </w:pPr>
    <w:rPr>
      <w:rFonts w:ascii="Verdana" w:eastAsia="Times New Roman" w:hAnsi="Verdana" w:cs="Times New Roman"/>
      <w:sz w:val="18"/>
      <w:szCs w:val="18"/>
    </w:rPr>
  </w:style>
  <w:style w:type="paragraph" w:styleId="TOC6">
    <w:name w:val="toc 6"/>
    <w:basedOn w:val="Normal"/>
    <w:next w:val="Normal"/>
    <w:autoRedefine/>
    <w:semiHidden/>
    <w:rsid w:val="001D0415"/>
    <w:pPr>
      <w:spacing w:after="80" w:line="240" w:lineRule="auto"/>
      <w:ind w:left="800"/>
    </w:pPr>
    <w:rPr>
      <w:rFonts w:ascii="Verdana" w:eastAsia="Times New Roman" w:hAnsi="Verdana" w:cs="Times New Roman"/>
      <w:sz w:val="18"/>
      <w:szCs w:val="18"/>
    </w:rPr>
  </w:style>
  <w:style w:type="paragraph" w:styleId="TOC7">
    <w:name w:val="toc 7"/>
    <w:basedOn w:val="Normal"/>
    <w:next w:val="Normal"/>
    <w:autoRedefine/>
    <w:semiHidden/>
    <w:rsid w:val="001D0415"/>
    <w:pPr>
      <w:spacing w:after="80" w:line="240" w:lineRule="auto"/>
      <w:ind w:left="960"/>
    </w:pPr>
    <w:rPr>
      <w:rFonts w:ascii="Verdana" w:eastAsia="Times New Roman" w:hAnsi="Verdana" w:cs="Times New Roman"/>
      <w:sz w:val="18"/>
      <w:szCs w:val="18"/>
    </w:rPr>
  </w:style>
  <w:style w:type="paragraph" w:styleId="TOC8">
    <w:name w:val="toc 8"/>
    <w:basedOn w:val="Normal"/>
    <w:next w:val="Normal"/>
    <w:autoRedefine/>
    <w:semiHidden/>
    <w:rsid w:val="001D0415"/>
    <w:pPr>
      <w:spacing w:after="80" w:line="240" w:lineRule="auto"/>
      <w:ind w:left="1120"/>
    </w:pPr>
    <w:rPr>
      <w:rFonts w:ascii="Verdana" w:eastAsia="Times New Roman" w:hAnsi="Verdana" w:cs="Times New Roman"/>
      <w:sz w:val="18"/>
      <w:szCs w:val="18"/>
    </w:rPr>
  </w:style>
  <w:style w:type="paragraph" w:styleId="TOC9">
    <w:name w:val="toc 9"/>
    <w:basedOn w:val="Normal"/>
    <w:next w:val="Normal"/>
    <w:autoRedefine/>
    <w:semiHidden/>
    <w:rsid w:val="001D0415"/>
    <w:pPr>
      <w:spacing w:after="80" w:line="240" w:lineRule="auto"/>
      <w:ind w:left="1280"/>
    </w:pPr>
    <w:rPr>
      <w:rFonts w:ascii="Verdana" w:eastAsia="Times New Roman" w:hAnsi="Verdana" w:cs="Times New Roman"/>
      <w:sz w:val="18"/>
      <w:szCs w:val="18"/>
    </w:rPr>
  </w:style>
  <w:style w:type="character" w:styleId="FollowedHyperlink">
    <w:name w:val="FollowedHyperlink"/>
    <w:basedOn w:val="DefaultParagraphFont"/>
    <w:rsid w:val="001D0415"/>
    <w:rPr>
      <w:color w:val="800080"/>
      <w:u w:val="single"/>
    </w:rPr>
  </w:style>
  <w:style w:type="paragraph" w:styleId="DocumentMap">
    <w:name w:val="Document Map"/>
    <w:basedOn w:val="Normal"/>
    <w:link w:val="DocumentMapChar"/>
    <w:semiHidden/>
    <w:rsid w:val="001D0415"/>
    <w:pPr>
      <w:shd w:val="clear" w:color="auto" w:fill="000080"/>
      <w:spacing w:after="80" w:line="240" w:lineRule="auto"/>
    </w:pPr>
    <w:rPr>
      <w:rFonts w:ascii="Tahoma" w:eastAsia="Times New Roman" w:hAnsi="Tahoma" w:cs="Tahoma"/>
      <w:sz w:val="18"/>
      <w:szCs w:val="18"/>
    </w:rPr>
  </w:style>
  <w:style w:type="character" w:customStyle="1" w:styleId="DocumentMapChar">
    <w:name w:val="Document Map Char"/>
    <w:basedOn w:val="DefaultParagraphFont"/>
    <w:link w:val="DocumentMap"/>
    <w:semiHidden/>
    <w:rsid w:val="001D0415"/>
    <w:rPr>
      <w:rFonts w:ascii="Tahoma" w:eastAsia="Times New Roman" w:hAnsi="Tahoma" w:cs="Tahoma"/>
      <w:sz w:val="18"/>
      <w:szCs w:val="18"/>
      <w:shd w:val="clear" w:color="auto" w:fill="000080"/>
      <w:lang w:val="en-US"/>
    </w:rPr>
  </w:style>
  <w:style w:type="paragraph" w:customStyle="1" w:styleId="Style2">
    <w:name w:val="Style2"/>
    <w:basedOn w:val="PartTitle"/>
    <w:rsid w:val="00FD286E"/>
    <w:pPr>
      <w:numPr>
        <w:numId w:val="0"/>
      </w:numPr>
    </w:pPr>
  </w:style>
  <w:style w:type="paragraph" w:styleId="Caption">
    <w:name w:val="caption"/>
    <w:basedOn w:val="Normal"/>
    <w:next w:val="Normal"/>
    <w:uiPriority w:val="35"/>
    <w:semiHidden/>
    <w:unhideWhenUsed/>
    <w:qFormat/>
    <w:rsid w:val="001D0415"/>
    <w:pPr>
      <w:spacing w:line="240" w:lineRule="auto"/>
    </w:pPr>
    <w:rPr>
      <w:i/>
      <w:iCs/>
      <w:color w:val="001871" w:themeColor="text2"/>
      <w:sz w:val="18"/>
      <w:szCs w:val="18"/>
    </w:rPr>
  </w:style>
  <w:style w:type="paragraph" w:styleId="FootnoteText">
    <w:name w:val="footnote text"/>
    <w:basedOn w:val="Normal"/>
    <w:link w:val="FootnoteTextChar"/>
    <w:semiHidden/>
    <w:rsid w:val="001D0415"/>
    <w:pPr>
      <w:spacing w:after="80" w:line="240" w:lineRule="auto"/>
    </w:pPr>
    <w:rPr>
      <w:rFonts w:ascii="Verdana" w:eastAsia="Times New Roman" w:hAnsi="Verdana" w:cs="Times New Roman"/>
      <w:sz w:val="20"/>
      <w:szCs w:val="20"/>
    </w:rPr>
  </w:style>
  <w:style w:type="character" w:customStyle="1" w:styleId="FootnoteTextChar">
    <w:name w:val="Footnote Text Char"/>
    <w:basedOn w:val="DefaultParagraphFont"/>
    <w:link w:val="FootnoteText"/>
    <w:semiHidden/>
    <w:rsid w:val="001D0415"/>
    <w:rPr>
      <w:rFonts w:ascii="Verdana" w:eastAsia="Times New Roman" w:hAnsi="Verdana" w:cs="Times New Roman"/>
      <w:sz w:val="20"/>
      <w:szCs w:val="20"/>
      <w:lang w:val="en-US"/>
    </w:rPr>
  </w:style>
  <w:style w:type="character" w:styleId="FootnoteReference">
    <w:name w:val="footnote reference"/>
    <w:basedOn w:val="DefaultParagraphFont"/>
    <w:semiHidden/>
    <w:rsid w:val="001D0415"/>
    <w:rPr>
      <w:vertAlign w:val="superscript"/>
    </w:rPr>
  </w:style>
  <w:style w:type="paragraph" w:styleId="CommentSubject">
    <w:name w:val="annotation subject"/>
    <w:basedOn w:val="CommentText"/>
    <w:next w:val="CommentText"/>
    <w:link w:val="CommentSubjectChar"/>
    <w:semiHidden/>
    <w:rsid w:val="001D0415"/>
    <w:pPr>
      <w:spacing w:after="80"/>
    </w:pPr>
    <w:rPr>
      <w:rFonts w:ascii="Verdana" w:hAnsi="Verdana"/>
      <w:b/>
      <w:bCs/>
      <w:sz w:val="20"/>
    </w:rPr>
  </w:style>
  <w:style w:type="character" w:customStyle="1" w:styleId="CommentSubjectChar">
    <w:name w:val="Comment Subject Char"/>
    <w:basedOn w:val="CommentTextChar"/>
    <w:link w:val="CommentSubject"/>
    <w:semiHidden/>
    <w:rsid w:val="001D0415"/>
    <w:rPr>
      <w:rFonts w:ascii="Verdana" w:eastAsia="Times New Roman" w:hAnsi="Verdana" w:cs="Times New Roman"/>
      <w:b/>
      <w:bCs/>
      <w:sz w:val="20"/>
      <w:szCs w:val="20"/>
      <w:lang w:val="en-US"/>
    </w:rPr>
  </w:style>
  <w:style w:type="paragraph" w:styleId="NormalWeb">
    <w:name w:val="Normal (Web)"/>
    <w:basedOn w:val="Normal"/>
    <w:uiPriority w:val="99"/>
    <w:unhideWhenUsed/>
    <w:rsid w:val="001D0415"/>
    <w:pPr>
      <w:spacing w:before="100" w:beforeAutospacing="1" w:after="100" w:afterAutospacing="1" w:line="240" w:lineRule="auto"/>
    </w:pPr>
    <w:rPr>
      <w:rFonts w:ascii="Times New Roman" w:eastAsia="Times New Roman" w:hAnsi="Times New Roman" w:cs="Times New Roman"/>
      <w:sz w:val="24"/>
      <w:szCs w:val="18"/>
    </w:rPr>
  </w:style>
  <w:style w:type="character" w:styleId="HTMLKeyboard">
    <w:name w:val="HTML Keyboard"/>
    <w:basedOn w:val="DefaultParagraphFont"/>
    <w:uiPriority w:val="99"/>
    <w:unhideWhenUsed/>
    <w:rsid w:val="001D0415"/>
    <w:rPr>
      <w:rFonts w:ascii="Verdana" w:eastAsia="Times New Roman" w:hAnsi="Verdana" w:cs="Courier New" w:hint="default"/>
      <w:b/>
      <w:bCs/>
      <w:color w:val="757E84"/>
      <w:spacing w:val="-12"/>
      <w:sz w:val="16"/>
      <w:szCs w:val="16"/>
    </w:rPr>
  </w:style>
  <w:style w:type="paragraph" w:styleId="Revision">
    <w:name w:val="Revision"/>
    <w:hidden/>
    <w:uiPriority w:val="99"/>
    <w:semiHidden/>
    <w:rsid w:val="001D0415"/>
    <w:pPr>
      <w:spacing w:after="80" w:line="240" w:lineRule="auto"/>
    </w:pPr>
    <w:rPr>
      <w:rFonts w:ascii="Verdana" w:eastAsia="Times New Roman" w:hAnsi="Verdana" w:cs="Times New Roman"/>
      <w:sz w:val="16"/>
      <w:szCs w:val="24"/>
      <w:lang w:val="en-GB"/>
    </w:rPr>
  </w:style>
  <w:style w:type="paragraph" w:styleId="Title">
    <w:name w:val="Title"/>
    <w:basedOn w:val="Normal"/>
    <w:next w:val="Normal"/>
    <w:link w:val="TitleChar"/>
    <w:uiPriority w:val="10"/>
    <w:rsid w:val="009B57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D0415"/>
    <w:pPr>
      <w:numPr>
        <w:ilvl w:val="1"/>
      </w:numPr>
      <w:spacing w:after="160"/>
    </w:pPr>
    <w:rPr>
      <w:rFonts w:asciiTheme="minorHAnsi" w:eastAsiaTheme="minorEastAsia" w:hAnsiTheme="minorHAnsi"/>
      <w:color w:val="92ACBC" w:themeColor="text1" w:themeTint="A5"/>
      <w:spacing w:val="15"/>
    </w:rPr>
  </w:style>
  <w:style w:type="character" w:customStyle="1" w:styleId="SubtitleChar">
    <w:name w:val="Subtitle Char"/>
    <w:basedOn w:val="DefaultParagraphFont"/>
    <w:link w:val="Subtitle"/>
    <w:uiPriority w:val="11"/>
    <w:rsid w:val="001D0415"/>
    <w:rPr>
      <w:rFonts w:eastAsiaTheme="minorEastAsia"/>
      <w:color w:val="92ACBC" w:themeColor="text1" w:themeTint="A5"/>
      <w:spacing w:val="15"/>
    </w:rPr>
  </w:style>
  <w:style w:type="numbering" w:customStyle="1" w:styleId="Headings">
    <w:name w:val="Headings"/>
    <w:uiPriority w:val="99"/>
    <w:rsid w:val="001D0415"/>
    <w:pPr>
      <w:numPr>
        <w:numId w:val="7"/>
      </w:numPr>
    </w:pPr>
  </w:style>
  <w:style w:type="table" w:styleId="TableProfessional">
    <w:name w:val="Table Professional"/>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59"/>
    <w:rsid w:val="001D0415"/>
    <w:pPr>
      <w:spacing w:after="8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3">
    <w:name w:val="Table Simple 3"/>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LightList1">
    <w:name w:val="Light List1"/>
    <w:basedOn w:val="TableNormal"/>
    <w:uiPriority w:val="61"/>
    <w:rsid w:val="00090129"/>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8" w:space="0" w:color="5B7F95" w:themeColor="text1"/>
        <w:left w:val="single" w:sz="8" w:space="0" w:color="5B7F95" w:themeColor="text1"/>
        <w:bottom w:val="single" w:sz="8" w:space="0" w:color="5B7F95" w:themeColor="text1"/>
        <w:right w:val="single" w:sz="8" w:space="0" w:color="5B7F95" w:themeColor="text1"/>
      </w:tblBorders>
    </w:tblPr>
    <w:tblStylePr w:type="firstRow">
      <w:pPr>
        <w:spacing w:before="0" w:after="0" w:line="240" w:lineRule="auto"/>
      </w:pPr>
      <w:rPr>
        <w:b/>
        <w:bCs/>
        <w:color w:val="FFFFFF" w:themeColor="background1"/>
      </w:rPr>
      <w:tblPr/>
      <w:tcPr>
        <w:shd w:val="clear" w:color="auto" w:fill="5B7F95" w:themeFill="text1"/>
      </w:tcPr>
    </w:tblStylePr>
    <w:tblStylePr w:type="lastRow">
      <w:pPr>
        <w:spacing w:before="0" w:after="0" w:line="240" w:lineRule="auto"/>
      </w:pPr>
      <w:rPr>
        <w:b/>
        <w:bCs/>
      </w:rPr>
      <w:tblPr/>
      <w:tcPr>
        <w:tcBorders>
          <w:top w:val="double" w:sz="6" w:space="0" w:color="5B7F95" w:themeColor="text1"/>
          <w:left w:val="single" w:sz="8" w:space="0" w:color="5B7F95" w:themeColor="text1"/>
          <w:bottom w:val="single" w:sz="8" w:space="0" w:color="5B7F95" w:themeColor="text1"/>
          <w:right w:val="single" w:sz="8" w:space="0" w:color="5B7F95" w:themeColor="text1"/>
        </w:tcBorders>
      </w:tcPr>
    </w:tblStylePr>
    <w:tblStylePr w:type="firstCol">
      <w:rPr>
        <w:b/>
        <w:bCs/>
      </w:rPr>
    </w:tblStylePr>
    <w:tblStylePr w:type="lastCol">
      <w:rPr>
        <w:b/>
        <w:bCs/>
      </w:rPr>
    </w:tblStylePr>
    <w:tblStylePr w:type="band1Vert">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tblStylePr w:type="band1Horz">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style>
  <w:style w:type="table" w:customStyle="1" w:styleId="MediumShading21">
    <w:name w:val="Medium Shading 21"/>
    <w:basedOn w:val="TableNormal"/>
    <w:uiPriority w:val="64"/>
    <w:rsid w:val="001D0415"/>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7F95"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7F95" w:themeFill="text1"/>
      </w:tcPr>
    </w:tblStylePr>
    <w:tblStylePr w:type="lastCol">
      <w:rPr>
        <w:b/>
        <w:bCs/>
        <w:color w:val="FFFFFF" w:themeColor="background1"/>
      </w:rPr>
      <w:tblPr/>
      <w:tcPr>
        <w:tcBorders>
          <w:left w:val="nil"/>
          <w:right w:val="nil"/>
          <w:insideH w:val="nil"/>
          <w:insideV w:val="nil"/>
        </w:tcBorders>
        <w:shd w:val="clear" w:color="auto" w:fill="5B7F95"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ableofFigures">
    <w:name w:val="table of figures"/>
    <w:basedOn w:val="Normal"/>
    <w:next w:val="Normal"/>
    <w:uiPriority w:val="99"/>
    <w:rsid w:val="001D0415"/>
    <w:pPr>
      <w:spacing w:after="0" w:line="240" w:lineRule="auto"/>
    </w:pPr>
    <w:rPr>
      <w:rFonts w:ascii="Verdana" w:eastAsia="Times New Roman" w:hAnsi="Verdana" w:cs="Times New Roman"/>
      <w:sz w:val="18"/>
      <w:szCs w:val="18"/>
    </w:rPr>
  </w:style>
  <w:style w:type="table" w:styleId="TableList4">
    <w:name w:val="Table List 4"/>
    <w:basedOn w:val="TableNormal"/>
    <w:rsid w:val="001D0415"/>
    <w:pPr>
      <w:spacing w:after="120" w:line="240" w:lineRule="auto"/>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Pr>
    <w:tcPr>
      <w:shd w:val="clear" w:color="auto" w:fill="auto"/>
    </w:tcPr>
    <w:tblStylePr w:type="firstRow">
      <w:rPr>
        <w:b/>
        <w:bCs/>
        <w:color w:val="FFFFFF" w:themeColor="background1"/>
      </w:rPr>
      <w:tblPr/>
      <w:tcPr>
        <w:tcBorders>
          <w:bottom w:val="single" w:sz="12" w:space="0" w:color="000000"/>
          <w:tl2br w:val="none" w:sz="0" w:space="0" w:color="auto"/>
          <w:tr2bl w:val="none" w:sz="0" w:space="0" w:color="auto"/>
        </w:tcBorders>
        <w:shd w:val="solid" w:color="808080" w:fill="FFFFFF"/>
      </w:tcPr>
    </w:tblStylePr>
  </w:style>
  <w:style w:type="paragraph" w:customStyle="1" w:styleId="HiddenText">
    <w:name w:val="Hidden Text"/>
    <w:basedOn w:val="Normal"/>
    <w:next w:val="Normal"/>
    <w:link w:val="HiddenTextChar"/>
    <w:autoRedefine/>
    <w:qFormat/>
    <w:rsid w:val="00EC5A45"/>
    <w:pPr>
      <w:spacing w:after="80" w:line="240" w:lineRule="auto"/>
    </w:pPr>
    <w:rPr>
      <w:i/>
      <w:vanish/>
      <w:color w:val="808080" w:themeColor="background1" w:themeShade="80"/>
      <w:sz w:val="20"/>
    </w:rPr>
  </w:style>
  <w:style w:type="paragraph" w:customStyle="1" w:styleId="GreyHighlight">
    <w:name w:val="Grey Highlight"/>
    <w:basedOn w:val="Normal"/>
    <w:link w:val="GreyHighlightChar"/>
    <w:rsid w:val="001D0415"/>
    <w:pPr>
      <w:spacing w:after="80" w:line="240" w:lineRule="auto"/>
    </w:pPr>
    <w:rPr>
      <w:rFonts w:ascii="Verdana" w:eastAsia="Times New Roman" w:hAnsi="Verdana" w:cs="Times New Roman"/>
      <w:b/>
      <w:color w:val="AABFCB" w:themeColor="text1" w:themeTint="80"/>
      <w:sz w:val="18"/>
      <w:szCs w:val="18"/>
    </w:rPr>
  </w:style>
  <w:style w:type="character" w:customStyle="1" w:styleId="HiddenTextChar">
    <w:name w:val="Hidden Text Char"/>
    <w:basedOn w:val="DefaultParagraphFont"/>
    <w:link w:val="HiddenText"/>
    <w:rsid w:val="00EC5A45"/>
    <w:rPr>
      <w:rFonts w:ascii="Arial" w:hAnsi="Arial"/>
      <w:i/>
      <w:vanish/>
      <w:color w:val="808080" w:themeColor="background1" w:themeShade="80"/>
      <w:sz w:val="20"/>
      <w:lang w:val="en-US"/>
    </w:rPr>
  </w:style>
  <w:style w:type="paragraph" w:styleId="ListBullet">
    <w:name w:val="List Bullet"/>
    <w:basedOn w:val="Normal"/>
    <w:rsid w:val="001D0415"/>
    <w:pPr>
      <w:tabs>
        <w:tab w:val="num" w:pos="360"/>
      </w:tabs>
      <w:spacing w:after="80" w:line="240" w:lineRule="auto"/>
      <w:ind w:left="360" w:hanging="360"/>
      <w:contextualSpacing/>
    </w:pPr>
    <w:rPr>
      <w:rFonts w:ascii="Verdana" w:eastAsia="Times New Roman" w:hAnsi="Verdana" w:cs="Times New Roman"/>
      <w:sz w:val="18"/>
      <w:szCs w:val="18"/>
    </w:rPr>
  </w:style>
  <w:style w:type="character" w:customStyle="1" w:styleId="GreyHighlightChar">
    <w:name w:val="Grey Highlight Char"/>
    <w:basedOn w:val="DefaultParagraphFont"/>
    <w:link w:val="GreyHighlight"/>
    <w:rsid w:val="001D0415"/>
    <w:rPr>
      <w:rFonts w:ascii="Verdana" w:eastAsia="Times New Roman" w:hAnsi="Verdana" w:cs="Times New Roman"/>
      <w:b/>
      <w:color w:val="AABFCB" w:themeColor="text1" w:themeTint="80"/>
      <w:sz w:val="18"/>
      <w:szCs w:val="18"/>
      <w:lang w:val="en-US"/>
    </w:rPr>
  </w:style>
  <w:style w:type="paragraph" w:styleId="ListBullet2">
    <w:name w:val="List Bullet 2"/>
    <w:basedOn w:val="Normal"/>
    <w:rsid w:val="001D0415"/>
    <w:pPr>
      <w:numPr>
        <w:numId w:val="5"/>
      </w:numPr>
      <w:spacing w:after="80" w:line="240" w:lineRule="auto"/>
      <w:contextualSpacing/>
    </w:pPr>
    <w:rPr>
      <w:rFonts w:ascii="Verdana" w:eastAsia="Times New Roman" w:hAnsi="Verdana" w:cs="Times New Roman"/>
      <w:sz w:val="18"/>
      <w:szCs w:val="18"/>
    </w:rPr>
  </w:style>
  <w:style w:type="paragraph" w:styleId="ListNumber">
    <w:name w:val="List Number"/>
    <w:basedOn w:val="Normal"/>
    <w:rsid w:val="001D0415"/>
    <w:pPr>
      <w:numPr>
        <w:numId w:val="6"/>
      </w:numPr>
      <w:spacing w:after="80" w:line="240" w:lineRule="auto"/>
      <w:contextualSpacing/>
    </w:pPr>
    <w:rPr>
      <w:rFonts w:ascii="Verdana" w:eastAsia="Times New Roman" w:hAnsi="Verdana" w:cs="Times New Roman"/>
      <w:sz w:val="18"/>
      <w:szCs w:val="18"/>
    </w:rPr>
  </w:style>
  <w:style w:type="character" w:styleId="IntenseReference">
    <w:name w:val="Intense Reference"/>
    <w:basedOn w:val="DefaultParagraphFont"/>
    <w:uiPriority w:val="32"/>
    <w:qFormat/>
    <w:rsid w:val="00E5171A"/>
    <w:rPr>
      <w:rFonts w:ascii="Arial" w:hAnsi="Arial"/>
      <w:b/>
      <w:bCs/>
      <w:smallCaps/>
      <w:color w:val="5B7F95" w:themeColor="accent1"/>
      <w:spacing w:val="5"/>
      <w:sz w:val="24"/>
    </w:rPr>
  </w:style>
  <w:style w:type="paragraph" w:customStyle="1" w:styleId="Style1">
    <w:name w:val="Style1"/>
    <w:basedOn w:val="Normal"/>
    <w:link w:val="Style1Char"/>
    <w:autoRedefine/>
    <w:rsid w:val="00400D86"/>
    <w:pPr>
      <w:spacing w:after="80" w:line="240" w:lineRule="auto"/>
    </w:pPr>
    <w:rPr>
      <w:rFonts w:eastAsia="Times New Roman" w:cs="Times New Roman"/>
      <w:bCs/>
      <w:szCs w:val="20"/>
      <w:lang w:eastAsia="fr-FR"/>
    </w:rPr>
  </w:style>
  <w:style w:type="character" w:customStyle="1" w:styleId="Style1Char">
    <w:name w:val="Style1 Char"/>
    <w:basedOn w:val="DefaultParagraphFont"/>
    <w:link w:val="Style1"/>
    <w:rsid w:val="00400D86"/>
    <w:rPr>
      <w:rFonts w:ascii="Arial" w:eastAsia="Times New Roman" w:hAnsi="Arial" w:cs="Times New Roman"/>
      <w:bCs/>
      <w:szCs w:val="20"/>
      <w:lang w:eastAsia="fr-FR"/>
    </w:rPr>
  </w:style>
  <w:style w:type="character" w:styleId="Emphasis">
    <w:name w:val="Emphasis"/>
    <w:basedOn w:val="DefaultParagraphFont"/>
    <w:uiPriority w:val="20"/>
    <w:qFormat/>
    <w:rsid w:val="001A0829"/>
    <w:rPr>
      <w:i/>
      <w:iCs/>
    </w:rPr>
  </w:style>
  <w:style w:type="table" w:styleId="GridTable4">
    <w:name w:val="Grid Table 4"/>
    <w:basedOn w:val="TableNormal"/>
    <w:uiPriority w:val="49"/>
    <w:rsid w:val="002209BF"/>
    <w:pPr>
      <w:spacing w:after="0" w:line="240" w:lineRule="auto"/>
    </w:pPr>
    <w:tblPr>
      <w:tblStyleRowBandSize w:val="1"/>
      <w:tblStyleColBandSize w:val="1"/>
      <w:tblBorders>
        <w:top w:val="single" w:sz="4" w:space="0" w:color="9AB2C1" w:themeColor="text1" w:themeTint="99"/>
        <w:left w:val="single" w:sz="4" w:space="0" w:color="9AB2C1" w:themeColor="text1" w:themeTint="99"/>
        <w:bottom w:val="single" w:sz="4" w:space="0" w:color="9AB2C1" w:themeColor="text1" w:themeTint="99"/>
        <w:right w:val="single" w:sz="4" w:space="0" w:color="9AB2C1" w:themeColor="text1" w:themeTint="99"/>
        <w:insideH w:val="single" w:sz="4" w:space="0" w:color="9AB2C1" w:themeColor="text1" w:themeTint="99"/>
        <w:insideV w:val="single" w:sz="4" w:space="0" w:color="9AB2C1" w:themeColor="text1" w:themeTint="99"/>
      </w:tblBorders>
    </w:tblPr>
    <w:tblStylePr w:type="firstRow">
      <w:rPr>
        <w:b/>
        <w:bCs/>
        <w:color w:val="FFFFFF" w:themeColor="background1"/>
      </w:rPr>
      <w:tblPr/>
      <w:tcPr>
        <w:tcBorders>
          <w:top w:val="single" w:sz="4" w:space="0" w:color="5B7F95" w:themeColor="text1"/>
          <w:left w:val="single" w:sz="4" w:space="0" w:color="5B7F95" w:themeColor="text1"/>
          <w:bottom w:val="single" w:sz="4" w:space="0" w:color="5B7F95" w:themeColor="text1"/>
          <w:right w:val="single" w:sz="4" w:space="0" w:color="5B7F95" w:themeColor="text1"/>
          <w:insideH w:val="nil"/>
          <w:insideV w:val="nil"/>
        </w:tcBorders>
        <w:shd w:val="clear" w:color="auto" w:fill="5B7F95" w:themeFill="text1"/>
      </w:tcPr>
    </w:tblStylePr>
    <w:tblStylePr w:type="lastRow">
      <w:rPr>
        <w:b/>
        <w:bCs/>
      </w:rPr>
      <w:tblPr/>
      <w:tcPr>
        <w:tcBorders>
          <w:top w:val="double" w:sz="4" w:space="0" w:color="5B7F95" w:themeColor="text1"/>
        </w:tcBorders>
      </w:tcPr>
    </w:tblStylePr>
    <w:tblStylePr w:type="firstCol">
      <w:rPr>
        <w:b/>
        <w:bCs/>
      </w:rPr>
    </w:tblStylePr>
    <w:tblStylePr w:type="lastCol">
      <w:rPr>
        <w:b/>
        <w:bCs/>
      </w:rPr>
    </w:tblStylePr>
    <w:tblStylePr w:type="band1Vert">
      <w:tblPr/>
      <w:tcPr>
        <w:shd w:val="clear" w:color="auto" w:fill="DDE5EA" w:themeFill="text1" w:themeFillTint="33"/>
      </w:tcPr>
    </w:tblStylePr>
    <w:tblStylePr w:type="band1Horz">
      <w:tblPr/>
      <w:tcPr>
        <w:shd w:val="clear" w:color="auto" w:fill="DDE5EA" w:themeFill="text1" w:themeFillTint="33"/>
      </w:tcPr>
    </w:tblStylePr>
  </w:style>
  <w:style w:type="paragraph" w:customStyle="1" w:styleId="TableofContents">
    <w:name w:val="Table of Contents"/>
    <w:basedOn w:val="3DS2Title1"/>
    <w:link w:val="TableofContentsChar"/>
    <w:qFormat/>
    <w:rsid w:val="00FC41B7"/>
    <w:pPr>
      <w:numPr>
        <w:ilvl w:val="0"/>
        <w:numId w:val="0"/>
      </w:numPr>
      <w:outlineLvl w:val="0"/>
    </w:pPr>
  </w:style>
  <w:style w:type="character" w:customStyle="1" w:styleId="TableofContentsChar">
    <w:name w:val="Table of Contents Char"/>
    <w:basedOn w:val="3DS2Title1Char"/>
    <w:link w:val="TableofContents"/>
    <w:rsid w:val="00FC41B7"/>
    <w:rPr>
      <w:rFonts w:asciiTheme="majorHAnsi" w:eastAsiaTheme="majorEastAsia" w:hAnsiTheme="majorHAnsi" w:cs="Arial"/>
      <w:bCs/>
      <w:color w:val="005386"/>
      <w:sz w:val="32"/>
      <w:szCs w:val="32"/>
      <w:lang w:val="en-US"/>
    </w:rPr>
  </w:style>
  <w:style w:type="paragraph" w:styleId="Index1">
    <w:name w:val="index 1"/>
    <w:basedOn w:val="Normal"/>
    <w:next w:val="Normal"/>
    <w:autoRedefine/>
    <w:uiPriority w:val="99"/>
    <w:semiHidden/>
    <w:unhideWhenUsed/>
    <w:rsid w:val="00007C6C"/>
    <w:pPr>
      <w:spacing w:after="0" w:line="240" w:lineRule="auto"/>
      <w:ind w:left="220" w:hanging="220"/>
    </w:pPr>
  </w:style>
  <w:style w:type="character" w:styleId="Strong">
    <w:name w:val="Strong"/>
    <w:basedOn w:val="DefaultParagraphFont"/>
    <w:uiPriority w:val="22"/>
    <w:qFormat/>
    <w:rsid w:val="00CE093C"/>
    <w:rPr>
      <w:b/>
      <w:bCs/>
    </w:rPr>
  </w:style>
  <w:style w:type="character" w:styleId="UnresolvedMention">
    <w:name w:val="Unresolved Mention"/>
    <w:basedOn w:val="DefaultParagraphFont"/>
    <w:uiPriority w:val="99"/>
    <w:semiHidden/>
    <w:unhideWhenUsed/>
    <w:rsid w:val="00CD0EE1"/>
    <w:rPr>
      <w:color w:val="605E5C"/>
      <w:shd w:val="clear" w:color="auto" w:fill="E1DFDD"/>
    </w:rPr>
  </w:style>
  <w:style w:type="table" w:styleId="GridTable1Light-Accent1">
    <w:name w:val="Grid Table 1 Light Accent 1"/>
    <w:basedOn w:val="TableNormal"/>
    <w:uiPriority w:val="46"/>
    <w:rsid w:val="007F4BC2"/>
    <w:pPr>
      <w:spacing w:after="0" w:line="240" w:lineRule="auto"/>
    </w:pPr>
    <w:tblPr>
      <w:tblStyleRowBandSize w:val="1"/>
      <w:tblStyleColBandSize w:val="1"/>
      <w:tblBorders>
        <w:top w:val="single" w:sz="4" w:space="0" w:color="BBCCD6" w:themeColor="accent1" w:themeTint="66"/>
        <w:left w:val="single" w:sz="4" w:space="0" w:color="BBCCD6" w:themeColor="accent1" w:themeTint="66"/>
        <w:bottom w:val="single" w:sz="4" w:space="0" w:color="BBCCD6" w:themeColor="accent1" w:themeTint="66"/>
        <w:right w:val="single" w:sz="4" w:space="0" w:color="BBCCD6" w:themeColor="accent1" w:themeTint="66"/>
        <w:insideH w:val="single" w:sz="4" w:space="0" w:color="BBCCD6" w:themeColor="accent1" w:themeTint="66"/>
        <w:insideV w:val="single" w:sz="4" w:space="0" w:color="BBCCD6" w:themeColor="accent1" w:themeTint="66"/>
      </w:tblBorders>
    </w:tblPr>
    <w:tblStylePr w:type="firstRow">
      <w:rPr>
        <w:b/>
        <w:bCs/>
      </w:rPr>
      <w:tblPr/>
      <w:tcPr>
        <w:tcBorders>
          <w:bottom w:val="single" w:sz="12" w:space="0" w:color="9AB2C1" w:themeColor="accent1" w:themeTint="99"/>
        </w:tcBorders>
      </w:tcPr>
    </w:tblStylePr>
    <w:tblStylePr w:type="lastRow">
      <w:rPr>
        <w:b/>
        <w:bCs/>
      </w:rPr>
      <w:tblPr/>
      <w:tcPr>
        <w:tcBorders>
          <w:top w:val="double" w:sz="2" w:space="0" w:color="9AB2C1" w:themeColor="accent1" w:themeTint="99"/>
        </w:tcBorders>
      </w:tcPr>
    </w:tblStylePr>
    <w:tblStylePr w:type="firstCol">
      <w:rPr>
        <w:b/>
        <w:bCs/>
      </w:rPr>
    </w:tblStylePr>
    <w:tblStylePr w:type="lastCol">
      <w:rPr>
        <w:b/>
        <w:bCs/>
      </w:rPr>
    </w:tblStylePr>
  </w:style>
  <w:style w:type="table" w:styleId="ListTable3">
    <w:name w:val="List Table 3"/>
    <w:basedOn w:val="TableNormal"/>
    <w:uiPriority w:val="48"/>
    <w:rsid w:val="00AD45A4"/>
    <w:pPr>
      <w:spacing w:after="0" w:line="240" w:lineRule="auto"/>
    </w:pPr>
    <w:tblPr>
      <w:tblStyleRowBandSize w:val="1"/>
      <w:tblStyleColBandSize w:val="1"/>
      <w:tblBorders>
        <w:top w:val="single" w:sz="4" w:space="0" w:color="5B7F95" w:themeColor="text1"/>
        <w:left w:val="single" w:sz="4" w:space="0" w:color="5B7F95" w:themeColor="text1"/>
        <w:bottom w:val="single" w:sz="4" w:space="0" w:color="5B7F95" w:themeColor="text1"/>
        <w:right w:val="single" w:sz="4" w:space="0" w:color="5B7F95" w:themeColor="text1"/>
      </w:tblBorders>
    </w:tblPr>
    <w:tblStylePr w:type="firstRow">
      <w:rPr>
        <w:b/>
        <w:bCs/>
        <w:color w:val="FFFFFF" w:themeColor="background1"/>
      </w:rPr>
      <w:tblPr/>
      <w:tcPr>
        <w:shd w:val="clear" w:color="auto" w:fill="5B7F95" w:themeFill="text1"/>
      </w:tcPr>
    </w:tblStylePr>
    <w:tblStylePr w:type="lastRow">
      <w:rPr>
        <w:b/>
        <w:bCs/>
      </w:rPr>
      <w:tblPr/>
      <w:tcPr>
        <w:tcBorders>
          <w:top w:val="double" w:sz="4" w:space="0" w:color="5B7F95"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7F95" w:themeColor="text1"/>
          <w:right w:val="single" w:sz="4" w:space="0" w:color="5B7F95" w:themeColor="text1"/>
        </w:tcBorders>
      </w:tcPr>
    </w:tblStylePr>
    <w:tblStylePr w:type="band1Horz">
      <w:tblPr/>
      <w:tcPr>
        <w:tcBorders>
          <w:top w:val="single" w:sz="4" w:space="0" w:color="5B7F95" w:themeColor="text1"/>
          <w:bottom w:val="single" w:sz="4" w:space="0" w:color="5B7F95"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7F95" w:themeColor="text1"/>
          <w:left w:val="nil"/>
        </w:tcBorders>
      </w:tcPr>
    </w:tblStylePr>
    <w:tblStylePr w:type="swCell">
      <w:tblPr/>
      <w:tcPr>
        <w:tcBorders>
          <w:top w:val="double" w:sz="4" w:space="0" w:color="5B7F95"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2326">
      <w:bodyDiv w:val="1"/>
      <w:marLeft w:val="0"/>
      <w:marRight w:val="0"/>
      <w:marTop w:val="0"/>
      <w:marBottom w:val="0"/>
      <w:divBdr>
        <w:top w:val="none" w:sz="0" w:space="0" w:color="auto"/>
        <w:left w:val="none" w:sz="0" w:space="0" w:color="auto"/>
        <w:bottom w:val="none" w:sz="0" w:space="0" w:color="auto"/>
        <w:right w:val="none" w:sz="0" w:space="0" w:color="auto"/>
      </w:divBdr>
    </w:div>
    <w:div w:id="206531161">
      <w:bodyDiv w:val="1"/>
      <w:marLeft w:val="0"/>
      <w:marRight w:val="0"/>
      <w:marTop w:val="0"/>
      <w:marBottom w:val="0"/>
      <w:divBdr>
        <w:top w:val="none" w:sz="0" w:space="0" w:color="auto"/>
        <w:left w:val="none" w:sz="0" w:space="0" w:color="auto"/>
        <w:bottom w:val="none" w:sz="0" w:space="0" w:color="auto"/>
        <w:right w:val="none" w:sz="0" w:space="0" w:color="auto"/>
      </w:divBdr>
    </w:div>
    <w:div w:id="242186273">
      <w:bodyDiv w:val="1"/>
      <w:marLeft w:val="0"/>
      <w:marRight w:val="0"/>
      <w:marTop w:val="0"/>
      <w:marBottom w:val="0"/>
      <w:divBdr>
        <w:top w:val="none" w:sz="0" w:space="0" w:color="auto"/>
        <w:left w:val="none" w:sz="0" w:space="0" w:color="auto"/>
        <w:bottom w:val="none" w:sz="0" w:space="0" w:color="auto"/>
        <w:right w:val="none" w:sz="0" w:space="0" w:color="auto"/>
      </w:divBdr>
    </w:div>
    <w:div w:id="276371774">
      <w:bodyDiv w:val="1"/>
      <w:marLeft w:val="0"/>
      <w:marRight w:val="0"/>
      <w:marTop w:val="0"/>
      <w:marBottom w:val="0"/>
      <w:divBdr>
        <w:top w:val="none" w:sz="0" w:space="0" w:color="auto"/>
        <w:left w:val="none" w:sz="0" w:space="0" w:color="auto"/>
        <w:bottom w:val="none" w:sz="0" w:space="0" w:color="auto"/>
        <w:right w:val="none" w:sz="0" w:space="0" w:color="auto"/>
      </w:divBdr>
    </w:div>
    <w:div w:id="303462633">
      <w:bodyDiv w:val="1"/>
      <w:marLeft w:val="0"/>
      <w:marRight w:val="0"/>
      <w:marTop w:val="0"/>
      <w:marBottom w:val="0"/>
      <w:divBdr>
        <w:top w:val="none" w:sz="0" w:space="0" w:color="auto"/>
        <w:left w:val="none" w:sz="0" w:space="0" w:color="auto"/>
        <w:bottom w:val="none" w:sz="0" w:space="0" w:color="auto"/>
        <w:right w:val="none" w:sz="0" w:space="0" w:color="auto"/>
      </w:divBdr>
    </w:div>
    <w:div w:id="388694074">
      <w:bodyDiv w:val="1"/>
      <w:marLeft w:val="0"/>
      <w:marRight w:val="0"/>
      <w:marTop w:val="0"/>
      <w:marBottom w:val="0"/>
      <w:divBdr>
        <w:top w:val="none" w:sz="0" w:space="0" w:color="auto"/>
        <w:left w:val="none" w:sz="0" w:space="0" w:color="auto"/>
        <w:bottom w:val="none" w:sz="0" w:space="0" w:color="auto"/>
        <w:right w:val="none" w:sz="0" w:space="0" w:color="auto"/>
      </w:divBdr>
    </w:div>
    <w:div w:id="478763861">
      <w:bodyDiv w:val="1"/>
      <w:marLeft w:val="0"/>
      <w:marRight w:val="0"/>
      <w:marTop w:val="0"/>
      <w:marBottom w:val="0"/>
      <w:divBdr>
        <w:top w:val="none" w:sz="0" w:space="0" w:color="auto"/>
        <w:left w:val="none" w:sz="0" w:space="0" w:color="auto"/>
        <w:bottom w:val="none" w:sz="0" w:space="0" w:color="auto"/>
        <w:right w:val="none" w:sz="0" w:space="0" w:color="auto"/>
      </w:divBdr>
    </w:div>
    <w:div w:id="578908430">
      <w:bodyDiv w:val="1"/>
      <w:marLeft w:val="0"/>
      <w:marRight w:val="0"/>
      <w:marTop w:val="0"/>
      <w:marBottom w:val="0"/>
      <w:divBdr>
        <w:top w:val="none" w:sz="0" w:space="0" w:color="auto"/>
        <w:left w:val="none" w:sz="0" w:space="0" w:color="auto"/>
        <w:bottom w:val="none" w:sz="0" w:space="0" w:color="auto"/>
        <w:right w:val="none" w:sz="0" w:space="0" w:color="auto"/>
      </w:divBdr>
    </w:div>
    <w:div w:id="594436778">
      <w:bodyDiv w:val="1"/>
      <w:marLeft w:val="0"/>
      <w:marRight w:val="0"/>
      <w:marTop w:val="0"/>
      <w:marBottom w:val="0"/>
      <w:divBdr>
        <w:top w:val="none" w:sz="0" w:space="0" w:color="auto"/>
        <w:left w:val="none" w:sz="0" w:space="0" w:color="auto"/>
        <w:bottom w:val="none" w:sz="0" w:space="0" w:color="auto"/>
        <w:right w:val="none" w:sz="0" w:space="0" w:color="auto"/>
      </w:divBdr>
    </w:div>
    <w:div w:id="619646920">
      <w:bodyDiv w:val="1"/>
      <w:marLeft w:val="0"/>
      <w:marRight w:val="0"/>
      <w:marTop w:val="0"/>
      <w:marBottom w:val="0"/>
      <w:divBdr>
        <w:top w:val="none" w:sz="0" w:space="0" w:color="auto"/>
        <w:left w:val="none" w:sz="0" w:space="0" w:color="auto"/>
        <w:bottom w:val="none" w:sz="0" w:space="0" w:color="auto"/>
        <w:right w:val="none" w:sz="0" w:space="0" w:color="auto"/>
      </w:divBdr>
    </w:div>
    <w:div w:id="738093063">
      <w:bodyDiv w:val="1"/>
      <w:marLeft w:val="0"/>
      <w:marRight w:val="0"/>
      <w:marTop w:val="0"/>
      <w:marBottom w:val="0"/>
      <w:divBdr>
        <w:top w:val="none" w:sz="0" w:space="0" w:color="auto"/>
        <w:left w:val="none" w:sz="0" w:space="0" w:color="auto"/>
        <w:bottom w:val="none" w:sz="0" w:space="0" w:color="auto"/>
        <w:right w:val="none" w:sz="0" w:space="0" w:color="auto"/>
      </w:divBdr>
      <w:divsChild>
        <w:div w:id="1667660640">
          <w:marLeft w:val="0"/>
          <w:marRight w:val="0"/>
          <w:marTop w:val="0"/>
          <w:marBottom w:val="0"/>
          <w:divBdr>
            <w:top w:val="none" w:sz="0" w:space="0" w:color="auto"/>
            <w:left w:val="none" w:sz="0" w:space="0" w:color="auto"/>
            <w:bottom w:val="none" w:sz="0" w:space="0" w:color="auto"/>
            <w:right w:val="none" w:sz="0" w:space="0" w:color="auto"/>
          </w:divBdr>
          <w:divsChild>
            <w:div w:id="19874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95195">
      <w:bodyDiv w:val="1"/>
      <w:marLeft w:val="0"/>
      <w:marRight w:val="0"/>
      <w:marTop w:val="0"/>
      <w:marBottom w:val="0"/>
      <w:divBdr>
        <w:top w:val="none" w:sz="0" w:space="0" w:color="auto"/>
        <w:left w:val="none" w:sz="0" w:space="0" w:color="auto"/>
        <w:bottom w:val="none" w:sz="0" w:space="0" w:color="auto"/>
        <w:right w:val="none" w:sz="0" w:space="0" w:color="auto"/>
      </w:divBdr>
    </w:div>
    <w:div w:id="873344774">
      <w:bodyDiv w:val="1"/>
      <w:marLeft w:val="0"/>
      <w:marRight w:val="0"/>
      <w:marTop w:val="0"/>
      <w:marBottom w:val="0"/>
      <w:divBdr>
        <w:top w:val="none" w:sz="0" w:space="0" w:color="auto"/>
        <w:left w:val="none" w:sz="0" w:space="0" w:color="auto"/>
        <w:bottom w:val="none" w:sz="0" w:space="0" w:color="auto"/>
        <w:right w:val="none" w:sz="0" w:space="0" w:color="auto"/>
      </w:divBdr>
    </w:div>
    <w:div w:id="917128552">
      <w:bodyDiv w:val="1"/>
      <w:marLeft w:val="0"/>
      <w:marRight w:val="0"/>
      <w:marTop w:val="0"/>
      <w:marBottom w:val="0"/>
      <w:divBdr>
        <w:top w:val="none" w:sz="0" w:space="0" w:color="auto"/>
        <w:left w:val="none" w:sz="0" w:space="0" w:color="auto"/>
        <w:bottom w:val="none" w:sz="0" w:space="0" w:color="auto"/>
        <w:right w:val="none" w:sz="0" w:space="0" w:color="auto"/>
      </w:divBdr>
    </w:div>
    <w:div w:id="946429497">
      <w:bodyDiv w:val="1"/>
      <w:marLeft w:val="0"/>
      <w:marRight w:val="0"/>
      <w:marTop w:val="0"/>
      <w:marBottom w:val="0"/>
      <w:divBdr>
        <w:top w:val="none" w:sz="0" w:space="0" w:color="auto"/>
        <w:left w:val="none" w:sz="0" w:space="0" w:color="auto"/>
        <w:bottom w:val="none" w:sz="0" w:space="0" w:color="auto"/>
        <w:right w:val="none" w:sz="0" w:space="0" w:color="auto"/>
      </w:divBdr>
    </w:div>
    <w:div w:id="1002007829">
      <w:bodyDiv w:val="1"/>
      <w:marLeft w:val="0"/>
      <w:marRight w:val="0"/>
      <w:marTop w:val="0"/>
      <w:marBottom w:val="0"/>
      <w:divBdr>
        <w:top w:val="none" w:sz="0" w:space="0" w:color="auto"/>
        <w:left w:val="none" w:sz="0" w:space="0" w:color="auto"/>
        <w:bottom w:val="none" w:sz="0" w:space="0" w:color="auto"/>
        <w:right w:val="none" w:sz="0" w:space="0" w:color="auto"/>
      </w:divBdr>
    </w:div>
    <w:div w:id="1014645787">
      <w:bodyDiv w:val="1"/>
      <w:marLeft w:val="0"/>
      <w:marRight w:val="0"/>
      <w:marTop w:val="0"/>
      <w:marBottom w:val="0"/>
      <w:divBdr>
        <w:top w:val="none" w:sz="0" w:space="0" w:color="auto"/>
        <w:left w:val="none" w:sz="0" w:space="0" w:color="auto"/>
        <w:bottom w:val="none" w:sz="0" w:space="0" w:color="auto"/>
        <w:right w:val="none" w:sz="0" w:space="0" w:color="auto"/>
      </w:divBdr>
    </w:div>
    <w:div w:id="1071200101">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92762108">
      <w:bodyDiv w:val="1"/>
      <w:marLeft w:val="0"/>
      <w:marRight w:val="0"/>
      <w:marTop w:val="0"/>
      <w:marBottom w:val="0"/>
      <w:divBdr>
        <w:top w:val="none" w:sz="0" w:space="0" w:color="auto"/>
        <w:left w:val="none" w:sz="0" w:space="0" w:color="auto"/>
        <w:bottom w:val="none" w:sz="0" w:space="0" w:color="auto"/>
        <w:right w:val="none" w:sz="0" w:space="0" w:color="auto"/>
      </w:divBdr>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25293096">
      <w:bodyDiv w:val="1"/>
      <w:marLeft w:val="0"/>
      <w:marRight w:val="0"/>
      <w:marTop w:val="0"/>
      <w:marBottom w:val="0"/>
      <w:divBdr>
        <w:top w:val="none" w:sz="0" w:space="0" w:color="auto"/>
        <w:left w:val="none" w:sz="0" w:space="0" w:color="auto"/>
        <w:bottom w:val="none" w:sz="0" w:space="0" w:color="auto"/>
        <w:right w:val="none" w:sz="0" w:space="0" w:color="auto"/>
      </w:divBdr>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365013265">
      <w:bodyDiv w:val="1"/>
      <w:marLeft w:val="0"/>
      <w:marRight w:val="0"/>
      <w:marTop w:val="0"/>
      <w:marBottom w:val="0"/>
      <w:divBdr>
        <w:top w:val="none" w:sz="0" w:space="0" w:color="auto"/>
        <w:left w:val="none" w:sz="0" w:space="0" w:color="auto"/>
        <w:bottom w:val="none" w:sz="0" w:space="0" w:color="auto"/>
        <w:right w:val="none" w:sz="0" w:space="0" w:color="auto"/>
      </w:divBdr>
    </w:div>
    <w:div w:id="1394040435">
      <w:bodyDiv w:val="1"/>
      <w:marLeft w:val="0"/>
      <w:marRight w:val="0"/>
      <w:marTop w:val="0"/>
      <w:marBottom w:val="0"/>
      <w:divBdr>
        <w:top w:val="none" w:sz="0" w:space="0" w:color="auto"/>
        <w:left w:val="none" w:sz="0" w:space="0" w:color="auto"/>
        <w:bottom w:val="none" w:sz="0" w:space="0" w:color="auto"/>
        <w:right w:val="none" w:sz="0" w:space="0" w:color="auto"/>
      </w:divBdr>
    </w:div>
    <w:div w:id="1426073255">
      <w:bodyDiv w:val="1"/>
      <w:marLeft w:val="0"/>
      <w:marRight w:val="0"/>
      <w:marTop w:val="0"/>
      <w:marBottom w:val="0"/>
      <w:divBdr>
        <w:top w:val="none" w:sz="0" w:space="0" w:color="auto"/>
        <w:left w:val="none" w:sz="0" w:space="0" w:color="auto"/>
        <w:bottom w:val="none" w:sz="0" w:space="0" w:color="auto"/>
        <w:right w:val="none" w:sz="0" w:space="0" w:color="auto"/>
      </w:divBdr>
    </w:div>
    <w:div w:id="1507668480">
      <w:bodyDiv w:val="1"/>
      <w:marLeft w:val="0"/>
      <w:marRight w:val="0"/>
      <w:marTop w:val="0"/>
      <w:marBottom w:val="0"/>
      <w:divBdr>
        <w:top w:val="none" w:sz="0" w:space="0" w:color="auto"/>
        <w:left w:val="none" w:sz="0" w:space="0" w:color="auto"/>
        <w:bottom w:val="none" w:sz="0" w:space="0" w:color="auto"/>
        <w:right w:val="none" w:sz="0" w:space="0" w:color="auto"/>
      </w:divBdr>
    </w:div>
    <w:div w:id="1601835570">
      <w:bodyDiv w:val="1"/>
      <w:marLeft w:val="0"/>
      <w:marRight w:val="0"/>
      <w:marTop w:val="0"/>
      <w:marBottom w:val="0"/>
      <w:divBdr>
        <w:top w:val="none" w:sz="0" w:space="0" w:color="auto"/>
        <w:left w:val="none" w:sz="0" w:space="0" w:color="auto"/>
        <w:bottom w:val="none" w:sz="0" w:space="0" w:color="auto"/>
        <w:right w:val="none" w:sz="0" w:space="0" w:color="auto"/>
      </w:divBdr>
    </w:div>
    <w:div w:id="1716200416">
      <w:bodyDiv w:val="1"/>
      <w:marLeft w:val="0"/>
      <w:marRight w:val="0"/>
      <w:marTop w:val="0"/>
      <w:marBottom w:val="0"/>
      <w:divBdr>
        <w:top w:val="none" w:sz="0" w:space="0" w:color="auto"/>
        <w:left w:val="none" w:sz="0" w:space="0" w:color="auto"/>
        <w:bottom w:val="none" w:sz="0" w:space="0" w:color="auto"/>
        <w:right w:val="none" w:sz="0" w:space="0" w:color="auto"/>
      </w:divBdr>
    </w:div>
    <w:div w:id="1837723832">
      <w:bodyDiv w:val="1"/>
      <w:marLeft w:val="0"/>
      <w:marRight w:val="0"/>
      <w:marTop w:val="0"/>
      <w:marBottom w:val="0"/>
      <w:divBdr>
        <w:top w:val="none" w:sz="0" w:space="0" w:color="auto"/>
        <w:left w:val="none" w:sz="0" w:space="0" w:color="auto"/>
        <w:bottom w:val="none" w:sz="0" w:space="0" w:color="auto"/>
        <w:right w:val="none" w:sz="0" w:space="0" w:color="auto"/>
      </w:divBdr>
    </w:div>
    <w:div w:id="1917742281">
      <w:bodyDiv w:val="1"/>
      <w:marLeft w:val="0"/>
      <w:marRight w:val="0"/>
      <w:marTop w:val="0"/>
      <w:marBottom w:val="0"/>
      <w:divBdr>
        <w:top w:val="none" w:sz="0" w:space="0" w:color="auto"/>
        <w:left w:val="none" w:sz="0" w:space="0" w:color="auto"/>
        <w:bottom w:val="none" w:sz="0" w:space="0" w:color="auto"/>
        <w:right w:val="none" w:sz="0" w:space="0" w:color="auto"/>
      </w:divBdr>
    </w:div>
    <w:div w:id="1923448214">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2125343777">
      <w:bodyDiv w:val="1"/>
      <w:marLeft w:val="0"/>
      <w:marRight w:val="0"/>
      <w:marTop w:val="0"/>
      <w:marBottom w:val="0"/>
      <w:divBdr>
        <w:top w:val="none" w:sz="0" w:space="0" w:color="auto"/>
        <w:left w:val="none" w:sz="0" w:space="0" w:color="auto"/>
        <w:bottom w:val="none" w:sz="0" w:space="0" w:color="auto"/>
        <w:right w:val="none" w:sz="0" w:space="0" w:color="auto"/>
      </w:divBdr>
    </w:div>
    <w:div w:id="2126002637">
      <w:bodyDiv w:val="1"/>
      <w:marLeft w:val="0"/>
      <w:marRight w:val="0"/>
      <w:marTop w:val="0"/>
      <w:marBottom w:val="0"/>
      <w:divBdr>
        <w:top w:val="none" w:sz="0" w:space="0" w:color="auto"/>
        <w:left w:val="none" w:sz="0" w:space="0" w:color="auto"/>
        <w:bottom w:val="none" w:sz="0" w:space="0" w:color="auto"/>
        <w:right w:val="none" w:sz="0" w:space="0" w:color="auto"/>
      </w:divBdr>
      <w:divsChild>
        <w:div w:id="1254783291">
          <w:marLeft w:val="0"/>
          <w:marRight w:val="0"/>
          <w:marTop w:val="0"/>
          <w:marBottom w:val="0"/>
          <w:divBdr>
            <w:top w:val="none" w:sz="0" w:space="0" w:color="auto"/>
            <w:left w:val="none" w:sz="0" w:space="0" w:color="auto"/>
            <w:bottom w:val="none" w:sz="0" w:space="0" w:color="auto"/>
            <w:right w:val="none" w:sz="0" w:space="0" w:color="auto"/>
          </w:divBdr>
          <w:divsChild>
            <w:div w:id="1329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sxdev-online.dsone.3ds.com/enovia/common/emxNavigator.jsp?objectId=34152.36236.48899.57970" TargetMode="External"/><Relationship Id="rId18" Type="http://schemas.openxmlformats.org/officeDocument/2006/relationships/hyperlink" Target="https://dsdoc.dsone.3ds.com/devdoc/3DEXPERIENCER2026x/en/DSInternalDoc.htm?show=CAA3DDashboardREST/CAA3DDashboardQrImportingWS.htm" TargetMode="External"/><Relationship Id="rId26" Type="http://schemas.openxmlformats.org/officeDocument/2006/relationships/hyperlink" Target="https://dsxdev-online.dsone.3ds.com/enovia/common/emxNavigator.jsp?objectId=34152.36236.64771.1744" TargetMode="External"/><Relationship Id="rId39" Type="http://schemas.openxmlformats.org/officeDocument/2006/relationships/image" Target="media/image16.png"/><Relationship Id="rId21" Type="http://schemas.openxmlformats.org/officeDocument/2006/relationships/hyperlink" Target="https://dsxdev-online.dsone.3ds.com/enovia/common/emxNavigator.jsp?physicalId=7D5CB05633550000645B8BC3000C083A" TargetMode="External"/><Relationship Id="rId34" Type="http://schemas.openxmlformats.org/officeDocument/2006/relationships/hyperlink" Target="https://dsxdev-online.dsone.3ds.com/enovia/common/emxNavigator.jsp?objectId=34152.36236.20228.1931" TargetMode="External"/><Relationship Id="rId42" Type="http://schemas.openxmlformats.org/officeDocument/2006/relationships/hyperlink" Target="https://dsext001-eu1-215dsi0708-3dswym.3dexperience.3ds.com/" TargetMode="External"/><Relationship Id="rId47" Type="http://schemas.openxmlformats.org/officeDocument/2006/relationships/hyperlink" Target="https://dsua.dsone.3ds.com/R2024x/English/?show=ENXHbccAdminMap/enxhbcc-admin-c-ov.htm&amp;contextscope=all" TargetMode="External"/><Relationship Id="rId50" Type="http://schemas.openxmlformats.org/officeDocument/2006/relationships/hyperlink" Target="https://dsxdev-online.dsone.3ds.com/enovia/common/emxNavigator.jsp?physicalId=F741B35674510000587A9F52FC0B0B00" TargetMode="External"/><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1.png"/><Relationship Id="rId11" Type="http://schemas.openxmlformats.org/officeDocument/2006/relationships/hyperlink" Target="https://dsxdev-online.dsone.3ds.com/enovia/common/emxNavigator.jsp?objectId=34152.36236.64771.1744" TargetMode="External"/><Relationship Id="rId24" Type="http://schemas.openxmlformats.org/officeDocument/2006/relationships/hyperlink" Target="https://eu1-215dsi0708-ifwe.3dexperience.3ds.com/" TargetMode="External"/><Relationship Id="rId32" Type="http://schemas.openxmlformats.org/officeDocument/2006/relationships/image" Target="media/image14.png"/><Relationship Id="rId37" Type="http://schemas.openxmlformats.org/officeDocument/2006/relationships/image" Target="media/image15.png"/><Relationship Id="rId40" Type="http://schemas.openxmlformats.org/officeDocument/2006/relationships/hyperlink" Target="https://dsxdev-online.dsone.3ds.com/enovia/common/emxNavigator.jsp?objectId=34152.36236.64771.1744" TargetMode="External"/><Relationship Id="rId45" Type="http://schemas.openxmlformats.org/officeDocument/2006/relationships/hyperlink" Target="https://www.3ds.com/cookies" TargetMode="External"/><Relationship Id="rId53"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yperlink" Target="https://dsxdev-online.dsone.3ds.com/enovia/common/emxNavigator.jsp?physicalId=F1E5B05659A2150068B655F500000040" TargetMode="External"/><Relationship Id="rId19" Type="http://schemas.openxmlformats.org/officeDocument/2006/relationships/hyperlink" Target="https://dsdoc.dsone.3ds.com/devdoc/3DEXPERIENCER2026x/en/DSInternalDoc.htm?show=CAA3DDashboardREST/CAA3DDashboardQrExportingWS.htm" TargetMode="External"/><Relationship Id="rId31" Type="http://schemas.openxmlformats.org/officeDocument/2006/relationships/image" Target="media/image13.png"/><Relationship Id="rId44" Type="http://schemas.openxmlformats.org/officeDocument/2006/relationships/hyperlink" Target="https://dsext001-eu1-215dsi0708-ifwe.3dexperience.3ds.com/" TargetMode="External"/><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sxdev-online.dsone.3ds.com/enovia/common/emxNavigator.jsp?physicalId=2CFDB056EA010000646F2FFB001CD928"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dsxdev-online.dsone.3ds.com/enovia/common/emxNavigator.jsp?objectId=34152.36236.64771.1744" TargetMode="External"/><Relationship Id="rId43" Type="http://schemas.openxmlformats.org/officeDocument/2006/relationships/hyperlink" Target="https://dsext001-eu1-215dsi0708-3dswym.3dexperience.3ds.com/" TargetMode="External"/><Relationship Id="rId48" Type="http://schemas.openxmlformats.org/officeDocument/2006/relationships/hyperlink" Target="https://dsua.dsone.3ds.com/R2024x/English/?show=ENXHbccUserMap/enxhbcc-c-ov.htm&amp;contextscope=all"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dsxdev-online.dsone.3ds.com/enovia/common/emxNavigator.jsp?objectId=34152.36236.64771.1744" TargetMode="External"/><Relationship Id="rId33" Type="http://schemas.openxmlformats.org/officeDocument/2006/relationships/hyperlink" Target="https://eu1-215dsi0708-ifwe.3dexperience.3ds.com/" TargetMode="External"/><Relationship Id="rId38" Type="http://schemas.openxmlformats.org/officeDocument/2006/relationships/hyperlink" Target="https://dsxdev-online.dsone.3ds.com/enovia/common/emxNavigator.jsp?objectId=34152.36236.64771.1744" TargetMode="External"/><Relationship Id="rId46" Type="http://schemas.openxmlformats.org/officeDocument/2006/relationships/hyperlink" Target="https://dsxdev-online.dsone.3ds.com/enovia/common/emxNavigator.jsp?objectId=34152.36236.64771.1744" TargetMode="External"/><Relationship Id="rId20" Type="http://schemas.openxmlformats.org/officeDocument/2006/relationships/hyperlink" Target="https://dsdoc.dsone.3ds.com/devdoc/3DEXPERIENCER2026x/en/DSInternalDoc.htm?show=CAA3DDashboardREST/CAA3DDashboardQrImportingWS.htm" TargetMode="External"/><Relationship Id="rId41" Type="http://schemas.openxmlformats.org/officeDocument/2006/relationships/hyperlink" Target="https://dsxdev-online.dsone.3ds.com/enovia/common/emxNavigator.jsp?objectId=34152.36236.64771.1744"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0.png"/><Relationship Id="rId36" Type="http://schemas.openxmlformats.org/officeDocument/2006/relationships/hyperlink" Target="https://dsxdev-online.dsone.3ds.com/enovia/common/emxNavigator.jsp?objectId=34152.36236.64771.1744" TargetMode="External"/><Relationship Id="rId49" Type="http://schemas.openxmlformats.org/officeDocument/2006/relationships/hyperlink" Target="https://dsxdev-online.dsone.3ds.com/enovia/common/emxNavigator.jsp?objectId=34152.36236.6147.36509"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Office%20Templates\3DS_Templates_A4\CORPORATE_Template_A4_20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01BBAAF58A41358D79F5C628BB0126"/>
        <w:category>
          <w:name w:val="General"/>
          <w:gallery w:val="placeholder"/>
        </w:category>
        <w:types>
          <w:type w:val="bbPlcHdr"/>
        </w:types>
        <w:behaviors>
          <w:behavior w:val="content"/>
        </w:behaviors>
        <w:guid w:val="{7C7D62FE-1D0C-4210-86E0-DF6E2D885EEB}"/>
      </w:docPartPr>
      <w:docPartBody>
        <w:p w:rsidR="00C309BA" w:rsidRDefault="00F701A2" w:rsidP="00647EC1">
          <w:pPr>
            <w:pStyle w:val="0701BBAAF58A41358D79F5C628BB012693"/>
          </w:pPr>
          <w:r w:rsidRPr="00B35A50">
            <w:t>Click here to enter the content type</w:t>
          </w:r>
        </w:p>
      </w:docPartBody>
    </w:docPart>
    <w:docPart>
      <w:docPartPr>
        <w:name w:val="3BA3185E0E074742B5194A1740ECDC7D"/>
        <w:category>
          <w:name w:val="General"/>
          <w:gallery w:val="placeholder"/>
        </w:category>
        <w:types>
          <w:type w:val="bbPlcHdr"/>
        </w:types>
        <w:behaviors>
          <w:behavior w:val="content"/>
        </w:behaviors>
        <w:guid w:val="{3F9BC46E-ABAC-445A-92D7-32F68E0397DD}"/>
      </w:docPartPr>
      <w:docPartBody>
        <w:p w:rsidR="00C309BA" w:rsidRDefault="00F701A2" w:rsidP="00647EC1">
          <w:pPr>
            <w:pStyle w:val="3BA3185E0E074742B5194A1740ECDC7D93"/>
          </w:pPr>
          <w:r w:rsidRPr="00814778">
            <w:rPr>
              <w:color w:val="808080"/>
            </w:rPr>
            <w:t>Click here to enter the category.</w:t>
          </w:r>
        </w:p>
      </w:docPartBody>
    </w:docPart>
    <w:docPart>
      <w:docPartPr>
        <w:name w:val="A86385F289FB404D82488A56516C57DE"/>
        <w:category>
          <w:name w:val="General"/>
          <w:gallery w:val="placeholder"/>
        </w:category>
        <w:types>
          <w:type w:val="bbPlcHdr"/>
        </w:types>
        <w:behaviors>
          <w:behavior w:val="content"/>
        </w:behaviors>
        <w:guid w:val="{72F87783-7628-46E8-8617-60D4F1CAAADA}"/>
      </w:docPartPr>
      <w:docPartBody>
        <w:p w:rsidR="00C309BA" w:rsidRDefault="00F701A2" w:rsidP="00647EC1">
          <w:pPr>
            <w:pStyle w:val="A86385F289FB404D82488A56516C57DE93"/>
          </w:pPr>
          <w:r w:rsidRPr="006901E1">
            <w:rPr>
              <w:color w:val="808080"/>
            </w:rPr>
            <w:t>Click here to enter text.</w:t>
          </w:r>
        </w:p>
      </w:docPartBody>
    </w:docPart>
    <w:docPart>
      <w:docPartPr>
        <w:name w:val="551EE92CD686466D8B5EE907BFEC9B1A"/>
        <w:category>
          <w:name w:val="General"/>
          <w:gallery w:val="placeholder"/>
        </w:category>
        <w:types>
          <w:type w:val="bbPlcHdr"/>
        </w:types>
        <w:behaviors>
          <w:behavior w:val="content"/>
        </w:behaviors>
        <w:guid w:val="{3B3C95F3-B31A-47A9-8C21-116487CA3811}"/>
      </w:docPartPr>
      <w:docPartBody>
        <w:p w:rsidR="00C309BA" w:rsidRDefault="00F701A2" w:rsidP="00647EC1">
          <w:pPr>
            <w:pStyle w:val="551EE92CD686466D8B5EE907BFEC9B1A93"/>
          </w:pPr>
          <w:r w:rsidRPr="006901E1">
            <w:rPr>
              <w:color w:val="808080"/>
            </w:rPr>
            <w:t>Click here to enter text.</w:t>
          </w:r>
        </w:p>
      </w:docPartBody>
    </w:docPart>
    <w:docPart>
      <w:docPartPr>
        <w:name w:val="24147482CD6848349D3C25EAF280CA48"/>
        <w:category>
          <w:name w:val="General"/>
          <w:gallery w:val="placeholder"/>
        </w:category>
        <w:types>
          <w:type w:val="bbPlcHdr"/>
        </w:types>
        <w:behaviors>
          <w:behavior w:val="content"/>
        </w:behaviors>
        <w:guid w:val="{269B3760-AE5B-47FE-A021-21BF7E845D1A}"/>
      </w:docPartPr>
      <w:docPartBody>
        <w:p w:rsidR="00F97A46" w:rsidRDefault="00F701A2" w:rsidP="00647EC1">
          <w:pPr>
            <w:pStyle w:val="24147482CD6848349D3C25EAF280CA4892"/>
          </w:pPr>
          <w:r w:rsidRPr="00B35A50">
            <w:rPr>
              <w:color w:val="808080"/>
            </w:rPr>
            <w:t>Click here to enter text.</w:t>
          </w:r>
        </w:p>
      </w:docPartBody>
    </w:docPart>
    <w:docPart>
      <w:docPartPr>
        <w:name w:val="E905873811FB4DA9936586F86579B6C1"/>
        <w:category>
          <w:name w:val="General"/>
          <w:gallery w:val="placeholder"/>
        </w:category>
        <w:types>
          <w:type w:val="bbPlcHdr"/>
        </w:types>
        <w:behaviors>
          <w:behavior w:val="content"/>
        </w:behaviors>
        <w:guid w:val="{52F59F9A-91F3-461A-A3FA-F78FD1264CF1}"/>
      </w:docPartPr>
      <w:docPartBody>
        <w:p w:rsidR="00F97A46" w:rsidRDefault="00F701A2" w:rsidP="00647EC1">
          <w:pPr>
            <w:pStyle w:val="E905873811FB4DA9936586F86579B6C192"/>
          </w:pPr>
          <w:r w:rsidRPr="006901E1">
            <w:rPr>
              <w:color w:val="808080"/>
            </w:rPr>
            <w:t>Click here to enter text.</w:t>
          </w:r>
        </w:p>
      </w:docPartBody>
    </w:docPart>
    <w:docPart>
      <w:docPartPr>
        <w:name w:val="ADF65CDE7B084B91B5DD68D775C6A237"/>
        <w:category>
          <w:name w:val="General"/>
          <w:gallery w:val="placeholder"/>
        </w:category>
        <w:types>
          <w:type w:val="bbPlcHdr"/>
        </w:types>
        <w:behaviors>
          <w:behavior w:val="content"/>
        </w:behaviors>
        <w:guid w:val="{2A1F3F59-6DE8-4A29-B334-702E0518E37C}"/>
      </w:docPartPr>
      <w:docPartBody>
        <w:p w:rsidR="00F97A46" w:rsidRDefault="00F701A2" w:rsidP="00647EC1">
          <w:pPr>
            <w:pStyle w:val="ADF65CDE7B084B91B5DD68D775C6A23792"/>
          </w:pPr>
          <w:r w:rsidRPr="003C54A0">
            <w:rPr>
              <w:color w:val="808080"/>
            </w:rPr>
            <w:t>Click here to enter the item to check.</w:t>
          </w:r>
        </w:p>
      </w:docPartBody>
    </w:docPart>
    <w:docPart>
      <w:docPartPr>
        <w:name w:val="35610FB38FBE4B87B9D700B764B5DDD1"/>
        <w:category>
          <w:name w:val="General"/>
          <w:gallery w:val="placeholder"/>
        </w:category>
        <w:types>
          <w:type w:val="bbPlcHdr"/>
        </w:types>
        <w:behaviors>
          <w:behavior w:val="content"/>
        </w:behaviors>
        <w:guid w:val="{1B97F53C-AAFF-4449-A9D6-4DEF51A50ECE}"/>
      </w:docPartPr>
      <w:docPartBody>
        <w:p w:rsidR="00F97A46" w:rsidRDefault="00F701A2" w:rsidP="00647EC1">
          <w:pPr>
            <w:pStyle w:val="35610FB38FBE4B87B9D700B764B5DDD192"/>
          </w:pPr>
          <w:r w:rsidRPr="006901E1">
            <w:rPr>
              <w:color w:val="808080"/>
            </w:rPr>
            <w:t xml:space="preserve">Click </w:t>
          </w:r>
          <w:r w:rsidRPr="008E5177">
            <w:rPr>
              <w:color w:val="808080"/>
            </w:rPr>
            <w:t>here</w:t>
          </w:r>
          <w:r w:rsidRPr="006901E1">
            <w:rPr>
              <w:color w:val="808080"/>
            </w:rPr>
            <w:t xml:space="preserve"> to enter text.</w:t>
          </w:r>
        </w:p>
      </w:docPartBody>
    </w:docPart>
    <w:docPart>
      <w:docPartPr>
        <w:name w:val="BF747868AC4F40D5AF4155184961C565"/>
        <w:category>
          <w:name w:val="General"/>
          <w:gallery w:val="placeholder"/>
        </w:category>
        <w:types>
          <w:type w:val="bbPlcHdr"/>
        </w:types>
        <w:behaviors>
          <w:behavior w:val="content"/>
        </w:behaviors>
        <w:guid w:val="{A4768ADF-1BDE-442C-92C7-00E10CA4C22D}"/>
      </w:docPartPr>
      <w:docPartBody>
        <w:p w:rsidR="00F35D0B" w:rsidRDefault="00F701A2" w:rsidP="00647EC1">
          <w:pPr>
            <w:pStyle w:val="BF747868AC4F40D5AF4155184961C56593"/>
          </w:pPr>
          <w:r w:rsidRPr="00CA5714">
            <w:t>Click here to enter text.</w:t>
          </w:r>
        </w:p>
      </w:docPartBody>
    </w:docPart>
    <w:docPart>
      <w:docPartPr>
        <w:name w:val="1BDB50AE78D6404489DF0BA17BCC9141"/>
        <w:category>
          <w:name w:val="General"/>
          <w:gallery w:val="placeholder"/>
        </w:category>
        <w:types>
          <w:type w:val="bbPlcHdr"/>
        </w:types>
        <w:behaviors>
          <w:behavior w:val="content"/>
        </w:behaviors>
        <w:guid w:val="{EBB5A3CF-618C-4AA9-8E9C-055EBA880C94}"/>
      </w:docPartPr>
      <w:docPartBody>
        <w:p w:rsidR="00F35D0B" w:rsidRDefault="00F701A2" w:rsidP="00647EC1">
          <w:pPr>
            <w:pStyle w:val="1BDB50AE78D6404489DF0BA17BCC914193"/>
          </w:pPr>
          <w:r w:rsidRPr="00CA5714">
            <w:t>Click here to enter text.</w:t>
          </w:r>
        </w:p>
      </w:docPartBody>
    </w:docPart>
    <w:docPart>
      <w:docPartPr>
        <w:name w:val="0761ED802474453DB10D85822F18693A"/>
        <w:category>
          <w:name w:val="General"/>
          <w:gallery w:val="placeholder"/>
        </w:category>
        <w:types>
          <w:type w:val="bbPlcHdr"/>
        </w:types>
        <w:behaviors>
          <w:behavior w:val="content"/>
        </w:behaviors>
        <w:guid w:val="{4D1CDEEE-47D4-4511-B5AF-2113580FF64F}"/>
      </w:docPartPr>
      <w:docPartBody>
        <w:p w:rsidR="006922A4" w:rsidRDefault="00F701A2" w:rsidP="00647EC1">
          <w:pPr>
            <w:pStyle w:val="0761ED802474453DB10D85822F18693A74"/>
          </w:pPr>
          <w:r w:rsidRPr="006901E1">
            <w:rPr>
              <w:color w:val="808080"/>
            </w:rPr>
            <w:t>Select an item.</w:t>
          </w:r>
        </w:p>
      </w:docPartBody>
    </w:docPart>
    <w:docPart>
      <w:docPartPr>
        <w:name w:val="C5A5333B9F75421B8B72392BF705C2A7"/>
        <w:category>
          <w:name w:val="General"/>
          <w:gallery w:val="placeholder"/>
        </w:category>
        <w:types>
          <w:type w:val="bbPlcHdr"/>
        </w:types>
        <w:behaviors>
          <w:behavior w:val="content"/>
        </w:behaviors>
        <w:guid w:val="{489CA719-E927-4496-A43E-42332D4519EA}"/>
      </w:docPartPr>
      <w:docPartBody>
        <w:p w:rsidR="00631281" w:rsidRDefault="00F701A2" w:rsidP="00647EC1">
          <w:pPr>
            <w:pStyle w:val="C5A5333B9F75421B8B72392BF705C2A764"/>
          </w:pPr>
          <w:r w:rsidRPr="0004195F">
            <w:rPr>
              <w:rStyle w:val="PlaceholderText"/>
            </w:rPr>
            <w:t>Enter the name of the test</w:t>
          </w:r>
        </w:p>
      </w:docPartBody>
    </w:docPart>
    <w:docPart>
      <w:docPartPr>
        <w:name w:val="D6C0B2785DE14301B7B321DAE5F84408"/>
        <w:category>
          <w:name w:val="General"/>
          <w:gallery w:val="placeholder"/>
        </w:category>
        <w:types>
          <w:type w:val="bbPlcHdr"/>
        </w:types>
        <w:behaviors>
          <w:behavior w:val="content"/>
        </w:behaviors>
        <w:guid w:val="{62EDC97F-D9D7-4FF3-881A-99AA8023CEC9}"/>
      </w:docPartPr>
      <w:docPartBody>
        <w:p w:rsidR="00631281" w:rsidRDefault="00F701A2" w:rsidP="00647EC1">
          <w:pPr>
            <w:pStyle w:val="D6C0B2785DE14301B7B321DAE5F8440863"/>
          </w:pPr>
          <w:r w:rsidRPr="008E5177">
            <w:rPr>
              <w:color w:val="808080"/>
            </w:rPr>
            <w:t>Select an item.</w:t>
          </w:r>
        </w:p>
      </w:docPartBody>
    </w:docPart>
    <w:docPart>
      <w:docPartPr>
        <w:name w:val="9A7985679C77428B85F7853F0751183A"/>
        <w:category>
          <w:name w:val="General"/>
          <w:gallery w:val="placeholder"/>
        </w:category>
        <w:types>
          <w:type w:val="bbPlcHdr"/>
        </w:types>
        <w:behaviors>
          <w:behavior w:val="content"/>
        </w:behaviors>
        <w:guid w:val="{BCE6020B-E623-47D6-BED3-81858C2DA4F1}"/>
      </w:docPartPr>
      <w:docPartBody>
        <w:p w:rsidR="00D64869" w:rsidRDefault="00F701A2" w:rsidP="00647EC1">
          <w:pPr>
            <w:pStyle w:val="9A7985679C77428B85F7853F0751183A57"/>
          </w:pPr>
          <w:r w:rsidRPr="00090129">
            <w:rPr>
              <w:color w:val="808080"/>
            </w:rPr>
            <w:t>Title</w:t>
          </w:r>
        </w:p>
      </w:docPartBody>
    </w:docPart>
    <w:docPart>
      <w:docPartPr>
        <w:name w:val="2AE11EEA2D58478DB92FB26F85129376"/>
        <w:category>
          <w:name w:val="General"/>
          <w:gallery w:val="placeholder"/>
        </w:category>
        <w:types>
          <w:type w:val="bbPlcHdr"/>
        </w:types>
        <w:behaviors>
          <w:behavior w:val="content"/>
        </w:behaviors>
        <w:guid w:val="{C2897D20-AE55-4293-96B0-144FDA179CC1}"/>
      </w:docPartPr>
      <w:docPartBody>
        <w:p w:rsidR="00D64869" w:rsidRDefault="00F701A2" w:rsidP="00647EC1">
          <w:r w:rsidRPr="00090129">
            <w:rPr>
              <w:rStyle w:val="PlaceholderText"/>
            </w:rPr>
            <w:t>Select an item.</w:t>
          </w:r>
        </w:p>
      </w:docPartBody>
    </w:docPart>
    <w:docPart>
      <w:docPartPr>
        <w:name w:val="DBAB40A3579D43D1BB4176D1CA84A4DA"/>
        <w:category>
          <w:name w:val="General"/>
          <w:gallery w:val="placeholder"/>
        </w:category>
        <w:types>
          <w:type w:val="bbPlcHdr"/>
        </w:types>
        <w:behaviors>
          <w:behavior w:val="content"/>
        </w:behaviors>
        <w:guid w:val="{6E23FE3C-A614-4065-8219-5391DDD7F8B7}"/>
      </w:docPartPr>
      <w:docPartBody>
        <w:p w:rsidR="00D64869" w:rsidRDefault="00F701A2" w:rsidP="00647EC1">
          <w:r w:rsidRPr="00090129">
            <w:rPr>
              <w:rStyle w:val="PlaceholderText"/>
            </w:rPr>
            <w:t>Click or tap here to enter text.</w:t>
          </w:r>
        </w:p>
      </w:docPartBody>
    </w:docPart>
    <w:docPart>
      <w:docPartPr>
        <w:name w:val="CEABE7B34B614B63A27B1C1CDD789BD5"/>
        <w:category>
          <w:name w:val="General"/>
          <w:gallery w:val="placeholder"/>
        </w:category>
        <w:types>
          <w:type w:val="bbPlcHdr"/>
        </w:types>
        <w:behaviors>
          <w:behavior w:val="content"/>
        </w:behaviors>
        <w:guid w:val="{491D1A4D-B065-4BF3-9759-AC5C995202E5}"/>
      </w:docPartPr>
      <w:docPartBody>
        <w:p w:rsidR="00544F0A" w:rsidRDefault="00F701A2" w:rsidP="00647EC1">
          <w:pPr>
            <w:pStyle w:val="CEABE7B34B614B63A27B1C1CDD789BD550"/>
          </w:pPr>
          <w:r w:rsidRPr="0004195F">
            <w:rPr>
              <w:rStyle w:val="PlaceholderText"/>
            </w:rPr>
            <w:t>Enter the name of the test</w:t>
          </w:r>
        </w:p>
      </w:docPartBody>
    </w:docPart>
    <w:docPart>
      <w:docPartPr>
        <w:name w:val="BDB7DAF898A64073817DEB55EEFBC16C"/>
        <w:category>
          <w:name w:val="General"/>
          <w:gallery w:val="placeholder"/>
        </w:category>
        <w:types>
          <w:type w:val="bbPlcHdr"/>
        </w:types>
        <w:behaviors>
          <w:behavior w:val="content"/>
        </w:behaviors>
        <w:guid w:val="{7D66912E-72BB-45B5-9CA9-99D20EF761A6}"/>
      </w:docPartPr>
      <w:docPartBody>
        <w:p w:rsidR="00544F0A" w:rsidRDefault="00F701A2" w:rsidP="00647EC1">
          <w:pPr>
            <w:pStyle w:val="BDB7DAF898A64073817DEB55EEFBC16C50"/>
          </w:pPr>
          <w:r w:rsidRPr="0004195F">
            <w:rPr>
              <w:rStyle w:val="PlaceholderText"/>
            </w:rPr>
            <w:t>Enter the name of the test</w:t>
          </w:r>
        </w:p>
      </w:docPartBody>
    </w:docPart>
    <w:docPart>
      <w:docPartPr>
        <w:name w:val="D51DD262B85640F092BAE09C2C72395C"/>
        <w:category>
          <w:name w:val="General"/>
          <w:gallery w:val="placeholder"/>
        </w:category>
        <w:types>
          <w:type w:val="bbPlcHdr"/>
        </w:types>
        <w:behaviors>
          <w:behavior w:val="content"/>
        </w:behaviors>
        <w:guid w:val="{4CD32091-D5F4-4435-82E0-BFCD3C759AFA}"/>
      </w:docPartPr>
      <w:docPartBody>
        <w:p w:rsidR="009515DB" w:rsidRDefault="00F701A2" w:rsidP="00647EC1">
          <w:r w:rsidRPr="00B35A50">
            <w:rPr>
              <w:color w:val="808080"/>
            </w:rPr>
            <w:t>Title</w:t>
          </w:r>
        </w:p>
      </w:docPartBody>
    </w:docPart>
    <w:docPart>
      <w:docPartPr>
        <w:name w:val="1C7BC3114CBE4DC68B8D59C2935D6F80"/>
        <w:category>
          <w:name w:val="General"/>
          <w:gallery w:val="placeholder"/>
        </w:category>
        <w:types>
          <w:type w:val="bbPlcHdr"/>
        </w:types>
        <w:behaviors>
          <w:behavior w:val="content"/>
        </w:behaviors>
        <w:guid w:val="{F11CFE27-AC07-44B9-B06D-34B09B461F5D}"/>
      </w:docPartPr>
      <w:docPartBody>
        <w:p w:rsidR="009515DB" w:rsidRDefault="00F701A2" w:rsidP="00647EC1">
          <w:r w:rsidRPr="0056746E">
            <w:rPr>
              <w:rStyle w:val="PlaceholderText"/>
            </w:rPr>
            <w:t>Click or tap here to enter text.</w:t>
          </w:r>
        </w:p>
      </w:docPartBody>
    </w:docPart>
    <w:docPart>
      <w:docPartPr>
        <w:name w:val="3667271E78724233A0D66C0B26305FD4"/>
        <w:category>
          <w:name w:val="General"/>
          <w:gallery w:val="placeholder"/>
        </w:category>
        <w:types>
          <w:type w:val="bbPlcHdr"/>
        </w:types>
        <w:behaviors>
          <w:behavior w:val="content"/>
        </w:behaviors>
        <w:guid w:val="{C61DD3E6-1976-4B1C-930D-596E7AEA04FF}"/>
      </w:docPartPr>
      <w:docPartBody>
        <w:p w:rsidR="009515DB" w:rsidRDefault="00F701A2" w:rsidP="00647EC1">
          <w:r>
            <w:rPr>
              <w:rStyle w:val="PlaceholderText"/>
            </w:rPr>
            <w:t>Select</w:t>
          </w:r>
          <w:r w:rsidRPr="0056746E">
            <w:rPr>
              <w:rStyle w:val="PlaceholderText"/>
            </w:rPr>
            <w:t xml:space="preserve"> an item.</w:t>
          </w:r>
        </w:p>
      </w:docPartBody>
    </w:docPart>
    <w:docPart>
      <w:docPartPr>
        <w:name w:val="9147E87A3D784025982FE54F990E80BD"/>
        <w:category>
          <w:name w:val="General"/>
          <w:gallery w:val="placeholder"/>
        </w:category>
        <w:types>
          <w:type w:val="bbPlcHdr"/>
        </w:types>
        <w:behaviors>
          <w:behavior w:val="content"/>
        </w:behaviors>
        <w:guid w:val="{6A65B7F4-29B4-401F-8409-AF5071660688}"/>
      </w:docPartPr>
      <w:docPartBody>
        <w:p w:rsidR="009515DB" w:rsidRDefault="00F701A2" w:rsidP="00647EC1">
          <w:pPr>
            <w:pStyle w:val="9147E87A3D784025982FE54F990E80BD41"/>
          </w:pPr>
          <w:r w:rsidRPr="0056746E">
            <w:rPr>
              <w:rStyle w:val="PlaceholderText"/>
            </w:rPr>
            <w:t>Click or tap here to enter text.</w:t>
          </w:r>
        </w:p>
      </w:docPartBody>
    </w:docPart>
    <w:docPart>
      <w:docPartPr>
        <w:name w:val="B2E906F55FB2494EB7ABE52AD93D4F65"/>
        <w:category>
          <w:name w:val="General"/>
          <w:gallery w:val="placeholder"/>
        </w:category>
        <w:types>
          <w:type w:val="bbPlcHdr"/>
        </w:types>
        <w:behaviors>
          <w:behavior w:val="content"/>
        </w:behaviors>
        <w:guid w:val="{F98463DB-8825-4237-960F-098609E5D65D}"/>
      </w:docPartPr>
      <w:docPartBody>
        <w:p w:rsidR="002169E1" w:rsidRDefault="00F701A2" w:rsidP="00647EC1">
          <w:pPr>
            <w:pStyle w:val="B2E906F55FB2494EB7ABE52AD93D4F6540"/>
          </w:pPr>
          <w:r w:rsidRPr="0004195F">
            <w:rPr>
              <w:rStyle w:val="PlaceholderText"/>
            </w:rPr>
            <w:t xml:space="preserve">Enter the name of the </w:t>
          </w:r>
          <w:r>
            <w:rPr>
              <w:rStyle w:val="PlaceholderText"/>
            </w:rPr>
            <w:t>Page Object</w:t>
          </w:r>
        </w:p>
      </w:docPartBody>
    </w:docPart>
    <w:docPart>
      <w:docPartPr>
        <w:name w:val="353C8D53DF4B46D8B5850D879FD1BD07"/>
        <w:category>
          <w:name w:val="General"/>
          <w:gallery w:val="placeholder"/>
        </w:category>
        <w:types>
          <w:type w:val="bbPlcHdr"/>
        </w:types>
        <w:behaviors>
          <w:behavior w:val="content"/>
        </w:behaviors>
        <w:guid w:val="{93978BDF-445F-40BE-85C5-780DD4B09A40}"/>
      </w:docPartPr>
      <w:docPartBody>
        <w:p w:rsidR="0094709B" w:rsidRDefault="00F701A2" w:rsidP="00647EC1">
          <w:pPr>
            <w:pStyle w:val="353C8D53DF4B46D8B5850D879FD1BD0723"/>
          </w:pPr>
          <w:r w:rsidRPr="000D0A98">
            <w:rPr>
              <w:rStyle w:val="PlaceholderText"/>
            </w:rPr>
            <w:t>Enter</w:t>
          </w:r>
          <w:r w:rsidRPr="0069687F">
            <w:rPr>
              <w:rStyle w:val="PlaceholderText"/>
            </w:rPr>
            <w:t xml:space="preserve"> the product</w:t>
          </w:r>
          <w:r>
            <w:rPr>
              <w:rStyle w:val="PlaceholderText"/>
            </w:rPr>
            <w:t xml:space="preserve"> names separated by a semicolon</w:t>
          </w:r>
          <w:r w:rsidRPr="00562A45">
            <w:rPr>
              <w:rStyle w:val="PlaceholderText"/>
            </w:rPr>
            <w:t>.</w:t>
          </w:r>
        </w:p>
      </w:docPartBody>
    </w:docPart>
    <w:docPart>
      <w:docPartPr>
        <w:name w:val="4649629EA818434795035956985A1B05"/>
        <w:category>
          <w:name w:val="General"/>
          <w:gallery w:val="placeholder"/>
        </w:category>
        <w:types>
          <w:type w:val="bbPlcHdr"/>
        </w:types>
        <w:behaviors>
          <w:behavior w:val="content"/>
        </w:behaviors>
        <w:guid w:val="{7B846141-4C4C-4C4C-B018-9C88D414EDA4}"/>
      </w:docPartPr>
      <w:docPartBody>
        <w:p w:rsidR="0094709B" w:rsidRDefault="00F701A2" w:rsidP="00647EC1">
          <w:pPr>
            <w:pStyle w:val="4649629EA818434795035956985A1B0522"/>
          </w:pPr>
          <w:r w:rsidRPr="0069687F">
            <w:rPr>
              <w:rStyle w:val="PlaceholderText"/>
            </w:rPr>
            <w:t>List the packaging items to modify, separated by a semicolon.</w:t>
          </w:r>
        </w:p>
      </w:docPartBody>
    </w:docPart>
    <w:docPart>
      <w:docPartPr>
        <w:name w:val="7D4D035733AA4EEDA04815C498A2340E"/>
        <w:category>
          <w:name w:val="General"/>
          <w:gallery w:val="placeholder"/>
        </w:category>
        <w:types>
          <w:type w:val="bbPlcHdr"/>
        </w:types>
        <w:behaviors>
          <w:behavior w:val="content"/>
        </w:behaviors>
        <w:guid w:val="{6F5A0B8F-6AFE-4CD8-B2C6-21301C7AD1F5}"/>
      </w:docPartPr>
      <w:docPartBody>
        <w:p w:rsidR="0094709B" w:rsidRDefault="00F701A2" w:rsidP="00647EC1">
          <w:pPr>
            <w:pStyle w:val="7D4D035733AA4EEDA04815C498A2340E21"/>
          </w:pPr>
          <w:r w:rsidRPr="00E400B6">
            <w:rPr>
              <w:rStyle w:val="PlaceholderText"/>
              <w:sz w:val="40"/>
              <w:szCs w:val="40"/>
            </w:rPr>
            <w:t>Enter the function title (as written in DSxR&amp;D).</w:t>
          </w:r>
        </w:p>
      </w:docPartBody>
    </w:docPart>
    <w:docPart>
      <w:docPartPr>
        <w:name w:val="688BD0AD925A4EC3B9B3277934403882"/>
        <w:category>
          <w:name w:val="General"/>
          <w:gallery w:val="placeholder"/>
        </w:category>
        <w:types>
          <w:type w:val="bbPlcHdr"/>
        </w:types>
        <w:behaviors>
          <w:behavior w:val="content"/>
        </w:behaviors>
        <w:guid w:val="{1708409F-1F8B-4FDE-BBB9-05E99EE3608C}"/>
      </w:docPartPr>
      <w:docPartBody>
        <w:p w:rsidR="0094709B" w:rsidRDefault="00F701A2" w:rsidP="00647EC1">
          <w:r w:rsidRPr="00090129">
            <w:rPr>
              <w:rStyle w:val="PlaceholderText"/>
            </w:rPr>
            <w:t>action bar command, dialog box, etc.</w:t>
          </w:r>
        </w:p>
      </w:docPartBody>
    </w:docPart>
    <w:docPart>
      <w:docPartPr>
        <w:name w:val="57D4A11A75C542B0A640EC475DDA70D3"/>
        <w:category>
          <w:name w:val="General"/>
          <w:gallery w:val="placeholder"/>
        </w:category>
        <w:types>
          <w:type w:val="bbPlcHdr"/>
        </w:types>
        <w:behaviors>
          <w:behavior w:val="content"/>
        </w:behaviors>
        <w:guid w:val="{26144053-52C3-46E3-982F-2D5148C416B6}"/>
      </w:docPartPr>
      <w:docPartBody>
        <w:p w:rsidR="0094709B" w:rsidRDefault="00F701A2" w:rsidP="00647EC1">
          <w:pPr>
            <w:pStyle w:val="57D4A11A75C542B0A640EC475DDA70D319"/>
          </w:pPr>
          <w:r w:rsidRPr="00CA5714">
            <w:rPr>
              <w:rStyle w:val="PlaceholderText"/>
            </w:rPr>
            <w:t>Select an item.</w:t>
          </w:r>
        </w:p>
      </w:docPartBody>
    </w:docPart>
    <w:docPart>
      <w:docPartPr>
        <w:name w:val="09A5E1C429584151B1595142BF432D19"/>
        <w:category>
          <w:name w:val="General"/>
          <w:gallery w:val="placeholder"/>
        </w:category>
        <w:types>
          <w:type w:val="bbPlcHdr"/>
        </w:types>
        <w:behaviors>
          <w:behavior w:val="content"/>
        </w:behaviors>
        <w:guid w:val="{06845CD8-B8D6-42B2-A92B-82287DBFAA64}"/>
      </w:docPartPr>
      <w:docPartBody>
        <w:p w:rsidR="00BA01BC" w:rsidRDefault="00F701A2" w:rsidP="00647EC1">
          <w:pPr>
            <w:pStyle w:val="09A5E1C429584151B1595142BF432D1916"/>
          </w:pPr>
          <w:r w:rsidRPr="00562A45">
            <w:rPr>
              <w:rStyle w:val="PlaceholderText"/>
            </w:rPr>
            <w:t>Click or tap here to enter text.</w:t>
          </w:r>
        </w:p>
      </w:docPartBody>
    </w:docPart>
    <w:docPart>
      <w:docPartPr>
        <w:name w:val="421CDDD0AA5042AEAC3D823F860D3182"/>
        <w:category>
          <w:name w:val="General"/>
          <w:gallery w:val="placeholder"/>
        </w:category>
        <w:types>
          <w:type w:val="bbPlcHdr"/>
        </w:types>
        <w:behaviors>
          <w:behavior w:val="content"/>
        </w:behaviors>
        <w:guid w:val="{B1874BB6-48F1-429F-946A-C952913AB15A}"/>
      </w:docPartPr>
      <w:docPartBody>
        <w:p w:rsidR="00BA01BC" w:rsidRDefault="00F701A2" w:rsidP="00647EC1">
          <w:pPr>
            <w:pStyle w:val="421CDDD0AA5042AEAC3D823F860D318216"/>
          </w:pPr>
          <w:r w:rsidRPr="00562A45">
            <w:rPr>
              <w:rStyle w:val="PlaceholderText"/>
            </w:rPr>
            <w:t>Click or tap here to enter text.</w:t>
          </w:r>
        </w:p>
      </w:docPartBody>
    </w:docPart>
    <w:docPart>
      <w:docPartPr>
        <w:name w:val="2C15F68A1F564C2EB5C51E7E2B48734D"/>
        <w:category>
          <w:name w:val="General"/>
          <w:gallery w:val="placeholder"/>
        </w:category>
        <w:types>
          <w:type w:val="bbPlcHdr"/>
        </w:types>
        <w:behaviors>
          <w:behavior w:val="content"/>
        </w:behaviors>
        <w:guid w:val="{01D2B2C3-6146-43F3-826A-9A6EEF1DD201}"/>
      </w:docPartPr>
      <w:docPartBody>
        <w:p w:rsidR="00BF611E" w:rsidRDefault="00F701A2">
          <w:r>
            <w:rPr>
              <w:rStyle w:val="PlaceholderText"/>
            </w:rPr>
            <w:t>Select</w:t>
          </w:r>
          <w:r w:rsidRPr="00874AA1">
            <w:rPr>
              <w:rStyle w:val="PlaceholderText"/>
            </w:rPr>
            <w:t xml:space="preserve"> an item.</w:t>
          </w:r>
        </w:p>
      </w:docPartBody>
    </w:docPart>
    <w:docPart>
      <w:docPartPr>
        <w:name w:val="614D06190D704888AADACA8C48EC0F75"/>
        <w:category>
          <w:name w:val="General"/>
          <w:gallery w:val="placeholder"/>
        </w:category>
        <w:types>
          <w:type w:val="bbPlcHdr"/>
        </w:types>
        <w:behaviors>
          <w:behavior w:val="content"/>
        </w:behaviors>
        <w:guid w:val="{D22A5BF5-233C-4BAA-9B82-67D717FDC9B0}"/>
      </w:docPartPr>
      <w:docPartBody>
        <w:p w:rsidR="00CF68C9" w:rsidRDefault="00F701A2">
          <w:r>
            <w:rPr>
              <w:rStyle w:val="PlaceholderText"/>
            </w:rPr>
            <w:t>Select</w:t>
          </w:r>
          <w:r w:rsidRPr="00874AA1">
            <w:rPr>
              <w:rStyle w:val="PlaceholderText"/>
            </w:rPr>
            <w:t xml:space="preserve"> an item.</w:t>
          </w:r>
        </w:p>
      </w:docPartBody>
    </w:docPart>
    <w:docPart>
      <w:docPartPr>
        <w:name w:val="9E0E4F18E8534EFCB0D9BD88DF23C998"/>
        <w:category>
          <w:name w:val="General"/>
          <w:gallery w:val="placeholder"/>
        </w:category>
        <w:types>
          <w:type w:val="bbPlcHdr"/>
        </w:types>
        <w:behaviors>
          <w:behavior w:val="content"/>
        </w:behaviors>
        <w:guid w:val="{9EE33BED-DCA2-4719-8E63-E622D607E8CC}"/>
      </w:docPartPr>
      <w:docPartBody>
        <w:p w:rsidR="00CF68C9" w:rsidRDefault="00F701A2">
          <w:r>
            <w:rPr>
              <w:rStyle w:val="PlaceholderText"/>
            </w:rPr>
            <w:t>Select an item.</w:t>
          </w:r>
        </w:p>
      </w:docPartBody>
    </w:docPart>
    <w:docPart>
      <w:docPartPr>
        <w:name w:val="B1211FF47151407CBE91608CA416418A"/>
        <w:category>
          <w:name w:val="General"/>
          <w:gallery w:val="placeholder"/>
        </w:category>
        <w:types>
          <w:type w:val="bbPlcHdr"/>
        </w:types>
        <w:behaviors>
          <w:behavior w:val="content"/>
        </w:behaviors>
        <w:guid w:val="{F564924F-8D63-4B0E-8A04-56653C51D97B}"/>
      </w:docPartPr>
      <w:docPartBody>
        <w:p w:rsidR="00CF68C9" w:rsidRDefault="00F701A2">
          <w:r w:rsidRPr="00814778">
            <w:rPr>
              <w:rStyle w:val="PlaceholderText"/>
            </w:rPr>
            <w:t>Select an item.</w:t>
          </w:r>
        </w:p>
      </w:docPartBody>
    </w:docPart>
    <w:docPart>
      <w:docPartPr>
        <w:name w:val="C98A60BF824C4B5E842920D3523B2930"/>
        <w:category>
          <w:name w:val="General"/>
          <w:gallery w:val="placeholder"/>
        </w:category>
        <w:types>
          <w:type w:val="bbPlcHdr"/>
        </w:types>
        <w:behaviors>
          <w:behavior w:val="content"/>
        </w:behaviors>
        <w:guid w:val="{CB8138B4-ACCE-4B05-8964-69CBC94532C0}"/>
      </w:docPartPr>
      <w:docPartBody>
        <w:p w:rsidR="00CF68C9" w:rsidRDefault="00F701A2">
          <w:r w:rsidRPr="00814778">
            <w:rPr>
              <w:rStyle w:val="PlaceholderText"/>
            </w:rPr>
            <w:t>Select an item.</w:t>
          </w:r>
        </w:p>
      </w:docPartBody>
    </w:docPart>
    <w:docPart>
      <w:docPartPr>
        <w:name w:val="FC9069136D304E32AA6C544231F55195"/>
        <w:category>
          <w:name w:val="General"/>
          <w:gallery w:val="placeholder"/>
        </w:category>
        <w:types>
          <w:type w:val="bbPlcHdr"/>
        </w:types>
        <w:behaviors>
          <w:behavior w:val="content"/>
        </w:behaviors>
        <w:guid w:val="{38C8A5C3-1057-494F-9ECF-B51D992AE49F}"/>
      </w:docPartPr>
      <w:docPartBody>
        <w:p w:rsidR="00CF68C9" w:rsidRDefault="00F701A2">
          <w:r w:rsidRPr="00814778">
            <w:rPr>
              <w:rStyle w:val="PlaceholderText"/>
            </w:rPr>
            <w:t>Select an item.</w:t>
          </w:r>
        </w:p>
      </w:docPartBody>
    </w:docPart>
    <w:docPart>
      <w:docPartPr>
        <w:name w:val="E1C35ABDEA1D4A10A3EFCD3A1BA742F7"/>
        <w:category>
          <w:name w:val="General"/>
          <w:gallery w:val="placeholder"/>
        </w:category>
        <w:types>
          <w:type w:val="bbPlcHdr"/>
        </w:types>
        <w:behaviors>
          <w:behavior w:val="content"/>
        </w:behaviors>
        <w:guid w:val="{4E8A0F80-E0F9-4AB7-9819-702258377A50}"/>
      </w:docPartPr>
      <w:docPartBody>
        <w:p w:rsidR="00CF68C9" w:rsidRDefault="00F701A2">
          <w:r w:rsidRPr="00814778">
            <w:rPr>
              <w:rStyle w:val="PlaceholderText"/>
            </w:rPr>
            <w:t>Select an item.</w:t>
          </w:r>
        </w:p>
      </w:docPartBody>
    </w:docPart>
    <w:docPart>
      <w:docPartPr>
        <w:name w:val="25B09FAFBBEA49489C79E97900FBE39D"/>
        <w:category>
          <w:name w:val="General"/>
          <w:gallery w:val="placeholder"/>
        </w:category>
        <w:types>
          <w:type w:val="bbPlcHdr"/>
        </w:types>
        <w:behaviors>
          <w:behavior w:val="content"/>
        </w:behaviors>
        <w:guid w:val="{287F7C10-AC01-4B3F-B4CB-BAA7F361BA48}"/>
      </w:docPartPr>
      <w:docPartBody>
        <w:p w:rsidR="00CF68C9" w:rsidRDefault="00F701A2">
          <w:r w:rsidRPr="00937292">
            <w:rPr>
              <w:rStyle w:val="PlaceholderText"/>
            </w:rPr>
            <w:t>Select an item.</w:t>
          </w:r>
        </w:p>
      </w:docPartBody>
    </w:docPart>
    <w:docPart>
      <w:docPartPr>
        <w:name w:val="4DCB1F55068A4141B9C48108B02C75D6"/>
        <w:category>
          <w:name w:val="General"/>
          <w:gallery w:val="placeholder"/>
        </w:category>
        <w:types>
          <w:type w:val="bbPlcHdr"/>
        </w:types>
        <w:behaviors>
          <w:behavior w:val="content"/>
        </w:behaviors>
        <w:guid w:val="{8304E4C9-3921-4F9C-8D19-69EEB37D1212}"/>
      </w:docPartPr>
      <w:docPartBody>
        <w:p w:rsidR="00CF68C9" w:rsidRDefault="00F701A2">
          <w:r>
            <w:rPr>
              <w:rStyle w:val="PlaceholderText"/>
            </w:rPr>
            <w:t>Select</w:t>
          </w:r>
          <w:r w:rsidRPr="00874AA1">
            <w:rPr>
              <w:rStyle w:val="PlaceholderText"/>
            </w:rPr>
            <w:t xml:space="preserve"> an item.</w:t>
          </w:r>
        </w:p>
      </w:docPartBody>
    </w:docPart>
    <w:docPart>
      <w:docPartPr>
        <w:name w:val="A4F6B17AD80F45919642F1ED332B51BB"/>
        <w:category>
          <w:name w:val="General"/>
          <w:gallery w:val="placeholder"/>
        </w:category>
        <w:types>
          <w:type w:val="bbPlcHdr"/>
        </w:types>
        <w:behaviors>
          <w:behavior w:val="content"/>
        </w:behaviors>
        <w:guid w:val="{B8F57CD1-33FA-48D4-9EA6-AA16E583CC4C}"/>
      </w:docPartPr>
      <w:docPartBody>
        <w:p w:rsidR="00CF68C9" w:rsidRDefault="00F701A2">
          <w:r>
            <w:rPr>
              <w:rStyle w:val="PlaceholderText"/>
            </w:rPr>
            <w:t>Select</w:t>
          </w:r>
          <w:r w:rsidRPr="00874AA1">
            <w:rPr>
              <w:rStyle w:val="PlaceholderText"/>
            </w:rPr>
            <w:t xml:space="preserve"> an item.</w:t>
          </w:r>
        </w:p>
      </w:docPartBody>
    </w:docPart>
    <w:docPart>
      <w:docPartPr>
        <w:name w:val="C53746ED9CDD4A63BE3D4A791BA23375"/>
        <w:category>
          <w:name w:val="General"/>
          <w:gallery w:val="placeholder"/>
        </w:category>
        <w:types>
          <w:type w:val="bbPlcHdr"/>
        </w:types>
        <w:behaviors>
          <w:behavior w:val="content"/>
        </w:behaviors>
        <w:guid w:val="{46A10451-7F6A-4D3A-979F-A39A94FFDE53}"/>
      </w:docPartPr>
      <w:docPartBody>
        <w:p w:rsidR="0009534E" w:rsidRDefault="00F701A2">
          <w:r w:rsidRPr="00814778">
            <w:rPr>
              <w:color w:val="808080"/>
            </w:rPr>
            <w:t>Choose an item.</w:t>
          </w:r>
        </w:p>
      </w:docPartBody>
    </w:docPart>
    <w:docPart>
      <w:docPartPr>
        <w:name w:val="7ABD6EE4F0054E36931A889F05E2106D"/>
        <w:category>
          <w:name w:val="General"/>
          <w:gallery w:val="placeholder"/>
        </w:category>
        <w:types>
          <w:type w:val="bbPlcHdr"/>
        </w:types>
        <w:behaviors>
          <w:behavior w:val="content"/>
        </w:behaviors>
        <w:guid w:val="{DA7B1247-11DC-4394-A957-FCC6CDBF696D}"/>
      </w:docPartPr>
      <w:docPartBody>
        <w:p w:rsidR="00E67957" w:rsidRDefault="006C1906" w:rsidP="006C1906">
          <w:pPr>
            <w:pStyle w:val="7ABD6EE4F0054E36931A889F05E2106D"/>
          </w:pPr>
          <w:r w:rsidRPr="000D0A98">
            <w:rPr>
              <w:color w:val="808080"/>
            </w:rPr>
            <w:t>Set here the Customer or DS team.</w:t>
          </w:r>
        </w:p>
      </w:docPartBody>
    </w:docPart>
    <w:docPart>
      <w:docPartPr>
        <w:name w:val="72F40D053D3E49C9A4CD4CA55F7928AA"/>
        <w:category>
          <w:name w:val="General"/>
          <w:gallery w:val="placeholder"/>
        </w:category>
        <w:types>
          <w:type w:val="bbPlcHdr"/>
        </w:types>
        <w:behaviors>
          <w:behavior w:val="content"/>
        </w:behaviors>
        <w:guid w:val="{28CD82D2-9F7D-4D9A-95E7-FD8A7479100F}"/>
      </w:docPartPr>
      <w:docPartBody>
        <w:p w:rsidR="00E67957" w:rsidRDefault="006C1906" w:rsidP="006C1906">
          <w:pPr>
            <w:pStyle w:val="72F40D053D3E49C9A4CD4CA55F7928AA"/>
          </w:pPr>
          <w:r w:rsidRPr="000D0A98">
            <w:rPr>
              <w:color w:val="808080"/>
            </w:rPr>
            <w:t>Enter the DSxRD ID and insert a hyperlink</w:t>
          </w:r>
          <w:r w:rsidRPr="000D0A98">
            <w:rPr>
              <w:i/>
              <w:iCs/>
              <w:color w:val="808080"/>
            </w:rPr>
            <w:t>.</w:t>
          </w:r>
        </w:p>
      </w:docPartBody>
    </w:docPart>
    <w:docPart>
      <w:docPartPr>
        <w:name w:val="84B3548DD9B84925A56083A1DCB7615C"/>
        <w:category>
          <w:name w:val="General"/>
          <w:gallery w:val="placeholder"/>
        </w:category>
        <w:types>
          <w:type w:val="bbPlcHdr"/>
        </w:types>
        <w:behaviors>
          <w:behavior w:val="content"/>
        </w:behaviors>
        <w:guid w:val="{C163E065-E3EA-4F9C-B260-A221633C05EE}"/>
      </w:docPartPr>
      <w:docPartBody>
        <w:p w:rsidR="00E67957" w:rsidRDefault="006C1906" w:rsidP="006C1906">
          <w:pPr>
            <w:pStyle w:val="84B3548DD9B84925A56083A1DCB7615C"/>
          </w:pPr>
          <w:r>
            <w:t>Set</w:t>
          </w:r>
          <w:r w:rsidRPr="003B50E5">
            <w:t xml:space="preserve"> here </w:t>
          </w:r>
          <w:r>
            <w:t>the Customer or DS team</w:t>
          </w:r>
          <w:r w:rsidRPr="003B50E5">
            <w:t>.</w:t>
          </w:r>
        </w:p>
      </w:docPartBody>
    </w:docPart>
    <w:docPart>
      <w:docPartPr>
        <w:name w:val="3D8E580977444E60ACFEE329E8B2CB00"/>
        <w:category>
          <w:name w:val="General"/>
          <w:gallery w:val="placeholder"/>
        </w:category>
        <w:types>
          <w:type w:val="bbPlcHdr"/>
        </w:types>
        <w:behaviors>
          <w:behavior w:val="content"/>
        </w:behaviors>
        <w:guid w:val="{7AEA4A3E-7B01-4607-BA26-DF16C07431F2}"/>
      </w:docPartPr>
      <w:docPartBody>
        <w:p w:rsidR="00E67957" w:rsidRDefault="006C1906" w:rsidP="006C1906">
          <w:pPr>
            <w:pStyle w:val="3D8E580977444E60ACFEE329E8B2CB00"/>
          </w:pPr>
          <w:r>
            <w:t>Enter the DSxRD ID and insert a hyperlink</w:t>
          </w:r>
          <w:r w:rsidRPr="001D0CE2">
            <w:rPr>
              <w:i/>
              <w:iCs/>
            </w:rPr>
            <w:t>.</w:t>
          </w:r>
        </w:p>
      </w:docPartBody>
    </w:docPart>
    <w:docPart>
      <w:docPartPr>
        <w:name w:val="9605855D4FA547D5AE9B23C723275002"/>
        <w:category>
          <w:name w:val="General"/>
          <w:gallery w:val="placeholder"/>
        </w:category>
        <w:types>
          <w:type w:val="bbPlcHdr"/>
        </w:types>
        <w:behaviors>
          <w:behavior w:val="content"/>
        </w:behaviors>
        <w:guid w:val="{C7A00939-2C09-4FBA-B9B7-DBED2D5D34F8}"/>
      </w:docPartPr>
      <w:docPartBody>
        <w:p w:rsidR="00E67957" w:rsidRDefault="006C1906" w:rsidP="006C1906">
          <w:pPr>
            <w:pStyle w:val="9605855D4FA547D5AE9B23C723275002"/>
          </w:pPr>
          <w:r w:rsidRPr="0069687F">
            <w:rPr>
              <w:rStyle w:val="PlaceholderText"/>
            </w:rPr>
            <w:t>Enter the product</w:t>
          </w:r>
          <w:r>
            <w:rPr>
              <w:rStyle w:val="PlaceholderText"/>
            </w:rPr>
            <w:t xml:space="preserve"> names separated by a semicolon</w:t>
          </w:r>
          <w:r w:rsidRPr="00562A45">
            <w:rPr>
              <w:rStyle w:val="PlaceholderText"/>
            </w:rPr>
            <w:t>.</w:t>
          </w:r>
        </w:p>
      </w:docPartBody>
    </w:docPart>
    <w:docPart>
      <w:docPartPr>
        <w:name w:val="7324668E26A4423CADC336D1C3CB65FF"/>
        <w:category>
          <w:name w:val="General"/>
          <w:gallery w:val="placeholder"/>
        </w:category>
        <w:types>
          <w:type w:val="bbPlcHdr"/>
        </w:types>
        <w:behaviors>
          <w:behavior w:val="content"/>
        </w:behaviors>
        <w:guid w:val="{18AE9723-0D14-4A11-895D-8C97902BBBBA}"/>
      </w:docPartPr>
      <w:docPartBody>
        <w:p w:rsidR="00E6597A" w:rsidRDefault="00E67957" w:rsidP="00E67957">
          <w:pPr>
            <w:pStyle w:val="7324668E26A4423CADC336D1C3CB65FF"/>
          </w:pPr>
          <w:r w:rsidRPr="0004195F">
            <w:rPr>
              <w:rStyle w:val="PlaceholderText"/>
            </w:rPr>
            <w:t xml:space="preserve">Enter the name of the </w:t>
          </w:r>
          <w:r>
            <w:rPr>
              <w:rStyle w:val="PlaceholderText"/>
            </w:rPr>
            <w:t>Page Object</w:t>
          </w:r>
        </w:p>
      </w:docPartBody>
    </w:docPart>
    <w:docPart>
      <w:docPartPr>
        <w:name w:val="2D88AB351EDF4585B4AA123C1576865A"/>
        <w:category>
          <w:name w:val="General"/>
          <w:gallery w:val="placeholder"/>
        </w:category>
        <w:types>
          <w:type w:val="bbPlcHdr"/>
        </w:types>
        <w:behaviors>
          <w:behavior w:val="content"/>
        </w:behaviors>
        <w:guid w:val="{B4727019-360C-4955-B0DC-FA07BDFF2ABD}"/>
      </w:docPartPr>
      <w:docPartBody>
        <w:p w:rsidR="00E6597A" w:rsidRDefault="00E67957" w:rsidP="00E67957">
          <w:pPr>
            <w:pStyle w:val="2D88AB351EDF4585B4AA123C1576865A"/>
          </w:pPr>
          <w:r w:rsidRPr="0004195F">
            <w:rPr>
              <w:rStyle w:val="PlaceholderText"/>
            </w:rPr>
            <w:t xml:space="preserve">Enter the name of the </w:t>
          </w:r>
          <w:r>
            <w:rPr>
              <w:rStyle w:val="PlaceholderText"/>
            </w:rPr>
            <w:t>Page Object</w:t>
          </w:r>
        </w:p>
      </w:docPartBody>
    </w:docPart>
    <w:docPart>
      <w:docPartPr>
        <w:name w:val="B499ECC7DF5448EA972D8B9ACF8179A9"/>
        <w:category>
          <w:name w:val="General"/>
          <w:gallery w:val="placeholder"/>
        </w:category>
        <w:types>
          <w:type w:val="bbPlcHdr"/>
        </w:types>
        <w:behaviors>
          <w:behavior w:val="content"/>
        </w:behaviors>
        <w:guid w:val="{36FEF064-0CE8-4D35-962E-4521BD8AB7E7}"/>
      </w:docPartPr>
      <w:docPartBody>
        <w:p w:rsidR="00E6597A" w:rsidRDefault="00E67957" w:rsidP="00E67957">
          <w:pPr>
            <w:pStyle w:val="B499ECC7DF5448EA972D8B9ACF8179A9"/>
          </w:pPr>
          <w:r w:rsidRPr="0004195F">
            <w:rPr>
              <w:rStyle w:val="PlaceholderText"/>
            </w:rPr>
            <w:t>Enter the name of the test</w:t>
          </w:r>
        </w:p>
      </w:docPartBody>
    </w:docPart>
    <w:docPart>
      <w:docPartPr>
        <w:name w:val="9EA1A79DFA314FAE87063691D752C2D7"/>
        <w:category>
          <w:name w:val="General"/>
          <w:gallery w:val="placeholder"/>
        </w:category>
        <w:types>
          <w:type w:val="bbPlcHdr"/>
        </w:types>
        <w:behaviors>
          <w:behavior w:val="content"/>
        </w:behaviors>
        <w:guid w:val="{1F8007C7-1B28-4206-ADAE-A9B3F87E66DA}"/>
      </w:docPartPr>
      <w:docPartBody>
        <w:p w:rsidR="00E6597A" w:rsidRDefault="00E67957" w:rsidP="00E67957">
          <w:pPr>
            <w:pStyle w:val="9EA1A79DFA314FAE87063691D752C2D7"/>
          </w:pPr>
          <w:r w:rsidRPr="0004195F">
            <w:rPr>
              <w:rStyle w:val="PlaceholderText"/>
            </w:rPr>
            <w:t>Enter the name of the test</w:t>
          </w:r>
        </w:p>
      </w:docPartBody>
    </w:docPart>
    <w:docPart>
      <w:docPartPr>
        <w:name w:val="7F601C7C098A46AA8B48E2DC448CF80E"/>
        <w:category>
          <w:name w:val="General"/>
          <w:gallery w:val="placeholder"/>
        </w:category>
        <w:types>
          <w:type w:val="bbPlcHdr"/>
        </w:types>
        <w:behaviors>
          <w:behavior w:val="content"/>
        </w:behaviors>
        <w:guid w:val="{E9ED6EC8-1DAA-493D-A143-4F5A44A95A1B}"/>
      </w:docPartPr>
      <w:docPartBody>
        <w:p w:rsidR="00E6597A" w:rsidRDefault="00E67957" w:rsidP="00E67957">
          <w:pPr>
            <w:pStyle w:val="7F601C7C098A46AA8B48E2DC448CF80E"/>
          </w:pPr>
          <w:r w:rsidRPr="0004195F">
            <w:rPr>
              <w:rStyle w:val="PlaceholderText"/>
            </w:rPr>
            <w:t>Enter the name of the test</w:t>
          </w:r>
        </w:p>
      </w:docPartBody>
    </w:docPart>
    <w:docPart>
      <w:docPartPr>
        <w:name w:val="B8B5EDC71F3540FBBDB2E472DB58C75D"/>
        <w:category>
          <w:name w:val="General"/>
          <w:gallery w:val="placeholder"/>
        </w:category>
        <w:types>
          <w:type w:val="bbPlcHdr"/>
        </w:types>
        <w:behaviors>
          <w:behavior w:val="content"/>
        </w:behaviors>
        <w:guid w:val="{9906F29B-05A3-47F4-8BE7-DB7270887FD5}"/>
      </w:docPartPr>
      <w:docPartBody>
        <w:p w:rsidR="00E6597A" w:rsidRDefault="00E67957" w:rsidP="00E67957">
          <w:pPr>
            <w:pStyle w:val="B8B5EDC71F3540FBBDB2E472DB58C75D"/>
          </w:pPr>
          <w:r w:rsidRPr="0004195F">
            <w:rPr>
              <w:rStyle w:val="PlaceholderText"/>
            </w:rPr>
            <w:t>Enter the name of the test</w:t>
          </w:r>
        </w:p>
      </w:docPartBody>
    </w:docPart>
    <w:docPart>
      <w:docPartPr>
        <w:name w:val="AF630B42353C48D9BD003CD5DA921C8E"/>
        <w:category>
          <w:name w:val="General"/>
          <w:gallery w:val="placeholder"/>
        </w:category>
        <w:types>
          <w:type w:val="bbPlcHdr"/>
        </w:types>
        <w:behaviors>
          <w:behavior w:val="content"/>
        </w:behaviors>
        <w:guid w:val="{E1336147-C1EC-4DF8-A779-4E4FBE86173F}"/>
      </w:docPartPr>
      <w:docPartBody>
        <w:p w:rsidR="00E6597A" w:rsidRDefault="00E67957" w:rsidP="00E67957">
          <w:pPr>
            <w:pStyle w:val="AF630B42353C48D9BD003CD5DA921C8E"/>
          </w:pPr>
          <w:r w:rsidRPr="0004195F">
            <w:rPr>
              <w:rStyle w:val="PlaceholderText"/>
            </w:rPr>
            <w:t>Enter the name of the test</w:t>
          </w:r>
        </w:p>
      </w:docPartBody>
    </w:docPart>
    <w:docPart>
      <w:docPartPr>
        <w:name w:val="11E836343AA748C69E9B948478C5B5FF"/>
        <w:category>
          <w:name w:val="General"/>
          <w:gallery w:val="placeholder"/>
        </w:category>
        <w:types>
          <w:type w:val="bbPlcHdr"/>
        </w:types>
        <w:behaviors>
          <w:behavior w:val="content"/>
        </w:behaviors>
        <w:guid w:val="{A39EC2DF-3B8C-44E8-8F33-499DCD92284D}"/>
      </w:docPartPr>
      <w:docPartBody>
        <w:p w:rsidR="00E6597A" w:rsidRDefault="00E67957" w:rsidP="00E67957">
          <w:pPr>
            <w:pStyle w:val="11E836343AA748C69E9B948478C5B5FF"/>
          </w:pPr>
          <w:r w:rsidRPr="0004195F">
            <w:rPr>
              <w:rStyle w:val="PlaceholderText"/>
            </w:rPr>
            <w:t>Enter the name of the test</w:t>
          </w:r>
        </w:p>
      </w:docPartBody>
    </w:docPart>
    <w:docPart>
      <w:docPartPr>
        <w:name w:val="C88FF09E6CF74E10AD189A0809DA74B7"/>
        <w:category>
          <w:name w:val="General"/>
          <w:gallery w:val="placeholder"/>
        </w:category>
        <w:types>
          <w:type w:val="bbPlcHdr"/>
        </w:types>
        <w:behaviors>
          <w:behavior w:val="content"/>
        </w:behaviors>
        <w:guid w:val="{2FC29BBB-6F8B-495D-8B19-EC8EBC406E9E}"/>
      </w:docPartPr>
      <w:docPartBody>
        <w:p w:rsidR="008F0FFD" w:rsidRDefault="00E6597A" w:rsidP="00E6597A">
          <w:pPr>
            <w:pStyle w:val="C88FF09E6CF74E10AD189A0809DA74B7"/>
          </w:pPr>
          <w:r w:rsidRPr="0004195F">
            <w:rPr>
              <w:rStyle w:val="PlaceholderText"/>
            </w:rPr>
            <w:t>Enter the name of the test</w:t>
          </w:r>
        </w:p>
      </w:docPartBody>
    </w:docPart>
    <w:docPart>
      <w:docPartPr>
        <w:name w:val="6F38EFA7FC77420F912312D057DDE21F"/>
        <w:category>
          <w:name w:val="General"/>
          <w:gallery w:val="placeholder"/>
        </w:category>
        <w:types>
          <w:type w:val="bbPlcHdr"/>
        </w:types>
        <w:behaviors>
          <w:behavior w:val="content"/>
        </w:behaviors>
        <w:guid w:val="{6C442630-A0D3-483B-8406-234CC7C6DF10}"/>
      </w:docPartPr>
      <w:docPartBody>
        <w:p w:rsidR="004537D4" w:rsidRDefault="008F0FFD" w:rsidP="008F0FFD">
          <w:pPr>
            <w:pStyle w:val="6F38EFA7FC77420F912312D057DDE21F"/>
          </w:pPr>
          <w:r w:rsidRPr="0004195F">
            <w:rPr>
              <w:rStyle w:val="PlaceholderText"/>
            </w:rPr>
            <w:t>Enter the name of the test</w:t>
          </w:r>
        </w:p>
      </w:docPartBody>
    </w:docPart>
    <w:docPart>
      <w:docPartPr>
        <w:name w:val="0D53B907DC9F4D82AF812606C922ACDC"/>
        <w:category>
          <w:name w:val="General"/>
          <w:gallery w:val="placeholder"/>
        </w:category>
        <w:types>
          <w:type w:val="bbPlcHdr"/>
        </w:types>
        <w:behaviors>
          <w:behavior w:val="content"/>
        </w:behaviors>
        <w:guid w:val="{1782D8B7-13B8-48E3-9F0B-9E580FF91FDD}"/>
      </w:docPartPr>
      <w:docPartBody>
        <w:p w:rsidR="00E80E07" w:rsidRDefault="00DD3061" w:rsidP="00DD3061">
          <w:pPr>
            <w:pStyle w:val="0D53B907DC9F4D82AF812606C922ACDC"/>
          </w:pPr>
          <w:r w:rsidRPr="0004195F">
            <w:rPr>
              <w:rStyle w:val="PlaceholderText"/>
            </w:rPr>
            <w:t>Enter the name of the test</w:t>
          </w:r>
        </w:p>
      </w:docPartBody>
    </w:docPart>
    <w:docPart>
      <w:docPartPr>
        <w:name w:val="A9DA8D9BBF1146D4AAB82E5580702F1F"/>
        <w:category>
          <w:name w:val="General"/>
          <w:gallery w:val="placeholder"/>
        </w:category>
        <w:types>
          <w:type w:val="bbPlcHdr"/>
        </w:types>
        <w:behaviors>
          <w:behavior w:val="content"/>
        </w:behaviors>
        <w:guid w:val="{21B8ADC5-BE17-4C1F-A476-1A4B3B221AB6}"/>
      </w:docPartPr>
      <w:docPartBody>
        <w:p w:rsidR="00E80E07" w:rsidRDefault="00DD3061" w:rsidP="00DD3061">
          <w:pPr>
            <w:pStyle w:val="A9DA8D9BBF1146D4AAB82E5580702F1F"/>
          </w:pPr>
          <w:r w:rsidRPr="0004195F">
            <w:rPr>
              <w:rStyle w:val="PlaceholderText"/>
            </w:rPr>
            <w:t>Enter the name of the test</w:t>
          </w:r>
        </w:p>
      </w:docPartBody>
    </w:docPart>
    <w:docPart>
      <w:docPartPr>
        <w:name w:val="7DB7D72237874AD7A4328610CA2F8E82"/>
        <w:category>
          <w:name w:val="General"/>
          <w:gallery w:val="placeholder"/>
        </w:category>
        <w:types>
          <w:type w:val="bbPlcHdr"/>
        </w:types>
        <w:behaviors>
          <w:behavior w:val="content"/>
        </w:behaviors>
        <w:guid w:val="{BC5C326C-2991-4563-B1D7-6DA921987623}"/>
      </w:docPartPr>
      <w:docPartBody>
        <w:p w:rsidR="00E80E07" w:rsidRDefault="00DD3061" w:rsidP="00DD3061">
          <w:pPr>
            <w:pStyle w:val="7DB7D72237874AD7A4328610CA2F8E82"/>
          </w:pPr>
          <w:r>
            <w:rPr>
              <w:rStyle w:val="PlaceholderText"/>
            </w:rPr>
            <w:t>Select the PCS test type</w:t>
          </w:r>
          <w:r w:rsidRPr="00E460D4">
            <w:rPr>
              <w:rStyle w:val="PlaceholderText"/>
            </w:rPr>
            <w:t>.</w:t>
          </w:r>
        </w:p>
      </w:docPartBody>
    </w:docPart>
    <w:docPart>
      <w:docPartPr>
        <w:name w:val="231F0914302F4AABA48DE278F76EC08E"/>
        <w:category>
          <w:name w:val="General"/>
          <w:gallery w:val="placeholder"/>
        </w:category>
        <w:types>
          <w:type w:val="bbPlcHdr"/>
        </w:types>
        <w:behaviors>
          <w:behavior w:val="content"/>
        </w:behaviors>
        <w:guid w:val="{3C262514-5879-4566-8D85-3EEE7ED7EA20}"/>
      </w:docPartPr>
      <w:docPartBody>
        <w:p w:rsidR="00F24D2A" w:rsidRDefault="00A81A67" w:rsidP="00A81A67">
          <w:pPr>
            <w:pStyle w:val="231F0914302F4AABA48DE278F76EC08E"/>
          </w:pPr>
          <w:r w:rsidRPr="0004195F">
            <w:rPr>
              <w:rStyle w:val="PlaceholderText"/>
            </w:rPr>
            <w:t>Enter the name of the test</w:t>
          </w:r>
        </w:p>
      </w:docPartBody>
    </w:docPart>
    <w:docPart>
      <w:docPartPr>
        <w:name w:val="9C06168950E24768B9A32AF1B43C41DB"/>
        <w:category>
          <w:name w:val="General"/>
          <w:gallery w:val="placeholder"/>
        </w:category>
        <w:types>
          <w:type w:val="bbPlcHdr"/>
        </w:types>
        <w:behaviors>
          <w:behavior w:val="content"/>
        </w:behaviors>
        <w:guid w:val="{4547BABD-86FE-4EA0-90F1-27E0AF1F36AB}"/>
      </w:docPartPr>
      <w:docPartBody>
        <w:p w:rsidR="00F24D2A" w:rsidRDefault="00A81A67" w:rsidP="00A81A67">
          <w:pPr>
            <w:pStyle w:val="9C06168950E24768B9A32AF1B43C41DB"/>
          </w:pPr>
          <w:r w:rsidRPr="0004195F">
            <w:rPr>
              <w:rStyle w:val="PlaceholderText"/>
            </w:rPr>
            <w:t>Enter the name of the test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charset w:val="81"/>
    <w:family w:val="modern"/>
    <w:pitch w:val="fixed"/>
    <w:sig w:usb0="B00002AF" w:usb1="69D77CFB" w:usb2="00000030" w:usb3="00000000" w:csb0="0008009F" w:csb1="00000000"/>
  </w:font>
  <w:font w:name="Simplified Arabic Fixed">
    <w:altName w:val="Courier New"/>
    <w:charset w:val="B2"/>
    <w:family w:val="modern"/>
    <w:pitch w:val="fixed"/>
    <w:sig w:usb0="00002003" w:usb1="00000000" w:usb2="00000008" w:usb3="00000000" w:csb0="00000041"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F9A"/>
    <w:multiLevelType w:val="multilevel"/>
    <w:tmpl w:val="EDA8C5C4"/>
    <w:lvl w:ilvl="0">
      <w:start w:val="1"/>
      <w:numFmt w:val="decimal"/>
      <w:lvlText w:val="%1."/>
      <w:lvlJc w:val="left"/>
      <w:pPr>
        <w:ind w:left="360" w:hanging="360"/>
      </w:pPr>
      <w:rPr>
        <w:b/>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B661CA"/>
    <w:multiLevelType w:val="multilevel"/>
    <w:tmpl w:val="A2FE6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F514FAA"/>
    <w:multiLevelType w:val="multilevel"/>
    <w:tmpl w:val="D5F247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9CA7D8E"/>
    <w:multiLevelType w:val="multilevel"/>
    <w:tmpl w:val="0DBE8C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EF0030"/>
    <w:multiLevelType w:val="multilevel"/>
    <w:tmpl w:val="DA8CD9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2F154F7"/>
    <w:multiLevelType w:val="multilevel"/>
    <w:tmpl w:val="A2504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5702469"/>
    <w:multiLevelType w:val="multilevel"/>
    <w:tmpl w:val="12360B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89416E"/>
    <w:multiLevelType w:val="multilevel"/>
    <w:tmpl w:val="B9E2CD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7"/>
  </w:num>
  <w:num w:numId="3">
    <w:abstractNumId w:val="3"/>
  </w:num>
  <w:num w:numId="4">
    <w:abstractNumId w:val="2"/>
  </w:num>
  <w:num w:numId="5">
    <w:abstractNumId w:val="5"/>
  </w:num>
  <w:num w:numId="6">
    <w:abstractNumId w:val="4"/>
  </w:num>
  <w:num w:numId="7">
    <w:abstractNumId w:val="1"/>
  </w:num>
  <w:num w:numId="8">
    <w:abstractNumId w:val="6"/>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BA"/>
    <w:rsid w:val="00003901"/>
    <w:rsid w:val="00016CF1"/>
    <w:rsid w:val="00022328"/>
    <w:rsid w:val="00042C95"/>
    <w:rsid w:val="0005473C"/>
    <w:rsid w:val="0005490D"/>
    <w:rsid w:val="0005669A"/>
    <w:rsid w:val="00074C0F"/>
    <w:rsid w:val="0009534E"/>
    <w:rsid w:val="000A49AB"/>
    <w:rsid w:val="000C1271"/>
    <w:rsid w:val="000F0872"/>
    <w:rsid w:val="001007E4"/>
    <w:rsid w:val="00121B56"/>
    <w:rsid w:val="00125DFD"/>
    <w:rsid w:val="00142D46"/>
    <w:rsid w:val="001B35B3"/>
    <w:rsid w:val="001D55BC"/>
    <w:rsid w:val="002169E1"/>
    <w:rsid w:val="002352CC"/>
    <w:rsid w:val="0024289B"/>
    <w:rsid w:val="00292B81"/>
    <w:rsid w:val="002A2EAD"/>
    <w:rsid w:val="002E2D64"/>
    <w:rsid w:val="002F618F"/>
    <w:rsid w:val="00313AF6"/>
    <w:rsid w:val="00333E5A"/>
    <w:rsid w:val="00341DDA"/>
    <w:rsid w:val="00385A99"/>
    <w:rsid w:val="0039007E"/>
    <w:rsid w:val="003B7273"/>
    <w:rsid w:val="003C26E7"/>
    <w:rsid w:val="003E1658"/>
    <w:rsid w:val="003E24C2"/>
    <w:rsid w:val="003E37FD"/>
    <w:rsid w:val="0040119C"/>
    <w:rsid w:val="0041231E"/>
    <w:rsid w:val="00435234"/>
    <w:rsid w:val="00450D17"/>
    <w:rsid w:val="00450FC6"/>
    <w:rsid w:val="004537D4"/>
    <w:rsid w:val="00480D3C"/>
    <w:rsid w:val="004829CC"/>
    <w:rsid w:val="004A3894"/>
    <w:rsid w:val="004A629A"/>
    <w:rsid w:val="004B5839"/>
    <w:rsid w:val="004B66D3"/>
    <w:rsid w:val="004C0396"/>
    <w:rsid w:val="004F3818"/>
    <w:rsid w:val="00535B9F"/>
    <w:rsid w:val="00544F0A"/>
    <w:rsid w:val="00575844"/>
    <w:rsid w:val="006060F3"/>
    <w:rsid w:val="006136D9"/>
    <w:rsid w:val="00613FF7"/>
    <w:rsid w:val="00631281"/>
    <w:rsid w:val="00647EC1"/>
    <w:rsid w:val="00666704"/>
    <w:rsid w:val="006922A4"/>
    <w:rsid w:val="006C1906"/>
    <w:rsid w:val="0070490A"/>
    <w:rsid w:val="00724595"/>
    <w:rsid w:val="00752870"/>
    <w:rsid w:val="007D0367"/>
    <w:rsid w:val="007D3EC0"/>
    <w:rsid w:val="007D4A69"/>
    <w:rsid w:val="007E1090"/>
    <w:rsid w:val="007F58A5"/>
    <w:rsid w:val="0081067C"/>
    <w:rsid w:val="00832025"/>
    <w:rsid w:val="00866D1E"/>
    <w:rsid w:val="008A7815"/>
    <w:rsid w:val="008C5E6D"/>
    <w:rsid w:val="008F0FFD"/>
    <w:rsid w:val="00925DE3"/>
    <w:rsid w:val="009318DF"/>
    <w:rsid w:val="0094709B"/>
    <w:rsid w:val="009471EA"/>
    <w:rsid w:val="009515DB"/>
    <w:rsid w:val="0095309B"/>
    <w:rsid w:val="00993C65"/>
    <w:rsid w:val="009D060E"/>
    <w:rsid w:val="009E4538"/>
    <w:rsid w:val="009F0E24"/>
    <w:rsid w:val="009F5075"/>
    <w:rsid w:val="00A05343"/>
    <w:rsid w:val="00A066D1"/>
    <w:rsid w:val="00A10F29"/>
    <w:rsid w:val="00A20E38"/>
    <w:rsid w:val="00A214A6"/>
    <w:rsid w:val="00A34FB1"/>
    <w:rsid w:val="00A51F9C"/>
    <w:rsid w:val="00A81A67"/>
    <w:rsid w:val="00A83319"/>
    <w:rsid w:val="00AD5D81"/>
    <w:rsid w:val="00AF5868"/>
    <w:rsid w:val="00B170CF"/>
    <w:rsid w:val="00B17868"/>
    <w:rsid w:val="00B54C7A"/>
    <w:rsid w:val="00B66282"/>
    <w:rsid w:val="00B74F61"/>
    <w:rsid w:val="00B7787C"/>
    <w:rsid w:val="00B90B83"/>
    <w:rsid w:val="00BA01BC"/>
    <w:rsid w:val="00BC70FD"/>
    <w:rsid w:val="00BF611E"/>
    <w:rsid w:val="00C309BA"/>
    <w:rsid w:val="00C43FA9"/>
    <w:rsid w:val="00C47F2A"/>
    <w:rsid w:val="00C5543F"/>
    <w:rsid w:val="00C63B24"/>
    <w:rsid w:val="00C8779B"/>
    <w:rsid w:val="00CC0049"/>
    <w:rsid w:val="00CD1461"/>
    <w:rsid w:val="00CD3022"/>
    <w:rsid w:val="00CE49EE"/>
    <w:rsid w:val="00CF68C9"/>
    <w:rsid w:val="00CF6A6E"/>
    <w:rsid w:val="00D2737C"/>
    <w:rsid w:val="00D525F4"/>
    <w:rsid w:val="00D64869"/>
    <w:rsid w:val="00D64EC4"/>
    <w:rsid w:val="00DD3061"/>
    <w:rsid w:val="00DF7E18"/>
    <w:rsid w:val="00E26FD1"/>
    <w:rsid w:val="00E50DF1"/>
    <w:rsid w:val="00E6597A"/>
    <w:rsid w:val="00E67957"/>
    <w:rsid w:val="00E74BAE"/>
    <w:rsid w:val="00E80E07"/>
    <w:rsid w:val="00EC3172"/>
    <w:rsid w:val="00EC55E4"/>
    <w:rsid w:val="00EE3641"/>
    <w:rsid w:val="00F24D2A"/>
    <w:rsid w:val="00F35D0B"/>
    <w:rsid w:val="00F43B1D"/>
    <w:rsid w:val="00F532DC"/>
    <w:rsid w:val="00F701A2"/>
    <w:rsid w:val="00F91468"/>
    <w:rsid w:val="00F959A9"/>
    <w:rsid w:val="00F97A46"/>
    <w:rsid w:val="00FA451C"/>
    <w:rsid w:val="00FB363B"/>
    <w:rsid w:val="00FC456C"/>
    <w:rsid w:val="00FD4699"/>
    <w:rsid w:val="00FE6E11"/>
    <w:rsid w:val="00FF0FAE"/>
    <w:rsid w:val="00FF2668"/>
    <w:rsid w:val="00FF5645"/>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D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1A67"/>
    <w:rPr>
      <w:color w:val="808080"/>
    </w:rPr>
  </w:style>
  <w:style w:type="paragraph" w:customStyle="1" w:styleId="9F2FF914D9404F7F9047B9F14E56B743">
    <w:name w:val="9F2FF914D9404F7F9047B9F14E56B743"/>
    <w:rsid w:val="006C1906"/>
    <w:pPr>
      <w:spacing w:line="278" w:lineRule="auto"/>
    </w:pPr>
    <w:rPr>
      <w:kern w:val="2"/>
      <w:sz w:val="24"/>
      <w:szCs w:val="24"/>
      <w14:ligatures w14:val="standardContextual"/>
    </w:rPr>
  </w:style>
  <w:style w:type="paragraph" w:customStyle="1" w:styleId="219B6694831E43529155F6C6DDF1C702">
    <w:name w:val="219B6694831E43529155F6C6DDF1C702"/>
    <w:rsid w:val="006C1906"/>
    <w:pPr>
      <w:spacing w:line="278" w:lineRule="auto"/>
    </w:pPr>
    <w:rPr>
      <w:kern w:val="2"/>
      <w:sz w:val="24"/>
      <w:szCs w:val="24"/>
      <w14:ligatures w14:val="standardContextual"/>
    </w:rPr>
  </w:style>
  <w:style w:type="paragraph" w:customStyle="1" w:styleId="7ABD6EE4F0054E36931A889F05E2106D">
    <w:name w:val="7ABD6EE4F0054E36931A889F05E2106D"/>
    <w:rsid w:val="006C1906"/>
    <w:pPr>
      <w:spacing w:line="278" w:lineRule="auto"/>
    </w:pPr>
    <w:rPr>
      <w:kern w:val="2"/>
      <w:sz w:val="24"/>
      <w:szCs w:val="24"/>
      <w14:ligatures w14:val="standardContextual"/>
    </w:rPr>
  </w:style>
  <w:style w:type="paragraph" w:customStyle="1" w:styleId="72F40D053D3E49C9A4CD4CA55F7928AA">
    <w:name w:val="72F40D053D3E49C9A4CD4CA55F7928AA"/>
    <w:rsid w:val="006C1906"/>
    <w:pPr>
      <w:spacing w:line="278" w:lineRule="auto"/>
    </w:pPr>
    <w:rPr>
      <w:kern w:val="2"/>
      <w:sz w:val="24"/>
      <w:szCs w:val="24"/>
      <w14:ligatures w14:val="standardContextual"/>
    </w:rPr>
  </w:style>
  <w:style w:type="paragraph" w:customStyle="1" w:styleId="84B3548DD9B84925A56083A1DCB7615C">
    <w:name w:val="84B3548DD9B84925A56083A1DCB7615C"/>
    <w:rsid w:val="006C1906"/>
    <w:pPr>
      <w:spacing w:line="278" w:lineRule="auto"/>
    </w:pPr>
    <w:rPr>
      <w:kern w:val="2"/>
      <w:sz w:val="24"/>
      <w:szCs w:val="24"/>
      <w14:ligatures w14:val="standardContextual"/>
    </w:rPr>
  </w:style>
  <w:style w:type="paragraph" w:customStyle="1" w:styleId="3D8E580977444E60ACFEE329E8B2CB00">
    <w:name w:val="3D8E580977444E60ACFEE329E8B2CB00"/>
    <w:rsid w:val="006C1906"/>
    <w:pPr>
      <w:spacing w:line="278" w:lineRule="auto"/>
    </w:pPr>
    <w:rPr>
      <w:kern w:val="2"/>
      <w:sz w:val="24"/>
      <w:szCs w:val="24"/>
      <w14:ligatures w14:val="standardContextual"/>
    </w:rPr>
  </w:style>
  <w:style w:type="paragraph" w:customStyle="1" w:styleId="9605855D4FA547D5AE9B23C723275002">
    <w:name w:val="9605855D4FA547D5AE9B23C723275002"/>
    <w:rsid w:val="006C1906"/>
    <w:pPr>
      <w:spacing w:line="278" w:lineRule="auto"/>
    </w:pPr>
    <w:rPr>
      <w:kern w:val="2"/>
      <w:sz w:val="24"/>
      <w:szCs w:val="24"/>
      <w14:ligatures w14:val="standardContextual"/>
    </w:rPr>
  </w:style>
  <w:style w:type="character" w:styleId="Emphasis">
    <w:name w:val="Emphasis"/>
    <w:basedOn w:val="DefaultParagraphFont"/>
    <w:uiPriority w:val="20"/>
    <w:qFormat/>
    <w:rsid w:val="0005669A"/>
    <w:rPr>
      <w:i/>
      <w:iCs/>
    </w:rPr>
  </w:style>
  <w:style w:type="character" w:customStyle="1" w:styleId="Heading1Char">
    <w:name w:val="Heading 1 Char"/>
    <w:basedOn w:val="DefaultParagraphFont"/>
    <w:link w:val="Heading1"/>
    <w:uiPriority w:val="9"/>
    <w:rsid w:val="00F35D0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170CF"/>
    <w:pPr>
      <w:ind w:left="720"/>
      <w:contextualSpacing/>
    </w:pPr>
  </w:style>
  <w:style w:type="paragraph" w:customStyle="1" w:styleId="9147E87A3D784025982FE54F990E80BD41">
    <w:name w:val="9147E87A3D784025982FE54F990E80BD41"/>
    <w:rsid w:val="00647EC1"/>
    <w:pPr>
      <w:spacing w:after="200" w:line="276" w:lineRule="auto"/>
    </w:pPr>
    <w:rPr>
      <w:rFonts w:ascii="Arial" w:eastAsiaTheme="minorHAnsi" w:hAnsi="Arial"/>
    </w:rPr>
  </w:style>
  <w:style w:type="paragraph" w:customStyle="1" w:styleId="B2E906F55FB2494EB7ABE52AD93D4F6540">
    <w:name w:val="B2E906F55FB2494EB7ABE52AD93D4F65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9D0AC36292AF40858230F73555C1D61040">
    <w:name w:val="9D0AC36292AF40858230F73555C1D610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09A5E1C429584151B1595142BF432D1916">
    <w:name w:val="09A5E1C429584151B1595142BF432D1916"/>
    <w:rsid w:val="00647EC1"/>
    <w:pPr>
      <w:spacing w:after="200" w:line="276" w:lineRule="auto"/>
    </w:pPr>
    <w:rPr>
      <w:rFonts w:ascii="Arial" w:eastAsiaTheme="minorHAnsi" w:hAnsi="Arial"/>
    </w:rPr>
  </w:style>
  <w:style w:type="paragraph" w:customStyle="1" w:styleId="421CDDD0AA5042AEAC3D823F860D318216">
    <w:name w:val="421CDDD0AA5042AEAC3D823F860D318216"/>
    <w:rsid w:val="00647EC1"/>
    <w:pPr>
      <w:spacing w:after="200" w:line="276" w:lineRule="auto"/>
    </w:pPr>
    <w:rPr>
      <w:rFonts w:ascii="Arial" w:eastAsiaTheme="minorHAnsi" w:hAnsi="Arial"/>
    </w:rPr>
  </w:style>
  <w:style w:type="paragraph" w:customStyle="1" w:styleId="489388273745491C95D46BE5ECC4FEB264">
    <w:name w:val="489388273745491C95D46BE5ECC4FEB2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5A5333B9F75421B8B72392BF705C2A764">
    <w:name w:val="C5A5333B9F75421B8B72392BF705C2A7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EABE7B34B614B63A27B1C1CDD789BD550">
    <w:name w:val="CEABE7B34B614B63A27B1C1CDD789BD5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BDB7DAF898A64073817DEB55EEFBC16C50">
    <w:name w:val="BDB7DAF898A64073817DEB55EEFBC16C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F7D58ED47D4340B08FA34468A4A4ED4B64">
    <w:name w:val="F7D58ED47D4340B08FA34468A4A4ED4B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88184F8CBD44E789B59FAB0C55F9A8C69">
    <w:name w:val="088184F8CBD44E789B59FAB0C55F9A8C69"/>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FEFEAF6EA6A1450DA11FBE7BC2922F8963">
    <w:name w:val="FEFEAF6EA6A1450DA11FBE7BC2922F8963"/>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761ED802474453DB10D85822F18693A74">
    <w:name w:val="0761ED802474453DB10D85822F18693A74"/>
    <w:rsid w:val="00647EC1"/>
    <w:pPr>
      <w:spacing w:after="200" w:line="276" w:lineRule="auto"/>
    </w:pPr>
    <w:rPr>
      <w:rFonts w:ascii="Arial" w:eastAsiaTheme="minorHAnsi" w:hAnsi="Arial"/>
    </w:rPr>
  </w:style>
  <w:style w:type="paragraph" w:customStyle="1" w:styleId="0701BBAAF58A41358D79F5C628BB012693">
    <w:name w:val="0701BBAAF58A41358D79F5C628BB012693"/>
    <w:rsid w:val="00647EC1"/>
    <w:pPr>
      <w:spacing w:after="200" w:line="276" w:lineRule="auto"/>
    </w:pPr>
    <w:rPr>
      <w:rFonts w:ascii="Arial" w:eastAsiaTheme="minorHAnsi" w:hAnsi="Arial"/>
    </w:rPr>
  </w:style>
  <w:style w:type="paragraph" w:customStyle="1" w:styleId="3BA3185E0E074742B5194A1740ECDC7D93">
    <w:name w:val="3BA3185E0E074742B5194A1740ECDC7D93"/>
    <w:rsid w:val="00647EC1"/>
    <w:pPr>
      <w:spacing w:after="200" w:line="276" w:lineRule="auto"/>
    </w:pPr>
    <w:rPr>
      <w:rFonts w:ascii="Arial" w:eastAsiaTheme="minorHAnsi" w:hAnsi="Arial"/>
    </w:rPr>
  </w:style>
  <w:style w:type="paragraph" w:customStyle="1" w:styleId="A86385F289FB404D82488A56516C57DE93">
    <w:name w:val="A86385F289FB404D82488A56516C57DE93"/>
    <w:rsid w:val="00647EC1"/>
    <w:pPr>
      <w:spacing w:after="200" w:line="276" w:lineRule="auto"/>
    </w:pPr>
    <w:rPr>
      <w:rFonts w:ascii="Arial" w:eastAsiaTheme="minorHAnsi" w:hAnsi="Arial"/>
    </w:rPr>
  </w:style>
  <w:style w:type="paragraph" w:customStyle="1" w:styleId="551EE92CD686466D8B5EE907BFEC9B1A93">
    <w:name w:val="551EE92CD686466D8B5EE907BFEC9B1A93"/>
    <w:rsid w:val="00647EC1"/>
    <w:pPr>
      <w:spacing w:after="200" w:line="276" w:lineRule="auto"/>
    </w:pPr>
    <w:rPr>
      <w:rFonts w:ascii="Arial" w:eastAsiaTheme="minorHAnsi" w:hAnsi="Arial"/>
    </w:rPr>
  </w:style>
  <w:style w:type="paragraph" w:customStyle="1" w:styleId="24147482CD6848349D3C25EAF280CA4892">
    <w:name w:val="24147482CD6848349D3C25EAF280CA4892"/>
    <w:rsid w:val="00647EC1"/>
    <w:pPr>
      <w:spacing w:after="200" w:line="276" w:lineRule="auto"/>
    </w:pPr>
    <w:rPr>
      <w:rFonts w:ascii="Arial" w:eastAsiaTheme="minorHAnsi" w:hAnsi="Arial"/>
    </w:rPr>
  </w:style>
  <w:style w:type="paragraph" w:customStyle="1" w:styleId="E905873811FB4DA9936586F86579B6C192">
    <w:name w:val="E905873811FB4DA9936586F86579B6C192"/>
    <w:rsid w:val="00647EC1"/>
    <w:pPr>
      <w:spacing w:after="200" w:line="276" w:lineRule="auto"/>
    </w:pPr>
    <w:rPr>
      <w:rFonts w:ascii="Arial" w:eastAsiaTheme="minorHAnsi" w:hAnsi="Arial"/>
    </w:rPr>
  </w:style>
  <w:style w:type="paragraph" w:customStyle="1" w:styleId="F9DD39F50C0143F0887F1A0A9E6A2D7192">
    <w:name w:val="F9DD39F50C0143F0887F1A0A9E6A2D7192"/>
    <w:rsid w:val="00647EC1"/>
    <w:pPr>
      <w:spacing w:after="200" w:line="276" w:lineRule="auto"/>
    </w:pPr>
    <w:rPr>
      <w:rFonts w:ascii="Arial" w:eastAsiaTheme="minorHAnsi" w:hAnsi="Arial"/>
    </w:rPr>
  </w:style>
  <w:style w:type="paragraph" w:customStyle="1" w:styleId="D6C0B2785DE14301B7B321DAE5F8440863">
    <w:name w:val="D6C0B2785DE14301B7B321DAE5F8440863"/>
    <w:rsid w:val="00647EC1"/>
    <w:pPr>
      <w:spacing w:after="200" w:line="276" w:lineRule="auto"/>
    </w:pPr>
    <w:rPr>
      <w:rFonts w:ascii="Arial" w:eastAsiaTheme="minorHAnsi" w:hAnsi="Arial"/>
    </w:rPr>
  </w:style>
  <w:style w:type="paragraph" w:customStyle="1" w:styleId="ADF65CDE7B084B91B5DD68D775C6A23792">
    <w:name w:val="ADF65CDE7B084B91B5DD68D775C6A23792"/>
    <w:rsid w:val="00647EC1"/>
    <w:pPr>
      <w:spacing w:after="200" w:line="276" w:lineRule="auto"/>
    </w:pPr>
    <w:rPr>
      <w:rFonts w:ascii="Arial" w:eastAsiaTheme="minorHAnsi" w:hAnsi="Arial"/>
    </w:rPr>
  </w:style>
  <w:style w:type="paragraph" w:customStyle="1" w:styleId="35610FB38FBE4B87B9D700B764B5DDD192">
    <w:name w:val="35610FB38FBE4B87B9D700B764B5DDD192"/>
    <w:rsid w:val="00647EC1"/>
    <w:pPr>
      <w:spacing w:after="200" w:line="276" w:lineRule="auto"/>
    </w:pPr>
    <w:rPr>
      <w:rFonts w:ascii="Arial" w:eastAsiaTheme="minorHAnsi" w:hAnsi="Arial"/>
    </w:rPr>
  </w:style>
  <w:style w:type="paragraph" w:customStyle="1" w:styleId="7D4D035733AA4EEDA04815C498A2340E21">
    <w:name w:val="7D4D035733AA4EEDA04815C498A2340E21"/>
    <w:rsid w:val="00647EC1"/>
    <w:pPr>
      <w:spacing w:after="200" w:line="276" w:lineRule="auto"/>
    </w:pPr>
    <w:rPr>
      <w:rFonts w:ascii="Arial" w:eastAsiaTheme="minorHAnsi" w:hAnsi="Arial"/>
    </w:rPr>
  </w:style>
  <w:style w:type="paragraph" w:customStyle="1" w:styleId="BF747868AC4F40D5AF4155184961C56593">
    <w:name w:val="BF747868AC4F40D5AF4155184961C56593"/>
    <w:rsid w:val="00647EC1"/>
    <w:pPr>
      <w:spacing w:after="200" w:line="276" w:lineRule="auto"/>
    </w:pPr>
    <w:rPr>
      <w:rFonts w:ascii="Arial" w:eastAsiaTheme="minorHAnsi" w:hAnsi="Arial"/>
    </w:rPr>
  </w:style>
  <w:style w:type="paragraph" w:customStyle="1" w:styleId="1BDB50AE78D6404489DF0BA17BCC914193">
    <w:name w:val="1BDB50AE78D6404489DF0BA17BCC914193"/>
    <w:rsid w:val="00647EC1"/>
    <w:pPr>
      <w:spacing w:after="200" w:line="276" w:lineRule="auto"/>
    </w:pPr>
    <w:rPr>
      <w:rFonts w:ascii="Arial" w:eastAsiaTheme="minorHAnsi" w:hAnsi="Arial"/>
    </w:rPr>
  </w:style>
  <w:style w:type="paragraph" w:customStyle="1" w:styleId="57D4A11A75C542B0A640EC475DDA70D319">
    <w:name w:val="57D4A11A75C542B0A640EC475DDA70D319"/>
    <w:rsid w:val="00647EC1"/>
    <w:pPr>
      <w:spacing w:after="200" w:line="276" w:lineRule="auto"/>
    </w:pPr>
    <w:rPr>
      <w:rFonts w:ascii="Arial" w:eastAsiaTheme="minorHAnsi" w:hAnsi="Arial"/>
    </w:rPr>
  </w:style>
  <w:style w:type="paragraph" w:customStyle="1" w:styleId="353C8D53DF4B46D8B5850D879FD1BD0723">
    <w:name w:val="353C8D53DF4B46D8B5850D879FD1BD0723"/>
    <w:rsid w:val="00647EC1"/>
    <w:pPr>
      <w:spacing w:after="200" w:line="276" w:lineRule="auto"/>
    </w:pPr>
    <w:rPr>
      <w:rFonts w:ascii="Arial" w:eastAsiaTheme="minorHAnsi" w:hAnsi="Arial"/>
    </w:rPr>
  </w:style>
  <w:style w:type="paragraph" w:customStyle="1" w:styleId="4649629EA818434795035956985A1B0522">
    <w:name w:val="4649629EA818434795035956985A1B0522"/>
    <w:rsid w:val="00647EC1"/>
    <w:pPr>
      <w:spacing w:after="200" w:line="276" w:lineRule="auto"/>
    </w:pPr>
    <w:rPr>
      <w:rFonts w:ascii="Arial" w:eastAsiaTheme="minorHAnsi" w:hAnsi="Arial"/>
    </w:rPr>
  </w:style>
  <w:style w:type="paragraph" w:customStyle="1" w:styleId="9A7985679C77428B85F7853F0751183A57">
    <w:name w:val="9A7985679C77428B85F7853F0751183A57"/>
    <w:rsid w:val="00647EC1"/>
    <w:pPr>
      <w:spacing w:after="200" w:line="276" w:lineRule="auto"/>
    </w:pPr>
    <w:rPr>
      <w:rFonts w:ascii="Arial" w:eastAsiaTheme="minorHAnsi" w:hAnsi="Arial"/>
    </w:rPr>
  </w:style>
  <w:style w:type="paragraph" w:customStyle="1" w:styleId="5E43D0CF6CA043B1A519CB08E2F7FD78">
    <w:name w:val="5E43D0CF6CA043B1A519CB08E2F7FD78"/>
    <w:rsid w:val="00E67957"/>
    <w:pPr>
      <w:spacing w:line="278" w:lineRule="auto"/>
    </w:pPr>
    <w:rPr>
      <w:kern w:val="2"/>
      <w:sz w:val="24"/>
      <w:szCs w:val="24"/>
      <w14:ligatures w14:val="standardContextual"/>
    </w:rPr>
  </w:style>
  <w:style w:type="paragraph" w:customStyle="1" w:styleId="CFF266E73D0346EBAFB585E48FB529EE">
    <w:name w:val="CFF266E73D0346EBAFB585E48FB529EE"/>
    <w:rsid w:val="00E67957"/>
    <w:pPr>
      <w:spacing w:line="278" w:lineRule="auto"/>
    </w:pPr>
    <w:rPr>
      <w:kern w:val="2"/>
      <w:sz w:val="24"/>
      <w:szCs w:val="24"/>
      <w14:ligatures w14:val="standardContextual"/>
    </w:rPr>
  </w:style>
  <w:style w:type="paragraph" w:customStyle="1" w:styleId="78B89DF536D84170B9852EDD2CC1C10A">
    <w:name w:val="78B89DF536D84170B9852EDD2CC1C10A"/>
    <w:rsid w:val="00E67957"/>
    <w:pPr>
      <w:spacing w:line="278" w:lineRule="auto"/>
    </w:pPr>
    <w:rPr>
      <w:kern w:val="2"/>
      <w:sz w:val="24"/>
      <w:szCs w:val="24"/>
      <w14:ligatures w14:val="standardContextual"/>
    </w:rPr>
  </w:style>
  <w:style w:type="paragraph" w:customStyle="1" w:styleId="AA69C4B4C4494F3E9638670BAF626AB7">
    <w:name w:val="AA69C4B4C4494F3E9638670BAF626AB7"/>
    <w:rsid w:val="00E67957"/>
    <w:pPr>
      <w:spacing w:line="278" w:lineRule="auto"/>
    </w:pPr>
    <w:rPr>
      <w:kern w:val="2"/>
      <w:sz w:val="24"/>
      <w:szCs w:val="24"/>
      <w14:ligatures w14:val="standardContextual"/>
    </w:rPr>
  </w:style>
  <w:style w:type="paragraph" w:customStyle="1" w:styleId="161A34C39504444AB3F20520210B6710">
    <w:name w:val="161A34C39504444AB3F20520210B6710"/>
    <w:rsid w:val="00E67957"/>
    <w:pPr>
      <w:spacing w:line="278" w:lineRule="auto"/>
    </w:pPr>
    <w:rPr>
      <w:kern w:val="2"/>
      <w:sz w:val="24"/>
      <w:szCs w:val="24"/>
      <w14:ligatures w14:val="standardContextual"/>
    </w:rPr>
  </w:style>
  <w:style w:type="paragraph" w:customStyle="1" w:styleId="C5C0D6FC9B7F4B92A865E786F7F3ED7D">
    <w:name w:val="C5C0D6FC9B7F4B92A865E786F7F3ED7D"/>
    <w:rsid w:val="00E67957"/>
    <w:pPr>
      <w:spacing w:line="278" w:lineRule="auto"/>
    </w:pPr>
    <w:rPr>
      <w:kern w:val="2"/>
      <w:sz w:val="24"/>
      <w:szCs w:val="24"/>
      <w14:ligatures w14:val="standardContextual"/>
    </w:rPr>
  </w:style>
  <w:style w:type="paragraph" w:customStyle="1" w:styleId="BBED3CF1B714457AB4B47D75730E0154">
    <w:name w:val="BBED3CF1B714457AB4B47D75730E0154"/>
    <w:rsid w:val="00E67957"/>
    <w:pPr>
      <w:spacing w:line="278" w:lineRule="auto"/>
    </w:pPr>
    <w:rPr>
      <w:kern w:val="2"/>
      <w:sz w:val="24"/>
      <w:szCs w:val="24"/>
      <w14:ligatures w14:val="standardContextual"/>
    </w:rPr>
  </w:style>
  <w:style w:type="paragraph" w:customStyle="1" w:styleId="FED7EA2FC6E24B83AA2D969BFDF097C1">
    <w:name w:val="FED7EA2FC6E24B83AA2D969BFDF097C1"/>
    <w:rsid w:val="00E67957"/>
    <w:pPr>
      <w:spacing w:line="278" w:lineRule="auto"/>
    </w:pPr>
    <w:rPr>
      <w:kern w:val="2"/>
      <w:sz w:val="24"/>
      <w:szCs w:val="24"/>
      <w14:ligatures w14:val="standardContextual"/>
    </w:rPr>
  </w:style>
  <w:style w:type="paragraph" w:customStyle="1" w:styleId="7324668E26A4423CADC336D1C3CB65FF">
    <w:name w:val="7324668E26A4423CADC336D1C3CB65FF"/>
    <w:rsid w:val="00E67957"/>
    <w:pPr>
      <w:spacing w:line="278" w:lineRule="auto"/>
    </w:pPr>
    <w:rPr>
      <w:kern w:val="2"/>
      <w:sz w:val="24"/>
      <w:szCs w:val="24"/>
      <w14:ligatures w14:val="standardContextual"/>
    </w:rPr>
  </w:style>
  <w:style w:type="paragraph" w:customStyle="1" w:styleId="2D88AB351EDF4585B4AA123C1576865A">
    <w:name w:val="2D88AB351EDF4585B4AA123C1576865A"/>
    <w:rsid w:val="00E67957"/>
    <w:pPr>
      <w:spacing w:line="278" w:lineRule="auto"/>
    </w:pPr>
    <w:rPr>
      <w:kern w:val="2"/>
      <w:sz w:val="24"/>
      <w:szCs w:val="24"/>
      <w14:ligatures w14:val="standardContextual"/>
    </w:rPr>
  </w:style>
  <w:style w:type="paragraph" w:customStyle="1" w:styleId="FBD6EB6F39514FFF9DB82AFF8CF25909">
    <w:name w:val="FBD6EB6F39514FFF9DB82AFF8CF25909"/>
    <w:rsid w:val="00E67957"/>
    <w:pPr>
      <w:spacing w:line="278" w:lineRule="auto"/>
    </w:pPr>
    <w:rPr>
      <w:kern w:val="2"/>
      <w:sz w:val="24"/>
      <w:szCs w:val="24"/>
      <w14:ligatures w14:val="standardContextual"/>
    </w:rPr>
  </w:style>
  <w:style w:type="paragraph" w:customStyle="1" w:styleId="17ED268F84F947B98DFFB8569ACA3199">
    <w:name w:val="17ED268F84F947B98DFFB8569ACA3199"/>
    <w:rsid w:val="00E67957"/>
    <w:pPr>
      <w:spacing w:line="278" w:lineRule="auto"/>
    </w:pPr>
    <w:rPr>
      <w:kern w:val="2"/>
      <w:sz w:val="24"/>
      <w:szCs w:val="24"/>
      <w14:ligatures w14:val="standardContextual"/>
    </w:rPr>
  </w:style>
  <w:style w:type="paragraph" w:customStyle="1" w:styleId="3F0EAA97E1EF465299074B062A12D6D1">
    <w:name w:val="3F0EAA97E1EF465299074B062A12D6D1"/>
    <w:rsid w:val="00E67957"/>
    <w:pPr>
      <w:spacing w:line="278" w:lineRule="auto"/>
    </w:pPr>
    <w:rPr>
      <w:kern w:val="2"/>
      <w:sz w:val="24"/>
      <w:szCs w:val="24"/>
      <w14:ligatures w14:val="standardContextual"/>
    </w:rPr>
  </w:style>
  <w:style w:type="paragraph" w:customStyle="1" w:styleId="541D9AA82EBD4076BBEE127083F7C475">
    <w:name w:val="541D9AA82EBD4076BBEE127083F7C475"/>
    <w:rsid w:val="00E67957"/>
    <w:pPr>
      <w:spacing w:line="278" w:lineRule="auto"/>
    </w:pPr>
    <w:rPr>
      <w:kern w:val="2"/>
      <w:sz w:val="24"/>
      <w:szCs w:val="24"/>
      <w14:ligatures w14:val="standardContextual"/>
    </w:rPr>
  </w:style>
  <w:style w:type="paragraph" w:customStyle="1" w:styleId="17321752521140558FBCBA86393B6967">
    <w:name w:val="17321752521140558FBCBA86393B6967"/>
    <w:rsid w:val="00E67957"/>
    <w:pPr>
      <w:spacing w:line="278" w:lineRule="auto"/>
    </w:pPr>
    <w:rPr>
      <w:kern w:val="2"/>
      <w:sz w:val="24"/>
      <w:szCs w:val="24"/>
      <w14:ligatures w14:val="standardContextual"/>
    </w:rPr>
  </w:style>
  <w:style w:type="paragraph" w:customStyle="1" w:styleId="8AA3B6DBA334422485A51BF943E75811">
    <w:name w:val="8AA3B6DBA334422485A51BF943E75811"/>
    <w:rsid w:val="00E67957"/>
    <w:pPr>
      <w:spacing w:line="278" w:lineRule="auto"/>
    </w:pPr>
    <w:rPr>
      <w:kern w:val="2"/>
      <w:sz w:val="24"/>
      <w:szCs w:val="24"/>
      <w14:ligatures w14:val="standardContextual"/>
    </w:rPr>
  </w:style>
  <w:style w:type="paragraph" w:customStyle="1" w:styleId="1C55B97C294441F497FD85909DFB6EA9">
    <w:name w:val="1C55B97C294441F497FD85909DFB6EA9"/>
    <w:rsid w:val="00E67957"/>
    <w:pPr>
      <w:spacing w:line="278" w:lineRule="auto"/>
    </w:pPr>
    <w:rPr>
      <w:kern w:val="2"/>
      <w:sz w:val="24"/>
      <w:szCs w:val="24"/>
      <w14:ligatures w14:val="standardContextual"/>
    </w:rPr>
  </w:style>
  <w:style w:type="paragraph" w:customStyle="1" w:styleId="7C78FC91F37D436FB0B112A896CA5C98">
    <w:name w:val="7C78FC91F37D436FB0B112A896CA5C98"/>
    <w:rsid w:val="00E67957"/>
    <w:pPr>
      <w:spacing w:line="278" w:lineRule="auto"/>
    </w:pPr>
    <w:rPr>
      <w:kern w:val="2"/>
      <w:sz w:val="24"/>
      <w:szCs w:val="24"/>
      <w14:ligatures w14:val="standardContextual"/>
    </w:rPr>
  </w:style>
  <w:style w:type="paragraph" w:customStyle="1" w:styleId="B499ECC7DF5448EA972D8B9ACF8179A9">
    <w:name w:val="B499ECC7DF5448EA972D8B9ACF8179A9"/>
    <w:rsid w:val="00E67957"/>
    <w:pPr>
      <w:spacing w:line="278" w:lineRule="auto"/>
    </w:pPr>
    <w:rPr>
      <w:kern w:val="2"/>
      <w:sz w:val="24"/>
      <w:szCs w:val="24"/>
      <w14:ligatures w14:val="standardContextual"/>
    </w:rPr>
  </w:style>
  <w:style w:type="paragraph" w:customStyle="1" w:styleId="3E92E4B7F23248799CBC8D81BD7F5D27">
    <w:name w:val="3E92E4B7F23248799CBC8D81BD7F5D27"/>
    <w:rsid w:val="00E67957"/>
    <w:pPr>
      <w:spacing w:line="278" w:lineRule="auto"/>
    </w:pPr>
    <w:rPr>
      <w:kern w:val="2"/>
      <w:sz w:val="24"/>
      <w:szCs w:val="24"/>
      <w14:ligatures w14:val="standardContextual"/>
    </w:rPr>
  </w:style>
  <w:style w:type="paragraph" w:customStyle="1" w:styleId="6B1395847F834223BDE64E040E9E6A72">
    <w:name w:val="6B1395847F834223BDE64E040E9E6A72"/>
    <w:rsid w:val="00E67957"/>
    <w:pPr>
      <w:spacing w:line="278" w:lineRule="auto"/>
    </w:pPr>
    <w:rPr>
      <w:kern w:val="2"/>
      <w:sz w:val="24"/>
      <w:szCs w:val="24"/>
      <w14:ligatures w14:val="standardContextual"/>
    </w:rPr>
  </w:style>
  <w:style w:type="paragraph" w:customStyle="1" w:styleId="9EA1A79DFA314FAE87063691D752C2D7">
    <w:name w:val="9EA1A79DFA314FAE87063691D752C2D7"/>
    <w:rsid w:val="00E67957"/>
    <w:pPr>
      <w:spacing w:line="278" w:lineRule="auto"/>
    </w:pPr>
    <w:rPr>
      <w:kern w:val="2"/>
      <w:sz w:val="24"/>
      <w:szCs w:val="24"/>
      <w14:ligatures w14:val="standardContextual"/>
    </w:rPr>
  </w:style>
  <w:style w:type="paragraph" w:customStyle="1" w:styleId="7F601C7C098A46AA8B48E2DC448CF80E">
    <w:name w:val="7F601C7C098A46AA8B48E2DC448CF80E"/>
    <w:rsid w:val="00E67957"/>
    <w:pPr>
      <w:spacing w:line="278" w:lineRule="auto"/>
    </w:pPr>
    <w:rPr>
      <w:kern w:val="2"/>
      <w:sz w:val="24"/>
      <w:szCs w:val="24"/>
      <w14:ligatures w14:val="standardContextual"/>
    </w:rPr>
  </w:style>
  <w:style w:type="paragraph" w:customStyle="1" w:styleId="B8B5EDC71F3540FBBDB2E472DB58C75D">
    <w:name w:val="B8B5EDC71F3540FBBDB2E472DB58C75D"/>
    <w:rsid w:val="00E67957"/>
    <w:pPr>
      <w:spacing w:line="278" w:lineRule="auto"/>
    </w:pPr>
    <w:rPr>
      <w:kern w:val="2"/>
      <w:sz w:val="24"/>
      <w:szCs w:val="24"/>
      <w14:ligatures w14:val="standardContextual"/>
    </w:rPr>
  </w:style>
  <w:style w:type="paragraph" w:customStyle="1" w:styleId="AF630B42353C48D9BD003CD5DA921C8E">
    <w:name w:val="AF630B42353C48D9BD003CD5DA921C8E"/>
    <w:rsid w:val="00E67957"/>
    <w:pPr>
      <w:spacing w:line="278" w:lineRule="auto"/>
    </w:pPr>
    <w:rPr>
      <w:kern w:val="2"/>
      <w:sz w:val="24"/>
      <w:szCs w:val="24"/>
      <w14:ligatures w14:val="standardContextual"/>
    </w:rPr>
  </w:style>
  <w:style w:type="paragraph" w:customStyle="1" w:styleId="11E836343AA748C69E9B948478C5B5FF">
    <w:name w:val="11E836343AA748C69E9B948478C5B5FF"/>
    <w:rsid w:val="00E67957"/>
    <w:pPr>
      <w:spacing w:line="278" w:lineRule="auto"/>
    </w:pPr>
    <w:rPr>
      <w:kern w:val="2"/>
      <w:sz w:val="24"/>
      <w:szCs w:val="24"/>
      <w14:ligatures w14:val="standardContextual"/>
    </w:rPr>
  </w:style>
  <w:style w:type="paragraph" w:customStyle="1" w:styleId="E6104ECEA4084B9095FA972118830E34">
    <w:name w:val="E6104ECEA4084B9095FA972118830E34"/>
    <w:rsid w:val="00E67957"/>
    <w:pPr>
      <w:spacing w:line="278" w:lineRule="auto"/>
    </w:pPr>
    <w:rPr>
      <w:kern w:val="2"/>
      <w:sz w:val="24"/>
      <w:szCs w:val="24"/>
      <w14:ligatures w14:val="standardContextual"/>
    </w:rPr>
  </w:style>
  <w:style w:type="paragraph" w:customStyle="1" w:styleId="C88FF09E6CF74E10AD189A0809DA74B7">
    <w:name w:val="C88FF09E6CF74E10AD189A0809DA74B7"/>
    <w:rsid w:val="00E6597A"/>
    <w:pPr>
      <w:spacing w:line="278" w:lineRule="auto"/>
    </w:pPr>
    <w:rPr>
      <w:kern w:val="2"/>
      <w:sz w:val="24"/>
      <w:szCs w:val="24"/>
      <w14:ligatures w14:val="standardContextual"/>
    </w:rPr>
  </w:style>
  <w:style w:type="paragraph" w:customStyle="1" w:styleId="6F38EFA7FC77420F912312D057DDE21F">
    <w:name w:val="6F38EFA7FC77420F912312D057DDE21F"/>
    <w:rsid w:val="008F0FFD"/>
    <w:pPr>
      <w:spacing w:line="278" w:lineRule="auto"/>
    </w:pPr>
    <w:rPr>
      <w:kern w:val="2"/>
      <w:sz w:val="24"/>
      <w:szCs w:val="24"/>
      <w14:ligatures w14:val="standardContextual"/>
    </w:rPr>
  </w:style>
  <w:style w:type="paragraph" w:customStyle="1" w:styleId="0D53B907DC9F4D82AF812606C922ACDC">
    <w:name w:val="0D53B907DC9F4D82AF812606C922ACDC"/>
    <w:rsid w:val="00DD3061"/>
  </w:style>
  <w:style w:type="paragraph" w:customStyle="1" w:styleId="A9DA8D9BBF1146D4AAB82E5580702F1F">
    <w:name w:val="A9DA8D9BBF1146D4AAB82E5580702F1F"/>
    <w:rsid w:val="00DD3061"/>
  </w:style>
  <w:style w:type="paragraph" w:customStyle="1" w:styleId="7DB7D72237874AD7A4328610CA2F8E82">
    <w:name w:val="7DB7D72237874AD7A4328610CA2F8E82"/>
    <w:rsid w:val="00DD3061"/>
  </w:style>
  <w:style w:type="paragraph" w:customStyle="1" w:styleId="231F0914302F4AABA48DE278F76EC08E">
    <w:name w:val="231F0914302F4AABA48DE278F76EC08E"/>
    <w:rsid w:val="00A81A67"/>
    <w:pPr>
      <w:spacing w:line="278" w:lineRule="auto"/>
    </w:pPr>
    <w:rPr>
      <w:kern w:val="2"/>
      <w:sz w:val="24"/>
      <w:szCs w:val="24"/>
      <w14:ligatures w14:val="standardContextual"/>
    </w:rPr>
  </w:style>
  <w:style w:type="paragraph" w:customStyle="1" w:styleId="9C06168950E24768B9A32AF1B43C41DB">
    <w:name w:val="9C06168950E24768B9A32AF1B43C41DB"/>
    <w:rsid w:val="00A81A6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C06E01-56C7-48EB-9C5C-70DE1AD1F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CORPORATE_Template_A4_2020.dotx</Template>
  <TotalTime>10557</TotalTime>
  <Pages>31</Pages>
  <Words>8835</Words>
  <Characters>50363</Characters>
  <Application>Microsoft Office Word</Application>
  <DocSecurity>0</DocSecurity>
  <Lines>419</Lines>
  <Paragraphs>118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PES Template</vt:lpstr>
      <vt:lpstr/>
    </vt:vector>
  </TitlesOfParts>
  <Manager>ARL</Manager>
  <Company>Microsoft</Company>
  <LinksUpToDate>false</LinksUpToDate>
  <CharactersWithSpaces>59080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Template</dc:title>
  <dc:subject>Function specifications</dc:subject>
  <dc:creator>COUDERC-ROUXEL Céline</dc:creator>
  <cp:keywords>PES</cp:keywords>
  <dc:description/>
  <cp:lastModifiedBy>SANKPAL Jitendra</cp:lastModifiedBy>
  <cp:revision>45</cp:revision>
  <cp:lastPrinted>2020-11-19T09:21:00Z</cp:lastPrinted>
  <dcterms:created xsi:type="dcterms:W3CDTF">2025-10-06T08:38:00Z</dcterms:created>
  <dcterms:modified xsi:type="dcterms:W3CDTF">2026-02-02T07:04:00Z</dcterms:modified>
  <cp:category>DEFINE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ture">
    <vt:lpwstr>Template</vt:lpwstr>
  </property>
  <property fmtid="{D5CDD505-2E9C-101B-9397-08002B2CF9AE}" pid="3" name="UUID">
    <vt:lpwstr>3DS_C_D_F_PES</vt:lpwstr>
  </property>
  <property fmtid="{D5CDD505-2E9C-101B-9397-08002B2CF9AE}" pid="4" name="Version" linkTarget="PES_Template_Version">
    <vt:lpwstr>V5R5.1</vt:lpwstr>
  </property>
  <property fmtid="{D5CDD505-2E9C-101B-9397-08002B2CF9AE}" pid="5" name="_DocHome">
    <vt:i4>204898072</vt:i4>
  </property>
</Properties>
</file>