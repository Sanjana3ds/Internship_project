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sdt>
      <w:sdtPr>
        <w:rPr>
          <w:rFonts w:cs="Arial"/>
        </w:rPr>
        <w:id w:val="1142131156"/>
        <w:docPartObj>
          <w:docPartGallery w:val="Cover Pages"/>
          <w:docPartUnique/>
        </w:docPartObj>
      </w:sdtPr>
      <w:sdtContent>
        <w:p w14:paraId="53703AEE" w14:textId="77777777" w:rsidR="00656C66" w:rsidRPr="001D0CE2" w:rsidRDefault="00643456" w:rsidP="00656C66">
          <w:pPr>
            <w:jc w:val="right"/>
            <w:rPr>
              <w:rStyle w:val="PartTitleCar"/>
            </w:rPr>
          </w:pPr>
          <w:r w:rsidRPr="001D0CE2">
            <w:rPr>
              <w:rFonts w:cs="Arial"/>
              <w:noProof/>
              <w:sz w:val="56"/>
              <w:szCs w:val="56"/>
            </w:rPr>
            <mc:AlternateContent>
              <mc:Choice Requires="wps">
                <w:drawing>
                  <wp:anchor distT="0" distB="0" distL="114300" distR="114300" simplePos="0" relativeHeight="251662336" behindDoc="0" locked="0" layoutInCell="1" allowOverlap="1" wp14:anchorId="375714B0" wp14:editId="22C16FB1">
                    <wp:simplePos x="0" y="0"/>
                    <wp:positionH relativeFrom="rightMargin">
                      <wp:posOffset>535940</wp:posOffset>
                    </wp:positionH>
                    <wp:positionV relativeFrom="page">
                      <wp:posOffset>1278890</wp:posOffset>
                    </wp:positionV>
                    <wp:extent cx="321310" cy="8134350"/>
                    <wp:effectExtent l="2540" t="254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310" cy="813435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58A59D1A" w14:textId="77777777" w:rsidR="002647BD" w:rsidRPr="007B6D3D" w:rsidRDefault="002647BD" w:rsidP="00592E96">
                                <w:pPr>
                                  <w:jc w:val="center"/>
                                  <w:rPr>
                                    <w:color w:val="005386"/>
                                    <w:sz w:val="12"/>
                                    <w:szCs w:val="12"/>
                                    <w:lang w:val="fr-FR"/>
                                  </w:rPr>
                                </w:pPr>
                                <w:r w:rsidRPr="007B6D3D">
                                  <w:rPr>
                                    <w:rFonts w:cs="Arial"/>
                                    <w:color w:val="005386"/>
                                    <w:sz w:val="12"/>
                                    <w:szCs w:val="12"/>
                                    <w:lang w:val="fr-FR"/>
                                  </w:rPr>
                                  <w:t xml:space="preserve">© Dassault Systèmes | </w:t>
                                </w:r>
                                <w:proofErr w:type="spellStart"/>
                                <w:r w:rsidRPr="007B6D3D">
                                  <w:rPr>
                                    <w:rFonts w:cs="Arial"/>
                                    <w:color w:val="005386"/>
                                    <w:sz w:val="12"/>
                                    <w:szCs w:val="12"/>
                                    <w:lang w:val="fr-FR"/>
                                  </w:rPr>
                                  <w:t>Confidential</w:t>
                                </w:r>
                                <w:proofErr w:type="spellEnd"/>
                                <w:r w:rsidRPr="007B6D3D">
                                  <w:rPr>
                                    <w:rFonts w:cs="Arial"/>
                                    <w:color w:val="005386"/>
                                    <w:sz w:val="12"/>
                                    <w:szCs w:val="12"/>
                                    <w:lang w:val="fr-FR"/>
                                  </w:rPr>
                                  <w:t xml:space="preserve"> Information | </w:t>
                                </w:r>
                                <w:proofErr w:type="spellStart"/>
                                <w:r w:rsidRPr="007B6D3D">
                                  <w:rPr>
                                    <w:rFonts w:cs="Arial"/>
                                    <w:color w:val="005386"/>
                                    <w:sz w:val="12"/>
                                    <w:szCs w:val="12"/>
                                    <w:lang w:val="fr-FR"/>
                                  </w:rPr>
                                  <w:t>ref</w:t>
                                </w:r>
                                <w:proofErr w:type="spellEnd"/>
                                <w:r w:rsidRPr="007B6D3D">
                                  <w:rPr>
                                    <w:rFonts w:cs="Arial"/>
                                    <w:color w:val="005386"/>
                                    <w:sz w:val="12"/>
                                    <w:szCs w:val="12"/>
                                    <w:lang w:val="fr-FR"/>
                                  </w:rPr>
                                  <w:t>.: 3DS_Document_2020</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5714B0" id="_x0000_t202" coordsize="21600,21600" o:spt="202" path="m,l,21600r21600,l21600,xe">
                    <v:stroke joinstyle="miter"/>
                    <v:path gradientshapeok="t" o:connecttype="rect"/>
                  </v:shapetype>
                  <v:shape id="Text Box 2" o:spid="_x0000_s1026" type="#_x0000_t202" style="position:absolute;left:0;text-align:left;margin-left:42.2pt;margin-top:100.7pt;width:25.3pt;height:640.5pt;z-index:25166233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" stroked="f" strokeweight="0">
                    <v:textbox style="layout-flow:vertical;mso-layout-flow-alt:bottom-to-top">
                      <w:txbxContent>
                        <w:p w14:paraId="58A59D1A" w14:textId="77777777" w:rsidR="002647BD" w:rsidRPr="007B6D3D" w:rsidRDefault="002647BD" w:rsidP="00592E96">
                          <w:pPr>
                            <w:jc w:val="center"/>
                            <w:rPr>
                              <w:color w:val="005386"/>
                              <w:sz w:val="12"/>
                              <w:szCs w:val="12"/>
                              <w:lang w:val="fr-FR"/>
                            </w:rPr>
                          </w:pPr>
                          <w:r w:rsidRPr="007B6D3D">
                            <w:rPr>
                              <w:rFonts w:cs="Arial"/>
                              <w:color w:val="005386"/>
                              <w:sz w:val="12"/>
                              <w:szCs w:val="12"/>
                              <w:lang w:val="fr-FR"/>
                            </w:rPr>
                            <w:t xml:space="preserve">© Dassault Systèmes | </w:t>
                          </w:r>
                          <w:proofErr w:type="spellStart"/>
                          <w:r w:rsidRPr="007B6D3D">
                            <w:rPr>
                              <w:rFonts w:cs="Arial"/>
                              <w:color w:val="005386"/>
                              <w:sz w:val="12"/>
                              <w:szCs w:val="12"/>
                              <w:lang w:val="fr-FR"/>
                            </w:rPr>
                            <w:t>Confidential</w:t>
                          </w:r>
                          <w:proofErr w:type="spellEnd"/>
                          <w:r w:rsidRPr="007B6D3D">
                            <w:rPr>
                              <w:rFonts w:cs="Arial"/>
                              <w:color w:val="005386"/>
                              <w:sz w:val="12"/>
                              <w:szCs w:val="12"/>
                              <w:lang w:val="fr-FR"/>
                            </w:rPr>
                            <w:t xml:space="preserve"> Information | </w:t>
                          </w:r>
                          <w:proofErr w:type="spellStart"/>
                          <w:r w:rsidRPr="007B6D3D">
                            <w:rPr>
                              <w:rFonts w:cs="Arial"/>
                              <w:color w:val="005386"/>
                              <w:sz w:val="12"/>
                              <w:szCs w:val="12"/>
                              <w:lang w:val="fr-FR"/>
                            </w:rPr>
                            <w:t>ref</w:t>
                          </w:r>
                          <w:proofErr w:type="spellEnd"/>
                          <w:r w:rsidRPr="007B6D3D">
                            <w:rPr>
                              <w:rFonts w:cs="Arial"/>
                              <w:color w:val="005386"/>
                              <w:sz w:val="12"/>
                              <w:szCs w:val="12"/>
                              <w:lang w:val="fr-FR"/>
                            </w:rPr>
                            <w:t>.: 3DS_Document_2020</w:t>
                          </w:r>
                        </w:p>
                      </w:txbxContent>
                    </v:textbox>
                    <w10:wrap anchorx="margin" anchory="page"/>
                  </v:shape>
                </w:pict>
              </mc:Fallback>
            </mc:AlternateContent>
          </w:r>
          <w:r w:rsidR="00D00BFB" w:rsidRPr="001D0CE2">
            <w:t xml:space="preserve"> </w:t>
          </w:r>
          <w:r w:rsidR="00D00BFB" w:rsidRPr="001D0CE2">
            <w:rPr>
              <w:rStyle w:val="PartTitleCar"/>
            </w:rPr>
            <w:t>Product Enhancement Specification (PES)</w:t>
          </w:r>
        </w:p>
        <w:p w14:paraId="1391AD3B" w14:textId="60FC37FC" w:rsidR="00584320" w:rsidRPr="001D0CE2" w:rsidRDefault="00730E2B" w:rsidP="00656C66">
          <w:pPr>
            <w:jc w:val="right"/>
            <w:rPr>
              <w:rFonts w:cs="Arial"/>
              <w:sz w:val="144"/>
              <w:szCs w:val="44"/>
            </w:rPr>
          </w:pPr>
          <w:r w:rsidRPr="001D0CE2">
            <w:rPr>
              <w:rFonts w:cs="Arial"/>
              <w:b/>
              <w:sz w:val="32"/>
              <w:szCs w:val="56"/>
            </w:rPr>
            <w:t xml:space="preserve">Function </w:t>
          </w:r>
          <w:r w:rsidR="00596D97">
            <w:rPr>
              <w:rFonts w:cs="Arial"/>
              <w:b/>
              <w:sz w:val="32"/>
              <w:szCs w:val="56"/>
            </w:rPr>
            <w:t>Title</w:t>
          </w:r>
          <w:r w:rsidR="00314F8B" w:rsidRPr="001D0CE2">
            <w:rPr>
              <w:rFonts w:cs="Arial"/>
              <w:b/>
              <w:sz w:val="32"/>
              <w:szCs w:val="56"/>
            </w:rPr>
            <w:t>:</w:t>
          </w:r>
          <w:sdt>
            <w:sdtPr>
              <w:rPr>
                <w:rFonts w:cs="Arial"/>
                <w:b/>
                <w:sz w:val="32"/>
                <w:szCs w:val="32"/>
              </w:rPr>
              <w:alias w:val="Function Title"/>
              <w:tag w:val="Function_Title"/>
              <w:id w:val="141472419"/>
              <w:placeholder>
                <w:docPart w:val="7D4D035733AA4EEDA04815C498A2340E"/>
              </w:placeholder>
            </w:sdtPr>
            <w:sdtContent>
              <w:r w:rsidR="0068022F" w:rsidRPr="0068022F">
                <w:rPr>
                  <w:rFonts w:cs="Arial"/>
                  <w:b/>
                  <w:sz w:val="32"/>
                  <w:szCs w:val="32"/>
                </w:rPr>
                <w:t xml:space="preserve"> </w:t>
              </w:r>
              <w:r w:rsidR="0068022F" w:rsidRPr="0068022F">
                <w:rPr>
                  <w:rFonts w:ascii="Open Sans" w:hAnsi="Open Sans" w:cs="Open Sans"/>
                  <w:color w:val="5B5D5E"/>
                  <w:sz w:val="32"/>
                  <w:szCs w:val="32"/>
                  <w:shd w:val="clear" w:color="auto" w:fill="FFFFFF"/>
                </w:rPr>
                <w:t xml:space="preserve">Extended Collaborations Control Center: </w:t>
              </w:r>
              <w:r w:rsidR="002C734A">
                <w:rPr>
                  <w:rFonts w:ascii="Open Sans" w:hAnsi="Open Sans" w:cs="Open Sans"/>
                  <w:color w:val="5B5D5E"/>
                  <w:sz w:val="32"/>
                  <w:szCs w:val="32"/>
                  <w:shd w:val="clear" w:color="auto" w:fill="FFFFFF"/>
                </w:rPr>
                <w:t>Modify</w:t>
              </w:r>
              <w:r w:rsidR="0068022F" w:rsidRPr="0068022F">
                <w:rPr>
                  <w:rFonts w:ascii="Open Sans" w:hAnsi="Open Sans" w:cs="Open Sans"/>
                  <w:color w:val="5B5D5E"/>
                  <w:sz w:val="32"/>
                  <w:szCs w:val="32"/>
                  <w:shd w:val="clear" w:color="auto" w:fill="FFFFFF"/>
                </w:rPr>
                <w:t xml:space="preserve"> </w:t>
              </w:r>
              <w:r w:rsidR="002C734A">
                <w:rPr>
                  <w:rFonts w:ascii="Open Sans" w:hAnsi="Open Sans" w:cs="Open Sans"/>
                  <w:color w:val="5B5D5E"/>
                  <w:sz w:val="32"/>
                  <w:szCs w:val="32"/>
                  <w:shd w:val="clear" w:color="auto" w:fill="FFFFFF"/>
                </w:rPr>
                <w:t xml:space="preserve">(content) of </w:t>
              </w:r>
              <w:r w:rsidR="0068022F" w:rsidRPr="0068022F">
                <w:rPr>
                  <w:rFonts w:ascii="Open Sans" w:hAnsi="Open Sans" w:cs="Open Sans"/>
                  <w:color w:val="5B5D5E"/>
                  <w:sz w:val="32"/>
                  <w:szCs w:val="32"/>
                  <w:shd w:val="clear" w:color="auto" w:fill="FFFFFF"/>
                </w:rPr>
                <w:t>a Collaboration</w:t>
              </w:r>
            </w:sdtContent>
          </w:sdt>
          <w:r w:rsidRPr="001D0CE2">
            <w:rPr>
              <w:rFonts w:cs="Arial"/>
              <w:sz w:val="52"/>
              <w:szCs w:val="56"/>
            </w:rPr>
            <w:t xml:space="preserve"> </w:t>
          </w:r>
        </w:p>
        <w:p w14:paraId="56AF7212" w14:textId="77777777" w:rsidR="00584320" w:rsidRPr="001D0CE2" w:rsidRDefault="00584320" w:rsidP="000976C8">
          <w:pPr>
            <w:jc w:val="right"/>
            <w:rPr>
              <w:rFonts w:cs="Arial"/>
              <w:sz w:val="56"/>
              <w:szCs w:val="56"/>
            </w:rPr>
          </w:pPr>
        </w:p>
        <w:p w14:paraId="23B7FAE0" w14:textId="77777777" w:rsidR="00584320" w:rsidRPr="001D0CE2" w:rsidRDefault="00111A3B" w:rsidP="000976C8">
          <w:pPr>
            <w:jc w:val="right"/>
            <w:rPr>
              <w:rFonts w:cs="Arial"/>
              <w:sz w:val="56"/>
              <w:szCs w:val="56"/>
            </w:rPr>
          </w:pPr>
          <w:r w:rsidRPr="001D0CE2">
            <w:rPr>
              <w:rFonts w:cs="Arial"/>
              <w:noProof/>
              <w:sz w:val="56"/>
              <w:szCs w:val="56"/>
            </w:rPr>
            <w:drawing>
              <wp:anchor distT="0" distB="0" distL="114300" distR="114300" simplePos="0" relativeHeight="251663872" behindDoc="0" locked="0" layoutInCell="1" allowOverlap="1" wp14:anchorId="71E6A546" wp14:editId="385F75AD">
                <wp:simplePos x="0" y="0"/>
                <wp:positionH relativeFrom="rightMargin">
                  <wp:posOffset>-4294267</wp:posOffset>
                </wp:positionH>
                <wp:positionV relativeFrom="paragraph">
                  <wp:posOffset>480695</wp:posOffset>
                </wp:positionV>
                <wp:extent cx="2938938" cy="3457575"/>
                <wp:effectExtent l="0" t="0" r="0" b="0"/>
                <wp:wrapNone/>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descr="3DS_2014_Compass_Blue_RGB.png"/>
                        <pic:cNvPicPr>
                          <a:picLocks noChangeAspect="1"/>
                        </pic:cNvPicPr>
                      </pic:nvPicPr>
                      <pic:blipFill>
                        <a:blip r:embed="rId9"/>
                        <a:stretch>
                          <a:fillRect/>
                        </a:stretch>
                      </pic:blipFill>
                      <pic:spPr bwMode="auto">
                        <a:xfrm>
                          <a:off x="0" y="0"/>
                          <a:ext cx="2938938" cy="3457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203126" w14:textId="77777777" w:rsidR="00584320" w:rsidRPr="001D0CE2" w:rsidRDefault="00111A3B" w:rsidP="00111A3B">
          <w:pPr>
            <w:tabs>
              <w:tab w:val="left" w:pos="4009"/>
            </w:tabs>
            <w:rPr>
              <w:rFonts w:cs="Arial"/>
              <w:sz w:val="56"/>
              <w:szCs w:val="56"/>
            </w:rPr>
          </w:pPr>
          <w:r w:rsidRPr="001D0CE2">
            <w:rPr>
              <w:rFonts w:cs="Arial"/>
              <w:sz w:val="56"/>
              <w:szCs w:val="56"/>
            </w:rPr>
            <w:tab/>
          </w:r>
        </w:p>
        <w:p w14:paraId="420A6D79" w14:textId="77777777" w:rsidR="00584320" w:rsidRPr="001D0CE2" w:rsidRDefault="00111A3B" w:rsidP="00111A3B">
          <w:pPr>
            <w:tabs>
              <w:tab w:val="left" w:pos="2802"/>
              <w:tab w:val="left" w:pos="2832"/>
              <w:tab w:val="center" w:pos="4513"/>
            </w:tabs>
            <w:rPr>
              <w:rFonts w:cs="Arial"/>
              <w:sz w:val="56"/>
              <w:szCs w:val="56"/>
            </w:rPr>
          </w:pPr>
          <w:r w:rsidRPr="001D0CE2">
            <w:rPr>
              <w:rFonts w:cs="Arial"/>
              <w:sz w:val="56"/>
              <w:szCs w:val="56"/>
            </w:rPr>
            <w:tab/>
          </w:r>
          <w:r w:rsidRPr="001D0CE2">
            <w:rPr>
              <w:rFonts w:cs="Arial"/>
              <w:sz w:val="56"/>
              <w:szCs w:val="56"/>
            </w:rPr>
            <w:tab/>
          </w:r>
          <w:r w:rsidRPr="001D0CE2">
            <w:rPr>
              <w:rFonts w:cs="Arial"/>
              <w:sz w:val="56"/>
              <w:szCs w:val="56"/>
            </w:rPr>
            <w:tab/>
          </w:r>
        </w:p>
        <w:p w14:paraId="25169FAA" w14:textId="77777777" w:rsidR="00584320" w:rsidRPr="001D0CE2" w:rsidRDefault="00111A3B" w:rsidP="00111A3B">
          <w:pPr>
            <w:tabs>
              <w:tab w:val="left" w:pos="4437"/>
              <w:tab w:val="left" w:pos="5137"/>
            </w:tabs>
            <w:rPr>
              <w:rFonts w:cs="Arial"/>
              <w:sz w:val="56"/>
              <w:szCs w:val="56"/>
            </w:rPr>
          </w:pPr>
          <w:r w:rsidRPr="001D0CE2">
            <w:rPr>
              <w:rFonts w:cs="Arial"/>
              <w:sz w:val="56"/>
              <w:szCs w:val="56"/>
            </w:rPr>
            <w:tab/>
          </w:r>
          <w:r w:rsidRPr="001D0CE2">
            <w:rPr>
              <w:rFonts w:cs="Arial"/>
              <w:sz w:val="56"/>
              <w:szCs w:val="56"/>
            </w:rPr>
            <w:tab/>
          </w:r>
        </w:p>
        <w:p w14:paraId="6FF7F507" w14:textId="77777777" w:rsidR="00584320" w:rsidRPr="001D0CE2" w:rsidRDefault="00584320" w:rsidP="000976C8">
          <w:pPr>
            <w:jc w:val="right"/>
            <w:rPr>
              <w:rFonts w:cs="Arial"/>
              <w:sz w:val="56"/>
              <w:szCs w:val="56"/>
            </w:rPr>
          </w:pPr>
        </w:p>
        <w:p w14:paraId="167FF732" w14:textId="77777777" w:rsidR="00584320" w:rsidRPr="001D0CE2" w:rsidRDefault="00584320" w:rsidP="000976C8">
          <w:pPr>
            <w:jc w:val="right"/>
            <w:rPr>
              <w:rFonts w:cs="Arial"/>
              <w:sz w:val="56"/>
              <w:szCs w:val="56"/>
            </w:rPr>
          </w:pPr>
        </w:p>
        <w:p w14:paraId="463AF123" w14:textId="77777777" w:rsidR="00CD6A47" w:rsidRPr="001D0CE2" w:rsidRDefault="00CD6A47" w:rsidP="000976C8">
          <w:pPr>
            <w:jc w:val="right"/>
            <w:rPr>
              <w:rFonts w:cs="Arial"/>
              <w:sz w:val="56"/>
              <w:szCs w:val="56"/>
            </w:rPr>
          </w:pPr>
        </w:p>
        <w:p w14:paraId="5E41997D" w14:textId="77777777" w:rsidR="00A505F0" w:rsidRPr="001D0CE2" w:rsidRDefault="00A505F0" w:rsidP="009E30BB">
          <w:pPr>
            <w:spacing w:line="240" w:lineRule="auto"/>
            <w:contextualSpacing/>
            <w:jc w:val="right"/>
            <w:rPr>
              <w:rFonts w:cs="Arial"/>
              <w:sz w:val="24"/>
              <w:szCs w:val="24"/>
            </w:rPr>
          </w:pPr>
        </w:p>
        <w:p w14:paraId="3F42C6F8" w14:textId="77777777" w:rsidR="00501E34" w:rsidRPr="001D0CE2" w:rsidRDefault="00501E34" w:rsidP="009E30BB">
          <w:pPr>
            <w:spacing w:line="240" w:lineRule="auto"/>
            <w:contextualSpacing/>
            <w:jc w:val="right"/>
            <w:rPr>
              <w:rFonts w:cs="Arial"/>
              <w:sz w:val="24"/>
              <w:szCs w:val="24"/>
            </w:rPr>
          </w:pPr>
        </w:p>
        <w:p w14:paraId="7FD7F6BA" w14:textId="77777777" w:rsidR="00501E34" w:rsidRPr="001D0CE2" w:rsidRDefault="00501E34" w:rsidP="009E30BB">
          <w:pPr>
            <w:spacing w:line="240" w:lineRule="auto"/>
            <w:contextualSpacing/>
            <w:jc w:val="right"/>
            <w:rPr>
              <w:rFonts w:cs="Arial"/>
              <w:sz w:val="24"/>
              <w:szCs w:val="24"/>
            </w:rPr>
          </w:pPr>
        </w:p>
        <w:p w14:paraId="1B212739" w14:textId="77777777" w:rsidR="00501E34" w:rsidRPr="001D0CE2" w:rsidRDefault="00501E34" w:rsidP="009E30BB">
          <w:pPr>
            <w:spacing w:line="240" w:lineRule="auto"/>
            <w:contextualSpacing/>
            <w:jc w:val="right"/>
            <w:rPr>
              <w:rFonts w:cs="Arial"/>
              <w:sz w:val="24"/>
              <w:szCs w:val="24"/>
            </w:rPr>
          </w:pPr>
        </w:p>
        <w:p w14:paraId="61EA6DAD" w14:textId="77777777" w:rsidR="00501E34" w:rsidRPr="001D0CE2" w:rsidRDefault="00501E34" w:rsidP="009E30BB">
          <w:pPr>
            <w:spacing w:line="240" w:lineRule="auto"/>
            <w:contextualSpacing/>
            <w:jc w:val="right"/>
            <w:rPr>
              <w:rFonts w:cs="Arial"/>
              <w:sz w:val="24"/>
              <w:szCs w:val="24"/>
            </w:rPr>
          </w:pPr>
        </w:p>
        <w:p w14:paraId="797E79FC" w14:textId="77777777" w:rsidR="00501E34" w:rsidRPr="001D0CE2" w:rsidRDefault="00501E34" w:rsidP="009E30BB">
          <w:pPr>
            <w:spacing w:line="240" w:lineRule="auto"/>
            <w:contextualSpacing/>
            <w:jc w:val="right"/>
            <w:rPr>
              <w:rFonts w:cs="Arial"/>
              <w:sz w:val="24"/>
              <w:szCs w:val="24"/>
            </w:rPr>
          </w:pPr>
        </w:p>
        <w:p w14:paraId="041AA738" w14:textId="77777777" w:rsidR="00FD627B" w:rsidRPr="001D0CE2" w:rsidRDefault="00FD627B" w:rsidP="009E30BB">
          <w:pPr>
            <w:spacing w:line="240" w:lineRule="auto"/>
            <w:contextualSpacing/>
            <w:jc w:val="right"/>
            <w:rPr>
              <w:rFonts w:cs="Arial"/>
              <w:sz w:val="24"/>
              <w:szCs w:val="24"/>
            </w:rPr>
          </w:pPr>
        </w:p>
        <w:p w14:paraId="0D8DCDC3" w14:textId="77777777" w:rsidR="00D00BFB" w:rsidRPr="001D0CE2" w:rsidRDefault="00D00BFB" w:rsidP="00D00BFB">
          <w:pPr>
            <w:spacing w:line="240" w:lineRule="auto"/>
            <w:contextualSpacing/>
            <w:jc w:val="right"/>
            <w:rPr>
              <w:rStyle w:val="IntenseReference"/>
              <w:rFonts w:cs="Arial"/>
              <w:b w:val="0"/>
              <w:bCs w:val="0"/>
              <w:smallCaps w:val="0"/>
              <w:color w:val="auto"/>
              <w:spacing w:val="0"/>
              <w:szCs w:val="24"/>
            </w:rPr>
          </w:pPr>
          <w:r w:rsidRPr="001D0CE2">
            <w:rPr>
              <w:rStyle w:val="IntenseReference"/>
            </w:rPr>
            <w:t>Function and PES Owner ID</w:t>
          </w:r>
        </w:p>
        <w:tbl>
          <w:tblPr>
            <w:tblStyle w:val="LightList1"/>
            <w:tblW w:w="5000" w:type="pct"/>
            <w:tblLook w:val="04A0" w:firstRow="1" w:lastRow="0" w:firstColumn="1" w:lastColumn="0" w:noHBand="0" w:noVBand="1"/>
          </w:tblPr>
          <w:tblGrid>
            <w:gridCol w:w="2757"/>
            <w:gridCol w:w="3493"/>
            <w:gridCol w:w="2756"/>
          </w:tblGrid>
          <w:tr w:rsidR="00D00BFB" w:rsidRPr="001D0CE2" w14:paraId="756DAE2A" w14:textId="77777777" w:rsidTr="001818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1" w:type="pct"/>
              </w:tcPr>
              <w:p w14:paraId="141B7115" w14:textId="77777777" w:rsidR="00D00BFB" w:rsidRPr="001D0CE2" w:rsidRDefault="00D00BFB" w:rsidP="001818C6">
                <w:r w:rsidRPr="001D0CE2">
                  <w:t>Function ID</w:t>
                </w:r>
              </w:p>
            </w:tc>
            <w:tc>
              <w:tcPr>
                <w:tcW w:w="1939" w:type="pct"/>
              </w:tcPr>
              <w:p w14:paraId="7BCDF1CA" w14:textId="77777777" w:rsidR="00D00BFB" w:rsidRPr="001D0CE2" w:rsidRDefault="00D00BFB" w:rsidP="001818C6">
                <w:pPr>
                  <w:cnfStyle w:val="100000000000" w:firstRow="1" w:lastRow="0" w:firstColumn="0" w:lastColumn="0" w:oddVBand="0" w:evenVBand="0" w:oddHBand="0" w:evenHBand="0" w:firstRowFirstColumn="0" w:firstRowLastColumn="0" w:lastRowFirstColumn="0" w:lastRowLastColumn="0"/>
                </w:pPr>
                <w:r w:rsidRPr="001D0CE2">
                  <w:t>PES Owner Name</w:t>
                </w:r>
              </w:p>
            </w:tc>
            <w:tc>
              <w:tcPr>
                <w:tcW w:w="1531" w:type="pct"/>
              </w:tcPr>
              <w:p w14:paraId="26C1D74F" w14:textId="77777777" w:rsidR="00D00BFB" w:rsidRPr="001D0CE2" w:rsidRDefault="00D00BFB" w:rsidP="001818C6">
                <w:pPr>
                  <w:cnfStyle w:val="100000000000" w:firstRow="1" w:lastRow="0" w:firstColumn="0" w:lastColumn="0" w:oddVBand="0" w:evenVBand="0" w:oddHBand="0" w:evenHBand="0" w:firstRowFirstColumn="0" w:firstRowLastColumn="0" w:lastRowFirstColumn="0" w:lastRowLastColumn="0"/>
                </w:pPr>
                <w:r w:rsidRPr="001D0CE2">
                  <w:t>PES Owner Role</w:t>
                </w:r>
              </w:p>
            </w:tc>
          </w:tr>
          <w:tr w:rsidR="00D00BFB" w:rsidRPr="001D0CE2" w14:paraId="085F0B80" w14:textId="77777777" w:rsidTr="001818C6">
            <w:trPr>
              <w:cnfStyle w:val="000000100000" w:firstRow="0" w:lastRow="0" w:firstColumn="0" w:lastColumn="0" w:oddVBand="0" w:evenVBand="0" w:oddHBand="1" w:evenHBand="0" w:firstRowFirstColumn="0" w:firstRowLastColumn="0" w:lastRowFirstColumn="0" w:lastRowLastColumn="0"/>
            </w:trPr>
            <w:sdt>
              <w:sdtPr>
                <w:alias w:val="Function ID"/>
                <w:tag w:val="Function_ID"/>
                <w:id w:val="-1052773605"/>
                <w:placeholder>
                  <w:docPart w:val="BF747868AC4F40D5AF4155184961C565"/>
                </w:placeholder>
              </w:sdtPr>
              <w:sdtEndPr>
                <w:rPr>
                  <w:rStyle w:val="Emphasis"/>
                  <w:i/>
                  <w:iCs/>
                </w:rPr>
              </w:sdtEndPr>
              <w:sdtContent>
                <w:tc>
                  <w:tcPr>
                    <w:cnfStyle w:val="001000000000" w:firstRow="0" w:lastRow="0" w:firstColumn="1" w:lastColumn="0" w:oddVBand="0" w:evenVBand="0" w:oddHBand="0" w:evenHBand="0" w:firstRowFirstColumn="0" w:firstRowLastColumn="0" w:lastRowFirstColumn="0" w:lastRowLastColumn="0"/>
                    <w:tcW w:w="1531" w:type="pct"/>
                  </w:tcPr>
                  <w:p w14:paraId="0BBF7181" w14:textId="00508759" w:rsidR="00D00BFB" w:rsidRPr="00740E54" w:rsidRDefault="0068022F" w:rsidP="002C734A">
                    <w:pPr>
                      <w:rPr>
                        <w:rStyle w:val="Emphasis"/>
                        <w:b w:val="0"/>
                      </w:rPr>
                    </w:pPr>
                    <w:r w:rsidRPr="0068022F">
                      <w:rPr>
                        <w:b w:val="0"/>
                      </w:rPr>
                      <w:t>FUN13</w:t>
                    </w:r>
                    <w:r w:rsidR="002C734A">
                      <w:rPr>
                        <w:b w:val="0"/>
                      </w:rPr>
                      <w:t>7740</w:t>
                    </w:r>
                  </w:p>
                </w:tc>
              </w:sdtContent>
            </w:sdt>
            <w:sdt>
              <w:sdtPr>
                <w:alias w:val="Name"/>
                <w:tag w:val="PES_Owner_Name"/>
                <w:id w:val="-1066333095"/>
                <w:placeholder>
                  <w:docPart w:val="1BDB50AE78D6404489DF0BA17BCC9141"/>
                </w:placeholder>
              </w:sdtPr>
              <w:sdtEndPr>
                <w:rPr>
                  <w:rStyle w:val="Emphasis"/>
                  <w:i/>
                  <w:iCs/>
                </w:rPr>
              </w:sdtEndPr>
              <w:sdtContent>
                <w:tc>
                  <w:tcPr>
                    <w:tcW w:w="1939" w:type="pct"/>
                  </w:tcPr>
                  <w:p w14:paraId="4A72193C" w14:textId="47988551" w:rsidR="00D00BFB" w:rsidRPr="00740E54" w:rsidRDefault="0068022F" w:rsidP="0068022F">
                    <w:pPr>
                      <w:cnfStyle w:val="000000100000" w:firstRow="0" w:lastRow="0" w:firstColumn="0" w:lastColumn="0" w:oddVBand="0" w:evenVBand="0" w:oddHBand="1" w:evenHBand="0" w:firstRowFirstColumn="0" w:firstRowLastColumn="0" w:lastRowFirstColumn="0" w:lastRowLastColumn="0"/>
                      <w:rPr>
                        <w:rStyle w:val="Emphasis"/>
                      </w:rPr>
                    </w:pPr>
                    <w:r>
                      <w:t>Y. WALLIER</w:t>
                    </w:r>
                  </w:p>
                </w:tc>
              </w:sdtContent>
            </w:sdt>
            <w:tc>
              <w:tcPr>
                <w:tcW w:w="1531" w:type="pct"/>
              </w:tcPr>
              <w:p w14:paraId="163EF58E" w14:textId="306A8056" w:rsidR="00D00BFB" w:rsidRPr="00740E54" w:rsidRDefault="002647BD" w:rsidP="00E46401">
                <w:pPr>
                  <w:cnfStyle w:val="000000100000" w:firstRow="0" w:lastRow="0" w:firstColumn="0" w:lastColumn="0" w:oddVBand="0" w:evenVBand="0" w:oddHBand="1" w:evenHBand="0" w:firstRowFirstColumn="0" w:firstRowLastColumn="0" w:lastRowFirstColumn="0" w:lastRowLastColumn="0"/>
                  <w:rPr>
                    <w:rStyle w:val="Emphasis"/>
                  </w:rPr>
                </w:pPr>
                <w:sdt>
                  <w:sdtPr>
                    <w:rPr>
                      <w:i/>
                      <w:iCs/>
                    </w:rPr>
                    <w:alias w:val="PES Owner Role"/>
                    <w:tag w:val="PES_Owner_Role"/>
                    <w:id w:val="-1498882301"/>
                    <w:placeholder>
                      <w:docPart w:val="57D4A11A75C542B0A640EC475DDA70D3"/>
                    </w:placeholder>
                    <w:comboBox>
                      <w:listItem w:value="Choose an item."/>
                      <w:listItem w:displayText="Software Engineer" w:value="Software Engineer"/>
                      <w:listItem w:displayText="Service/App/Component Manager" w:value="Service/App/Component Manager"/>
                    </w:comboBox>
                  </w:sdtPr>
                  <w:sdtEndPr>
                    <w:rPr>
                      <w:i w:val="0"/>
                      <w:iCs w:val="0"/>
                    </w:rPr>
                  </w:sdtEndPr>
                  <w:sdtContent>
                    <w:r w:rsidR="0068022F">
                      <w:rPr>
                        <w:i/>
                        <w:iCs/>
                      </w:rPr>
                      <w:t>Service/App/Component Manager</w:t>
                    </w:r>
                  </w:sdtContent>
                </w:sdt>
              </w:p>
            </w:tc>
          </w:tr>
        </w:tbl>
        <w:p w14:paraId="4148E8D8" w14:textId="77777777" w:rsidR="00920CEA" w:rsidRPr="001D0CE2" w:rsidRDefault="00501E34">
          <w:r w:rsidRPr="001D0CE2">
            <w:rPr>
              <w:rFonts w:cs="Arial"/>
              <w:noProof/>
              <w:sz w:val="24"/>
              <w:szCs w:val="24"/>
            </w:rPr>
            <w:drawing>
              <wp:anchor distT="0" distB="0" distL="114300" distR="114300" simplePos="0" relativeHeight="251665920" behindDoc="0" locked="0" layoutInCell="1" allowOverlap="1" wp14:anchorId="41324271" wp14:editId="402BC5AA">
                <wp:simplePos x="0" y="0"/>
                <wp:positionH relativeFrom="rightMargin">
                  <wp:posOffset>-2964815</wp:posOffset>
                </wp:positionH>
                <wp:positionV relativeFrom="paragraph">
                  <wp:posOffset>350520</wp:posOffset>
                </wp:positionV>
                <wp:extent cx="3264535" cy="394335"/>
                <wp:effectExtent l="0" t="0" r="0" b="0"/>
                <wp:wrapNone/>
                <wp:docPr id="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0"/>
                        <a:stretch>
                          <a:fillRect/>
                        </a:stretch>
                      </pic:blipFill>
                      <pic:spPr>
                        <a:xfrm>
                          <a:off x="0" y="0"/>
                          <a:ext cx="3264535" cy="394335"/>
                        </a:xfrm>
                        <a:prstGeom prst="rect">
                          <a:avLst/>
                        </a:prstGeom>
                      </pic:spPr>
                    </pic:pic>
                  </a:graphicData>
                </a:graphic>
                <wp14:sizeRelH relativeFrom="page">
                  <wp14:pctWidth>0</wp14:pctWidth>
                </wp14:sizeRelH>
                <wp14:sizeRelV relativeFrom="page">
                  <wp14:pctHeight>0</wp14:pctHeight>
                </wp14:sizeRelV>
              </wp:anchor>
            </w:drawing>
          </w:r>
          <w:r w:rsidR="00920CEA" w:rsidRPr="001D0CE2">
            <w:br w:type="page"/>
          </w:r>
        </w:p>
        <w:p w14:paraId="0413D895" w14:textId="7CA3E695" w:rsidR="00584320" w:rsidRPr="001D0CE2" w:rsidRDefault="002647BD" w:rsidP="000E13D7">
          <w:pPr>
            <w:jc w:val="both"/>
            <w:rPr>
              <w:rFonts w:cs="Arial"/>
              <w:sz w:val="24"/>
              <w:szCs w:val="24"/>
            </w:rPr>
          </w:pPr>
        </w:p>
      </w:sdtContent>
    </w:sdt>
    <w:bookmarkStart w:id="0" w:name="_Toc50734527"/>
    <w:bookmarkStart w:id="1" w:name="_Toc50465465"/>
    <w:bookmarkStart w:id="2" w:name="_Toc527023807"/>
    <w:bookmarkStart w:id="3" w:name="_Toc494182276"/>
    <w:bookmarkStart w:id="4" w:name="_Toc492890900"/>
    <w:bookmarkStart w:id="5" w:name="_Toc492890875"/>
    <w:p w14:paraId="4518778C" w14:textId="597BE465" w:rsidR="00591BC7" w:rsidRDefault="00F35C8E">
      <w:pPr>
        <w:pStyle w:val="TOC1"/>
        <w:rPr>
          <w:rFonts w:asciiTheme="minorHAnsi" w:eastAsiaTheme="minorEastAsia" w:hAnsiTheme="minorHAnsi"/>
          <w:noProof/>
        </w:rPr>
      </w:pPr>
      <w:r>
        <w:fldChar w:fldCharType="begin"/>
      </w:r>
      <w:r>
        <w:instrText xml:space="preserve"> TOC \o "1-1" \h \z \t "Heading 2,2,3DS 2 Title 1,2,Titre 21,2,Part Sub title,2" </w:instrText>
      </w:r>
      <w:r>
        <w:fldChar w:fldCharType="separate"/>
      </w:r>
      <w:hyperlink w:anchor="_Toc148687422" w:history="1">
        <w:r w:rsidR="00591BC7" w:rsidRPr="00E942CC">
          <w:rPr>
            <w:rStyle w:val="Hyperlink"/>
            <w:noProof/>
          </w:rPr>
          <w:t>Section 1: High-level specifications</w:t>
        </w:r>
        <w:r w:rsidR="00591BC7">
          <w:rPr>
            <w:noProof/>
            <w:webHidden/>
          </w:rPr>
          <w:tab/>
        </w:r>
        <w:r w:rsidR="00591BC7">
          <w:rPr>
            <w:noProof/>
            <w:webHidden/>
          </w:rPr>
          <w:fldChar w:fldCharType="begin"/>
        </w:r>
        <w:r w:rsidR="00591BC7">
          <w:rPr>
            <w:noProof/>
            <w:webHidden/>
          </w:rPr>
          <w:instrText xml:space="preserve"> PAGEREF _Toc148687422 \h </w:instrText>
        </w:r>
        <w:r w:rsidR="00591BC7">
          <w:rPr>
            <w:noProof/>
            <w:webHidden/>
          </w:rPr>
        </w:r>
        <w:r w:rsidR="00591BC7">
          <w:rPr>
            <w:noProof/>
            <w:webHidden/>
          </w:rPr>
          <w:fldChar w:fldCharType="separate"/>
        </w:r>
        <w:r w:rsidR="00591BC7">
          <w:rPr>
            <w:noProof/>
            <w:webHidden/>
          </w:rPr>
          <w:t>3</w:t>
        </w:r>
        <w:r w:rsidR="00591BC7">
          <w:rPr>
            <w:noProof/>
            <w:webHidden/>
          </w:rPr>
          <w:fldChar w:fldCharType="end"/>
        </w:r>
      </w:hyperlink>
    </w:p>
    <w:p w14:paraId="56AF0D60" w14:textId="2C4FC1B3" w:rsidR="00591BC7" w:rsidRDefault="002647BD">
      <w:pPr>
        <w:pStyle w:val="TOC2"/>
        <w:rPr>
          <w:rFonts w:asciiTheme="minorHAnsi" w:eastAsiaTheme="minorEastAsia" w:hAnsiTheme="minorHAnsi"/>
          <w:noProof/>
        </w:rPr>
      </w:pPr>
      <w:hyperlink w:anchor="_Toc148687423" w:history="1">
        <w:r w:rsidR="00591BC7" w:rsidRPr="00E942CC">
          <w:rPr>
            <w:rStyle w:val="Hyperlink"/>
            <w:b/>
            <w:noProof/>
          </w:rPr>
          <w:t>1.</w:t>
        </w:r>
        <w:r w:rsidR="00591BC7">
          <w:rPr>
            <w:rFonts w:asciiTheme="minorHAnsi" w:eastAsiaTheme="minorEastAsia" w:hAnsiTheme="minorHAnsi"/>
            <w:noProof/>
          </w:rPr>
          <w:tab/>
        </w:r>
        <w:r w:rsidR="00591BC7" w:rsidRPr="00E942CC">
          <w:rPr>
            <w:rStyle w:val="Hyperlink"/>
            <w:noProof/>
          </w:rPr>
          <w:t>Related requirement(s)</w:t>
        </w:r>
        <w:r w:rsidR="00591BC7">
          <w:rPr>
            <w:noProof/>
            <w:webHidden/>
          </w:rPr>
          <w:tab/>
        </w:r>
        <w:r w:rsidR="00591BC7">
          <w:rPr>
            <w:noProof/>
            <w:webHidden/>
          </w:rPr>
          <w:fldChar w:fldCharType="begin"/>
        </w:r>
        <w:r w:rsidR="00591BC7">
          <w:rPr>
            <w:noProof/>
            <w:webHidden/>
          </w:rPr>
          <w:instrText xml:space="preserve"> PAGEREF _Toc148687423 \h </w:instrText>
        </w:r>
        <w:r w:rsidR="00591BC7">
          <w:rPr>
            <w:noProof/>
            <w:webHidden/>
          </w:rPr>
        </w:r>
        <w:r w:rsidR="00591BC7">
          <w:rPr>
            <w:noProof/>
            <w:webHidden/>
          </w:rPr>
          <w:fldChar w:fldCharType="separate"/>
        </w:r>
        <w:r w:rsidR="00591BC7">
          <w:rPr>
            <w:noProof/>
            <w:webHidden/>
          </w:rPr>
          <w:t>3</w:t>
        </w:r>
        <w:r w:rsidR="00591BC7">
          <w:rPr>
            <w:noProof/>
            <w:webHidden/>
          </w:rPr>
          <w:fldChar w:fldCharType="end"/>
        </w:r>
      </w:hyperlink>
    </w:p>
    <w:p w14:paraId="14A0FBB6" w14:textId="64F4494F" w:rsidR="00591BC7" w:rsidRDefault="002647BD">
      <w:pPr>
        <w:pStyle w:val="TOC2"/>
        <w:rPr>
          <w:rFonts w:asciiTheme="minorHAnsi" w:eastAsiaTheme="minorEastAsia" w:hAnsiTheme="minorHAnsi"/>
          <w:noProof/>
        </w:rPr>
      </w:pPr>
      <w:hyperlink w:anchor="_Toc148687424" w:history="1">
        <w:r w:rsidR="00591BC7" w:rsidRPr="00E942CC">
          <w:rPr>
            <w:rStyle w:val="Hyperlink"/>
            <w:b/>
            <w:noProof/>
          </w:rPr>
          <w:t>2.</w:t>
        </w:r>
        <w:r w:rsidR="00591BC7">
          <w:rPr>
            <w:rFonts w:asciiTheme="minorHAnsi" w:eastAsiaTheme="minorEastAsia" w:hAnsiTheme="minorHAnsi"/>
            <w:noProof/>
          </w:rPr>
          <w:tab/>
        </w:r>
        <w:r w:rsidR="00591BC7" w:rsidRPr="00E942CC">
          <w:rPr>
            <w:rStyle w:val="Hyperlink"/>
            <w:noProof/>
          </w:rPr>
          <w:t>What will the customer use this for?</w:t>
        </w:r>
        <w:r w:rsidR="00591BC7">
          <w:rPr>
            <w:noProof/>
            <w:webHidden/>
          </w:rPr>
          <w:tab/>
        </w:r>
        <w:r w:rsidR="00591BC7">
          <w:rPr>
            <w:noProof/>
            <w:webHidden/>
          </w:rPr>
          <w:fldChar w:fldCharType="begin"/>
        </w:r>
        <w:r w:rsidR="00591BC7">
          <w:rPr>
            <w:noProof/>
            <w:webHidden/>
          </w:rPr>
          <w:instrText xml:space="preserve"> PAGEREF _Toc148687424 \h </w:instrText>
        </w:r>
        <w:r w:rsidR="00591BC7">
          <w:rPr>
            <w:noProof/>
            <w:webHidden/>
          </w:rPr>
        </w:r>
        <w:r w:rsidR="00591BC7">
          <w:rPr>
            <w:noProof/>
            <w:webHidden/>
          </w:rPr>
          <w:fldChar w:fldCharType="separate"/>
        </w:r>
        <w:r w:rsidR="00591BC7">
          <w:rPr>
            <w:noProof/>
            <w:webHidden/>
          </w:rPr>
          <w:t>3</w:t>
        </w:r>
        <w:r w:rsidR="00591BC7">
          <w:rPr>
            <w:noProof/>
            <w:webHidden/>
          </w:rPr>
          <w:fldChar w:fldCharType="end"/>
        </w:r>
      </w:hyperlink>
    </w:p>
    <w:p w14:paraId="7EE534CD" w14:textId="28430DB7" w:rsidR="00591BC7" w:rsidRDefault="002647BD">
      <w:pPr>
        <w:pStyle w:val="TOC2"/>
        <w:rPr>
          <w:rFonts w:asciiTheme="minorHAnsi" w:eastAsiaTheme="minorEastAsia" w:hAnsiTheme="minorHAnsi"/>
          <w:noProof/>
        </w:rPr>
      </w:pPr>
      <w:hyperlink w:anchor="_Toc148687425" w:history="1">
        <w:r w:rsidR="00591BC7" w:rsidRPr="00E942CC">
          <w:rPr>
            <w:rStyle w:val="Hyperlink"/>
            <w:b/>
            <w:noProof/>
          </w:rPr>
          <w:t>3.</w:t>
        </w:r>
        <w:r w:rsidR="00591BC7">
          <w:rPr>
            <w:rFonts w:asciiTheme="minorHAnsi" w:eastAsiaTheme="minorEastAsia" w:hAnsiTheme="minorHAnsi"/>
            <w:noProof/>
          </w:rPr>
          <w:tab/>
        </w:r>
        <w:r w:rsidR="00591BC7" w:rsidRPr="00E942CC">
          <w:rPr>
            <w:rStyle w:val="Hyperlink"/>
            <w:noProof/>
          </w:rPr>
          <w:t>What the function will do</w:t>
        </w:r>
        <w:r w:rsidR="00591BC7">
          <w:rPr>
            <w:noProof/>
            <w:webHidden/>
          </w:rPr>
          <w:tab/>
        </w:r>
        <w:r w:rsidR="00591BC7">
          <w:rPr>
            <w:noProof/>
            <w:webHidden/>
          </w:rPr>
          <w:fldChar w:fldCharType="begin"/>
        </w:r>
        <w:r w:rsidR="00591BC7">
          <w:rPr>
            <w:noProof/>
            <w:webHidden/>
          </w:rPr>
          <w:instrText xml:space="preserve"> PAGEREF _Toc148687425 \h </w:instrText>
        </w:r>
        <w:r w:rsidR="00591BC7">
          <w:rPr>
            <w:noProof/>
            <w:webHidden/>
          </w:rPr>
        </w:r>
        <w:r w:rsidR="00591BC7">
          <w:rPr>
            <w:noProof/>
            <w:webHidden/>
          </w:rPr>
          <w:fldChar w:fldCharType="separate"/>
        </w:r>
        <w:r w:rsidR="00591BC7">
          <w:rPr>
            <w:noProof/>
            <w:webHidden/>
          </w:rPr>
          <w:t>3</w:t>
        </w:r>
        <w:r w:rsidR="00591BC7">
          <w:rPr>
            <w:noProof/>
            <w:webHidden/>
          </w:rPr>
          <w:fldChar w:fldCharType="end"/>
        </w:r>
      </w:hyperlink>
    </w:p>
    <w:p w14:paraId="3A27ABD0" w14:textId="1F419546" w:rsidR="00591BC7" w:rsidRDefault="002647BD">
      <w:pPr>
        <w:pStyle w:val="TOC2"/>
        <w:rPr>
          <w:rFonts w:asciiTheme="minorHAnsi" w:eastAsiaTheme="minorEastAsia" w:hAnsiTheme="minorHAnsi"/>
          <w:noProof/>
        </w:rPr>
      </w:pPr>
      <w:hyperlink w:anchor="_Toc148687426" w:history="1">
        <w:r w:rsidR="00591BC7" w:rsidRPr="00E942CC">
          <w:rPr>
            <w:rStyle w:val="Hyperlink"/>
            <w:b/>
            <w:noProof/>
          </w:rPr>
          <w:t>4.</w:t>
        </w:r>
        <w:r w:rsidR="00591BC7">
          <w:rPr>
            <w:rFonts w:asciiTheme="minorHAnsi" w:eastAsiaTheme="minorEastAsia" w:hAnsiTheme="minorHAnsi"/>
            <w:noProof/>
          </w:rPr>
          <w:tab/>
        </w:r>
        <w:r w:rsidR="00591BC7" w:rsidRPr="00E942CC">
          <w:rPr>
            <w:rStyle w:val="Hyperlink"/>
            <w:noProof/>
          </w:rPr>
          <w:t>What the function will not do</w:t>
        </w:r>
        <w:r w:rsidR="00591BC7">
          <w:rPr>
            <w:noProof/>
            <w:webHidden/>
          </w:rPr>
          <w:tab/>
        </w:r>
        <w:r w:rsidR="00591BC7">
          <w:rPr>
            <w:noProof/>
            <w:webHidden/>
          </w:rPr>
          <w:fldChar w:fldCharType="begin"/>
        </w:r>
        <w:r w:rsidR="00591BC7">
          <w:rPr>
            <w:noProof/>
            <w:webHidden/>
          </w:rPr>
          <w:instrText xml:space="preserve"> PAGEREF _Toc148687426 \h </w:instrText>
        </w:r>
        <w:r w:rsidR="00591BC7">
          <w:rPr>
            <w:noProof/>
            <w:webHidden/>
          </w:rPr>
        </w:r>
        <w:r w:rsidR="00591BC7">
          <w:rPr>
            <w:noProof/>
            <w:webHidden/>
          </w:rPr>
          <w:fldChar w:fldCharType="separate"/>
        </w:r>
        <w:r w:rsidR="00591BC7">
          <w:rPr>
            <w:noProof/>
            <w:webHidden/>
          </w:rPr>
          <w:t>11</w:t>
        </w:r>
        <w:r w:rsidR="00591BC7">
          <w:rPr>
            <w:noProof/>
            <w:webHidden/>
          </w:rPr>
          <w:fldChar w:fldCharType="end"/>
        </w:r>
      </w:hyperlink>
    </w:p>
    <w:p w14:paraId="1EF71079" w14:textId="6AFC8656" w:rsidR="00591BC7" w:rsidRDefault="002647BD">
      <w:pPr>
        <w:pStyle w:val="TOC2"/>
        <w:rPr>
          <w:rFonts w:asciiTheme="minorHAnsi" w:eastAsiaTheme="minorEastAsia" w:hAnsiTheme="minorHAnsi"/>
          <w:noProof/>
        </w:rPr>
      </w:pPr>
      <w:hyperlink w:anchor="_Toc148687427" w:history="1">
        <w:r w:rsidR="00591BC7" w:rsidRPr="00E942CC">
          <w:rPr>
            <w:rStyle w:val="Hyperlink"/>
            <w:b/>
            <w:noProof/>
          </w:rPr>
          <w:t>5.</w:t>
        </w:r>
        <w:r w:rsidR="00591BC7">
          <w:rPr>
            <w:rFonts w:asciiTheme="minorHAnsi" w:eastAsiaTheme="minorEastAsia" w:hAnsiTheme="minorHAnsi"/>
            <w:noProof/>
          </w:rPr>
          <w:tab/>
        </w:r>
        <w:r w:rsidR="00591BC7" w:rsidRPr="00E942CC">
          <w:rPr>
            <w:rStyle w:val="Hyperlink"/>
            <w:noProof/>
          </w:rPr>
          <w:t>Commercial packaging</w:t>
        </w:r>
        <w:r w:rsidR="00591BC7">
          <w:rPr>
            <w:noProof/>
            <w:webHidden/>
          </w:rPr>
          <w:tab/>
        </w:r>
        <w:r w:rsidR="00591BC7">
          <w:rPr>
            <w:noProof/>
            <w:webHidden/>
          </w:rPr>
          <w:fldChar w:fldCharType="begin"/>
        </w:r>
        <w:r w:rsidR="00591BC7">
          <w:rPr>
            <w:noProof/>
            <w:webHidden/>
          </w:rPr>
          <w:instrText xml:space="preserve"> PAGEREF _Toc148687427 \h </w:instrText>
        </w:r>
        <w:r w:rsidR="00591BC7">
          <w:rPr>
            <w:noProof/>
            <w:webHidden/>
          </w:rPr>
        </w:r>
        <w:r w:rsidR="00591BC7">
          <w:rPr>
            <w:noProof/>
            <w:webHidden/>
          </w:rPr>
          <w:fldChar w:fldCharType="separate"/>
        </w:r>
        <w:r w:rsidR="00591BC7">
          <w:rPr>
            <w:noProof/>
            <w:webHidden/>
          </w:rPr>
          <w:t>11</w:t>
        </w:r>
        <w:r w:rsidR="00591BC7">
          <w:rPr>
            <w:noProof/>
            <w:webHidden/>
          </w:rPr>
          <w:fldChar w:fldCharType="end"/>
        </w:r>
      </w:hyperlink>
    </w:p>
    <w:p w14:paraId="073FB77F" w14:textId="38CF66CE" w:rsidR="00591BC7" w:rsidRDefault="002647BD">
      <w:pPr>
        <w:pStyle w:val="TOC1"/>
        <w:rPr>
          <w:rFonts w:asciiTheme="minorHAnsi" w:eastAsiaTheme="minorEastAsia" w:hAnsiTheme="minorHAnsi"/>
          <w:noProof/>
        </w:rPr>
      </w:pPr>
      <w:hyperlink w:anchor="_Toc148687428" w:history="1">
        <w:r w:rsidR="00591BC7" w:rsidRPr="00E942CC">
          <w:rPr>
            <w:rStyle w:val="Hyperlink"/>
            <w:noProof/>
          </w:rPr>
          <w:t>Section 2: Detailed Specifications</w:t>
        </w:r>
        <w:r w:rsidR="00591BC7">
          <w:rPr>
            <w:noProof/>
            <w:webHidden/>
          </w:rPr>
          <w:tab/>
        </w:r>
        <w:r w:rsidR="00591BC7">
          <w:rPr>
            <w:noProof/>
            <w:webHidden/>
          </w:rPr>
          <w:fldChar w:fldCharType="begin"/>
        </w:r>
        <w:r w:rsidR="00591BC7">
          <w:rPr>
            <w:noProof/>
            <w:webHidden/>
          </w:rPr>
          <w:instrText xml:space="preserve"> PAGEREF _Toc148687428 \h </w:instrText>
        </w:r>
        <w:r w:rsidR="00591BC7">
          <w:rPr>
            <w:noProof/>
            <w:webHidden/>
          </w:rPr>
        </w:r>
        <w:r w:rsidR="00591BC7">
          <w:rPr>
            <w:noProof/>
            <w:webHidden/>
          </w:rPr>
          <w:fldChar w:fldCharType="separate"/>
        </w:r>
        <w:r w:rsidR="00591BC7">
          <w:rPr>
            <w:noProof/>
            <w:webHidden/>
          </w:rPr>
          <w:t>12</w:t>
        </w:r>
        <w:r w:rsidR="00591BC7">
          <w:rPr>
            <w:noProof/>
            <w:webHidden/>
          </w:rPr>
          <w:fldChar w:fldCharType="end"/>
        </w:r>
      </w:hyperlink>
    </w:p>
    <w:p w14:paraId="326F25D4" w14:textId="0E465E00" w:rsidR="00591BC7" w:rsidRDefault="002647BD">
      <w:pPr>
        <w:pStyle w:val="TOC2"/>
        <w:rPr>
          <w:rFonts w:asciiTheme="minorHAnsi" w:eastAsiaTheme="minorEastAsia" w:hAnsiTheme="minorHAnsi"/>
          <w:noProof/>
        </w:rPr>
      </w:pPr>
      <w:hyperlink w:anchor="_Toc148687429" w:history="1">
        <w:r w:rsidR="00591BC7" w:rsidRPr="00E942CC">
          <w:rPr>
            <w:rStyle w:val="Hyperlink"/>
            <w:b/>
            <w:noProof/>
          </w:rPr>
          <w:t>1.</w:t>
        </w:r>
        <w:r w:rsidR="00591BC7">
          <w:rPr>
            <w:rFonts w:asciiTheme="minorHAnsi" w:eastAsiaTheme="minorEastAsia" w:hAnsiTheme="minorHAnsi"/>
            <w:noProof/>
          </w:rPr>
          <w:tab/>
        </w:r>
        <w:r w:rsidR="00591BC7" w:rsidRPr="00E942CC">
          <w:rPr>
            <w:rStyle w:val="Hyperlink"/>
            <w:noProof/>
          </w:rPr>
          <w:t>Packaging</w:t>
        </w:r>
        <w:r w:rsidR="00591BC7">
          <w:rPr>
            <w:noProof/>
            <w:webHidden/>
          </w:rPr>
          <w:tab/>
        </w:r>
        <w:r w:rsidR="00591BC7">
          <w:rPr>
            <w:noProof/>
            <w:webHidden/>
          </w:rPr>
          <w:fldChar w:fldCharType="begin"/>
        </w:r>
        <w:r w:rsidR="00591BC7">
          <w:rPr>
            <w:noProof/>
            <w:webHidden/>
          </w:rPr>
          <w:instrText xml:space="preserve"> PAGEREF _Toc148687429 \h </w:instrText>
        </w:r>
        <w:r w:rsidR="00591BC7">
          <w:rPr>
            <w:noProof/>
            <w:webHidden/>
          </w:rPr>
        </w:r>
        <w:r w:rsidR="00591BC7">
          <w:rPr>
            <w:noProof/>
            <w:webHidden/>
          </w:rPr>
          <w:fldChar w:fldCharType="separate"/>
        </w:r>
        <w:r w:rsidR="00591BC7">
          <w:rPr>
            <w:noProof/>
            <w:webHidden/>
          </w:rPr>
          <w:t>12</w:t>
        </w:r>
        <w:r w:rsidR="00591BC7">
          <w:rPr>
            <w:noProof/>
            <w:webHidden/>
          </w:rPr>
          <w:fldChar w:fldCharType="end"/>
        </w:r>
      </w:hyperlink>
    </w:p>
    <w:p w14:paraId="6D0B13AC" w14:textId="23A1D861" w:rsidR="00591BC7" w:rsidRDefault="002647BD">
      <w:pPr>
        <w:pStyle w:val="TOC2"/>
        <w:rPr>
          <w:rFonts w:asciiTheme="minorHAnsi" w:eastAsiaTheme="minorEastAsia" w:hAnsiTheme="minorHAnsi"/>
          <w:noProof/>
        </w:rPr>
      </w:pPr>
      <w:hyperlink w:anchor="_Toc148687430" w:history="1">
        <w:r w:rsidR="00591BC7" w:rsidRPr="00E942CC">
          <w:rPr>
            <w:rStyle w:val="Hyperlink"/>
            <w:b/>
            <w:noProof/>
          </w:rPr>
          <w:t>2.</w:t>
        </w:r>
        <w:r w:rsidR="00591BC7">
          <w:rPr>
            <w:rFonts w:asciiTheme="minorHAnsi" w:eastAsiaTheme="minorEastAsia" w:hAnsiTheme="minorHAnsi"/>
            <w:noProof/>
          </w:rPr>
          <w:tab/>
        </w:r>
        <w:r w:rsidR="00591BC7" w:rsidRPr="00E942CC">
          <w:rPr>
            <w:rStyle w:val="Hyperlink"/>
            <w:noProof/>
          </w:rPr>
          <w:t>User experience and interactions</w:t>
        </w:r>
        <w:r w:rsidR="00591BC7">
          <w:rPr>
            <w:noProof/>
            <w:webHidden/>
          </w:rPr>
          <w:tab/>
        </w:r>
        <w:r w:rsidR="00591BC7">
          <w:rPr>
            <w:noProof/>
            <w:webHidden/>
          </w:rPr>
          <w:fldChar w:fldCharType="begin"/>
        </w:r>
        <w:r w:rsidR="00591BC7">
          <w:rPr>
            <w:noProof/>
            <w:webHidden/>
          </w:rPr>
          <w:instrText xml:space="preserve"> PAGEREF _Toc148687430 \h </w:instrText>
        </w:r>
        <w:r w:rsidR="00591BC7">
          <w:rPr>
            <w:noProof/>
            <w:webHidden/>
          </w:rPr>
        </w:r>
        <w:r w:rsidR="00591BC7">
          <w:rPr>
            <w:noProof/>
            <w:webHidden/>
          </w:rPr>
          <w:fldChar w:fldCharType="separate"/>
        </w:r>
        <w:r w:rsidR="00591BC7">
          <w:rPr>
            <w:noProof/>
            <w:webHidden/>
          </w:rPr>
          <w:t>12</w:t>
        </w:r>
        <w:r w:rsidR="00591BC7">
          <w:rPr>
            <w:noProof/>
            <w:webHidden/>
          </w:rPr>
          <w:fldChar w:fldCharType="end"/>
        </w:r>
      </w:hyperlink>
    </w:p>
    <w:p w14:paraId="5CFEAFA2" w14:textId="0B3ABBA5" w:rsidR="00591BC7" w:rsidRDefault="002647BD">
      <w:pPr>
        <w:pStyle w:val="TOC2"/>
        <w:rPr>
          <w:rFonts w:asciiTheme="minorHAnsi" w:eastAsiaTheme="minorEastAsia" w:hAnsiTheme="minorHAnsi"/>
          <w:noProof/>
        </w:rPr>
      </w:pPr>
      <w:hyperlink w:anchor="_Toc148687431" w:history="1">
        <w:r w:rsidR="00591BC7" w:rsidRPr="00E942CC">
          <w:rPr>
            <w:rStyle w:val="Hyperlink"/>
            <w:b/>
            <w:noProof/>
          </w:rPr>
          <w:t>3.</w:t>
        </w:r>
        <w:r w:rsidR="00591BC7">
          <w:rPr>
            <w:rFonts w:asciiTheme="minorHAnsi" w:eastAsiaTheme="minorEastAsia" w:hAnsiTheme="minorHAnsi"/>
            <w:noProof/>
          </w:rPr>
          <w:tab/>
        </w:r>
        <w:r w:rsidR="00591BC7" w:rsidRPr="00E942CC">
          <w:rPr>
            <w:rStyle w:val="Hyperlink"/>
            <w:noProof/>
          </w:rPr>
          <w:t>Data management</w:t>
        </w:r>
        <w:r w:rsidR="00591BC7">
          <w:rPr>
            <w:noProof/>
            <w:webHidden/>
          </w:rPr>
          <w:tab/>
        </w:r>
        <w:r w:rsidR="00591BC7">
          <w:rPr>
            <w:noProof/>
            <w:webHidden/>
          </w:rPr>
          <w:fldChar w:fldCharType="begin"/>
        </w:r>
        <w:r w:rsidR="00591BC7">
          <w:rPr>
            <w:noProof/>
            <w:webHidden/>
          </w:rPr>
          <w:instrText xml:space="preserve"> PAGEREF _Toc148687431 \h </w:instrText>
        </w:r>
        <w:r w:rsidR="00591BC7">
          <w:rPr>
            <w:noProof/>
            <w:webHidden/>
          </w:rPr>
        </w:r>
        <w:r w:rsidR="00591BC7">
          <w:rPr>
            <w:noProof/>
            <w:webHidden/>
          </w:rPr>
          <w:fldChar w:fldCharType="separate"/>
        </w:r>
        <w:r w:rsidR="00591BC7">
          <w:rPr>
            <w:noProof/>
            <w:webHidden/>
          </w:rPr>
          <w:t>17</w:t>
        </w:r>
        <w:r w:rsidR="00591BC7">
          <w:rPr>
            <w:noProof/>
            <w:webHidden/>
          </w:rPr>
          <w:fldChar w:fldCharType="end"/>
        </w:r>
      </w:hyperlink>
    </w:p>
    <w:p w14:paraId="31A4C753" w14:textId="74FBEEF7" w:rsidR="00591BC7" w:rsidRDefault="002647BD">
      <w:pPr>
        <w:pStyle w:val="TOC2"/>
        <w:rPr>
          <w:rFonts w:asciiTheme="minorHAnsi" w:eastAsiaTheme="minorEastAsia" w:hAnsiTheme="minorHAnsi"/>
          <w:noProof/>
        </w:rPr>
      </w:pPr>
      <w:hyperlink w:anchor="_Toc148687432" w:history="1">
        <w:r w:rsidR="00591BC7" w:rsidRPr="00E942CC">
          <w:rPr>
            <w:rStyle w:val="Hyperlink"/>
            <w:b/>
            <w:noProof/>
          </w:rPr>
          <w:t>4.</w:t>
        </w:r>
        <w:r w:rsidR="00591BC7">
          <w:rPr>
            <w:rFonts w:asciiTheme="minorHAnsi" w:eastAsiaTheme="minorEastAsia" w:hAnsiTheme="minorHAnsi"/>
            <w:noProof/>
          </w:rPr>
          <w:tab/>
        </w:r>
        <w:r w:rsidR="00591BC7" w:rsidRPr="00E942CC">
          <w:rPr>
            <w:rStyle w:val="Hyperlink"/>
            <w:noProof/>
          </w:rPr>
          <w:t>Customization by end user or administrator</w:t>
        </w:r>
        <w:r w:rsidR="00591BC7">
          <w:rPr>
            <w:noProof/>
            <w:webHidden/>
          </w:rPr>
          <w:tab/>
        </w:r>
        <w:r w:rsidR="00591BC7">
          <w:rPr>
            <w:noProof/>
            <w:webHidden/>
          </w:rPr>
          <w:fldChar w:fldCharType="begin"/>
        </w:r>
        <w:r w:rsidR="00591BC7">
          <w:rPr>
            <w:noProof/>
            <w:webHidden/>
          </w:rPr>
          <w:instrText xml:space="preserve"> PAGEREF _Toc148687432 \h </w:instrText>
        </w:r>
        <w:r w:rsidR="00591BC7">
          <w:rPr>
            <w:noProof/>
            <w:webHidden/>
          </w:rPr>
        </w:r>
        <w:r w:rsidR="00591BC7">
          <w:rPr>
            <w:noProof/>
            <w:webHidden/>
          </w:rPr>
          <w:fldChar w:fldCharType="separate"/>
        </w:r>
        <w:r w:rsidR="00591BC7">
          <w:rPr>
            <w:noProof/>
            <w:webHidden/>
          </w:rPr>
          <w:t>18</w:t>
        </w:r>
        <w:r w:rsidR="00591BC7">
          <w:rPr>
            <w:noProof/>
            <w:webHidden/>
          </w:rPr>
          <w:fldChar w:fldCharType="end"/>
        </w:r>
      </w:hyperlink>
    </w:p>
    <w:p w14:paraId="197F7D18" w14:textId="5FEF5D87" w:rsidR="00591BC7" w:rsidRDefault="002647BD">
      <w:pPr>
        <w:pStyle w:val="TOC2"/>
        <w:rPr>
          <w:rFonts w:asciiTheme="minorHAnsi" w:eastAsiaTheme="minorEastAsia" w:hAnsiTheme="minorHAnsi"/>
          <w:noProof/>
        </w:rPr>
      </w:pPr>
      <w:hyperlink w:anchor="_Toc148687433" w:history="1">
        <w:r w:rsidR="00591BC7" w:rsidRPr="00E942CC">
          <w:rPr>
            <w:rStyle w:val="Hyperlink"/>
            <w:b/>
            <w:noProof/>
          </w:rPr>
          <w:t>5.</w:t>
        </w:r>
        <w:r w:rsidR="00591BC7">
          <w:rPr>
            <w:rFonts w:asciiTheme="minorHAnsi" w:eastAsiaTheme="minorEastAsia" w:hAnsiTheme="minorHAnsi"/>
            <w:noProof/>
          </w:rPr>
          <w:tab/>
        </w:r>
        <w:r w:rsidR="00591BC7" w:rsidRPr="00E942CC">
          <w:rPr>
            <w:rStyle w:val="Hyperlink"/>
            <w:noProof/>
          </w:rPr>
          <w:t>Programming interface</w:t>
        </w:r>
        <w:r w:rsidR="00591BC7">
          <w:rPr>
            <w:noProof/>
            <w:webHidden/>
          </w:rPr>
          <w:tab/>
        </w:r>
        <w:r w:rsidR="00591BC7">
          <w:rPr>
            <w:noProof/>
            <w:webHidden/>
          </w:rPr>
          <w:fldChar w:fldCharType="begin"/>
        </w:r>
        <w:r w:rsidR="00591BC7">
          <w:rPr>
            <w:noProof/>
            <w:webHidden/>
          </w:rPr>
          <w:instrText xml:space="preserve"> PAGEREF _Toc148687433 \h </w:instrText>
        </w:r>
        <w:r w:rsidR="00591BC7">
          <w:rPr>
            <w:noProof/>
            <w:webHidden/>
          </w:rPr>
        </w:r>
        <w:r w:rsidR="00591BC7">
          <w:rPr>
            <w:noProof/>
            <w:webHidden/>
          </w:rPr>
          <w:fldChar w:fldCharType="separate"/>
        </w:r>
        <w:r w:rsidR="00591BC7">
          <w:rPr>
            <w:noProof/>
            <w:webHidden/>
          </w:rPr>
          <w:t>18</w:t>
        </w:r>
        <w:r w:rsidR="00591BC7">
          <w:rPr>
            <w:noProof/>
            <w:webHidden/>
          </w:rPr>
          <w:fldChar w:fldCharType="end"/>
        </w:r>
      </w:hyperlink>
    </w:p>
    <w:p w14:paraId="4AEEAF33" w14:textId="6D4C72A7" w:rsidR="00591BC7" w:rsidRDefault="002647BD">
      <w:pPr>
        <w:pStyle w:val="TOC1"/>
        <w:rPr>
          <w:rFonts w:asciiTheme="minorHAnsi" w:eastAsiaTheme="minorEastAsia" w:hAnsiTheme="minorHAnsi"/>
          <w:noProof/>
        </w:rPr>
      </w:pPr>
      <w:hyperlink w:anchor="_Toc148687434" w:history="1">
        <w:r w:rsidR="00591BC7" w:rsidRPr="00E942CC">
          <w:rPr>
            <w:rStyle w:val="Hyperlink"/>
            <w:noProof/>
          </w:rPr>
          <w:t>Section 3: Quality of services</w:t>
        </w:r>
        <w:r w:rsidR="00591BC7">
          <w:rPr>
            <w:noProof/>
            <w:webHidden/>
          </w:rPr>
          <w:tab/>
        </w:r>
        <w:r w:rsidR="00591BC7">
          <w:rPr>
            <w:noProof/>
            <w:webHidden/>
          </w:rPr>
          <w:fldChar w:fldCharType="begin"/>
        </w:r>
        <w:r w:rsidR="00591BC7">
          <w:rPr>
            <w:noProof/>
            <w:webHidden/>
          </w:rPr>
          <w:instrText xml:space="preserve"> PAGEREF _Toc148687434 \h </w:instrText>
        </w:r>
        <w:r w:rsidR="00591BC7">
          <w:rPr>
            <w:noProof/>
            <w:webHidden/>
          </w:rPr>
        </w:r>
        <w:r w:rsidR="00591BC7">
          <w:rPr>
            <w:noProof/>
            <w:webHidden/>
          </w:rPr>
          <w:fldChar w:fldCharType="separate"/>
        </w:r>
        <w:r w:rsidR="00591BC7">
          <w:rPr>
            <w:noProof/>
            <w:webHidden/>
          </w:rPr>
          <w:t>20</w:t>
        </w:r>
        <w:r w:rsidR="00591BC7">
          <w:rPr>
            <w:noProof/>
            <w:webHidden/>
          </w:rPr>
          <w:fldChar w:fldCharType="end"/>
        </w:r>
      </w:hyperlink>
    </w:p>
    <w:p w14:paraId="41C41B2F" w14:textId="3A498B8A" w:rsidR="00591BC7" w:rsidRDefault="002647BD">
      <w:pPr>
        <w:pStyle w:val="TOC2"/>
        <w:rPr>
          <w:rFonts w:asciiTheme="minorHAnsi" w:eastAsiaTheme="minorEastAsia" w:hAnsiTheme="minorHAnsi"/>
          <w:noProof/>
        </w:rPr>
      </w:pPr>
      <w:hyperlink w:anchor="_Toc148687435" w:history="1">
        <w:r w:rsidR="00591BC7" w:rsidRPr="00E942CC">
          <w:rPr>
            <w:rStyle w:val="Hyperlink"/>
            <w:b/>
            <w:noProof/>
          </w:rPr>
          <w:t>1.</w:t>
        </w:r>
        <w:r w:rsidR="00591BC7">
          <w:rPr>
            <w:rFonts w:asciiTheme="minorHAnsi" w:eastAsiaTheme="minorEastAsia" w:hAnsiTheme="minorHAnsi"/>
            <w:noProof/>
          </w:rPr>
          <w:tab/>
        </w:r>
        <w:r w:rsidR="00591BC7" w:rsidRPr="00E942CC">
          <w:rPr>
            <w:rStyle w:val="Hyperlink"/>
            <w:noProof/>
          </w:rPr>
          <w:t>Performance, capacity and salability (PCS)</w:t>
        </w:r>
        <w:r w:rsidR="00591BC7">
          <w:rPr>
            <w:noProof/>
            <w:webHidden/>
          </w:rPr>
          <w:tab/>
        </w:r>
        <w:r w:rsidR="00591BC7">
          <w:rPr>
            <w:noProof/>
            <w:webHidden/>
          </w:rPr>
          <w:fldChar w:fldCharType="begin"/>
        </w:r>
        <w:r w:rsidR="00591BC7">
          <w:rPr>
            <w:noProof/>
            <w:webHidden/>
          </w:rPr>
          <w:instrText xml:space="preserve"> PAGEREF _Toc148687435 \h </w:instrText>
        </w:r>
        <w:r w:rsidR="00591BC7">
          <w:rPr>
            <w:noProof/>
            <w:webHidden/>
          </w:rPr>
        </w:r>
        <w:r w:rsidR="00591BC7">
          <w:rPr>
            <w:noProof/>
            <w:webHidden/>
          </w:rPr>
          <w:fldChar w:fldCharType="separate"/>
        </w:r>
        <w:r w:rsidR="00591BC7">
          <w:rPr>
            <w:noProof/>
            <w:webHidden/>
          </w:rPr>
          <w:t>20</w:t>
        </w:r>
        <w:r w:rsidR="00591BC7">
          <w:rPr>
            <w:noProof/>
            <w:webHidden/>
          </w:rPr>
          <w:fldChar w:fldCharType="end"/>
        </w:r>
      </w:hyperlink>
    </w:p>
    <w:p w14:paraId="1B53A3E2" w14:textId="1541D809" w:rsidR="00591BC7" w:rsidRDefault="002647BD">
      <w:pPr>
        <w:pStyle w:val="TOC2"/>
        <w:rPr>
          <w:rFonts w:asciiTheme="minorHAnsi" w:eastAsiaTheme="minorEastAsia" w:hAnsiTheme="minorHAnsi"/>
          <w:noProof/>
        </w:rPr>
      </w:pPr>
      <w:hyperlink w:anchor="_Toc148687436" w:history="1">
        <w:r w:rsidR="00591BC7" w:rsidRPr="00E942CC">
          <w:rPr>
            <w:rStyle w:val="Hyperlink"/>
            <w:b/>
            <w:noProof/>
          </w:rPr>
          <w:t>2.</w:t>
        </w:r>
        <w:r w:rsidR="00591BC7">
          <w:rPr>
            <w:rFonts w:asciiTheme="minorHAnsi" w:eastAsiaTheme="minorEastAsia" w:hAnsiTheme="minorHAnsi"/>
            <w:noProof/>
          </w:rPr>
          <w:tab/>
        </w:r>
        <w:r w:rsidR="00591BC7" w:rsidRPr="00E942CC">
          <w:rPr>
            <w:rStyle w:val="Hyperlink"/>
            <w:noProof/>
          </w:rPr>
          <w:t>Security controls</w:t>
        </w:r>
        <w:r w:rsidR="00591BC7">
          <w:rPr>
            <w:noProof/>
            <w:webHidden/>
          </w:rPr>
          <w:tab/>
        </w:r>
        <w:r w:rsidR="00591BC7">
          <w:rPr>
            <w:noProof/>
            <w:webHidden/>
          </w:rPr>
          <w:fldChar w:fldCharType="begin"/>
        </w:r>
        <w:r w:rsidR="00591BC7">
          <w:rPr>
            <w:noProof/>
            <w:webHidden/>
          </w:rPr>
          <w:instrText xml:space="preserve"> PAGEREF _Toc148687436 \h </w:instrText>
        </w:r>
        <w:r w:rsidR="00591BC7">
          <w:rPr>
            <w:noProof/>
            <w:webHidden/>
          </w:rPr>
        </w:r>
        <w:r w:rsidR="00591BC7">
          <w:rPr>
            <w:noProof/>
            <w:webHidden/>
          </w:rPr>
          <w:fldChar w:fldCharType="separate"/>
        </w:r>
        <w:r w:rsidR="00591BC7">
          <w:rPr>
            <w:noProof/>
            <w:webHidden/>
          </w:rPr>
          <w:t>20</w:t>
        </w:r>
        <w:r w:rsidR="00591BC7">
          <w:rPr>
            <w:noProof/>
            <w:webHidden/>
          </w:rPr>
          <w:fldChar w:fldCharType="end"/>
        </w:r>
      </w:hyperlink>
    </w:p>
    <w:p w14:paraId="72C2C55A" w14:textId="335D3FA4" w:rsidR="00591BC7" w:rsidRDefault="002647BD">
      <w:pPr>
        <w:pStyle w:val="TOC2"/>
        <w:rPr>
          <w:rFonts w:asciiTheme="minorHAnsi" w:eastAsiaTheme="minorEastAsia" w:hAnsiTheme="minorHAnsi"/>
          <w:noProof/>
        </w:rPr>
      </w:pPr>
      <w:hyperlink w:anchor="_Toc148687437" w:history="1">
        <w:r w:rsidR="00591BC7" w:rsidRPr="00E942CC">
          <w:rPr>
            <w:rStyle w:val="Hyperlink"/>
            <w:b/>
            <w:noProof/>
          </w:rPr>
          <w:t>3.</w:t>
        </w:r>
        <w:r w:rsidR="00591BC7">
          <w:rPr>
            <w:rFonts w:asciiTheme="minorHAnsi" w:eastAsiaTheme="minorEastAsia" w:hAnsiTheme="minorHAnsi"/>
            <w:noProof/>
          </w:rPr>
          <w:tab/>
        </w:r>
        <w:r w:rsidR="00591BC7" w:rsidRPr="00E942CC">
          <w:rPr>
            <w:rStyle w:val="Hyperlink"/>
            <w:noProof/>
          </w:rPr>
          <w:t>Data privacy</w:t>
        </w:r>
        <w:r w:rsidR="00591BC7">
          <w:rPr>
            <w:noProof/>
            <w:webHidden/>
          </w:rPr>
          <w:tab/>
        </w:r>
        <w:r w:rsidR="00591BC7">
          <w:rPr>
            <w:noProof/>
            <w:webHidden/>
          </w:rPr>
          <w:fldChar w:fldCharType="begin"/>
        </w:r>
        <w:r w:rsidR="00591BC7">
          <w:rPr>
            <w:noProof/>
            <w:webHidden/>
          </w:rPr>
          <w:instrText xml:space="preserve"> PAGEREF _Toc148687437 \h </w:instrText>
        </w:r>
        <w:r w:rsidR="00591BC7">
          <w:rPr>
            <w:noProof/>
            <w:webHidden/>
          </w:rPr>
        </w:r>
        <w:r w:rsidR="00591BC7">
          <w:rPr>
            <w:noProof/>
            <w:webHidden/>
          </w:rPr>
          <w:fldChar w:fldCharType="separate"/>
        </w:r>
        <w:r w:rsidR="00591BC7">
          <w:rPr>
            <w:noProof/>
            <w:webHidden/>
          </w:rPr>
          <w:t>21</w:t>
        </w:r>
        <w:r w:rsidR="00591BC7">
          <w:rPr>
            <w:noProof/>
            <w:webHidden/>
          </w:rPr>
          <w:fldChar w:fldCharType="end"/>
        </w:r>
      </w:hyperlink>
    </w:p>
    <w:p w14:paraId="351A0D00" w14:textId="7F2D68FF" w:rsidR="00591BC7" w:rsidRDefault="002647BD">
      <w:pPr>
        <w:pStyle w:val="TOC1"/>
        <w:rPr>
          <w:rFonts w:asciiTheme="minorHAnsi" w:eastAsiaTheme="minorEastAsia" w:hAnsiTheme="minorHAnsi"/>
          <w:noProof/>
        </w:rPr>
      </w:pPr>
      <w:hyperlink w:anchor="_Toc148687438" w:history="1">
        <w:r w:rsidR="00591BC7" w:rsidRPr="00E942CC">
          <w:rPr>
            <w:rStyle w:val="Hyperlink"/>
            <w:noProof/>
          </w:rPr>
          <w:t>Section 4: Acceptance Test Protocols</w:t>
        </w:r>
        <w:r w:rsidR="00591BC7">
          <w:rPr>
            <w:noProof/>
            <w:webHidden/>
          </w:rPr>
          <w:tab/>
        </w:r>
        <w:r w:rsidR="00591BC7">
          <w:rPr>
            <w:noProof/>
            <w:webHidden/>
          </w:rPr>
          <w:fldChar w:fldCharType="begin"/>
        </w:r>
        <w:r w:rsidR="00591BC7">
          <w:rPr>
            <w:noProof/>
            <w:webHidden/>
          </w:rPr>
          <w:instrText xml:space="preserve"> PAGEREF _Toc148687438 \h </w:instrText>
        </w:r>
        <w:r w:rsidR="00591BC7">
          <w:rPr>
            <w:noProof/>
            <w:webHidden/>
          </w:rPr>
        </w:r>
        <w:r w:rsidR="00591BC7">
          <w:rPr>
            <w:noProof/>
            <w:webHidden/>
          </w:rPr>
          <w:fldChar w:fldCharType="separate"/>
        </w:r>
        <w:r w:rsidR="00591BC7">
          <w:rPr>
            <w:noProof/>
            <w:webHidden/>
          </w:rPr>
          <w:t>22</w:t>
        </w:r>
        <w:r w:rsidR="00591BC7">
          <w:rPr>
            <w:noProof/>
            <w:webHidden/>
          </w:rPr>
          <w:fldChar w:fldCharType="end"/>
        </w:r>
      </w:hyperlink>
    </w:p>
    <w:p w14:paraId="437183DA" w14:textId="24D73D11" w:rsidR="00591BC7" w:rsidRDefault="002647BD">
      <w:pPr>
        <w:pStyle w:val="TOC2"/>
        <w:rPr>
          <w:rFonts w:asciiTheme="minorHAnsi" w:eastAsiaTheme="minorEastAsia" w:hAnsiTheme="minorHAnsi"/>
          <w:noProof/>
        </w:rPr>
      </w:pPr>
      <w:hyperlink w:anchor="_Toc148687439" w:history="1">
        <w:r w:rsidR="00591BC7" w:rsidRPr="00E942CC">
          <w:rPr>
            <w:rStyle w:val="Hyperlink"/>
            <w:b/>
            <w:noProof/>
          </w:rPr>
          <w:t>1.</w:t>
        </w:r>
        <w:r w:rsidR="00591BC7">
          <w:rPr>
            <w:rFonts w:asciiTheme="minorHAnsi" w:eastAsiaTheme="minorEastAsia" w:hAnsiTheme="minorHAnsi"/>
            <w:noProof/>
          </w:rPr>
          <w:tab/>
        </w:r>
        <w:r w:rsidR="00591BC7" w:rsidRPr="00E942CC">
          <w:rPr>
            <w:rStyle w:val="Hyperlink"/>
            <w:noProof/>
          </w:rPr>
          <w:t>Functional Acceptance Tests</w:t>
        </w:r>
        <w:r w:rsidR="00591BC7">
          <w:rPr>
            <w:noProof/>
            <w:webHidden/>
          </w:rPr>
          <w:tab/>
        </w:r>
        <w:r w:rsidR="00591BC7">
          <w:rPr>
            <w:noProof/>
            <w:webHidden/>
          </w:rPr>
          <w:fldChar w:fldCharType="begin"/>
        </w:r>
        <w:r w:rsidR="00591BC7">
          <w:rPr>
            <w:noProof/>
            <w:webHidden/>
          </w:rPr>
          <w:instrText xml:space="preserve"> PAGEREF _Toc148687439 \h </w:instrText>
        </w:r>
        <w:r w:rsidR="00591BC7">
          <w:rPr>
            <w:noProof/>
            <w:webHidden/>
          </w:rPr>
        </w:r>
        <w:r w:rsidR="00591BC7">
          <w:rPr>
            <w:noProof/>
            <w:webHidden/>
          </w:rPr>
          <w:fldChar w:fldCharType="separate"/>
        </w:r>
        <w:r w:rsidR="00591BC7">
          <w:rPr>
            <w:noProof/>
            <w:webHidden/>
          </w:rPr>
          <w:t>22</w:t>
        </w:r>
        <w:r w:rsidR="00591BC7">
          <w:rPr>
            <w:noProof/>
            <w:webHidden/>
          </w:rPr>
          <w:fldChar w:fldCharType="end"/>
        </w:r>
      </w:hyperlink>
    </w:p>
    <w:p w14:paraId="74DC2DA4" w14:textId="6687E5B4" w:rsidR="00591BC7" w:rsidRDefault="002647BD">
      <w:pPr>
        <w:pStyle w:val="TOC2"/>
        <w:rPr>
          <w:rFonts w:asciiTheme="minorHAnsi" w:eastAsiaTheme="minorEastAsia" w:hAnsiTheme="minorHAnsi"/>
          <w:noProof/>
        </w:rPr>
      </w:pPr>
      <w:hyperlink w:anchor="_Toc148687440" w:history="1">
        <w:r w:rsidR="00591BC7" w:rsidRPr="00E942CC">
          <w:rPr>
            <w:rStyle w:val="Hyperlink"/>
            <w:b/>
            <w:noProof/>
          </w:rPr>
          <w:t>2.</w:t>
        </w:r>
        <w:r w:rsidR="00591BC7">
          <w:rPr>
            <w:rFonts w:asciiTheme="minorHAnsi" w:eastAsiaTheme="minorEastAsia" w:hAnsiTheme="minorHAnsi"/>
            <w:noProof/>
          </w:rPr>
          <w:tab/>
        </w:r>
        <w:r w:rsidR="00591BC7" w:rsidRPr="00E942CC">
          <w:rPr>
            <w:rStyle w:val="Hyperlink"/>
            <w:noProof/>
          </w:rPr>
          <w:t>Limit &amp; Negative Acceptance Tests</w:t>
        </w:r>
        <w:r w:rsidR="00591BC7">
          <w:rPr>
            <w:noProof/>
            <w:webHidden/>
          </w:rPr>
          <w:tab/>
        </w:r>
        <w:r w:rsidR="00591BC7">
          <w:rPr>
            <w:noProof/>
            <w:webHidden/>
          </w:rPr>
          <w:fldChar w:fldCharType="begin"/>
        </w:r>
        <w:r w:rsidR="00591BC7">
          <w:rPr>
            <w:noProof/>
            <w:webHidden/>
          </w:rPr>
          <w:instrText xml:space="preserve"> PAGEREF _Toc148687440 \h </w:instrText>
        </w:r>
        <w:r w:rsidR="00591BC7">
          <w:rPr>
            <w:noProof/>
            <w:webHidden/>
          </w:rPr>
        </w:r>
        <w:r w:rsidR="00591BC7">
          <w:rPr>
            <w:noProof/>
            <w:webHidden/>
          </w:rPr>
          <w:fldChar w:fldCharType="separate"/>
        </w:r>
        <w:r w:rsidR="00591BC7">
          <w:rPr>
            <w:noProof/>
            <w:webHidden/>
          </w:rPr>
          <w:t>24</w:t>
        </w:r>
        <w:r w:rsidR="00591BC7">
          <w:rPr>
            <w:noProof/>
            <w:webHidden/>
          </w:rPr>
          <w:fldChar w:fldCharType="end"/>
        </w:r>
      </w:hyperlink>
    </w:p>
    <w:p w14:paraId="3DCFD88D" w14:textId="22501769" w:rsidR="00591BC7" w:rsidRDefault="002647BD">
      <w:pPr>
        <w:pStyle w:val="TOC2"/>
        <w:rPr>
          <w:rFonts w:asciiTheme="minorHAnsi" w:eastAsiaTheme="minorEastAsia" w:hAnsiTheme="minorHAnsi"/>
          <w:noProof/>
        </w:rPr>
      </w:pPr>
      <w:hyperlink w:anchor="_Toc148687441" w:history="1">
        <w:r w:rsidR="00591BC7" w:rsidRPr="00E942CC">
          <w:rPr>
            <w:rStyle w:val="Hyperlink"/>
            <w:b/>
            <w:noProof/>
          </w:rPr>
          <w:t>3.</w:t>
        </w:r>
        <w:r w:rsidR="00591BC7">
          <w:rPr>
            <w:rFonts w:asciiTheme="minorHAnsi" w:eastAsiaTheme="minorEastAsia" w:hAnsiTheme="minorHAnsi"/>
            <w:noProof/>
          </w:rPr>
          <w:tab/>
        </w:r>
        <w:r w:rsidR="00591BC7" w:rsidRPr="00E942CC">
          <w:rPr>
            <w:rStyle w:val="Hyperlink"/>
            <w:noProof/>
          </w:rPr>
          <w:t>Performance/Capacity/Scalability Acceptance Tests</w:t>
        </w:r>
        <w:r w:rsidR="00591BC7">
          <w:rPr>
            <w:noProof/>
            <w:webHidden/>
          </w:rPr>
          <w:tab/>
        </w:r>
        <w:r w:rsidR="00591BC7">
          <w:rPr>
            <w:noProof/>
            <w:webHidden/>
          </w:rPr>
          <w:fldChar w:fldCharType="begin"/>
        </w:r>
        <w:r w:rsidR="00591BC7">
          <w:rPr>
            <w:noProof/>
            <w:webHidden/>
          </w:rPr>
          <w:instrText xml:space="preserve"> PAGEREF _Toc148687441 \h </w:instrText>
        </w:r>
        <w:r w:rsidR="00591BC7">
          <w:rPr>
            <w:noProof/>
            <w:webHidden/>
          </w:rPr>
        </w:r>
        <w:r w:rsidR="00591BC7">
          <w:rPr>
            <w:noProof/>
            <w:webHidden/>
          </w:rPr>
          <w:fldChar w:fldCharType="separate"/>
        </w:r>
        <w:r w:rsidR="00591BC7">
          <w:rPr>
            <w:noProof/>
            <w:webHidden/>
          </w:rPr>
          <w:t>25</w:t>
        </w:r>
        <w:r w:rsidR="00591BC7">
          <w:rPr>
            <w:noProof/>
            <w:webHidden/>
          </w:rPr>
          <w:fldChar w:fldCharType="end"/>
        </w:r>
      </w:hyperlink>
    </w:p>
    <w:p w14:paraId="69B36952" w14:textId="524EBE23" w:rsidR="00591BC7" w:rsidRDefault="002647BD">
      <w:pPr>
        <w:pStyle w:val="TOC2"/>
        <w:rPr>
          <w:rFonts w:asciiTheme="minorHAnsi" w:eastAsiaTheme="minorEastAsia" w:hAnsiTheme="minorHAnsi"/>
          <w:noProof/>
        </w:rPr>
      </w:pPr>
      <w:hyperlink w:anchor="_Toc148687442" w:history="1">
        <w:r w:rsidR="00591BC7" w:rsidRPr="00E942CC">
          <w:rPr>
            <w:rStyle w:val="Hyperlink"/>
            <w:b/>
            <w:noProof/>
          </w:rPr>
          <w:t>4.</w:t>
        </w:r>
        <w:r w:rsidR="00591BC7">
          <w:rPr>
            <w:rFonts w:asciiTheme="minorHAnsi" w:eastAsiaTheme="minorEastAsia" w:hAnsiTheme="minorHAnsi"/>
            <w:noProof/>
          </w:rPr>
          <w:tab/>
        </w:r>
        <w:r w:rsidR="00591BC7" w:rsidRPr="00E942CC">
          <w:rPr>
            <w:rStyle w:val="Hyperlink"/>
            <w:noProof/>
          </w:rPr>
          <w:t>Page Objects usage by acceptance tests</w:t>
        </w:r>
        <w:r w:rsidR="00591BC7">
          <w:rPr>
            <w:noProof/>
            <w:webHidden/>
          </w:rPr>
          <w:tab/>
        </w:r>
        <w:r w:rsidR="00591BC7">
          <w:rPr>
            <w:noProof/>
            <w:webHidden/>
          </w:rPr>
          <w:fldChar w:fldCharType="begin"/>
        </w:r>
        <w:r w:rsidR="00591BC7">
          <w:rPr>
            <w:noProof/>
            <w:webHidden/>
          </w:rPr>
          <w:instrText xml:space="preserve"> PAGEREF _Toc148687442 \h </w:instrText>
        </w:r>
        <w:r w:rsidR="00591BC7">
          <w:rPr>
            <w:noProof/>
            <w:webHidden/>
          </w:rPr>
        </w:r>
        <w:r w:rsidR="00591BC7">
          <w:rPr>
            <w:noProof/>
            <w:webHidden/>
          </w:rPr>
          <w:fldChar w:fldCharType="separate"/>
        </w:r>
        <w:r w:rsidR="00591BC7">
          <w:rPr>
            <w:noProof/>
            <w:webHidden/>
          </w:rPr>
          <w:t>26</w:t>
        </w:r>
        <w:r w:rsidR="00591BC7">
          <w:rPr>
            <w:noProof/>
            <w:webHidden/>
          </w:rPr>
          <w:fldChar w:fldCharType="end"/>
        </w:r>
      </w:hyperlink>
    </w:p>
    <w:p w14:paraId="22DC4F4C" w14:textId="5DDA3DFC" w:rsidR="00591BC7" w:rsidRDefault="002647BD">
      <w:pPr>
        <w:pStyle w:val="TOC1"/>
        <w:rPr>
          <w:rFonts w:asciiTheme="minorHAnsi" w:eastAsiaTheme="minorEastAsia" w:hAnsiTheme="minorHAnsi"/>
          <w:noProof/>
        </w:rPr>
      </w:pPr>
      <w:hyperlink w:anchor="_Toc148687443" w:history="1">
        <w:r w:rsidR="00591BC7" w:rsidRPr="00E942CC">
          <w:rPr>
            <w:rStyle w:val="Hyperlink"/>
            <w:noProof/>
          </w:rPr>
          <w:t>Section 5 (optional): 3DSpace Baseline Behavior Support</w:t>
        </w:r>
        <w:r w:rsidR="00591BC7">
          <w:rPr>
            <w:noProof/>
            <w:webHidden/>
          </w:rPr>
          <w:tab/>
        </w:r>
        <w:r w:rsidR="00591BC7">
          <w:rPr>
            <w:noProof/>
            <w:webHidden/>
          </w:rPr>
          <w:fldChar w:fldCharType="begin"/>
        </w:r>
        <w:r w:rsidR="00591BC7">
          <w:rPr>
            <w:noProof/>
            <w:webHidden/>
          </w:rPr>
          <w:instrText xml:space="preserve"> PAGEREF _Toc148687443 \h </w:instrText>
        </w:r>
        <w:r w:rsidR="00591BC7">
          <w:rPr>
            <w:noProof/>
            <w:webHidden/>
          </w:rPr>
        </w:r>
        <w:r w:rsidR="00591BC7">
          <w:rPr>
            <w:noProof/>
            <w:webHidden/>
          </w:rPr>
          <w:fldChar w:fldCharType="separate"/>
        </w:r>
        <w:r w:rsidR="00591BC7">
          <w:rPr>
            <w:noProof/>
            <w:webHidden/>
          </w:rPr>
          <w:t>27</w:t>
        </w:r>
        <w:r w:rsidR="00591BC7">
          <w:rPr>
            <w:noProof/>
            <w:webHidden/>
          </w:rPr>
          <w:fldChar w:fldCharType="end"/>
        </w:r>
      </w:hyperlink>
    </w:p>
    <w:p w14:paraId="78DAEEA6" w14:textId="06542F75" w:rsidR="00591BC7" w:rsidRDefault="002647BD">
      <w:pPr>
        <w:pStyle w:val="TOC1"/>
        <w:rPr>
          <w:rFonts w:asciiTheme="minorHAnsi" w:eastAsiaTheme="minorEastAsia" w:hAnsiTheme="minorHAnsi"/>
          <w:noProof/>
        </w:rPr>
      </w:pPr>
      <w:hyperlink w:anchor="_Toc148687444" w:history="1">
        <w:r w:rsidR="00591BC7" w:rsidRPr="00E942CC">
          <w:rPr>
            <w:rStyle w:val="Hyperlink"/>
            <w:noProof/>
          </w:rPr>
          <w:t>Section 6 (optional): PES related material</w:t>
        </w:r>
        <w:r w:rsidR="00591BC7">
          <w:rPr>
            <w:noProof/>
            <w:webHidden/>
          </w:rPr>
          <w:tab/>
        </w:r>
        <w:r w:rsidR="00591BC7">
          <w:rPr>
            <w:noProof/>
            <w:webHidden/>
          </w:rPr>
          <w:fldChar w:fldCharType="begin"/>
        </w:r>
        <w:r w:rsidR="00591BC7">
          <w:rPr>
            <w:noProof/>
            <w:webHidden/>
          </w:rPr>
          <w:instrText xml:space="preserve"> PAGEREF _Toc148687444 \h </w:instrText>
        </w:r>
        <w:r w:rsidR="00591BC7">
          <w:rPr>
            <w:noProof/>
            <w:webHidden/>
          </w:rPr>
        </w:r>
        <w:r w:rsidR="00591BC7">
          <w:rPr>
            <w:noProof/>
            <w:webHidden/>
          </w:rPr>
          <w:fldChar w:fldCharType="separate"/>
        </w:r>
        <w:r w:rsidR="00591BC7">
          <w:rPr>
            <w:noProof/>
            <w:webHidden/>
          </w:rPr>
          <w:t>28</w:t>
        </w:r>
        <w:r w:rsidR="00591BC7">
          <w:rPr>
            <w:noProof/>
            <w:webHidden/>
          </w:rPr>
          <w:fldChar w:fldCharType="end"/>
        </w:r>
      </w:hyperlink>
    </w:p>
    <w:p w14:paraId="0202408F" w14:textId="37FF61A8" w:rsidR="00591BC7" w:rsidRDefault="002647BD">
      <w:pPr>
        <w:pStyle w:val="TOC2"/>
        <w:rPr>
          <w:rFonts w:asciiTheme="minorHAnsi" w:eastAsiaTheme="minorEastAsia" w:hAnsiTheme="minorHAnsi"/>
          <w:noProof/>
        </w:rPr>
      </w:pPr>
      <w:hyperlink w:anchor="_Toc148687445" w:history="1">
        <w:r w:rsidR="00591BC7" w:rsidRPr="00E942CC">
          <w:rPr>
            <w:rStyle w:val="Hyperlink"/>
            <w:b/>
            <w:noProof/>
          </w:rPr>
          <w:t>1.</w:t>
        </w:r>
        <w:r w:rsidR="00591BC7">
          <w:rPr>
            <w:rFonts w:asciiTheme="minorHAnsi" w:eastAsiaTheme="minorEastAsia" w:hAnsiTheme="minorHAnsi"/>
            <w:noProof/>
          </w:rPr>
          <w:tab/>
        </w:r>
        <w:r w:rsidR="00591BC7" w:rsidRPr="00E942CC">
          <w:rPr>
            <w:rStyle w:val="Hyperlink"/>
            <w:noProof/>
          </w:rPr>
          <w:t>Reference Materials</w:t>
        </w:r>
        <w:r w:rsidR="00591BC7">
          <w:rPr>
            <w:noProof/>
            <w:webHidden/>
          </w:rPr>
          <w:tab/>
        </w:r>
        <w:r w:rsidR="00591BC7">
          <w:rPr>
            <w:noProof/>
            <w:webHidden/>
          </w:rPr>
          <w:fldChar w:fldCharType="begin"/>
        </w:r>
        <w:r w:rsidR="00591BC7">
          <w:rPr>
            <w:noProof/>
            <w:webHidden/>
          </w:rPr>
          <w:instrText xml:space="preserve"> PAGEREF _Toc148687445 \h </w:instrText>
        </w:r>
        <w:r w:rsidR="00591BC7">
          <w:rPr>
            <w:noProof/>
            <w:webHidden/>
          </w:rPr>
        </w:r>
        <w:r w:rsidR="00591BC7">
          <w:rPr>
            <w:noProof/>
            <w:webHidden/>
          </w:rPr>
          <w:fldChar w:fldCharType="separate"/>
        </w:r>
        <w:r w:rsidR="00591BC7">
          <w:rPr>
            <w:noProof/>
            <w:webHidden/>
          </w:rPr>
          <w:t>28</w:t>
        </w:r>
        <w:r w:rsidR="00591BC7">
          <w:rPr>
            <w:noProof/>
            <w:webHidden/>
          </w:rPr>
          <w:fldChar w:fldCharType="end"/>
        </w:r>
      </w:hyperlink>
    </w:p>
    <w:p w14:paraId="2B7350F1" w14:textId="250BB94D" w:rsidR="00591BC7" w:rsidRDefault="002647BD">
      <w:pPr>
        <w:pStyle w:val="TOC2"/>
        <w:rPr>
          <w:rFonts w:asciiTheme="minorHAnsi" w:eastAsiaTheme="minorEastAsia" w:hAnsiTheme="minorHAnsi"/>
          <w:noProof/>
        </w:rPr>
      </w:pPr>
      <w:hyperlink w:anchor="_Toc148687446" w:history="1">
        <w:r w:rsidR="00591BC7" w:rsidRPr="00E942CC">
          <w:rPr>
            <w:rStyle w:val="Hyperlink"/>
            <w:b/>
            <w:noProof/>
          </w:rPr>
          <w:t>2.</w:t>
        </w:r>
        <w:r w:rsidR="00591BC7">
          <w:rPr>
            <w:rFonts w:asciiTheme="minorHAnsi" w:eastAsiaTheme="minorEastAsia" w:hAnsiTheme="minorHAnsi"/>
            <w:noProof/>
          </w:rPr>
          <w:tab/>
        </w:r>
        <w:r w:rsidR="00591BC7" w:rsidRPr="00E942CC">
          <w:rPr>
            <w:rStyle w:val="Hyperlink"/>
            <w:noProof/>
          </w:rPr>
          <w:t>PES Authoring Rules Checklists (if relevant)</w:t>
        </w:r>
        <w:r w:rsidR="00591BC7">
          <w:rPr>
            <w:noProof/>
            <w:webHidden/>
          </w:rPr>
          <w:tab/>
        </w:r>
        <w:r w:rsidR="00591BC7">
          <w:rPr>
            <w:noProof/>
            <w:webHidden/>
          </w:rPr>
          <w:fldChar w:fldCharType="begin"/>
        </w:r>
        <w:r w:rsidR="00591BC7">
          <w:rPr>
            <w:noProof/>
            <w:webHidden/>
          </w:rPr>
          <w:instrText xml:space="preserve"> PAGEREF _Toc148687446 \h </w:instrText>
        </w:r>
        <w:r w:rsidR="00591BC7">
          <w:rPr>
            <w:noProof/>
            <w:webHidden/>
          </w:rPr>
        </w:r>
        <w:r w:rsidR="00591BC7">
          <w:rPr>
            <w:noProof/>
            <w:webHidden/>
          </w:rPr>
          <w:fldChar w:fldCharType="separate"/>
        </w:r>
        <w:r w:rsidR="00591BC7">
          <w:rPr>
            <w:noProof/>
            <w:webHidden/>
          </w:rPr>
          <w:t>28</w:t>
        </w:r>
        <w:r w:rsidR="00591BC7">
          <w:rPr>
            <w:noProof/>
            <w:webHidden/>
          </w:rPr>
          <w:fldChar w:fldCharType="end"/>
        </w:r>
      </w:hyperlink>
    </w:p>
    <w:p w14:paraId="01F500BA" w14:textId="280DABD4" w:rsidR="00591BC7" w:rsidRDefault="002647BD">
      <w:pPr>
        <w:pStyle w:val="TOC2"/>
        <w:rPr>
          <w:rFonts w:asciiTheme="minorHAnsi" w:eastAsiaTheme="minorEastAsia" w:hAnsiTheme="minorHAnsi"/>
          <w:noProof/>
        </w:rPr>
      </w:pPr>
      <w:hyperlink w:anchor="_Toc148687447" w:history="1">
        <w:r w:rsidR="00591BC7" w:rsidRPr="00E942CC">
          <w:rPr>
            <w:rStyle w:val="Hyperlink"/>
            <w:noProof/>
          </w:rPr>
          <w:t>Template Life trace</w:t>
        </w:r>
        <w:r w:rsidR="00591BC7">
          <w:rPr>
            <w:noProof/>
            <w:webHidden/>
          </w:rPr>
          <w:tab/>
        </w:r>
        <w:r w:rsidR="00591BC7">
          <w:rPr>
            <w:noProof/>
            <w:webHidden/>
          </w:rPr>
          <w:fldChar w:fldCharType="begin"/>
        </w:r>
        <w:r w:rsidR="00591BC7">
          <w:rPr>
            <w:noProof/>
            <w:webHidden/>
          </w:rPr>
          <w:instrText xml:space="preserve"> PAGEREF _Toc148687447 \h </w:instrText>
        </w:r>
        <w:r w:rsidR="00591BC7">
          <w:rPr>
            <w:noProof/>
            <w:webHidden/>
          </w:rPr>
        </w:r>
        <w:r w:rsidR="00591BC7">
          <w:rPr>
            <w:noProof/>
            <w:webHidden/>
          </w:rPr>
          <w:fldChar w:fldCharType="separate"/>
        </w:r>
        <w:r w:rsidR="00591BC7">
          <w:rPr>
            <w:noProof/>
            <w:webHidden/>
          </w:rPr>
          <w:t>29</w:t>
        </w:r>
        <w:r w:rsidR="00591BC7">
          <w:rPr>
            <w:noProof/>
            <w:webHidden/>
          </w:rPr>
          <w:fldChar w:fldCharType="end"/>
        </w:r>
      </w:hyperlink>
    </w:p>
    <w:p w14:paraId="3A4E0832" w14:textId="0D210092" w:rsidR="0084081B" w:rsidRDefault="00F35C8E" w:rsidP="00CD20FA">
      <w:r>
        <w:fldChar w:fldCharType="end"/>
      </w:r>
    </w:p>
    <w:p w14:paraId="65BCD325" w14:textId="0C2E27C5" w:rsidR="00F368B8" w:rsidRPr="00651DFF" w:rsidRDefault="00651DFF">
      <w:r>
        <w:rPr>
          <w:noProof/>
        </w:rPr>
        <mc:AlternateContent>
          <mc:Choice Requires="wps">
            <w:drawing>
              <wp:anchor distT="0" distB="0" distL="114300" distR="114300" simplePos="0" relativeHeight="251707904" behindDoc="1" locked="0" layoutInCell="1" allowOverlap="1" wp14:anchorId="4876BF6E" wp14:editId="27A2C61E">
                <wp:simplePos x="0" y="0"/>
                <wp:positionH relativeFrom="margin">
                  <wp:align>left</wp:align>
                </wp:positionH>
                <wp:positionV relativeFrom="paragraph">
                  <wp:posOffset>494665</wp:posOffset>
                </wp:positionV>
                <wp:extent cx="5730240" cy="1828800"/>
                <wp:effectExtent l="0" t="0" r="22860" b="10795"/>
                <wp:wrapTight wrapText="bothSides">
                  <wp:wrapPolygon edited="0">
                    <wp:start x="0" y="0"/>
                    <wp:lineTo x="0" y="21407"/>
                    <wp:lineTo x="21614" y="21407"/>
                    <wp:lineTo x="21614" y="0"/>
                    <wp:lineTo x="0" y="0"/>
                  </wp:wrapPolygon>
                </wp:wrapTight>
                <wp:docPr id="1" name="Text Box 1"/>
                <wp:cNvGraphicFramePr/>
                <a:graphic xmlns:a="http://schemas.openxmlformats.org/drawingml/2006/main">
                  <a:graphicData uri="http://schemas.microsoft.com/office/word/2010/wordprocessingShape">
                    <wps:wsp>
                      <wps:cNvSpPr txBox="1"/>
                      <wps:spPr>
                        <a:xfrm>
                          <a:off x="0" y="0"/>
                          <a:ext cx="5730240" cy="1828800"/>
                        </a:xfrm>
                        <a:prstGeom prst="rect">
                          <a:avLst/>
                        </a:prstGeom>
                        <a:noFill/>
                        <a:ln w="6350">
                          <a:solidFill>
                            <a:prstClr val="black"/>
                          </a:solidFill>
                        </a:ln>
                      </wps:spPr>
                      <wps:txbx>
                        <w:txbxContent>
                          <w:p w14:paraId="2DC2D711" w14:textId="77777777" w:rsidR="002647BD" w:rsidRPr="006322EC" w:rsidRDefault="002647BD" w:rsidP="00300495">
                            <w:pPr>
                              <w:rPr>
                                <w:rStyle w:val="HiddenTextChar"/>
                                <w:rFonts w:cs="Arial"/>
                                <w:i/>
                                <w:vanish w:val="0"/>
                              </w:rPr>
                            </w:pPr>
                            <w:r w:rsidRPr="001D0CE2">
                              <w:rPr>
                                <w:rStyle w:val="IntenseReference"/>
                              </w:rPr>
                              <w:t>Important</w:t>
                            </w:r>
                            <w:r w:rsidRPr="001D0CE2">
                              <w:rPr>
                                <w:rFonts w:cs="Arial"/>
                                <w:b/>
                                <w:bCs/>
                                <w:color w:val="3366FF"/>
                              </w:rPr>
                              <w:t xml:space="preserve">: </w:t>
                            </w:r>
                            <w:r w:rsidRPr="006322EC">
                              <w:rPr>
                                <w:rFonts w:cs="Arial"/>
                              </w:rPr>
                              <w:t>To HIDE/unhide all instructions</w:t>
                            </w:r>
                            <w:r w:rsidRPr="006322EC">
                              <w:rPr>
                                <w:rStyle w:val="HiddenTextChar"/>
                                <w:rFonts w:cs="Arial"/>
                              </w:rPr>
                              <w:t xml:space="preserve"> (which appear like this)</w:t>
                            </w:r>
                            <w:r w:rsidRPr="006322EC">
                              <w:rPr>
                                <w:rStyle w:val="HiddenTextChar"/>
                                <w:rFonts w:cs="Arial"/>
                                <w:i/>
                                <w:vanish w:val="0"/>
                              </w:rPr>
                              <w:t>:</w:t>
                            </w:r>
                          </w:p>
                          <w:p w14:paraId="26C1619F" w14:textId="77777777" w:rsidR="002647BD" w:rsidRDefault="002647BD" w:rsidP="00300495">
                            <w:pPr>
                              <w:pStyle w:val="ListParagraph"/>
                              <w:rPr>
                                <w:rFonts w:ascii="Arial" w:hAnsi="Arial" w:cs="Arial"/>
                              </w:rPr>
                            </w:pPr>
                            <w:r>
                              <w:rPr>
                                <w:rFonts w:ascii="Arial" w:hAnsi="Arial" w:cs="Arial"/>
                              </w:rPr>
                              <w:t>Toggle the ¶ symbol in Word paragraph options, or</w:t>
                            </w:r>
                          </w:p>
                          <w:p w14:paraId="63CADE50" w14:textId="77777777" w:rsidR="002647BD" w:rsidRPr="003D3752" w:rsidRDefault="002647BD" w:rsidP="00300495">
                            <w:pPr>
                              <w:pStyle w:val="ListParagraph"/>
                              <w:rPr>
                                <w:rFonts w:ascii="Arial" w:hAnsi="Arial" w:cs="Arial"/>
                              </w:rPr>
                            </w:pPr>
                            <w:r w:rsidRPr="00E437E5">
                              <w:rPr>
                                <w:rFonts w:ascii="Arial" w:hAnsi="Arial" w:cs="Arial"/>
                              </w:rPr>
                              <w:t xml:space="preserve">In Word, go to File </w:t>
                            </w:r>
                            <w:r w:rsidRPr="00E437E5">
                              <w:rPr>
                                <w:rFonts w:ascii="Arial" w:hAnsi="Arial" w:cs="Arial"/>
                              </w:rPr>
                              <w:sym w:font="Wingdings" w:char="F0E0"/>
                            </w:r>
                            <w:r w:rsidRPr="00E437E5">
                              <w:rPr>
                                <w:rFonts w:ascii="Arial" w:hAnsi="Arial" w:cs="Arial"/>
                              </w:rPr>
                              <w:t xml:space="preserve"> Options </w:t>
                            </w:r>
                            <w:r w:rsidRPr="00E437E5">
                              <w:rPr>
                                <w:rFonts w:ascii="Arial" w:hAnsi="Arial" w:cs="Arial"/>
                              </w:rPr>
                              <w:sym w:font="Wingdings" w:char="F0E0"/>
                            </w:r>
                            <w:r w:rsidRPr="00E437E5">
                              <w:rPr>
                                <w:rFonts w:ascii="Arial" w:hAnsi="Arial" w:cs="Arial"/>
                              </w:rPr>
                              <w:t xml:space="preserve"> Display </w:t>
                            </w:r>
                            <w:r w:rsidRPr="00E437E5">
                              <w:rPr>
                                <w:rFonts w:ascii="Arial" w:hAnsi="Arial" w:cs="Arial"/>
                              </w:rPr>
                              <w:sym w:font="Wingdings" w:char="F0E0"/>
                            </w:r>
                            <w:r w:rsidRPr="00E437E5">
                              <w:rPr>
                                <w:rFonts w:ascii="Arial" w:hAnsi="Arial" w:cs="Arial"/>
                              </w:rPr>
                              <w:t xml:space="preserve"> Hidden text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876BF6E" id="Text Box 1" o:spid="_x0000_s1027" type="#_x0000_t202" style="position:absolute;margin-left:0;margin-top:38.95pt;width:451.2pt;height:2in;z-index:-25160857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" filled="f" strokeweight=".5pt">
                <v:textbox style="mso-fit-shape-to-text:t">
                  <w:txbxContent>
                    <w:p w14:paraId="2DC2D711" w14:textId="77777777" w:rsidR="002647BD" w:rsidRPr="006322EC" w:rsidRDefault="002647BD" w:rsidP="00300495">
                      <w:pPr>
                        <w:rPr>
                          <w:rStyle w:val="HiddenTextChar"/>
                          <w:rFonts w:cs="Arial"/>
                          <w:i/>
                          <w:vanish w:val="0"/>
                        </w:rPr>
                      </w:pPr>
                      <w:r w:rsidRPr="001D0CE2">
                        <w:rPr>
                          <w:rStyle w:val="IntenseReference"/>
                        </w:rPr>
                        <w:t>Important</w:t>
                      </w:r>
                      <w:r w:rsidRPr="001D0CE2">
                        <w:rPr>
                          <w:rFonts w:cs="Arial"/>
                          <w:b/>
                          <w:bCs/>
                          <w:color w:val="3366FF"/>
                        </w:rPr>
                        <w:t xml:space="preserve">: </w:t>
                      </w:r>
                      <w:r w:rsidRPr="006322EC">
                        <w:rPr>
                          <w:rFonts w:cs="Arial"/>
                        </w:rPr>
                        <w:t>To HIDE/unhide all instructions</w:t>
                      </w:r>
                      <w:r w:rsidRPr="006322EC">
                        <w:rPr>
                          <w:rStyle w:val="HiddenTextChar"/>
                          <w:rFonts w:cs="Arial"/>
                        </w:rPr>
                        <w:t xml:space="preserve"> (which appear like this)</w:t>
                      </w:r>
                      <w:r w:rsidRPr="006322EC">
                        <w:rPr>
                          <w:rStyle w:val="HiddenTextChar"/>
                          <w:rFonts w:cs="Arial"/>
                          <w:i/>
                          <w:vanish w:val="0"/>
                        </w:rPr>
                        <w:t>:</w:t>
                      </w:r>
                    </w:p>
                    <w:p w14:paraId="26C1619F" w14:textId="77777777" w:rsidR="002647BD" w:rsidRDefault="002647BD" w:rsidP="00300495">
                      <w:pPr>
                        <w:pStyle w:val="ListParagraph"/>
                        <w:rPr>
                          <w:rFonts w:ascii="Arial" w:hAnsi="Arial" w:cs="Arial"/>
                        </w:rPr>
                      </w:pPr>
                      <w:r>
                        <w:rPr>
                          <w:rFonts w:ascii="Arial" w:hAnsi="Arial" w:cs="Arial"/>
                        </w:rPr>
                        <w:t>Toggle the ¶ symbol in Word paragraph options, or</w:t>
                      </w:r>
                    </w:p>
                    <w:p w14:paraId="63CADE50" w14:textId="77777777" w:rsidR="002647BD" w:rsidRPr="003D3752" w:rsidRDefault="002647BD" w:rsidP="00300495">
                      <w:pPr>
                        <w:pStyle w:val="ListParagraph"/>
                        <w:rPr>
                          <w:rFonts w:ascii="Arial" w:hAnsi="Arial" w:cs="Arial"/>
                        </w:rPr>
                      </w:pPr>
                      <w:r w:rsidRPr="00E437E5">
                        <w:rPr>
                          <w:rFonts w:ascii="Arial" w:hAnsi="Arial" w:cs="Arial"/>
                        </w:rPr>
                        <w:t xml:space="preserve">In Word, go to File </w:t>
                      </w:r>
                      <w:r w:rsidRPr="00E437E5">
                        <w:rPr>
                          <w:rFonts w:ascii="Arial" w:hAnsi="Arial" w:cs="Arial"/>
                        </w:rPr>
                        <w:sym w:font="Wingdings" w:char="F0E0"/>
                      </w:r>
                      <w:r w:rsidRPr="00E437E5">
                        <w:rPr>
                          <w:rFonts w:ascii="Arial" w:hAnsi="Arial" w:cs="Arial"/>
                        </w:rPr>
                        <w:t xml:space="preserve"> Options </w:t>
                      </w:r>
                      <w:r w:rsidRPr="00E437E5">
                        <w:rPr>
                          <w:rFonts w:ascii="Arial" w:hAnsi="Arial" w:cs="Arial"/>
                        </w:rPr>
                        <w:sym w:font="Wingdings" w:char="F0E0"/>
                      </w:r>
                      <w:r w:rsidRPr="00E437E5">
                        <w:rPr>
                          <w:rFonts w:ascii="Arial" w:hAnsi="Arial" w:cs="Arial"/>
                        </w:rPr>
                        <w:t xml:space="preserve"> Display </w:t>
                      </w:r>
                      <w:r w:rsidRPr="00E437E5">
                        <w:rPr>
                          <w:rFonts w:ascii="Arial" w:hAnsi="Arial" w:cs="Arial"/>
                        </w:rPr>
                        <w:sym w:font="Wingdings" w:char="F0E0"/>
                      </w:r>
                      <w:r w:rsidRPr="00E437E5">
                        <w:rPr>
                          <w:rFonts w:ascii="Arial" w:hAnsi="Arial" w:cs="Arial"/>
                        </w:rPr>
                        <w:t xml:space="preserve"> Hidden text</w:t>
                      </w:r>
                    </w:p>
                  </w:txbxContent>
                </v:textbox>
                <w10:wrap type="tight" anchorx="margin"/>
              </v:shape>
            </w:pict>
          </mc:Fallback>
        </mc:AlternateContent>
      </w:r>
      <w:r w:rsidR="00CD20FA" w:rsidRPr="001D0CE2">
        <w:t xml:space="preserve">For more information on completing the PES, refer to the </w:t>
      </w:r>
      <w:hyperlink r:id="rId11" w:history="1">
        <w:r w:rsidR="00CD20FA" w:rsidRPr="001D0CE2">
          <w:rPr>
            <w:rStyle w:val="Hyperlink"/>
          </w:rPr>
          <w:t>PES Authoring Best Practices</w:t>
        </w:r>
      </w:hyperlink>
      <w:r w:rsidR="00CD20FA" w:rsidRPr="001D0CE2">
        <w:t>.</w:t>
      </w:r>
      <w:r w:rsidR="00CD20FA">
        <w:t xml:space="preserve"> This document provides detailed instructions to fill</w:t>
      </w:r>
      <w:bookmarkStart w:id="6" w:name="_Toc52877213"/>
      <w:r>
        <w:t xml:space="preserve"> some specific parts of the PES</w:t>
      </w:r>
    </w:p>
    <w:p w14:paraId="597E4BC9" w14:textId="06EE9B6D" w:rsidR="00E62816" w:rsidRDefault="00E5171A" w:rsidP="00F35C8E">
      <w:pPr>
        <w:pStyle w:val="Style2"/>
      </w:pPr>
      <w:bookmarkStart w:id="7" w:name="_Toc148687422"/>
      <w:r w:rsidRPr="006B553B">
        <w:lastRenderedPageBreak/>
        <w:t>Section</w:t>
      </w:r>
      <w:r w:rsidRPr="000E13D7">
        <w:t xml:space="preserve"> </w:t>
      </w:r>
      <w:r w:rsidR="00314F8B" w:rsidRPr="000E13D7">
        <w:t>1:</w:t>
      </w:r>
      <w:r w:rsidRPr="000E13D7">
        <w:t xml:space="preserve"> </w:t>
      </w:r>
      <w:r w:rsidR="00314F8B" w:rsidRPr="000E13D7">
        <w:t>High-level</w:t>
      </w:r>
      <w:r w:rsidR="001D0415" w:rsidRPr="000E13D7">
        <w:t xml:space="preserve"> </w:t>
      </w:r>
      <w:r w:rsidR="009A70E2">
        <w:t>s</w:t>
      </w:r>
      <w:r w:rsidR="001D0415" w:rsidRPr="000E13D7">
        <w:t>pecifications</w:t>
      </w:r>
      <w:bookmarkEnd w:id="0"/>
      <w:bookmarkEnd w:id="1"/>
      <w:bookmarkEnd w:id="2"/>
      <w:bookmarkEnd w:id="3"/>
      <w:bookmarkEnd w:id="4"/>
      <w:bookmarkEnd w:id="5"/>
      <w:bookmarkEnd w:id="6"/>
      <w:bookmarkEnd w:id="7"/>
    </w:p>
    <w:p w14:paraId="138A2935" w14:textId="61AA23ED" w:rsidR="00E62816" w:rsidRPr="00E62816" w:rsidRDefault="00E62816" w:rsidP="00E62816"/>
    <w:p w14:paraId="40324487" w14:textId="19111365" w:rsidR="001D0415" w:rsidRPr="009D5CF4" w:rsidRDefault="00D537F3" w:rsidP="00912907">
      <w:pPr>
        <w:pStyle w:val="HiddenText"/>
      </w:pPr>
      <w:r>
        <w:t>Provide</w:t>
      </w:r>
      <w:r w:rsidR="001D0415" w:rsidRPr="001D0CE2">
        <w:t xml:space="preserve"> a global understanding of the function scope: </w:t>
      </w:r>
      <w:r w:rsidR="001D0415" w:rsidRPr="001D0CE2">
        <w:rPr>
          <w:b/>
        </w:rPr>
        <w:t>why</w:t>
      </w:r>
      <w:r w:rsidR="001D0415" w:rsidRPr="001D0CE2">
        <w:t xml:space="preserve"> must it be developed? </w:t>
      </w:r>
      <w:r w:rsidR="001D0415" w:rsidRPr="001D0CE2">
        <w:rPr>
          <w:b/>
        </w:rPr>
        <w:t>What</w:t>
      </w:r>
      <w:r w:rsidR="001D0415" w:rsidRPr="001D0CE2">
        <w:t xml:space="preserve"> will it do and not do? How</w:t>
      </w:r>
      <w:r w:rsidR="007B6D3D">
        <w:t xml:space="preserve"> does</w:t>
      </w:r>
      <w:r w:rsidR="001D0415" w:rsidRPr="001D0CE2">
        <w:t xml:space="preserve"> this new functionality </w:t>
      </w:r>
      <w:r w:rsidR="001D0415" w:rsidRPr="001D0CE2">
        <w:rPr>
          <w:b/>
        </w:rPr>
        <w:t>relate to</w:t>
      </w:r>
      <w:r w:rsidR="001D0415" w:rsidRPr="001D0CE2">
        <w:t xml:space="preserve"> what the product/component already does? </w:t>
      </w:r>
    </w:p>
    <w:p w14:paraId="637BB6F9" w14:textId="4DD78C9D" w:rsidR="001D0415" w:rsidRDefault="001D0415" w:rsidP="00200B72">
      <w:pPr>
        <w:rPr>
          <w:color w:val="003B64" w:themeColor="accent6" w:themeShade="80"/>
          <w:u w:val="single"/>
        </w:rPr>
      </w:pPr>
      <w:r w:rsidRPr="00CD2E5D">
        <w:rPr>
          <w:color w:val="003B64" w:themeColor="accent6" w:themeShade="80"/>
        </w:rPr>
        <w:t xml:space="preserve">Note: </w:t>
      </w:r>
      <w:r w:rsidR="007B6D3D">
        <w:rPr>
          <w:color w:val="003B64" w:themeColor="accent6" w:themeShade="80"/>
        </w:rPr>
        <w:t xml:space="preserve">The </w:t>
      </w:r>
      <w:r w:rsidR="008D0983">
        <w:rPr>
          <w:color w:val="003B64" w:themeColor="accent6" w:themeShade="80"/>
        </w:rPr>
        <w:t>“</w:t>
      </w:r>
      <w:r w:rsidR="008D0983" w:rsidRPr="008D0983">
        <w:rPr>
          <w:color w:val="003B64" w:themeColor="accent6" w:themeShade="80"/>
        </w:rPr>
        <w:t>High-</w:t>
      </w:r>
      <w:r w:rsidR="008D0983" w:rsidRPr="00E437E5">
        <w:rPr>
          <w:color w:val="003B64"/>
        </w:rPr>
        <w:t>level</w:t>
      </w:r>
      <w:r w:rsidR="008D0983" w:rsidRPr="008D0983">
        <w:rPr>
          <w:color w:val="003B64" w:themeColor="accent6" w:themeShade="80"/>
        </w:rPr>
        <w:t xml:space="preserve"> </w:t>
      </w:r>
      <w:r w:rsidR="009A70E2">
        <w:rPr>
          <w:color w:val="003B64" w:themeColor="accent6" w:themeShade="80"/>
        </w:rPr>
        <w:t>s</w:t>
      </w:r>
      <w:r w:rsidR="008D0983" w:rsidRPr="008D0983">
        <w:rPr>
          <w:color w:val="003B64" w:themeColor="accent6" w:themeShade="80"/>
        </w:rPr>
        <w:t>pecifications”</w:t>
      </w:r>
      <w:r w:rsidR="008D0983">
        <w:rPr>
          <w:color w:val="003B64" w:themeColor="accent6" w:themeShade="80"/>
        </w:rPr>
        <w:t xml:space="preserve"> and “Acceptance test protocol” </w:t>
      </w:r>
      <w:r w:rsidR="007B6D3D">
        <w:rPr>
          <w:color w:val="003B64" w:themeColor="accent6" w:themeShade="80"/>
        </w:rPr>
        <w:t xml:space="preserve">sections </w:t>
      </w:r>
      <w:r w:rsidRPr="00CD2E5D">
        <w:rPr>
          <w:color w:val="003B64" w:themeColor="accent6" w:themeShade="80"/>
        </w:rPr>
        <w:t xml:space="preserve">must be clear and complete enough to enable reviewers to assess that this function </w:t>
      </w:r>
      <w:r w:rsidRPr="00B221EA">
        <w:rPr>
          <w:color w:val="003B64" w:themeColor="accent6" w:themeShade="80"/>
          <w:u w:val="single"/>
        </w:rPr>
        <w:t>will satisfy its associated requirement</w:t>
      </w:r>
      <w:r w:rsidR="00200B72" w:rsidRPr="00B221EA">
        <w:rPr>
          <w:color w:val="003B64" w:themeColor="accent6" w:themeShade="80"/>
          <w:u w:val="single"/>
        </w:rPr>
        <w:t>(s)</w:t>
      </w:r>
      <w:r w:rsidR="00314F8B" w:rsidRPr="00B221EA">
        <w:rPr>
          <w:color w:val="003B64" w:themeColor="accent6" w:themeShade="80"/>
          <w:u w:val="single"/>
        </w:rPr>
        <w:t>.</w:t>
      </w:r>
    </w:p>
    <w:p w14:paraId="7E28627F" w14:textId="2F6AA4B4" w:rsidR="00082C77" w:rsidRPr="009D5CF4" w:rsidRDefault="00E24F23" w:rsidP="00200B72">
      <w:r w:rsidRPr="00A60BE9">
        <w:rPr>
          <w:color w:val="003B64" w:themeColor="accent6" w:themeShade="80"/>
        </w:rPr>
        <w:t>This</w:t>
      </w:r>
      <w:r w:rsidR="00082C77" w:rsidRPr="00A60BE9">
        <w:rPr>
          <w:color w:val="003B64" w:themeColor="accent6" w:themeShade="80"/>
        </w:rPr>
        <w:t xml:space="preserve"> section </w:t>
      </w:r>
      <w:proofErr w:type="gramStart"/>
      <w:r w:rsidR="00082C77" w:rsidRPr="00A60BE9">
        <w:rPr>
          <w:color w:val="003B64" w:themeColor="accent6" w:themeShade="80"/>
        </w:rPr>
        <w:t xml:space="preserve">can </w:t>
      </w:r>
      <w:r w:rsidR="00A60BE9">
        <w:rPr>
          <w:color w:val="003B64" w:themeColor="accent6" w:themeShade="80"/>
        </w:rPr>
        <w:t xml:space="preserve">then </w:t>
      </w:r>
      <w:r w:rsidR="00082C77" w:rsidRPr="00A60BE9">
        <w:rPr>
          <w:color w:val="003B64" w:themeColor="accent6" w:themeShade="80"/>
        </w:rPr>
        <w:t>be shared</w:t>
      </w:r>
      <w:proofErr w:type="gramEnd"/>
      <w:r w:rsidR="00082C77" w:rsidRPr="00A60BE9">
        <w:rPr>
          <w:color w:val="003B64" w:themeColor="accent6" w:themeShade="80"/>
        </w:rPr>
        <w:t xml:space="preserve"> with DS customers</w:t>
      </w:r>
      <w:r w:rsidR="00D81F33">
        <w:rPr>
          <w:color w:val="003B64" w:themeColor="accent6" w:themeShade="80"/>
        </w:rPr>
        <w:t xml:space="preserve"> through a Customer Answer</w:t>
      </w:r>
      <w:r w:rsidR="00082C77" w:rsidRPr="00A60BE9">
        <w:rPr>
          <w:color w:val="003B64" w:themeColor="accent6" w:themeShade="80"/>
        </w:rPr>
        <w:t>.</w:t>
      </w:r>
    </w:p>
    <w:p w14:paraId="25224F74" w14:textId="7A3763FF" w:rsidR="00A60BE9" w:rsidRPr="00A60BE9" w:rsidRDefault="00A60BE9" w:rsidP="00912907">
      <w:pPr>
        <w:pStyle w:val="HiddenText"/>
      </w:pPr>
      <w:r w:rsidRPr="001D0CE2">
        <w:t>If this PES is to be sh</w:t>
      </w:r>
      <w:r w:rsidR="00D81F33">
        <w:t xml:space="preserve">ared </w:t>
      </w:r>
      <w:r w:rsidR="00522B40">
        <w:t xml:space="preserve">via </w:t>
      </w:r>
      <w:r w:rsidR="00D81F33">
        <w:t xml:space="preserve">an </w:t>
      </w:r>
      <w:r w:rsidRPr="001D0CE2">
        <w:t>extracted Customer Answer (CA) document</w:t>
      </w:r>
      <w:r w:rsidR="00D81F33">
        <w:t xml:space="preserve">: ensure </w:t>
      </w:r>
      <w:r w:rsidR="00D81F33" w:rsidRPr="00D81F33">
        <w:rPr>
          <w:b/>
        </w:rPr>
        <w:t xml:space="preserve">it </w:t>
      </w:r>
      <w:r w:rsidRPr="00D81F33">
        <w:rPr>
          <w:b/>
        </w:rPr>
        <w:t>does not contain anything relating to another customer</w:t>
      </w:r>
      <w:r w:rsidRPr="001D0CE2">
        <w:t xml:space="preserve">, including within the proposed solution, the document name, and the table </w:t>
      </w:r>
      <w:r w:rsidR="00EE2E29">
        <w:t>below</w:t>
      </w:r>
      <w:r w:rsidRPr="001D0CE2">
        <w:t>. To learn more about producing an externally viewable PES, see</w:t>
      </w:r>
      <w:hyperlink r:id="rId12" w:history="1">
        <w:r w:rsidRPr="001D0CE2">
          <w:rPr>
            <w:rStyle w:val="Hyperlink"/>
          </w:rPr>
          <w:t xml:space="preserve"> Customer Answer Best Practices.</w:t>
        </w:r>
      </w:hyperlink>
    </w:p>
    <w:p w14:paraId="2C354474" w14:textId="1FE2E980" w:rsidR="00314F8B" w:rsidRPr="001D0CE2" w:rsidRDefault="001D0415" w:rsidP="001D0415">
      <w:pPr>
        <w:pStyle w:val="3DS2Title1"/>
      </w:pPr>
      <w:bookmarkStart w:id="8" w:name="_Toc148687423"/>
      <w:bookmarkStart w:id="9" w:name="_Toc492890876"/>
      <w:bookmarkStart w:id="10" w:name="_Toc492890901"/>
      <w:bookmarkStart w:id="11" w:name="_Toc494182277"/>
      <w:bookmarkStart w:id="12" w:name="_Toc527023808"/>
      <w:r w:rsidRPr="000E13D7">
        <w:t>Related requirement</w:t>
      </w:r>
      <w:r w:rsidR="00BE1552">
        <w:t>(s)</w:t>
      </w:r>
      <w:bookmarkEnd w:id="8"/>
      <w:r w:rsidRPr="000E13D7">
        <w:t xml:space="preserve"> </w:t>
      </w:r>
      <w:bookmarkEnd w:id="9"/>
      <w:bookmarkEnd w:id="10"/>
      <w:bookmarkEnd w:id="11"/>
      <w:bookmarkEnd w:id="12"/>
    </w:p>
    <w:p w14:paraId="128FD78E" w14:textId="607A98BB" w:rsidR="001D0415" w:rsidRPr="001D0CE2" w:rsidRDefault="00D537F3" w:rsidP="00912907">
      <w:pPr>
        <w:pStyle w:val="HiddenText"/>
      </w:pPr>
      <w:r>
        <w:t>Identify</w:t>
      </w:r>
      <w:r w:rsidR="003367D6">
        <w:t xml:space="preserve"> the requirements driving this function.</w:t>
      </w:r>
    </w:p>
    <w:tbl>
      <w:tblPr>
        <w:tblStyle w:val="LightList1"/>
        <w:tblW w:w="5000" w:type="pct"/>
        <w:tblLook w:val="04A0" w:firstRow="1" w:lastRow="0" w:firstColumn="1" w:lastColumn="0" w:noHBand="0" w:noVBand="1"/>
      </w:tblPr>
      <w:tblGrid>
        <w:gridCol w:w="4490"/>
        <w:gridCol w:w="4516"/>
      </w:tblGrid>
      <w:tr w:rsidR="001D0415" w:rsidRPr="001D0CE2" w14:paraId="032BE168" w14:textId="77777777" w:rsidTr="00BF16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pct"/>
          </w:tcPr>
          <w:p w14:paraId="334D2C04" w14:textId="77777777" w:rsidR="001D0415" w:rsidRPr="001D0CE2" w:rsidRDefault="001D0415" w:rsidP="001D0415">
            <w:pPr>
              <w:ind w:left="9"/>
            </w:pPr>
            <w:r w:rsidRPr="001D0CE2">
              <w:t xml:space="preserve">Requirement &amp; Target </w:t>
            </w:r>
          </w:p>
        </w:tc>
        <w:tc>
          <w:tcPr>
            <w:tcW w:w="2507" w:type="pct"/>
          </w:tcPr>
          <w:p w14:paraId="329E6F98" w14:textId="77777777" w:rsidR="001D0415" w:rsidRPr="001D0CE2" w:rsidRDefault="001D0415" w:rsidP="001D0415">
            <w:pPr>
              <w:ind w:left="9"/>
              <w:cnfStyle w:val="100000000000" w:firstRow="1" w:lastRow="0" w:firstColumn="0" w:lastColumn="0" w:oddVBand="0" w:evenVBand="0" w:oddHBand="0" w:evenHBand="0" w:firstRowFirstColumn="0" w:firstRowLastColumn="0" w:lastRowFirstColumn="0" w:lastRowLastColumn="0"/>
            </w:pPr>
            <w:r w:rsidRPr="001D0CE2">
              <w:t>Details</w:t>
            </w:r>
          </w:p>
        </w:tc>
      </w:tr>
      <w:tr w:rsidR="001D0415" w:rsidRPr="001D0CE2" w14:paraId="63D7CC68" w14:textId="77777777" w:rsidTr="00BF16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pct"/>
          </w:tcPr>
          <w:p w14:paraId="4572F553" w14:textId="77777777" w:rsidR="001D0415" w:rsidRPr="001D0CE2" w:rsidRDefault="001D0415" w:rsidP="001A0829">
            <w:pPr>
              <w:rPr>
                <w:b w:val="0"/>
              </w:rPr>
            </w:pPr>
            <w:r w:rsidRPr="001D0CE2">
              <w:rPr>
                <w:b w:val="0"/>
              </w:rPr>
              <w:t>Customer or DS Team</w:t>
            </w:r>
          </w:p>
        </w:tc>
        <w:sdt>
          <w:sdtPr>
            <w:alias w:val="Customer or DS Team"/>
            <w:tag w:val="Customer_or_DS_Team"/>
            <w:id w:val="15749612"/>
            <w:placeholder>
              <w:docPart w:val="EC742BBC07C44E8BB2EEE0235C17170E"/>
            </w:placeholder>
          </w:sdtPr>
          <w:sdtContent>
            <w:tc>
              <w:tcPr>
                <w:tcW w:w="2507" w:type="pct"/>
              </w:tcPr>
              <w:p w14:paraId="663A40E0" w14:textId="373A9789" w:rsidR="001D0415" w:rsidRPr="001D0CE2" w:rsidRDefault="0068022F" w:rsidP="0068022F">
                <w:pPr>
                  <w:cnfStyle w:val="000000100000" w:firstRow="0" w:lastRow="0" w:firstColumn="0" w:lastColumn="0" w:oddVBand="0" w:evenVBand="0" w:oddHBand="1" w:evenHBand="0" w:firstRowFirstColumn="0" w:firstRowLastColumn="0" w:lastRowFirstColumn="0" w:lastRowLastColumn="0"/>
                  <w:rPr>
                    <w:u w:val="single"/>
                  </w:rPr>
                </w:pPr>
                <w:r>
                  <w:t>DS Team</w:t>
                </w:r>
              </w:p>
            </w:tc>
          </w:sdtContent>
        </w:sdt>
      </w:tr>
      <w:tr w:rsidR="001D0415" w:rsidRPr="001D0CE2" w14:paraId="2E8A5580" w14:textId="77777777" w:rsidTr="00BF1644">
        <w:tc>
          <w:tcPr>
            <w:cnfStyle w:val="001000000000" w:firstRow="0" w:lastRow="0" w:firstColumn="1" w:lastColumn="0" w:oddVBand="0" w:evenVBand="0" w:oddHBand="0" w:evenHBand="0" w:firstRowFirstColumn="0" w:firstRowLastColumn="0" w:lastRowFirstColumn="0" w:lastRowLastColumn="0"/>
            <w:tcW w:w="2493" w:type="pct"/>
          </w:tcPr>
          <w:p w14:paraId="68C9955C" w14:textId="77777777" w:rsidR="001D0415" w:rsidRPr="001D0CE2" w:rsidRDefault="001D0415" w:rsidP="00400D86">
            <w:pPr>
              <w:rPr>
                <w:b w:val="0"/>
              </w:rPr>
            </w:pPr>
            <w:r w:rsidRPr="001D0CE2">
              <w:rPr>
                <w:b w:val="0"/>
              </w:rPr>
              <w:t>Related Elementary Requirement ID</w:t>
            </w:r>
          </w:p>
        </w:tc>
        <w:sdt>
          <w:sdtPr>
            <w:alias w:val="Related Elementary Requirement ID"/>
            <w:tag w:val="Related_ER_ID"/>
            <w:id w:val="-235477555"/>
            <w:placeholder>
              <w:docPart w:val="26979BC502614758858BE7A49A6347F0"/>
            </w:placeholder>
          </w:sdtPr>
          <w:sdtEndPr>
            <w:rPr>
              <w:i/>
              <w:iCs/>
            </w:rPr>
          </w:sdtEndPr>
          <w:sdtContent>
            <w:tc>
              <w:tcPr>
                <w:tcW w:w="2507" w:type="pct"/>
              </w:tcPr>
              <w:p w14:paraId="1873D3A0" w14:textId="26DD9A84" w:rsidR="001D0415" w:rsidRPr="001D0CE2" w:rsidRDefault="0068022F" w:rsidP="0068022F">
                <w:pPr>
                  <w:ind w:left="9"/>
                  <w:cnfStyle w:val="000000000000" w:firstRow="0" w:lastRow="0" w:firstColumn="0" w:lastColumn="0" w:oddVBand="0" w:evenVBand="0" w:oddHBand="0" w:evenHBand="0" w:firstRowFirstColumn="0" w:firstRowLastColumn="0" w:lastRowFirstColumn="0" w:lastRowLastColumn="0"/>
                </w:pPr>
                <w:r>
                  <w:t>None</w:t>
                </w:r>
              </w:p>
            </w:tc>
          </w:sdtContent>
        </w:sdt>
      </w:tr>
    </w:tbl>
    <w:p w14:paraId="4D19A27A" w14:textId="77777777" w:rsidR="003928D2" w:rsidRPr="001D0CE2" w:rsidRDefault="001D0415" w:rsidP="00912907">
      <w:pPr>
        <w:pStyle w:val="HiddenText"/>
      </w:pPr>
      <w:r w:rsidRPr="001D0CE2">
        <w:t xml:space="preserve">If this PES answers similar requirements from different customers, </w:t>
      </w:r>
      <w:r w:rsidRPr="001D0CE2">
        <w:rPr>
          <w:b/>
        </w:rPr>
        <w:t>repeat the “Customer” row in the table above for each customer.</w:t>
      </w:r>
      <w:r w:rsidRPr="001D0CE2">
        <w:t xml:space="preserve"> If the requirement is internal to DS, list “DS Team” as the customer. </w:t>
      </w:r>
    </w:p>
    <w:p w14:paraId="67176EDA" w14:textId="046EE402" w:rsidR="001D0415" w:rsidRPr="009D5CF4" w:rsidRDefault="001041EB" w:rsidP="00DD6C21">
      <w:pPr>
        <w:pStyle w:val="3DS2Title1"/>
      </w:pPr>
      <w:bookmarkStart w:id="13" w:name="_Toc148687424"/>
      <w:bookmarkStart w:id="14" w:name="_Toc491178326"/>
      <w:r>
        <w:t xml:space="preserve">What will the customer use this </w:t>
      </w:r>
      <w:proofErr w:type="gramStart"/>
      <w:r>
        <w:t>for</w:t>
      </w:r>
      <w:proofErr w:type="gramEnd"/>
      <w:r>
        <w:t>?</w:t>
      </w:r>
      <w:bookmarkEnd w:id="13"/>
    </w:p>
    <w:p w14:paraId="09048288" w14:textId="71E03EE4" w:rsidR="001D0415" w:rsidRDefault="00D537F3" w:rsidP="00912907">
      <w:pPr>
        <w:pStyle w:val="HiddenText"/>
      </w:pPr>
      <w:r>
        <w:t>S</w:t>
      </w:r>
      <w:r w:rsidR="001D0415" w:rsidRPr="001D0CE2">
        <w:t xml:space="preserve">ummarize </w:t>
      </w:r>
      <w:r w:rsidR="003367D6">
        <w:t>the need for the function.</w:t>
      </w:r>
      <w:bookmarkEnd w:id="14"/>
      <w:r w:rsidR="001D0415" w:rsidRPr="001D0CE2">
        <w:t xml:space="preserve"> Explain here how the function fits into the customer</w:t>
      </w:r>
      <w:r w:rsidR="003367D6">
        <w:t>’s</w:t>
      </w:r>
      <w:r w:rsidR="001D0415" w:rsidRPr="001D0CE2">
        <w:t xml:space="preserve"> </w:t>
      </w:r>
      <w:r w:rsidR="003367D6">
        <w:t xml:space="preserve">use case </w:t>
      </w:r>
      <w:r w:rsidR="001D0415" w:rsidRPr="001D0CE2">
        <w:t xml:space="preserve">and how it enables </w:t>
      </w:r>
      <w:r w:rsidR="003367D6">
        <w:t xml:space="preserve">or improves the ability of </w:t>
      </w:r>
      <w:r w:rsidR="001D0415" w:rsidRPr="001D0CE2">
        <w:t xml:space="preserve">the customer to perform </w:t>
      </w:r>
      <w:r w:rsidR="00314F8B" w:rsidRPr="001D0CE2">
        <w:t>their</w:t>
      </w:r>
      <w:r w:rsidR="001D0415" w:rsidRPr="001D0CE2">
        <w:t xml:space="preserve"> activities. Define the </w:t>
      </w:r>
      <w:r w:rsidR="003367D6">
        <w:t>e</w:t>
      </w:r>
      <w:r w:rsidR="001D0415" w:rsidRPr="001D0CE2">
        <w:t xml:space="preserve">nd </w:t>
      </w:r>
      <w:r w:rsidR="003367D6">
        <w:t>u</w:t>
      </w:r>
      <w:r w:rsidR="001D0415" w:rsidRPr="001D0CE2">
        <w:t>ser profiles to which this function applies.</w:t>
      </w:r>
    </w:p>
    <w:p w14:paraId="42D992D6" w14:textId="4B94DE24" w:rsidR="0068022F" w:rsidRDefault="0068022F" w:rsidP="0068022F"/>
    <w:p w14:paraId="15971B65" w14:textId="6BB31C8A" w:rsidR="0068022F" w:rsidRDefault="0068022F" w:rsidP="0068022F">
      <w:r w:rsidRPr="000C0608">
        <w:t xml:space="preserve">The </w:t>
      </w:r>
      <w:r w:rsidR="00F9142E">
        <w:t xml:space="preserve">modification of a collaboration content (Community, Collaborative Space, Bookmark, </w:t>
      </w:r>
      <w:proofErr w:type="gramStart"/>
      <w:r w:rsidR="00F9142E">
        <w:t>Project</w:t>
      </w:r>
      <w:proofErr w:type="gramEnd"/>
      <w:r w:rsidR="00F9142E">
        <w:t>) is now possible</w:t>
      </w:r>
    </w:p>
    <w:p w14:paraId="291ADFE6" w14:textId="77777777" w:rsidR="0068022F" w:rsidRPr="0068022F" w:rsidRDefault="0068022F" w:rsidP="0068022F"/>
    <w:p w14:paraId="45672902" w14:textId="0F61717D" w:rsidR="001D0415" w:rsidRPr="00DD6C21" w:rsidRDefault="001D0415" w:rsidP="004E5DBD">
      <w:pPr>
        <w:pStyle w:val="3DS2Title1"/>
      </w:pPr>
      <w:bookmarkStart w:id="15" w:name="_Toc492890878"/>
      <w:bookmarkStart w:id="16" w:name="_Toc492890903"/>
      <w:bookmarkStart w:id="17" w:name="_Toc494182279"/>
      <w:bookmarkStart w:id="18" w:name="_Toc527023810"/>
      <w:bookmarkStart w:id="19" w:name="_Toc148687425"/>
      <w:r w:rsidRPr="00DD6C21">
        <w:t>What the function will do</w:t>
      </w:r>
      <w:bookmarkEnd w:id="15"/>
      <w:bookmarkEnd w:id="16"/>
      <w:bookmarkEnd w:id="17"/>
      <w:bookmarkEnd w:id="18"/>
      <w:bookmarkEnd w:id="19"/>
      <w:r w:rsidRPr="00DD6C21">
        <w:t xml:space="preserve"> </w:t>
      </w:r>
    </w:p>
    <w:p w14:paraId="5A3FE34E" w14:textId="194EC145" w:rsidR="006579A3" w:rsidRPr="001D0CE2" w:rsidRDefault="00D537F3" w:rsidP="00912907">
      <w:pPr>
        <w:pStyle w:val="HiddenText"/>
      </w:pPr>
      <w:r>
        <w:t>P</w:t>
      </w:r>
      <w:r w:rsidR="004651BD" w:rsidRPr="001D0CE2">
        <w:t>rovide a clear and concise overview of what the function will do to satisfy the requirement, in terms of external behavior.</w:t>
      </w:r>
      <w:r w:rsidR="006579A3">
        <w:t xml:space="preserve"> </w:t>
      </w:r>
    </w:p>
    <w:p w14:paraId="1EF180F3" w14:textId="6D290AAD" w:rsidR="004651BD" w:rsidRPr="001D0CE2" w:rsidRDefault="006A343F" w:rsidP="004E5DBD">
      <w:pPr>
        <w:pStyle w:val="3DS2Title2"/>
      </w:pPr>
      <w:bookmarkStart w:id="20" w:name="_Toc494182280"/>
      <w:bookmarkStart w:id="21" w:name="_Toc492890904"/>
      <w:r>
        <w:t>Concepts</w:t>
      </w:r>
      <w:r w:rsidR="004651BD" w:rsidRPr="001D0CE2">
        <w:t xml:space="preserve"> </w:t>
      </w:r>
    </w:p>
    <w:p w14:paraId="5D026B92" w14:textId="1090C4A2" w:rsidR="004651BD" w:rsidRDefault="00D537F3" w:rsidP="00912907">
      <w:pPr>
        <w:pStyle w:val="HiddenText"/>
      </w:pPr>
      <w:r>
        <w:t>Explain</w:t>
      </w:r>
      <w:r w:rsidR="004651BD" w:rsidRPr="001D0CE2">
        <w:t xml:space="preserve"> the concepts that the customers of this function have to understand in order to use it. </w:t>
      </w:r>
      <w:r>
        <w:t>D</w:t>
      </w:r>
      <w:r w:rsidR="004651BD" w:rsidRPr="001D0CE2">
        <w:t xml:space="preserve">efine the vocabulary used in later sections. </w:t>
      </w:r>
      <w:r w:rsidR="003367D6">
        <w:t>Include</w:t>
      </w:r>
      <w:r w:rsidR="004651BD" w:rsidRPr="001D0CE2">
        <w:t xml:space="preserve"> a description of the User Data Model illustrated by data structure diagrams featuring entity types and their relationships</w:t>
      </w:r>
      <w:r w:rsidR="00D81F33">
        <w:t xml:space="preserve"> if </w:t>
      </w:r>
      <w:r w:rsidR="003367D6">
        <w:t>this information would be</w:t>
      </w:r>
      <w:r w:rsidR="00D81F33">
        <w:t xml:space="preserve"> relevant and meaningful for an end user.</w:t>
      </w:r>
    </w:p>
    <w:p w14:paraId="01382A18" w14:textId="2D95A7BF" w:rsidR="0068022F" w:rsidRDefault="0068022F" w:rsidP="0068022F">
      <w:pPr>
        <w:rPr>
          <w:rFonts w:cs="Arial"/>
          <w:shd w:val="clear" w:color="auto" w:fill="FFFFFF"/>
        </w:rPr>
      </w:pPr>
      <w:r>
        <w:rPr>
          <w:rFonts w:cs="Arial"/>
          <w:shd w:val="clear" w:color="auto" w:fill="FFFFFF"/>
        </w:rPr>
        <w:t xml:space="preserve">The proposed functionality is to extend the Extended Collaboration functionality while providing </w:t>
      </w:r>
      <w:r w:rsidR="0020116C">
        <w:rPr>
          <w:rFonts w:cs="Arial"/>
          <w:shd w:val="clear" w:color="auto" w:fill="FFFFFF"/>
        </w:rPr>
        <w:t>capability to modify full content of a collaboration after creation, and clarify behavior of title/description modification:</w:t>
      </w:r>
    </w:p>
    <w:p w14:paraId="40F7C8D2" w14:textId="03DC4DF3" w:rsidR="0068022F" w:rsidRDefault="0068022F" w:rsidP="0068022F">
      <w:pPr>
        <w:rPr>
          <w:rFonts w:cs="Arial"/>
          <w:shd w:val="clear" w:color="auto" w:fill="FFFFFF"/>
        </w:rPr>
      </w:pPr>
      <w:r>
        <w:rPr>
          <w:rFonts w:cs="Arial"/>
          <w:shd w:val="clear" w:color="auto" w:fill="FFFFFF"/>
        </w:rPr>
        <w:t>Not</w:t>
      </w:r>
      <w:r w:rsidR="0020116C">
        <w:rPr>
          <w:rFonts w:cs="Arial"/>
          <w:shd w:val="clear" w:color="auto" w:fill="FFFFFF"/>
        </w:rPr>
        <w:t xml:space="preserve">e: Modification of the title and the description of a collaboration is already possible but </w:t>
      </w:r>
      <w:r w:rsidR="0031777C">
        <w:rPr>
          <w:rFonts w:cs="Arial"/>
          <w:shd w:val="clear" w:color="auto" w:fill="FFFFFF"/>
        </w:rPr>
        <w:t>propagation</w:t>
      </w:r>
      <w:r w:rsidR="0020116C">
        <w:rPr>
          <w:rFonts w:cs="Arial"/>
          <w:shd w:val="clear" w:color="auto" w:fill="FFFFFF"/>
        </w:rPr>
        <w:t xml:space="preserve"> of </w:t>
      </w:r>
      <w:r w:rsidR="0031777C">
        <w:rPr>
          <w:rFonts w:cs="Arial"/>
          <w:shd w:val="clear" w:color="auto" w:fill="FFFFFF"/>
        </w:rPr>
        <w:t>the modification</w:t>
      </w:r>
      <w:r w:rsidR="0020116C">
        <w:rPr>
          <w:rFonts w:cs="Arial"/>
          <w:shd w:val="clear" w:color="auto" w:fill="FFFFFF"/>
        </w:rPr>
        <w:t xml:space="preserve"> on contents </w:t>
      </w:r>
      <w:r w:rsidR="0031777C">
        <w:rPr>
          <w:rFonts w:cs="Arial"/>
          <w:shd w:val="clear" w:color="auto" w:fill="FFFFFF"/>
        </w:rPr>
        <w:t xml:space="preserve">(Dashboard, Community, Bookmark, </w:t>
      </w:r>
      <w:proofErr w:type="gramStart"/>
      <w:r w:rsidR="0031777C">
        <w:rPr>
          <w:rFonts w:cs="Arial"/>
          <w:shd w:val="clear" w:color="auto" w:fill="FFFFFF"/>
        </w:rPr>
        <w:t>Project</w:t>
      </w:r>
      <w:proofErr w:type="gramEnd"/>
      <w:r w:rsidR="0031777C">
        <w:rPr>
          <w:rFonts w:cs="Arial"/>
          <w:shd w:val="clear" w:color="auto" w:fill="FFFFFF"/>
        </w:rPr>
        <w:t xml:space="preserve">) </w:t>
      </w:r>
      <w:r w:rsidR="0020116C">
        <w:rPr>
          <w:rFonts w:cs="Arial"/>
          <w:shd w:val="clear" w:color="auto" w:fill="FFFFFF"/>
        </w:rPr>
        <w:t xml:space="preserve">is not clearly defined. One of the objective of this highlight is </w:t>
      </w:r>
      <w:proofErr w:type="gramStart"/>
      <w:r w:rsidR="0020116C">
        <w:rPr>
          <w:rFonts w:cs="Arial"/>
          <w:shd w:val="clear" w:color="auto" w:fill="FFFFFF"/>
        </w:rPr>
        <w:t>to clearly define</w:t>
      </w:r>
      <w:proofErr w:type="gramEnd"/>
      <w:r w:rsidR="0020116C">
        <w:rPr>
          <w:rFonts w:cs="Arial"/>
          <w:shd w:val="clear" w:color="auto" w:fill="FFFFFF"/>
        </w:rPr>
        <w:t xml:space="preserve"> all behaviors</w:t>
      </w:r>
      <w:r>
        <w:rPr>
          <w:rFonts w:cs="Arial"/>
          <w:shd w:val="clear" w:color="auto" w:fill="FFFFFF"/>
        </w:rPr>
        <w:t>.</w:t>
      </w:r>
    </w:p>
    <w:p w14:paraId="62B37CCF" w14:textId="77777777" w:rsidR="0068022F" w:rsidRDefault="0068022F" w:rsidP="0068022F">
      <w:pPr>
        <w:rPr>
          <w:rFonts w:cs="Arial"/>
          <w:shd w:val="clear" w:color="auto" w:fill="FFFFFF"/>
        </w:rPr>
      </w:pPr>
      <w:r>
        <w:rPr>
          <w:rFonts w:cs="Arial"/>
          <w:shd w:val="clear" w:color="auto" w:fill="FFFFFF"/>
        </w:rPr>
        <w:t>As a brief reminder:</w:t>
      </w:r>
    </w:p>
    <w:p w14:paraId="1AC803D8" w14:textId="4835812F" w:rsidR="0068022F" w:rsidRPr="00030BB5" w:rsidRDefault="0068022F" w:rsidP="00F4079A">
      <w:pPr>
        <w:pStyle w:val="ListParagraph"/>
        <w:numPr>
          <w:ilvl w:val="0"/>
          <w:numId w:val="16"/>
        </w:numPr>
        <w:rPr>
          <w:rFonts w:ascii="Arial" w:hAnsi="Arial" w:cs="Arial"/>
        </w:rPr>
      </w:pPr>
      <w:r w:rsidRPr="00030BB5">
        <w:rPr>
          <w:rFonts w:ascii="Arial" w:hAnsi="Arial" w:cs="Arial"/>
        </w:rPr>
        <w:t xml:space="preserve">The </w:t>
      </w:r>
      <w:r w:rsidRPr="00030BB5">
        <w:rPr>
          <w:rFonts w:ascii="Arial" w:hAnsi="Arial" w:cs="Arial"/>
          <w:shd w:val="clear" w:color="auto" w:fill="FFFFFF"/>
        </w:rPr>
        <w:t>'</w:t>
      </w:r>
      <w:r w:rsidRPr="00030BB5">
        <w:rPr>
          <w:rStyle w:val="Strong"/>
          <w:rFonts w:ascii="Arial" w:hAnsi="Arial" w:cs="Arial"/>
          <w:i/>
          <w:iCs/>
          <w:shd w:val="clear" w:color="auto" w:fill="FFFFFF"/>
        </w:rPr>
        <w:t xml:space="preserve">Extended Collaborations Control </w:t>
      </w:r>
      <w:proofErr w:type="gramStart"/>
      <w:r w:rsidRPr="00030BB5">
        <w:rPr>
          <w:rStyle w:val="Strong"/>
          <w:rFonts w:ascii="Arial" w:hAnsi="Arial" w:cs="Arial"/>
          <w:i/>
          <w:iCs/>
          <w:shd w:val="clear" w:color="auto" w:fill="FFFFFF"/>
        </w:rPr>
        <w:t>Center</w:t>
      </w:r>
      <w:r w:rsidR="00030BB5">
        <w:rPr>
          <w:rFonts w:ascii="Arial" w:hAnsi="Arial" w:cs="Arial"/>
          <w:shd w:val="clear" w:color="auto" w:fill="FFFFFF"/>
        </w:rPr>
        <w:t>‘</w:t>
      </w:r>
      <w:r w:rsidRPr="00030BB5">
        <w:rPr>
          <w:rFonts w:ascii="Arial" w:hAnsi="Arial" w:cs="Arial"/>
        </w:rPr>
        <w:t xml:space="preserve"> is</w:t>
      </w:r>
      <w:proofErr w:type="gramEnd"/>
      <w:r w:rsidRPr="00030BB5">
        <w:rPr>
          <w:rFonts w:ascii="Arial" w:hAnsi="Arial" w:cs="Arial"/>
        </w:rPr>
        <w:t xml:space="preserve"> an App provided by ‘</w:t>
      </w:r>
      <w:r w:rsidRPr="00030BB5">
        <w:rPr>
          <w:rFonts w:ascii="Arial" w:hAnsi="Arial" w:cs="Arial"/>
          <w:b/>
        </w:rPr>
        <w:t xml:space="preserve">Integrated </w:t>
      </w:r>
      <w:r w:rsidR="00C20B39">
        <w:rPr>
          <w:rFonts w:ascii="Arial" w:hAnsi="Arial" w:cs="Arial"/>
          <w:b/>
        </w:rPr>
        <w:t xml:space="preserve">Engineering </w:t>
      </w:r>
      <w:r w:rsidRPr="00030BB5">
        <w:rPr>
          <w:rFonts w:ascii="Arial" w:hAnsi="Arial" w:cs="Arial"/>
          <w:b/>
        </w:rPr>
        <w:t>Collaboration Service</w:t>
      </w:r>
      <w:r w:rsidRPr="00030BB5">
        <w:rPr>
          <w:rFonts w:ascii="Arial" w:hAnsi="Arial" w:cs="Arial"/>
        </w:rPr>
        <w:t xml:space="preserve">’, </w:t>
      </w:r>
      <w:r w:rsidRPr="00030BB5">
        <w:rPr>
          <w:rFonts w:ascii="Arial" w:eastAsia="Times New Roman" w:hAnsi="Arial" w:cs="Arial"/>
        </w:rPr>
        <w:t>available through the </w:t>
      </w:r>
      <w:r w:rsidRPr="00030BB5">
        <w:rPr>
          <w:rFonts w:ascii="Arial" w:eastAsia="Times New Roman" w:hAnsi="Arial" w:cs="Arial"/>
          <w:b/>
          <w:bCs/>
        </w:rPr>
        <w:t>3D</w:t>
      </w:r>
      <w:r w:rsidRPr="00030BB5">
        <w:rPr>
          <w:rFonts w:ascii="Arial" w:eastAsia="Times New Roman" w:hAnsi="Arial" w:cs="Arial"/>
        </w:rPr>
        <w:t>Compass.</w:t>
      </w:r>
      <w:r w:rsidRPr="00030BB5">
        <w:rPr>
          <w:rFonts w:ascii="Arial" w:hAnsi="Arial" w:cs="Arial"/>
          <w:noProof/>
          <w:color w:val="808080" w:themeColor="background1" w:themeShade="80"/>
        </w:rPr>
        <w:t xml:space="preserve"> </w:t>
      </w:r>
    </w:p>
    <w:p w14:paraId="064830F7" w14:textId="77777777" w:rsidR="0068022F" w:rsidRPr="00030BB5" w:rsidRDefault="0068022F" w:rsidP="0068022F">
      <w:pPr>
        <w:pStyle w:val="ListParagraph"/>
        <w:jc w:val="center"/>
        <w:rPr>
          <w:rFonts w:ascii="Arial" w:hAnsi="Arial" w:cs="Arial"/>
        </w:rPr>
      </w:pPr>
      <w:r w:rsidRPr="00030BB5">
        <w:rPr>
          <w:rFonts w:ascii="Arial" w:hAnsi="Arial" w:cs="Arial"/>
          <w:noProof/>
          <w:color w:val="808080" w:themeColor="background1" w:themeShade="80"/>
        </w:rPr>
        <w:drawing>
          <wp:inline distT="0" distB="0" distL="0" distR="0" wp14:anchorId="4DEE9E06" wp14:editId="56311EC0">
            <wp:extent cx="533400" cy="533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p w14:paraId="1A8B2FC0" w14:textId="0B9841E8" w:rsidR="0068022F" w:rsidRPr="00030BB5" w:rsidRDefault="0068022F" w:rsidP="00F4079A">
      <w:pPr>
        <w:pStyle w:val="ListParagraph"/>
        <w:numPr>
          <w:ilvl w:val="0"/>
          <w:numId w:val="16"/>
        </w:numPr>
        <w:rPr>
          <w:rFonts w:ascii="Arial" w:hAnsi="Arial" w:cs="Arial"/>
        </w:rPr>
      </w:pPr>
      <w:r w:rsidRPr="00030BB5">
        <w:rPr>
          <w:rFonts w:ascii="Arial" w:hAnsi="Arial" w:cs="Arial"/>
        </w:rPr>
        <w:t xml:space="preserve">The </w:t>
      </w:r>
      <w:r w:rsidRPr="00030BB5">
        <w:rPr>
          <w:rFonts w:ascii="Arial" w:hAnsi="Arial" w:cs="Arial"/>
          <w:shd w:val="clear" w:color="auto" w:fill="FFFFFF"/>
        </w:rPr>
        <w:t>'</w:t>
      </w:r>
      <w:r w:rsidRPr="00030BB5">
        <w:rPr>
          <w:rStyle w:val="Strong"/>
          <w:rFonts w:ascii="Arial" w:hAnsi="Arial" w:cs="Arial"/>
          <w:i/>
          <w:iCs/>
          <w:shd w:val="clear" w:color="auto" w:fill="FFFFFF"/>
        </w:rPr>
        <w:t>Extende</w:t>
      </w:r>
      <w:r w:rsidR="00030BB5">
        <w:rPr>
          <w:rStyle w:val="Strong"/>
          <w:rFonts w:ascii="Arial" w:hAnsi="Arial" w:cs="Arial"/>
          <w:i/>
          <w:iCs/>
          <w:shd w:val="clear" w:color="auto" w:fill="FFFFFF"/>
        </w:rPr>
        <w:t xml:space="preserve">d Collaborations Control </w:t>
      </w:r>
      <w:proofErr w:type="gramStart"/>
      <w:r w:rsidR="00030BB5">
        <w:rPr>
          <w:rStyle w:val="Strong"/>
          <w:rFonts w:ascii="Arial" w:hAnsi="Arial" w:cs="Arial"/>
          <w:i/>
          <w:iCs/>
          <w:shd w:val="clear" w:color="auto" w:fill="FFFFFF"/>
        </w:rPr>
        <w:t>Center</w:t>
      </w:r>
      <w:r w:rsidR="00030BB5">
        <w:rPr>
          <w:rFonts w:ascii="Arial" w:hAnsi="Arial" w:cs="Arial"/>
          <w:shd w:val="clear" w:color="auto" w:fill="FFFFFF"/>
        </w:rPr>
        <w:t>‘</w:t>
      </w:r>
      <w:r w:rsidRPr="00030BB5">
        <w:rPr>
          <w:rFonts w:ascii="Arial" w:hAnsi="Arial" w:cs="Arial"/>
        </w:rPr>
        <w:t xml:space="preserve"> App</w:t>
      </w:r>
      <w:proofErr w:type="gramEnd"/>
      <w:r w:rsidRPr="00030BB5">
        <w:rPr>
          <w:rFonts w:ascii="Arial" w:hAnsi="Arial" w:cs="Arial"/>
        </w:rPr>
        <w:t xml:space="preserve"> allows a platform administrator to create an Extended Collaboration and invite members to the Collaboration. Members can access to the collaboration through a Dashboard with several predefined tabs.</w:t>
      </w:r>
    </w:p>
    <w:p w14:paraId="68B39F2E" w14:textId="77777777" w:rsidR="0068022F" w:rsidRPr="001D0CE2" w:rsidRDefault="0068022F" w:rsidP="0068022F">
      <w:pPr>
        <w:jc w:val="center"/>
      </w:pPr>
      <w:r>
        <w:rPr>
          <w:rFonts w:eastAsia="Times New Roman" w:cs="Arial"/>
          <w:noProof/>
        </w:rPr>
        <w:drawing>
          <wp:inline distT="0" distB="0" distL="0" distR="0" wp14:anchorId="35758C09" wp14:editId="7989F867">
            <wp:extent cx="5486400" cy="438912"/>
            <wp:effectExtent l="0" t="0" r="0" b="0"/>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438912"/>
                    </a:xfrm>
                    <a:prstGeom prst="rect">
                      <a:avLst/>
                    </a:prstGeom>
                    <a:noFill/>
                    <a:ln>
                      <a:noFill/>
                    </a:ln>
                  </pic:spPr>
                </pic:pic>
              </a:graphicData>
            </a:graphic>
          </wp:inline>
        </w:drawing>
      </w:r>
    </w:p>
    <w:p w14:paraId="4A0598D4" w14:textId="463D8647" w:rsidR="006579A3" w:rsidRPr="001D0CE2" w:rsidRDefault="006579A3" w:rsidP="006579A3"/>
    <w:p w14:paraId="515A9F9C" w14:textId="4F8209D2" w:rsidR="00572CA4" w:rsidRPr="001D0CE2" w:rsidRDefault="00E24268" w:rsidP="004E5DBD">
      <w:pPr>
        <w:pStyle w:val="3DS2Title2"/>
      </w:pPr>
      <w:bookmarkStart w:id="22" w:name="_Toc50465467"/>
      <w:bookmarkStart w:id="23" w:name="_Toc50734529"/>
      <w:bookmarkStart w:id="24" w:name="_Toc52877215"/>
      <w:bookmarkEnd w:id="20"/>
      <w:r w:rsidRPr="001D0CE2">
        <w:t xml:space="preserve">Function </w:t>
      </w:r>
      <w:r w:rsidR="00B359BD">
        <w:t>c</w:t>
      </w:r>
      <w:r w:rsidRPr="001D0CE2">
        <w:t>apabilities</w:t>
      </w:r>
      <w:r w:rsidR="004651BD" w:rsidRPr="001D0CE2">
        <w:t xml:space="preserve"> </w:t>
      </w:r>
      <w:r w:rsidR="00B359BD">
        <w:t>o</w:t>
      </w:r>
      <w:r w:rsidR="004651BD" w:rsidRPr="001D0CE2">
        <w:t>verview</w:t>
      </w:r>
      <w:bookmarkEnd w:id="22"/>
      <w:bookmarkEnd w:id="23"/>
      <w:bookmarkEnd w:id="24"/>
    </w:p>
    <w:p w14:paraId="6B1A98D0" w14:textId="77777777" w:rsidR="00A57F3F" w:rsidRDefault="00A57F3F" w:rsidP="00A57F3F">
      <w:pPr>
        <w:rPr>
          <w:rFonts w:ascii="Verdana" w:hAnsi="Verdana"/>
          <w:color w:val="000000"/>
          <w:shd w:val="clear" w:color="auto" w:fill="D8E3EB"/>
        </w:rPr>
      </w:pPr>
      <w:bookmarkStart w:id="25" w:name="_Toc492890879"/>
      <w:bookmarkStart w:id="26" w:name="_Toc492890906"/>
      <w:bookmarkStart w:id="27" w:name="_Toc494182282"/>
      <w:bookmarkStart w:id="28" w:name="_Toc527023811"/>
      <w:bookmarkEnd w:id="21"/>
    </w:p>
    <w:p w14:paraId="4557BA1B" w14:textId="52D7C056" w:rsidR="00CC163B" w:rsidRPr="00CC163B" w:rsidRDefault="00CC163B" w:rsidP="00CC163B">
      <w:pPr>
        <w:rPr>
          <w:rFonts w:cs="Arial"/>
        </w:rPr>
      </w:pPr>
      <w:r w:rsidRPr="00CC163B">
        <w:rPr>
          <w:rFonts w:cs="Arial"/>
        </w:rPr>
        <w:t xml:space="preserve">The 'Properties tab in Edit mode', allows </w:t>
      </w:r>
      <w:proofErr w:type="gramStart"/>
      <w:r w:rsidRPr="00CC163B">
        <w:rPr>
          <w:rFonts w:cs="Arial"/>
        </w:rPr>
        <w:t>to modify, remove or add</w:t>
      </w:r>
      <w:proofErr w:type="gramEnd"/>
      <w:r w:rsidRPr="00CC163B">
        <w:rPr>
          <w:rFonts w:cs="Arial"/>
        </w:rPr>
        <w:t xml:space="preserve"> some of the information of the collaboration.</w:t>
      </w:r>
      <w:r w:rsidRPr="00CC163B">
        <w:rPr>
          <w:rFonts w:cs="Arial"/>
        </w:rPr>
        <w:br/>
        <w:t>It displays below the header of the </w:t>
      </w:r>
      <w:r w:rsidRPr="00591BC7">
        <w:rPr>
          <w:rFonts w:cs="Arial"/>
        </w:rPr>
        <w:t>Open Collaboration</w:t>
      </w:r>
      <w:r w:rsidRPr="00CC163B">
        <w:rPr>
          <w:rFonts w:cs="Arial"/>
        </w:rPr>
        <w:t> widget view, the same content than the </w:t>
      </w:r>
      <w:r w:rsidRPr="00591BC7">
        <w:rPr>
          <w:rFonts w:cs="Arial"/>
        </w:rPr>
        <w:t>Create a Collaboration</w:t>
      </w:r>
      <w:r w:rsidRPr="00CC163B">
        <w:rPr>
          <w:rFonts w:cs="Arial"/>
        </w:rPr>
        <w:t> panel.</w:t>
      </w:r>
      <w:r w:rsidRPr="00CC163B">
        <w:rPr>
          <w:rFonts w:cs="Arial"/>
        </w:rPr>
        <w:br/>
      </w:r>
      <w:r w:rsidRPr="00CC163B">
        <w:rPr>
          <w:rFonts w:cs="Arial"/>
          <w:noProof/>
        </w:rPr>
        <w:drawing>
          <wp:inline distT="0" distB="0" distL="0" distR="0" wp14:anchorId="42A51B44" wp14:editId="66F06529">
            <wp:extent cx="137160" cy="137160"/>
            <wp:effectExtent l="0" t="0" r="0" b="0"/>
            <wp:docPr id="429" name="Picture 429" descr="http://127.0.0.1:8887/_GIF/zWor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http://127.0.0.1:8887/_GIF/zWork.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CC163B">
        <w:rPr>
          <w:rFonts w:cs="Arial"/>
        </w:rPr>
        <w:t> Only Collaboration which state is </w:t>
      </w:r>
      <w:proofErr w:type="gramStart"/>
      <w:r w:rsidRPr="00CC163B">
        <w:rPr>
          <w:rFonts w:cs="Arial"/>
          <w:b/>
          <w:bCs/>
        </w:rPr>
        <w:t>Activated</w:t>
      </w:r>
      <w:proofErr w:type="gramEnd"/>
      <w:r w:rsidRPr="00CC163B">
        <w:rPr>
          <w:rFonts w:cs="Arial"/>
        </w:rPr>
        <w:t> can be modified.</w:t>
      </w:r>
      <w:r w:rsidRPr="00CC163B">
        <w:rPr>
          <w:rFonts w:cs="Arial"/>
        </w:rPr>
        <w:br/>
        <w:t>Collaboration in </w:t>
      </w:r>
      <w:r w:rsidRPr="00CC163B">
        <w:rPr>
          <w:rFonts w:cs="Arial"/>
          <w:b/>
          <w:bCs/>
        </w:rPr>
        <w:t>Deactivated</w:t>
      </w:r>
      <w:r w:rsidRPr="00CC163B">
        <w:rPr>
          <w:rFonts w:cs="Arial"/>
        </w:rPr>
        <w:t xml:space="preserve"> state </w:t>
      </w:r>
      <w:proofErr w:type="gramStart"/>
      <w:r w:rsidRPr="00CC163B">
        <w:rPr>
          <w:rFonts w:cs="Arial"/>
        </w:rPr>
        <w:t>can only be browsed</w:t>
      </w:r>
      <w:proofErr w:type="gramEnd"/>
      <w:r w:rsidRPr="00CC163B">
        <w:rPr>
          <w:rFonts w:cs="Arial"/>
        </w:rPr>
        <w:t>. </w:t>
      </w:r>
      <w:bookmarkStart w:id="29" w:name="EDITCOLLABNOTMEMBER"/>
      <w:r w:rsidRPr="00CC163B">
        <w:rPr>
          <w:rFonts w:cs="Arial"/>
        </w:rPr>
        <w:t> </w:t>
      </w:r>
      <w:bookmarkEnd w:id="29"/>
      <w:r w:rsidRPr="00CC163B">
        <w:rPr>
          <w:rFonts w:cs="Arial"/>
        </w:rPr>
        <w:br/>
      </w:r>
    </w:p>
    <w:p w14:paraId="518B873B" w14:textId="091DFF04" w:rsidR="00CC163B" w:rsidRPr="00CC163B" w:rsidRDefault="00CC163B" w:rsidP="00CC163B">
      <w:pPr>
        <w:pStyle w:val="NormalWeb"/>
        <w:rPr>
          <w:rFonts w:ascii="Arial" w:hAnsi="Arial" w:cs="Arial"/>
          <w:sz w:val="22"/>
          <w:szCs w:val="22"/>
        </w:rPr>
      </w:pPr>
      <w:r w:rsidRPr="00CC163B">
        <w:rPr>
          <w:rFonts w:ascii="Arial" w:hAnsi="Arial" w:cs="Arial"/>
          <w:sz w:val="22"/>
          <w:szCs w:val="22"/>
        </w:rPr>
        <w:t xml:space="preserve">In case of the </w:t>
      </w:r>
      <w:proofErr w:type="gramStart"/>
      <w:r w:rsidRPr="00CC163B">
        <w:rPr>
          <w:rFonts w:ascii="Arial" w:hAnsi="Arial" w:cs="Arial"/>
          <w:sz w:val="22"/>
          <w:szCs w:val="22"/>
        </w:rPr>
        <w:t>administrator</w:t>
      </w:r>
      <w:proofErr w:type="gramEnd"/>
      <w:r w:rsidRPr="00CC163B">
        <w:rPr>
          <w:rFonts w:ascii="Arial" w:hAnsi="Arial" w:cs="Arial"/>
          <w:sz w:val="22"/>
          <w:szCs w:val="22"/>
        </w:rPr>
        <w:t xml:space="preserve"> running the modification is not a member of the leading team, some of the modification may fail due to lower privilege, missing access right.</w:t>
      </w:r>
      <w:r w:rsidRPr="00CC163B">
        <w:rPr>
          <w:rFonts w:ascii="Arial" w:hAnsi="Arial" w:cs="Arial"/>
          <w:sz w:val="22"/>
          <w:szCs w:val="22"/>
        </w:rPr>
        <w:br/>
        <w:t xml:space="preserve">To prevent such a case, the administrator </w:t>
      </w:r>
      <w:proofErr w:type="gramStart"/>
      <w:r w:rsidRPr="00CC163B">
        <w:rPr>
          <w:rFonts w:ascii="Arial" w:hAnsi="Arial" w:cs="Arial"/>
          <w:sz w:val="22"/>
          <w:szCs w:val="22"/>
        </w:rPr>
        <w:t>is informed</w:t>
      </w:r>
      <w:proofErr w:type="gramEnd"/>
      <w:r w:rsidRPr="00CC163B">
        <w:rPr>
          <w:rFonts w:ascii="Arial" w:hAnsi="Arial" w:cs="Arial"/>
          <w:sz w:val="22"/>
          <w:szCs w:val="22"/>
        </w:rPr>
        <w:t xml:space="preserve"> when opening the edit mode, with an info bubble that he may have some trouble, and he is invited to become member of the Leading Team before any modification.</w:t>
      </w:r>
    </w:p>
    <w:tbl>
      <w:tblPr>
        <w:tblW w:w="0" w:type="auto"/>
        <w:jc w:val="center"/>
        <w:tblCellSpacing w:w="0" w:type="dxa"/>
        <w:shd w:val="clear" w:color="auto" w:fill="AFC0FF" w:themeFill="text2" w:themeFillTint="33"/>
        <w:tblCellMar>
          <w:top w:w="24" w:type="dxa"/>
          <w:left w:w="24" w:type="dxa"/>
          <w:bottom w:w="24" w:type="dxa"/>
          <w:right w:w="24" w:type="dxa"/>
        </w:tblCellMar>
        <w:tblLook w:val="04A0" w:firstRow="1" w:lastRow="0" w:firstColumn="1" w:lastColumn="0" w:noHBand="0" w:noVBand="1"/>
      </w:tblPr>
      <w:tblGrid>
        <w:gridCol w:w="375"/>
        <w:gridCol w:w="8276"/>
        <w:gridCol w:w="375"/>
      </w:tblGrid>
      <w:tr w:rsidR="00CC163B" w:rsidRPr="00CC163B" w14:paraId="0AC6A3EC" w14:textId="77777777" w:rsidTr="00CC163B">
        <w:trPr>
          <w:tblCellSpacing w:w="0" w:type="dxa"/>
          <w:jc w:val="center"/>
        </w:trPr>
        <w:tc>
          <w:tcPr>
            <w:tcW w:w="375" w:type="dxa"/>
            <w:shd w:val="clear" w:color="auto" w:fill="AFC0FF" w:themeFill="text2" w:themeFillTint="33"/>
            <w:hideMark/>
          </w:tcPr>
          <w:p w14:paraId="70CFD213" w14:textId="7D7FD2E0" w:rsidR="00CC163B" w:rsidRPr="00CC163B" w:rsidRDefault="00CC163B">
            <w:pPr>
              <w:jc w:val="center"/>
              <w:rPr>
                <w:rFonts w:cs="Arial"/>
                <w:b/>
                <w:bCs/>
              </w:rPr>
            </w:pPr>
            <w:r w:rsidRPr="00CC163B">
              <w:rPr>
                <w:rFonts w:cs="Arial"/>
                <w:b/>
                <w:bCs/>
                <w:noProof/>
              </w:rPr>
              <w:drawing>
                <wp:inline distT="0" distB="0" distL="0" distR="0" wp14:anchorId="5313E83A" wp14:editId="2F3ACAB8">
                  <wp:extent cx="190500" cy="190500"/>
                  <wp:effectExtent l="0" t="0" r="0" b="0"/>
                  <wp:docPr id="428" name="Picture 428" descr="http://127.0.0.1:8887/_GIF/DIVERS/Bubble_Info_Icon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http://127.0.0.1:8887/_GIF/DIVERS/Bubble_Info_Icone.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0" w:type="auto"/>
            <w:shd w:val="clear" w:color="auto" w:fill="AFC0FF" w:themeFill="text2" w:themeFillTint="33"/>
            <w:vAlign w:val="center"/>
            <w:hideMark/>
          </w:tcPr>
          <w:p w14:paraId="6FBB1577" w14:textId="77777777" w:rsidR="00CC163B" w:rsidRPr="00CC163B" w:rsidRDefault="00CC163B">
            <w:pPr>
              <w:rPr>
                <w:rFonts w:cs="Arial"/>
              </w:rPr>
            </w:pPr>
            <w:r w:rsidRPr="00CC163B">
              <w:rPr>
                <w:rFonts w:cs="Arial"/>
              </w:rPr>
              <w:t>You are not a member of this collaboration.</w:t>
            </w:r>
            <w:r w:rsidRPr="00CC163B">
              <w:rPr>
                <w:rFonts w:cs="Arial"/>
              </w:rPr>
              <w:br/>
              <w:t xml:space="preserve">It </w:t>
            </w:r>
            <w:proofErr w:type="gramStart"/>
            <w:r w:rsidRPr="00CC163B">
              <w:rPr>
                <w:rFonts w:cs="Arial"/>
              </w:rPr>
              <w:t>is recommended</w:t>
            </w:r>
            <w:proofErr w:type="gramEnd"/>
            <w:r w:rsidRPr="00CC163B">
              <w:rPr>
                <w:rFonts w:cs="Arial"/>
              </w:rPr>
              <w:t xml:space="preserve"> to add you first as a member of the Leading team before doing any modification.    </w:t>
            </w:r>
          </w:p>
        </w:tc>
        <w:tc>
          <w:tcPr>
            <w:tcW w:w="375" w:type="dxa"/>
            <w:shd w:val="clear" w:color="auto" w:fill="AFC0FF" w:themeFill="text2" w:themeFillTint="33"/>
            <w:vAlign w:val="center"/>
            <w:hideMark/>
          </w:tcPr>
          <w:p w14:paraId="77336C17" w14:textId="656461AC" w:rsidR="00CC163B" w:rsidRPr="00CC163B" w:rsidRDefault="00CC163B">
            <w:pPr>
              <w:rPr>
                <w:rFonts w:cs="Arial"/>
              </w:rPr>
            </w:pPr>
            <w:r w:rsidRPr="00CC163B">
              <w:rPr>
                <w:rFonts w:cs="Arial"/>
                <w:noProof/>
              </w:rPr>
              <w:drawing>
                <wp:inline distT="0" distB="0" distL="0" distR="0" wp14:anchorId="3DC0E1D2" wp14:editId="5995DDA1">
                  <wp:extent cx="190500" cy="190500"/>
                  <wp:effectExtent l="0" t="0" r="0" b="0"/>
                  <wp:docPr id="427" name="Picture 427" descr="http://127.0.0.1:8887/_GIF/DIVERS/Bubble_Cros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http://127.0.0.1:8887/_GIF/DIVERS/Bubble_Cross.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r>
    </w:tbl>
    <w:p w14:paraId="018B4810" w14:textId="7C4BE99E" w:rsidR="00CC163B" w:rsidRPr="00CC163B" w:rsidRDefault="00CC163B" w:rsidP="00CC163B">
      <w:pPr>
        <w:ind w:left="720"/>
        <w:rPr>
          <w:rFonts w:cs="Arial"/>
        </w:rPr>
      </w:pPr>
      <w:r w:rsidRPr="00CC163B">
        <w:rPr>
          <w:rFonts w:cs="Arial"/>
        </w:rPr>
        <w:t>Please, refer to </w:t>
      </w:r>
      <w:proofErr w:type="gramStart"/>
      <w:r w:rsidRPr="00B94C15">
        <w:rPr>
          <w:rFonts w:cs="Arial"/>
        </w:rPr>
        <w:t>Create</w:t>
      </w:r>
      <w:proofErr w:type="gramEnd"/>
      <w:r w:rsidRPr="00B94C15">
        <w:rPr>
          <w:rFonts w:cs="Arial"/>
        </w:rPr>
        <w:t xml:space="preserve"> a Collaboration</w:t>
      </w:r>
      <w:r w:rsidRPr="00CC163B">
        <w:rPr>
          <w:rFonts w:cs="Arial"/>
        </w:rPr>
        <w:t> section to get all resources behavior and limitations.</w:t>
      </w:r>
    </w:p>
    <w:p w14:paraId="5758518C" w14:textId="77777777" w:rsidR="00CC163B" w:rsidRPr="00CC163B" w:rsidRDefault="00CC163B" w:rsidP="00CC163B">
      <w:pPr>
        <w:pStyle w:val="NormalWeb"/>
        <w:ind w:left="720"/>
        <w:rPr>
          <w:rFonts w:ascii="Arial" w:hAnsi="Arial" w:cs="Arial"/>
          <w:sz w:val="22"/>
          <w:szCs w:val="22"/>
        </w:rPr>
      </w:pPr>
      <w:r w:rsidRPr="00CC163B">
        <w:rPr>
          <w:rFonts w:ascii="Arial" w:hAnsi="Arial" w:cs="Arial"/>
          <w:sz w:val="22"/>
          <w:szCs w:val="22"/>
        </w:rPr>
        <w:t xml:space="preserve">All the fields </w:t>
      </w:r>
      <w:proofErr w:type="gramStart"/>
      <w:r w:rsidRPr="00CC163B">
        <w:rPr>
          <w:rFonts w:ascii="Arial" w:hAnsi="Arial" w:cs="Arial"/>
          <w:sz w:val="22"/>
          <w:szCs w:val="22"/>
        </w:rPr>
        <w:t>are valuated</w:t>
      </w:r>
      <w:proofErr w:type="gramEnd"/>
      <w:r w:rsidRPr="00CC163B">
        <w:rPr>
          <w:rFonts w:ascii="Arial" w:hAnsi="Arial" w:cs="Arial"/>
          <w:sz w:val="22"/>
          <w:szCs w:val="22"/>
        </w:rPr>
        <w:t xml:space="preserve"> with previous state of the collaboration (creation, or the last modification).</w:t>
      </w:r>
      <w:r w:rsidRPr="00CC163B">
        <w:rPr>
          <w:rFonts w:ascii="Arial" w:hAnsi="Arial" w:cs="Arial"/>
          <w:sz w:val="22"/>
          <w:szCs w:val="22"/>
        </w:rPr>
        <w:br/>
        <w:t xml:space="preserve">The fields, which </w:t>
      </w:r>
      <w:proofErr w:type="gramStart"/>
      <w:r w:rsidRPr="00CC163B">
        <w:rPr>
          <w:rFonts w:ascii="Arial" w:hAnsi="Arial" w:cs="Arial"/>
          <w:sz w:val="22"/>
          <w:szCs w:val="22"/>
        </w:rPr>
        <w:t>are not allowed to be modified</w:t>
      </w:r>
      <w:proofErr w:type="gramEnd"/>
      <w:r w:rsidRPr="00CC163B">
        <w:rPr>
          <w:rFonts w:ascii="Arial" w:hAnsi="Arial" w:cs="Arial"/>
          <w:sz w:val="22"/>
          <w:szCs w:val="22"/>
        </w:rPr>
        <w:t>, are disabled.</w:t>
      </w:r>
      <w:r w:rsidRPr="00CC163B">
        <w:rPr>
          <w:rFonts w:ascii="Arial" w:hAnsi="Arial" w:cs="Arial"/>
          <w:sz w:val="22"/>
          <w:szCs w:val="22"/>
        </w:rPr>
        <w:br/>
        <w:t>Below table lists all resources, and for each of them, possible action in the 'Properties tab in Edit mode':</w:t>
      </w:r>
    </w:p>
    <w:tbl>
      <w:tblPr>
        <w:tblW w:w="0" w:type="auto"/>
        <w:tblCellSpacing w:w="0" w:type="dxa"/>
        <w:tblInd w:w="720" w:type="dxa"/>
        <w:tblBorders>
          <w:top w:val="outset" w:sz="6" w:space="0" w:color="ADD8E6"/>
          <w:left w:val="outset" w:sz="6" w:space="0" w:color="ADD8E6"/>
          <w:bottom w:val="outset" w:sz="6" w:space="0" w:color="ADD8E6"/>
          <w:right w:val="outset" w:sz="6" w:space="0" w:color="ADD8E6"/>
        </w:tblBorders>
        <w:tblCellMar>
          <w:top w:w="24" w:type="dxa"/>
          <w:left w:w="24" w:type="dxa"/>
          <w:bottom w:w="24" w:type="dxa"/>
          <w:right w:w="24" w:type="dxa"/>
        </w:tblCellMar>
        <w:tblLook w:val="04A0" w:firstRow="1" w:lastRow="0" w:firstColumn="1" w:lastColumn="0" w:noHBand="0" w:noVBand="1"/>
      </w:tblPr>
      <w:tblGrid>
        <w:gridCol w:w="1367"/>
        <w:gridCol w:w="1074"/>
        <w:gridCol w:w="5849"/>
      </w:tblGrid>
      <w:tr w:rsidR="00CC163B" w:rsidRPr="00CC163B" w14:paraId="36551A54" w14:textId="77777777" w:rsidTr="00CC163B">
        <w:trPr>
          <w:tblCellSpacing w:w="0" w:type="dxa"/>
        </w:trPr>
        <w:tc>
          <w:tcPr>
            <w:tcW w:w="0" w:type="auto"/>
            <w:tcBorders>
              <w:top w:val="outset" w:sz="6" w:space="0" w:color="ADD8E6"/>
              <w:left w:val="outset" w:sz="6" w:space="0" w:color="ADD8E6"/>
              <w:bottom w:val="outset" w:sz="6" w:space="0" w:color="ADD8E6"/>
              <w:right w:val="outset" w:sz="6" w:space="0" w:color="ADD8E6"/>
            </w:tcBorders>
            <w:shd w:val="clear" w:color="auto" w:fill="D3D3D3"/>
            <w:hideMark/>
          </w:tcPr>
          <w:p w14:paraId="723D497D" w14:textId="77777777" w:rsidR="00CC163B" w:rsidRPr="00CC163B" w:rsidRDefault="00CC163B">
            <w:pPr>
              <w:jc w:val="center"/>
              <w:rPr>
                <w:rFonts w:cs="Arial"/>
              </w:rPr>
            </w:pPr>
            <w:r w:rsidRPr="00CC163B">
              <w:rPr>
                <w:rFonts w:cs="Arial"/>
              </w:rPr>
              <w:t>Resource</w:t>
            </w:r>
          </w:p>
        </w:tc>
        <w:tc>
          <w:tcPr>
            <w:tcW w:w="0" w:type="auto"/>
            <w:tcBorders>
              <w:top w:val="outset" w:sz="6" w:space="0" w:color="ADD8E6"/>
              <w:left w:val="outset" w:sz="6" w:space="0" w:color="ADD8E6"/>
              <w:bottom w:val="outset" w:sz="6" w:space="0" w:color="ADD8E6"/>
              <w:right w:val="outset" w:sz="6" w:space="0" w:color="ADD8E6"/>
            </w:tcBorders>
            <w:shd w:val="clear" w:color="auto" w:fill="D3D3D3"/>
            <w:hideMark/>
          </w:tcPr>
          <w:p w14:paraId="34393FB7" w14:textId="77777777" w:rsidR="00CC163B" w:rsidRPr="00CC163B" w:rsidRDefault="00CC163B">
            <w:pPr>
              <w:jc w:val="center"/>
              <w:rPr>
                <w:rFonts w:cs="Arial"/>
              </w:rPr>
            </w:pPr>
            <w:r w:rsidRPr="00CC163B">
              <w:rPr>
                <w:rFonts w:cs="Arial"/>
              </w:rPr>
              <w:t>Modifiable</w:t>
            </w:r>
          </w:p>
        </w:tc>
        <w:tc>
          <w:tcPr>
            <w:tcW w:w="0" w:type="auto"/>
            <w:tcBorders>
              <w:top w:val="outset" w:sz="6" w:space="0" w:color="ADD8E6"/>
              <w:left w:val="outset" w:sz="6" w:space="0" w:color="ADD8E6"/>
              <w:bottom w:val="outset" w:sz="6" w:space="0" w:color="ADD8E6"/>
              <w:right w:val="outset" w:sz="6" w:space="0" w:color="ADD8E6"/>
            </w:tcBorders>
            <w:shd w:val="clear" w:color="auto" w:fill="D3D3D3"/>
            <w:hideMark/>
          </w:tcPr>
          <w:p w14:paraId="134E1A56" w14:textId="77777777" w:rsidR="00CC163B" w:rsidRPr="00CC163B" w:rsidRDefault="00CC163B">
            <w:pPr>
              <w:jc w:val="center"/>
              <w:rPr>
                <w:rFonts w:cs="Arial"/>
              </w:rPr>
            </w:pPr>
            <w:r w:rsidRPr="00CC163B">
              <w:rPr>
                <w:rFonts w:cs="Arial"/>
              </w:rPr>
              <w:t>Possible action</w:t>
            </w:r>
          </w:p>
        </w:tc>
      </w:tr>
      <w:tr w:rsidR="00CC163B" w:rsidRPr="00CC163B" w14:paraId="19F371A7" w14:textId="77777777" w:rsidTr="00CC163B">
        <w:trPr>
          <w:tblCellSpacing w:w="0" w:type="dxa"/>
        </w:trPr>
        <w:tc>
          <w:tcPr>
            <w:tcW w:w="0" w:type="auto"/>
            <w:gridSpan w:val="3"/>
            <w:tcBorders>
              <w:top w:val="outset" w:sz="6" w:space="0" w:color="ADD8E6"/>
              <w:left w:val="outset" w:sz="6" w:space="0" w:color="ADD8E6"/>
              <w:bottom w:val="outset" w:sz="6" w:space="0" w:color="ADD8E6"/>
              <w:right w:val="outset" w:sz="6" w:space="0" w:color="ADD8E6"/>
            </w:tcBorders>
            <w:shd w:val="clear" w:color="auto" w:fill="ADD8E6"/>
            <w:vAlign w:val="center"/>
            <w:hideMark/>
          </w:tcPr>
          <w:p w14:paraId="79DFCE1F" w14:textId="77777777" w:rsidR="00CC163B" w:rsidRPr="00CC163B" w:rsidRDefault="00CC163B">
            <w:pPr>
              <w:rPr>
                <w:rFonts w:cs="Arial"/>
              </w:rPr>
            </w:pPr>
            <w:r w:rsidRPr="00CC163B">
              <w:rPr>
                <w:rFonts w:cs="Arial"/>
              </w:rPr>
              <w:t>Collaboration Identification</w:t>
            </w:r>
          </w:p>
        </w:tc>
      </w:tr>
      <w:tr w:rsidR="00CC163B" w:rsidRPr="00CC163B" w14:paraId="477C1158" w14:textId="77777777" w:rsidTr="00CC163B">
        <w:trPr>
          <w:tblCellSpacing w:w="0" w:type="dxa"/>
        </w:trPr>
        <w:tc>
          <w:tcPr>
            <w:tcW w:w="0" w:type="auto"/>
            <w:tcBorders>
              <w:top w:val="outset" w:sz="6" w:space="0" w:color="ADD8E6"/>
              <w:left w:val="outset" w:sz="6" w:space="0" w:color="ADD8E6"/>
              <w:bottom w:val="outset" w:sz="6" w:space="0" w:color="ADD8E6"/>
              <w:right w:val="outset" w:sz="6" w:space="0" w:color="ADD8E6"/>
            </w:tcBorders>
            <w:hideMark/>
          </w:tcPr>
          <w:p w14:paraId="2B5BC6D8" w14:textId="77777777" w:rsidR="00CC163B" w:rsidRPr="00CC163B" w:rsidRDefault="00CC163B">
            <w:pPr>
              <w:rPr>
                <w:rFonts w:cs="Arial"/>
              </w:rPr>
            </w:pPr>
            <w:r w:rsidRPr="00CC163B">
              <w:rPr>
                <w:rFonts w:cs="Arial"/>
              </w:rPr>
              <w:t>Collaboration Title</w:t>
            </w:r>
          </w:p>
        </w:tc>
        <w:tc>
          <w:tcPr>
            <w:tcW w:w="0" w:type="auto"/>
            <w:tcBorders>
              <w:top w:val="outset" w:sz="6" w:space="0" w:color="ADD8E6"/>
              <w:left w:val="outset" w:sz="6" w:space="0" w:color="ADD8E6"/>
              <w:bottom w:val="outset" w:sz="6" w:space="0" w:color="ADD8E6"/>
              <w:right w:val="outset" w:sz="6" w:space="0" w:color="ADD8E6"/>
            </w:tcBorders>
            <w:hideMark/>
          </w:tcPr>
          <w:p w14:paraId="7AE828A1" w14:textId="1D1CDF2F" w:rsidR="00CC163B" w:rsidRPr="00CC163B" w:rsidRDefault="00CC163B">
            <w:pPr>
              <w:jc w:val="center"/>
              <w:rPr>
                <w:rFonts w:cs="Arial"/>
              </w:rPr>
            </w:pPr>
            <w:r w:rsidRPr="00CC163B">
              <w:rPr>
                <w:rFonts w:cs="Arial"/>
                <w:noProof/>
              </w:rPr>
              <w:drawing>
                <wp:inline distT="0" distB="0" distL="0" distR="0" wp14:anchorId="2BA40C95" wp14:editId="02F571D6">
                  <wp:extent cx="137160" cy="106680"/>
                  <wp:effectExtent l="0" t="0" r="0" b="7620"/>
                  <wp:docPr id="426" name="Picture 426" descr="http://127.0.0.1:8887/_GIF/zOK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http://127.0.0.1:8887/_GIF/zOK3.gi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7160" cy="106680"/>
                          </a:xfrm>
                          <a:prstGeom prst="rect">
                            <a:avLst/>
                          </a:prstGeom>
                          <a:noFill/>
                          <a:ln>
                            <a:noFill/>
                          </a:ln>
                        </pic:spPr>
                      </pic:pic>
                    </a:graphicData>
                  </a:graphic>
                </wp:inline>
              </w:drawing>
            </w:r>
          </w:p>
        </w:tc>
        <w:tc>
          <w:tcPr>
            <w:tcW w:w="0" w:type="auto"/>
            <w:tcBorders>
              <w:top w:val="outset" w:sz="6" w:space="0" w:color="ADD8E6"/>
              <w:left w:val="outset" w:sz="6" w:space="0" w:color="ADD8E6"/>
              <w:bottom w:val="outset" w:sz="6" w:space="0" w:color="ADD8E6"/>
              <w:right w:val="outset" w:sz="6" w:space="0" w:color="ADD8E6"/>
            </w:tcBorders>
            <w:hideMark/>
          </w:tcPr>
          <w:p w14:paraId="376B925D" w14:textId="77777777" w:rsidR="00CC163B" w:rsidRPr="00CC163B" w:rsidRDefault="00CC163B">
            <w:pPr>
              <w:rPr>
                <w:rFonts w:cs="Arial"/>
              </w:rPr>
            </w:pPr>
            <w:r w:rsidRPr="00CC163B">
              <w:rPr>
                <w:rFonts w:cs="Arial"/>
              </w:rPr>
              <w:t>Can rename the collaboration.</w:t>
            </w:r>
          </w:p>
          <w:p w14:paraId="34DAC696" w14:textId="77777777" w:rsidR="00CC163B" w:rsidRPr="00CC163B" w:rsidRDefault="00CC163B">
            <w:pPr>
              <w:pStyle w:val="NormalWeb"/>
              <w:rPr>
                <w:rFonts w:ascii="Arial" w:hAnsi="Arial" w:cs="Arial"/>
                <w:sz w:val="22"/>
                <w:szCs w:val="22"/>
              </w:rPr>
            </w:pPr>
            <w:r w:rsidRPr="00CC163B">
              <w:rPr>
                <w:rFonts w:ascii="Arial" w:hAnsi="Arial" w:cs="Arial"/>
                <w:b/>
                <w:bCs/>
                <w:sz w:val="22"/>
                <w:szCs w:val="22"/>
              </w:rPr>
              <w:t>Impact on content titles:</w:t>
            </w:r>
            <w:r w:rsidRPr="00CC163B">
              <w:rPr>
                <w:rFonts w:ascii="Arial" w:hAnsi="Arial" w:cs="Arial"/>
                <w:sz w:val="22"/>
                <w:szCs w:val="22"/>
              </w:rPr>
              <w:t> Title of content (Dashboard, CollaborativeSpace, Community, Project, Bookmark) cannot be directly modified through the Extended Collaborations Control Center app, but it can be impacted by the Collaboration title modification:</w:t>
            </w:r>
          </w:p>
          <w:p w14:paraId="4801494D" w14:textId="77777777" w:rsidR="00CC163B" w:rsidRPr="00CC163B" w:rsidRDefault="00CC163B">
            <w:pPr>
              <w:ind w:left="720"/>
              <w:rPr>
                <w:rFonts w:cs="Arial"/>
              </w:rPr>
            </w:pPr>
            <w:proofErr w:type="gramStart"/>
            <w:r w:rsidRPr="00CC163B">
              <w:rPr>
                <w:rFonts w:cs="Arial"/>
              </w:rPr>
              <w:t>  For</w:t>
            </w:r>
            <w:proofErr w:type="gramEnd"/>
            <w:r w:rsidRPr="00CC163B">
              <w:rPr>
                <w:rFonts w:cs="Arial"/>
              </w:rPr>
              <w:t xml:space="preserve"> 'collaboration' content (content created by the collaboration, or by another collaboration and reused by this collaboration), which title is same than the current collaboration title (taking into account title length specificities), title of the content </w:t>
            </w:r>
            <w:r w:rsidRPr="00CC163B">
              <w:rPr>
                <w:rFonts w:cs="Arial"/>
              </w:rPr>
              <w:lastRenderedPageBreak/>
              <w:t>is automatically changed to the new collaboration title value.</w:t>
            </w:r>
          </w:p>
          <w:p w14:paraId="7465DC85" w14:textId="77777777" w:rsidR="00CC163B" w:rsidRPr="00CC163B" w:rsidRDefault="00CC163B">
            <w:pPr>
              <w:ind w:left="720"/>
              <w:rPr>
                <w:rFonts w:cs="Arial"/>
              </w:rPr>
            </w:pPr>
            <w:proofErr w:type="gramStart"/>
            <w:r w:rsidRPr="00CC163B">
              <w:rPr>
                <w:rFonts w:cs="Arial"/>
              </w:rPr>
              <w:t>  For</w:t>
            </w:r>
            <w:proofErr w:type="gramEnd"/>
            <w:r w:rsidRPr="00CC163B">
              <w:rPr>
                <w:rFonts w:cs="Arial"/>
              </w:rPr>
              <w:t xml:space="preserve"> 'non collaboration' content (content created outside any collaboration and reused by this collaboration), or for 'collaboration' content which title differs (taking into account title length specificities) from the collaboration title, title of the content is not modified.</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top w:w="36" w:type="dxa"/>
                <w:left w:w="36" w:type="dxa"/>
                <w:bottom w:w="36" w:type="dxa"/>
                <w:right w:w="36" w:type="dxa"/>
              </w:tblCellMar>
              <w:tblLook w:val="04A0" w:firstRow="1" w:lastRow="0" w:firstColumn="1" w:lastColumn="0" w:noHBand="0" w:noVBand="1"/>
            </w:tblPr>
            <w:tblGrid>
              <w:gridCol w:w="1512"/>
              <w:gridCol w:w="1512"/>
              <w:gridCol w:w="1475"/>
              <w:gridCol w:w="1256"/>
            </w:tblGrid>
            <w:tr w:rsidR="00CC163B" w:rsidRPr="00CC163B" w14:paraId="47B602C7" w14:textId="77777777">
              <w:trPr>
                <w:tblCellSpacing w:w="0" w:type="dxa"/>
                <w:jc w:val="center"/>
              </w:trPr>
              <w:tc>
                <w:tcPr>
                  <w:tcW w:w="0" w:type="auto"/>
                  <w:gridSpan w:val="2"/>
                  <w:tcBorders>
                    <w:top w:val="outset" w:sz="6" w:space="0" w:color="auto"/>
                    <w:left w:val="outset" w:sz="6" w:space="0" w:color="auto"/>
                    <w:bottom w:val="outset" w:sz="6" w:space="0" w:color="auto"/>
                    <w:right w:val="outset" w:sz="6" w:space="0" w:color="auto"/>
                  </w:tcBorders>
                  <w:shd w:val="clear" w:color="auto" w:fill="ADD8E6"/>
                  <w:vAlign w:val="center"/>
                  <w:hideMark/>
                </w:tcPr>
                <w:p w14:paraId="02C9DA73" w14:textId="77777777" w:rsidR="00CC163B" w:rsidRPr="00CC163B" w:rsidRDefault="00CC163B">
                  <w:pPr>
                    <w:jc w:val="center"/>
                    <w:rPr>
                      <w:rFonts w:cs="Arial"/>
                      <w:b/>
                      <w:bCs/>
                    </w:rPr>
                  </w:pPr>
                  <w:r w:rsidRPr="00CC163B">
                    <w:rPr>
                      <w:rFonts w:cs="Arial"/>
                      <w:b/>
                      <w:bCs/>
                    </w:rPr>
                    <w:t>  Content created  </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ADD8E6"/>
                  <w:vAlign w:val="center"/>
                  <w:hideMark/>
                </w:tcPr>
                <w:p w14:paraId="14CE1245" w14:textId="77777777" w:rsidR="00CC163B" w:rsidRPr="00CC163B" w:rsidRDefault="00CC163B">
                  <w:pPr>
                    <w:jc w:val="center"/>
                    <w:rPr>
                      <w:rFonts w:cs="Arial"/>
                      <w:b/>
                      <w:bCs/>
                    </w:rPr>
                  </w:pPr>
                  <w:r w:rsidRPr="00CC163B">
                    <w:rPr>
                      <w:rFonts w:cs="Arial"/>
                      <w:b/>
                      <w:bCs/>
                    </w:rPr>
                    <w:t>  Content title  </w:t>
                  </w:r>
                  <w:r w:rsidRPr="00CC163B">
                    <w:rPr>
                      <w:rFonts w:cs="Arial"/>
                      <w:b/>
                      <w:bCs/>
                    </w:rPr>
                    <w:br/>
                    <w:t>  same as collaboration title  </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ADD8E6"/>
                  <w:vAlign w:val="center"/>
                  <w:hideMark/>
                </w:tcPr>
                <w:p w14:paraId="409FA627" w14:textId="77777777" w:rsidR="00CC163B" w:rsidRPr="00CC163B" w:rsidRDefault="00CC163B">
                  <w:pPr>
                    <w:jc w:val="center"/>
                    <w:rPr>
                      <w:rFonts w:cs="Arial"/>
                      <w:b/>
                      <w:bCs/>
                    </w:rPr>
                  </w:pPr>
                  <w:r w:rsidRPr="00CC163B">
                    <w:rPr>
                      <w:rFonts w:cs="Arial"/>
                      <w:b/>
                      <w:bCs/>
                    </w:rPr>
                    <w:t>  Content  </w:t>
                  </w:r>
                  <w:r w:rsidRPr="00CC163B">
                    <w:rPr>
                      <w:rFonts w:cs="Arial"/>
                      <w:b/>
                      <w:bCs/>
                    </w:rPr>
                    <w:br/>
                    <w:t>  title  </w:t>
                  </w:r>
                  <w:r w:rsidRPr="00CC163B">
                    <w:rPr>
                      <w:rFonts w:cs="Arial"/>
                      <w:b/>
                      <w:bCs/>
                    </w:rPr>
                    <w:br/>
                    <w:t>  modified  </w:t>
                  </w:r>
                </w:p>
              </w:tc>
            </w:tr>
            <w:tr w:rsidR="00CC163B" w:rsidRPr="00CC163B" w14:paraId="6301FA44" w14:textId="77777777">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ADD8E6"/>
                  <w:hideMark/>
                </w:tcPr>
                <w:p w14:paraId="2C95799D" w14:textId="77777777" w:rsidR="00CC163B" w:rsidRPr="00CC163B" w:rsidRDefault="00CC163B">
                  <w:pPr>
                    <w:rPr>
                      <w:rFonts w:cs="Arial"/>
                    </w:rPr>
                  </w:pPr>
                  <w:r w:rsidRPr="00CC163B">
                    <w:rPr>
                      <w:rFonts w:cs="Arial"/>
                    </w:rPr>
                    <w:t>  Outside a Collaboration  </w:t>
                  </w:r>
                </w:p>
              </w:tc>
              <w:tc>
                <w:tcPr>
                  <w:tcW w:w="0" w:type="auto"/>
                  <w:tcBorders>
                    <w:top w:val="outset" w:sz="6" w:space="0" w:color="auto"/>
                    <w:left w:val="outset" w:sz="6" w:space="0" w:color="auto"/>
                    <w:bottom w:val="outset" w:sz="6" w:space="0" w:color="auto"/>
                    <w:right w:val="outset" w:sz="6" w:space="0" w:color="auto"/>
                  </w:tcBorders>
                  <w:shd w:val="clear" w:color="auto" w:fill="ADD8E6"/>
                  <w:hideMark/>
                </w:tcPr>
                <w:p w14:paraId="7D675665" w14:textId="77777777" w:rsidR="00CC163B" w:rsidRPr="00CC163B" w:rsidRDefault="00CC163B">
                  <w:pPr>
                    <w:rPr>
                      <w:rFonts w:cs="Arial"/>
                    </w:rPr>
                  </w:pPr>
                  <w:r w:rsidRPr="00CC163B">
                    <w:rPr>
                      <w:rFonts w:cs="Arial"/>
                    </w:rPr>
                    <w:t>  By a Collaboration  </w:t>
                  </w:r>
                </w:p>
              </w:tc>
              <w:tc>
                <w:tcPr>
                  <w:tcW w:w="0" w:type="auto"/>
                  <w:vMerge/>
                  <w:tcBorders>
                    <w:top w:val="outset" w:sz="6" w:space="0" w:color="auto"/>
                    <w:left w:val="outset" w:sz="6" w:space="0" w:color="auto"/>
                    <w:bottom w:val="outset" w:sz="6" w:space="0" w:color="auto"/>
                    <w:right w:val="outset" w:sz="6" w:space="0" w:color="auto"/>
                  </w:tcBorders>
                  <w:shd w:val="clear" w:color="auto" w:fill="ADD8E6"/>
                  <w:vAlign w:val="center"/>
                  <w:hideMark/>
                </w:tcPr>
                <w:p w14:paraId="006A6325" w14:textId="77777777" w:rsidR="00CC163B" w:rsidRPr="00CC163B" w:rsidRDefault="00CC163B">
                  <w:pPr>
                    <w:rPr>
                      <w:rFonts w:cs="Arial"/>
                      <w:b/>
                      <w:bCs/>
                    </w:rPr>
                  </w:pPr>
                </w:p>
              </w:tc>
              <w:tc>
                <w:tcPr>
                  <w:tcW w:w="0" w:type="auto"/>
                  <w:vMerge/>
                  <w:tcBorders>
                    <w:top w:val="outset" w:sz="6" w:space="0" w:color="auto"/>
                    <w:left w:val="outset" w:sz="6" w:space="0" w:color="auto"/>
                    <w:bottom w:val="outset" w:sz="6" w:space="0" w:color="auto"/>
                    <w:right w:val="outset" w:sz="6" w:space="0" w:color="auto"/>
                  </w:tcBorders>
                  <w:shd w:val="clear" w:color="auto" w:fill="ADD8E6"/>
                  <w:vAlign w:val="center"/>
                  <w:hideMark/>
                </w:tcPr>
                <w:p w14:paraId="0C6A3F10" w14:textId="77777777" w:rsidR="00CC163B" w:rsidRPr="00CC163B" w:rsidRDefault="00CC163B">
                  <w:pPr>
                    <w:rPr>
                      <w:rFonts w:cs="Arial"/>
                      <w:b/>
                      <w:bCs/>
                    </w:rPr>
                  </w:pPr>
                </w:p>
              </w:tc>
            </w:tr>
            <w:tr w:rsidR="00CC163B" w:rsidRPr="00CC163B" w14:paraId="58131A48" w14:textId="77777777">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5DEAE38C" w14:textId="77777777" w:rsidR="00CC163B" w:rsidRPr="00CC163B" w:rsidRDefault="00CC163B">
                  <w:pPr>
                    <w:jc w:val="center"/>
                    <w:rPr>
                      <w:rFonts w:cs="Arial"/>
                      <w:b/>
                      <w:bCs/>
                    </w:rPr>
                  </w:pPr>
                  <w:r w:rsidRPr="00CC163B">
                    <w:rPr>
                      <w:rFonts w:cs="Arial"/>
                      <w:b/>
                      <w:bCs/>
                    </w:rPr>
                    <w:t>Y</w:t>
                  </w:r>
                </w:p>
              </w:tc>
              <w:tc>
                <w:tcPr>
                  <w:tcW w:w="0" w:type="auto"/>
                  <w:tcBorders>
                    <w:top w:val="outset" w:sz="6" w:space="0" w:color="auto"/>
                    <w:left w:val="outset" w:sz="6" w:space="0" w:color="auto"/>
                    <w:bottom w:val="outset" w:sz="6" w:space="0" w:color="auto"/>
                    <w:right w:val="outset" w:sz="6" w:space="0" w:color="auto"/>
                  </w:tcBorders>
                  <w:hideMark/>
                </w:tcPr>
                <w:p w14:paraId="1728561E" w14:textId="77777777" w:rsidR="00CC163B" w:rsidRPr="00CC163B" w:rsidRDefault="00CC163B">
                  <w:pPr>
                    <w:jc w:val="center"/>
                    <w:rPr>
                      <w:rFonts w:cs="Arial"/>
                      <w:b/>
                      <w:bCs/>
                    </w:rPr>
                  </w:pPr>
                  <w:r w:rsidRPr="00CC163B">
                    <w:rPr>
                      <w:rFonts w:cs="Arial"/>
                      <w:b/>
                      <w:bCs/>
                    </w:rPr>
                    <w:t>N</w:t>
                  </w:r>
                </w:p>
              </w:tc>
              <w:tc>
                <w:tcPr>
                  <w:tcW w:w="0" w:type="auto"/>
                  <w:tcBorders>
                    <w:top w:val="outset" w:sz="6" w:space="0" w:color="auto"/>
                    <w:left w:val="outset" w:sz="6" w:space="0" w:color="auto"/>
                    <w:bottom w:val="outset" w:sz="6" w:space="0" w:color="auto"/>
                    <w:right w:val="outset" w:sz="6" w:space="0" w:color="auto"/>
                  </w:tcBorders>
                  <w:hideMark/>
                </w:tcPr>
                <w:p w14:paraId="017C71BA" w14:textId="77777777" w:rsidR="00CC163B" w:rsidRPr="00CC163B" w:rsidRDefault="00CC163B">
                  <w:pPr>
                    <w:jc w:val="center"/>
                    <w:rPr>
                      <w:rFonts w:cs="Arial"/>
                      <w:b/>
                      <w:bCs/>
                    </w:rPr>
                  </w:pPr>
                  <w:r w:rsidRPr="00CC163B">
                    <w:rPr>
                      <w:rFonts w:cs="Arial"/>
                      <w:b/>
                      <w:bCs/>
                    </w:rPr>
                    <w:t>Y/N</w:t>
                  </w:r>
                </w:p>
              </w:tc>
              <w:tc>
                <w:tcPr>
                  <w:tcW w:w="0" w:type="auto"/>
                  <w:tcBorders>
                    <w:top w:val="outset" w:sz="6" w:space="0" w:color="auto"/>
                    <w:left w:val="outset" w:sz="6" w:space="0" w:color="auto"/>
                    <w:bottom w:val="outset" w:sz="6" w:space="0" w:color="auto"/>
                    <w:right w:val="outset" w:sz="6" w:space="0" w:color="auto"/>
                  </w:tcBorders>
                  <w:hideMark/>
                </w:tcPr>
                <w:p w14:paraId="1E23A239" w14:textId="77777777" w:rsidR="00CC163B" w:rsidRPr="00CC163B" w:rsidRDefault="00CC163B">
                  <w:pPr>
                    <w:jc w:val="center"/>
                    <w:rPr>
                      <w:rFonts w:cs="Arial"/>
                      <w:b/>
                      <w:bCs/>
                    </w:rPr>
                  </w:pPr>
                  <w:r w:rsidRPr="00CC163B">
                    <w:rPr>
                      <w:rFonts w:cs="Arial"/>
                      <w:b/>
                      <w:bCs/>
                    </w:rPr>
                    <w:t>N</w:t>
                  </w:r>
                </w:p>
              </w:tc>
            </w:tr>
            <w:tr w:rsidR="00CC163B" w:rsidRPr="00CC163B" w14:paraId="6EB828EF" w14:textId="77777777">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6FE41CA0" w14:textId="77777777" w:rsidR="00CC163B" w:rsidRPr="00CC163B" w:rsidRDefault="00CC163B">
                  <w:pPr>
                    <w:jc w:val="center"/>
                    <w:rPr>
                      <w:rFonts w:cs="Arial"/>
                      <w:b/>
                      <w:bCs/>
                    </w:rPr>
                  </w:pPr>
                  <w:r w:rsidRPr="00CC163B">
                    <w:rPr>
                      <w:rFonts w:cs="Arial"/>
                      <w:b/>
                      <w:bCs/>
                    </w:rPr>
                    <w:t>N</w:t>
                  </w:r>
                </w:p>
              </w:tc>
              <w:tc>
                <w:tcPr>
                  <w:tcW w:w="0" w:type="auto"/>
                  <w:tcBorders>
                    <w:top w:val="outset" w:sz="6" w:space="0" w:color="auto"/>
                    <w:left w:val="outset" w:sz="6" w:space="0" w:color="auto"/>
                    <w:bottom w:val="outset" w:sz="6" w:space="0" w:color="auto"/>
                    <w:right w:val="outset" w:sz="6" w:space="0" w:color="auto"/>
                  </w:tcBorders>
                  <w:hideMark/>
                </w:tcPr>
                <w:p w14:paraId="1D2B0DD4" w14:textId="77777777" w:rsidR="00CC163B" w:rsidRPr="00CC163B" w:rsidRDefault="00CC163B">
                  <w:pPr>
                    <w:jc w:val="center"/>
                    <w:rPr>
                      <w:rFonts w:cs="Arial"/>
                      <w:b/>
                      <w:bCs/>
                    </w:rPr>
                  </w:pPr>
                  <w:r w:rsidRPr="00CC163B">
                    <w:rPr>
                      <w:rFonts w:cs="Arial"/>
                      <w:b/>
                      <w:bCs/>
                    </w:rPr>
                    <w:t>Y</w:t>
                  </w:r>
                </w:p>
              </w:tc>
              <w:tc>
                <w:tcPr>
                  <w:tcW w:w="0" w:type="auto"/>
                  <w:tcBorders>
                    <w:top w:val="outset" w:sz="6" w:space="0" w:color="auto"/>
                    <w:left w:val="outset" w:sz="6" w:space="0" w:color="auto"/>
                    <w:bottom w:val="outset" w:sz="6" w:space="0" w:color="auto"/>
                    <w:right w:val="outset" w:sz="6" w:space="0" w:color="auto"/>
                  </w:tcBorders>
                  <w:hideMark/>
                </w:tcPr>
                <w:p w14:paraId="17BE407B" w14:textId="77777777" w:rsidR="00CC163B" w:rsidRPr="00CC163B" w:rsidRDefault="00CC163B">
                  <w:pPr>
                    <w:jc w:val="center"/>
                    <w:rPr>
                      <w:rFonts w:cs="Arial"/>
                      <w:b/>
                      <w:bCs/>
                    </w:rPr>
                  </w:pPr>
                  <w:r w:rsidRPr="00CC163B">
                    <w:rPr>
                      <w:rFonts w:cs="Arial"/>
                      <w:b/>
                      <w:bCs/>
                    </w:rPr>
                    <w:t>N</w:t>
                  </w:r>
                </w:p>
              </w:tc>
              <w:tc>
                <w:tcPr>
                  <w:tcW w:w="0" w:type="auto"/>
                  <w:tcBorders>
                    <w:top w:val="outset" w:sz="6" w:space="0" w:color="auto"/>
                    <w:left w:val="outset" w:sz="6" w:space="0" w:color="auto"/>
                    <w:bottom w:val="outset" w:sz="6" w:space="0" w:color="auto"/>
                    <w:right w:val="outset" w:sz="6" w:space="0" w:color="auto"/>
                  </w:tcBorders>
                  <w:hideMark/>
                </w:tcPr>
                <w:p w14:paraId="78BC6694" w14:textId="77777777" w:rsidR="00CC163B" w:rsidRPr="00CC163B" w:rsidRDefault="00CC163B">
                  <w:pPr>
                    <w:jc w:val="center"/>
                    <w:rPr>
                      <w:rFonts w:cs="Arial"/>
                      <w:b/>
                      <w:bCs/>
                    </w:rPr>
                  </w:pPr>
                  <w:r w:rsidRPr="00CC163B">
                    <w:rPr>
                      <w:rFonts w:cs="Arial"/>
                      <w:b/>
                      <w:bCs/>
                    </w:rPr>
                    <w:t>N</w:t>
                  </w:r>
                </w:p>
              </w:tc>
            </w:tr>
            <w:tr w:rsidR="00CC163B" w:rsidRPr="00CC163B" w14:paraId="18FC5EF0" w14:textId="77777777">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2A074BB1" w14:textId="77777777" w:rsidR="00CC163B" w:rsidRPr="00CC163B" w:rsidRDefault="00CC163B">
                  <w:pPr>
                    <w:jc w:val="center"/>
                    <w:rPr>
                      <w:rFonts w:cs="Arial"/>
                      <w:b/>
                      <w:bCs/>
                    </w:rPr>
                  </w:pPr>
                  <w:r w:rsidRPr="00CC163B">
                    <w:rPr>
                      <w:rFonts w:cs="Arial"/>
                      <w:b/>
                      <w:bCs/>
                    </w:rPr>
                    <w:t>N</w:t>
                  </w:r>
                </w:p>
              </w:tc>
              <w:tc>
                <w:tcPr>
                  <w:tcW w:w="0" w:type="auto"/>
                  <w:tcBorders>
                    <w:top w:val="outset" w:sz="6" w:space="0" w:color="auto"/>
                    <w:left w:val="outset" w:sz="6" w:space="0" w:color="auto"/>
                    <w:bottom w:val="outset" w:sz="6" w:space="0" w:color="auto"/>
                    <w:right w:val="outset" w:sz="6" w:space="0" w:color="auto"/>
                  </w:tcBorders>
                  <w:hideMark/>
                </w:tcPr>
                <w:p w14:paraId="74EF8A4F" w14:textId="77777777" w:rsidR="00CC163B" w:rsidRPr="00CC163B" w:rsidRDefault="00CC163B">
                  <w:pPr>
                    <w:jc w:val="center"/>
                    <w:rPr>
                      <w:rFonts w:cs="Arial"/>
                      <w:b/>
                      <w:bCs/>
                    </w:rPr>
                  </w:pPr>
                  <w:r w:rsidRPr="00CC163B">
                    <w:rPr>
                      <w:rFonts w:cs="Arial"/>
                      <w:b/>
                      <w:bCs/>
                    </w:rPr>
                    <w:t>Y</w:t>
                  </w:r>
                </w:p>
              </w:tc>
              <w:tc>
                <w:tcPr>
                  <w:tcW w:w="0" w:type="auto"/>
                  <w:tcBorders>
                    <w:top w:val="outset" w:sz="6" w:space="0" w:color="auto"/>
                    <w:left w:val="outset" w:sz="6" w:space="0" w:color="auto"/>
                    <w:bottom w:val="outset" w:sz="6" w:space="0" w:color="auto"/>
                    <w:right w:val="outset" w:sz="6" w:space="0" w:color="auto"/>
                  </w:tcBorders>
                  <w:hideMark/>
                </w:tcPr>
                <w:p w14:paraId="2499DDB4" w14:textId="77777777" w:rsidR="00CC163B" w:rsidRPr="00CC163B" w:rsidRDefault="00CC163B">
                  <w:pPr>
                    <w:jc w:val="center"/>
                    <w:rPr>
                      <w:rFonts w:cs="Arial"/>
                      <w:b/>
                      <w:bCs/>
                    </w:rPr>
                  </w:pPr>
                  <w:r w:rsidRPr="00CC163B">
                    <w:rPr>
                      <w:rFonts w:cs="Arial"/>
                      <w:b/>
                      <w:bCs/>
                    </w:rPr>
                    <w:t>Y</w:t>
                  </w:r>
                </w:p>
              </w:tc>
              <w:tc>
                <w:tcPr>
                  <w:tcW w:w="0" w:type="auto"/>
                  <w:tcBorders>
                    <w:top w:val="outset" w:sz="6" w:space="0" w:color="auto"/>
                    <w:left w:val="outset" w:sz="6" w:space="0" w:color="auto"/>
                    <w:bottom w:val="outset" w:sz="6" w:space="0" w:color="auto"/>
                    <w:right w:val="outset" w:sz="6" w:space="0" w:color="auto"/>
                  </w:tcBorders>
                  <w:hideMark/>
                </w:tcPr>
                <w:p w14:paraId="3DDB1689" w14:textId="77777777" w:rsidR="00CC163B" w:rsidRPr="00CC163B" w:rsidRDefault="00CC163B">
                  <w:pPr>
                    <w:jc w:val="center"/>
                    <w:rPr>
                      <w:rFonts w:cs="Arial"/>
                      <w:b/>
                      <w:bCs/>
                    </w:rPr>
                  </w:pPr>
                  <w:r w:rsidRPr="00CC163B">
                    <w:rPr>
                      <w:rFonts w:cs="Arial"/>
                      <w:b/>
                      <w:bCs/>
                    </w:rPr>
                    <w:t>Y</w:t>
                  </w:r>
                </w:p>
              </w:tc>
            </w:tr>
          </w:tbl>
          <w:p w14:paraId="24D2D682" w14:textId="5581EFA0" w:rsidR="00CC163B" w:rsidRPr="00CC163B" w:rsidRDefault="00CC163B">
            <w:pPr>
              <w:pStyle w:val="NormalWeb"/>
              <w:rPr>
                <w:rFonts w:ascii="Arial" w:hAnsi="Arial" w:cs="Arial"/>
                <w:sz w:val="22"/>
                <w:szCs w:val="22"/>
              </w:rPr>
            </w:pPr>
            <w:r w:rsidRPr="00CC163B">
              <w:rPr>
                <w:rFonts w:ascii="Arial" w:hAnsi="Arial" w:cs="Arial"/>
                <w:noProof/>
                <w:sz w:val="22"/>
                <w:szCs w:val="22"/>
              </w:rPr>
              <w:drawing>
                <wp:anchor distT="0" distB="0" distL="0" distR="0" simplePos="0" relativeHeight="251718144" behindDoc="0" locked="0" layoutInCell="1" allowOverlap="0" wp14:anchorId="0E6981CE" wp14:editId="5E0EA32B">
                  <wp:simplePos x="0" y="0"/>
                  <wp:positionH relativeFrom="column">
                    <wp:align>left</wp:align>
                  </wp:positionH>
                  <wp:positionV relativeFrom="line">
                    <wp:posOffset>1270</wp:posOffset>
                  </wp:positionV>
                  <wp:extent cx="281940" cy="304800"/>
                  <wp:effectExtent l="0" t="0" r="3810" b="0"/>
                  <wp:wrapSquare wrapText="bothSides"/>
                  <wp:docPr id="434" name="Picture 434" descr="http://127.0.0.1:8887/_GIF/zWor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127.0.0.1:8887/_GIF/zWork.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1940" cy="304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C163B">
              <w:rPr>
                <w:rFonts w:ascii="Arial" w:hAnsi="Arial" w:cs="Arial"/>
                <w:sz w:val="22"/>
                <w:szCs w:val="22"/>
              </w:rPr>
              <w:t xml:space="preserve">Changing the collaboration title will systematically change titles of internal </w:t>
            </w:r>
            <w:r>
              <w:rPr>
                <w:rFonts w:ascii="Arial" w:hAnsi="Arial" w:cs="Arial"/>
                <w:sz w:val="22"/>
                <w:szCs w:val="22"/>
              </w:rPr>
              <w:t>User Group</w:t>
            </w:r>
            <w:r w:rsidRPr="00CC163B">
              <w:rPr>
                <w:rFonts w:ascii="Arial" w:hAnsi="Arial" w:cs="Arial"/>
                <w:sz w:val="22"/>
                <w:szCs w:val="22"/>
              </w:rPr>
              <w:t>s and Organizations created to manage Members within the collaboration and (Dashboard, CollaborativeSpace, Community, Project) contents</w:t>
            </w:r>
          </w:p>
        </w:tc>
      </w:tr>
      <w:tr w:rsidR="00CC163B" w:rsidRPr="00CC163B" w14:paraId="276A5A77" w14:textId="77777777" w:rsidTr="00CC163B">
        <w:trPr>
          <w:tblCellSpacing w:w="0" w:type="dxa"/>
        </w:trPr>
        <w:tc>
          <w:tcPr>
            <w:tcW w:w="0" w:type="auto"/>
            <w:tcBorders>
              <w:top w:val="outset" w:sz="6" w:space="0" w:color="ADD8E6"/>
              <w:left w:val="outset" w:sz="6" w:space="0" w:color="ADD8E6"/>
              <w:bottom w:val="outset" w:sz="6" w:space="0" w:color="ADD8E6"/>
              <w:right w:val="outset" w:sz="6" w:space="0" w:color="ADD8E6"/>
            </w:tcBorders>
            <w:hideMark/>
          </w:tcPr>
          <w:p w14:paraId="7DB227D2" w14:textId="77777777" w:rsidR="00CC163B" w:rsidRPr="00CC163B" w:rsidRDefault="00CC163B">
            <w:pPr>
              <w:rPr>
                <w:rFonts w:cs="Arial"/>
              </w:rPr>
            </w:pPr>
            <w:r w:rsidRPr="00CC163B">
              <w:rPr>
                <w:rFonts w:cs="Arial"/>
              </w:rPr>
              <w:lastRenderedPageBreak/>
              <w:t>Collaboration Description</w:t>
            </w:r>
          </w:p>
        </w:tc>
        <w:tc>
          <w:tcPr>
            <w:tcW w:w="0" w:type="auto"/>
            <w:tcBorders>
              <w:top w:val="outset" w:sz="6" w:space="0" w:color="ADD8E6"/>
              <w:left w:val="outset" w:sz="6" w:space="0" w:color="ADD8E6"/>
              <w:bottom w:val="outset" w:sz="6" w:space="0" w:color="ADD8E6"/>
              <w:right w:val="outset" w:sz="6" w:space="0" w:color="ADD8E6"/>
            </w:tcBorders>
            <w:hideMark/>
          </w:tcPr>
          <w:p w14:paraId="36AE8EBD" w14:textId="46ADF929" w:rsidR="00CC163B" w:rsidRPr="00CC163B" w:rsidRDefault="00CC163B">
            <w:pPr>
              <w:jc w:val="center"/>
              <w:rPr>
                <w:rFonts w:cs="Arial"/>
              </w:rPr>
            </w:pPr>
            <w:r w:rsidRPr="00CC163B">
              <w:rPr>
                <w:rFonts w:cs="Arial"/>
                <w:noProof/>
              </w:rPr>
              <w:drawing>
                <wp:inline distT="0" distB="0" distL="0" distR="0" wp14:anchorId="4F837B0E" wp14:editId="00292CF2">
                  <wp:extent cx="137160" cy="106680"/>
                  <wp:effectExtent l="0" t="0" r="0" b="7620"/>
                  <wp:docPr id="425" name="Picture 425" descr="http://127.0.0.1:8887/_GIF/zOK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http://127.0.0.1:8887/_GIF/zOK3.gi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7160" cy="106680"/>
                          </a:xfrm>
                          <a:prstGeom prst="rect">
                            <a:avLst/>
                          </a:prstGeom>
                          <a:noFill/>
                          <a:ln>
                            <a:noFill/>
                          </a:ln>
                        </pic:spPr>
                      </pic:pic>
                    </a:graphicData>
                  </a:graphic>
                </wp:inline>
              </w:drawing>
            </w:r>
          </w:p>
        </w:tc>
        <w:tc>
          <w:tcPr>
            <w:tcW w:w="0" w:type="auto"/>
            <w:tcBorders>
              <w:top w:val="outset" w:sz="6" w:space="0" w:color="ADD8E6"/>
              <w:left w:val="outset" w:sz="6" w:space="0" w:color="ADD8E6"/>
              <w:bottom w:val="outset" w:sz="6" w:space="0" w:color="ADD8E6"/>
              <w:right w:val="outset" w:sz="6" w:space="0" w:color="ADD8E6"/>
            </w:tcBorders>
            <w:hideMark/>
          </w:tcPr>
          <w:p w14:paraId="61A6AE6B" w14:textId="77777777" w:rsidR="00CC163B" w:rsidRPr="00CC163B" w:rsidRDefault="00CC163B">
            <w:pPr>
              <w:rPr>
                <w:rFonts w:cs="Arial"/>
              </w:rPr>
            </w:pPr>
            <w:r w:rsidRPr="00CC163B">
              <w:rPr>
                <w:rFonts w:cs="Arial"/>
              </w:rPr>
              <w:t>Can change or empty the description.</w:t>
            </w:r>
          </w:p>
          <w:p w14:paraId="527E1CD5" w14:textId="77777777" w:rsidR="00CC163B" w:rsidRPr="00CC163B" w:rsidRDefault="00CC163B">
            <w:pPr>
              <w:pStyle w:val="NormalWeb"/>
              <w:rPr>
                <w:rFonts w:ascii="Arial" w:hAnsi="Arial" w:cs="Arial"/>
                <w:sz w:val="22"/>
                <w:szCs w:val="22"/>
              </w:rPr>
            </w:pPr>
            <w:r w:rsidRPr="00CC163B">
              <w:rPr>
                <w:rFonts w:ascii="Arial" w:hAnsi="Arial" w:cs="Arial"/>
                <w:b/>
                <w:bCs/>
                <w:sz w:val="22"/>
                <w:szCs w:val="22"/>
              </w:rPr>
              <w:t>Impact on content descriptions:</w:t>
            </w:r>
            <w:r w:rsidRPr="00CC163B">
              <w:rPr>
                <w:rFonts w:ascii="Arial" w:hAnsi="Arial" w:cs="Arial"/>
                <w:sz w:val="22"/>
                <w:szCs w:val="22"/>
              </w:rPr>
              <w:t> Description of content (Dashboard, Community, Project, Bookmark) cannot be directly modified through the Extended Collaborations Control Center app, but it can be impacted by the Collaboration description modification:</w:t>
            </w:r>
            <w:r w:rsidRPr="00CC163B">
              <w:rPr>
                <w:rFonts w:ascii="Arial" w:hAnsi="Arial" w:cs="Arial"/>
                <w:sz w:val="22"/>
                <w:szCs w:val="22"/>
              </w:rPr>
              <w:br/>
              <w:t>Description modification follows the same rules than the Title modification:</w:t>
            </w:r>
          </w:p>
          <w:p w14:paraId="4B24E8AD" w14:textId="77777777" w:rsidR="00CC163B" w:rsidRPr="00CC163B" w:rsidRDefault="00CC163B" w:rsidP="00F4079A">
            <w:pPr>
              <w:numPr>
                <w:ilvl w:val="1"/>
                <w:numId w:val="19"/>
              </w:numPr>
              <w:spacing w:before="100" w:beforeAutospacing="1" w:after="100" w:afterAutospacing="1" w:line="240" w:lineRule="auto"/>
              <w:ind w:left="720"/>
              <w:rPr>
                <w:rFonts w:cs="Arial"/>
              </w:rPr>
            </w:pPr>
            <w:r w:rsidRPr="00CC163B">
              <w:rPr>
                <w:rFonts w:cs="Arial"/>
              </w:rPr>
              <w:t>For 'collaboration' content (content created by the collaboration, or by another collaboration and reused by this collaboration), which title is same than the current collaboration title (taking into account title length specificities), description of the content is automatically changed to the new collaboration description value.</w:t>
            </w:r>
          </w:p>
          <w:p w14:paraId="61FF11C2" w14:textId="77777777" w:rsidR="00CC163B" w:rsidRPr="00CC163B" w:rsidRDefault="00CC163B" w:rsidP="00F4079A">
            <w:pPr>
              <w:numPr>
                <w:ilvl w:val="1"/>
                <w:numId w:val="19"/>
              </w:numPr>
              <w:spacing w:before="100" w:beforeAutospacing="1" w:after="100" w:afterAutospacing="1" w:line="240" w:lineRule="auto"/>
              <w:ind w:left="720"/>
              <w:rPr>
                <w:rFonts w:cs="Arial"/>
              </w:rPr>
            </w:pPr>
            <w:r w:rsidRPr="00CC163B">
              <w:rPr>
                <w:rFonts w:cs="Arial"/>
              </w:rPr>
              <w:t xml:space="preserve">For 'non collaboration' content (content created outside any collaboration and reused by this collaboration), or for 'collaboration' content which title differs (taking into account title length </w:t>
            </w:r>
            <w:r w:rsidRPr="00CC163B">
              <w:rPr>
                <w:rFonts w:cs="Arial"/>
              </w:rPr>
              <w:lastRenderedPageBreak/>
              <w:t>specificities) from the collaboration title, description of the content is not modified.</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top w:w="36" w:type="dxa"/>
                <w:left w:w="36" w:type="dxa"/>
                <w:bottom w:w="36" w:type="dxa"/>
                <w:right w:w="36" w:type="dxa"/>
              </w:tblCellMar>
              <w:tblLook w:val="04A0" w:firstRow="1" w:lastRow="0" w:firstColumn="1" w:lastColumn="0" w:noHBand="0" w:noVBand="1"/>
            </w:tblPr>
            <w:tblGrid>
              <w:gridCol w:w="1512"/>
              <w:gridCol w:w="1512"/>
              <w:gridCol w:w="1475"/>
              <w:gridCol w:w="1256"/>
            </w:tblGrid>
            <w:tr w:rsidR="00CC163B" w:rsidRPr="00CC163B" w14:paraId="7E3A9A83" w14:textId="77777777">
              <w:trPr>
                <w:tblCellSpacing w:w="0" w:type="dxa"/>
                <w:jc w:val="center"/>
              </w:trPr>
              <w:tc>
                <w:tcPr>
                  <w:tcW w:w="0" w:type="auto"/>
                  <w:gridSpan w:val="2"/>
                  <w:tcBorders>
                    <w:top w:val="outset" w:sz="6" w:space="0" w:color="auto"/>
                    <w:left w:val="outset" w:sz="6" w:space="0" w:color="auto"/>
                    <w:bottom w:val="outset" w:sz="6" w:space="0" w:color="auto"/>
                    <w:right w:val="outset" w:sz="6" w:space="0" w:color="auto"/>
                  </w:tcBorders>
                  <w:shd w:val="clear" w:color="auto" w:fill="ADD8E6"/>
                  <w:vAlign w:val="center"/>
                  <w:hideMark/>
                </w:tcPr>
                <w:p w14:paraId="1159224F" w14:textId="77777777" w:rsidR="00CC163B" w:rsidRPr="00CC163B" w:rsidRDefault="00CC163B">
                  <w:pPr>
                    <w:jc w:val="center"/>
                    <w:rPr>
                      <w:rFonts w:cs="Arial"/>
                      <w:b/>
                      <w:bCs/>
                    </w:rPr>
                  </w:pPr>
                  <w:r w:rsidRPr="00CC163B">
                    <w:rPr>
                      <w:rFonts w:cs="Arial"/>
                      <w:b/>
                      <w:bCs/>
                    </w:rPr>
                    <w:t>  Content created  </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ADD8E6"/>
                  <w:vAlign w:val="center"/>
                  <w:hideMark/>
                </w:tcPr>
                <w:p w14:paraId="2385FA95" w14:textId="77777777" w:rsidR="00CC163B" w:rsidRPr="00CC163B" w:rsidRDefault="00CC163B">
                  <w:pPr>
                    <w:jc w:val="center"/>
                    <w:rPr>
                      <w:rFonts w:cs="Arial"/>
                      <w:b/>
                      <w:bCs/>
                    </w:rPr>
                  </w:pPr>
                  <w:r w:rsidRPr="00CC163B">
                    <w:rPr>
                      <w:rFonts w:cs="Arial"/>
                      <w:b/>
                      <w:bCs/>
                    </w:rPr>
                    <w:t>  Content title  </w:t>
                  </w:r>
                  <w:r w:rsidRPr="00CC163B">
                    <w:rPr>
                      <w:rFonts w:cs="Arial"/>
                      <w:b/>
                      <w:bCs/>
                    </w:rPr>
                    <w:br/>
                    <w:t>  same as collaboration title  </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ADD8E6"/>
                  <w:vAlign w:val="center"/>
                  <w:hideMark/>
                </w:tcPr>
                <w:p w14:paraId="65EADD59" w14:textId="77777777" w:rsidR="00CC163B" w:rsidRPr="00CC163B" w:rsidRDefault="00CC163B">
                  <w:pPr>
                    <w:jc w:val="center"/>
                    <w:rPr>
                      <w:rFonts w:cs="Arial"/>
                      <w:b/>
                      <w:bCs/>
                    </w:rPr>
                  </w:pPr>
                  <w:r w:rsidRPr="00CC163B">
                    <w:rPr>
                      <w:rFonts w:cs="Arial"/>
                      <w:b/>
                      <w:bCs/>
                    </w:rPr>
                    <w:t>  Content  </w:t>
                  </w:r>
                  <w:r w:rsidRPr="00CC163B">
                    <w:rPr>
                      <w:rFonts w:cs="Arial"/>
                      <w:b/>
                      <w:bCs/>
                    </w:rPr>
                    <w:br/>
                    <w:t>  title  </w:t>
                  </w:r>
                  <w:r w:rsidRPr="00CC163B">
                    <w:rPr>
                      <w:rFonts w:cs="Arial"/>
                      <w:b/>
                      <w:bCs/>
                    </w:rPr>
                    <w:br/>
                    <w:t>  modified  </w:t>
                  </w:r>
                </w:p>
              </w:tc>
            </w:tr>
            <w:tr w:rsidR="00CC163B" w:rsidRPr="00CC163B" w14:paraId="0F711050" w14:textId="77777777">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ADD8E6"/>
                  <w:hideMark/>
                </w:tcPr>
                <w:p w14:paraId="2946851C" w14:textId="77777777" w:rsidR="00CC163B" w:rsidRPr="00CC163B" w:rsidRDefault="00CC163B">
                  <w:pPr>
                    <w:rPr>
                      <w:rFonts w:cs="Arial"/>
                    </w:rPr>
                  </w:pPr>
                  <w:r w:rsidRPr="00CC163B">
                    <w:rPr>
                      <w:rFonts w:cs="Arial"/>
                    </w:rPr>
                    <w:t>  Outside a Collaboration  </w:t>
                  </w:r>
                </w:p>
              </w:tc>
              <w:tc>
                <w:tcPr>
                  <w:tcW w:w="0" w:type="auto"/>
                  <w:tcBorders>
                    <w:top w:val="outset" w:sz="6" w:space="0" w:color="auto"/>
                    <w:left w:val="outset" w:sz="6" w:space="0" w:color="auto"/>
                    <w:bottom w:val="outset" w:sz="6" w:space="0" w:color="auto"/>
                    <w:right w:val="outset" w:sz="6" w:space="0" w:color="auto"/>
                  </w:tcBorders>
                  <w:shd w:val="clear" w:color="auto" w:fill="ADD8E6"/>
                  <w:hideMark/>
                </w:tcPr>
                <w:p w14:paraId="116D3DD8" w14:textId="77777777" w:rsidR="00CC163B" w:rsidRPr="00CC163B" w:rsidRDefault="00CC163B">
                  <w:pPr>
                    <w:rPr>
                      <w:rFonts w:cs="Arial"/>
                    </w:rPr>
                  </w:pPr>
                  <w:r w:rsidRPr="00CC163B">
                    <w:rPr>
                      <w:rFonts w:cs="Arial"/>
                    </w:rPr>
                    <w:t>  By a Collaboration  </w:t>
                  </w:r>
                </w:p>
              </w:tc>
              <w:tc>
                <w:tcPr>
                  <w:tcW w:w="0" w:type="auto"/>
                  <w:vMerge/>
                  <w:tcBorders>
                    <w:top w:val="outset" w:sz="6" w:space="0" w:color="auto"/>
                    <w:left w:val="outset" w:sz="6" w:space="0" w:color="auto"/>
                    <w:bottom w:val="outset" w:sz="6" w:space="0" w:color="auto"/>
                    <w:right w:val="outset" w:sz="6" w:space="0" w:color="auto"/>
                  </w:tcBorders>
                  <w:shd w:val="clear" w:color="auto" w:fill="ADD8E6"/>
                  <w:vAlign w:val="center"/>
                  <w:hideMark/>
                </w:tcPr>
                <w:p w14:paraId="26EA4390" w14:textId="77777777" w:rsidR="00CC163B" w:rsidRPr="00CC163B" w:rsidRDefault="00CC163B">
                  <w:pPr>
                    <w:rPr>
                      <w:rFonts w:cs="Arial"/>
                      <w:b/>
                      <w:bCs/>
                    </w:rPr>
                  </w:pPr>
                </w:p>
              </w:tc>
              <w:tc>
                <w:tcPr>
                  <w:tcW w:w="0" w:type="auto"/>
                  <w:vMerge/>
                  <w:tcBorders>
                    <w:top w:val="outset" w:sz="6" w:space="0" w:color="auto"/>
                    <w:left w:val="outset" w:sz="6" w:space="0" w:color="auto"/>
                    <w:bottom w:val="outset" w:sz="6" w:space="0" w:color="auto"/>
                    <w:right w:val="outset" w:sz="6" w:space="0" w:color="auto"/>
                  </w:tcBorders>
                  <w:shd w:val="clear" w:color="auto" w:fill="ADD8E6"/>
                  <w:vAlign w:val="center"/>
                  <w:hideMark/>
                </w:tcPr>
                <w:p w14:paraId="042EB8B8" w14:textId="77777777" w:rsidR="00CC163B" w:rsidRPr="00CC163B" w:rsidRDefault="00CC163B">
                  <w:pPr>
                    <w:rPr>
                      <w:rFonts w:cs="Arial"/>
                      <w:b/>
                      <w:bCs/>
                    </w:rPr>
                  </w:pPr>
                </w:p>
              </w:tc>
            </w:tr>
            <w:tr w:rsidR="00CC163B" w:rsidRPr="00CC163B" w14:paraId="22EF3359" w14:textId="77777777">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7F8B79A4" w14:textId="77777777" w:rsidR="00CC163B" w:rsidRPr="00CC163B" w:rsidRDefault="00CC163B">
                  <w:pPr>
                    <w:jc w:val="center"/>
                    <w:rPr>
                      <w:rFonts w:cs="Arial"/>
                      <w:b/>
                      <w:bCs/>
                    </w:rPr>
                  </w:pPr>
                  <w:r w:rsidRPr="00CC163B">
                    <w:rPr>
                      <w:rFonts w:cs="Arial"/>
                      <w:b/>
                      <w:bCs/>
                    </w:rPr>
                    <w:t>Y</w:t>
                  </w:r>
                </w:p>
              </w:tc>
              <w:tc>
                <w:tcPr>
                  <w:tcW w:w="0" w:type="auto"/>
                  <w:tcBorders>
                    <w:top w:val="outset" w:sz="6" w:space="0" w:color="auto"/>
                    <w:left w:val="outset" w:sz="6" w:space="0" w:color="auto"/>
                    <w:bottom w:val="outset" w:sz="6" w:space="0" w:color="auto"/>
                    <w:right w:val="outset" w:sz="6" w:space="0" w:color="auto"/>
                  </w:tcBorders>
                  <w:hideMark/>
                </w:tcPr>
                <w:p w14:paraId="24C68BB4" w14:textId="77777777" w:rsidR="00CC163B" w:rsidRPr="00CC163B" w:rsidRDefault="00CC163B">
                  <w:pPr>
                    <w:jc w:val="center"/>
                    <w:rPr>
                      <w:rFonts w:cs="Arial"/>
                      <w:b/>
                      <w:bCs/>
                    </w:rPr>
                  </w:pPr>
                  <w:r w:rsidRPr="00CC163B">
                    <w:rPr>
                      <w:rFonts w:cs="Arial"/>
                      <w:b/>
                      <w:bCs/>
                    </w:rPr>
                    <w:t>N</w:t>
                  </w:r>
                </w:p>
              </w:tc>
              <w:tc>
                <w:tcPr>
                  <w:tcW w:w="0" w:type="auto"/>
                  <w:tcBorders>
                    <w:top w:val="outset" w:sz="6" w:space="0" w:color="auto"/>
                    <w:left w:val="outset" w:sz="6" w:space="0" w:color="auto"/>
                    <w:bottom w:val="outset" w:sz="6" w:space="0" w:color="auto"/>
                    <w:right w:val="outset" w:sz="6" w:space="0" w:color="auto"/>
                  </w:tcBorders>
                  <w:hideMark/>
                </w:tcPr>
                <w:p w14:paraId="6FEA4D6E" w14:textId="77777777" w:rsidR="00CC163B" w:rsidRPr="00CC163B" w:rsidRDefault="00CC163B">
                  <w:pPr>
                    <w:jc w:val="center"/>
                    <w:rPr>
                      <w:rFonts w:cs="Arial"/>
                      <w:b/>
                      <w:bCs/>
                    </w:rPr>
                  </w:pPr>
                  <w:r w:rsidRPr="00CC163B">
                    <w:rPr>
                      <w:rFonts w:cs="Arial"/>
                      <w:b/>
                      <w:bCs/>
                    </w:rPr>
                    <w:t>Y/N</w:t>
                  </w:r>
                </w:p>
              </w:tc>
              <w:tc>
                <w:tcPr>
                  <w:tcW w:w="0" w:type="auto"/>
                  <w:tcBorders>
                    <w:top w:val="outset" w:sz="6" w:space="0" w:color="auto"/>
                    <w:left w:val="outset" w:sz="6" w:space="0" w:color="auto"/>
                    <w:bottom w:val="outset" w:sz="6" w:space="0" w:color="auto"/>
                    <w:right w:val="outset" w:sz="6" w:space="0" w:color="auto"/>
                  </w:tcBorders>
                  <w:hideMark/>
                </w:tcPr>
                <w:p w14:paraId="0AA97B63" w14:textId="77777777" w:rsidR="00CC163B" w:rsidRPr="00CC163B" w:rsidRDefault="00CC163B">
                  <w:pPr>
                    <w:jc w:val="center"/>
                    <w:rPr>
                      <w:rFonts w:cs="Arial"/>
                      <w:b/>
                      <w:bCs/>
                    </w:rPr>
                  </w:pPr>
                  <w:r w:rsidRPr="00CC163B">
                    <w:rPr>
                      <w:rFonts w:cs="Arial"/>
                      <w:b/>
                      <w:bCs/>
                    </w:rPr>
                    <w:t>N</w:t>
                  </w:r>
                </w:p>
              </w:tc>
            </w:tr>
            <w:tr w:rsidR="00CC163B" w:rsidRPr="00CC163B" w14:paraId="34EA6BFB" w14:textId="77777777">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4D91A184" w14:textId="77777777" w:rsidR="00CC163B" w:rsidRPr="00CC163B" w:rsidRDefault="00CC163B">
                  <w:pPr>
                    <w:jc w:val="center"/>
                    <w:rPr>
                      <w:rFonts w:cs="Arial"/>
                      <w:b/>
                      <w:bCs/>
                    </w:rPr>
                  </w:pPr>
                  <w:r w:rsidRPr="00CC163B">
                    <w:rPr>
                      <w:rFonts w:cs="Arial"/>
                      <w:b/>
                      <w:bCs/>
                    </w:rPr>
                    <w:t>N</w:t>
                  </w:r>
                </w:p>
              </w:tc>
              <w:tc>
                <w:tcPr>
                  <w:tcW w:w="0" w:type="auto"/>
                  <w:tcBorders>
                    <w:top w:val="outset" w:sz="6" w:space="0" w:color="auto"/>
                    <w:left w:val="outset" w:sz="6" w:space="0" w:color="auto"/>
                    <w:bottom w:val="outset" w:sz="6" w:space="0" w:color="auto"/>
                    <w:right w:val="outset" w:sz="6" w:space="0" w:color="auto"/>
                  </w:tcBorders>
                  <w:hideMark/>
                </w:tcPr>
                <w:p w14:paraId="66EE2A08" w14:textId="77777777" w:rsidR="00CC163B" w:rsidRPr="00CC163B" w:rsidRDefault="00CC163B">
                  <w:pPr>
                    <w:jc w:val="center"/>
                    <w:rPr>
                      <w:rFonts w:cs="Arial"/>
                      <w:b/>
                      <w:bCs/>
                    </w:rPr>
                  </w:pPr>
                  <w:r w:rsidRPr="00CC163B">
                    <w:rPr>
                      <w:rFonts w:cs="Arial"/>
                      <w:b/>
                      <w:bCs/>
                    </w:rPr>
                    <w:t>Y</w:t>
                  </w:r>
                </w:p>
              </w:tc>
              <w:tc>
                <w:tcPr>
                  <w:tcW w:w="0" w:type="auto"/>
                  <w:tcBorders>
                    <w:top w:val="outset" w:sz="6" w:space="0" w:color="auto"/>
                    <w:left w:val="outset" w:sz="6" w:space="0" w:color="auto"/>
                    <w:bottom w:val="outset" w:sz="6" w:space="0" w:color="auto"/>
                    <w:right w:val="outset" w:sz="6" w:space="0" w:color="auto"/>
                  </w:tcBorders>
                  <w:hideMark/>
                </w:tcPr>
                <w:p w14:paraId="59CF5005" w14:textId="77777777" w:rsidR="00CC163B" w:rsidRPr="00CC163B" w:rsidRDefault="00CC163B">
                  <w:pPr>
                    <w:jc w:val="center"/>
                    <w:rPr>
                      <w:rFonts w:cs="Arial"/>
                      <w:b/>
                      <w:bCs/>
                    </w:rPr>
                  </w:pPr>
                  <w:r w:rsidRPr="00CC163B">
                    <w:rPr>
                      <w:rFonts w:cs="Arial"/>
                      <w:b/>
                      <w:bCs/>
                    </w:rPr>
                    <w:t>N</w:t>
                  </w:r>
                </w:p>
              </w:tc>
              <w:tc>
                <w:tcPr>
                  <w:tcW w:w="0" w:type="auto"/>
                  <w:tcBorders>
                    <w:top w:val="outset" w:sz="6" w:space="0" w:color="auto"/>
                    <w:left w:val="outset" w:sz="6" w:space="0" w:color="auto"/>
                    <w:bottom w:val="outset" w:sz="6" w:space="0" w:color="auto"/>
                    <w:right w:val="outset" w:sz="6" w:space="0" w:color="auto"/>
                  </w:tcBorders>
                  <w:hideMark/>
                </w:tcPr>
                <w:p w14:paraId="013DA4DD" w14:textId="77777777" w:rsidR="00CC163B" w:rsidRPr="00CC163B" w:rsidRDefault="00CC163B">
                  <w:pPr>
                    <w:jc w:val="center"/>
                    <w:rPr>
                      <w:rFonts w:cs="Arial"/>
                      <w:b/>
                      <w:bCs/>
                    </w:rPr>
                  </w:pPr>
                  <w:r w:rsidRPr="00CC163B">
                    <w:rPr>
                      <w:rFonts w:cs="Arial"/>
                      <w:b/>
                      <w:bCs/>
                    </w:rPr>
                    <w:t>N</w:t>
                  </w:r>
                </w:p>
              </w:tc>
            </w:tr>
            <w:tr w:rsidR="00CC163B" w:rsidRPr="00CC163B" w14:paraId="5E0F76B2" w14:textId="77777777">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203D50C8" w14:textId="77777777" w:rsidR="00CC163B" w:rsidRPr="00CC163B" w:rsidRDefault="00CC163B">
                  <w:pPr>
                    <w:jc w:val="center"/>
                    <w:rPr>
                      <w:rFonts w:cs="Arial"/>
                      <w:b/>
                      <w:bCs/>
                    </w:rPr>
                  </w:pPr>
                  <w:r w:rsidRPr="00CC163B">
                    <w:rPr>
                      <w:rFonts w:cs="Arial"/>
                      <w:b/>
                      <w:bCs/>
                    </w:rPr>
                    <w:t>N</w:t>
                  </w:r>
                </w:p>
              </w:tc>
              <w:tc>
                <w:tcPr>
                  <w:tcW w:w="0" w:type="auto"/>
                  <w:tcBorders>
                    <w:top w:val="outset" w:sz="6" w:space="0" w:color="auto"/>
                    <w:left w:val="outset" w:sz="6" w:space="0" w:color="auto"/>
                    <w:bottom w:val="outset" w:sz="6" w:space="0" w:color="auto"/>
                    <w:right w:val="outset" w:sz="6" w:space="0" w:color="auto"/>
                  </w:tcBorders>
                  <w:hideMark/>
                </w:tcPr>
                <w:p w14:paraId="6B50CA67" w14:textId="77777777" w:rsidR="00CC163B" w:rsidRPr="00CC163B" w:rsidRDefault="00CC163B">
                  <w:pPr>
                    <w:jc w:val="center"/>
                    <w:rPr>
                      <w:rFonts w:cs="Arial"/>
                      <w:b/>
                      <w:bCs/>
                    </w:rPr>
                  </w:pPr>
                  <w:r w:rsidRPr="00CC163B">
                    <w:rPr>
                      <w:rFonts w:cs="Arial"/>
                      <w:b/>
                      <w:bCs/>
                    </w:rPr>
                    <w:t>Y</w:t>
                  </w:r>
                </w:p>
              </w:tc>
              <w:tc>
                <w:tcPr>
                  <w:tcW w:w="0" w:type="auto"/>
                  <w:tcBorders>
                    <w:top w:val="outset" w:sz="6" w:space="0" w:color="auto"/>
                    <w:left w:val="outset" w:sz="6" w:space="0" w:color="auto"/>
                    <w:bottom w:val="outset" w:sz="6" w:space="0" w:color="auto"/>
                    <w:right w:val="outset" w:sz="6" w:space="0" w:color="auto"/>
                  </w:tcBorders>
                  <w:hideMark/>
                </w:tcPr>
                <w:p w14:paraId="1571CD64" w14:textId="77777777" w:rsidR="00CC163B" w:rsidRPr="00CC163B" w:rsidRDefault="00CC163B">
                  <w:pPr>
                    <w:jc w:val="center"/>
                    <w:rPr>
                      <w:rFonts w:cs="Arial"/>
                      <w:b/>
                      <w:bCs/>
                    </w:rPr>
                  </w:pPr>
                  <w:r w:rsidRPr="00CC163B">
                    <w:rPr>
                      <w:rFonts w:cs="Arial"/>
                      <w:b/>
                      <w:bCs/>
                    </w:rPr>
                    <w:t>Y</w:t>
                  </w:r>
                </w:p>
              </w:tc>
              <w:tc>
                <w:tcPr>
                  <w:tcW w:w="0" w:type="auto"/>
                  <w:tcBorders>
                    <w:top w:val="outset" w:sz="6" w:space="0" w:color="auto"/>
                    <w:left w:val="outset" w:sz="6" w:space="0" w:color="auto"/>
                    <w:bottom w:val="outset" w:sz="6" w:space="0" w:color="auto"/>
                    <w:right w:val="outset" w:sz="6" w:space="0" w:color="auto"/>
                  </w:tcBorders>
                  <w:hideMark/>
                </w:tcPr>
                <w:p w14:paraId="49E129DA" w14:textId="77777777" w:rsidR="00CC163B" w:rsidRPr="00CC163B" w:rsidRDefault="00CC163B">
                  <w:pPr>
                    <w:jc w:val="center"/>
                    <w:rPr>
                      <w:rFonts w:cs="Arial"/>
                      <w:b/>
                      <w:bCs/>
                    </w:rPr>
                  </w:pPr>
                  <w:r w:rsidRPr="00CC163B">
                    <w:rPr>
                      <w:rFonts w:cs="Arial"/>
                      <w:b/>
                      <w:bCs/>
                    </w:rPr>
                    <w:t>Y</w:t>
                  </w:r>
                </w:p>
              </w:tc>
            </w:tr>
          </w:tbl>
          <w:p w14:paraId="12497717" w14:textId="77777777" w:rsidR="00CC163B" w:rsidRPr="00CC163B" w:rsidRDefault="00CC163B">
            <w:pPr>
              <w:jc w:val="center"/>
              <w:rPr>
                <w:rFonts w:cs="Arial"/>
              </w:rPr>
            </w:pPr>
          </w:p>
        </w:tc>
      </w:tr>
      <w:tr w:rsidR="00CC163B" w:rsidRPr="00CC163B" w14:paraId="1C61AC69" w14:textId="77777777" w:rsidTr="00CC163B">
        <w:trPr>
          <w:tblCellSpacing w:w="0" w:type="dxa"/>
        </w:trPr>
        <w:tc>
          <w:tcPr>
            <w:tcW w:w="0" w:type="auto"/>
            <w:gridSpan w:val="3"/>
            <w:tcBorders>
              <w:top w:val="outset" w:sz="6" w:space="0" w:color="ADD8E6"/>
              <w:left w:val="outset" w:sz="6" w:space="0" w:color="ADD8E6"/>
              <w:bottom w:val="outset" w:sz="6" w:space="0" w:color="ADD8E6"/>
              <w:right w:val="outset" w:sz="6" w:space="0" w:color="ADD8E6"/>
            </w:tcBorders>
            <w:shd w:val="clear" w:color="auto" w:fill="ADD8E6"/>
            <w:vAlign w:val="center"/>
            <w:hideMark/>
          </w:tcPr>
          <w:p w14:paraId="361D480B" w14:textId="77777777" w:rsidR="00CC163B" w:rsidRPr="00CC163B" w:rsidRDefault="00CC163B">
            <w:pPr>
              <w:rPr>
                <w:rFonts w:cs="Arial"/>
              </w:rPr>
            </w:pPr>
            <w:r w:rsidRPr="00CC163B">
              <w:rPr>
                <w:rFonts w:cs="Arial"/>
              </w:rPr>
              <w:lastRenderedPageBreak/>
              <w:t>Collaboration 'Team'</w:t>
            </w:r>
          </w:p>
        </w:tc>
      </w:tr>
      <w:tr w:rsidR="00CC163B" w:rsidRPr="00CC163B" w14:paraId="04D76F6B" w14:textId="77777777" w:rsidTr="00CC163B">
        <w:trPr>
          <w:tblCellSpacing w:w="0" w:type="dxa"/>
        </w:trPr>
        <w:tc>
          <w:tcPr>
            <w:tcW w:w="0" w:type="auto"/>
            <w:tcBorders>
              <w:top w:val="outset" w:sz="6" w:space="0" w:color="ADD8E6"/>
              <w:left w:val="outset" w:sz="6" w:space="0" w:color="ADD8E6"/>
              <w:bottom w:val="outset" w:sz="6" w:space="0" w:color="ADD8E6"/>
              <w:right w:val="outset" w:sz="6" w:space="0" w:color="ADD8E6"/>
            </w:tcBorders>
            <w:hideMark/>
          </w:tcPr>
          <w:p w14:paraId="6A1FE686" w14:textId="77777777" w:rsidR="00CC163B" w:rsidRPr="00CC163B" w:rsidRDefault="00CC163B">
            <w:pPr>
              <w:rPr>
                <w:rFonts w:cs="Arial"/>
              </w:rPr>
            </w:pPr>
            <w:r w:rsidRPr="00CC163B">
              <w:rPr>
                <w:rFonts w:cs="Arial"/>
              </w:rPr>
              <w:t>'Leading Team'</w:t>
            </w:r>
          </w:p>
        </w:tc>
        <w:tc>
          <w:tcPr>
            <w:tcW w:w="0" w:type="auto"/>
            <w:tcBorders>
              <w:top w:val="outset" w:sz="6" w:space="0" w:color="ADD8E6"/>
              <w:left w:val="outset" w:sz="6" w:space="0" w:color="ADD8E6"/>
              <w:bottom w:val="outset" w:sz="6" w:space="0" w:color="ADD8E6"/>
              <w:right w:val="outset" w:sz="6" w:space="0" w:color="ADD8E6"/>
            </w:tcBorders>
            <w:hideMark/>
          </w:tcPr>
          <w:p w14:paraId="64DB8D3A" w14:textId="7324E97A" w:rsidR="00CC163B" w:rsidRPr="00CC163B" w:rsidRDefault="00CC163B">
            <w:pPr>
              <w:jc w:val="center"/>
              <w:rPr>
                <w:rFonts w:cs="Arial"/>
              </w:rPr>
            </w:pPr>
            <w:r w:rsidRPr="00CC163B">
              <w:rPr>
                <w:rFonts w:cs="Arial"/>
                <w:noProof/>
              </w:rPr>
              <w:drawing>
                <wp:inline distT="0" distB="0" distL="0" distR="0" wp14:anchorId="0214BA81" wp14:editId="745EC7D3">
                  <wp:extent cx="137160" cy="106680"/>
                  <wp:effectExtent l="0" t="0" r="0" b="7620"/>
                  <wp:docPr id="424" name="Picture 424" descr="http://127.0.0.1:8887/_GIF/zOK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http://127.0.0.1:8887/_GIF/zOK3.gi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7160" cy="106680"/>
                          </a:xfrm>
                          <a:prstGeom prst="rect">
                            <a:avLst/>
                          </a:prstGeom>
                          <a:noFill/>
                          <a:ln>
                            <a:noFill/>
                          </a:ln>
                        </pic:spPr>
                      </pic:pic>
                    </a:graphicData>
                  </a:graphic>
                </wp:inline>
              </w:drawing>
            </w:r>
          </w:p>
        </w:tc>
        <w:tc>
          <w:tcPr>
            <w:tcW w:w="0" w:type="auto"/>
            <w:tcBorders>
              <w:top w:val="outset" w:sz="6" w:space="0" w:color="ADD8E6"/>
              <w:left w:val="outset" w:sz="6" w:space="0" w:color="ADD8E6"/>
              <w:bottom w:val="outset" w:sz="6" w:space="0" w:color="ADD8E6"/>
              <w:right w:val="outset" w:sz="6" w:space="0" w:color="ADD8E6"/>
            </w:tcBorders>
            <w:hideMark/>
          </w:tcPr>
          <w:p w14:paraId="55C5CF26" w14:textId="6B6AA8D8" w:rsidR="00CC163B" w:rsidRPr="00CC163B" w:rsidRDefault="00CC163B">
            <w:pPr>
              <w:rPr>
                <w:rFonts w:cs="Arial"/>
              </w:rPr>
            </w:pPr>
            <w:r w:rsidRPr="00CC163B">
              <w:rPr>
                <w:rFonts w:cs="Arial"/>
                <w:noProof/>
              </w:rPr>
              <w:drawing>
                <wp:anchor distT="0" distB="0" distL="0" distR="0" simplePos="0" relativeHeight="251719168" behindDoc="0" locked="0" layoutInCell="1" allowOverlap="0" wp14:anchorId="00A57503" wp14:editId="1B803581">
                  <wp:simplePos x="0" y="0"/>
                  <wp:positionH relativeFrom="column">
                    <wp:posOffset>1905</wp:posOffset>
                  </wp:positionH>
                  <wp:positionV relativeFrom="line">
                    <wp:posOffset>308610</wp:posOffset>
                  </wp:positionV>
                  <wp:extent cx="289560" cy="304800"/>
                  <wp:effectExtent l="0" t="0" r="0" b="0"/>
                  <wp:wrapSquare wrapText="bothSides"/>
                  <wp:docPr id="433" name="Picture 433" descr="http://127.0.0.1:8887/_GIF/zWor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127.0.0.1:8887/_GIF/zWork.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9560" cy="304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C163B">
              <w:rPr>
                <w:rFonts w:cs="Arial"/>
              </w:rPr>
              <w:t>Can rename the 'Leading Team'.</w:t>
            </w:r>
          </w:p>
          <w:p w14:paraId="20A8BFEB" w14:textId="6431F401" w:rsidR="00CC163B" w:rsidRPr="00CC163B" w:rsidRDefault="00CC163B">
            <w:pPr>
              <w:pStyle w:val="NormalWeb"/>
              <w:rPr>
                <w:rFonts w:ascii="Arial" w:hAnsi="Arial" w:cs="Arial"/>
                <w:sz w:val="22"/>
                <w:szCs w:val="22"/>
              </w:rPr>
            </w:pPr>
            <w:r w:rsidRPr="00CC163B">
              <w:rPr>
                <w:rFonts w:ascii="Arial" w:hAnsi="Arial" w:cs="Arial"/>
                <w:sz w:val="22"/>
                <w:szCs w:val="22"/>
              </w:rPr>
              <w:t xml:space="preserve">Changing the </w:t>
            </w:r>
            <w:proofErr w:type="spellStart"/>
            <w:r w:rsidRPr="00CC163B">
              <w:rPr>
                <w:rFonts w:ascii="Arial" w:hAnsi="Arial" w:cs="Arial"/>
                <w:sz w:val="22"/>
                <w:szCs w:val="22"/>
              </w:rPr>
              <w:t>LeadingTeam</w:t>
            </w:r>
            <w:proofErr w:type="spellEnd"/>
            <w:r w:rsidRPr="00CC163B">
              <w:rPr>
                <w:rFonts w:ascii="Arial" w:hAnsi="Arial" w:cs="Arial"/>
                <w:sz w:val="22"/>
                <w:szCs w:val="22"/>
              </w:rPr>
              <w:t xml:space="preserve"> title will systematically change titles of corresponding internal '</w:t>
            </w:r>
            <w:proofErr w:type="spellStart"/>
            <w:r w:rsidRPr="00CC163B">
              <w:rPr>
                <w:rFonts w:ascii="Arial" w:hAnsi="Arial" w:cs="Arial"/>
                <w:sz w:val="22"/>
                <w:szCs w:val="22"/>
              </w:rPr>
              <w:t>LeadingTeam</w:t>
            </w:r>
            <w:proofErr w:type="spellEnd"/>
            <w:r w:rsidRPr="00CC163B">
              <w:rPr>
                <w:rFonts w:ascii="Arial" w:hAnsi="Arial" w:cs="Arial"/>
                <w:sz w:val="22"/>
                <w:szCs w:val="22"/>
              </w:rPr>
              <w:t xml:space="preserve">' </w:t>
            </w:r>
            <w:r>
              <w:rPr>
                <w:rFonts w:ascii="Arial" w:hAnsi="Arial" w:cs="Arial"/>
                <w:sz w:val="22"/>
                <w:szCs w:val="22"/>
              </w:rPr>
              <w:t>User Group</w:t>
            </w:r>
            <w:r w:rsidRPr="00CC163B">
              <w:rPr>
                <w:rFonts w:ascii="Arial" w:hAnsi="Arial" w:cs="Arial"/>
                <w:sz w:val="22"/>
                <w:szCs w:val="22"/>
              </w:rPr>
              <w:t xml:space="preserve"> and Organization created to manage </w:t>
            </w:r>
            <w:proofErr w:type="spellStart"/>
            <w:r w:rsidRPr="00CC163B">
              <w:rPr>
                <w:rFonts w:ascii="Arial" w:hAnsi="Arial" w:cs="Arial"/>
                <w:sz w:val="22"/>
                <w:szCs w:val="22"/>
              </w:rPr>
              <w:t>LeadingTeam</w:t>
            </w:r>
            <w:proofErr w:type="spellEnd"/>
            <w:r w:rsidRPr="00CC163B">
              <w:rPr>
                <w:rFonts w:ascii="Arial" w:hAnsi="Arial" w:cs="Arial"/>
                <w:sz w:val="22"/>
                <w:szCs w:val="22"/>
              </w:rPr>
              <w:t xml:space="preserve"> Members within the collaboration and (Dashboard, CollaborativeSpace, Community, Project) contents.</w:t>
            </w:r>
          </w:p>
        </w:tc>
      </w:tr>
      <w:tr w:rsidR="00CC163B" w:rsidRPr="00CC163B" w14:paraId="5CF75F38" w14:textId="77777777" w:rsidTr="00CC163B">
        <w:trPr>
          <w:tblCellSpacing w:w="0" w:type="dxa"/>
        </w:trPr>
        <w:tc>
          <w:tcPr>
            <w:tcW w:w="0" w:type="auto"/>
            <w:tcBorders>
              <w:top w:val="outset" w:sz="6" w:space="0" w:color="ADD8E6"/>
              <w:left w:val="outset" w:sz="6" w:space="0" w:color="ADD8E6"/>
              <w:bottom w:val="outset" w:sz="6" w:space="0" w:color="ADD8E6"/>
              <w:right w:val="outset" w:sz="6" w:space="0" w:color="ADD8E6"/>
            </w:tcBorders>
            <w:hideMark/>
          </w:tcPr>
          <w:p w14:paraId="57DA1591" w14:textId="77777777" w:rsidR="00CC163B" w:rsidRPr="00CC163B" w:rsidRDefault="00CC163B">
            <w:pPr>
              <w:rPr>
                <w:rFonts w:cs="Arial"/>
              </w:rPr>
            </w:pPr>
            <w:r w:rsidRPr="00CC163B">
              <w:rPr>
                <w:rFonts w:cs="Arial"/>
              </w:rPr>
              <w:t>'Partner Team'</w:t>
            </w:r>
          </w:p>
        </w:tc>
        <w:tc>
          <w:tcPr>
            <w:tcW w:w="0" w:type="auto"/>
            <w:tcBorders>
              <w:top w:val="outset" w:sz="6" w:space="0" w:color="ADD8E6"/>
              <w:left w:val="outset" w:sz="6" w:space="0" w:color="ADD8E6"/>
              <w:bottom w:val="outset" w:sz="6" w:space="0" w:color="ADD8E6"/>
              <w:right w:val="outset" w:sz="6" w:space="0" w:color="ADD8E6"/>
            </w:tcBorders>
            <w:hideMark/>
          </w:tcPr>
          <w:p w14:paraId="647A3045" w14:textId="3901CC08" w:rsidR="00CC163B" w:rsidRPr="00CC163B" w:rsidRDefault="00CC163B">
            <w:pPr>
              <w:jc w:val="center"/>
              <w:rPr>
                <w:rFonts w:cs="Arial"/>
              </w:rPr>
            </w:pPr>
            <w:r w:rsidRPr="00CC163B">
              <w:rPr>
                <w:rFonts w:cs="Arial"/>
                <w:noProof/>
              </w:rPr>
              <w:drawing>
                <wp:inline distT="0" distB="0" distL="0" distR="0" wp14:anchorId="7043A859" wp14:editId="00A79B69">
                  <wp:extent cx="137160" cy="106680"/>
                  <wp:effectExtent l="0" t="0" r="0" b="7620"/>
                  <wp:docPr id="423" name="Picture 423" descr="http://127.0.0.1:8887/_GIF/zOK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http://127.0.0.1:8887/_GIF/zOK3.gi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7160" cy="106680"/>
                          </a:xfrm>
                          <a:prstGeom prst="rect">
                            <a:avLst/>
                          </a:prstGeom>
                          <a:noFill/>
                          <a:ln>
                            <a:noFill/>
                          </a:ln>
                        </pic:spPr>
                      </pic:pic>
                    </a:graphicData>
                  </a:graphic>
                </wp:inline>
              </w:drawing>
            </w:r>
          </w:p>
        </w:tc>
        <w:tc>
          <w:tcPr>
            <w:tcW w:w="0" w:type="auto"/>
            <w:tcBorders>
              <w:top w:val="outset" w:sz="6" w:space="0" w:color="ADD8E6"/>
              <w:left w:val="outset" w:sz="6" w:space="0" w:color="ADD8E6"/>
              <w:bottom w:val="outset" w:sz="6" w:space="0" w:color="ADD8E6"/>
              <w:right w:val="outset" w:sz="6" w:space="0" w:color="ADD8E6"/>
            </w:tcBorders>
            <w:hideMark/>
          </w:tcPr>
          <w:p w14:paraId="3E9AA3AE" w14:textId="11EF69DB" w:rsidR="00CC163B" w:rsidRPr="00CC163B" w:rsidRDefault="00CC163B">
            <w:pPr>
              <w:rPr>
                <w:rFonts w:cs="Arial"/>
              </w:rPr>
            </w:pPr>
            <w:r w:rsidRPr="00CC163B">
              <w:rPr>
                <w:rFonts w:cs="Arial"/>
                <w:noProof/>
              </w:rPr>
              <w:drawing>
                <wp:anchor distT="0" distB="0" distL="0" distR="0" simplePos="0" relativeHeight="251720192" behindDoc="0" locked="0" layoutInCell="1" allowOverlap="0" wp14:anchorId="668697E7" wp14:editId="7FBE308E">
                  <wp:simplePos x="0" y="0"/>
                  <wp:positionH relativeFrom="column">
                    <wp:posOffset>1905</wp:posOffset>
                  </wp:positionH>
                  <wp:positionV relativeFrom="line">
                    <wp:posOffset>311785</wp:posOffset>
                  </wp:positionV>
                  <wp:extent cx="297180" cy="304800"/>
                  <wp:effectExtent l="0" t="0" r="7620" b="0"/>
                  <wp:wrapSquare wrapText="bothSides"/>
                  <wp:docPr id="432" name="Picture 432" descr="http://127.0.0.1:8887/_GIF/zWor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127.0.0.1:8887/_GIF/zWork.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7180" cy="304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C163B">
              <w:rPr>
                <w:rFonts w:cs="Arial"/>
              </w:rPr>
              <w:t>Can rename a 'Partner Team'.</w:t>
            </w:r>
          </w:p>
          <w:p w14:paraId="4D86112B" w14:textId="27F8E17E" w:rsidR="00CC163B" w:rsidRPr="00CC163B" w:rsidRDefault="00CC163B">
            <w:pPr>
              <w:pStyle w:val="NormalWeb"/>
              <w:rPr>
                <w:rFonts w:ascii="Arial" w:hAnsi="Arial" w:cs="Arial"/>
                <w:sz w:val="22"/>
                <w:szCs w:val="22"/>
              </w:rPr>
            </w:pPr>
            <w:r w:rsidRPr="00CC163B">
              <w:rPr>
                <w:rFonts w:ascii="Arial" w:hAnsi="Arial" w:cs="Arial"/>
                <w:sz w:val="22"/>
                <w:szCs w:val="22"/>
              </w:rPr>
              <w:t xml:space="preserve">Changing the PartnerTeam title will systematically change titles of corresponding internal 'PartnerTeam' </w:t>
            </w:r>
            <w:r>
              <w:rPr>
                <w:rFonts w:ascii="Arial" w:hAnsi="Arial" w:cs="Arial"/>
                <w:sz w:val="22"/>
                <w:szCs w:val="22"/>
              </w:rPr>
              <w:t>User Group</w:t>
            </w:r>
            <w:r w:rsidRPr="00CC163B">
              <w:rPr>
                <w:rFonts w:ascii="Arial" w:hAnsi="Arial" w:cs="Arial"/>
                <w:sz w:val="22"/>
                <w:szCs w:val="22"/>
              </w:rPr>
              <w:t xml:space="preserve"> and Organization created to manage PartnerTeam Members within the collaboration and (Dashboard, CollaborativeSpace, Community, Project) contents.</w:t>
            </w:r>
          </w:p>
          <w:p w14:paraId="2B4D78FC" w14:textId="20436EEF" w:rsidR="00CC163B" w:rsidRPr="00CC163B" w:rsidRDefault="00CC163B">
            <w:pPr>
              <w:pStyle w:val="NormalWeb"/>
              <w:rPr>
                <w:rFonts w:ascii="Arial" w:hAnsi="Arial" w:cs="Arial"/>
                <w:sz w:val="22"/>
                <w:szCs w:val="22"/>
              </w:rPr>
            </w:pPr>
            <w:r w:rsidRPr="00CC163B">
              <w:rPr>
                <w:rFonts w:ascii="Arial" w:hAnsi="Arial" w:cs="Arial"/>
                <w:noProof/>
                <w:sz w:val="22"/>
                <w:szCs w:val="22"/>
              </w:rPr>
              <w:drawing>
                <wp:anchor distT="0" distB="0" distL="0" distR="0" simplePos="0" relativeHeight="251721216" behindDoc="0" locked="0" layoutInCell="1" allowOverlap="0" wp14:anchorId="547E7261" wp14:editId="0DE9F417">
                  <wp:simplePos x="0" y="0"/>
                  <wp:positionH relativeFrom="column">
                    <wp:posOffset>1905</wp:posOffset>
                  </wp:positionH>
                  <wp:positionV relativeFrom="line">
                    <wp:posOffset>339090</wp:posOffset>
                  </wp:positionV>
                  <wp:extent cx="312420" cy="304800"/>
                  <wp:effectExtent l="0" t="0" r="0" b="0"/>
                  <wp:wrapSquare wrapText="bothSides"/>
                  <wp:docPr id="431" name="Picture 431" descr="http://127.0.0.1:8887/_GIF/zWor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127.0.0.1:8887/_GIF/zWork.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2420" cy="304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C163B">
              <w:rPr>
                <w:rFonts w:ascii="Arial" w:hAnsi="Arial" w:cs="Arial"/>
                <w:sz w:val="22"/>
                <w:szCs w:val="22"/>
              </w:rPr>
              <w:t>Can remove a 'Partner Team'.</w:t>
            </w:r>
          </w:p>
          <w:p w14:paraId="562737A2" w14:textId="2C0D9615" w:rsidR="00CC163B" w:rsidRPr="00CC163B" w:rsidRDefault="00CC163B">
            <w:pPr>
              <w:pStyle w:val="NormalWeb"/>
              <w:rPr>
                <w:rFonts w:ascii="Arial" w:hAnsi="Arial" w:cs="Arial"/>
                <w:sz w:val="22"/>
                <w:szCs w:val="22"/>
              </w:rPr>
            </w:pPr>
            <w:r w:rsidRPr="00CC163B">
              <w:rPr>
                <w:rFonts w:ascii="Arial" w:hAnsi="Arial" w:cs="Arial"/>
                <w:sz w:val="22"/>
                <w:szCs w:val="22"/>
              </w:rPr>
              <w:t xml:space="preserve">Removing a PartnerTeam title will systematically remove corresponding internal 'PartnerTeam' </w:t>
            </w:r>
            <w:r>
              <w:rPr>
                <w:rFonts w:ascii="Arial" w:hAnsi="Arial" w:cs="Arial"/>
                <w:sz w:val="22"/>
                <w:szCs w:val="22"/>
              </w:rPr>
              <w:t>User Group</w:t>
            </w:r>
            <w:r w:rsidRPr="00CC163B">
              <w:rPr>
                <w:rFonts w:ascii="Arial" w:hAnsi="Arial" w:cs="Arial"/>
                <w:sz w:val="22"/>
                <w:szCs w:val="22"/>
              </w:rPr>
              <w:t xml:space="preserve"> and Organization (missing service) created to manage PartnerTeam Members within the collaboration and (Dashboard, CollaborativeSpace, Community, Project) contents.</w:t>
            </w:r>
          </w:p>
          <w:p w14:paraId="398E24C2" w14:textId="77777777" w:rsidR="00CC163B" w:rsidRPr="00CC163B" w:rsidRDefault="00CC163B">
            <w:pPr>
              <w:pStyle w:val="NormalWeb"/>
              <w:rPr>
                <w:rFonts w:ascii="Arial" w:hAnsi="Arial" w:cs="Arial"/>
                <w:sz w:val="22"/>
                <w:szCs w:val="22"/>
              </w:rPr>
            </w:pPr>
            <w:r w:rsidRPr="00CC163B">
              <w:rPr>
                <w:rFonts w:ascii="Arial" w:hAnsi="Arial" w:cs="Arial"/>
                <w:sz w:val="22"/>
                <w:szCs w:val="22"/>
              </w:rPr>
              <w:t>Can change the capacity of a 'Partner Team'.</w:t>
            </w:r>
          </w:p>
          <w:tbl>
            <w:tblPr>
              <w:tblW w:w="0" w:type="auto"/>
              <w:tblCellSpacing w:w="0" w:type="dxa"/>
              <w:tblCellMar>
                <w:left w:w="0" w:type="dxa"/>
                <w:right w:w="0" w:type="dxa"/>
              </w:tblCellMar>
              <w:tblLook w:val="04A0" w:firstRow="1" w:lastRow="0" w:firstColumn="1" w:lastColumn="0" w:noHBand="0" w:noVBand="1"/>
            </w:tblPr>
            <w:tblGrid>
              <w:gridCol w:w="450"/>
              <w:gridCol w:w="432"/>
              <w:gridCol w:w="4889"/>
            </w:tblGrid>
            <w:tr w:rsidR="00CC163B" w:rsidRPr="00CC163B" w14:paraId="5322ECD9" w14:textId="77777777">
              <w:trPr>
                <w:tblCellSpacing w:w="0" w:type="dxa"/>
              </w:trPr>
              <w:tc>
                <w:tcPr>
                  <w:tcW w:w="450" w:type="dxa"/>
                  <w:hideMark/>
                </w:tcPr>
                <w:p w14:paraId="1D24F754" w14:textId="77777777" w:rsidR="00CC163B" w:rsidRPr="00CC163B" w:rsidRDefault="00CC163B">
                  <w:pPr>
                    <w:pStyle w:val="NormalWeb"/>
                    <w:rPr>
                      <w:rFonts w:ascii="Arial" w:hAnsi="Arial" w:cs="Arial"/>
                      <w:sz w:val="22"/>
                      <w:szCs w:val="22"/>
                    </w:rPr>
                  </w:pPr>
                </w:p>
              </w:tc>
              <w:tc>
                <w:tcPr>
                  <w:tcW w:w="0" w:type="auto"/>
                  <w:hideMark/>
                </w:tcPr>
                <w:p w14:paraId="2E31049E" w14:textId="3248D1BC" w:rsidR="00CC163B" w:rsidRPr="00CC163B" w:rsidRDefault="00CC163B">
                  <w:pPr>
                    <w:rPr>
                      <w:rFonts w:cs="Arial"/>
                    </w:rPr>
                  </w:pPr>
                  <w:r w:rsidRPr="00CC163B">
                    <w:rPr>
                      <w:rFonts w:cs="Arial"/>
                      <w:noProof/>
                    </w:rPr>
                    <w:drawing>
                      <wp:anchor distT="0" distB="0" distL="0" distR="0" simplePos="0" relativeHeight="251722240" behindDoc="0" locked="0" layoutInCell="1" allowOverlap="0" wp14:anchorId="11F6C30A" wp14:editId="396A0683">
                        <wp:simplePos x="0" y="0"/>
                        <wp:positionH relativeFrom="column">
                          <wp:align>left</wp:align>
                        </wp:positionH>
                        <wp:positionV relativeFrom="line">
                          <wp:posOffset>0</wp:posOffset>
                        </wp:positionV>
                        <wp:extent cx="274320" cy="304800"/>
                        <wp:effectExtent l="0" t="0" r="0" b="0"/>
                        <wp:wrapSquare wrapText="bothSides"/>
                        <wp:docPr id="430" name="Picture 430" descr="http://127.0.0.1:8887/_GIF/zWor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127.0.0.1:8887/_GIF/zWork.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4320" cy="3048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0" w:type="auto"/>
                  <w:hideMark/>
                </w:tcPr>
                <w:p w14:paraId="298AF698" w14:textId="77777777" w:rsidR="00CC163B" w:rsidRPr="00CC163B" w:rsidRDefault="00CC163B">
                  <w:pPr>
                    <w:rPr>
                      <w:rFonts w:cs="Arial"/>
                    </w:rPr>
                  </w:pPr>
                  <w:r w:rsidRPr="00CC163B">
                    <w:rPr>
                      <w:rFonts w:cs="Arial"/>
                    </w:rPr>
                    <w:t>Cannot change the capacity to a lower value than the number of members already defined for the 'Partner Team'.</w:t>
                  </w:r>
                  <w:r w:rsidRPr="00CC163B">
                    <w:rPr>
                      <w:rFonts w:cs="Arial"/>
                    </w:rPr>
                    <w:br/>
                  </w:r>
                  <w:r w:rsidRPr="00CC163B">
                    <w:rPr>
                      <w:rFonts w:cs="Arial"/>
                    </w:rPr>
                    <w:lastRenderedPageBreak/>
                    <w:t xml:space="preserve">Capacity is automatically </w:t>
                  </w:r>
                  <w:proofErr w:type="spellStart"/>
                  <w:r w:rsidRPr="00CC163B">
                    <w:rPr>
                      <w:rFonts w:cs="Arial"/>
                    </w:rPr>
                    <w:t>reseted</w:t>
                  </w:r>
                  <w:proofErr w:type="spellEnd"/>
                  <w:r w:rsidRPr="00CC163B">
                    <w:rPr>
                      <w:rFonts w:cs="Arial"/>
                    </w:rPr>
                    <w:t xml:space="preserve"> to the actual number of members.</w:t>
                  </w:r>
                </w:p>
              </w:tc>
            </w:tr>
          </w:tbl>
          <w:p w14:paraId="7DE5338B" w14:textId="77777777" w:rsidR="00CC163B" w:rsidRPr="00CC163B" w:rsidRDefault="00CC163B">
            <w:pPr>
              <w:pStyle w:val="NormalWeb"/>
              <w:rPr>
                <w:rFonts w:ascii="Arial" w:hAnsi="Arial" w:cs="Arial"/>
                <w:sz w:val="22"/>
                <w:szCs w:val="22"/>
              </w:rPr>
            </w:pPr>
            <w:r w:rsidRPr="00CC163B">
              <w:rPr>
                <w:rFonts w:ascii="Arial" w:hAnsi="Arial" w:cs="Arial"/>
                <w:sz w:val="22"/>
                <w:szCs w:val="22"/>
              </w:rPr>
              <w:lastRenderedPageBreak/>
              <w:t>Can add </w:t>
            </w:r>
            <w:r w:rsidRPr="00CC163B">
              <w:rPr>
                <w:rFonts w:ascii="Arial" w:hAnsi="Arial" w:cs="Arial"/>
                <w:sz w:val="22"/>
                <w:szCs w:val="22"/>
                <w:vertAlign w:val="superscript"/>
              </w:rPr>
              <w:t>(1)</w:t>
            </w:r>
            <w:r w:rsidRPr="00CC163B">
              <w:rPr>
                <w:rFonts w:ascii="Arial" w:hAnsi="Arial" w:cs="Arial"/>
                <w:sz w:val="22"/>
                <w:szCs w:val="22"/>
              </w:rPr>
              <w:t> a new 'Partner Team'.</w:t>
            </w:r>
          </w:p>
        </w:tc>
      </w:tr>
      <w:tr w:rsidR="00CC163B" w:rsidRPr="00CC163B" w14:paraId="1B3EE406" w14:textId="77777777" w:rsidTr="00CC163B">
        <w:trPr>
          <w:tblCellSpacing w:w="0" w:type="dxa"/>
        </w:trPr>
        <w:tc>
          <w:tcPr>
            <w:tcW w:w="0" w:type="auto"/>
            <w:gridSpan w:val="3"/>
            <w:tcBorders>
              <w:top w:val="outset" w:sz="6" w:space="0" w:color="ADD8E6"/>
              <w:left w:val="outset" w:sz="6" w:space="0" w:color="ADD8E6"/>
              <w:bottom w:val="outset" w:sz="6" w:space="0" w:color="ADD8E6"/>
              <w:right w:val="outset" w:sz="6" w:space="0" w:color="ADD8E6"/>
            </w:tcBorders>
            <w:shd w:val="clear" w:color="auto" w:fill="ADD8E6"/>
            <w:vAlign w:val="center"/>
            <w:hideMark/>
          </w:tcPr>
          <w:p w14:paraId="190CCDC6" w14:textId="77777777" w:rsidR="00CC163B" w:rsidRPr="00CC163B" w:rsidRDefault="00CC163B">
            <w:pPr>
              <w:rPr>
                <w:rFonts w:cs="Arial"/>
              </w:rPr>
            </w:pPr>
            <w:r w:rsidRPr="00CC163B">
              <w:rPr>
                <w:rFonts w:cs="Arial"/>
              </w:rPr>
              <w:lastRenderedPageBreak/>
              <w:t>Collaboration Content</w:t>
            </w:r>
          </w:p>
        </w:tc>
      </w:tr>
      <w:tr w:rsidR="00CC163B" w:rsidRPr="00CC163B" w14:paraId="2C1739CD" w14:textId="77777777" w:rsidTr="00CC163B">
        <w:trPr>
          <w:tblCellSpacing w:w="0" w:type="dxa"/>
        </w:trPr>
        <w:tc>
          <w:tcPr>
            <w:tcW w:w="0" w:type="auto"/>
            <w:tcBorders>
              <w:top w:val="outset" w:sz="6" w:space="0" w:color="ADD8E6"/>
              <w:left w:val="outset" w:sz="6" w:space="0" w:color="ADD8E6"/>
              <w:bottom w:val="outset" w:sz="6" w:space="0" w:color="ADD8E6"/>
              <w:right w:val="outset" w:sz="6" w:space="0" w:color="ADD8E6"/>
            </w:tcBorders>
            <w:hideMark/>
          </w:tcPr>
          <w:p w14:paraId="56BE6B68" w14:textId="77777777" w:rsidR="00CC163B" w:rsidRPr="00CC163B" w:rsidRDefault="00CC163B">
            <w:pPr>
              <w:rPr>
                <w:rFonts w:cs="Arial"/>
              </w:rPr>
            </w:pPr>
            <w:r w:rsidRPr="00CC163B">
              <w:rPr>
                <w:rFonts w:cs="Arial"/>
              </w:rPr>
              <w:t>Dashboard</w:t>
            </w:r>
          </w:p>
        </w:tc>
        <w:tc>
          <w:tcPr>
            <w:tcW w:w="0" w:type="auto"/>
            <w:tcBorders>
              <w:top w:val="outset" w:sz="6" w:space="0" w:color="ADD8E6"/>
              <w:left w:val="outset" w:sz="6" w:space="0" w:color="ADD8E6"/>
              <w:bottom w:val="outset" w:sz="6" w:space="0" w:color="ADD8E6"/>
              <w:right w:val="outset" w:sz="6" w:space="0" w:color="ADD8E6"/>
            </w:tcBorders>
            <w:hideMark/>
          </w:tcPr>
          <w:p w14:paraId="622B5B95" w14:textId="784F65F6" w:rsidR="00CC163B" w:rsidRPr="00CC163B" w:rsidRDefault="00CC163B">
            <w:pPr>
              <w:jc w:val="center"/>
              <w:rPr>
                <w:rFonts w:cs="Arial"/>
              </w:rPr>
            </w:pPr>
            <w:r w:rsidRPr="00CC163B">
              <w:rPr>
                <w:rFonts w:cs="Arial"/>
                <w:noProof/>
              </w:rPr>
              <w:drawing>
                <wp:inline distT="0" distB="0" distL="0" distR="0" wp14:anchorId="6E9E5518" wp14:editId="2029A298">
                  <wp:extent cx="137160" cy="137160"/>
                  <wp:effectExtent l="0" t="0" r="0" b="0"/>
                  <wp:docPr id="422" name="Picture 422" descr="http://127.0.0.1:8887/_GIF/zKO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http://127.0.0.1:8887/_GIF/zKO3.gi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p>
        </w:tc>
        <w:tc>
          <w:tcPr>
            <w:tcW w:w="0" w:type="auto"/>
            <w:tcBorders>
              <w:top w:val="outset" w:sz="6" w:space="0" w:color="ADD8E6"/>
              <w:left w:val="outset" w:sz="6" w:space="0" w:color="ADD8E6"/>
              <w:bottom w:val="outset" w:sz="6" w:space="0" w:color="ADD8E6"/>
              <w:right w:val="outset" w:sz="6" w:space="0" w:color="ADD8E6"/>
            </w:tcBorders>
            <w:hideMark/>
          </w:tcPr>
          <w:p w14:paraId="34654510" w14:textId="42396046" w:rsidR="00CC163B" w:rsidRPr="00CC163B" w:rsidRDefault="00CC163B">
            <w:pPr>
              <w:rPr>
                <w:rFonts w:cs="Arial"/>
              </w:rPr>
            </w:pPr>
            <w:proofErr w:type="spellStart"/>
            <w:r>
              <w:rPr>
                <w:rFonts w:cs="Arial"/>
              </w:rPr>
              <w:t>None</w:t>
            </w:r>
            <w:proofErr w:type="gramStart"/>
            <w:r w:rsidRPr="00CC163B">
              <w:rPr>
                <w:rFonts w:cs="Arial"/>
              </w:rPr>
              <w:t>:Title</w:t>
            </w:r>
            <w:proofErr w:type="spellEnd"/>
            <w:proofErr w:type="gramEnd"/>
            <w:r w:rsidRPr="00CC163B">
              <w:rPr>
                <w:rFonts w:cs="Arial"/>
              </w:rPr>
              <w:t xml:space="preserve"> cannot be edited and is disabled.</w:t>
            </w:r>
            <w:r w:rsidRPr="00CC163B">
              <w:rPr>
                <w:rFonts w:cs="Arial"/>
              </w:rPr>
              <w:br/>
              <w:t>Title changes when collaboration title is changed.</w:t>
            </w:r>
          </w:p>
        </w:tc>
      </w:tr>
      <w:tr w:rsidR="00CC163B" w:rsidRPr="00CC163B" w14:paraId="2B8FC07F" w14:textId="77777777" w:rsidTr="00CC163B">
        <w:trPr>
          <w:tblCellSpacing w:w="0" w:type="dxa"/>
        </w:trPr>
        <w:tc>
          <w:tcPr>
            <w:tcW w:w="0" w:type="auto"/>
            <w:tcBorders>
              <w:top w:val="outset" w:sz="6" w:space="0" w:color="ADD8E6"/>
              <w:left w:val="outset" w:sz="6" w:space="0" w:color="ADD8E6"/>
              <w:bottom w:val="outset" w:sz="6" w:space="0" w:color="ADD8E6"/>
              <w:right w:val="outset" w:sz="6" w:space="0" w:color="ADD8E6"/>
            </w:tcBorders>
            <w:hideMark/>
          </w:tcPr>
          <w:p w14:paraId="12112FCA" w14:textId="77777777" w:rsidR="00CC163B" w:rsidRPr="00CC163B" w:rsidRDefault="00CC163B">
            <w:pPr>
              <w:rPr>
                <w:rFonts w:cs="Arial"/>
              </w:rPr>
            </w:pPr>
            <w:r w:rsidRPr="00CC163B">
              <w:rPr>
                <w:rFonts w:cs="Arial"/>
              </w:rPr>
              <w:t>Collaborative Space</w:t>
            </w:r>
          </w:p>
        </w:tc>
        <w:tc>
          <w:tcPr>
            <w:tcW w:w="0" w:type="auto"/>
            <w:tcBorders>
              <w:top w:val="outset" w:sz="6" w:space="0" w:color="ADD8E6"/>
              <w:left w:val="outset" w:sz="6" w:space="0" w:color="ADD8E6"/>
              <w:bottom w:val="outset" w:sz="6" w:space="0" w:color="ADD8E6"/>
              <w:right w:val="outset" w:sz="6" w:space="0" w:color="ADD8E6"/>
            </w:tcBorders>
            <w:hideMark/>
          </w:tcPr>
          <w:p w14:paraId="38630258" w14:textId="2F3AE82E" w:rsidR="00CC163B" w:rsidRPr="00CC163B" w:rsidRDefault="00CC163B">
            <w:pPr>
              <w:jc w:val="center"/>
              <w:rPr>
                <w:rFonts w:cs="Arial"/>
              </w:rPr>
            </w:pPr>
            <w:r w:rsidRPr="00CC163B">
              <w:rPr>
                <w:rFonts w:cs="Arial"/>
                <w:noProof/>
              </w:rPr>
              <w:drawing>
                <wp:inline distT="0" distB="0" distL="0" distR="0" wp14:anchorId="4B3366BD" wp14:editId="3ED93E61">
                  <wp:extent cx="137160" cy="106680"/>
                  <wp:effectExtent l="0" t="0" r="0" b="7620"/>
                  <wp:docPr id="421" name="Picture 421" descr="http://127.0.0.1:8887/_GIF/zOK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http://127.0.0.1:8887/_GIF/zOK3.gi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7160" cy="106680"/>
                          </a:xfrm>
                          <a:prstGeom prst="rect">
                            <a:avLst/>
                          </a:prstGeom>
                          <a:noFill/>
                          <a:ln>
                            <a:noFill/>
                          </a:ln>
                        </pic:spPr>
                      </pic:pic>
                    </a:graphicData>
                  </a:graphic>
                </wp:inline>
              </w:drawing>
            </w:r>
          </w:p>
        </w:tc>
        <w:tc>
          <w:tcPr>
            <w:tcW w:w="0" w:type="auto"/>
            <w:tcBorders>
              <w:top w:val="outset" w:sz="6" w:space="0" w:color="ADD8E6"/>
              <w:left w:val="outset" w:sz="6" w:space="0" w:color="ADD8E6"/>
              <w:bottom w:val="outset" w:sz="6" w:space="0" w:color="ADD8E6"/>
              <w:right w:val="outset" w:sz="6" w:space="0" w:color="ADD8E6"/>
            </w:tcBorders>
            <w:hideMark/>
          </w:tcPr>
          <w:p w14:paraId="495DB905" w14:textId="77777777" w:rsidR="00CC163B" w:rsidRPr="00CC163B" w:rsidRDefault="00CC163B">
            <w:pPr>
              <w:rPr>
                <w:rFonts w:cs="Arial"/>
              </w:rPr>
            </w:pPr>
            <w:r w:rsidRPr="00CC163B">
              <w:rPr>
                <w:rFonts w:cs="Arial"/>
              </w:rPr>
              <w:t>Can change the Collaborative Space from status (new/reuse) to target status (new/reuse</w:t>
            </w:r>
            <w:proofErr w:type="gramStart"/>
            <w:r w:rsidRPr="00CC163B">
              <w:rPr>
                <w:rFonts w:cs="Arial"/>
              </w:rPr>
              <w:t>)</w:t>
            </w:r>
            <w:proofErr w:type="gramEnd"/>
            <w:r w:rsidRPr="00CC163B">
              <w:rPr>
                <w:rFonts w:cs="Arial"/>
              </w:rPr>
              <w:br/>
              <w:t>New/reuse a Collaborative Space may lead to previous Collaborative Space deletion </w:t>
            </w:r>
            <w:r w:rsidRPr="00CC163B">
              <w:rPr>
                <w:rFonts w:cs="Arial"/>
                <w:vertAlign w:val="superscript"/>
              </w:rPr>
              <w:t>(2)</w:t>
            </w:r>
            <w:r w:rsidRPr="00CC163B">
              <w:rPr>
                <w:rFonts w:cs="Arial"/>
              </w:rPr>
              <w:t>.</w:t>
            </w:r>
            <w:r w:rsidRPr="00CC163B">
              <w:rPr>
                <w:rFonts w:cs="Arial"/>
              </w:rPr>
              <w:br/>
              <w:t xml:space="preserve">For Collaborative </w:t>
            </w:r>
            <w:proofErr w:type="gramStart"/>
            <w:r w:rsidRPr="00CC163B">
              <w:rPr>
                <w:rFonts w:cs="Arial"/>
              </w:rPr>
              <w:t>Space which</w:t>
            </w:r>
            <w:proofErr w:type="gramEnd"/>
            <w:r w:rsidRPr="00CC163B">
              <w:rPr>
                <w:rFonts w:cs="Arial"/>
              </w:rPr>
              <w:t xml:space="preserve"> Title is the same title than the Collaboration, changing the collaboration title will automatically change the Collaborative Space Title to the new collaboration title value.</w:t>
            </w:r>
          </w:p>
        </w:tc>
      </w:tr>
      <w:tr w:rsidR="00CC163B" w:rsidRPr="00CC163B" w14:paraId="11229D1E" w14:textId="77777777" w:rsidTr="00CC163B">
        <w:trPr>
          <w:tblCellSpacing w:w="0" w:type="dxa"/>
        </w:trPr>
        <w:tc>
          <w:tcPr>
            <w:tcW w:w="0" w:type="auto"/>
            <w:tcBorders>
              <w:top w:val="outset" w:sz="6" w:space="0" w:color="ADD8E6"/>
              <w:left w:val="outset" w:sz="6" w:space="0" w:color="ADD8E6"/>
              <w:bottom w:val="outset" w:sz="6" w:space="0" w:color="ADD8E6"/>
              <w:right w:val="outset" w:sz="6" w:space="0" w:color="ADD8E6"/>
            </w:tcBorders>
            <w:hideMark/>
          </w:tcPr>
          <w:p w14:paraId="44D88D25" w14:textId="77777777" w:rsidR="00CC163B" w:rsidRPr="00CC163B" w:rsidRDefault="00CC163B">
            <w:pPr>
              <w:rPr>
                <w:rFonts w:cs="Arial"/>
              </w:rPr>
            </w:pPr>
            <w:r w:rsidRPr="00CC163B">
              <w:rPr>
                <w:rFonts w:cs="Arial"/>
              </w:rPr>
              <w:t>Community</w:t>
            </w:r>
          </w:p>
        </w:tc>
        <w:tc>
          <w:tcPr>
            <w:tcW w:w="0" w:type="auto"/>
            <w:tcBorders>
              <w:top w:val="outset" w:sz="6" w:space="0" w:color="ADD8E6"/>
              <w:left w:val="outset" w:sz="6" w:space="0" w:color="ADD8E6"/>
              <w:bottom w:val="outset" w:sz="6" w:space="0" w:color="ADD8E6"/>
              <w:right w:val="outset" w:sz="6" w:space="0" w:color="ADD8E6"/>
            </w:tcBorders>
            <w:hideMark/>
          </w:tcPr>
          <w:p w14:paraId="42ABA972" w14:textId="37298D3D" w:rsidR="00CC163B" w:rsidRPr="00CC163B" w:rsidRDefault="00CC163B">
            <w:pPr>
              <w:jc w:val="center"/>
              <w:rPr>
                <w:rFonts w:cs="Arial"/>
              </w:rPr>
            </w:pPr>
            <w:r w:rsidRPr="00CC163B">
              <w:rPr>
                <w:rFonts w:cs="Arial"/>
                <w:noProof/>
              </w:rPr>
              <w:drawing>
                <wp:inline distT="0" distB="0" distL="0" distR="0" wp14:anchorId="0DF94598" wp14:editId="68BD09B0">
                  <wp:extent cx="137160" cy="106680"/>
                  <wp:effectExtent l="0" t="0" r="0" b="7620"/>
                  <wp:docPr id="420" name="Picture 420" descr="http://127.0.0.1:8887/_GIF/zOK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http://127.0.0.1:8887/_GIF/zOK3.gi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7160" cy="106680"/>
                          </a:xfrm>
                          <a:prstGeom prst="rect">
                            <a:avLst/>
                          </a:prstGeom>
                          <a:noFill/>
                          <a:ln>
                            <a:noFill/>
                          </a:ln>
                        </pic:spPr>
                      </pic:pic>
                    </a:graphicData>
                  </a:graphic>
                </wp:inline>
              </w:drawing>
            </w:r>
          </w:p>
        </w:tc>
        <w:tc>
          <w:tcPr>
            <w:tcW w:w="0" w:type="auto"/>
            <w:tcBorders>
              <w:top w:val="outset" w:sz="6" w:space="0" w:color="ADD8E6"/>
              <w:left w:val="outset" w:sz="6" w:space="0" w:color="ADD8E6"/>
              <w:bottom w:val="outset" w:sz="6" w:space="0" w:color="ADD8E6"/>
              <w:right w:val="outset" w:sz="6" w:space="0" w:color="ADD8E6"/>
            </w:tcBorders>
            <w:hideMark/>
          </w:tcPr>
          <w:p w14:paraId="4E904E8F" w14:textId="46E580CC" w:rsidR="00CC163B" w:rsidRPr="00CC163B" w:rsidRDefault="00B94C15">
            <w:pPr>
              <w:rPr>
                <w:rFonts w:cs="Arial"/>
              </w:rPr>
            </w:pPr>
            <w:r>
              <w:rPr>
                <w:rFonts w:cs="Arial"/>
              </w:rPr>
              <w:t xml:space="preserve">Can enable / </w:t>
            </w:r>
            <w:proofErr w:type="gramStart"/>
            <w:r>
              <w:rPr>
                <w:rFonts w:cs="Arial"/>
              </w:rPr>
              <w:t xml:space="preserve">disable </w:t>
            </w:r>
            <w:r w:rsidR="00CC163B" w:rsidRPr="00CC163B">
              <w:rPr>
                <w:rFonts w:cs="Arial"/>
              </w:rPr>
              <w:t xml:space="preserve"> Community</w:t>
            </w:r>
            <w:proofErr w:type="gramEnd"/>
            <w:r w:rsidR="00CC163B" w:rsidRPr="00CC163B">
              <w:rPr>
                <w:rFonts w:cs="Arial"/>
              </w:rPr>
              <w:t xml:space="preserve"> usage.</w:t>
            </w:r>
            <w:r w:rsidR="00CC163B" w:rsidRPr="00CC163B">
              <w:rPr>
                <w:rFonts w:cs="Arial"/>
              </w:rPr>
              <w:br/>
              <w:t>Can change the Community from any initial status (none/new/reuse) to any target status (none/new/reuse</w:t>
            </w:r>
            <w:proofErr w:type="gramStart"/>
            <w:r w:rsidR="00CC163B" w:rsidRPr="00CC163B">
              <w:rPr>
                <w:rFonts w:cs="Arial"/>
              </w:rPr>
              <w:t>)</w:t>
            </w:r>
            <w:proofErr w:type="gramEnd"/>
            <w:r w:rsidR="00CC163B" w:rsidRPr="00CC163B">
              <w:rPr>
                <w:rFonts w:cs="Arial"/>
              </w:rPr>
              <w:br/>
              <w:t>None/New/reuse a Community may lead to previous Community deletion </w:t>
            </w:r>
            <w:r w:rsidR="00CC163B" w:rsidRPr="00CC163B">
              <w:rPr>
                <w:rFonts w:cs="Arial"/>
                <w:vertAlign w:val="superscript"/>
              </w:rPr>
              <w:t>(2)</w:t>
            </w:r>
            <w:r w:rsidR="00CC163B" w:rsidRPr="00CC163B">
              <w:rPr>
                <w:rFonts w:cs="Arial"/>
              </w:rPr>
              <w:t>.</w:t>
            </w:r>
            <w:r w:rsidR="00CC163B" w:rsidRPr="00CC163B">
              <w:rPr>
                <w:rFonts w:cs="Arial"/>
              </w:rPr>
              <w:br/>
              <w:t xml:space="preserve">For </w:t>
            </w:r>
            <w:proofErr w:type="gramStart"/>
            <w:r w:rsidR="00CC163B" w:rsidRPr="00CC163B">
              <w:rPr>
                <w:rFonts w:cs="Arial"/>
              </w:rPr>
              <w:t>Community which</w:t>
            </w:r>
            <w:proofErr w:type="gramEnd"/>
            <w:r w:rsidR="00CC163B" w:rsidRPr="00CC163B">
              <w:rPr>
                <w:rFonts w:cs="Arial"/>
              </w:rPr>
              <w:t xml:space="preserve"> Title is the same title than the Collaboration, changing the collaboration title will automatically change the Community Title to the new collaboration title value.</w:t>
            </w:r>
          </w:p>
        </w:tc>
      </w:tr>
      <w:tr w:rsidR="00CC163B" w:rsidRPr="00CC163B" w14:paraId="5DABD44A" w14:textId="77777777" w:rsidTr="00CC163B">
        <w:trPr>
          <w:tblCellSpacing w:w="0" w:type="dxa"/>
        </w:trPr>
        <w:tc>
          <w:tcPr>
            <w:tcW w:w="0" w:type="auto"/>
            <w:tcBorders>
              <w:top w:val="outset" w:sz="6" w:space="0" w:color="ADD8E6"/>
              <w:left w:val="outset" w:sz="6" w:space="0" w:color="ADD8E6"/>
              <w:bottom w:val="outset" w:sz="6" w:space="0" w:color="ADD8E6"/>
              <w:right w:val="outset" w:sz="6" w:space="0" w:color="ADD8E6"/>
            </w:tcBorders>
            <w:hideMark/>
          </w:tcPr>
          <w:p w14:paraId="77F24137" w14:textId="77777777" w:rsidR="00CC163B" w:rsidRPr="00CC163B" w:rsidRDefault="00CC163B">
            <w:pPr>
              <w:rPr>
                <w:rFonts w:cs="Arial"/>
              </w:rPr>
            </w:pPr>
            <w:r w:rsidRPr="00CC163B">
              <w:rPr>
                <w:rFonts w:cs="Arial"/>
              </w:rPr>
              <w:t>Project</w:t>
            </w:r>
          </w:p>
        </w:tc>
        <w:tc>
          <w:tcPr>
            <w:tcW w:w="0" w:type="auto"/>
            <w:tcBorders>
              <w:top w:val="outset" w:sz="6" w:space="0" w:color="ADD8E6"/>
              <w:left w:val="outset" w:sz="6" w:space="0" w:color="ADD8E6"/>
              <w:bottom w:val="outset" w:sz="6" w:space="0" w:color="ADD8E6"/>
              <w:right w:val="outset" w:sz="6" w:space="0" w:color="ADD8E6"/>
            </w:tcBorders>
            <w:hideMark/>
          </w:tcPr>
          <w:p w14:paraId="23BCD976" w14:textId="62EC4A5E" w:rsidR="00CC163B" w:rsidRPr="00CC163B" w:rsidRDefault="00CC163B">
            <w:pPr>
              <w:jc w:val="center"/>
              <w:rPr>
                <w:rFonts w:cs="Arial"/>
              </w:rPr>
            </w:pPr>
            <w:r w:rsidRPr="00CC163B">
              <w:rPr>
                <w:rFonts w:cs="Arial"/>
                <w:noProof/>
              </w:rPr>
              <w:drawing>
                <wp:inline distT="0" distB="0" distL="0" distR="0" wp14:anchorId="2EEF7F08" wp14:editId="3560F037">
                  <wp:extent cx="137160" cy="106680"/>
                  <wp:effectExtent l="0" t="0" r="0" b="7620"/>
                  <wp:docPr id="419" name="Picture 419" descr="http://127.0.0.1:8887/_GIF/zOK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http://127.0.0.1:8887/_GIF/zOK3.gi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7160" cy="106680"/>
                          </a:xfrm>
                          <a:prstGeom prst="rect">
                            <a:avLst/>
                          </a:prstGeom>
                          <a:noFill/>
                          <a:ln>
                            <a:noFill/>
                          </a:ln>
                        </pic:spPr>
                      </pic:pic>
                    </a:graphicData>
                  </a:graphic>
                </wp:inline>
              </w:drawing>
            </w:r>
          </w:p>
        </w:tc>
        <w:tc>
          <w:tcPr>
            <w:tcW w:w="0" w:type="auto"/>
            <w:tcBorders>
              <w:top w:val="outset" w:sz="6" w:space="0" w:color="ADD8E6"/>
              <w:left w:val="outset" w:sz="6" w:space="0" w:color="ADD8E6"/>
              <w:bottom w:val="outset" w:sz="6" w:space="0" w:color="ADD8E6"/>
              <w:right w:val="outset" w:sz="6" w:space="0" w:color="ADD8E6"/>
            </w:tcBorders>
            <w:hideMark/>
          </w:tcPr>
          <w:p w14:paraId="1EEF4EB9" w14:textId="79850FD6" w:rsidR="00CC163B" w:rsidRPr="00CC163B" w:rsidRDefault="00B94C15">
            <w:pPr>
              <w:rPr>
                <w:rFonts w:cs="Arial"/>
              </w:rPr>
            </w:pPr>
            <w:r>
              <w:rPr>
                <w:rFonts w:cs="Arial"/>
              </w:rPr>
              <w:t xml:space="preserve">Can enable / </w:t>
            </w:r>
            <w:proofErr w:type="gramStart"/>
            <w:r>
              <w:rPr>
                <w:rFonts w:cs="Arial"/>
              </w:rPr>
              <w:t xml:space="preserve">disable </w:t>
            </w:r>
            <w:r w:rsidR="00CC163B" w:rsidRPr="00CC163B">
              <w:rPr>
                <w:rFonts w:cs="Arial"/>
              </w:rPr>
              <w:t xml:space="preserve"> Project</w:t>
            </w:r>
            <w:proofErr w:type="gramEnd"/>
            <w:r w:rsidR="00CC163B" w:rsidRPr="00CC163B">
              <w:rPr>
                <w:rFonts w:cs="Arial"/>
              </w:rPr>
              <w:t xml:space="preserve"> usage.</w:t>
            </w:r>
            <w:r w:rsidR="00CC163B" w:rsidRPr="00CC163B">
              <w:rPr>
                <w:rFonts w:cs="Arial"/>
              </w:rPr>
              <w:br/>
              <w:t>Can change the Project from any initial status (none/new/reuse) to any target status (none/new/reuse</w:t>
            </w:r>
            <w:proofErr w:type="gramStart"/>
            <w:r w:rsidR="00CC163B" w:rsidRPr="00CC163B">
              <w:rPr>
                <w:rFonts w:cs="Arial"/>
              </w:rPr>
              <w:t>)</w:t>
            </w:r>
            <w:proofErr w:type="gramEnd"/>
            <w:r w:rsidR="00CC163B" w:rsidRPr="00CC163B">
              <w:rPr>
                <w:rFonts w:cs="Arial"/>
              </w:rPr>
              <w:br/>
              <w:t>None/New/reuse a Project may lead to previous Project deletion </w:t>
            </w:r>
            <w:r w:rsidR="00CC163B" w:rsidRPr="00CC163B">
              <w:rPr>
                <w:rFonts w:cs="Arial"/>
                <w:vertAlign w:val="superscript"/>
              </w:rPr>
              <w:t>(2)</w:t>
            </w:r>
            <w:r w:rsidR="00CC163B" w:rsidRPr="00CC163B">
              <w:rPr>
                <w:rFonts w:cs="Arial"/>
              </w:rPr>
              <w:t>.</w:t>
            </w:r>
            <w:r w:rsidR="00CC163B" w:rsidRPr="00CC163B">
              <w:rPr>
                <w:rFonts w:cs="Arial"/>
              </w:rPr>
              <w:br/>
              <w:t xml:space="preserve">For </w:t>
            </w:r>
            <w:proofErr w:type="gramStart"/>
            <w:r w:rsidR="00CC163B" w:rsidRPr="00CC163B">
              <w:rPr>
                <w:rFonts w:cs="Arial"/>
              </w:rPr>
              <w:t>Project which</w:t>
            </w:r>
            <w:proofErr w:type="gramEnd"/>
            <w:r w:rsidR="00CC163B" w:rsidRPr="00CC163B">
              <w:rPr>
                <w:rFonts w:cs="Arial"/>
              </w:rPr>
              <w:t xml:space="preserve"> Title is the same title than the Collaboration, changing the collaboration title will automatically change the Project Title to the new collaboration title value.</w:t>
            </w:r>
          </w:p>
        </w:tc>
      </w:tr>
      <w:tr w:rsidR="00CC163B" w:rsidRPr="00CC163B" w14:paraId="5FE85C48" w14:textId="77777777" w:rsidTr="00CC163B">
        <w:trPr>
          <w:tblCellSpacing w:w="0" w:type="dxa"/>
        </w:trPr>
        <w:tc>
          <w:tcPr>
            <w:tcW w:w="0" w:type="auto"/>
            <w:tcBorders>
              <w:top w:val="outset" w:sz="6" w:space="0" w:color="ADD8E6"/>
              <w:left w:val="outset" w:sz="6" w:space="0" w:color="ADD8E6"/>
              <w:bottom w:val="outset" w:sz="6" w:space="0" w:color="ADD8E6"/>
              <w:right w:val="outset" w:sz="6" w:space="0" w:color="ADD8E6"/>
            </w:tcBorders>
            <w:hideMark/>
          </w:tcPr>
          <w:p w14:paraId="23FC06DB" w14:textId="77777777" w:rsidR="00CC163B" w:rsidRPr="00CC163B" w:rsidRDefault="00CC163B">
            <w:pPr>
              <w:rPr>
                <w:rFonts w:cs="Arial"/>
              </w:rPr>
            </w:pPr>
            <w:r w:rsidRPr="00CC163B">
              <w:rPr>
                <w:rFonts w:cs="Arial"/>
              </w:rPr>
              <w:t>Bookmark</w:t>
            </w:r>
          </w:p>
        </w:tc>
        <w:tc>
          <w:tcPr>
            <w:tcW w:w="0" w:type="auto"/>
            <w:tcBorders>
              <w:top w:val="outset" w:sz="6" w:space="0" w:color="ADD8E6"/>
              <w:left w:val="outset" w:sz="6" w:space="0" w:color="ADD8E6"/>
              <w:bottom w:val="outset" w:sz="6" w:space="0" w:color="ADD8E6"/>
              <w:right w:val="outset" w:sz="6" w:space="0" w:color="ADD8E6"/>
            </w:tcBorders>
            <w:hideMark/>
          </w:tcPr>
          <w:p w14:paraId="169FCF96" w14:textId="4100997E" w:rsidR="00CC163B" w:rsidRPr="00CC163B" w:rsidRDefault="00CC163B">
            <w:pPr>
              <w:jc w:val="center"/>
              <w:rPr>
                <w:rFonts w:cs="Arial"/>
              </w:rPr>
            </w:pPr>
            <w:r w:rsidRPr="00CC163B">
              <w:rPr>
                <w:rFonts w:cs="Arial"/>
                <w:noProof/>
              </w:rPr>
              <w:drawing>
                <wp:inline distT="0" distB="0" distL="0" distR="0" wp14:anchorId="34E93331" wp14:editId="1D00C134">
                  <wp:extent cx="137160" cy="106680"/>
                  <wp:effectExtent l="0" t="0" r="0" b="7620"/>
                  <wp:docPr id="418" name="Picture 418" descr="http://127.0.0.1:8887/_GIF/zOK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http://127.0.0.1:8887/_GIF/zOK3.gi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7160" cy="106680"/>
                          </a:xfrm>
                          <a:prstGeom prst="rect">
                            <a:avLst/>
                          </a:prstGeom>
                          <a:noFill/>
                          <a:ln>
                            <a:noFill/>
                          </a:ln>
                        </pic:spPr>
                      </pic:pic>
                    </a:graphicData>
                  </a:graphic>
                </wp:inline>
              </w:drawing>
            </w:r>
          </w:p>
        </w:tc>
        <w:tc>
          <w:tcPr>
            <w:tcW w:w="0" w:type="auto"/>
            <w:tcBorders>
              <w:top w:val="outset" w:sz="6" w:space="0" w:color="ADD8E6"/>
              <w:left w:val="outset" w:sz="6" w:space="0" w:color="ADD8E6"/>
              <w:bottom w:val="outset" w:sz="6" w:space="0" w:color="ADD8E6"/>
              <w:right w:val="outset" w:sz="6" w:space="0" w:color="ADD8E6"/>
            </w:tcBorders>
            <w:hideMark/>
          </w:tcPr>
          <w:p w14:paraId="0BEB60AC" w14:textId="35A28902" w:rsidR="00CC163B" w:rsidRPr="00CC163B" w:rsidRDefault="00CC163B" w:rsidP="00B94C15">
            <w:pPr>
              <w:rPr>
                <w:rFonts w:cs="Arial"/>
              </w:rPr>
            </w:pPr>
            <w:r w:rsidRPr="00CC163B">
              <w:rPr>
                <w:rFonts w:cs="Arial"/>
              </w:rPr>
              <w:t xml:space="preserve">Can </w:t>
            </w:r>
            <w:r w:rsidR="00B94C15">
              <w:rPr>
                <w:rFonts w:cs="Arial"/>
              </w:rPr>
              <w:t>enable</w:t>
            </w:r>
            <w:r w:rsidRPr="00CC163B">
              <w:rPr>
                <w:rFonts w:cs="Arial"/>
              </w:rPr>
              <w:t> </w:t>
            </w:r>
            <w:r w:rsidRPr="00CC163B">
              <w:rPr>
                <w:rFonts w:cs="Arial"/>
                <w:vertAlign w:val="superscript"/>
              </w:rPr>
              <w:t>(1)</w:t>
            </w:r>
            <w:r w:rsidRPr="00CC163B">
              <w:rPr>
                <w:rFonts w:cs="Arial"/>
              </w:rPr>
              <w:t xml:space="preserve"> / </w:t>
            </w:r>
            <w:r w:rsidR="00B94C15">
              <w:rPr>
                <w:rFonts w:cs="Arial"/>
              </w:rPr>
              <w:t>disable</w:t>
            </w:r>
            <w:r w:rsidRPr="00CC163B">
              <w:rPr>
                <w:rFonts w:cs="Arial"/>
              </w:rPr>
              <w:t xml:space="preserve"> Bookmark usage.</w:t>
            </w:r>
            <w:r w:rsidRPr="00CC163B">
              <w:rPr>
                <w:rFonts w:cs="Arial"/>
              </w:rPr>
              <w:br/>
              <w:t>Can change the Bookmark from any initial status (none/new/reuse) to any target status (none/new </w:t>
            </w:r>
            <w:r w:rsidRPr="00CC163B">
              <w:rPr>
                <w:rFonts w:cs="Arial"/>
                <w:vertAlign w:val="superscript"/>
              </w:rPr>
              <w:t>(1)</w:t>
            </w:r>
            <w:r w:rsidRPr="00CC163B">
              <w:rPr>
                <w:rFonts w:cs="Arial"/>
              </w:rPr>
              <w:t>/reuse </w:t>
            </w:r>
            <w:r w:rsidRPr="00CC163B">
              <w:rPr>
                <w:rFonts w:cs="Arial"/>
                <w:vertAlign w:val="superscript"/>
              </w:rPr>
              <w:t>(1)</w:t>
            </w:r>
            <w:proofErr w:type="gramStart"/>
            <w:r w:rsidRPr="00CC163B">
              <w:rPr>
                <w:rFonts w:cs="Arial"/>
              </w:rPr>
              <w:t>)</w:t>
            </w:r>
            <w:proofErr w:type="gramEnd"/>
            <w:r w:rsidRPr="00CC163B">
              <w:rPr>
                <w:rFonts w:cs="Arial"/>
              </w:rPr>
              <w:br/>
              <w:t>None/New/reuse a Bookmark may lead to previous Bookmark deletion </w:t>
            </w:r>
            <w:r w:rsidRPr="00CC163B">
              <w:rPr>
                <w:rFonts w:cs="Arial"/>
                <w:vertAlign w:val="superscript"/>
              </w:rPr>
              <w:t>(2)</w:t>
            </w:r>
            <w:r w:rsidRPr="00CC163B">
              <w:rPr>
                <w:rFonts w:cs="Arial"/>
              </w:rPr>
              <w:t>.</w:t>
            </w:r>
            <w:r w:rsidRPr="00CC163B">
              <w:rPr>
                <w:rFonts w:cs="Arial"/>
              </w:rPr>
              <w:br/>
              <w:t xml:space="preserve">For </w:t>
            </w:r>
            <w:proofErr w:type="gramStart"/>
            <w:r w:rsidRPr="00CC163B">
              <w:rPr>
                <w:rFonts w:cs="Arial"/>
              </w:rPr>
              <w:t>Bookmark which</w:t>
            </w:r>
            <w:proofErr w:type="gramEnd"/>
            <w:r w:rsidRPr="00CC163B">
              <w:rPr>
                <w:rFonts w:cs="Arial"/>
              </w:rPr>
              <w:t xml:space="preserve"> Title is the same title than the Collaboration, changing the collaboration title will </w:t>
            </w:r>
            <w:r w:rsidRPr="00CC163B">
              <w:rPr>
                <w:rFonts w:cs="Arial"/>
              </w:rPr>
              <w:lastRenderedPageBreak/>
              <w:t>automatically change the Bookmark Title to the new collaboration title value.</w:t>
            </w:r>
          </w:p>
        </w:tc>
      </w:tr>
    </w:tbl>
    <w:p w14:paraId="70292007" w14:textId="77777777" w:rsidR="00CC163B" w:rsidRPr="00CC163B" w:rsidRDefault="00CC163B" w:rsidP="00CC163B">
      <w:pPr>
        <w:pStyle w:val="NormalWeb"/>
        <w:ind w:left="720"/>
        <w:rPr>
          <w:rFonts w:ascii="Arial" w:hAnsi="Arial" w:cs="Arial"/>
          <w:sz w:val="22"/>
          <w:szCs w:val="22"/>
        </w:rPr>
      </w:pPr>
      <w:r w:rsidRPr="00CC163B">
        <w:rPr>
          <w:rFonts w:ascii="Arial" w:hAnsi="Arial" w:cs="Arial"/>
          <w:b/>
          <w:bCs/>
          <w:sz w:val="22"/>
          <w:szCs w:val="22"/>
        </w:rPr>
        <w:lastRenderedPageBreak/>
        <w:t>Note:</w:t>
      </w:r>
    </w:p>
    <w:p w14:paraId="74BE9FA1" w14:textId="77777777" w:rsidR="00CC163B" w:rsidRPr="00CC163B" w:rsidRDefault="00CC163B" w:rsidP="00F4079A">
      <w:pPr>
        <w:numPr>
          <w:ilvl w:val="1"/>
          <w:numId w:val="19"/>
        </w:numPr>
        <w:spacing w:before="100" w:beforeAutospacing="1" w:after="100" w:afterAutospacing="1" w:line="240" w:lineRule="auto"/>
        <w:rPr>
          <w:rFonts w:cs="Arial"/>
        </w:rPr>
      </w:pPr>
      <w:r w:rsidRPr="00CC163B">
        <w:rPr>
          <w:rFonts w:cs="Arial"/>
          <w:vertAlign w:val="superscript"/>
        </w:rPr>
        <w:t>(1)</w:t>
      </w:r>
      <w:r w:rsidRPr="00CC163B">
        <w:rPr>
          <w:rFonts w:cs="Arial"/>
        </w:rPr>
        <w:t> Admin must be owner of the collaborative Space to be allowed to modify (new/reuse) some content or add a 'Team'.</w:t>
      </w:r>
    </w:p>
    <w:p w14:paraId="4FFEE3B1" w14:textId="77777777" w:rsidR="00CC163B" w:rsidRPr="00CC163B" w:rsidRDefault="00CC163B" w:rsidP="00F4079A">
      <w:pPr>
        <w:numPr>
          <w:ilvl w:val="1"/>
          <w:numId w:val="19"/>
        </w:numPr>
        <w:spacing w:before="100" w:beforeAutospacing="1" w:after="100" w:afterAutospacing="1" w:line="240" w:lineRule="auto"/>
        <w:rPr>
          <w:rFonts w:cs="Arial"/>
        </w:rPr>
      </w:pPr>
      <w:r w:rsidRPr="00CC163B">
        <w:rPr>
          <w:rFonts w:cs="Arial"/>
          <w:vertAlign w:val="superscript"/>
        </w:rPr>
        <w:t>(2)</w:t>
      </w:r>
      <w:r w:rsidRPr="00CC163B">
        <w:rPr>
          <w:rFonts w:cs="Arial"/>
        </w:rPr>
        <w:t> </w:t>
      </w:r>
      <w:r w:rsidRPr="00CC163B">
        <w:rPr>
          <w:rFonts w:cs="Arial"/>
          <w:b/>
          <w:bCs/>
        </w:rPr>
        <w:t>Deactivating or changing a (CollaborativeSpace, Community, Project, Bookmark) content</w:t>
      </w:r>
      <w:r w:rsidRPr="00CC163B">
        <w:rPr>
          <w:rFonts w:cs="Arial"/>
        </w:rPr>
        <w:t>:</w:t>
      </w:r>
      <w:r w:rsidRPr="00CC163B">
        <w:rPr>
          <w:rFonts w:cs="Arial"/>
        </w:rPr>
        <w:br/>
        <w:t>In some case, deactivating or changing a (CollaborativeSpace, Community, Project, Bookmark) content may lead to previous content deletion:</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top w:w="36" w:type="dxa"/>
          <w:left w:w="36" w:type="dxa"/>
          <w:bottom w:w="36" w:type="dxa"/>
          <w:right w:w="36" w:type="dxa"/>
        </w:tblCellMar>
        <w:tblLook w:val="04A0" w:firstRow="1" w:lastRow="0" w:firstColumn="1" w:lastColumn="0" w:noHBand="0" w:noVBand="1"/>
      </w:tblPr>
      <w:tblGrid>
        <w:gridCol w:w="2194"/>
        <w:gridCol w:w="1895"/>
        <w:gridCol w:w="3743"/>
        <w:gridCol w:w="1178"/>
      </w:tblGrid>
      <w:tr w:rsidR="00CC163B" w:rsidRPr="00CC163B" w14:paraId="66F4C4E7" w14:textId="77777777" w:rsidTr="00CC163B">
        <w:trPr>
          <w:tblCellSpacing w:w="0" w:type="dxa"/>
          <w:jc w:val="center"/>
        </w:trPr>
        <w:tc>
          <w:tcPr>
            <w:tcW w:w="0" w:type="auto"/>
            <w:gridSpan w:val="2"/>
            <w:tcBorders>
              <w:top w:val="outset" w:sz="6" w:space="0" w:color="auto"/>
              <w:left w:val="outset" w:sz="6" w:space="0" w:color="auto"/>
              <w:bottom w:val="outset" w:sz="6" w:space="0" w:color="auto"/>
              <w:right w:val="outset" w:sz="6" w:space="0" w:color="auto"/>
            </w:tcBorders>
            <w:shd w:val="clear" w:color="auto" w:fill="ADD8E6"/>
            <w:vAlign w:val="center"/>
            <w:hideMark/>
          </w:tcPr>
          <w:p w14:paraId="0071CF0D" w14:textId="77777777" w:rsidR="00CC163B" w:rsidRPr="00CC163B" w:rsidRDefault="00CC163B">
            <w:pPr>
              <w:jc w:val="center"/>
              <w:rPr>
                <w:rFonts w:cs="Arial"/>
                <w:b/>
                <w:bCs/>
              </w:rPr>
            </w:pPr>
            <w:r w:rsidRPr="00CC163B">
              <w:rPr>
                <w:rFonts w:cs="Arial"/>
                <w:b/>
                <w:bCs/>
              </w:rPr>
              <w:t>  Content created  </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ADD8E6"/>
            <w:vAlign w:val="center"/>
            <w:hideMark/>
          </w:tcPr>
          <w:p w14:paraId="2920DFB8" w14:textId="77777777" w:rsidR="00CC163B" w:rsidRPr="00CC163B" w:rsidRDefault="00CC163B">
            <w:pPr>
              <w:jc w:val="center"/>
              <w:rPr>
                <w:rFonts w:cs="Arial"/>
                <w:b/>
                <w:bCs/>
              </w:rPr>
            </w:pPr>
            <w:r w:rsidRPr="00CC163B">
              <w:rPr>
                <w:rFonts w:cs="Arial"/>
                <w:b/>
                <w:bCs/>
              </w:rPr>
              <w:t>  Content still used  </w:t>
            </w:r>
            <w:r w:rsidRPr="00CC163B">
              <w:rPr>
                <w:rFonts w:cs="Arial"/>
                <w:b/>
                <w:bCs/>
              </w:rPr>
              <w:br/>
              <w:t>  in another collaboration  </w:t>
            </w:r>
            <w:r w:rsidRPr="00CC163B">
              <w:rPr>
                <w:rFonts w:cs="Arial"/>
                <w:b/>
                <w:bCs/>
              </w:rPr>
              <w:br/>
              <w:t>(whatever the Activated/Deactivated status)</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ADD8E6"/>
            <w:vAlign w:val="center"/>
            <w:hideMark/>
          </w:tcPr>
          <w:p w14:paraId="6D335FF2" w14:textId="77777777" w:rsidR="00CC163B" w:rsidRPr="00CC163B" w:rsidRDefault="00CC163B">
            <w:pPr>
              <w:jc w:val="center"/>
              <w:rPr>
                <w:rFonts w:cs="Arial"/>
                <w:b/>
                <w:bCs/>
              </w:rPr>
            </w:pPr>
            <w:r w:rsidRPr="00CC163B">
              <w:rPr>
                <w:rFonts w:cs="Arial"/>
                <w:b/>
                <w:bCs/>
              </w:rPr>
              <w:t>  Content  </w:t>
            </w:r>
            <w:r w:rsidRPr="00CC163B">
              <w:rPr>
                <w:rFonts w:cs="Arial"/>
                <w:b/>
                <w:bCs/>
              </w:rPr>
              <w:br/>
              <w:t>deletion</w:t>
            </w:r>
          </w:p>
        </w:tc>
      </w:tr>
      <w:tr w:rsidR="00CC163B" w:rsidRPr="00CC163B" w14:paraId="101E09BA" w14:textId="77777777" w:rsidTr="00CC163B">
        <w:trPr>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ADD8E6"/>
            <w:hideMark/>
          </w:tcPr>
          <w:p w14:paraId="5732CF6C" w14:textId="77777777" w:rsidR="00CC163B" w:rsidRPr="00CC163B" w:rsidRDefault="00CC163B">
            <w:pPr>
              <w:rPr>
                <w:rFonts w:cs="Arial"/>
              </w:rPr>
            </w:pPr>
            <w:r w:rsidRPr="00CC163B">
              <w:rPr>
                <w:rFonts w:cs="Arial"/>
              </w:rPr>
              <w:t>  Outside a Collaboration  </w:t>
            </w:r>
          </w:p>
        </w:tc>
        <w:tc>
          <w:tcPr>
            <w:tcW w:w="0" w:type="auto"/>
            <w:tcBorders>
              <w:top w:val="outset" w:sz="6" w:space="0" w:color="auto"/>
              <w:left w:val="outset" w:sz="6" w:space="0" w:color="auto"/>
              <w:bottom w:val="outset" w:sz="6" w:space="0" w:color="auto"/>
              <w:right w:val="outset" w:sz="6" w:space="0" w:color="auto"/>
            </w:tcBorders>
            <w:shd w:val="clear" w:color="auto" w:fill="ADD8E6"/>
            <w:hideMark/>
          </w:tcPr>
          <w:p w14:paraId="534C4597" w14:textId="77777777" w:rsidR="00CC163B" w:rsidRPr="00CC163B" w:rsidRDefault="00CC163B">
            <w:pPr>
              <w:rPr>
                <w:rFonts w:cs="Arial"/>
              </w:rPr>
            </w:pPr>
            <w:r w:rsidRPr="00CC163B">
              <w:rPr>
                <w:rFonts w:cs="Arial"/>
              </w:rPr>
              <w:t>  By a Collaboration  </w:t>
            </w:r>
          </w:p>
        </w:tc>
        <w:tc>
          <w:tcPr>
            <w:tcW w:w="0" w:type="auto"/>
            <w:vMerge/>
            <w:tcBorders>
              <w:top w:val="outset" w:sz="6" w:space="0" w:color="auto"/>
              <w:left w:val="outset" w:sz="6" w:space="0" w:color="auto"/>
              <w:bottom w:val="outset" w:sz="6" w:space="0" w:color="auto"/>
              <w:right w:val="outset" w:sz="6" w:space="0" w:color="auto"/>
            </w:tcBorders>
            <w:shd w:val="clear" w:color="auto" w:fill="ADD8E6"/>
            <w:vAlign w:val="center"/>
            <w:hideMark/>
          </w:tcPr>
          <w:p w14:paraId="30168627" w14:textId="77777777" w:rsidR="00CC163B" w:rsidRPr="00CC163B" w:rsidRDefault="00CC163B">
            <w:pPr>
              <w:rPr>
                <w:rFonts w:cs="Arial"/>
                <w:b/>
                <w:bCs/>
              </w:rPr>
            </w:pPr>
          </w:p>
        </w:tc>
        <w:tc>
          <w:tcPr>
            <w:tcW w:w="0" w:type="auto"/>
            <w:vMerge/>
            <w:tcBorders>
              <w:top w:val="outset" w:sz="6" w:space="0" w:color="auto"/>
              <w:left w:val="outset" w:sz="6" w:space="0" w:color="auto"/>
              <w:bottom w:val="outset" w:sz="6" w:space="0" w:color="auto"/>
              <w:right w:val="outset" w:sz="6" w:space="0" w:color="auto"/>
            </w:tcBorders>
            <w:shd w:val="clear" w:color="auto" w:fill="ADD8E6"/>
            <w:vAlign w:val="center"/>
            <w:hideMark/>
          </w:tcPr>
          <w:p w14:paraId="6B2546E7" w14:textId="77777777" w:rsidR="00CC163B" w:rsidRPr="00CC163B" w:rsidRDefault="00CC163B">
            <w:pPr>
              <w:rPr>
                <w:rFonts w:cs="Arial"/>
                <w:b/>
                <w:bCs/>
              </w:rPr>
            </w:pPr>
          </w:p>
        </w:tc>
      </w:tr>
      <w:tr w:rsidR="00CC163B" w:rsidRPr="00CC163B" w14:paraId="4C8B3FD9" w14:textId="77777777" w:rsidTr="00CC163B">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6B67D725" w14:textId="77777777" w:rsidR="00CC163B" w:rsidRPr="00CC163B" w:rsidRDefault="00CC163B">
            <w:pPr>
              <w:jc w:val="center"/>
              <w:rPr>
                <w:rFonts w:cs="Arial"/>
                <w:b/>
                <w:bCs/>
              </w:rPr>
            </w:pPr>
            <w:r w:rsidRPr="00CC163B">
              <w:rPr>
                <w:rFonts w:cs="Arial"/>
                <w:b/>
                <w:bCs/>
              </w:rPr>
              <w:t>Y</w:t>
            </w:r>
          </w:p>
        </w:tc>
        <w:tc>
          <w:tcPr>
            <w:tcW w:w="0" w:type="auto"/>
            <w:tcBorders>
              <w:top w:val="outset" w:sz="6" w:space="0" w:color="auto"/>
              <w:left w:val="outset" w:sz="6" w:space="0" w:color="auto"/>
              <w:bottom w:val="outset" w:sz="6" w:space="0" w:color="auto"/>
              <w:right w:val="outset" w:sz="6" w:space="0" w:color="auto"/>
            </w:tcBorders>
            <w:hideMark/>
          </w:tcPr>
          <w:p w14:paraId="09B59796" w14:textId="77777777" w:rsidR="00CC163B" w:rsidRPr="00CC163B" w:rsidRDefault="00CC163B">
            <w:pPr>
              <w:jc w:val="center"/>
              <w:rPr>
                <w:rFonts w:cs="Arial"/>
                <w:b/>
                <w:bCs/>
              </w:rPr>
            </w:pPr>
            <w:r w:rsidRPr="00CC163B">
              <w:rPr>
                <w:rFonts w:cs="Arial"/>
                <w:b/>
                <w:bCs/>
              </w:rPr>
              <w:t>N</w:t>
            </w:r>
          </w:p>
        </w:tc>
        <w:tc>
          <w:tcPr>
            <w:tcW w:w="0" w:type="auto"/>
            <w:tcBorders>
              <w:top w:val="outset" w:sz="6" w:space="0" w:color="auto"/>
              <w:left w:val="outset" w:sz="6" w:space="0" w:color="auto"/>
              <w:bottom w:val="outset" w:sz="6" w:space="0" w:color="auto"/>
              <w:right w:val="outset" w:sz="6" w:space="0" w:color="auto"/>
            </w:tcBorders>
            <w:hideMark/>
          </w:tcPr>
          <w:p w14:paraId="168513C3" w14:textId="77777777" w:rsidR="00CC163B" w:rsidRPr="00CC163B" w:rsidRDefault="00CC163B">
            <w:pPr>
              <w:jc w:val="center"/>
              <w:rPr>
                <w:rFonts w:cs="Arial"/>
                <w:b/>
                <w:bCs/>
              </w:rPr>
            </w:pPr>
            <w:r w:rsidRPr="00CC163B">
              <w:rPr>
                <w:rFonts w:cs="Arial"/>
                <w:b/>
                <w:bCs/>
              </w:rPr>
              <w:t>Y/N</w:t>
            </w:r>
          </w:p>
        </w:tc>
        <w:tc>
          <w:tcPr>
            <w:tcW w:w="0" w:type="auto"/>
            <w:tcBorders>
              <w:top w:val="outset" w:sz="6" w:space="0" w:color="auto"/>
              <w:left w:val="outset" w:sz="6" w:space="0" w:color="auto"/>
              <w:bottom w:val="outset" w:sz="6" w:space="0" w:color="auto"/>
              <w:right w:val="outset" w:sz="6" w:space="0" w:color="auto"/>
            </w:tcBorders>
            <w:hideMark/>
          </w:tcPr>
          <w:p w14:paraId="0A53D125" w14:textId="77777777" w:rsidR="00CC163B" w:rsidRPr="00CC163B" w:rsidRDefault="00CC163B">
            <w:pPr>
              <w:jc w:val="center"/>
              <w:rPr>
                <w:rFonts w:cs="Arial"/>
                <w:b/>
                <w:bCs/>
              </w:rPr>
            </w:pPr>
            <w:r w:rsidRPr="00CC163B">
              <w:rPr>
                <w:rFonts w:cs="Arial"/>
                <w:b/>
                <w:bCs/>
              </w:rPr>
              <w:t>N</w:t>
            </w:r>
          </w:p>
        </w:tc>
      </w:tr>
      <w:tr w:rsidR="00CC163B" w:rsidRPr="00CC163B" w14:paraId="2D6FB6AE" w14:textId="77777777" w:rsidTr="00CC163B">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151D45A5" w14:textId="77777777" w:rsidR="00CC163B" w:rsidRPr="00CC163B" w:rsidRDefault="00CC163B">
            <w:pPr>
              <w:jc w:val="center"/>
              <w:rPr>
                <w:rFonts w:cs="Arial"/>
                <w:b/>
                <w:bCs/>
              </w:rPr>
            </w:pPr>
            <w:r w:rsidRPr="00CC163B">
              <w:rPr>
                <w:rFonts w:cs="Arial"/>
                <w:b/>
                <w:bCs/>
              </w:rPr>
              <w:t>N</w:t>
            </w:r>
          </w:p>
        </w:tc>
        <w:tc>
          <w:tcPr>
            <w:tcW w:w="0" w:type="auto"/>
            <w:tcBorders>
              <w:top w:val="outset" w:sz="6" w:space="0" w:color="auto"/>
              <w:left w:val="outset" w:sz="6" w:space="0" w:color="auto"/>
              <w:bottom w:val="outset" w:sz="6" w:space="0" w:color="auto"/>
              <w:right w:val="outset" w:sz="6" w:space="0" w:color="auto"/>
            </w:tcBorders>
            <w:hideMark/>
          </w:tcPr>
          <w:p w14:paraId="1F058E4E" w14:textId="77777777" w:rsidR="00CC163B" w:rsidRPr="00CC163B" w:rsidRDefault="00CC163B">
            <w:pPr>
              <w:jc w:val="center"/>
              <w:rPr>
                <w:rFonts w:cs="Arial"/>
                <w:b/>
                <w:bCs/>
              </w:rPr>
            </w:pPr>
            <w:r w:rsidRPr="00CC163B">
              <w:rPr>
                <w:rFonts w:cs="Arial"/>
                <w:b/>
                <w:bCs/>
              </w:rPr>
              <w:t>Y</w:t>
            </w:r>
          </w:p>
        </w:tc>
        <w:tc>
          <w:tcPr>
            <w:tcW w:w="0" w:type="auto"/>
            <w:tcBorders>
              <w:top w:val="outset" w:sz="6" w:space="0" w:color="auto"/>
              <w:left w:val="outset" w:sz="6" w:space="0" w:color="auto"/>
              <w:bottom w:val="outset" w:sz="6" w:space="0" w:color="auto"/>
              <w:right w:val="outset" w:sz="6" w:space="0" w:color="auto"/>
            </w:tcBorders>
            <w:hideMark/>
          </w:tcPr>
          <w:p w14:paraId="33310521" w14:textId="77777777" w:rsidR="00CC163B" w:rsidRPr="00CC163B" w:rsidRDefault="00CC163B">
            <w:pPr>
              <w:jc w:val="center"/>
              <w:rPr>
                <w:rFonts w:cs="Arial"/>
                <w:b/>
                <w:bCs/>
              </w:rPr>
            </w:pPr>
            <w:r w:rsidRPr="00CC163B">
              <w:rPr>
                <w:rFonts w:cs="Arial"/>
                <w:b/>
                <w:bCs/>
              </w:rPr>
              <w:t>Y</w:t>
            </w:r>
          </w:p>
        </w:tc>
        <w:tc>
          <w:tcPr>
            <w:tcW w:w="0" w:type="auto"/>
            <w:tcBorders>
              <w:top w:val="outset" w:sz="6" w:space="0" w:color="auto"/>
              <w:left w:val="outset" w:sz="6" w:space="0" w:color="auto"/>
              <w:bottom w:val="outset" w:sz="6" w:space="0" w:color="auto"/>
              <w:right w:val="outset" w:sz="6" w:space="0" w:color="auto"/>
            </w:tcBorders>
            <w:hideMark/>
          </w:tcPr>
          <w:p w14:paraId="7A9E7EB4" w14:textId="77777777" w:rsidR="00CC163B" w:rsidRPr="00CC163B" w:rsidRDefault="00CC163B">
            <w:pPr>
              <w:jc w:val="center"/>
              <w:rPr>
                <w:rFonts w:cs="Arial"/>
                <w:b/>
                <w:bCs/>
              </w:rPr>
            </w:pPr>
            <w:r w:rsidRPr="00CC163B">
              <w:rPr>
                <w:rFonts w:cs="Arial"/>
                <w:b/>
                <w:bCs/>
              </w:rPr>
              <w:t>N</w:t>
            </w:r>
          </w:p>
        </w:tc>
      </w:tr>
      <w:tr w:rsidR="00CC163B" w:rsidRPr="00CC163B" w14:paraId="284ADADC" w14:textId="77777777" w:rsidTr="00CC163B">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31BFEB48" w14:textId="77777777" w:rsidR="00CC163B" w:rsidRPr="00CC163B" w:rsidRDefault="00CC163B">
            <w:pPr>
              <w:jc w:val="center"/>
              <w:rPr>
                <w:rFonts w:cs="Arial"/>
                <w:b/>
                <w:bCs/>
              </w:rPr>
            </w:pPr>
            <w:r w:rsidRPr="00CC163B">
              <w:rPr>
                <w:rFonts w:cs="Arial"/>
                <w:b/>
                <w:bCs/>
              </w:rPr>
              <w:t>N</w:t>
            </w:r>
          </w:p>
        </w:tc>
        <w:tc>
          <w:tcPr>
            <w:tcW w:w="0" w:type="auto"/>
            <w:tcBorders>
              <w:top w:val="outset" w:sz="6" w:space="0" w:color="auto"/>
              <w:left w:val="outset" w:sz="6" w:space="0" w:color="auto"/>
              <w:bottom w:val="outset" w:sz="6" w:space="0" w:color="auto"/>
              <w:right w:val="outset" w:sz="6" w:space="0" w:color="auto"/>
            </w:tcBorders>
            <w:hideMark/>
          </w:tcPr>
          <w:p w14:paraId="2AB1FA3B" w14:textId="77777777" w:rsidR="00CC163B" w:rsidRPr="00CC163B" w:rsidRDefault="00CC163B">
            <w:pPr>
              <w:jc w:val="center"/>
              <w:rPr>
                <w:rFonts w:cs="Arial"/>
                <w:b/>
                <w:bCs/>
              </w:rPr>
            </w:pPr>
            <w:r w:rsidRPr="00CC163B">
              <w:rPr>
                <w:rFonts w:cs="Arial"/>
                <w:b/>
                <w:bCs/>
              </w:rPr>
              <w:t>Y</w:t>
            </w:r>
          </w:p>
        </w:tc>
        <w:tc>
          <w:tcPr>
            <w:tcW w:w="0" w:type="auto"/>
            <w:tcBorders>
              <w:top w:val="outset" w:sz="6" w:space="0" w:color="auto"/>
              <w:left w:val="outset" w:sz="6" w:space="0" w:color="auto"/>
              <w:bottom w:val="outset" w:sz="6" w:space="0" w:color="auto"/>
              <w:right w:val="outset" w:sz="6" w:space="0" w:color="auto"/>
            </w:tcBorders>
            <w:hideMark/>
          </w:tcPr>
          <w:p w14:paraId="08D97172" w14:textId="77777777" w:rsidR="00CC163B" w:rsidRPr="00CC163B" w:rsidRDefault="00CC163B">
            <w:pPr>
              <w:jc w:val="center"/>
              <w:rPr>
                <w:rFonts w:cs="Arial"/>
                <w:b/>
                <w:bCs/>
              </w:rPr>
            </w:pPr>
            <w:r w:rsidRPr="00CC163B">
              <w:rPr>
                <w:rFonts w:cs="Arial"/>
                <w:b/>
                <w:bCs/>
              </w:rPr>
              <w:t>N</w:t>
            </w:r>
          </w:p>
        </w:tc>
        <w:tc>
          <w:tcPr>
            <w:tcW w:w="0" w:type="auto"/>
            <w:tcBorders>
              <w:top w:val="outset" w:sz="6" w:space="0" w:color="auto"/>
              <w:left w:val="outset" w:sz="6" w:space="0" w:color="auto"/>
              <w:bottom w:val="outset" w:sz="6" w:space="0" w:color="auto"/>
              <w:right w:val="outset" w:sz="6" w:space="0" w:color="auto"/>
            </w:tcBorders>
            <w:hideMark/>
          </w:tcPr>
          <w:p w14:paraId="18E1C4E2" w14:textId="2A09ECCE" w:rsidR="00CC163B" w:rsidRPr="00CC163B" w:rsidRDefault="00CC163B">
            <w:pPr>
              <w:jc w:val="center"/>
              <w:rPr>
                <w:rFonts w:cs="Arial"/>
                <w:b/>
                <w:bCs/>
              </w:rPr>
            </w:pPr>
            <w:r w:rsidRPr="00CC163B">
              <w:rPr>
                <w:rFonts w:cs="Arial"/>
                <w:b/>
                <w:bCs/>
              </w:rPr>
              <w:t>Y</w:t>
            </w:r>
            <w:r w:rsidR="003C42E3" w:rsidRPr="00805CDA">
              <w:rPr>
                <w:rFonts w:eastAsia="Times New Roman" w:cs="Arial"/>
                <w:bCs/>
              </w:rPr>
              <w:t>(*)</w:t>
            </w:r>
          </w:p>
        </w:tc>
      </w:tr>
    </w:tbl>
    <w:p w14:paraId="555BD227" w14:textId="77777777" w:rsidR="003C42E3" w:rsidRDefault="003C42E3" w:rsidP="003C42E3">
      <w:pPr>
        <w:spacing w:before="100" w:beforeAutospacing="1" w:after="100" w:afterAutospacing="1" w:line="240" w:lineRule="auto"/>
        <w:rPr>
          <w:rFonts w:eastAsia="Times New Roman" w:cs="Arial"/>
        </w:rPr>
      </w:pPr>
      <w:r>
        <w:rPr>
          <w:rFonts w:eastAsia="Times New Roman" w:cs="Arial"/>
        </w:rPr>
        <w:t xml:space="preserve">(*) Collaborative Space must be empty to </w:t>
      </w:r>
      <w:proofErr w:type="gramStart"/>
      <w:r>
        <w:rPr>
          <w:rFonts w:eastAsia="Times New Roman" w:cs="Arial"/>
        </w:rPr>
        <w:t>be deleted</w:t>
      </w:r>
      <w:proofErr w:type="gramEnd"/>
      <w:r>
        <w:rPr>
          <w:rFonts w:eastAsia="Times New Roman" w:cs="Arial"/>
        </w:rPr>
        <w:t>. See Limitation#6.</w:t>
      </w:r>
    </w:p>
    <w:p w14:paraId="5ABAEBB5" w14:textId="77777777" w:rsidR="00CC163B" w:rsidRPr="00CC163B" w:rsidRDefault="00CC163B" w:rsidP="00CC163B">
      <w:pPr>
        <w:pStyle w:val="NormalWeb"/>
        <w:ind w:left="720"/>
        <w:rPr>
          <w:rFonts w:ascii="Arial" w:hAnsi="Arial" w:cs="Arial"/>
          <w:sz w:val="22"/>
          <w:szCs w:val="22"/>
        </w:rPr>
      </w:pPr>
      <w:r w:rsidRPr="00CC163B">
        <w:rPr>
          <w:rFonts w:ascii="Arial" w:hAnsi="Arial" w:cs="Arial"/>
          <w:b/>
          <w:bCs/>
          <w:sz w:val="22"/>
          <w:szCs w:val="22"/>
        </w:rPr>
        <w:t xml:space="preserve">More about (Dashboard, CollaborativeSpace, Community, Project, </w:t>
      </w:r>
      <w:proofErr w:type="gramStart"/>
      <w:r w:rsidRPr="00CC163B">
        <w:rPr>
          <w:rFonts w:ascii="Arial" w:hAnsi="Arial" w:cs="Arial"/>
          <w:b/>
          <w:bCs/>
          <w:sz w:val="22"/>
          <w:szCs w:val="22"/>
        </w:rPr>
        <w:t>Bookmark</w:t>
      </w:r>
      <w:proofErr w:type="gramEnd"/>
      <w:r w:rsidRPr="00CC163B">
        <w:rPr>
          <w:rFonts w:ascii="Arial" w:hAnsi="Arial" w:cs="Arial"/>
          <w:b/>
          <w:bCs/>
          <w:sz w:val="22"/>
          <w:szCs w:val="22"/>
        </w:rPr>
        <w:t>) Title</w:t>
      </w:r>
      <w:r w:rsidRPr="00CC163B">
        <w:rPr>
          <w:rFonts w:ascii="Arial" w:hAnsi="Arial" w:cs="Arial"/>
          <w:sz w:val="22"/>
          <w:szCs w:val="22"/>
        </w:rPr>
        <w:t>:</w:t>
      </w:r>
    </w:p>
    <w:p w14:paraId="4FF16B06" w14:textId="32641BD4" w:rsidR="00CC163B" w:rsidRPr="00CC163B" w:rsidRDefault="00CC163B" w:rsidP="00F4079A">
      <w:pPr>
        <w:numPr>
          <w:ilvl w:val="1"/>
          <w:numId w:val="19"/>
        </w:numPr>
        <w:spacing w:before="100" w:beforeAutospacing="1" w:after="100" w:afterAutospacing="1" w:line="240" w:lineRule="auto"/>
        <w:rPr>
          <w:rFonts w:cs="Arial"/>
        </w:rPr>
      </w:pPr>
      <w:r w:rsidRPr="00CC163B">
        <w:rPr>
          <w:rFonts w:cs="Arial"/>
        </w:rPr>
        <w:t xml:space="preserve">Title </w:t>
      </w:r>
      <w:proofErr w:type="gramStart"/>
      <w:r w:rsidRPr="00CC163B">
        <w:rPr>
          <w:rFonts w:cs="Arial"/>
        </w:rPr>
        <w:t>is always displayed</w:t>
      </w:r>
      <w:proofErr w:type="gramEnd"/>
      <w:r w:rsidRPr="00CC163B">
        <w:rPr>
          <w:rFonts w:cs="Arial"/>
        </w:rPr>
        <w:t xml:space="preserve"> whatever the corresponding </w:t>
      </w:r>
      <w:r w:rsidRPr="00591BC7">
        <w:rPr>
          <w:rFonts w:cs="Arial"/>
        </w:rPr>
        <w:t>toggle</w:t>
      </w:r>
      <w:r w:rsidRPr="00CC163B">
        <w:rPr>
          <w:rFonts w:cs="Arial"/>
        </w:rPr>
        <w:t> (optional content) is active or if no corresponding </w:t>
      </w:r>
      <w:r w:rsidRPr="00591BC7">
        <w:rPr>
          <w:rFonts w:cs="Arial"/>
        </w:rPr>
        <w:t>toggle</w:t>
      </w:r>
      <w:r w:rsidRPr="00CC163B">
        <w:rPr>
          <w:rFonts w:cs="Arial"/>
        </w:rPr>
        <w:t> (mandatory content).</w:t>
      </w:r>
    </w:p>
    <w:p w14:paraId="7BA3B113" w14:textId="1FEBFCFC" w:rsidR="00CC163B" w:rsidRPr="00CC163B" w:rsidRDefault="00CC163B" w:rsidP="00F4079A">
      <w:pPr>
        <w:numPr>
          <w:ilvl w:val="1"/>
          <w:numId w:val="19"/>
        </w:numPr>
        <w:spacing w:before="100" w:beforeAutospacing="1" w:after="100" w:afterAutospacing="1" w:line="240" w:lineRule="auto"/>
        <w:rPr>
          <w:rFonts w:cs="Arial"/>
        </w:rPr>
      </w:pPr>
      <w:r w:rsidRPr="00CC163B">
        <w:rPr>
          <w:rFonts w:cs="Arial"/>
        </w:rPr>
        <w:t>Title is disabled </w:t>
      </w:r>
      <w:r w:rsidRPr="00CC163B">
        <w:rPr>
          <w:rFonts w:cs="Arial"/>
          <w:i/>
          <w:iCs/>
        </w:rPr>
        <w:t>(</w:t>
      </w:r>
      <w:hyperlink r:id="rId20" w:anchor="EDITCOLLABFIG2" w:history="1">
        <w:r w:rsidRPr="00CC163B">
          <w:rPr>
            <w:rStyle w:val="Hyperlink"/>
            <w:rFonts w:cs="Arial"/>
            <w:i/>
            <w:iCs/>
            <w:color w:val="auto"/>
          </w:rPr>
          <w:t>fig2</w:t>
        </w:r>
      </w:hyperlink>
      <w:r w:rsidRPr="00CC163B">
        <w:rPr>
          <w:rFonts w:cs="Arial"/>
          <w:i/>
          <w:iCs/>
        </w:rPr>
        <w:t>)</w:t>
      </w:r>
      <w:r w:rsidRPr="00CC163B">
        <w:rPr>
          <w:rFonts w:cs="Arial"/>
        </w:rPr>
        <w:t> when the corresponding </w:t>
      </w:r>
      <w:r w:rsidRPr="00591BC7">
        <w:rPr>
          <w:rFonts w:cs="Arial"/>
        </w:rPr>
        <w:t>toggle</w:t>
      </w:r>
      <w:r w:rsidRPr="00CC163B">
        <w:rPr>
          <w:rFonts w:cs="Arial"/>
        </w:rPr>
        <w:t xml:space="preserve"> (optional content) is inactive or when the content </w:t>
      </w:r>
      <w:proofErr w:type="gramStart"/>
      <w:r w:rsidRPr="00CC163B">
        <w:rPr>
          <w:rFonts w:cs="Arial"/>
        </w:rPr>
        <w:t>cannot be reused</w:t>
      </w:r>
      <w:proofErr w:type="gramEnd"/>
      <w:r w:rsidRPr="00CC163B">
        <w:rPr>
          <w:rFonts w:cs="Arial"/>
        </w:rPr>
        <w:t xml:space="preserve"> (Dashboard).</w:t>
      </w:r>
    </w:p>
    <w:p w14:paraId="51CD1552" w14:textId="150D73E0" w:rsidR="00CC163B" w:rsidRPr="00CC163B" w:rsidRDefault="00CC163B" w:rsidP="00F4079A">
      <w:pPr>
        <w:numPr>
          <w:ilvl w:val="1"/>
          <w:numId w:val="19"/>
        </w:numPr>
        <w:spacing w:before="100" w:beforeAutospacing="1" w:after="100" w:afterAutospacing="1" w:line="240" w:lineRule="auto"/>
        <w:rPr>
          <w:rFonts w:cs="Arial"/>
        </w:rPr>
      </w:pPr>
      <w:r w:rsidRPr="00CC163B">
        <w:rPr>
          <w:rFonts w:cs="Arial"/>
          <w:noProof/>
        </w:rPr>
        <w:drawing>
          <wp:inline distT="0" distB="0" distL="0" distR="0" wp14:anchorId="715DBE1B" wp14:editId="3ACAE705">
            <wp:extent cx="198120" cy="137160"/>
            <wp:effectExtent l="0" t="0" r="0" b="0"/>
            <wp:docPr id="417" name="Picture 417" descr="http://127.0.0.1:8887/_GIF/COLLAB/UX_CCC_CreateCollaboration_Content_Cro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http://127.0.0.1:8887/_GIF/COLLAB/UX_CCC_CreateCollaboration_Content_Cross.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8120" cy="137160"/>
                    </a:xfrm>
                    <a:prstGeom prst="rect">
                      <a:avLst/>
                    </a:prstGeom>
                    <a:noFill/>
                    <a:ln>
                      <a:noFill/>
                    </a:ln>
                  </pic:spPr>
                </pic:pic>
              </a:graphicData>
            </a:graphic>
          </wp:inline>
        </w:drawing>
      </w:r>
      <w:r w:rsidRPr="00CC163B">
        <w:rPr>
          <w:rFonts w:cs="Arial"/>
        </w:rPr>
        <w:t> </w:t>
      </w:r>
      <w:proofErr w:type="gramStart"/>
      <w:r w:rsidRPr="00CC163B">
        <w:rPr>
          <w:rFonts w:cs="Arial"/>
        </w:rPr>
        <w:t>Cross appears</w:t>
      </w:r>
      <w:proofErr w:type="gramEnd"/>
      <w:r w:rsidRPr="00CC163B">
        <w:rPr>
          <w:rFonts w:cs="Arial"/>
        </w:rPr>
        <w:t xml:space="preserve"> when the content title is not the same than collaboration title, else it is not displayed.</w:t>
      </w:r>
    </w:p>
    <w:p w14:paraId="43B7C886" w14:textId="77777777" w:rsidR="00CC163B" w:rsidRPr="00CC163B" w:rsidRDefault="00CC163B" w:rsidP="00CC163B">
      <w:pPr>
        <w:spacing w:after="0"/>
        <w:ind w:left="720"/>
        <w:rPr>
          <w:rFonts w:cs="Arial"/>
        </w:rPr>
      </w:pPr>
      <w:r w:rsidRPr="00CC163B">
        <w:rPr>
          <w:rFonts w:cs="Arial"/>
        </w:rPr>
        <w:t> </w:t>
      </w:r>
      <w:r w:rsidRPr="00CC163B">
        <w:rPr>
          <w:rFonts w:ascii="Segoe UI Symbol" w:hAnsi="Segoe UI Symbol" w:cs="Segoe UI Symbol"/>
        </w:rPr>
        <w:t>☛</w:t>
      </w:r>
      <w:proofErr w:type="gramStart"/>
      <w:r w:rsidRPr="00CC163B">
        <w:rPr>
          <w:rFonts w:cs="Arial"/>
        </w:rPr>
        <w:t>  No</w:t>
      </w:r>
      <w:proofErr w:type="gramEnd"/>
      <w:r w:rsidRPr="00CC163B">
        <w:rPr>
          <w:rFonts w:cs="Arial"/>
        </w:rPr>
        <w:t xml:space="preserve"> cross means that the content can be renamed while renaming the Collaboration.</w:t>
      </w:r>
    </w:p>
    <w:p w14:paraId="7C949F6F" w14:textId="6EB9DA9D" w:rsidR="00CC163B" w:rsidRPr="00CC163B" w:rsidRDefault="00CC163B" w:rsidP="00F4079A">
      <w:pPr>
        <w:numPr>
          <w:ilvl w:val="1"/>
          <w:numId w:val="19"/>
        </w:numPr>
        <w:spacing w:before="100" w:beforeAutospacing="1" w:after="100" w:afterAutospacing="1" w:line="240" w:lineRule="auto"/>
        <w:rPr>
          <w:rFonts w:cs="Arial"/>
        </w:rPr>
      </w:pPr>
      <w:r w:rsidRPr="00CC163B">
        <w:rPr>
          <w:rFonts w:cs="Arial"/>
          <w:noProof/>
        </w:rPr>
        <w:drawing>
          <wp:inline distT="0" distB="0" distL="0" distR="0" wp14:anchorId="345313CF" wp14:editId="2DA003AD">
            <wp:extent cx="198120" cy="137160"/>
            <wp:effectExtent l="0" t="0" r="0" b="0"/>
            <wp:docPr id="416" name="Picture 416" descr="http://127.0.0.1:8887/_GIF/COLLAB/UX_CCC_CreateCollaboration_Content_Cro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http://127.0.0.1:8887/_GIF/COLLAB/UX_CCC_CreateCollaboration_Content_Cross.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8120" cy="137160"/>
                    </a:xfrm>
                    <a:prstGeom prst="rect">
                      <a:avLst/>
                    </a:prstGeom>
                    <a:noFill/>
                    <a:ln>
                      <a:noFill/>
                    </a:ln>
                  </pic:spPr>
                </pic:pic>
              </a:graphicData>
            </a:graphic>
          </wp:inline>
        </w:drawing>
      </w:r>
      <w:r w:rsidRPr="00CC163B">
        <w:rPr>
          <w:rFonts w:cs="Arial"/>
        </w:rPr>
        <w:t> Cross can be used to modify the content to a new content with same title than the Collaboration</w:t>
      </w:r>
    </w:p>
    <w:p w14:paraId="757655E3" w14:textId="77777777" w:rsidR="001A5BB5" w:rsidRDefault="001A5BB5" w:rsidP="001A5BB5">
      <w:pPr>
        <w:pStyle w:val="NormalWeb"/>
        <w:rPr>
          <w:rFonts w:ascii="Verdana" w:hAnsi="Verdana"/>
          <w:color w:val="000000"/>
        </w:rPr>
      </w:pPr>
      <w:r>
        <w:rPr>
          <w:rFonts w:ascii="Verdana" w:hAnsi="Verdana"/>
          <w:color w:val="000000"/>
        </w:rPr>
        <w:t>By default when entering in the 'Properties Tab in Edit mode':</w:t>
      </w:r>
    </w:p>
    <w:p w14:paraId="57C9E1D8" w14:textId="79D87999" w:rsidR="001A5BB5" w:rsidRDefault="001A5BB5" w:rsidP="001A5BB5">
      <w:pPr>
        <w:numPr>
          <w:ilvl w:val="0"/>
          <w:numId w:val="20"/>
        </w:numPr>
        <w:spacing w:before="100" w:beforeAutospacing="1" w:after="100" w:afterAutospacing="1" w:line="240" w:lineRule="auto"/>
        <w:rPr>
          <w:rFonts w:ascii="Verdana" w:hAnsi="Verdana"/>
          <w:color w:val="000000"/>
        </w:rPr>
      </w:pPr>
      <w:r>
        <w:rPr>
          <w:rFonts w:ascii="Verdana" w:hAnsi="Verdana"/>
          <w:color w:val="000000"/>
        </w:rPr>
        <w:t>'Edit' button is replaced by </w:t>
      </w:r>
      <w:r>
        <w:rPr>
          <w:rFonts w:ascii="Verdana" w:hAnsi="Verdana"/>
          <w:noProof/>
          <w:color w:val="000000"/>
        </w:rPr>
        <w:drawing>
          <wp:inline distT="0" distB="0" distL="0" distR="0" wp14:anchorId="2EE44E6B" wp14:editId="2CDDFA05">
            <wp:extent cx="426720" cy="175260"/>
            <wp:effectExtent l="0" t="0" r="0" b="0"/>
            <wp:docPr id="24" name="Picture 24" descr="http://127.0.0.1:8887/_GIF/COLLAB/UX_CCC_Button_Sav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127.0.0.1:8887/_GIF/COLLAB/UX_CCC_Button_Save.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6720" cy="175260"/>
                    </a:xfrm>
                    <a:prstGeom prst="rect">
                      <a:avLst/>
                    </a:prstGeom>
                    <a:noFill/>
                    <a:ln>
                      <a:noFill/>
                    </a:ln>
                  </pic:spPr>
                </pic:pic>
              </a:graphicData>
            </a:graphic>
          </wp:inline>
        </w:drawing>
      </w:r>
      <w:r>
        <w:rPr>
          <w:rFonts w:ascii="Verdana" w:hAnsi="Verdana"/>
          <w:color w:val="000000"/>
        </w:rPr>
        <w:t> and </w:t>
      </w:r>
      <w:r>
        <w:rPr>
          <w:rFonts w:ascii="Verdana" w:hAnsi="Verdana"/>
          <w:noProof/>
          <w:color w:val="000000"/>
        </w:rPr>
        <w:drawing>
          <wp:inline distT="0" distB="0" distL="0" distR="0" wp14:anchorId="07A12AED" wp14:editId="06FF5EF1">
            <wp:extent cx="480060" cy="175260"/>
            <wp:effectExtent l="0" t="0" r="0" b="0"/>
            <wp:docPr id="23" name="Picture 23" descr="http://127.0.0.1:8887/_GIF/COLLAB/UX_CCC_Button_Canc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127.0.0.1:8887/_GIF/COLLAB/UX_CCC_Button_Cancel.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0060" cy="175260"/>
                    </a:xfrm>
                    <a:prstGeom prst="rect">
                      <a:avLst/>
                    </a:prstGeom>
                    <a:noFill/>
                    <a:ln>
                      <a:noFill/>
                    </a:ln>
                  </pic:spPr>
                </pic:pic>
              </a:graphicData>
            </a:graphic>
          </wp:inline>
        </w:drawing>
      </w:r>
      <w:r>
        <w:rPr>
          <w:rFonts w:ascii="Verdana" w:hAnsi="Verdana"/>
          <w:color w:val="000000"/>
        </w:rPr>
        <w:t> buttons.</w:t>
      </w:r>
      <w:r>
        <w:rPr>
          <w:rFonts w:ascii="Verdana" w:hAnsi="Verdana"/>
          <w:color w:val="000000"/>
        </w:rPr>
        <w:br/>
        <w:t>Only '</w:t>
      </w:r>
      <w:r>
        <w:rPr>
          <w:rFonts w:ascii="Verdana" w:hAnsi="Verdana"/>
          <w:b/>
          <w:bCs/>
          <w:color w:val="000000"/>
        </w:rPr>
        <w:t>Cancel</w:t>
      </w:r>
      <w:r>
        <w:rPr>
          <w:rFonts w:ascii="Verdana" w:hAnsi="Verdana"/>
          <w:color w:val="000000"/>
        </w:rPr>
        <w:t xml:space="preserve">' </w:t>
      </w:r>
      <w:proofErr w:type="gramStart"/>
      <w:r>
        <w:rPr>
          <w:rFonts w:ascii="Verdana" w:hAnsi="Verdana"/>
          <w:color w:val="000000"/>
        </w:rPr>
        <w:t>is enabled</w:t>
      </w:r>
      <w:proofErr w:type="gramEnd"/>
      <w:r>
        <w:rPr>
          <w:rFonts w:ascii="Verdana" w:hAnsi="Verdana"/>
          <w:color w:val="000000"/>
        </w:rPr>
        <w:t>.</w:t>
      </w:r>
    </w:p>
    <w:p w14:paraId="76EA0963" w14:textId="71565586" w:rsidR="001A5BB5" w:rsidRDefault="001A5BB5" w:rsidP="001A5BB5">
      <w:pPr>
        <w:numPr>
          <w:ilvl w:val="0"/>
          <w:numId w:val="20"/>
        </w:numPr>
        <w:spacing w:before="100" w:beforeAutospacing="1" w:after="100" w:afterAutospacing="1" w:line="240" w:lineRule="auto"/>
        <w:rPr>
          <w:rFonts w:ascii="Verdana" w:hAnsi="Verdana"/>
          <w:color w:val="000000"/>
        </w:rPr>
      </w:pPr>
      <w:r>
        <w:rPr>
          <w:rFonts w:ascii="Verdana" w:hAnsi="Verdana"/>
          <w:color w:val="000000"/>
        </w:rPr>
        <w:t>Pushing the </w:t>
      </w:r>
      <w:r>
        <w:rPr>
          <w:rFonts w:ascii="Verdana" w:hAnsi="Verdana"/>
          <w:noProof/>
          <w:color w:val="000000"/>
        </w:rPr>
        <w:drawing>
          <wp:inline distT="0" distB="0" distL="0" distR="0" wp14:anchorId="4CF88796" wp14:editId="60787E36">
            <wp:extent cx="480060" cy="175260"/>
            <wp:effectExtent l="0" t="0" r="0" b="0"/>
            <wp:docPr id="22" name="Picture 22" descr="http://127.0.0.1:8887/_GIF/COLLAB/UX_CCC_Button_Canc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127.0.0.1:8887/_GIF/COLLAB/UX_CCC_Button_Cancel.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0060" cy="175260"/>
                    </a:xfrm>
                    <a:prstGeom prst="rect">
                      <a:avLst/>
                    </a:prstGeom>
                    <a:noFill/>
                    <a:ln>
                      <a:noFill/>
                    </a:ln>
                  </pic:spPr>
                </pic:pic>
              </a:graphicData>
            </a:graphic>
          </wp:inline>
        </w:drawing>
      </w:r>
      <w:r>
        <w:rPr>
          <w:rFonts w:ascii="Verdana" w:hAnsi="Verdana"/>
          <w:color w:val="000000"/>
        </w:rPr>
        <w:t> button close the 'Properties tab in Edit mode' and returns to the </w:t>
      </w:r>
      <w:r w:rsidRPr="001A5BB5">
        <w:rPr>
          <w:rFonts w:ascii="Verdana" w:hAnsi="Verdana"/>
          <w:color w:val="000000"/>
        </w:rPr>
        <w:t>'Properties' Tab</w:t>
      </w:r>
      <w:r>
        <w:rPr>
          <w:rFonts w:ascii="Verdana" w:hAnsi="Verdana"/>
          <w:color w:val="000000"/>
        </w:rPr>
        <w:t>.</w:t>
      </w:r>
    </w:p>
    <w:p w14:paraId="0B7706B7" w14:textId="3F9544B9" w:rsidR="001A5BB5" w:rsidRDefault="001A5BB5" w:rsidP="001A5BB5">
      <w:pPr>
        <w:numPr>
          <w:ilvl w:val="0"/>
          <w:numId w:val="20"/>
        </w:numPr>
        <w:spacing w:before="100" w:beforeAutospacing="1" w:after="100" w:afterAutospacing="1" w:line="240" w:lineRule="auto"/>
        <w:rPr>
          <w:rFonts w:ascii="Verdana" w:hAnsi="Verdana"/>
          <w:color w:val="000000"/>
        </w:rPr>
      </w:pPr>
      <w:r>
        <w:rPr>
          <w:rFonts w:ascii="Verdana" w:hAnsi="Verdana"/>
          <w:color w:val="000000"/>
        </w:rPr>
        <w:lastRenderedPageBreak/>
        <w:t xml:space="preserve">As soon as almost one resource has been modified, the </w:t>
      </w:r>
      <w:r>
        <w:rPr>
          <w:rFonts w:ascii="Verdana" w:hAnsi="Verdana"/>
          <w:noProof/>
          <w:color w:val="000000"/>
        </w:rPr>
        <w:drawing>
          <wp:inline distT="0" distB="0" distL="0" distR="0" wp14:anchorId="5C7A38EC" wp14:editId="57E69172">
            <wp:extent cx="426720" cy="175260"/>
            <wp:effectExtent l="0" t="0" r="0" b="0"/>
            <wp:docPr id="25" name="Picture 25" descr="http://127.0.0.1:8887/_GIF/COLLAB/UX_CCC_Button_Sav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127.0.0.1:8887/_GIF/COLLAB/UX_CCC_Button_Save.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6720" cy="175260"/>
                    </a:xfrm>
                    <a:prstGeom prst="rect">
                      <a:avLst/>
                    </a:prstGeom>
                    <a:noFill/>
                    <a:ln>
                      <a:noFill/>
                    </a:ln>
                  </pic:spPr>
                </pic:pic>
              </a:graphicData>
            </a:graphic>
          </wp:inline>
        </w:drawing>
      </w:r>
      <w:r>
        <w:rPr>
          <w:rFonts w:ascii="Verdana" w:hAnsi="Verdana"/>
          <w:color w:val="000000"/>
        </w:rPr>
        <w:t xml:space="preserve"> button becomes enable:</w:t>
      </w:r>
    </w:p>
    <w:p w14:paraId="62284164" w14:textId="77777777" w:rsidR="001A5BB5" w:rsidRDefault="001A5BB5" w:rsidP="001A5BB5">
      <w:pPr>
        <w:spacing w:before="100" w:beforeAutospacing="1" w:after="100" w:afterAutospacing="1" w:line="240" w:lineRule="auto"/>
        <w:ind w:left="720"/>
        <w:rPr>
          <w:rFonts w:cs="Arial"/>
        </w:rPr>
      </w:pPr>
    </w:p>
    <w:p w14:paraId="6DD509F2" w14:textId="6809FC7D" w:rsidR="00CC163B" w:rsidRPr="00CC163B" w:rsidRDefault="00CC163B" w:rsidP="00F4079A">
      <w:pPr>
        <w:numPr>
          <w:ilvl w:val="0"/>
          <w:numId w:val="20"/>
        </w:numPr>
        <w:spacing w:before="100" w:beforeAutospacing="1" w:after="100" w:afterAutospacing="1" w:line="240" w:lineRule="auto"/>
        <w:rPr>
          <w:rFonts w:cs="Arial"/>
        </w:rPr>
      </w:pPr>
      <w:r w:rsidRPr="00CC163B">
        <w:rPr>
          <w:rFonts w:cs="Arial"/>
        </w:rPr>
        <w:t>As soon as almost one resource has been modified, the 'Close' button is replaced by:</w:t>
      </w:r>
    </w:p>
    <w:p w14:paraId="417F46A6" w14:textId="1F7A4A01" w:rsidR="00CC07B2" w:rsidRDefault="00CC163B" w:rsidP="00F4079A">
      <w:pPr>
        <w:numPr>
          <w:ilvl w:val="1"/>
          <w:numId w:val="20"/>
        </w:numPr>
        <w:spacing w:before="100" w:beforeAutospacing="1" w:after="100" w:afterAutospacing="1" w:line="240" w:lineRule="auto"/>
        <w:rPr>
          <w:rFonts w:cs="Arial"/>
        </w:rPr>
      </w:pPr>
      <w:r w:rsidRPr="00CC163B">
        <w:rPr>
          <w:rFonts w:cs="Arial"/>
          <w:noProof/>
        </w:rPr>
        <w:drawing>
          <wp:inline distT="0" distB="0" distL="0" distR="0" wp14:anchorId="722BCBBB" wp14:editId="12BD28AA">
            <wp:extent cx="426720" cy="175260"/>
            <wp:effectExtent l="0" t="0" r="0" b="0"/>
            <wp:docPr id="415" name="Picture 415" descr="http://127.0.0.1:8887/_GIF/COLLAB/UX_CCC_Button_Sav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http://127.0.0.1:8887/_GIF/COLLAB/UX_CCC_Button_Save.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6720" cy="175260"/>
                    </a:xfrm>
                    <a:prstGeom prst="rect">
                      <a:avLst/>
                    </a:prstGeom>
                    <a:noFill/>
                    <a:ln>
                      <a:noFill/>
                    </a:ln>
                  </pic:spPr>
                </pic:pic>
              </a:graphicData>
            </a:graphic>
          </wp:inline>
        </w:drawing>
      </w:r>
      <w:r w:rsidRPr="00CC163B">
        <w:rPr>
          <w:rFonts w:cs="Arial"/>
        </w:rPr>
        <w:t> </w:t>
      </w:r>
      <w:proofErr w:type="gramStart"/>
      <w:r w:rsidRPr="00CC163B">
        <w:rPr>
          <w:rFonts w:cs="Arial"/>
        </w:rPr>
        <w:t>button</w:t>
      </w:r>
      <w:proofErr w:type="gramEnd"/>
      <w:r w:rsidRPr="00CC163B">
        <w:rPr>
          <w:rFonts w:cs="Arial"/>
        </w:rPr>
        <w:t>: When pushing the 'Save' button, all modification done in the panel are committed.</w:t>
      </w:r>
    </w:p>
    <w:p w14:paraId="3175C641" w14:textId="77777777" w:rsidR="00CC07B2" w:rsidRDefault="00CC07B2" w:rsidP="00CC07B2">
      <w:pPr>
        <w:spacing w:before="100" w:beforeAutospacing="1" w:after="100" w:afterAutospacing="1" w:line="240" w:lineRule="auto"/>
        <w:ind w:left="1440"/>
        <w:rPr>
          <w:rFonts w:cs="Arial"/>
        </w:rPr>
      </w:pPr>
    </w:p>
    <w:p w14:paraId="20EB8932" w14:textId="25EA6AB0" w:rsidR="00CC163B" w:rsidRPr="00CC163B" w:rsidRDefault="00CC163B" w:rsidP="00CC07B2">
      <w:pPr>
        <w:numPr>
          <w:ilvl w:val="1"/>
          <w:numId w:val="20"/>
        </w:numPr>
        <w:spacing w:before="100" w:beforeAutospacing="1" w:after="100" w:afterAutospacing="1" w:line="240" w:lineRule="auto"/>
        <w:rPr>
          <w:rFonts w:cs="Arial"/>
        </w:rPr>
      </w:pPr>
      <w:r w:rsidRPr="00CC163B">
        <w:rPr>
          <w:rFonts w:cs="Arial"/>
        </w:rPr>
        <w:t xml:space="preserve">In case of the modification leads to a (CollaborativeSpace, Community, Project, Bookmark) content deletion, an additional confirmation pop-up </w:t>
      </w:r>
      <w:proofErr w:type="gramStart"/>
      <w:r w:rsidRPr="00CC163B">
        <w:rPr>
          <w:rFonts w:cs="Arial"/>
        </w:rPr>
        <w:t>is displayed</w:t>
      </w:r>
      <w:proofErr w:type="gramEnd"/>
      <w:r w:rsidRPr="00CC163B">
        <w:rPr>
          <w:rFonts w:cs="Arial"/>
        </w:rPr>
        <w:t>, requesting end-user to confirm his choice.</w:t>
      </w:r>
    </w:p>
    <w:p w14:paraId="06FAF572" w14:textId="42E3AE29" w:rsidR="00CC163B" w:rsidRPr="00CC163B" w:rsidRDefault="004038E7" w:rsidP="00CC163B">
      <w:pPr>
        <w:spacing w:after="0"/>
        <w:ind w:left="720"/>
        <w:rPr>
          <w:rFonts w:cs="Arial"/>
        </w:rPr>
      </w:pPr>
      <w:r>
        <w:rPr>
          <w:rFonts w:cs="Arial"/>
          <w:noProof/>
        </w:rPr>
        <w:drawing>
          <wp:inline distT="0" distB="0" distL="0" distR="0" wp14:anchorId="4323A58E" wp14:editId="4ED45592">
            <wp:extent cx="4320540" cy="2240280"/>
            <wp:effectExtent l="0" t="0" r="381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20540" cy="2240280"/>
                    </a:xfrm>
                    <a:prstGeom prst="rect">
                      <a:avLst/>
                    </a:prstGeom>
                    <a:noFill/>
                    <a:ln>
                      <a:noFill/>
                    </a:ln>
                  </pic:spPr>
                </pic:pic>
              </a:graphicData>
            </a:graphic>
          </wp:inline>
        </w:drawing>
      </w:r>
    </w:p>
    <w:p w14:paraId="64A6C551" w14:textId="1451C05D" w:rsidR="00CC163B" w:rsidRPr="00CC163B" w:rsidRDefault="00CC163B" w:rsidP="00CC163B">
      <w:pPr>
        <w:spacing w:beforeAutospacing="1" w:afterAutospacing="1"/>
        <w:ind w:left="1440"/>
        <w:rPr>
          <w:rFonts w:cs="Arial"/>
        </w:rPr>
      </w:pPr>
      <w:r w:rsidRPr="00CC163B">
        <w:rPr>
          <w:rFonts w:cs="Arial"/>
        </w:rPr>
        <w:t>The message is adapted depending on the content(s</w:t>
      </w:r>
      <w:proofErr w:type="gramStart"/>
      <w:r w:rsidRPr="00CC163B">
        <w:rPr>
          <w:rFonts w:cs="Arial"/>
        </w:rPr>
        <w:t xml:space="preserve">) </w:t>
      </w:r>
      <w:r w:rsidR="00026CC8">
        <w:rPr>
          <w:rFonts w:cs="Arial"/>
        </w:rPr>
        <w:t>which</w:t>
      </w:r>
      <w:proofErr w:type="gramEnd"/>
      <w:r w:rsidR="00026CC8">
        <w:rPr>
          <w:rFonts w:cs="Arial"/>
        </w:rPr>
        <w:t xml:space="preserve"> will be deleted</w:t>
      </w:r>
      <w:r w:rsidRPr="00CC163B">
        <w:rPr>
          <w:rFonts w:cs="Arial"/>
        </w:rPr>
        <w:t>.</w:t>
      </w:r>
    </w:p>
    <w:p w14:paraId="6CECA963" w14:textId="6FCAA9DA" w:rsidR="00CC163B" w:rsidRDefault="00C55052" w:rsidP="007376AE">
      <w:pPr>
        <w:numPr>
          <w:ilvl w:val="1"/>
          <w:numId w:val="20"/>
        </w:numPr>
        <w:spacing w:before="100" w:beforeAutospacing="1" w:after="100" w:afterAutospacing="1" w:line="240" w:lineRule="auto"/>
        <w:rPr>
          <w:rFonts w:cs="Arial"/>
        </w:rPr>
      </w:pPr>
      <w:r>
        <w:rPr>
          <w:noProof/>
        </w:rPr>
        <w:drawing>
          <wp:inline distT="0" distB="0" distL="0" distR="0" wp14:anchorId="31C9BAF3" wp14:editId="2315BCA5">
            <wp:extent cx="769620" cy="281940"/>
            <wp:effectExtent l="0" t="0" r="0" b="3810"/>
            <wp:docPr id="18" name="Picture 18" descr="http://127.0.0.1:8887/_GIF/COLLAB/UX_CCC_Button_Y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127.0.0.1:8887/_GIF/COLLAB/UX_CCC_Button_YES.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69620" cy="281940"/>
                    </a:xfrm>
                    <a:prstGeom prst="rect">
                      <a:avLst/>
                    </a:prstGeom>
                    <a:noFill/>
                    <a:ln>
                      <a:noFill/>
                    </a:ln>
                  </pic:spPr>
                </pic:pic>
              </a:graphicData>
            </a:graphic>
          </wp:inline>
        </w:drawing>
      </w:r>
      <w:r w:rsidR="00CC163B" w:rsidRPr="00CC163B">
        <w:rPr>
          <w:rFonts w:cs="Arial"/>
        </w:rPr>
        <w:t xml:space="preserve"> If end-user confirm the deletion, a </w:t>
      </w:r>
      <w:r w:rsidR="007376AE">
        <w:rPr>
          <w:rFonts w:cs="Arial"/>
        </w:rPr>
        <w:t>‘</w:t>
      </w:r>
      <w:r w:rsidR="00CC163B" w:rsidRPr="007376AE">
        <w:rPr>
          <w:rFonts w:cs="Arial"/>
        </w:rPr>
        <w:t>progress-bar' is displayed.</w:t>
      </w:r>
    </w:p>
    <w:p w14:paraId="4CE2F68C" w14:textId="2253EDAD" w:rsidR="001A5BB5" w:rsidRPr="007376AE" w:rsidRDefault="001A5BB5" w:rsidP="001A5BB5">
      <w:pPr>
        <w:spacing w:before="100" w:beforeAutospacing="1" w:after="100" w:afterAutospacing="1" w:line="240" w:lineRule="auto"/>
        <w:ind w:left="1440"/>
        <w:rPr>
          <w:rFonts w:cs="Arial"/>
        </w:rPr>
      </w:pPr>
      <w:r>
        <w:object w:dxaOrig="4656" w:dyaOrig="948" w14:anchorId="52B26EDD">
          <v:shape id="_x0000_i1026" type="#_x0000_t75" style="width:232.8pt;height:47.4pt" o:ole="">
            <v:imagedata r:id="rId26" o:title=""/>
          </v:shape>
          <o:OLEObject Type="Embed" ProgID="PBrush" ShapeID="_x0000_i1026" DrawAspect="Content" ObjectID="_1764586895" r:id="rId27"/>
        </w:object>
      </w:r>
    </w:p>
    <w:p w14:paraId="4E2B298F" w14:textId="77777777" w:rsidR="00CC163B" w:rsidRPr="00CC163B" w:rsidRDefault="00CC163B" w:rsidP="00CC163B">
      <w:pPr>
        <w:pStyle w:val="NormalWeb"/>
        <w:ind w:left="1440"/>
        <w:rPr>
          <w:rFonts w:ascii="Arial" w:hAnsi="Arial" w:cs="Arial"/>
          <w:sz w:val="22"/>
          <w:szCs w:val="22"/>
        </w:rPr>
      </w:pPr>
      <w:r w:rsidRPr="00CC163B">
        <w:rPr>
          <w:rFonts w:ascii="Arial" w:hAnsi="Arial" w:cs="Arial"/>
          <w:sz w:val="22"/>
          <w:szCs w:val="22"/>
        </w:rPr>
        <w:t>Once all modifications are processed (successfully committed or failed),</w:t>
      </w:r>
    </w:p>
    <w:p w14:paraId="68E630AF" w14:textId="63BFB813" w:rsidR="00CC163B" w:rsidRPr="00CC163B" w:rsidRDefault="00CC163B" w:rsidP="00F4079A">
      <w:pPr>
        <w:numPr>
          <w:ilvl w:val="2"/>
          <w:numId w:val="20"/>
        </w:numPr>
        <w:spacing w:before="100" w:beforeAutospacing="1" w:after="100" w:afterAutospacing="1" w:line="240" w:lineRule="auto"/>
        <w:rPr>
          <w:rFonts w:cs="Arial"/>
        </w:rPr>
      </w:pPr>
      <w:r w:rsidRPr="00CC163B">
        <w:rPr>
          <w:rFonts w:cs="Arial"/>
        </w:rPr>
        <w:t>'Properties tab in Edit mode' is closed and returns to the </w:t>
      </w:r>
      <w:r w:rsidRPr="00591BC7">
        <w:rPr>
          <w:rFonts w:cs="Arial"/>
        </w:rPr>
        <w:t>'Properties' tab</w:t>
      </w:r>
      <w:r w:rsidRPr="00CC163B">
        <w:rPr>
          <w:rFonts w:cs="Arial"/>
        </w:rPr>
        <w:t>.</w:t>
      </w:r>
    </w:p>
    <w:p w14:paraId="61E68C54" w14:textId="77777777" w:rsidR="00CC163B" w:rsidRPr="00CC163B" w:rsidRDefault="00CC163B" w:rsidP="00F4079A">
      <w:pPr>
        <w:numPr>
          <w:ilvl w:val="2"/>
          <w:numId w:val="20"/>
        </w:numPr>
        <w:spacing w:before="100" w:beforeAutospacing="1" w:after="100" w:afterAutospacing="1" w:line="240" w:lineRule="auto"/>
        <w:rPr>
          <w:rFonts w:cs="Arial"/>
        </w:rPr>
      </w:pPr>
      <w:r w:rsidRPr="00CC163B">
        <w:rPr>
          <w:rFonts w:cs="Arial"/>
        </w:rPr>
        <w:t>A bubble is displayed resuming, for each content, actions done on the Collaboration:</w:t>
      </w:r>
    </w:p>
    <w:p w14:paraId="64A25BCA" w14:textId="77777777" w:rsidR="00CC163B" w:rsidRPr="00CC163B" w:rsidRDefault="00CC163B" w:rsidP="00F4079A">
      <w:pPr>
        <w:numPr>
          <w:ilvl w:val="3"/>
          <w:numId w:val="20"/>
        </w:numPr>
        <w:spacing w:before="100" w:beforeAutospacing="1" w:after="100" w:afterAutospacing="1" w:line="240" w:lineRule="auto"/>
        <w:rPr>
          <w:rFonts w:cs="Arial"/>
        </w:rPr>
      </w:pPr>
      <w:r w:rsidRPr="00CC163B">
        <w:rPr>
          <w:rFonts w:cs="Arial"/>
        </w:rPr>
        <w:t>Content which has been renamed</w:t>
      </w:r>
    </w:p>
    <w:p w14:paraId="43A83617" w14:textId="77777777" w:rsidR="00CC163B" w:rsidRPr="00CC163B" w:rsidRDefault="00CC163B" w:rsidP="00F4079A">
      <w:pPr>
        <w:numPr>
          <w:ilvl w:val="3"/>
          <w:numId w:val="20"/>
        </w:numPr>
        <w:spacing w:before="100" w:beforeAutospacing="1" w:after="100" w:afterAutospacing="1" w:line="240" w:lineRule="auto"/>
        <w:rPr>
          <w:rFonts w:cs="Arial"/>
        </w:rPr>
      </w:pPr>
      <w:r w:rsidRPr="00CC163B">
        <w:rPr>
          <w:rFonts w:cs="Arial"/>
        </w:rPr>
        <w:t>Content which has been reused</w:t>
      </w:r>
    </w:p>
    <w:p w14:paraId="272FE4CD" w14:textId="77777777" w:rsidR="00CC163B" w:rsidRPr="00CC163B" w:rsidRDefault="00CC163B" w:rsidP="00F4079A">
      <w:pPr>
        <w:numPr>
          <w:ilvl w:val="3"/>
          <w:numId w:val="20"/>
        </w:numPr>
        <w:spacing w:before="100" w:beforeAutospacing="1" w:after="100" w:afterAutospacing="1" w:line="240" w:lineRule="auto"/>
        <w:rPr>
          <w:rFonts w:cs="Arial"/>
        </w:rPr>
      </w:pPr>
      <w:r w:rsidRPr="00CC163B">
        <w:rPr>
          <w:rFonts w:cs="Arial"/>
        </w:rPr>
        <w:t>Content which has been deleted</w:t>
      </w:r>
    </w:p>
    <w:p w14:paraId="046FD0BC" w14:textId="2CA93B21" w:rsidR="00CC163B" w:rsidRPr="00CC163B" w:rsidRDefault="00CC163B" w:rsidP="00F4079A">
      <w:pPr>
        <w:numPr>
          <w:ilvl w:val="2"/>
          <w:numId w:val="20"/>
        </w:numPr>
        <w:spacing w:beforeAutospacing="1" w:after="0" w:afterAutospacing="1" w:line="240" w:lineRule="auto"/>
        <w:rPr>
          <w:rFonts w:cs="Arial"/>
        </w:rPr>
      </w:pPr>
      <w:r w:rsidRPr="00CC163B">
        <w:rPr>
          <w:rFonts w:cs="Arial"/>
        </w:rPr>
        <w:br/>
      </w:r>
      <w:r w:rsidRPr="00CC163B">
        <w:rPr>
          <w:rFonts w:cs="Arial"/>
          <w:noProof/>
        </w:rPr>
        <w:drawing>
          <wp:inline distT="0" distB="0" distL="0" distR="0" wp14:anchorId="5F17E15F" wp14:editId="775901DC">
            <wp:extent cx="137160" cy="137160"/>
            <wp:effectExtent l="0" t="0" r="0" b="0"/>
            <wp:docPr id="410" name="Picture 410" descr="http://127.0.0.1:8887/_GIF/zWor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http://127.0.0.1:8887/_GIF/zWork.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CC163B">
        <w:rPr>
          <w:rFonts w:cs="Arial"/>
        </w:rPr>
        <w:t> As a Collaboration modification may create or modify data in several services in asynchronous mode, a modification can be partial.</w:t>
      </w:r>
      <w:r w:rsidRPr="00CC163B">
        <w:rPr>
          <w:rFonts w:cs="Arial"/>
        </w:rPr>
        <w:br/>
      </w:r>
      <w:r w:rsidRPr="00CC163B">
        <w:rPr>
          <w:rFonts w:cs="Arial"/>
        </w:rPr>
        <w:lastRenderedPageBreak/>
        <w:t>In case of one of the modification cannot be done, an additional red bubble is displayed with the list of not done operation:</w:t>
      </w:r>
    </w:p>
    <w:p w14:paraId="667E9EC1" w14:textId="77777777" w:rsidR="00CC163B" w:rsidRPr="00CC163B" w:rsidRDefault="00CC163B" w:rsidP="00F4079A">
      <w:pPr>
        <w:numPr>
          <w:ilvl w:val="2"/>
          <w:numId w:val="20"/>
        </w:numPr>
        <w:spacing w:beforeAutospacing="1" w:after="0" w:afterAutospacing="1" w:line="240" w:lineRule="auto"/>
        <w:rPr>
          <w:rFonts w:cs="Arial"/>
        </w:rPr>
      </w:pPr>
      <w:r w:rsidRPr="00CC163B">
        <w:rPr>
          <w:rFonts w:cs="Arial"/>
        </w:rPr>
        <w:br/>
        <w:t>End-user has to change the resource leading to the error and try again to validate the modification.</w:t>
      </w:r>
    </w:p>
    <w:p w14:paraId="229D4641" w14:textId="4BFBA4E2" w:rsidR="00CC163B" w:rsidRPr="00CC163B" w:rsidRDefault="00CC163B" w:rsidP="00CC163B">
      <w:pPr>
        <w:pStyle w:val="NormalWeb"/>
        <w:ind w:left="1440"/>
        <w:rPr>
          <w:rFonts w:ascii="Arial" w:hAnsi="Arial" w:cs="Arial"/>
          <w:sz w:val="22"/>
          <w:szCs w:val="22"/>
        </w:rPr>
      </w:pPr>
      <w:r w:rsidRPr="00CC163B">
        <w:rPr>
          <w:rFonts w:ascii="Arial" w:hAnsi="Arial" w:cs="Arial"/>
          <w:b/>
          <w:bCs/>
          <w:sz w:val="22"/>
          <w:szCs w:val="22"/>
        </w:rPr>
        <w:t>History:</w:t>
      </w:r>
      <w:r w:rsidRPr="00CC163B">
        <w:rPr>
          <w:rFonts w:ascii="Arial" w:hAnsi="Arial" w:cs="Arial"/>
          <w:sz w:val="22"/>
          <w:szCs w:val="22"/>
        </w:rPr>
        <w:t xml:space="preserve"> All events done in the context of the modification </w:t>
      </w:r>
      <w:proofErr w:type="gramStart"/>
      <w:r w:rsidRPr="00CC163B">
        <w:rPr>
          <w:rFonts w:ascii="Arial" w:hAnsi="Arial" w:cs="Arial"/>
          <w:sz w:val="22"/>
          <w:szCs w:val="22"/>
        </w:rPr>
        <w:t>are captured</w:t>
      </w:r>
      <w:proofErr w:type="gramEnd"/>
      <w:r w:rsidRPr="00CC163B">
        <w:rPr>
          <w:rFonts w:ascii="Arial" w:hAnsi="Arial" w:cs="Arial"/>
          <w:sz w:val="22"/>
          <w:szCs w:val="22"/>
        </w:rPr>
        <w:t xml:space="preserve"> in the </w:t>
      </w:r>
      <w:r w:rsidRPr="00591BC7">
        <w:rPr>
          <w:rFonts w:ascii="Arial" w:hAnsi="Arial" w:cs="Arial"/>
          <w:sz w:val="22"/>
          <w:szCs w:val="22"/>
        </w:rPr>
        <w:t>History</w:t>
      </w:r>
      <w:r w:rsidRPr="00CC163B">
        <w:rPr>
          <w:rFonts w:ascii="Arial" w:hAnsi="Arial" w:cs="Arial"/>
          <w:sz w:val="22"/>
          <w:szCs w:val="22"/>
        </w:rPr>
        <w:t xml:space="preserve"> tab as sub-events of a main 'modification' event. </w:t>
      </w:r>
      <w:r w:rsidRPr="00CC163B">
        <w:rPr>
          <w:rFonts w:ascii="Tahoma" w:hAnsi="Tahoma" w:cs="Tahoma"/>
          <w:sz w:val="22"/>
          <w:szCs w:val="22"/>
        </w:rPr>
        <w:t>﻿</w:t>
      </w:r>
      <w:r w:rsidRPr="00CC163B">
        <w:rPr>
          <w:rFonts w:ascii="Arial" w:hAnsi="Arial" w:cs="Arial"/>
          <w:sz w:val="22"/>
          <w:szCs w:val="22"/>
        </w:rPr>
        <w:t> </w:t>
      </w:r>
      <w:r w:rsidRPr="00CC163B">
        <w:rPr>
          <w:rFonts w:ascii="Tahoma" w:hAnsi="Tahoma" w:cs="Tahoma"/>
          <w:sz w:val="22"/>
          <w:szCs w:val="22"/>
        </w:rPr>
        <w:t>﻿</w:t>
      </w:r>
      <w:r w:rsidRPr="00CC163B">
        <w:rPr>
          <w:rFonts w:ascii="Arial" w:hAnsi="Arial" w:cs="Arial"/>
          <w:sz w:val="22"/>
          <w:szCs w:val="22"/>
        </w:rPr>
        <w:t> </w:t>
      </w:r>
      <w:r w:rsidRPr="00CC163B">
        <w:rPr>
          <w:rFonts w:ascii="Tahoma" w:hAnsi="Tahoma" w:cs="Tahoma"/>
          <w:sz w:val="22"/>
          <w:szCs w:val="22"/>
        </w:rPr>
        <w:t>﻿</w:t>
      </w:r>
    </w:p>
    <w:p w14:paraId="069CF3EC" w14:textId="34BB2E93" w:rsidR="00CC163B" w:rsidRDefault="002647BD" w:rsidP="00CC163B">
      <w:pPr>
        <w:spacing w:beforeAutospacing="1" w:afterAutospacing="1"/>
        <w:ind w:left="2160"/>
        <w:rPr>
          <w:rFonts w:cs="Arial"/>
        </w:rPr>
      </w:pPr>
      <w:r>
        <w:pict w14:anchorId="39CE2701">
          <v:shape id="Picture 407" o:spid="_x0000_i1027" type="#_x0000_t75" alt="http://127.0.0.1:8887/_GIF/DIVERS/Bubble_Success_Icone.gif" style="width:10.8pt;height:10.8pt;visibility:visible;mso-wrap-style:square">
            <v:imagedata r:id="rId28" o:title="Bubble_Success_Icone"/>
          </v:shape>
        </w:pict>
      </w:r>
      <w:r w:rsidR="00CC163B" w:rsidRPr="00CC163B">
        <w:rPr>
          <w:rFonts w:cs="Arial"/>
        </w:rPr>
        <w:t xml:space="preserve"> Collaboration </w:t>
      </w:r>
      <w:proofErr w:type="gramStart"/>
      <w:r w:rsidR="00CC163B" w:rsidRPr="00CC163B">
        <w:rPr>
          <w:rFonts w:cs="Arial"/>
        </w:rPr>
        <w:t>was modified</w:t>
      </w:r>
      <w:proofErr w:type="gramEnd"/>
      <w:r w:rsidR="00CC163B" w:rsidRPr="00CC163B">
        <w:rPr>
          <w:rFonts w:cs="Arial"/>
        </w:rPr>
        <w:t>.</w:t>
      </w:r>
      <w:r w:rsidR="00CC163B" w:rsidRPr="00CC163B">
        <w:rPr>
          <w:rFonts w:cs="Arial"/>
        </w:rPr>
        <w:br/>
      </w:r>
      <w:r w:rsidR="00CC163B" w:rsidRPr="00CC163B">
        <w:rPr>
          <w:rFonts w:cs="Arial"/>
          <w:noProof/>
        </w:rPr>
        <w:drawing>
          <wp:inline distT="0" distB="0" distL="0" distR="0" wp14:anchorId="051BB2ED" wp14:editId="3CD27A98">
            <wp:extent cx="137160" cy="137160"/>
            <wp:effectExtent l="0" t="0" r="0" b="0"/>
            <wp:docPr id="406" name="Picture 406" descr="http://127.0.0.1:8887/_GIF/zWor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http://127.0.0.1:8887/_GIF/zWork.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00CC163B" w:rsidRPr="00CC163B">
        <w:rPr>
          <w:rFonts w:cs="Arial"/>
        </w:rPr>
        <w:t> Collaboration modification was partial.</w:t>
      </w:r>
      <w:r w:rsidR="00CC163B" w:rsidRPr="00CC163B">
        <w:rPr>
          <w:rFonts w:cs="Arial"/>
        </w:rPr>
        <w:br/>
      </w:r>
      <w:r w:rsidR="00CC163B" w:rsidRPr="00CC163B">
        <w:rPr>
          <w:rFonts w:cs="Arial"/>
          <w:noProof/>
        </w:rPr>
        <w:drawing>
          <wp:inline distT="0" distB="0" distL="0" distR="0" wp14:anchorId="12ABD597" wp14:editId="00D23AB7">
            <wp:extent cx="137160" cy="137160"/>
            <wp:effectExtent l="0" t="0" r="0" b="0"/>
            <wp:docPr id="405" name="Picture 405" descr="http://127.0.0.1:8887/_GIF/DIVERS/Bubble_Error_Icon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http://127.0.0.1:8887/_GIF/DIVERS/Bubble_Error_Icone.gif"/>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00CC163B" w:rsidRPr="00CC163B">
        <w:rPr>
          <w:rFonts w:cs="Arial"/>
        </w:rPr>
        <w:t xml:space="preserve"> Collaboration failed to </w:t>
      </w:r>
      <w:proofErr w:type="gramStart"/>
      <w:r w:rsidR="00CC163B" w:rsidRPr="00CC163B">
        <w:rPr>
          <w:rFonts w:cs="Arial"/>
        </w:rPr>
        <w:t>be modified</w:t>
      </w:r>
      <w:proofErr w:type="gramEnd"/>
      <w:r w:rsidR="00CC163B" w:rsidRPr="00CC163B">
        <w:rPr>
          <w:rFonts w:cs="Arial"/>
        </w:rPr>
        <w:t>.</w:t>
      </w:r>
    </w:p>
    <w:p w14:paraId="47CC3830" w14:textId="29A089AC" w:rsidR="00D5215E" w:rsidRDefault="00D5215E" w:rsidP="00CC163B">
      <w:pPr>
        <w:spacing w:beforeAutospacing="1" w:afterAutospacing="1"/>
        <w:ind w:left="2160"/>
        <w:rPr>
          <w:rFonts w:cs="Arial"/>
        </w:rPr>
      </w:pPr>
    </w:p>
    <w:p w14:paraId="0ECE5451" w14:textId="7C728998" w:rsidR="00D5215E" w:rsidRPr="00D5215E" w:rsidRDefault="00D5215E" w:rsidP="00CC163B">
      <w:pPr>
        <w:spacing w:beforeAutospacing="1" w:afterAutospacing="1"/>
        <w:ind w:left="2160"/>
        <w:rPr>
          <w:rFonts w:cs="Arial"/>
        </w:rPr>
      </w:pPr>
      <w:r>
        <w:rPr>
          <w:rFonts w:cs="Arial"/>
        </w:rPr>
        <w:t xml:space="preserve">With sub-events logging </w:t>
      </w:r>
      <w:r w:rsidRPr="00D5215E">
        <w:rPr>
          <w:rFonts w:cs="Arial"/>
        </w:rPr>
        <w:t>operations such as:</w:t>
      </w:r>
    </w:p>
    <w:p w14:paraId="5226F1EC" w14:textId="2C04F309" w:rsidR="00D5215E" w:rsidRPr="00D5215E" w:rsidRDefault="00CC163B" w:rsidP="00F4079A">
      <w:pPr>
        <w:pStyle w:val="ListParagraph"/>
        <w:numPr>
          <w:ilvl w:val="3"/>
          <w:numId w:val="16"/>
        </w:numPr>
        <w:spacing w:beforeAutospacing="1" w:afterAutospacing="1"/>
        <w:rPr>
          <w:rFonts w:ascii="Arial" w:hAnsi="Arial" w:cs="Arial"/>
        </w:rPr>
      </w:pPr>
      <w:r w:rsidRPr="00D5215E">
        <w:rPr>
          <w:rFonts w:ascii="Arial" w:hAnsi="Arial" w:cs="Arial"/>
          <w:i/>
          <w:iCs/>
        </w:rPr>
        <w:t>Modification of the title of the collaboration</w:t>
      </w:r>
    </w:p>
    <w:p w14:paraId="6D329234" w14:textId="6CD1FBF1" w:rsidR="00CC163B" w:rsidRPr="00D5215E" w:rsidRDefault="00CC163B" w:rsidP="00F4079A">
      <w:pPr>
        <w:pStyle w:val="ListParagraph"/>
        <w:numPr>
          <w:ilvl w:val="3"/>
          <w:numId w:val="16"/>
        </w:numPr>
        <w:spacing w:beforeAutospacing="1" w:afterAutospacing="1"/>
        <w:rPr>
          <w:rFonts w:ascii="Arial" w:hAnsi="Arial" w:cs="Arial"/>
        </w:rPr>
      </w:pPr>
      <w:r w:rsidRPr="00D5215E">
        <w:rPr>
          <w:rFonts w:ascii="Arial" w:hAnsi="Arial" w:cs="Arial"/>
          <w:i/>
          <w:iCs/>
        </w:rPr>
        <w:t>Modification, new or empty of the description of the collaboration</w:t>
      </w:r>
    </w:p>
    <w:p w14:paraId="54987B46" w14:textId="77777777" w:rsidR="00D5215E" w:rsidRPr="00D5215E" w:rsidRDefault="00CC163B" w:rsidP="00F4079A">
      <w:pPr>
        <w:pStyle w:val="ListParagraph"/>
        <w:numPr>
          <w:ilvl w:val="3"/>
          <w:numId w:val="16"/>
        </w:numPr>
        <w:spacing w:beforeAutospacing="1" w:afterAutospacing="1"/>
        <w:rPr>
          <w:rFonts w:ascii="Arial" w:hAnsi="Arial" w:cs="Arial"/>
        </w:rPr>
      </w:pPr>
      <w:r w:rsidRPr="00D5215E">
        <w:rPr>
          <w:rFonts w:ascii="Arial" w:hAnsi="Arial" w:cs="Arial"/>
          <w:i/>
          <w:iCs/>
        </w:rPr>
        <w:t>Rename a team</w:t>
      </w:r>
    </w:p>
    <w:p w14:paraId="70BC8654" w14:textId="77777777" w:rsidR="00D5215E" w:rsidRPr="00D5215E" w:rsidRDefault="00CC163B" w:rsidP="00F4079A">
      <w:pPr>
        <w:pStyle w:val="ListParagraph"/>
        <w:numPr>
          <w:ilvl w:val="3"/>
          <w:numId w:val="16"/>
        </w:numPr>
        <w:spacing w:beforeAutospacing="1" w:afterAutospacing="1"/>
        <w:rPr>
          <w:rFonts w:ascii="Arial" w:hAnsi="Arial" w:cs="Arial"/>
        </w:rPr>
      </w:pPr>
      <w:r w:rsidRPr="00D5215E">
        <w:rPr>
          <w:rFonts w:ascii="Arial" w:hAnsi="Arial" w:cs="Arial"/>
          <w:i/>
          <w:iCs/>
        </w:rPr>
        <w:t>Change capacity of a team</w:t>
      </w:r>
    </w:p>
    <w:p w14:paraId="609F7BD9" w14:textId="77777777" w:rsidR="00D5215E" w:rsidRPr="00D5215E" w:rsidRDefault="00CC163B" w:rsidP="00F4079A">
      <w:pPr>
        <w:pStyle w:val="ListParagraph"/>
        <w:numPr>
          <w:ilvl w:val="3"/>
          <w:numId w:val="16"/>
        </w:numPr>
        <w:spacing w:beforeAutospacing="1" w:afterAutospacing="1"/>
        <w:rPr>
          <w:rFonts w:ascii="Arial" w:hAnsi="Arial" w:cs="Arial"/>
        </w:rPr>
      </w:pPr>
      <w:r w:rsidRPr="00D5215E">
        <w:rPr>
          <w:rFonts w:ascii="Arial" w:hAnsi="Arial" w:cs="Arial"/>
          <w:i/>
          <w:iCs/>
        </w:rPr>
        <w:t>Add a new team</w:t>
      </w:r>
    </w:p>
    <w:p w14:paraId="5EBF96A1" w14:textId="77777777" w:rsidR="00D5215E" w:rsidRPr="00D5215E" w:rsidRDefault="00CC163B" w:rsidP="00F4079A">
      <w:pPr>
        <w:pStyle w:val="ListParagraph"/>
        <w:numPr>
          <w:ilvl w:val="3"/>
          <w:numId w:val="16"/>
        </w:numPr>
        <w:spacing w:beforeAutospacing="1" w:afterAutospacing="1"/>
        <w:rPr>
          <w:rFonts w:ascii="Arial" w:hAnsi="Arial" w:cs="Arial"/>
        </w:rPr>
      </w:pPr>
      <w:r w:rsidRPr="00D5215E">
        <w:rPr>
          <w:rFonts w:ascii="Arial" w:hAnsi="Arial" w:cs="Arial"/>
          <w:i/>
          <w:iCs/>
        </w:rPr>
        <w:t>Remove a team</w:t>
      </w:r>
    </w:p>
    <w:p w14:paraId="1E42A83C" w14:textId="24E1FBE6" w:rsidR="00CC163B" w:rsidRPr="00D5215E" w:rsidRDefault="00CC163B" w:rsidP="00F4079A">
      <w:pPr>
        <w:pStyle w:val="ListParagraph"/>
        <w:numPr>
          <w:ilvl w:val="3"/>
          <w:numId w:val="16"/>
        </w:numPr>
        <w:spacing w:beforeAutospacing="1" w:afterAutospacing="1"/>
        <w:rPr>
          <w:rFonts w:ascii="Arial" w:hAnsi="Arial" w:cs="Arial"/>
        </w:rPr>
      </w:pPr>
      <w:r w:rsidRPr="00D5215E">
        <w:rPr>
          <w:rFonts w:ascii="Arial" w:hAnsi="Arial" w:cs="Arial"/>
          <w:i/>
          <w:iCs/>
        </w:rPr>
        <w:t>Add a new content, deactivate</w:t>
      </w:r>
      <w:r w:rsidRPr="00CC163B">
        <w:rPr>
          <w:rFonts w:ascii="Arial" w:hAnsi="Arial" w:cs="Arial"/>
          <w:i/>
          <w:iCs/>
        </w:rPr>
        <w:t xml:space="preserve"> a content</w:t>
      </w:r>
    </w:p>
    <w:p w14:paraId="7E3CB90B" w14:textId="1D72E625" w:rsidR="00CC163B" w:rsidRPr="00CC163B" w:rsidRDefault="00C55052" w:rsidP="00F4079A">
      <w:pPr>
        <w:numPr>
          <w:ilvl w:val="1"/>
          <w:numId w:val="20"/>
        </w:numPr>
        <w:spacing w:before="100" w:beforeAutospacing="1" w:after="100" w:afterAutospacing="1" w:line="240" w:lineRule="auto"/>
        <w:rPr>
          <w:rFonts w:cs="Arial"/>
        </w:rPr>
      </w:pPr>
      <w:r>
        <w:rPr>
          <w:noProof/>
        </w:rPr>
        <w:drawing>
          <wp:inline distT="0" distB="0" distL="0" distR="0" wp14:anchorId="15B9572F" wp14:editId="02526C96">
            <wp:extent cx="769620" cy="281940"/>
            <wp:effectExtent l="0" t="0" r="0" b="3810"/>
            <wp:docPr id="21" name="Picture 21" descr="http://127.0.0.1:8887/_GIF/COLLAB/UX_CCC_Button_N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127.0.0.1:8887/_GIF/COLLAB/UX_CCC_Button_NO.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69620" cy="281940"/>
                    </a:xfrm>
                    <a:prstGeom prst="rect">
                      <a:avLst/>
                    </a:prstGeom>
                    <a:noFill/>
                    <a:ln>
                      <a:noFill/>
                    </a:ln>
                  </pic:spPr>
                </pic:pic>
              </a:graphicData>
            </a:graphic>
          </wp:inline>
        </w:drawing>
      </w:r>
      <w:r w:rsidR="00CC163B" w:rsidRPr="00CC163B">
        <w:rPr>
          <w:rFonts w:cs="Arial"/>
        </w:rPr>
        <w:t xml:space="preserve"> : When pushing the </w:t>
      </w:r>
      <w:r>
        <w:rPr>
          <w:rFonts w:cs="Arial"/>
        </w:rPr>
        <w:t>No</w:t>
      </w:r>
      <w:r w:rsidR="00CC163B" w:rsidRPr="00CC163B">
        <w:rPr>
          <w:rFonts w:cs="Arial"/>
        </w:rPr>
        <w:t xml:space="preserve"> button, a confirmation request is sent to the user to confirm cancelation:</w:t>
      </w:r>
    </w:p>
    <w:p w14:paraId="7A93E47C" w14:textId="6C48AB30" w:rsidR="00CC163B" w:rsidRPr="00CC163B" w:rsidRDefault="00CC163B" w:rsidP="00CC163B">
      <w:pPr>
        <w:spacing w:beforeAutospacing="1" w:afterAutospacing="1"/>
        <w:ind w:left="1440"/>
        <w:jc w:val="center"/>
        <w:rPr>
          <w:rFonts w:cs="Arial"/>
        </w:rPr>
      </w:pPr>
      <w:r w:rsidRPr="00CC163B">
        <w:rPr>
          <w:rFonts w:cs="Arial"/>
          <w:noProof/>
        </w:rPr>
        <w:drawing>
          <wp:inline distT="0" distB="0" distL="0" distR="0" wp14:anchorId="4FF6AD00" wp14:editId="38F00DA8">
            <wp:extent cx="2857500" cy="1028700"/>
            <wp:effectExtent l="0" t="0" r="0" b="0"/>
            <wp:docPr id="363" name="Picture 363" descr="http://127.0.0.1:8887/_GIF/COLLAB/UX_CCC_PropertiesCollaboration_CancelChan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http://127.0.0.1:8887/_GIF/COLLAB/UX_CCC_PropertiesCollaboration_CancelChange.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57500" cy="1028700"/>
                    </a:xfrm>
                    <a:prstGeom prst="rect">
                      <a:avLst/>
                    </a:prstGeom>
                    <a:noFill/>
                    <a:ln>
                      <a:noFill/>
                    </a:ln>
                  </pic:spPr>
                </pic:pic>
              </a:graphicData>
            </a:graphic>
          </wp:inline>
        </w:drawing>
      </w:r>
    </w:p>
    <w:p w14:paraId="16B1753E" w14:textId="4B6A24F3" w:rsidR="00CC163B" w:rsidRPr="00CC163B" w:rsidRDefault="00C55052" w:rsidP="00F4079A">
      <w:pPr>
        <w:numPr>
          <w:ilvl w:val="2"/>
          <w:numId w:val="20"/>
        </w:numPr>
        <w:spacing w:before="100" w:beforeAutospacing="1" w:after="100" w:afterAutospacing="1" w:line="240" w:lineRule="auto"/>
        <w:rPr>
          <w:rFonts w:cs="Arial"/>
        </w:rPr>
      </w:pPr>
      <w:r>
        <w:rPr>
          <w:noProof/>
        </w:rPr>
        <w:drawing>
          <wp:inline distT="0" distB="0" distL="0" distR="0" wp14:anchorId="0AD0C0BE" wp14:editId="0C8AFF20">
            <wp:extent cx="769620" cy="281940"/>
            <wp:effectExtent l="0" t="0" r="0" b="3810"/>
            <wp:docPr id="14" name="Picture 14" descr="http://127.0.0.1:8887/_GIF/COLLAB/UX_CCC_Button_Y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127.0.0.1:8887/_GIF/COLLAB/UX_CCC_Button_YES.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69620" cy="281940"/>
                    </a:xfrm>
                    <a:prstGeom prst="rect">
                      <a:avLst/>
                    </a:prstGeom>
                    <a:noFill/>
                    <a:ln>
                      <a:noFill/>
                    </a:ln>
                  </pic:spPr>
                </pic:pic>
              </a:graphicData>
            </a:graphic>
          </wp:inline>
        </w:drawing>
      </w:r>
      <w:r w:rsidR="00CC163B" w:rsidRPr="00CC163B">
        <w:rPr>
          <w:rFonts w:cs="Arial"/>
        </w:rPr>
        <w:t xml:space="preserve">: If end user confirm the </w:t>
      </w:r>
      <w:proofErr w:type="gramStart"/>
      <w:r w:rsidR="00CC163B" w:rsidRPr="00CC163B">
        <w:rPr>
          <w:rFonts w:cs="Arial"/>
        </w:rPr>
        <w:t>cancelation:</w:t>
      </w:r>
      <w:proofErr w:type="gramEnd"/>
      <w:r w:rsidR="00CC163B" w:rsidRPr="00CC163B">
        <w:rPr>
          <w:rFonts w:cs="Arial"/>
        </w:rPr>
        <w:t xml:space="preserve"> all modifications since the initial state of the collaboration when entering in the 'Properties tab in Edit mode', or since the last 'Accept' (if any) are discarded.</w:t>
      </w:r>
      <w:r w:rsidR="00CC163B" w:rsidRPr="00CC163B">
        <w:rPr>
          <w:rFonts w:cs="Arial"/>
        </w:rPr>
        <w:br/>
        <w:t>Confirmation request panel is closed.</w:t>
      </w:r>
      <w:r w:rsidR="00CC163B" w:rsidRPr="00CC163B">
        <w:rPr>
          <w:rFonts w:cs="Arial"/>
        </w:rPr>
        <w:br/>
        <w:t>Close the 'Properties tab in edit mode' and returns to the </w:t>
      </w:r>
      <w:r w:rsidR="00CC163B" w:rsidRPr="00591BC7">
        <w:rPr>
          <w:rFonts w:cs="Arial"/>
        </w:rPr>
        <w:t>'Properties' tab</w:t>
      </w:r>
      <w:r w:rsidR="00CC163B" w:rsidRPr="00CC163B">
        <w:rPr>
          <w:rFonts w:cs="Arial"/>
        </w:rPr>
        <w:t>.</w:t>
      </w:r>
    </w:p>
    <w:p w14:paraId="30EB794E" w14:textId="7605248A" w:rsidR="00CC163B" w:rsidRPr="00CC163B" w:rsidRDefault="00C55052" w:rsidP="00F4079A">
      <w:pPr>
        <w:numPr>
          <w:ilvl w:val="2"/>
          <w:numId w:val="20"/>
        </w:numPr>
        <w:spacing w:before="100" w:beforeAutospacing="1" w:after="100" w:afterAutospacing="1" w:line="240" w:lineRule="auto"/>
        <w:rPr>
          <w:rFonts w:cs="Arial"/>
        </w:rPr>
      </w:pPr>
      <w:r>
        <w:rPr>
          <w:noProof/>
        </w:rPr>
        <w:drawing>
          <wp:inline distT="0" distB="0" distL="0" distR="0" wp14:anchorId="53A62F60" wp14:editId="1EEFF134">
            <wp:extent cx="769620" cy="281940"/>
            <wp:effectExtent l="0" t="0" r="0" b="3810"/>
            <wp:docPr id="15" name="Picture 15" descr="http://127.0.0.1:8887/_GIF/COLLAB/UX_CCC_Button_N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127.0.0.1:8887/_GIF/COLLAB/UX_CCC_Button_NO.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69620" cy="281940"/>
                    </a:xfrm>
                    <a:prstGeom prst="rect">
                      <a:avLst/>
                    </a:prstGeom>
                    <a:noFill/>
                    <a:ln>
                      <a:noFill/>
                    </a:ln>
                  </pic:spPr>
                </pic:pic>
              </a:graphicData>
            </a:graphic>
          </wp:inline>
        </w:drawing>
      </w:r>
      <w:r w:rsidR="00CC163B" w:rsidRPr="00CC163B">
        <w:rPr>
          <w:rFonts w:cs="Arial"/>
        </w:rPr>
        <w:t>: If end user doesn't confirm the cancelation</w:t>
      </w:r>
      <w:proofErr w:type="gramStart"/>
      <w:r w:rsidR="00CC163B" w:rsidRPr="00CC163B">
        <w:rPr>
          <w:rFonts w:cs="Arial"/>
        </w:rPr>
        <w:t>:</w:t>
      </w:r>
      <w:proofErr w:type="gramEnd"/>
      <w:r w:rsidR="00CC163B" w:rsidRPr="00CC163B">
        <w:rPr>
          <w:rFonts w:cs="Arial"/>
        </w:rPr>
        <w:br/>
        <w:t>Confirmation request panel is closed.</w:t>
      </w:r>
      <w:r w:rsidR="00CC163B" w:rsidRPr="00CC163B">
        <w:rPr>
          <w:rFonts w:cs="Arial"/>
        </w:rPr>
        <w:br/>
        <w:t>Returns to the </w:t>
      </w:r>
      <w:r w:rsidR="00CC163B" w:rsidRPr="00591BC7">
        <w:rPr>
          <w:rFonts w:cs="Arial"/>
        </w:rPr>
        <w:t>'Properties tab in edit mode'</w:t>
      </w:r>
      <w:r w:rsidR="00CC163B" w:rsidRPr="00CC163B">
        <w:rPr>
          <w:rFonts w:cs="Arial"/>
        </w:rPr>
        <w:t> to allow end user to save or update the properties modification.</w:t>
      </w:r>
    </w:p>
    <w:p w14:paraId="2371020C" w14:textId="3823216D" w:rsidR="006579A3" w:rsidRPr="001D0CE2" w:rsidRDefault="006579A3" w:rsidP="00814E86"/>
    <w:p w14:paraId="7FA3A123" w14:textId="52E6B10F" w:rsidR="004E5DBD" w:rsidRPr="001D0CE2" w:rsidRDefault="004E5DBD" w:rsidP="004E5DBD">
      <w:pPr>
        <w:pStyle w:val="3DSTitle3"/>
      </w:pPr>
      <w:r w:rsidRPr="001D0CE2">
        <w:t xml:space="preserve">Modified </w:t>
      </w:r>
      <w:r w:rsidR="00E2720A">
        <w:t>capabilities</w:t>
      </w:r>
      <w:r w:rsidRPr="001D0CE2">
        <w:t>: impact for end users</w:t>
      </w:r>
    </w:p>
    <w:p w14:paraId="02629C76" w14:textId="77777777" w:rsidR="0006060F" w:rsidRDefault="004E5DBD" w:rsidP="00912907">
      <w:pPr>
        <w:pStyle w:val="HiddenText"/>
      </w:pPr>
      <w:r w:rsidRPr="001D0CE2">
        <w:t>I</w:t>
      </w:r>
      <w:r w:rsidR="00A336B6">
        <w:t xml:space="preserve">f </w:t>
      </w:r>
      <w:r w:rsidRPr="001D0CE2">
        <w:t xml:space="preserve">the new capabilities replace existing features, detail here how the </w:t>
      </w:r>
      <w:r w:rsidR="003F495E">
        <w:t>new</w:t>
      </w:r>
      <w:r w:rsidR="003F495E" w:rsidRPr="001D0CE2">
        <w:t xml:space="preserve"> </w:t>
      </w:r>
      <w:r w:rsidRPr="001D0CE2">
        <w:t xml:space="preserve">usage </w:t>
      </w:r>
      <w:r w:rsidR="00A336B6">
        <w:t>compares to the previous usage</w:t>
      </w:r>
      <w:r w:rsidRPr="001D0CE2">
        <w:t xml:space="preserve">. This is required to help the end users </w:t>
      </w:r>
      <w:r w:rsidR="00A336B6">
        <w:t>transition</w:t>
      </w:r>
      <w:r w:rsidRPr="001D0CE2">
        <w:t xml:space="preserve"> seamlessly</w:t>
      </w:r>
      <w:r w:rsidR="00A336B6">
        <w:t xml:space="preserve"> to the new usage</w:t>
      </w:r>
      <w:r w:rsidRPr="001D0CE2">
        <w:t xml:space="preserve">. </w:t>
      </w:r>
    </w:p>
    <w:p w14:paraId="597273BD" w14:textId="4DFD1D87" w:rsidR="00D7045A" w:rsidRPr="00044655" w:rsidRDefault="00BA09BC" w:rsidP="0006060F">
      <w:pPr>
        <w:pStyle w:val="3DS2Title2"/>
      </w:pPr>
      <w:r>
        <w:t xml:space="preserve"> L</w:t>
      </w:r>
      <w:r w:rsidR="00D7045A" w:rsidRPr="00044655">
        <w:t>imitations</w:t>
      </w:r>
    </w:p>
    <w:p w14:paraId="16CEED22" w14:textId="4A64393C" w:rsidR="00D7045A" w:rsidRPr="00AD270D" w:rsidRDefault="00372177" w:rsidP="00912907">
      <w:pPr>
        <w:pStyle w:val="HiddenText"/>
      </w:pPr>
      <w:r>
        <w:t>Document</w:t>
      </w:r>
      <w:r w:rsidR="00D7045A" w:rsidRPr="00AD270D">
        <w:t xml:space="preserve"> the limits (or boundaries) of this function within the intended scope. Consider the expected behavior of the functionality under all circumstances, including possible usage errors or malicious use. Wherever possible, the usage of the function beyond its limits must be made impossible by construction or design.</w:t>
      </w:r>
    </w:p>
    <w:p w14:paraId="1B6BF22B" w14:textId="77777777" w:rsidR="00D7045A" w:rsidRPr="00AD270D" w:rsidRDefault="00D7045A" w:rsidP="00912907">
      <w:pPr>
        <w:pStyle w:val="HiddenText"/>
      </w:pPr>
      <w:r w:rsidRPr="00AD270D">
        <w:t>If this function is not available on all supported platforms, specify the non-supported platforms here.</w:t>
      </w:r>
    </w:p>
    <w:p w14:paraId="173613AC" w14:textId="77777777" w:rsidR="00D7045A" w:rsidRPr="00AD270D" w:rsidRDefault="00D7045A" w:rsidP="00912907">
      <w:pPr>
        <w:pStyle w:val="HiddenText"/>
      </w:pPr>
      <w:r w:rsidRPr="00AD270D">
        <w:t>For each identified limitation, ensure that acceptance test coverage is provided.</w:t>
      </w:r>
    </w:p>
    <w:p w14:paraId="6CD12B74" w14:textId="5F68CF59" w:rsidR="00D7045A" w:rsidRDefault="00D7045A" w:rsidP="00D7045A">
      <w:pPr>
        <w:pStyle w:val="3DSTitle3"/>
      </w:pPr>
      <w:bookmarkStart w:id="30" w:name="_Toc492890891"/>
      <w:bookmarkStart w:id="31" w:name="_Toc492890928"/>
      <w:bookmarkStart w:id="32" w:name="_Toc494182304"/>
      <w:bookmarkStart w:id="33" w:name="_Toc527023823"/>
      <w:r w:rsidRPr="001D0CE2">
        <w:t>Limitation #1</w:t>
      </w:r>
      <w:bookmarkEnd w:id="30"/>
      <w:bookmarkEnd w:id="31"/>
      <w:bookmarkEnd w:id="32"/>
      <w:bookmarkEnd w:id="33"/>
      <w:r w:rsidR="00DB1715">
        <w:t>: Cloud Only</w:t>
      </w:r>
    </w:p>
    <w:p w14:paraId="52E77933" w14:textId="331D765C" w:rsidR="00F56F3E" w:rsidRPr="00F56F3E" w:rsidRDefault="0029134B" w:rsidP="00F56F3E">
      <w:pPr>
        <w:ind w:left="708"/>
      </w:pPr>
      <w:r>
        <w:rPr>
          <w:rFonts w:cs="Arial"/>
        </w:rPr>
        <w:t>Modification</w:t>
      </w:r>
      <w:r w:rsidR="00F56F3E" w:rsidRPr="00F56F3E">
        <w:rPr>
          <w:rFonts w:cs="Arial"/>
        </w:rPr>
        <w:t xml:space="preserve"> (and Extended Collaborations Control Center app)</w:t>
      </w:r>
      <w:r w:rsidR="00F56F3E">
        <w:rPr>
          <w:rFonts w:cs="Arial"/>
        </w:rPr>
        <w:t xml:space="preserve"> is not available for ‘On Premise’ platform</w:t>
      </w:r>
    </w:p>
    <w:p w14:paraId="2F7D02B1" w14:textId="103DC8F5" w:rsidR="00D7045A" w:rsidRDefault="00D7045A" w:rsidP="00D7045A">
      <w:pPr>
        <w:pStyle w:val="3DSTitle3"/>
      </w:pPr>
      <w:bookmarkStart w:id="34" w:name="_Toc492890892"/>
      <w:bookmarkStart w:id="35" w:name="_Toc492890929"/>
      <w:bookmarkStart w:id="36" w:name="_Toc494182305"/>
      <w:bookmarkStart w:id="37" w:name="_Toc527023824"/>
      <w:r w:rsidRPr="001D0CE2">
        <w:t>Limitation #2</w:t>
      </w:r>
      <w:bookmarkEnd w:id="34"/>
      <w:bookmarkEnd w:id="35"/>
      <w:bookmarkEnd w:id="36"/>
      <w:bookmarkEnd w:id="37"/>
      <w:r w:rsidR="00DB1715">
        <w:t xml:space="preserve">: </w:t>
      </w:r>
      <w:r w:rsidR="00A517DB">
        <w:t>P</w:t>
      </w:r>
      <w:r w:rsidR="00DB1715">
        <w:t>latform admin only</w:t>
      </w:r>
    </w:p>
    <w:p w14:paraId="2D5317BA" w14:textId="5D7A16EC" w:rsidR="00A517DB" w:rsidRPr="00F56F3E" w:rsidRDefault="0029134B" w:rsidP="00A517DB">
      <w:pPr>
        <w:ind w:left="708"/>
        <w:rPr>
          <w:rFonts w:cs="Arial"/>
        </w:rPr>
      </w:pPr>
      <w:r>
        <w:rPr>
          <w:rFonts w:cs="Arial"/>
        </w:rPr>
        <w:t>Modification</w:t>
      </w:r>
      <w:r w:rsidR="00A517DB" w:rsidRPr="00F56F3E">
        <w:rPr>
          <w:rFonts w:cs="Arial"/>
        </w:rPr>
        <w:t xml:space="preserve"> (and Extended Collaborations Control Center app) is only accessible for Administrators. So in case of members decide </w:t>
      </w:r>
      <w:r>
        <w:rPr>
          <w:rFonts w:cs="Arial"/>
        </w:rPr>
        <w:t>modify</w:t>
      </w:r>
      <w:r w:rsidR="00A517DB" w:rsidRPr="00F56F3E">
        <w:rPr>
          <w:rFonts w:cs="Arial"/>
        </w:rPr>
        <w:t xml:space="preserve"> a collaboration, Members have to contact Platform Administrator to perform the operation.</w:t>
      </w:r>
    </w:p>
    <w:p w14:paraId="06B1687E" w14:textId="616A05B3" w:rsidR="00DB1715" w:rsidRPr="00F56F3E" w:rsidRDefault="00DB1715" w:rsidP="00DB1715">
      <w:pPr>
        <w:pStyle w:val="3DSTitle3"/>
        <w:rPr>
          <w:rFonts w:cs="Arial"/>
        </w:rPr>
      </w:pPr>
      <w:r w:rsidRPr="00F56F3E">
        <w:rPr>
          <w:rFonts w:cs="Arial"/>
        </w:rPr>
        <w:t xml:space="preserve">Limitation #3: </w:t>
      </w:r>
      <w:r w:rsidR="00A517DB" w:rsidRPr="00F56F3E">
        <w:rPr>
          <w:rFonts w:cs="Arial"/>
        </w:rPr>
        <w:t>N</w:t>
      </w:r>
      <w:r w:rsidRPr="00F56F3E">
        <w:rPr>
          <w:rFonts w:cs="Arial"/>
        </w:rPr>
        <w:t>o retry</w:t>
      </w:r>
    </w:p>
    <w:p w14:paraId="1F58E2D7" w14:textId="6A5041D1" w:rsidR="00DB1715" w:rsidRPr="00F56F3E" w:rsidRDefault="00DB1715" w:rsidP="00DB1715">
      <w:pPr>
        <w:pStyle w:val="ListParagraph"/>
        <w:rPr>
          <w:rFonts w:ascii="Arial" w:hAnsi="Arial" w:cs="Arial"/>
        </w:rPr>
      </w:pPr>
      <w:r w:rsidRPr="00F56F3E">
        <w:rPr>
          <w:rFonts w:ascii="Arial" w:hAnsi="Arial" w:cs="Arial"/>
        </w:rPr>
        <w:t xml:space="preserve">In case of the </w:t>
      </w:r>
      <w:r w:rsidR="0029134B">
        <w:rPr>
          <w:rFonts w:ascii="Arial" w:hAnsi="Arial" w:cs="Arial"/>
        </w:rPr>
        <w:t>modify</w:t>
      </w:r>
      <w:r w:rsidRPr="00F56F3E">
        <w:rPr>
          <w:rFonts w:ascii="Arial" w:hAnsi="Arial" w:cs="Arial"/>
        </w:rPr>
        <w:t xml:space="preserve"> collaboration fails to </w:t>
      </w:r>
      <w:r w:rsidR="0029134B">
        <w:rPr>
          <w:rFonts w:ascii="Arial" w:hAnsi="Arial" w:cs="Arial"/>
        </w:rPr>
        <w:t>modify</w:t>
      </w:r>
      <w:r w:rsidRPr="00F56F3E">
        <w:rPr>
          <w:rFonts w:ascii="Arial" w:hAnsi="Arial" w:cs="Arial"/>
        </w:rPr>
        <w:t xml:space="preserve"> one of the content, the </w:t>
      </w:r>
      <w:r w:rsidR="00A8436A">
        <w:rPr>
          <w:rFonts w:ascii="Arial" w:hAnsi="Arial" w:cs="Arial"/>
        </w:rPr>
        <w:t>operation is partially done without automatic retry. Administrator has to remodify the collaboration to reapply missing operations.</w:t>
      </w:r>
    </w:p>
    <w:p w14:paraId="517DBF2D" w14:textId="2B2DA85A" w:rsidR="00A517DB" w:rsidRPr="00F56F3E" w:rsidRDefault="00A517DB" w:rsidP="00A517DB">
      <w:pPr>
        <w:pStyle w:val="3DSTitle3"/>
        <w:rPr>
          <w:rFonts w:cs="Arial"/>
        </w:rPr>
      </w:pPr>
      <w:r w:rsidRPr="00F56F3E">
        <w:rPr>
          <w:rFonts w:cs="Arial"/>
        </w:rPr>
        <w:t>Limitation #4: No rollback</w:t>
      </w:r>
    </w:p>
    <w:p w14:paraId="58C11A63" w14:textId="649A39D8" w:rsidR="00030BB5" w:rsidRDefault="00A517DB" w:rsidP="00A517DB">
      <w:pPr>
        <w:pStyle w:val="ListParagraph"/>
        <w:rPr>
          <w:rFonts w:ascii="Arial" w:hAnsi="Arial" w:cs="Arial"/>
        </w:rPr>
      </w:pPr>
      <w:r w:rsidRPr="00F56F3E">
        <w:rPr>
          <w:rFonts w:ascii="Arial" w:hAnsi="Arial" w:cs="Arial"/>
        </w:rPr>
        <w:t xml:space="preserve">Once </w:t>
      </w:r>
      <w:r w:rsidR="00A8436A">
        <w:rPr>
          <w:rFonts w:ascii="Arial" w:hAnsi="Arial" w:cs="Arial"/>
        </w:rPr>
        <w:t>modified</w:t>
      </w:r>
      <w:r w:rsidRPr="00F56F3E">
        <w:rPr>
          <w:rFonts w:ascii="Arial" w:hAnsi="Arial" w:cs="Arial"/>
        </w:rPr>
        <w:t xml:space="preserve">, a collaboration cannot be </w:t>
      </w:r>
      <w:r w:rsidR="00A8436A">
        <w:rPr>
          <w:rFonts w:ascii="Arial" w:hAnsi="Arial" w:cs="Arial"/>
        </w:rPr>
        <w:t>roll backed</w:t>
      </w:r>
      <w:r w:rsidRPr="00F56F3E">
        <w:rPr>
          <w:rFonts w:ascii="Arial" w:hAnsi="Arial" w:cs="Arial"/>
        </w:rPr>
        <w:t xml:space="preserve"> any more. </w:t>
      </w:r>
    </w:p>
    <w:p w14:paraId="7E5A0AE0" w14:textId="0F6DBDFA" w:rsidR="00A517DB" w:rsidRDefault="00A517DB" w:rsidP="00A517DB">
      <w:pPr>
        <w:pStyle w:val="3DSTitle3"/>
      </w:pPr>
      <w:r w:rsidRPr="001D0CE2">
        <w:t>Limitation #</w:t>
      </w:r>
      <w:r>
        <w:t xml:space="preserve">5: Not available for Collaboration with ‘Creation’ status </w:t>
      </w:r>
    </w:p>
    <w:p w14:paraId="586D3E59" w14:textId="77204C11" w:rsidR="00DB1715" w:rsidRDefault="00A517DB" w:rsidP="00A517DB">
      <w:pPr>
        <w:ind w:left="708"/>
        <w:rPr>
          <w:rFonts w:cs="Arial"/>
        </w:rPr>
      </w:pPr>
      <w:r w:rsidRPr="00F56F3E">
        <w:rPr>
          <w:rFonts w:cs="Arial"/>
        </w:rPr>
        <w:t xml:space="preserve">It is not possible to </w:t>
      </w:r>
      <w:r w:rsidR="00A8436A">
        <w:rPr>
          <w:rFonts w:cs="Arial"/>
        </w:rPr>
        <w:t>modify</w:t>
      </w:r>
      <w:r w:rsidRPr="00F56F3E">
        <w:rPr>
          <w:rFonts w:cs="Arial"/>
        </w:rPr>
        <w:t xml:space="preserve"> a collaboration in Creation</w:t>
      </w:r>
      <w:r w:rsidR="00A8436A">
        <w:rPr>
          <w:rFonts w:cs="Arial"/>
        </w:rPr>
        <w:t>, Failed or Deactivated</w:t>
      </w:r>
      <w:r w:rsidRPr="00F56F3E">
        <w:rPr>
          <w:rFonts w:cs="Arial"/>
        </w:rPr>
        <w:t xml:space="preserve"> status. </w:t>
      </w:r>
    </w:p>
    <w:p w14:paraId="5EF72003" w14:textId="77777777" w:rsidR="003C42E3" w:rsidRDefault="003C42E3" w:rsidP="003C42E3">
      <w:pPr>
        <w:pStyle w:val="3DSTitle3"/>
      </w:pPr>
      <w:r w:rsidRPr="001D0CE2">
        <w:t>Limitation #</w:t>
      </w:r>
      <w:r>
        <w:t xml:space="preserve">6: Non empty collaborative space </w:t>
      </w:r>
    </w:p>
    <w:p w14:paraId="4993EC54" w14:textId="68DF11A3" w:rsidR="003C42E3" w:rsidRDefault="003C42E3" w:rsidP="003C42E3">
      <w:pPr>
        <w:ind w:left="708"/>
        <w:rPr>
          <w:rFonts w:cs="Arial"/>
        </w:rPr>
      </w:pPr>
      <w:r w:rsidRPr="00F56F3E">
        <w:rPr>
          <w:rFonts w:cs="Arial"/>
        </w:rPr>
        <w:t xml:space="preserve">It is not possible to delete a </w:t>
      </w:r>
      <w:r>
        <w:rPr>
          <w:rFonts w:cs="Arial"/>
        </w:rPr>
        <w:t xml:space="preserve">content’ Collaborative space’ in case of the collaborative space is not empty. Trying to modify and extended </w:t>
      </w:r>
      <w:proofErr w:type="gramStart"/>
      <w:r>
        <w:rPr>
          <w:rFonts w:cs="Arial"/>
        </w:rPr>
        <w:t>collaboration which</w:t>
      </w:r>
      <w:proofErr w:type="gramEnd"/>
      <w:r>
        <w:rPr>
          <w:rFonts w:cs="Arial"/>
        </w:rPr>
        <w:t xml:space="preserve"> leads to the deletion of a non-empty collaborative space will result in a partial modification. Extended collaboration </w:t>
      </w:r>
      <w:proofErr w:type="gramStart"/>
      <w:r>
        <w:rPr>
          <w:rFonts w:cs="Arial"/>
        </w:rPr>
        <w:t>will be modified</w:t>
      </w:r>
      <w:proofErr w:type="gramEnd"/>
      <w:r>
        <w:rPr>
          <w:rFonts w:cs="Arial"/>
        </w:rPr>
        <w:t xml:space="preserve"> but previous Collaborative space will be kept.</w:t>
      </w:r>
    </w:p>
    <w:p w14:paraId="1911BC97" w14:textId="0E6FCC16" w:rsidR="002647BD" w:rsidRDefault="002647BD" w:rsidP="002647BD">
      <w:pPr>
        <w:pStyle w:val="3DSTitle3"/>
      </w:pPr>
      <w:r w:rsidRPr="001D0CE2">
        <w:t>Limitation #</w:t>
      </w:r>
      <w:r>
        <w:t xml:space="preserve">7: No modification for </w:t>
      </w:r>
      <w:proofErr w:type="spellStart"/>
      <w:r>
        <w:t>non Leading</w:t>
      </w:r>
      <w:proofErr w:type="spellEnd"/>
      <w:r>
        <w:t xml:space="preserve"> team member </w:t>
      </w:r>
    </w:p>
    <w:p w14:paraId="587CA0EE" w14:textId="7D50726E" w:rsidR="002647BD" w:rsidRDefault="002647BD" w:rsidP="002647BD">
      <w:pPr>
        <w:ind w:left="708"/>
        <w:rPr>
          <w:rFonts w:cs="Arial"/>
        </w:rPr>
      </w:pPr>
      <w:r w:rsidRPr="00F56F3E">
        <w:rPr>
          <w:rFonts w:cs="Arial"/>
        </w:rPr>
        <w:t xml:space="preserve">It is not possible </w:t>
      </w:r>
      <w:r>
        <w:rPr>
          <w:rFonts w:cs="Arial"/>
        </w:rPr>
        <w:t xml:space="preserve">for a </w:t>
      </w:r>
      <w:proofErr w:type="spellStart"/>
      <w:proofErr w:type="gramStart"/>
      <w:r>
        <w:rPr>
          <w:rFonts w:cs="Arial"/>
        </w:rPr>
        <w:t>non leading</w:t>
      </w:r>
      <w:proofErr w:type="spellEnd"/>
      <w:proofErr w:type="gramEnd"/>
      <w:r>
        <w:rPr>
          <w:rFonts w:cs="Arial"/>
        </w:rPr>
        <w:t xml:space="preserve"> team member, even if platform administrator, to modify the Extended Collaboration. The Edit button is disabled.</w:t>
      </w:r>
    </w:p>
    <w:p w14:paraId="1242EE09" w14:textId="3B25BC2B" w:rsidR="002647BD" w:rsidRDefault="002647BD" w:rsidP="002647BD">
      <w:pPr>
        <w:ind w:left="708"/>
        <w:rPr>
          <w:rFonts w:cs="Arial"/>
        </w:rPr>
      </w:pPr>
      <w:r>
        <w:rPr>
          <w:noProof/>
        </w:rPr>
        <w:lastRenderedPageBreak/>
        <w:drawing>
          <wp:inline distT="0" distB="0" distL="0" distR="0" wp14:anchorId="5DF69E95" wp14:editId="4250DB36">
            <wp:extent cx="5731510" cy="4168913"/>
            <wp:effectExtent l="0" t="0" r="2540" b="3175"/>
            <wp:docPr id="12" name="Picture 12" descr="cid:image003.jpg@01DA334E.DF8C23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3.jpg@01DA334E.DF8C23E0"/>
                    <pic:cNvPicPr>
                      <a:picLocks noChangeAspect="1" noChangeArrowheads="1"/>
                    </pic:cNvPicPr>
                  </pic:nvPicPr>
                  <pic:blipFill>
                    <a:blip r:embed="rId32" r:link="rId33">
                      <a:extLst>
                        <a:ext uri="{28A0092B-C50C-407E-A947-70E740481C1C}">
                          <a14:useLocalDpi xmlns:a14="http://schemas.microsoft.com/office/drawing/2010/main" val="0"/>
                        </a:ext>
                      </a:extLst>
                    </a:blip>
                    <a:srcRect/>
                    <a:stretch>
                      <a:fillRect/>
                    </a:stretch>
                  </pic:blipFill>
                  <pic:spPr bwMode="auto">
                    <a:xfrm>
                      <a:off x="0" y="0"/>
                      <a:ext cx="5731510" cy="4168913"/>
                    </a:xfrm>
                    <a:prstGeom prst="rect">
                      <a:avLst/>
                    </a:prstGeom>
                    <a:noFill/>
                    <a:ln>
                      <a:noFill/>
                    </a:ln>
                  </pic:spPr>
                </pic:pic>
              </a:graphicData>
            </a:graphic>
          </wp:inline>
        </w:drawing>
      </w:r>
    </w:p>
    <w:p w14:paraId="15857174" w14:textId="70B7EF76" w:rsidR="002647BD" w:rsidRPr="00F56F3E" w:rsidRDefault="002647BD" w:rsidP="002647BD">
      <w:pPr>
        <w:ind w:left="708"/>
        <w:rPr>
          <w:rFonts w:cs="Arial"/>
        </w:rPr>
      </w:pPr>
      <w:r>
        <w:rPr>
          <w:rFonts w:cs="Arial"/>
        </w:rPr>
        <w:t>The administrator has first to read himself as a leading member using the ‘Members’ tab to be allowed to perform Properties modification.</w:t>
      </w:r>
    </w:p>
    <w:p w14:paraId="50B48E5A" w14:textId="77777777" w:rsidR="002647BD" w:rsidRPr="00F56F3E" w:rsidRDefault="002647BD" w:rsidP="003C42E3">
      <w:pPr>
        <w:ind w:left="708"/>
        <w:rPr>
          <w:rFonts w:cs="Arial"/>
        </w:rPr>
      </w:pPr>
    </w:p>
    <w:p w14:paraId="2D13101A" w14:textId="77777777" w:rsidR="003C42E3" w:rsidRPr="00F56F3E" w:rsidRDefault="003C42E3" w:rsidP="00A517DB">
      <w:pPr>
        <w:ind w:left="708"/>
        <w:rPr>
          <w:rFonts w:cs="Arial"/>
        </w:rPr>
      </w:pPr>
    </w:p>
    <w:p w14:paraId="62461EC3" w14:textId="45BEFF11" w:rsidR="001D0415" w:rsidRPr="001D0CE2" w:rsidRDefault="001D0415" w:rsidP="004E5DBD">
      <w:pPr>
        <w:pStyle w:val="3DS2Title1"/>
      </w:pPr>
      <w:bookmarkStart w:id="38" w:name="_Toc148687426"/>
      <w:r w:rsidRPr="001D0CE2">
        <w:t>What the function will not do</w:t>
      </w:r>
      <w:bookmarkEnd w:id="25"/>
      <w:bookmarkEnd w:id="26"/>
      <w:bookmarkEnd w:id="27"/>
      <w:bookmarkEnd w:id="28"/>
      <w:bookmarkEnd w:id="38"/>
    </w:p>
    <w:p w14:paraId="0C56C2F3" w14:textId="5C2A617C" w:rsidR="001D0415" w:rsidRDefault="00096009" w:rsidP="00912907">
      <w:pPr>
        <w:pStyle w:val="HiddenText"/>
      </w:pPr>
      <w:r>
        <w:t xml:space="preserve">If the function is not going to address some of the requested items of </w:t>
      </w:r>
      <w:r w:rsidR="003F495E">
        <w:t xml:space="preserve">the associated </w:t>
      </w:r>
      <w:r w:rsidR="001D0415" w:rsidRPr="001D0CE2">
        <w:t>Requirement PER</w:t>
      </w:r>
      <w:r>
        <w:t>(s), list th</w:t>
      </w:r>
      <w:r w:rsidR="003F495E">
        <w:t>ese exceptions</w:t>
      </w:r>
      <w:r>
        <w:t xml:space="preserve"> </w:t>
      </w:r>
      <w:r w:rsidR="00043800">
        <w:t>here:</w:t>
      </w:r>
      <w:r w:rsidR="001D0415" w:rsidRPr="001D0CE2">
        <w:t xml:space="preserve"> </w:t>
      </w:r>
      <w:r w:rsidR="00301A6A">
        <w:t xml:space="preserve"> </w:t>
      </w:r>
    </w:p>
    <w:p w14:paraId="36D25A49" w14:textId="38F25E68" w:rsidR="006579A3" w:rsidRDefault="006579A3" w:rsidP="006579A3">
      <w:r>
        <w:t xml:space="preserve"> </w:t>
      </w:r>
      <w:proofErr w:type="spellStart"/>
      <w:r w:rsidR="00A517DB">
        <w:t>NaN</w:t>
      </w:r>
      <w:proofErr w:type="spellEnd"/>
    </w:p>
    <w:p w14:paraId="5AAA6F09" w14:textId="60EAC044" w:rsidR="00311B9A" w:rsidRDefault="001F7C54" w:rsidP="001F7C54">
      <w:pPr>
        <w:pStyle w:val="3DS2Title1"/>
      </w:pPr>
      <w:bookmarkStart w:id="39" w:name="_Toc56584589"/>
      <w:bookmarkStart w:id="40" w:name="_Toc56607012"/>
      <w:bookmarkStart w:id="41" w:name="_Toc56669975"/>
      <w:bookmarkStart w:id="42" w:name="_Toc56670000"/>
      <w:bookmarkStart w:id="43" w:name="_Toc56670025"/>
      <w:bookmarkStart w:id="44" w:name="_Toc56673022"/>
      <w:bookmarkStart w:id="45" w:name="_Toc56673476"/>
      <w:bookmarkStart w:id="46" w:name="_Toc148687427"/>
      <w:bookmarkEnd w:id="39"/>
      <w:bookmarkEnd w:id="40"/>
      <w:bookmarkEnd w:id="41"/>
      <w:bookmarkEnd w:id="42"/>
      <w:bookmarkEnd w:id="43"/>
      <w:bookmarkEnd w:id="44"/>
      <w:bookmarkEnd w:id="45"/>
      <w:r>
        <w:t xml:space="preserve">Commercial </w:t>
      </w:r>
      <w:r w:rsidR="00B359BD">
        <w:t>p</w:t>
      </w:r>
      <w:r>
        <w:t>ackaging</w:t>
      </w:r>
      <w:bookmarkEnd w:id="46"/>
    </w:p>
    <w:p w14:paraId="6D61036B" w14:textId="3AFBC97A" w:rsidR="001F7C54" w:rsidRPr="00DF726F" w:rsidRDefault="001F7C54" w:rsidP="00F35C8E">
      <w:r>
        <w:t xml:space="preserve"> </w:t>
      </w:r>
      <w:r w:rsidR="00643163">
        <w:t>List here the Products/Role and App required to access the function.</w:t>
      </w:r>
    </w:p>
    <w:p w14:paraId="16FA13FE" w14:textId="7368A123" w:rsidR="0069687F" w:rsidRDefault="00311B9A">
      <w:r>
        <w:t xml:space="preserve">Product (Role /App) </w:t>
      </w:r>
      <w:r w:rsidR="00B1482F" w:rsidRPr="00BE759E">
        <w:t>in which the function will be available</w:t>
      </w:r>
      <w:r w:rsidR="0069687F">
        <w:t xml:space="preserve">: </w:t>
      </w:r>
      <w:sdt>
        <w:sdtPr>
          <w:alias w:val="Commercial Packaging"/>
          <w:tag w:val="Commercial_Packaging"/>
          <w:id w:val="2075547797"/>
          <w:placeholder>
            <w:docPart w:val="353C8D53DF4B46D8B5850D879FD1BD07"/>
          </w:placeholder>
        </w:sdtPr>
        <w:sdtContent>
          <w:sdt>
            <w:sdtPr>
              <w:rPr>
                <w:color w:val="5B7F95" w:themeColor="text1"/>
                <w:sz w:val="24"/>
              </w:rPr>
              <w:alias w:val="Commercial Packaging"/>
              <w:tag w:val="Commercial_Packaging"/>
              <w:id w:val="21134978"/>
              <w:placeholder>
                <w:docPart w:val="14F1AB43BBC440E691FBDA0B4031E2E6"/>
              </w:placeholder>
            </w:sdtPr>
            <w:sdtEndPr>
              <w:rPr>
                <w:color w:val="auto"/>
                <w:sz w:val="22"/>
              </w:rPr>
            </w:sdtEndPr>
            <w:sdtContent>
              <w:r w:rsidR="00A8436A" w:rsidRPr="00A8436A">
                <w:rPr>
                  <w:sz w:val="24"/>
                </w:rPr>
                <w:t>The</w:t>
              </w:r>
              <w:r w:rsidR="00A8436A">
                <w:rPr>
                  <w:color w:val="5B7F95" w:themeColor="text1"/>
                  <w:sz w:val="24"/>
                </w:rPr>
                <w:t xml:space="preserve"> </w:t>
              </w:r>
              <w:r w:rsidR="00A8436A" w:rsidRPr="00A8436A">
                <w:rPr>
                  <w:b/>
                </w:rPr>
                <w:t>Edit</w:t>
              </w:r>
              <w:r w:rsidR="00A517DB">
                <w:t xml:space="preserve"> </w:t>
              </w:r>
              <w:r w:rsidR="00A8436A">
                <w:t>button</w:t>
              </w:r>
              <w:r w:rsidR="00A517DB" w:rsidRPr="00816E25">
                <w:t xml:space="preserve"> is onl</w:t>
              </w:r>
              <w:r w:rsidR="00A517DB">
                <w:t xml:space="preserve">y accessible for </w:t>
              </w:r>
              <w:r w:rsidR="00A517DB" w:rsidRPr="00331D56">
                <w:rPr>
                  <w:b/>
                </w:rPr>
                <w:t>Administrators</w:t>
              </w:r>
              <w:r w:rsidR="00A517DB" w:rsidRPr="00FD67F9">
                <w:t xml:space="preserve"> </w:t>
              </w:r>
              <w:r w:rsidR="00A517DB" w:rsidRPr="00FD67F9">
                <w:rPr>
                  <w:rFonts w:cs="Arial"/>
                  <w:shd w:val="clear" w:color="auto" w:fill="FFFFFF"/>
                </w:rPr>
                <w:t>with 3D Product Architect (</w:t>
              </w:r>
              <w:r w:rsidR="00A517DB" w:rsidRPr="00FD67F9">
                <w:rPr>
                  <w:rFonts w:cs="Arial"/>
                  <w:b/>
                  <w:shd w:val="clear" w:color="auto" w:fill="FFFFFF"/>
                </w:rPr>
                <w:t>PAU</w:t>
              </w:r>
              <w:r w:rsidR="00A517DB" w:rsidRPr="00FD67F9">
                <w:rPr>
                  <w:rFonts w:cs="Arial"/>
                  <w:shd w:val="clear" w:color="auto" w:fill="FFFFFF"/>
                </w:rPr>
                <w:t xml:space="preserve">) on </w:t>
              </w:r>
              <w:r w:rsidR="00A517DB" w:rsidRPr="00331D56">
                <w:rPr>
                  <w:rFonts w:cs="Arial"/>
                  <w:b/>
                  <w:shd w:val="clear" w:color="auto" w:fill="FFFFFF"/>
                </w:rPr>
                <w:t>Cloud</w:t>
              </w:r>
              <w:r w:rsidR="00A517DB" w:rsidRPr="00816E25">
                <w:t xml:space="preserve"> in</w:t>
              </w:r>
              <w:r w:rsidR="00A517DB">
                <w:t xml:space="preserve"> </w:t>
              </w:r>
              <w:r w:rsidR="00A517DB" w:rsidRPr="00FD67F9">
                <w:t xml:space="preserve">the Extended Collaborations Control Center App </w:t>
              </w:r>
              <w:r w:rsidR="00A8436A">
                <w:t>+ Open</w:t>
              </w:r>
              <w:r w:rsidR="00A517DB">
                <w:t xml:space="preserve"> </w:t>
              </w:r>
              <w:r w:rsidR="00A8436A">
                <w:t xml:space="preserve">the </w:t>
              </w:r>
              <w:r w:rsidR="00A517DB">
                <w:t>Collaboration</w:t>
              </w:r>
              <w:r w:rsidR="00A8436A">
                <w:t xml:space="preserve"> + Enter Properties tab</w:t>
              </w:r>
              <w:r w:rsidR="00A517DB" w:rsidRPr="00FD67F9">
                <w:rPr>
                  <w:rFonts w:cs="Arial"/>
                  <w:shd w:val="clear" w:color="auto" w:fill="FFFFFF"/>
                </w:rPr>
                <w:t>.</w:t>
              </w:r>
            </w:sdtContent>
          </w:sdt>
          <w:r w:rsidR="00A517DB">
            <w:t xml:space="preserve"> </w:t>
          </w:r>
        </w:sdtContent>
      </w:sdt>
    </w:p>
    <w:p w14:paraId="04FB6887" w14:textId="18052C77" w:rsidR="00DA147A" w:rsidRDefault="001D78DC">
      <w:pPr>
        <w:rPr>
          <w:rFonts w:eastAsiaTheme="majorEastAsia" w:cs="Arial"/>
          <w:bCs/>
          <w:sz w:val="48"/>
          <w:szCs w:val="48"/>
        </w:rPr>
      </w:pPr>
      <w:r>
        <w:t xml:space="preserve">  </w:t>
      </w:r>
      <w:bookmarkStart w:id="47" w:name="_Toc492890881"/>
      <w:bookmarkStart w:id="48" w:name="_Toc492890908"/>
      <w:bookmarkStart w:id="49" w:name="_Toc494182284"/>
      <w:bookmarkStart w:id="50" w:name="_Toc527023813"/>
      <w:bookmarkStart w:id="51" w:name="_Toc50465468"/>
      <w:bookmarkStart w:id="52" w:name="_Toc50734530"/>
      <w:bookmarkStart w:id="53" w:name="_Toc52877216"/>
      <w:r w:rsidR="00DA147A">
        <w:br w:type="page"/>
      </w:r>
    </w:p>
    <w:p w14:paraId="664836F4" w14:textId="7EA17ACC" w:rsidR="001D0415" w:rsidRPr="001D0CE2" w:rsidRDefault="00744D8D" w:rsidP="009C1643">
      <w:pPr>
        <w:pStyle w:val="PartTitle"/>
      </w:pPr>
      <w:bookmarkStart w:id="54" w:name="_Toc148687428"/>
      <w:r>
        <w:lastRenderedPageBreak/>
        <w:t xml:space="preserve">Section 2: </w:t>
      </w:r>
      <w:r w:rsidR="001D0415" w:rsidRPr="001D0CE2">
        <w:t>Detailed Specifications</w:t>
      </w:r>
      <w:bookmarkEnd w:id="47"/>
      <w:bookmarkEnd w:id="48"/>
      <w:bookmarkEnd w:id="49"/>
      <w:bookmarkEnd w:id="50"/>
      <w:bookmarkEnd w:id="51"/>
      <w:bookmarkEnd w:id="52"/>
      <w:bookmarkEnd w:id="53"/>
      <w:bookmarkEnd w:id="54"/>
    </w:p>
    <w:p w14:paraId="7B8C99CF" w14:textId="3EA8A943" w:rsidR="00311B9A" w:rsidRPr="00311B9A" w:rsidRDefault="00372177" w:rsidP="00912907">
      <w:pPr>
        <w:pStyle w:val="HiddenText"/>
        <w:rPr>
          <w:rStyle w:val="IntenseReference"/>
          <w:b w:val="0"/>
          <w:bCs w:val="0"/>
          <w:smallCaps w:val="0"/>
          <w:color w:val="808080" w:themeColor="background1" w:themeShade="80"/>
          <w:spacing w:val="0"/>
          <w:sz w:val="20"/>
        </w:rPr>
      </w:pPr>
      <w:r>
        <w:t>Expand on</w:t>
      </w:r>
      <w:r w:rsidR="001D0415" w:rsidRPr="001D0CE2">
        <w:t xml:space="preserve"> the Capability Summary provided above by detailing all aspects of the functionality. </w:t>
      </w:r>
      <w:bookmarkStart w:id="55" w:name="_Toc492890882"/>
      <w:bookmarkStart w:id="56" w:name="_Toc492890909"/>
      <w:bookmarkStart w:id="57" w:name="_Toc494182285"/>
      <w:bookmarkStart w:id="58" w:name="_Toc527023814"/>
    </w:p>
    <w:p w14:paraId="0C59A063" w14:textId="2A76507E" w:rsidR="00311B9A" w:rsidRDefault="001C4F95" w:rsidP="00F4079A">
      <w:pPr>
        <w:pStyle w:val="3DS2Title1"/>
        <w:numPr>
          <w:ilvl w:val="0"/>
          <w:numId w:val="10"/>
        </w:numPr>
      </w:pPr>
      <w:bookmarkStart w:id="59" w:name="_Toc148687429"/>
      <w:r>
        <w:t>P</w:t>
      </w:r>
      <w:r w:rsidR="00024159">
        <w:t>ackaging</w:t>
      </w:r>
      <w:bookmarkEnd w:id="59"/>
      <w:r w:rsidR="00311B9A">
        <w:t xml:space="preserve"> </w:t>
      </w:r>
    </w:p>
    <w:p w14:paraId="17FAB7E9" w14:textId="2434ACD7" w:rsidR="000A513E" w:rsidRPr="000A513E" w:rsidRDefault="000A513E" w:rsidP="000A513E">
      <w:r w:rsidRPr="00B27A25">
        <w:rPr>
          <w:color w:val="003B64" w:themeColor="accent6" w:themeShade="80"/>
        </w:rPr>
        <w:t xml:space="preserve">If this function </w:t>
      </w:r>
      <w:proofErr w:type="gramStart"/>
      <w:r w:rsidRPr="00B27A25">
        <w:rPr>
          <w:color w:val="003B64" w:themeColor="accent6" w:themeShade="80"/>
        </w:rPr>
        <w:t>impacts</w:t>
      </w:r>
      <w:proofErr w:type="gramEnd"/>
      <w:r w:rsidRPr="00B27A25">
        <w:rPr>
          <w:color w:val="003B64" w:themeColor="accent6" w:themeShade="80"/>
        </w:rPr>
        <w:t xml:space="preserve"> </w:t>
      </w:r>
      <w:r>
        <w:rPr>
          <w:color w:val="003B64" w:themeColor="accent6" w:themeShade="80"/>
        </w:rPr>
        <w:t xml:space="preserve">the </w:t>
      </w:r>
      <w:r w:rsidRPr="00B27A25">
        <w:rPr>
          <w:color w:val="003B64" w:themeColor="accent6" w:themeShade="80"/>
        </w:rPr>
        <w:t xml:space="preserve">packaging, a </w:t>
      </w:r>
      <w:r>
        <w:rPr>
          <w:color w:val="003B64" w:themeColor="accent6" w:themeShade="80"/>
        </w:rPr>
        <w:t xml:space="preserve">Software Architect must be named in the role of </w:t>
      </w:r>
      <w:r w:rsidRPr="00B27A25">
        <w:rPr>
          <w:color w:val="003B64" w:themeColor="accent6" w:themeShade="80"/>
        </w:rPr>
        <w:t xml:space="preserve">Design Reviewer in the Function Planning. This assignment will create a “Design Task” task allowing the Software Architect to </w:t>
      </w:r>
      <w:r>
        <w:rPr>
          <w:color w:val="003B64" w:themeColor="accent6" w:themeShade="80"/>
        </w:rPr>
        <w:t xml:space="preserve">review the </w:t>
      </w:r>
      <w:r w:rsidRPr="00B27A25">
        <w:rPr>
          <w:color w:val="003B64" w:themeColor="accent6" w:themeShade="80"/>
        </w:rPr>
        <w:t>packaging changes via a dedicated Design Enhancement Specification “DES”</w:t>
      </w:r>
      <w:r>
        <w:rPr>
          <w:color w:val="003B64" w:themeColor="accent6" w:themeShade="80"/>
        </w:rPr>
        <w:t xml:space="preserve"> and eventually to make the required packaging enhancements</w:t>
      </w:r>
      <w:r w:rsidRPr="00B27A25">
        <w:rPr>
          <w:color w:val="003B64" w:themeColor="accent6" w:themeShade="80"/>
        </w:rPr>
        <w:t xml:space="preserve">. For more information about “DES”, click </w:t>
      </w:r>
      <w:hyperlink r:id="rId34" w:anchor="app:MAP-EVLNUOYNA/content:type=process&amp;PNid=26019254" w:history="1">
        <w:r w:rsidRPr="00B26DD0">
          <w:rPr>
            <w:rStyle w:val="Hyperlink"/>
          </w:rPr>
          <w:t>here</w:t>
        </w:r>
      </w:hyperlink>
      <w:r>
        <w:fldChar w:fldCharType="begin"/>
      </w:r>
      <w:r>
        <w:rPr>
          <w:vanish/>
        </w:rPr>
        <w:instrText xml:space="preserve"> HYPERLINK "https://eu1-215dsi0708-ifwe.3dexperience.3ds.com/" \l "app:MAP-EVLNUOYNA/content:type=process&amp;PNid=26019254" </w:instrText>
      </w:r>
      <w:r>
        <w:fldChar w:fldCharType="separate"/>
      </w:r>
      <w:r w:rsidRPr="00B27A25">
        <w:rPr>
          <w:rStyle w:val="Hyperlink"/>
          <w:i/>
          <w:vanish/>
          <w:sz w:val="20"/>
        </w:rPr>
        <w:t>here</w:t>
      </w:r>
      <w:r>
        <w:rPr>
          <w:rStyle w:val="Hyperlink"/>
          <w:i/>
          <w:vanish/>
          <w:sz w:val="20"/>
        </w:rPr>
        <w:fldChar w:fldCharType="end"/>
      </w:r>
      <w:r w:rsidRPr="00B27A25">
        <w:rPr>
          <w:color w:val="003B64" w:themeColor="accent6" w:themeShade="80"/>
        </w:rPr>
        <w:t>. If a Service or Component is involved, the associated “referential” may require an update.</w:t>
      </w:r>
    </w:p>
    <w:p w14:paraId="31151E9B" w14:textId="0B67ACBF" w:rsidR="00311B9A" w:rsidRDefault="00311B9A" w:rsidP="00912907">
      <w:pPr>
        <w:pStyle w:val="HiddenText"/>
      </w:pPr>
      <w:r w:rsidRPr="001D0CE2">
        <w:t>If this function modifies the existing packaging, specify the necessary changes below. Include whether commercial pre-requisite products are required and, if so, whether these must be created. If packaging changes will affect pricing, explain this here.</w:t>
      </w:r>
    </w:p>
    <w:p w14:paraId="56FBCA6F" w14:textId="74014BDF" w:rsidR="00AA6B45" w:rsidRPr="00357809" w:rsidRDefault="004E4BAE" w:rsidP="00912907">
      <w:pPr>
        <w:pStyle w:val="HiddenText"/>
        <w:rPr>
          <w:u w:val="single"/>
        </w:rPr>
      </w:pPr>
      <w:r w:rsidRPr="00DD6C21">
        <w:rPr>
          <w:noProof/>
        </w:rPr>
        <w:drawing>
          <wp:anchor distT="0" distB="0" distL="114300" distR="114300" simplePos="0" relativeHeight="251699712" behindDoc="0" locked="0" layoutInCell="1" allowOverlap="1" wp14:anchorId="0BE4866D" wp14:editId="68409E82">
            <wp:simplePos x="0" y="0"/>
            <wp:positionH relativeFrom="column">
              <wp:posOffset>-488950</wp:posOffset>
            </wp:positionH>
            <wp:positionV relativeFrom="paragraph">
              <wp:posOffset>297815</wp:posOffset>
            </wp:positionV>
            <wp:extent cx="365760" cy="365760"/>
            <wp:effectExtent l="0" t="0" r="0" b="0"/>
            <wp:wrapNone/>
            <wp:docPr id="13" name="Picture 13" descr="C:\Documents and Settings\aeo\My Documents\My Pictures\Microsoft Clip Organizer\j04347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aeo\My Documents\My Pictures\Microsoft Clip Organizer\j0434750.png"/>
                    <pic:cNvPicPr>
                      <a:picLocks noChangeAspect="1" noChangeArrowheads="1"/>
                    </pic:cNvPicPr>
                  </pic:nvPicPr>
                  <pic:blipFill>
                    <a:blip r:embed="rId35" cstate="print">
                      <a:duotone>
                        <a:schemeClr val="accent3">
                          <a:shade val="45000"/>
                          <a:satMod val="135000"/>
                        </a:schemeClr>
                        <a:prstClr val="white"/>
                      </a:duotone>
                    </a:blip>
                    <a:srcRect/>
                    <a:stretch>
                      <a:fillRect/>
                    </a:stretch>
                  </pic:blipFill>
                  <pic:spPr bwMode="auto">
                    <a:xfrm>
                      <a:off x="0" y="0"/>
                      <a:ext cx="365760" cy="36576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311B9A" w:rsidRPr="001D0CE2">
        <w:t>For more information of this topic, refer to the “Packaging</w:t>
      </w:r>
      <w:r w:rsidR="003F495E">
        <w:t>”</w:t>
      </w:r>
      <w:r w:rsidR="00311B9A" w:rsidRPr="001D0CE2">
        <w:t xml:space="preserve"> section of </w:t>
      </w:r>
      <w:hyperlink r:id="rId36" w:history="1">
        <w:r w:rsidR="00311B9A" w:rsidRPr="001D0CE2">
          <w:rPr>
            <w:rStyle w:val="Hyperlink"/>
            <w:color w:val="3366FF"/>
          </w:rPr>
          <w:t>PES Authoring Best Practices</w:t>
        </w:r>
        <w:r w:rsidR="00311B9A" w:rsidRPr="001D0CE2">
          <w:rPr>
            <w:rStyle w:val="Hyperlink"/>
            <w:color w:val="auto"/>
          </w:rPr>
          <w:t>.</w:t>
        </w:r>
      </w:hyperlink>
    </w:p>
    <w:tbl>
      <w:tblPr>
        <w:tblStyle w:val="LightList1"/>
        <w:tblW w:w="5000" w:type="pct"/>
        <w:tblLook w:val="04A0" w:firstRow="1" w:lastRow="0" w:firstColumn="1" w:lastColumn="0" w:noHBand="0" w:noVBand="1"/>
      </w:tblPr>
      <w:tblGrid>
        <w:gridCol w:w="4851"/>
        <w:gridCol w:w="4155"/>
      </w:tblGrid>
      <w:tr w:rsidR="00AA6B45" w:rsidRPr="001D0CE2" w14:paraId="69817EF0" w14:textId="77777777" w:rsidTr="00660B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3" w:type="pct"/>
          </w:tcPr>
          <w:p w14:paraId="1491F4B8" w14:textId="1401FA3D" w:rsidR="00AA6B45" w:rsidRPr="001D0CE2" w:rsidRDefault="00AA6B45" w:rsidP="00660BF9">
            <w:pPr>
              <w:rPr>
                <w:b w:val="0"/>
              </w:rPr>
            </w:pPr>
            <w:r w:rsidRPr="001D0CE2">
              <w:t>Required Information</w:t>
            </w:r>
          </w:p>
        </w:tc>
        <w:tc>
          <w:tcPr>
            <w:tcW w:w="2307" w:type="pct"/>
          </w:tcPr>
          <w:p w14:paraId="3E65FC01" w14:textId="77777777" w:rsidR="00AA6B45" w:rsidRPr="001D0CE2" w:rsidRDefault="00AA6B45" w:rsidP="00660BF9">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AA6B45" w:rsidRPr="00301A6A" w14:paraId="525624BA" w14:textId="77777777" w:rsidTr="00660BF9">
        <w:trPr>
          <w:cnfStyle w:val="000000100000" w:firstRow="0" w:lastRow="0" w:firstColumn="0" w:lastColumn="0" w:oddVBand="0" w:evenVBand="0" w:oddHBand="1" w:evenHBand="0" w:firstRowFirstColumn="0" w:firstRowLastColumn="0" w:lastRowFirstColumn="0" w:lastRowLastColumn="0"/>
          <w:trHeight w:val="184"/>
        </w:trPr>
        <w:tc>
          <w:tcPr>
            <w:cnfStyle w:val="001000000000" w:firstRow="0" w:lastRow="0" w:firstColumn="1" w:lastColumn="0" w:oddVBand="0" w:evenVBand="0" w:oddHBand="0" w:evenHBand="0" w:firstRowFirstColumn="0" w:firstRowLastColumn="0" w:lastRowFirstColumn="0" w:lastRowLastColumn="0"/>
            <w:tcW w:w="2693" w:type="pct"/>
          </w:tcPr>
          <w:p w14:paraId="27EFAF74" w14:textId="3FE01A94" w:rsidR="00AA6B45" w:rsidRPr="00301A6A" w:rsidRDefault="00AA6B45" w:rsidP="00BD51F4">
            <w:pPr>
              <w:rPr>
                <w:b w:val="0"/>
              </w:rPr>
            </w:pPr>
            <w:r>
              <w:rPr>
                <w:b w:val="0"/>
              </w:rPr>
              <w:t xml:space="preserve">Does this function </w:t>
            </w:r>
            <w:proofErr w:type="gramStart"/>
            <w:r>
              <w:rPr>
                <w:b w:val="0"/>
              </w:rPr>
              <w:t>i</w:t>
            </w:r>
            <w:r w:rsidRPr="00BB693E">
              <w:rPr>
                <w:b w:val="0"/>
              </w:rPr>
              <w:t>mpact</w:t>
            </w:r>
            <w:proofErr w:type="gramEnd"/>
            <w:r w:rsidR="009644C5">
              <w:rPr>
                <w:b w:val="0"/>
              </w:rPr>
              <w:t xml:space="preserve"> the </w:t>
            </w:r>
            <w:r>
              <w:rPr>
                <w:b w:val="0"/>
              </w:rPr>
              <w:t>packaging?</w:t>
            </w:r>
          </w:p>
        </w:tc>
        <w:tc>
          <w:tcPr>
            <w:tcW w:w="2307" w:type="pct"/>
          </w:tcPr>
          <w:p w14:paraId="312ACF0E" w14:textId="095F6F43" w:rsidR="00AA6B45" w:rsidRPr="00301A6A" w:rsidRDefault="002647BD" w:rsidP="00660BF9">
            <w:pPr>
              <w:cnfStyle w:val="000000100000" w:firstRow="0" w:lastRow="0" w:firstColumn="0" w:lastColumn="0" w:oddVBand="0" w:evenVBand="0" w:oddHBand="1" w:evenHBand="0" w:firstRowFirstColumn="0" w:firstRowLastColumn="0" w:lastRowFirstColumn="0" w:lastRowLastColumn="0"/>
            </w:pPr>
            <w:sdt>
              <w:sdtPr>
                <w:alias w:val="Packaging Impact Type"/>
                <w:tag w:val="Packaging_Impact_Type"/>
                <w:id w:val="-537436090"/>
                <w:placeholder>
                  <w:docPart w:val="9987FA50F2474748981FF3A33097181D"/>
                </w:placeholder>
                <w:comboBox>
                  <w:listItem w:value="Choose an item."/>
                  <w:listItem w:displayText="No Impact" w:value="No Impact"/>
                  <w:listItem w:displayText="Only Impacts Physical Packaging " w:value="Only Impacts Physical Packaging "/>
                  <w:listItem w:displayText="Only Impacts Logical Portfolio (LPN in DSxRD:Roles, Apps... )" w:value="Only Impacts Logical Portfolio (LPN in DSxRD:Roles, Apps... )"/>
                  <w:listItem w:displayText="Impacts both Physical Packaging and Logical Portfolio  " w:value="Impacts both Physical Packaging and Logical Portfolio  "/>
                </w:comboBox>
              </w:sdtPr>
              <w:sdtContent>
                <w:r w:rsidR="00C9169B">
                  <w:t>No Impact</w:t>
                </w:r>
              </w:sdtContent>
            </w:sdt>
          </w:p>
        </w:tc>
      </w:tr>
    </w:tbl>
    <w:p w14:paraId="67617768" w14:textId="2E18B61B" w:rsidR="00311B9A" w:rsidRDefault="00311B9A" w:rsidP="00B27A25"/>
    <w:p w14:paraId="5E3FE6F1" w14:textId="72068931" w:rsidR="00311B9A" w:rsidRDefault="00DA147A" w:rsidP="00311B9A">
      <w:r>
        <w:t xml:space="preserve">Packaging items to </w:t>
      </w:r>
      <w:proofErr w:type="gramStart"/>
      <w:r>
        <w:t xml:space="preserve">be </w:t>
      </w:r>
      <w:r w:rsidR="00283258">
        <w:t>modified</w:t>
      </w:r>
      <w:proofErr w:type="gramEnd"/>
      <w:r w:rsidR="00283258">
        <w:t>:</w:t>
      </w:r>
    </w:p>
    <w:sdt>
      <w:sdtPr>
        <w:rPr>
          <w:rStyle w:val="IntenseReference"/>
          <w:b w:val="0"/>
          <w:bCs w:val="0"/>
          <w:smallCaps w:val="0"/>
          <w:color w:val="auto"/>
          <w:spacing w:val="0"/>
          <w:sz w:val="22"/>
        </w:rPr>
        <w:alias w:val="Packaging impact"/>
        <w:tag w:val="Packaging impact"/>
        <w:id w:val="-1057858984"/>
        <w:placeholder>
          <w:docPart w:val="4649629EA818434795035956985A1B05"/>
        </w:placeholder>
      </w:sdtPr>
      <w:sdtContent>
        <w:p w14:paraId="7FCA113C" w14:textId="59C212CD" w:rsidR="0069687F" w:rsidRPr="00311B9A" w:rsidRDefault="00C9169B" w:rsidP="00311B9A">
          <w:pPr>
            <w:rPr>
              <w:rStyle w:val="IntenseReference"/>
              <w:b w:val="0"/>
              <w:bCs w:val="0"/>
              <w:smallCaps w:val="0"/>
              <w:color w:val="auto"/>
              <w:spacing w:val="0"/>
              <w:sz w:val="22"/>
            </w:rPr>
          </w:pPr>
          <w:r>
            <w:rPr>
              <w:rStyle w:val="IntenseReference"/>
              <w:b w:val="0"/>
              <w:bCs w:val="0"/>
              <w:smallCaps w:val="0"/>
              <w:color w:val="auto"/>
              <w:spacing w:val="0"/>
              <w:sz w:val="22"/>
            </w:rPr>
            <w:t>None</w:t>
          </w:r>
        </w:p>
      </w:sdtContent>
    </w:sdt>
    <w:bookmarkEnd w:id="55"/>
    <w:bookmarkEnd w:id="56"/>
    <w:bookmarkEnd w:id="57"/>
    <w:bookmarkEnd w:id="58"/>
    <w:p w14:paraId="17BB0FA5" w14:textId="64F1AFC2" w:rsidR="00C9105F" w:rsidRPr="00366256" w:rsidRDefault="00C9105F" w:rsidP="000633AA">
      <w:pPr>
        <w:rPr>
          <w:color w:val="0000FF"/>
        </w:rPr>
      </w:pPr>
    </w:p>
    <w:p w14:paraId="4B383114" w14:textId="5E1B1A45" w:rsidR="001448AF" w:rsidRPr="001D0CE2" w:rsidRDefault="001448AF" w:rsidP="001448AF">
      <w:pPr>
        <w:pStyle w:val="3DS2Title1"/>
      </w:pPr>
      <w:bookmarkStart w:id="60" w:name="_Toc492890884"/>
      <w:bookmarkStart w:id="61" w:name="_Toc492890914"/>
      <w:bookmarkStart w:id="62" w:name="_Toc494182290"/>
      <w:bookmarkStart w:id="63" w:name="_Toc527023816"/>
      <w:bookmarkStart w:id="64" w:name="_Toc148687430"/>
      <w:r w:rsidRPr="001D0CE2">
        <w:t xml:space="preserve">User </w:t>
      </w:r>
      <w:r w:rsidR="00B359BD">
        <w:t>e</w:t>
      </w:r>
      <w:r w:rsidRPr="001D0CE2">
        <w:t xml:space="preserve">xperience and </w:t>
      </w:r>
      <w:r w:rsidR="00B359BD">
        <w:t>i</w:t>
      </w:r>
      <w:r w:rsidRPr="001D0CE2">
        <w:t>nteractions</w:t>
      </w:r>
      <w:bookmarkEnd w:id="60"/>
      <w:bookmarkEnd w:id="61"/>
      <w:bookmarkEnd w:id="62"/>
      <w:bookmarkEnd w:id="63"/>
      <w:bookmarkEnd w:id="64"/>
    </w:p>
    <w:p w14:paraId="45BFA415" w14:textId="0FA2D2F6" w:rsidR="001448AF" w:rsidRPr="001D0CE2" w:rsidRDefault="001448AF" w:rsidP="00912907">
      <w:pPr>
        <w:pStyle w:val="HiddenText"/>
      </w:pPr>
      <w:r w:rsidRPr="001D0CE2">
        <w:t xml:space="preserve">For information on completing this PES section, refer to the </w:t>
      </w:r>
      <w:hyperlink r:id="rId37" w:history="1">
        <w:r w:rsidRPr="001D0CE2">
          <w:rPr>
            <w:rStyle w:val="Hyperlink"/>
          </w:rPr>
          <w:t>PES Authoring Best Practices</w:t>
        </w:r>
      </w:hyperlink>
      <w:r w:rsidRPr="001D0CE2">
        <w:t xml:space="preserve"> section </w:t>
      </w:r>
      <w:r w:rsidR="00BB693E">
        <w:t>“</w:t>
      </w:r>
      <w:bookmarkStart w:id="65" w:name="_Toc7091479"/>
      <w:bookmarkStart w:id="66" w:name="_Toc52899280"/>
      <w:r w:rsidR="00BB693E" w:rsidRPr="00350DB1">
        <w:t>What about User Experience and Interaction</w:t>
      </w:r>
      <w:bookmarkEnd w:id="65"/>
      <w:bookmarkEnd w:id="66"/>
      <w:r w:rsidR="00BB693E">
        <w:t>”</w:t>
      </w:r>
      <w:r w:rsidRPr="001D0CE2">
        <w:t>.</w:t>
      </w:r>
    </w:p>
    <w:p w14:paraId="254BD6C5" w14:textId="50CBB94F" w:rsidR="00EE5706" w:rsidRDefault="000F0E16" w:rsidP="00EE5706">
      <w:pPr>
        <w:pStyle w:val="3DS2Title2"/>
      </w:pPr>
      <w:bookmarkStart w:id="67" w:name="_Toc494182322"/>
      <w:bookmarkStart w:id="68" w:name="_Toc527023829"/>
      <w:r>
        <w:t xml:space="preserve"> </w:t>
      </w:r>
      <w:r w:rsidR="001448AF" w:rsidRPr="001D0CE2">
        <w:t xml:space="preserve">User </w:t>
      </w:r>
      <w:r w:rsidR="00B359BD">
        <w:t>i</w:t>
      </w:r>
      <w:r w:rsidR="00AE1533">
        <w:t>nterface</w:t>
      </w:r>
    </w:p>
    <w:p w14:paraId="2AC7FA94" w14:textId="39D978FD" w:rsidR="00EE5706" w:rsidRPr="00EE5706" w:rsidRDefault="00A6557B" w:rsidP="00EE5706">
      <w:pPr>
        <w:pStyle w:val="3DSTitle3"/>
      </w:pPr>
      <w:r>
        <w:t>New UI components</w:t>
      </w:r>
    </w:p>
    <w:p w14:paraId="54E4CCF1" w14:textId="545E1B18" w:rsidR="00EE5706" w:rsidRDefault="00EE5706" w:rsidP="00912907">
      <w:pPr>
        <w:pStyle w:val="HiddenText"/>
      </w:pPr>
      <w:r w:rsidRPr="001D0CE2">
        <w:t>If</w:t>
      </w:r>
      <w:r w:rsidR="00FC0CCD">
        <w:t xml:space="preserve"> the function adds new UI “components”</w:t>
      </w:r>
      <w:r w:rsidRPr="001D0CE2">
        <w:t xml:space="preserve">, </w:t>
      </w:r>
      <w:r w:rsidR="00FC0CCD">
        <w:t>(commands/</w:t>
      </w:r>
      <w:r w:rsidR="00FC0CCD" w:rsidRPr="001D0CE2">
        <w:t>dialog boxes</w:t>
      </w:r>
      <w:r w:rsidR="00FC0CCD">
        <w:t xml:space="preserve">/panels/widgets) </w:t>
      </w:r>
      <w:r w:rsidRPr="001D0CE2">
        <w:t xml:space="preserve">list them in the table below. </w:t>
      </w:r>
    </w:p>
    <w:p w14:paraId="085C5EC6" w14:textId="6F24F106" w:rsidR="00C9169B" w:rsidRDefault="00C9169B" w:rsidP="00C9169B">
      <w:pPr>
        <w:spacing w:after="0"/>
      </w:pPr>
      <w:r w:rsidRPr="0027386E">
        <w:t>Main purpose of the screenshot provided below is to highlight functionalities and UX resources positioning. Screenshot are sample and may slightly differ with final version.</w:t>
      </w:r>
    </w:p>
    <w:p w14:paraId="773F5E66" w14:textId="0485B881" w:rsidR="00C9169B" w:rsidRDefault="00C9169B" w:rsidP="00C9169B">
      <w:pPr>
        <w:spacing w:after="0"/>
      </w:pPr>
    </w:p>
    <w:p w14:paraId="31BE70DA" w14:textId="25E83545" w:rsidR="00C9169B" w:rsidRPr="006D2001" w:rsidRDefault="00C9169B" w:rsidP="00C9169B">
      <w:pPr>
        <w:spacing w:after="0"/>
        <w:rPr>
          <w:rFonts w:cs="Arial"/>
        </w:rPr>
      </w:pPr>
      <w:r w:rsidRPr="006D2001">
        <w:rPr>
          <w:rFonts w:cs="Arial"/>
          <w:color w:val="000000"/>
        </w:rPr>
        <w:t xml:space="preserve">Extended Collaborations Control Center </w:t>
      </w:r>
      <w:r w:rsidR="00D5215E">
        <w:rPr>
          <w:rFonts w:cs="Arial"/>
          <w:color w:val="000000"/>
        </w:rPr>
        <w:t>modification</w:t>
      </w:r>
      <w:r w:rsidRPr="006D2001">
        <w:rPr>
          <w:rFonts w:cs="Arial"/>
          <w:color w:val="000000"/>
        </w:rPr>
        <w:t>:</w:t>
      </w:r>
    </w:p>
    <w:p w14:paraId="1903DBD9" w14:textId="54A3BD4A" w:rsidR="00C9169B" w:rsidRPr="0027386E" w:rsidRDefault="00C9169B" w:rsidP="00C9169B">
      <w:pPr>
        <w:spacing w:after="0"/>
      </w:pPr>
      <w:r w:rsidRPr="006D2001">
        <w:rPr>
          <w:rFonts w:asciiTheme="minorHAnsi" w:hAnsiTheme="minorHAnsi" w:cstheme="minorHAnsi"/>
          <w:color w:val="000000"/>
        </w:rPr>
        <w:t xml:space="preserve">Extended Collaborations Control Center app needs to provide a way to </w:t>
      </w:r>
      <w:r w:rsidR="00D5215E">
        <w:rPr>
          <w:rFonts w:asciiTheme="minorHAnsi" w:hAnsiTheme="minorHAnsi" w:cstheme="minorHAnsi"/>
          <w:color w:val="000000"/>
        </w:rPr>
        <w:t>fully modify</w:t>
      </w:r>
      <w:r w:rsidRPr="006D2001">
        <w:rPr>
          <w:rFonts w:asciiTheme="minorHAnsi" w:hAnsiTheme="minorHAnsi" w:cstheme="minorHAnsi"/>
          <w:color w:val="000000"/>
        </w:rPr>
        <w:t xml:space="preserve"> a </w:t>
      </w:r>
      <w:r>
        <w:rPr>
          <w:rFonts w:asciiTheme="minorHAnsi" w:hAnsiTheme="minorHAnsi" w:cstheme="minorHAnsi"/>
          <w:color w:val="000000"/>
        </w:rPr>
        <w:t xml:space="preserve">collaboration taking into account collaboration contents (Organization, User groups, Dashboard, Community, Collaborative Space, Bookmark, </w:t>
      </w:r>
      <w:proofErr w:type="gramStart"/>
      <w:r>
        <w:rPr>
          <w:rFonts w:asciiTheme="minorHAnsi" w:hAnsiTheme="minorHAnsi" w:cstheme="minorHAnsi"/>
          <w:color w:val="000000"/>
        </w:rPr>
        <w:t>Project</w:t>
      </w:r>
      <w:proofErr w:type="gramEnd"/>
      <w:r>
        <w:rPr>
          <w:rFonts w:asciiTheme="minorHAnsi" w:hAnsiTheme="minorHAnsi" w:cstheme="minorHAnsi"/>
          <w:color w:val="000000"/>
        </w:rPr>
        <w:t>) lifecycle.</w:t>
      </w:r>
    </w:p>
    <w:p w14:paraId="39425663" w14:textId="77777777" w:rsidR="00C9169B" w:rsidRPr="00C9169B" w:rsidRDefault="00C9169B" w:rsidP="00C9169B"/>
    <w:tbl>
      <w:tblPr>
        <w:tblStyle w:val="LightList1"/>
        <w:tblW w:w="5000" w:type="pct"/>
        <w:tblLook w:val="04A0" w:firstRow="1" w:lastRow="0" w:firstColumn="1" w:lastColumn="0" w:noHBand="0" w:noVBand="1"/>
      </w:tblPr>
      <w:tblGrid>
        <w:gridCol w:w="2058"/>
        <w:gridCol w:w="6948"/>
      </w:tblGrid>
      <w:tr w:rsidR="00A5776D" w:rsidRPr="001D0CE2" w14:paraId="0753EF0E" w14:textId="2CCF4FCF" w:rsidTr="00935C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7" w:type="pct"/>
            <w:tcBorders>
              <w:bottom w:val="single" w:sz="4" w:space="0" w:color="auto"/>
            </w:tcBorders>
          </w:tcPr>
          <w:p w14:paraId="689716D6" w14:textId="723AAF9E" w:rsidR="00FC0CCD" w:rsidRPr="009C6E81" w:rsidRDefault="00FC0CCD" w:rsidP="00A6557B">
            <w:r w:rsidRPr="009C6E81">
              <w:t xml:space="preserve">Component List </w:t>
            </w:r>
          </w:p>
        </w:tc>
        <w:tc>
          <w:tcPr>
            <w:tcW w:w="2723" w:type="pct"/>
            <w:tcBorders>
              <w:bottom w:val="single" w:sz="4" w:space="0" w:color="auto"/>
            </w:tcBorders>
          </w:tcPr>
          <w:p w14:paraId="28357617" w14:textId="2BEB7165" w:rsidR="00FC0CCD" w:rsidRPr="009C6E81" w:rsidRDefault="00516B65" w:rsidP="00516B65">
            <w:pPr>
              <w:cnfStyle w:val="100000000000" w:firstRow="1" w:lastRow="0" w:firstColumn="0" w:lastColumn="0" w:oddVBand="0" w:evenVBand="0" w:oddHBand="0" w:evenHBand="0" w:firstRowFirstColumn="0" w:firstRowLastColumn="0" w:lastRowFirstColumn="0" w:lastRowLastColumn="0"/>
            </w:pPr>
            <w:r>
              <w:t>New co</w:t>
            </w:r>
            <w:r w:rsidR="00604E7E">
              <w:t>mponent b</w:t>
            </w:r>
            <w:r w:rsidR="009C6E81">
              <w:t>ehavior</w:t>
            </w:r>
          </w:p>
        </w:tc>
      </w:tr>
      <w:tr w:rsidR="00A5776D" w:rsidRPr="001D0CE2" w14:paraId="2B6925E2" w14:textId="26002B8C" w:rsidTr="00935C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7" w:type="pct"/>
            <w:tcBorders>
              <w:top w:val="single" w:sz="4" w:space="0" w:color="auto"/>
              <w:left w:val="single" w:sz="4" w:space="0" w:color="auto"/>
              <w:bottom w:val="single" w:sz="4" w:space="0" w:color="auto"/>
              <w:right w:val="single" w:sz="4" w:space="0" w:color="auto"/>
            </w:tcBorders>
          </w:tcPr>
          <w:p w14:paraId="6267F683" w14:textId="60A52175" w:rsidR="00C9169B" w:rsidRDefault="00C9169B" w:rsidP="00C9169B">
            <w:pPr>
              <w:rPr>
                <w:b w:val="0"/>
              </w:rPr>
            </w:pPr>
          </w:p>
          <w:p w14:paraId="3A06A15C" w14:textId="4ABF52AA" w:rsidR="00C9169B" w:rsidRPr="00604E7E" w:rsidRDefault="00A5776D" w:rsidP="00203BA4">
            <w:pPr>
              <w:rPr>
                <w:b w:val="0"/>
              </w:rPr>
            </w:pPr>
            <w:r>
              <w:rPr>
                <w:noProof/>
              </w:rPr>
              <w:drawing>
                <wp:inline distT="0" distB="0" distL="0" distR="0" wp14:anchorId="0227FB84" wp14:editId="6AA8BAA9">
                  <wp:extent cx="1317547" cy="1783080"/>
                  <wp:effectExtent l="0" t="0" r="0" b="7620"/>
                  <wp:docPr id="31" name="Picture 31" descr="UX_CCC_EditCollaboration.jpg (872×1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UX_CCC_EditCollaboration.jpg (872×118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344796" cy="1819956"/>
                          </a:xfrm>
                          <a:prstGeom prst="rect">
                            <a:avLst/>
                          </a:prstGeom>
                          <a:noFill/>
                          <a:ln>
                            <a:noFill/>
                          </a:ln>
                        </pic:spPr>
                      </pic:pic>
                    </a:graphicData>
                  </a:graphic>
                </wp:inline>
              </w:drawing>
            </w:r>
          </w:p>
        </w:tc>
        <w:tc>
          <w:tcPr>
            <w:tcW w:w="2723" w:type="pct"/>
            <w:tcBorders>
              <w:top w:val="single" w:sz="4" w:space="0" w:color="auto"/>
              <w:left w:val="single" w:sz="4" w:space="0" w:color="auto"/>
              <w:bottom w:val="single" w:sz="4" w:space="0" w:color="auto"/>
              <w:right w:val="single" w:sz="4" w:space="0" w:color="auto"/>
            </w:tcBorders>
          </w:tcPr>
          <w:p w14:paraId="19E2DA2B" w14:textId="77777777" w:rsidR="00D5215E" w:rsidRDefault="00D5215E" w:rsidP="00D5215E">
            <w:pPr>
              <w:pStyle w:val="NormalWeb"/>
              <w:cnfStyle w:val="000000100000" w:firstRow="0" w:lastRow="0" w:firstColumn="0" w:lastColumn="0" w:oddVBand="0" w:evenVBand="0" w:oddHBand="1" w:evenHBand="0" w:firstRowFirstColumn="0" w:firstRowLastColumn="0" w:lastRowFirstColumn="0" w:lastRowLastColumn="0"/>
              <w:rPr>
                <w:rFonts w:ascii="Arial" w:hAnsi="Arial" w:cs="Arial"/>
              </w:rPr>
            </w:pPr>
            <w:r w:rsidRPr="00D5215E">
              <w:rPr>
                <w:rFonts w:ascii="Arial" w:hAnsi="Arial" w:cs="Arial"/>
              </w:rPr>
              <w:t xml:space="preserve">It is now possible in edit mode to </w:t>
            </w:r>
          </w:p>
          <w:p w14:paraId="7E1EFE3A" w14:textId="1C5D0E11" w:rsidR="00C9169B" w:rsidRDefault="00D5215E" w:rsidP="00F4079A">
            <w:pPr>
              <w:pStyle w:val="NormalWeb"/>
              <w:numPr>
                <w:ilvl w:val="0"/>
                <w:numId w:val="20"/>
              </w:num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w:t>
            </w:r>
            <w:r w:rsidRPr="00D5215E">
              <w:rPr>
                <w:rFonts w:ascii="Arial" w:hAnsi="Arial" w:cs="Arial"/>
              </w:rPr>
              <w:t>hange Co</w:t>
            </w:r>
            <w:r>
              <w:rPr>
                <w:rFonts w:ascii="Arial" w:hAnsi="Arial" w:cs="Arial"/>
              </w:rPr>
              <w:t>n</w:t>
            </w:r>
            <w:r w:rsidRPr="00D5215E">
              <w:rPr>
                <w:rFonts w:ascii="Arial" w:hAnsi="Arial" w:cs="Arial"/>
              </w:rPr>
              <w:t>tent toggle definition</w:t>
            </w:r>
            <w:r>
              <w:rPr>
                <w:rFonts w:ascii="Arial" w:hAnsi="Arial" w:cs="Arial"/>
              </w:rPr>
              <w:t xml:space="preserve"> (from use content, no use content)</w:t>
            </w:r>
          </w:p>
          <w:p w14:paraId="62255A14" w14:textId="3CB762E6" w:rsidR="00D5215E" w:rsidRDefault="00D5215E" w:rsidP="00F4079A">
            <w:pPr>
              <w:pStyle w:val="NormalWeb"/>
              <w:numPr>
                <w:ilvl w:val="0"/>
                <w:numId w:val="20"/>
              </w:num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Change content value (from reuse to new, from new to reuse)</w:t>
            </w:r>
          </w:p>
          <w:p w14:paraId="41B0BB5B" w14:textId="77777777" w:rsidR="000C3008" w:rsidRPr="000C3008" w:rsidRDefault="000C3008" w:rsidP="000C3008">
            <w:pPr>
              <w:pStyle w:val="NormalWeb"/>
              <w:cnfStyle w:val="000000100000" w:firstRow="0" w:lastRow="0" w:firstColumn="0" w:lastColumn="0" w:oddVBand="0" w:evenVBand="0" w:oddHBand="1" w:evenHBand="0" w:firstRowFirstColumn="0" w:firstRowLastColumn="0" w:lastRowFirstColumn="0" w:lastRowLastColumn="0"/>
              <w:rPr>
                <w:rFonts w:ascii="Arial" w:hAnsi="Arial" w:cs="Arial"/>
                <w:szCs w:val="24"/>
              </w:rPr>
            </w:pPr>
            <w:r w:rsidRPr="000C3008">
              <w:rPr>
                <w:rFonts w:ascii="Arial" w:hAnsi="Arial" w:cs="Arial"/>
                <w:szCs w:val="24"/>
              </w:rPr>
              <w:t>By default when entering in the 'Properties Tab in Edit mode':</w:t>
            </w:r>
          </w:p>
          <w:p w14:paraId="613BF22F" w14:textId="13B8291F" w:rsidR="000C3008" w:rsidRDefault="000C3008" w:rsidP="000C3008">
            <w:pPr>
              <w:spacing w:before="100" w:beforeAutospacing="1" w:after="100" w:afterAutospacing="1"/>
              <w:ind w:left="720"/>
              <w:cnfStyle w:val="000000100000" w:firstRow="0" w:lastRow="0" w:firstColumn="0" w:lastColumn="0" w:oddVBand="0" w:evenVBand="0" w:oddHBand="1" w:evenHBand="0" w:firstRowFirstColumn="0" w:firstRowLastColumn="0" w:lastRowFirstColumn="0" w:lastRowLastColumn="0"/>
              <w:rPr>
                <w:rFonts w:cs="Arial"/>
                <w:color w:val="000000"/>
                <w:sz w:val="24"/>
                <w:szCs w:val="24"/>
              </w:rPr>
            </w:pPr>
            <w:r>
              <w:rPr>
                <w:rFonts w:cs="Arial"/>
                <w:noProof/>
                <w:color w:val="000000"/>
                <w:sz w:val="24"/>
                <w:szCs w:val="24"/>
              </w:rPr>
              <w:t>Edit</w:t>
            </w:r>
            <w:r w:rsidRPr="000C3008">
              <w:rPr>
                <w:rFonts w:cs="Arial"/>
                <w:color w:val="000000"/>
                <w:sz w:val="24"/>
                <w:szCs w:val="24"/>
              </w:rPr>
              <w:t> button is replaced</w:t>
            </w:r>
            <w:r>
              <w:rPr>
                <w:rFonts w:cs="Arial"/>
                <w:color w:val="000000"/>
                <w:sz w:val="24"/>
                <w:szCs w:val="24"/>
              </w:rPr>
              <w:t xml:space="preserve"> by S</w:t>
            </w:r>
            <w:r>
              <w:rPr>
                <w:rFonts w:cs="Arial"/>
                <w:noProof/>
                <w:color w:val="000000"/>
                <w:sz w:val="24"/>
                <w:szCs w:val="24"/>
              </w:rPr>
              <w:t>ave</w:t>
            </w:r>
            <w:r w:rsidRPr="000C3008">
              <w:rPr>
                <w:rFonts w:cs="Arial"/>
                <w:color w:val="000000"/>
                <w:sz w:val="24"/>
                <w:szCs w:val="24"/>
              </w:rPr>
              <w:t> and </w:t>
            </w:r>
            <w:r>
              <w:rPr>
                <w:rFonts w:cs="Arial"/>
                <w:noProof/>
                <w:color w:val="000000"/>
                <w:sz w:val="24"/>
                <w:szCs w:val="24"/>
              </w:rPr>
              <w:t>Cancel</w:t>
            </w:r>
            <w:r w:rsidRPr="000C3008">
              <w:rPr>
                <w:rFonts w:cs="Arial"/>
                <w:color w:val="000000"/>
                <w:sz w:val="24"/>
                <w:szCs w:val="24"/>
              </w:rPr>
              <w:t> buttons.</w:t>
            </w:r>
            <w:r w:rsidRPr="000C3008">
              <w:rPr>
                <w:rFonts w:cs="Arial"/>
                <w:color w:val="000000"/>
                <w:sz w:val="24"/>
                <w:szCs w:val="24"/>
              </w:rPr>
              <w:br/>
            </w:r>
          </w:p>
          <w:p w14:paraId="3410732B" w14:textId="23DC9B3B" w:rsidR="000C3008" w:rsidRPr="000C3008" w:rsidRDefault="000C3008" w:rsidP="000C3008">
            <w:pPr>
              <w:spacing w:before="100" w:beforeAutospacing="1" w:after="100" w:afterAutospacing="1"/>
              <w:ind w:left="720"/>
              <w:cnfStyle w:val="000000100000" w:firstRow="0" w:lastRow="0" w:firstColumn="0" w:lastColumn="0" w:oddVBand="0" w:evenVBand="0" w:oddHBand="1" w:evenHBand="0" w:firstRowFirstColumn="0" w:firstRowLastColumn="0" w:lastRowFirstColumn="0" w:lastRowLastColumn="0"/>
              <w:rPr>
                <w:rFonts w:cs="Arial"/>
                <w:color w:val="000000"/>
                <w:sz w:val="24"/>
                <w:szCs w:val="24"/>
              </w:rPr>
            </w:pPr>
            <w:r w:rsidRPr="000C3008">
              <w:rPr>
                <w:rFonts w:cs="Arial"/>
                <w:color w:val="000000"/>
                <w:sz w:val="24"/>
                <w:szCs w:val="24"/>
              </w:rPr>
              <w:lastRenderedPageBreak/>
              <w:t>Only </w:t>
            </w:r>
            <w:r w:rsidRPr="000C3008">
              <w:rPr>
                <w:rFonts w:cs="Arial"/>
                <w:noProof/>
                <w:color w:val="000000"/>
                <w:sz w:val="24"/>
                <w:szCs w:val="24"/>
              </w:rPr>
              <w:drawing>
                <wp:inline distT="0" distB="0" distL="0" distR="0" wp14:anchorId="4D689C86" wp14:editId="38F4B15B">
                  <wp:extent cx="480060" cy="175260"/>
                  <wp:effectExtent l="0" t="0" r="0" b="0"/>
                  <wp:docPr id="28" name="Picture 28" descr="http://127.0.0.1:8887/_GIF/COLLAB/UX_CCC_Button_Canc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ttp://127.0.0.1:8887/_GIF/COLLAB/UX_CCC_Button_Cancel.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0060" cy="175260"/>
                          </a:xfrm>
                          <a:prstGeom prst="rect">
                            <a:avLst/>
                          </a:prstGeom>
                          <a:noFill/>
                          <a:ln>
                            <a:noFill/>
                          </a:ln>
                        </pic:spPr>
                      </pic:pic>
                    </a:graphicData>
                  </a:graphic>
                </wp:inline>
              </w:drawing>
            </w:r>
            <w:r w:rsidRPr="000C3008">
              <w:rPr>
                <w:rFonts w:cs="Arial"/>
                <w:color w:val="000000"/>
                <w:sz w:val="24"/>
                <w:szCs w:val="24"/>
              </w:rPr>
              <w:t> </w:t>
            </w:r>
            <w:proofErr w:type="gramStart"/>
            <w:r w:rsidRPr="000C3008">
              <w:rPr>
                <w:rFonts w:cs="Arial"/>
                <w:color w:val="000000"/>
                <w:sz w:val="24"/>
                <w:szCs w:val="24"/>
              </w:rPr>
              <w:t>is enabled</w:t>
            </w:r>
            <w:proofErr w:type="gramEnd"/>
            <w:r w:rsidRPr="000C3008">
              <w:rPr>
                <w:rFonts w:cs="Arial"/>
                <w:color w:val="000000"/>
                <w:sz w:val="24"/>
                <w:szCs w:val="24"/>
              </w:rPr>
              <w:t>.</w:t>
            </w:r>
          </w:p>
          <w:p w14:paraId="761EFBAE" w14:textId="1A83A2F4" w:rsidR="000C3008" w:rsidRPr="000C3008" w:rsidRDefault="000C3008" w:rsidP="000C3008">
            <w:pPr>
              <w:pStyle w:val="ListParagraph"/>
              <w:numPr>
                <w:ilvl w:val="0"/>
                <w:numId w:val="24"/>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w:hAnsi="Arial" w:cs="Arial"/>
                <w:color w:val="000000"/>
                <w:sz w:val="24"/>
                <w:szCs w:val="24"/>
              </w:rPr>
            </w:pPr>
            <w:r w:rsidRPr="000C3008">
              <w:rPr>
                <w:rFonts w:ascii="Arial" w:hAnsi="Arial" w:cs="Arial"/>
                <w:color w:val="000000"/>
                <w:sz w:val="24"/>
                <w:szCs w:val="24"/>
              </w:rPr>
              <w:t>Pushing the </w:t>
            </w:r>
            <w:r w:rsidRPr="000C3008">
              <w:rPr>
                <w:rFonts w:ascii="Arial" w:hAnsi="Arial" w:cs="Arial"/>
                <w:noProof/>
              </w:rPr>
              <w:drawing>
                <wp:inline distT="0" distB="0" distL="0" distR="0" wp14:anchorId="4149A7A2" wp14:editId="276CEEA4">
                  <wp:extent cx="480060" cy="175260"/>
                  <wp:effectExtent l="0" t="0" r="0" b="0"/>
                  <wp:docPr id="27" name="Picture 27" descr="http://127.0.0.1:8887/_GIF/COLLAB/UX_CCC_Button_Canc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127.0.0.1:8887/_GIF/COLLAB/UX_CCC_Button_Cancel.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0060" cy="175260"/>
                          </a:xfrm>
                          <a:prstGeom prst="rect">
                            <a:avLst/>
                          </a:prstGeom>
                          <a:noFill/>
                          <a:ln>
                            <a:noFill/>
                          </a:ln>
                        </pic:spPr>
                      </pic:pic>
                    </a:graphicData>
                  </a:graphic>
                </wp:inline>
              </w:drawing>
            </w:r>
            <w:r w:rsidRPr="000C3008">
              <w:rPr>
                <w:rFonts w:ascii="Arial" w:hAnsi="Arial" w:cs="Arial"/>
                <w:color w:val="000000"/>
                <w:sz w:val="24"/>
                <w:szCs w:val="24"/>
              </w:rPr>
              <w:t> button close the 'Properties tab in Edit mode' and returns to the 'Properties' Tab.</w:t>
            </w:r>
          </w:p>
          <w:p w14:paraId="6259EED7" w14:textId="77777777" w:rsidR="000C3008" w:rsidRDefault="000C3008" w:rsidP="000C3008">
            <w:pPr>
              <w:pStyle w:val="NormalWeb"/>
              <w:ind w:left="720"/>
              <w:cnfStyle w:val="000000100000" w:firstRow="0" w:lastRow="0" w:firstColumn="0" w:lastColumn="0" w:oddVBand="0" w:evenVBand="0" w:oddHBand="1" w:evenHBand="0" w:firstRowFirstColumn="0" w:firstRowLastColumn="0" w:lastRowFirstColumn="0" w:lastRowLastColumn="0"/>
              <w:rPr>
                <w:rFonts w:ascii="Arial" w:hAnsi="Arial" w:cs="Arial"/>
              </w:rPr>
            </w:pPr>
          </w:p>
          <w:p w14:paraId="63361D41" w14:textId="2730AA8E" w:rsidR="00D5215E" w:rsidRDefault="00D5215E" w:rsidP="000C3008">
            <w:pPr>
              <w:numPr>
                <w:ilvl w:val="0"/>
                <w:numId w:val="20"/>
              </w:numPr>
              <w:spacing w:after="0"/>
              <w:cnfStyle w:val="000000100000" w:firstRow="0" w:lastRow="0" w:firstColumn="0" w:lastColumn="0" w:oddVBand="0" w:evenVBand="0" w:oddHBand="1" w:evenHBand="0" w:firstRowFirstColumn="0" w:firstRowLastColumn="0" w:lastRowFirstColumn="0" w:lastRowLastColumn="0"/>
              <w:rPr>
                <w:rFonts w:cs="Arial"/>
                <w:sz w:val="22"/>
                <w:szCs w:val="22"/>
              </w:rPr>
            </w:pPr>
            <w:r w:rsidRPr="00CC163B">
              <w:rPr>
                <w:rFonts w:cs="Arial"/>
                <w:sz w:val="22"/>
                <w:szCs w:val="22"/>
              </w:rPr>
              <w:t xml:space="preserve">As soon as almost one resource </w:t>
            </w:r>
            <w:proofErr w:type="gramStart"/>
            <w:r w:rsidRPr="00CC163B">
              <w:rPr>
                <w:rFonts w:cs="Arial"/>
                <w:sz w:val="22"/>
                <w:szCs w:val="22"/>
              </w:rPr>
              <w:t>has been modified</w:t>
            </w:r>
            <w:proofErr w:type="gramEnd"/>
            <w:r w:rsidRPr="00CC163B">
              <w:rPr>
                <w:rFonts w:cs="Arial"/>
                <w:sz w:val="22"/>
                <w:szCs w:val="22"/>
              </w:rPr>
              <w:t xml:space="preserve">, the </w:t>
            </w:r>
            <w:r w:rsidR="000C3008" w:rsidRPr="00CC163B">
              <w:rPr>
                <w:rFonts w:cs="Arial"/>
                <w:noProof/>
              </w:rPr>
              <w:drawing>
                <wp:inline distT="0" distB="0" distL="0" distR="0" wp14:anchorId="2FC191BB" wp14:editId="3000897A">
                  <wp:extent cx="426720" cy="175260"/>
                  <wp:effectExtent l="0" t="0" r="0" b="0"/>
                  <wp:docPr id="26" name="Picture 26" descr="http://127.0.0.1:8887/_GIF/COLLAB/UX_CCC_Button_Sav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http://127.0.0.1:8887/_GIF/COLLAB/UX_CCC_Button_Save.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6720" cy="175260"/>
                          </a:xfrm>
                          <a:prstGeom prst="rect">
                            <a:avLst/>
                          </a:prstGeom>
                          <a:noFill/>
                          <a:ln>
                            <a:noFill/>
                          </a:ln>
                        </pic:spPr>
                      </pic:pic>
                    </a:graphicData>
                  </a:graphic>
                </wp:inline>
              </w:drawing>
            </w:r>
            <w:r w:rsidRPr="00CC163B">
              <w:rPr>
                <w:rFonts w:cs="Arial"/>
                <w:sz w:val="22"/>
                <w:szCs w:val="22"/>
              </w:rPr>
              <w:t xml:space="preserve">button </w:t>
            </w:r>
            <w:r w:rsidR="000C3008">
              <w:rPr>
                <w:rFonts w:cs="Arial"/>
                <w:sz w:val="22"/>
                <w:szCs w:val="22"/>
              </w:rPr>
              <w:t>becomes enabled.</w:t>
            </w:r>
          </w:p>
          <w:p w14:paraId="110BE3A7" w14:textId="77777777" w:rsidR="000C3008" w:rsidRDefault="000C3008" w:rsidP="000C3008">
            <w:pPr>
              <w:spacing w:after="0"/>
              <w:ind w:left="720"/>
              <w:cnfStyle w:val="000000100000" w:firstRow="0" w:lastRow="0" w:firstColumn="0" w:lastColumn="0" w:oddVBand="0" w:evenVBand="0" w:oddHBand="1" w:evenHBand="0" w:firstRowFirstColumn="0" w:firstRowLastColumn="0" w:lastRowFirstColumn="0" w:lastRowLastColumn="0"/>
              <w:rPr>
                <w:rFonts w:cs="Arial"/>
                <w:sz w:val="22"/>
                <w:szCs w:val="22"/>
              </w:rPr>
            </w:pPr>
          </w:p>
          <w:p w14:paraId="42C40445" w14:textId="2229B9E8" w:rsidR="000C3008" w:rsidRDefault="000C3008" w:rsidP="000C3008">
            <w:pPr>
              <w:pStyle w:val="ListParagraph"/>
              <w:numPr>
                <w:ilvl w:val="0"/>
                <w:numId w:val="20"/>
              </w:numPr>
              <w:spacing w:after="0"/>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0C3008">
              <w:rPr>
                <w:rFonts w:ascii="Arial" w:hAnsi="Arial" w:cs="Arial"/>
                <w:sz w:val="22"/>
                <w:szCs w:val="22"/>
              </w:rPr>
              <w:t xml:space="preserve">If all modification are removed, the Save button becomes </w:t>
            </w:r>
            <w:r>
              <w:rPr>
                <w:rFonts w:ascii="Arial" w:hAnsi="Arial" w:cs="Arial"/>
                <w:sz w:val="22"/>
                <w:szCs w:val="22"/>
              </w:rPr>
              <w:t>disabled</w:t>
            </w:r>
            <w:r w:rsidRPr="000C3008">
              <w:rPr>
                <w:rFonts w:ascii="Arial" w:hAnsi="Arial" w:cs="Arial"/>
                <w:sz w:val="22"/>
                <w:szCs w:val="22"/>
              </w:rPr>
              <w:t xml:space="preserve"> again.</w:t>
            </w:r>
          </w:p>
          <w:p w14:paraId="25D959D9" w14:textId="77777777" w:rsidR="000C3008" w:rsidRPr="000C3008" w:rsidRDefault="000C3008" w:rsidP="000C3008">
            <w:pPr>
              <w:pStyle w:val="ListParagraph"/>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p w14:paraId="2F0F97C4" w14:textId="773F499F" w:rsidR="00CC07B2" w:rsidRDefault="00D5215E" w:rsidP="00F4079A">
            <w:pPr>
              <w:numPr>
                <w:ilvl w:val="1"/>
                <w:numId w:val="20"/>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Arial"/>
                <w:sz w:val="22"/>
                <w:szCs w:val="22"/>
              </w:rPr>
            </w:pPr>
            <w:r w:rsidRPr="00CC163B">
              <w:rPr>
                <w:rFonts w:cs="Arial"/>
                <w:sz w:val="22"/>
                <w:szCs w:val="22"/>
              </w:rPr>
              <w:t>When pushing the 'Save' button, all modification done in the panel are committed.</w:t>
            </w:r>
          </w:p>
          <w:p w14:paraId="2E0D20FA" w14:textId="1C6CD99D" w:rsidR="00D5215E" w:rsidRPr="00CC163B" w:rsidRDefault="00D5215E" w:rsidP="00CC07B2">
            <w:pPr>
              <w:spacing w:before="100" w:beforeAutospacing="1" w:after="100" w:afterAutospacing="1"/>
              <w:ind w:left="1440"/>
              <w:cnfStyle w:val="000000100000" w:firstRow="0" w:lastRow="0" w:firstColumn="0" w:lastColumn="0" w:oddVBand="0" w:evenVBand="0" w:oddHBand="1" w:evenHBand="0" w:firstRowFirstColumn="0" w:firstRowLastColumn="0" w:lastRowFirstColumn="0" w:lastRowLastColumn="0"/>
              <w:rPr>
                <w:rFonts w:cs="Arial"/>
                <w:sz w:val="22"/>
                <w:szCs w:val="22"/>
              </w:rPr>
            </w:pPr>
            <w:r w:rsidRPr="00CC163B">
              <w:rPr>
                <w:rFonts w:cs="Arial"/>
                <w:sz w:val="22"/>
                <w:szCs w:val="22"/>
              </w:rPr>
              <w:br/>
              <w:t xml:space="preserve">In case of the modification leads to a (CollaborativeSpace, Community, Project, Bookmark) content deletion, an additional confirmation pop-up </w:t>
            </w:r>
            <w:proofErr w:type="gramStart"/>
            <w:r w:rsidRPr="00CC163B">
              <w:rPr>
                <w:rFonts w:cs="Arial"/>
                <w:sz w:val="22"/>
                <w:szCs w:val="22"/>
              </w:rPr>
              <w:t>is displayed</w:t>
            </w:r>
            <w:proofErr w:type="gramEnd"/>
            <w:r w:rsidRPr="00CC163B">
              <w:rPr>
                <w:rFonts w:cs="Arial"/>
                <w:sz w:val="22"/>
                <w:szCs w:val="22"/>
              </w:rPr>
              <w:t>, requesting end-user to confirm his choice.</w:t>
            </w:r>
          </w:p>
          <w:p w14:paraId="48B6F2E8" w14:textId="21B693EF" w:rsidR="00D5215E" w:rsidRPr="00CC163B" w:rsidRDefault="00026CC8" w:rsidP="00D5215E">
            <w:pPr>
              <w:spacing w:after="0"/>
              <w:ind w:left="720"/>
              <w:cnfStyle w:val="000000100000" w:firstRow="0" w:lastRow="0" w:firstColumn="0" w:lastColumn="0" w:oddVBand="0" w:evenVBand="0" w:oddHBand="1" w:evenHBand="0" w:firstRowFirstColumn="0" w:firstRowLastColumn="0" w:lastRowFirstColumn="0" w:lastRowLastColumn="0"/>
              <w:rPr>
                <w:rFonts w:cs="Arial"/>
                <w:sz w:val="22"/>
                <w:szCs w:val="22"/>
              </w:rPr>
            </w:pPr>
            <w:r>
              <w:rPr>
                <w:rFonts w:eastAsiaTheme="minorHAnsi" w:cstheme="minorBidi"/>
                <w:sz w:val="22"/>
                <w:szCs w:val="22"/>
                <w:lang w:eastAsia="en-US"/>
              </w:rPr>
              <w:object w:dxaOrig="6804" w:dyaOrig="3528" w14:anchorId="1043156D">
                <v:shape id="_x0000_i1028" type="#_x0000_t75" style="width:256.15pt;height:132.85pt" o:ole="">
                  <v:imagedata r:id="rId39" o:title=""/>
                </v:shape>
                <o:OLEObject Type="Embed" ProgID="PBrush" ShapeID="_x0000_i1028" DrawAspect="Content" ObjectID="_1764586896" r:id="rId40"/>
              </w:object>
            </w:r>
          </w:p>
          <w:p w14:paraId="2D919130" w14:textId="130FCB0C" w:rsidR="00D5215E" w:rsidRPr="00CC163B" w:rsidRDefault="00D5215E" w:rsidP="00D5215E">
            <w:pPr>
              <w:spacing w:beforeAutospacing="1" w:afterAutospacing="1"/>
              <w:ind w:left="1440"/>
              <w:cnfStyle w:val="000000100000" w:firstRow="0" w:lastRow="0" w:firstColumn="0" w:lastColumn="0" w:oddVBand="0" w:evenVBand="0" w:oddHBand="1" w:evenHBand="0" w:firstRowFirstColumn="0" w:firstRowLastColumn="0" w:lastRowFirstColumn="0" w:lastRowLastColumn="0"/>
              <w:rPr>
                <w:rFonts w:cs="Arial"/>
                <w:sz w:val="22"/>
                <w:szCs w:val="22"/>
              </w:rPr>
            </w:pPr>
            <w:r w:rsidRPr="00CC163B">
              <w:rPr>
                <w:rFonts w:cs="Arial"/>
                <w:sz w:val="22"/>
                <w:szCs w:val="22"/>
              </w:rPr>
              <w:t>The message is adapted depending on the content(s</w:t>
            </w:r>
            <w:proofErr w:type="gramStart"/>
            <w:r w:rsidRPr="00CC163B">
              <w:rPr>
                <w:rFonts w:cs="Arial"/>
                <w:sz w:val="22"/>
                <w:szCs w:val="22"/>
              </w:rPr>
              <w:t xml:space="preserve">) </w:t>
            </w:r>
            <w:r w:rsidR="00026CC8">
              <w:rPr>
                <w:rFonts w:cs="Arial"/>
                <w:sz w:val="22"/>
                <w:szCs w:val="22"/>
              </w:rPr>
              <w:t>which</w:t>
            </w:r>
            <w:proofErr w:type="gramEnd"/>
            <w:r w:rsidR="00026CC8">
              <w:rPr>
                <w:rFonts w:cs="Arial"/>
                <w:sz w:val="22"/>
                <w:szCs w:val="22"/>
              </w:rPr>
              <w:t xml:space="preserve"> will be deleted</w:t>
            </w:r>
            <w:r w:rsidRPr="00CC163B">
              <w:rPr>
                <w:rFonts w:cs="Arial"/>
                <w:sz w:val="22"/>
                <w:szCs w:val="22"/>
              </w:rPr>
              <w:t>.</w:t>
            </w:r>
          </w:p>
          <w:p w14:paraId="447BAF49" w14:textId="0262AEBA" w:rsidR="00D5215E" w:rsidRDefault="00BC3ADA" w:rsidP="00F4079A">
            <w:pPr>
              <w:numPr>
                <w:ilvl w:val="1"/>
                <w:numId w:val="20"/>
              </w:numPr>
              <w:spacing w:before="100" w:beforeAutospacing="1" w:after="100" w:afterAutospacing="1"/>
              <w:ind w:left="360"/>
              <w:cnfStyle w:val="000000100000" w:firstRow="0" w:lastRow="0" w:firstColumn="0" w:lastColumn="0" w:oddVBand="0" w:evenVBand="0" w:oddHBand="1" w:evenHBand="0" w:firstRowFirstColumn="0" w:firstRowLastColumn="0" w:lastRowFirstColumn="0" w:lastRowLastColumn="0"/>
              <w:rPr>
                <w:rFonts w:cs="Arial"/>
                <w:sz w:val="22"/>
                <w:szCs w:val="22"/>
              </w:rPr>
            </w:pPr>
            <w:r>
              <w:rPr>
                <w:rFonts w:eastAsiaTheme="minorHAnsi" w:cstheme="minorBidi"/>
                <w:sz w:val="22"/>
                <w:szCs w:val="22"/>
                <w:lang w:eastAsia="en-US"/>
              </w:rPr>
              <w:object w:dxaOrig="1044" w:dyaOrig="432" w14:anchorId="160EEDD4">
                <v:shape id="_x0000_i1029" type="#_x0000_t75" style="width:52.2pt;height:21.6pt" o:ole="">
                  <v:imagedata r:id="rId41" o:title=""/>
                </v:shape>
                <o:OLEObject Type="Embed" ProgID="PBrush" ShapeID="_x0000_i1029" DrawAspect="Content" ObjectID="_1764586897" r:id="rId42"/>
              </w:object>
            </w:r>
            <w:r w:rsidR="00D5215E" w:rsidRPr="00CC163B">
              <w:rPr>
                <w:rFonts w:cs="Arial"/>
                <w:sz w:val="22"/>
                <w:szCs w:val="22"/>
              </w:rPr>
              <w:t xml:space="preserve"> If end-user confirm the deletion, a </w:t>
            </w:r>
            <w:r w:rsidR="007376AE">
              <w:rPr>
                <w:rFonts w:cs="Arial"/>
                <w:sz w:val="22"/>
                <w:szCs w:val="22"/>
              </w:rPr>
              <w:t>‘</w:t>
            </w:r>
            <w:r w:rsidR="00D5215E" w:rsidRPr="00591BC7">
              <w:rPr>
                <w:rFonts w:cs="Arial"/>
                <w:sz w:val="22"/>
                <w:szCs w:val="22"/>
              </w:rPr>
              <w:t>progress-bar</w:t>
            </w:r>
            <w:r w:rsidR="00D5215E" w:rsidRPr="00CC163B">
              <w:rPr>
                <w:rFonts w:cs="Arial"/>
                <w:sz w:val="22"/>
                <w:szCs w:val="22"/>
              </w:rPr>
              <w:t>' is displayed.</w:t>
            </w:r>
          </w:p>
          <w:p w14:paraId="1ED5CBBF" w14:textId="2ECB53A7" w:rsidR="007376AE" w:rsidRPr="00CC163B" w:rsidRDefault="007376AE" w:rsidP="007376AE">
            <w:pPr>
              <w:spacing w:before="100" w:beforeAutospacing="1" w:after="100" w:afterAutospacing="1"/>
              <w:ind w:left="360"/>
              <w:cnfStyle w:val="000000100000" w:firstRow="0" w:lastRow="0" w:firstColumn="0" w:lastColumn="0" w:oddVBand="0" w:evenVBand="0" w:oddHBand="1" w:evenHBand="0" w:firstRowFirstColumn="0" w:firstRowLastColumn="0" w:lastRowFirstColumn="0" w:lastRowLastColumn="0"/>
              <w:rPr>
                <w:rFonts w:cs="Arial"/>
                <w:sz w:val="22"/>
                <w:szCs w:val="22"/>
              </w:rPr>
            </w:pPr>
            <w:r>
              <w:rPr>
                <w:rFonts w:eastAsiaTheme="minorHAnsi" w:cstheme="minorBidi"/>
                <w:sz w:val="22"/>
                <w:szCs w:val="22"/>
                <w:lang w:eastAsia="en-US"/>
              </w:rPr>
              <w:object w:dxaOrig="4656" w:dyaOrig="948" w14:anchorId="201A5F6B">
                <v:shape id="_x0000_i1030" type="#_x0000_t75" style="width:232.8pt;height:47.4pt" o:ole="">
                  <v:imagedata r:id="rId26" o:title=""/>
                </v:shape>
                <o:OLEObject Type="Embed" ProgID="PBrush" ShapeID="_x0000_i1030" DrawAspect="Content" ObjectID="_1764586898" r:id="rId43"/>
              </w:object>
            </w:r>
          </w:p>
          <w:p w14:paraId="58005CFC" w14:textId="77777777" w:rsidR="00D5215E" w:rsidRPr="00CC163B" w:rsidRDefault="00D5215E" w:rsidP="00D5215E">
            <w:pPr>
              <w:pStyle w:val="NormalWeb"/>
              <w:ind w:left="360"/>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C163B">
              <w:rPr>
                <w:rFonts w:ascii="Arial" w:hAnsi="Arial" w:cs="Arial"/>
                <w:sz w:val="22"/>
                <w:szCs w:val="22"/>
              </w:rPr>
              <w:t>Once all modifications are processed (successfully committed or failed),</w:t>
            </w:r>
          </w:p>
          <w:p w14:paraId="20FC04BE" w14:textId="288F7010" w:rsidR="00D5215E" w:rsidRPr="00CC163B" w:rsidRDefault="00D5215E" w:rsidP="00F4079A">
            <w:pPr>
              <w:numPr>
                <w:ilvl w:val="2"/>
                <w:numId w:val="20"/>
              </w:numPr>
              <w:spacing w:before="100" w:beforeAutospacing="1" w:after="100" w:afterAutospacing="1"/>
              <w:ind w:left="1080"/>
              <w:cnfStyle w:val="000000100000" w:firstRow="0" w:lastRow="0" w:firstColumn="0" w:lastColumn="0" w:oddVBand="0" w:evenVBand="0" w:oddHBand="1" w:evenHBand="0" w:firstRowFirstColumn="0" w:firstRowLastColumn="0" w:lastRowFirstColumn="0" w:lastRowLastColumn="0"/>
              <w:rPr>
                <w:rFonts w:cs="Arial"/>
                <w:sz w:val="22"/>
                <w:szCs w:val="22"/>
              </w:rPr>
            </w:pPr>
            <w:r w:rsidRPr="00CC163B">
              <w:rPr>
                <w:rFonts w:cs="Arial"/>
                <w:sz w:val="22"/>
                <w:szCs w:val="22"/>
              </w:rPr>
              <w:t>'Properties tab in Edit mode' is closed and returns to the </w:t>
            </w:r>
            <w:r w:rsidRPr="00591BC7">
              <w:rPr>
                <w:rFonts w:cs="Arial"/>
                <w:sz w:val="22"/>
                <w:szCs w:val="22"/>
              </w:rPr>
              <w:t>'Properties' tab</w:t>
            </w:r>
            <w:r w:rsidRPr="00CC163B">
              <w:rPr>
                <w:rFonts w:cs="Arial"/>
                <w:sz w:val="22"/>
                <w:szCs w:val="22"/>
              </w:rPr>
              <w:t>.</w:t>
            </w:r>
          </w:p>
          <w:p w14:paraId="7F4EB4A7" w14:textId="77777777" w:rsidR="00D5215E" w:rsidRPr="00CC163B" w:rsidRDefault="00D5215E" w:rsidP="00F4079A">
            <w:pPr>
              <w:numPr>
                <w:ilvl w:val="2"/>
                <w:numId w:val="20"/>
              </w:numPr>
              <w:spacing w:before="100" w:beforeAutospacing="1" w:after="100" w:afterAutospacing="1"/>
              <w:ind w:left="1080"/>
              <w:cnfStyle w:val="000000100000" w:firstRow="0" w:lastRow="0" w:firstColumn="0" w:lastColumn="0" w:oddVBand="0" w:evenVBand="0" w:oddHBand="1" w:evenHBand="0" w:firstRowFirstColumn="0" w:firstRowLastColumn="0" w:lastRowFirstColumn="0" w:lastRowLastColumn="0"/>
              <w:rPr>
                <w:rFonts w:cs="Arial"/>
                <w:sz w:val="22"/>
                <w:szCs w:val="22"/>
              </w:rPr>
            </w:pPr>
            <w:r w:rsidRPr="00CC163B">
              <w:rPr>
                <w:rFonts w:cs="Arial"/>
                <w:sz w:val="22"/>
                <w:szCs w:val="22"/>
              </w:rPr>
              <w:lastRenderedPageBreak/>
              <w:t>A bubble is displayed resuming, for each content, actions done on the Collaboration:</w:t>
            </w:r>
          </w:p>
          <w:p w14:paraId="09755D63" w14:textId="77777777" w:rsidR="00D5215E" w:rsidRPr="00CC163B" w:rsidRDefault="00D5215E" w:rsidP="00F4079A">
            <w:pPr>
              <w:numPr>
                <w:ilvl w:val="3"/>
                <w:numId w:val="20"/>
              </w:numPr>
              <w:spacing w:before="100" w:beforeAutospacing="1" w:after="100" w:afterAutospacing="1"/>
              <w:ind w:left="1800"/>
              <w:cnfStyle w:val="000000100000" w:firstRow="0" w:lastRow="0" w:firstColumn="0" w:lastColumn="0" w:oddVBand="0" w:evenVBand="0" w:oddHBand="1" w:evenHBand="0" w:firstRowFirstColumn="0" w:firstRowLastColumn="0" w:lastRowFirstColumn="0" w:lastRowLastColumn="0"/>
              <w:rPr>
                <w:rFonts w:cs="Arial"/>
                <w:sz w:val="22"/>
                <w:szCs w:val="22"/>
              </w:rPr>
            </w:pPr>
            <w:r w:rsidRPr="00CC163B">
              <w:rPr>
                <w:rFonts w:cs="Arial"/>
                <w:sz w:val="22"/>
                <w:szCs w:val="22"/>
              </w:rPr>
              <w:t>Content which has been renamed</w:t>
            </w:r>
          </w:p>
          <w:p w14:paraId="768C5609" w14:textId="77777777" w:rsidR="00D5215E" w:rsidRPr="00CC163B" w:rsidRDefault="00D5215E" w:rsidP="00F4079A">
            <w:pPr>
              <w:numPr>
                <w:ilvl w:val="3"/>
                <w:numId w:val="20"/>
              </w:numPr>
              <w:spacing w:before="100" w:beforeAutospacing="1" w:after="100" w:afterAutospacing="1"/>
              <w:ind w:left="1800"/>
              <w:cnfStyle w:val="000000100000" w:firstRow="0" w:lastRow="0" w:firstColumn="0" w:lastColumn="0" w:oddVBand="0" w:evenVBand="0" w:oddHBand="1" w:evenHBand="0" w:firstRowFirstColumn="0" w:firstRowLastColumn="0" w:lastRowFirstColumn="0" w:lastRowLastColumn="0"/>
              <w:rPr>
                <w:rFonts w:cs="Arial"/>
                <w:sz w:val="22"/>
                <w:szCs w:val="22"/>
              </w:rPr>
            </w:pPr>
            <w:r w:rsidRPr="00CC163B">
              <w:rPr>
                <w:rFonts w:cs="Arial"/>
                <w:sz w:val="22"/>
                <w:szCs w:val="22"/>
              </w:rPr>
              <w:t>Content which has been reused</w:t>
            </w:r>
          </w:p>
          <w:p w14:paraId="00CD8485" w14:textId="77777777" w:rsidR="00D5215E" w:rsidRPr="00CC163B" w:rsidRDefault="00D5215E" w:rsidP="00F4079A">
            <w:pPr>
              <w:numPr>
                <w:ilvl w:val="3"/>
                <w:numId w:val="20"/>
              </w:numPr>
              <w:spacing w:before="100" w:beforeAutospacing="1" w:after="100" w:afterAutospacing="1"/>
              <w:ind w:left="1800"/>
              <w:cnfStyle w:val="000000100000" w:firstRow="0" w:lastRow="0" w:firstColumn="0" w:lastColumn="0" w:oddVBand="0" w:evenVBand="0" w:oddHBand="1" w:evenHBand="0" w:firstRowFirstColumn="0" w:firstRowLastColumn="0" w:lastRowFirstColumn="0" w:lastRowLastColumn="0"/>
              <w:rPr>
                <w:rFonts w:cs="Arial"/>
                <w:sz w:val="22"/>
                <w:szCs w:val="22"/>
              </w:rPr>
            </w:pPr>
            <w:r w:rsidRPr="00CC163B">
              <w:rPr>
                <w:rFonts w:cs="Arial"/>
                <w:sz w:val="22"/>
                <w:szCs w:val="22"/>
              </w:rPr>
              <w:t>Content which has been deleted</w:t>
            </w:r>
          </w:p>
          <w:tbl>
            <w:tblPr>
              <w:tblW w:w="0" w:type="auto"/>
              <w:jc w:val="center"/>
              <w:tblCellSpacing w:w="0" w:type="dxa"/>
              <w:shd w:val="clear" w:color="auto" w:fill="92D050"/>
              <w:tblCellMar>
                <w:top w:w="24" w:type="dxa"/>
                <w:left w:w="24" w:type="dxa"/>
                <w:bottom w:w="24" w:type="dxa"/>
                <w:right w:w="24" w:type="dxa"/>
              </w:tblCellMar>
              <w:tblLook w:val="04A0" w:firstRow="1" w:lastRow="0" w:firstColumn="1" w:lastColumn="0" w:noHBand="0" w:noVBand="1"/>
            </w:tblPr>
            <w:tblGrid>
              <w:gridCol w:w="375"/>
              <w:gridCol w:w="5185"/>
              <w:gridCol w:w="375"/>
            </w:tblGrid>
            <w:tr w:rsidR="00D5215E" w:rsidRPr="00CC163B" w14:paraId="250D8EA8" w14:textId="77777777" w:rsidTr="00C20B39">
              <w:trPr>
                <w:tblCellSpacing w:w="0" w:type="dxa"/>
                <w:jc w:val="center"/>
              </w:trPr>
              <w:tc>
                <w:tcPr>
                  <w:tcW w:w="375" w:type="dxa"/>
                  <w:shd w:val="clear" w:color="auto" w:fill="92D050"/>
                  <w:hideMark/>
                </w:tcPr>
                <w:p w14:paraId="67618F7F" w14:textId="77777777" w:rsidR="00D5215E" w:rsidRPr="00CC163B" w:rsidRDefault="00D5215E" w:rsidP="00D5215E">
                  <w:pPr>
                    <w:jc w:val="center"/>
                    <w:rPr>
                      <w:rFonts w:cs="Arial"/>
                      <w:b/>
                      <w:bCs/>
                    </w:rPr>
                  </w:pPr>
                  <w:r w:rsidRPr="00CC163B">
                    <w:rPr>
                      <w:rFonts w:cs="Arial"/>
                      <w:b/>
                      <w:bCs/>
                      <w:noProof/>
                    </w:rPr>
                    <w:drawing>
                      <wp:inline distT="0" distB="0" distL="0" distR="0" wp14:anchorId="34239B6B" wp14:editId="550E3229">
                        <wp:extent cx="190500" cy="190500"/>
                        <wp:effectExtent l="0" t="0" r="0" b="0"/>
                        <wp:docPr id="439" name="Picture 439" descr="http://127.0.0.1:8887/_GIF/DIVERS/Bubble_Success_Icon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http://127.0.0.1:8887/_GIF/DIVERS/Bubble_Success_Icone.gif"/>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0" w:type="auto"/>
                  <w:shd w:val="clear" w:color="auto" w:fill="92D050"/>
                  <w:vAlign w:val="center"/>
                  <w:hideMark/>
                </w:tcPr>
                <w:p w14:paraId="24CAE949" w14:textId="77777777" w:rsidR="00D5215E" w:rsidRPr="00CC163B" w:rsidRDefault="00D5215E" w:rsidP="00D5215E">
                  <w:pPr>
                    <w:rPr>
                      <w:rFonts w:cs="Arial"/>
                    </w:rPr>
                  </w:pPr>
                  <w:r w:rsidRPr="00CC163B">
                    <w:rPr>
                      <w:rFonts w:cs="Arial"/>
                    </w:rPr>
                    <w:t>Your collaboration was saved with following changes</w:t>
                  </w:r>
                </w:p>
                <w:p w14:paraId="176454E9" w14:textId="77777777" w:rsidR="00D5215E" w:rsidRPr="00CC163B" w:rsidRDefault="00D5215E" w:rsidP="00F4079A">
                  <w:pPr>
                    <w:numPr>
                      <w:ilvl w:val="3"/>
                      <w:numId w:val="20"/>
                    </w:numPr>
                    <w:spacing w:before="100" w:beforeAutospacing="1" w:after="100" w:afterAutospacing="1" w:line="240" w:lineRule="auto"/>
                    <w:ind w:left="720"/>
                    <w:rPr>
                      <w:rFonts w:cs="Arial"/>
                    </w:rPr>
                  </w:pPr>
                  <w:r w:rsidRPr="00CC163B">
                    <w:rPr>
                      <w:rFonts w:cs="Arial"/>
                    </w:rPr>
                    <w:t>Dashboard title</w:t>
                  </w:r>
                </w:p>
                <w:p w14:paraId="7F1A3BBE" w14:textId="77777777" w:rsidR="00D5215E" w:rsidRPr="00CC163B" w:rsidRDefault="00D5215E" w:rsidP="00F4079A">
                  <w:pPr>
                    <w:numPr>
                      <w:ilvl w:val="3"/>
                      <w:numId w:val="20"/>
                    </w:numPr>
                    <w:spacing w:before="100" w:beforeAutospacing="1" w:after="100" w:afterAutospacing="1" w:line="240" w:lineRule="auto"/>
                    <w:ind w:left="720"/>
                    <w:rPr>
                      <w:rFonts w:cs="Arial"/>
                    </w:rPr>
                  </w:pPr>
                  <w:r w:rsidRPr="00CC163B">
                    <w:rPr>
                      <w:rFonts w:cs="Arial"/>
                    </w:rPr>
                    <w:t>Collaborative space title</w:t>
                  </w:r>
                </w:p>
                <w:p w14:paraId="2C72E4B5" w14:textId="77777777" w:rsidR="00D5215E" w:rsidRPr="00CC163B" w:rsidRDefault="00D5215E" w:rsidP="00F4079A">
                  <w:pPr>
                    <w:numPr>
                      <w:ilvl w:val="3"/>
                      <w:numId w:val="20"/>
                    </w:numPr>
                    <w:spacing w:before="100" w:beforeAutospacing="1" w:after="100" w:afterAutospacing="1" w:line="240" w:lineRule="auto"/>
                    <w:ind w:left="720"/>
                    <w:rPr>
                      <w:rFonts w:cs="Arial"/>
                    </w:rPr>
                  </w:pPr>
                  <w:r w:rsidRPr="00CC163B">
                    <w:rPr>
                      <w:rFonts w:cs="Arial"/>
                    </w:rPr>
                    <w:t>Community </w:t>
                  </w:r>
                  <w:r w:rsidRPr="00CC163B">
                    <w:rPr>
                      <w:rFonts w:cs="Arial"/>
                      <w:i/>
                      <w:iCs/>
                    </w:rPr>
                    <w:t>new</w:t>
                  </w:r>
                  <w:r w:rsidRPr="00CC163B">
                    <w:rPr>
                      <w:rFonts w:cs="Arial"/>
                    </w:rPr>
                    <w:t> has been created</w:t>
                  </w:r>
                </w:p>
                <w:p w14:paraId="4EBCB0D2" w14:textId="77777777" w:rsidR="00D5215E" w:rsidRPr="00CC163B" w:rsidRDefault="00D5215E" w:rsidP="00F4079A">
                  <w:pPr>
                    <w:numPr>
                      <w:ilvl w:val="3"/>
                      <w:numId w:val="20"/>
                    </w:numPr>
                    <w:spacing w:before="100" w:beforeAutospacing="1" w:after="100" w:afterAutospacing="1" w:line="240" w:lineRule="auto"/>
                    <w:ind w:left="720"/>
                    <w:rPr>
                      <w:rFonts w:cs="Arial"/>
                    </w:rPr>
                  </w:pPr>
                  <w:r w:rsidRPr="00CC163B">
                    <w:rPr>
                      <w:rFonts w:cs="Arial"/>
                    </w:rPr>
                    <w:t>Community </w:t>
                  </w:r>
                  <w:r w:rsidRPr="00CC163B">
                    <w:rPr>
                      <w:rFonts w:cs="Arial"/>
                      <w:i/>
                      <w:iCs/>
                    </w:rPr>
                    <w:t>previous</w:t>
                  </w:r>
                  <w:r w:rsidRPr="00CC163B">
                    <w:rPr>
                      <w:rFonts w:cs="Arial"/>
                    </w:rPr>
                    <w:t> has been deleted</w:t>
                  </w:r>
                </w:p>
                <w:p w14:paraId="37D8438D" w14:textId="77777777" w:rsidR="00D5215E" w:rsidRPr="00CC163B" w:rsidRDefault="00D5215E" w:rsidP="00F4079A">
                  <w:pPr>
                    <w:numPr>
                      <w:ilvl w:val="3"/>
                      <w:numId w:val="20"/>
                    </w:numPr>
                    <w:spacing w:before="100" w:beforeAutospacing="1" w:after="100" w:afterAutospacing="1" w:line="240" w:lineRule="auto"/>
                    <w:ind w:left="720"/>
                    <w:rPr>
                      <w:rFonts w:cs="Arial"/>
                    </w:rPr>
                  </w:pPr>
                  <w:r w:rsidRPr="00CC163B">
                    <w:rPr>
                      <w:rFonts w:cs="Arial"/>
                    </w:rPr>
                    <w:t>Bookmark </w:t>
                  </w:r>
                  <w:r w:rsidRPr="00CC163B">
                    <w:rPr>
                      <w:rFonts w:cs="Arial"/>
                      <w:i/>
                      <w:iCs/>
                    </w:rPr>
                    <w:t>reused</w:t>
                  </w:r>
                  <w:r w:rsidRPr="00CC163B">
                    <w:rPr>
                      <w:rFonts w:cs="Arial"/>
                    </w:rPr>
                    <w:t> is used</w:t>
                  </w:r>
                </w:p>
                <w:p w14:paraId="7EA45B33" w14:textId="77777777" w:rsidR="00D5215E" w:rsidRPr="00CC163B" w:rsidRDefault="00D5215E" w:rsidP="00F4079A">
                  <w:pPr>
                    <w:numPr>
                      <w:ilvl w:val="3"/>
                      <w:numId w:val="20"/>
                    </w:numPr>
                    <w:spacing w:before="100" w:beforeAutospacing="1" w:after="100" w:afterAutospacing="1" w:line="240" w:lineRule="auto"/>
                    <w:ind w:left="720"/>
                    <w:rPr>
                      <w:rFonts w:cs="Arial"/>
                    </w:rPr>
                  </w:pPr>
                  <w:r w:rsidRPr="00CC163B">
                    <w:rPr>
                      <w:rFonts w:cs="Arial"/>
                    </w:rPr>
                    <w:t>Team(s) capacity</w:t>
                  </w:r>
                </w:p>
                <w:p w14:paraId="024BB1B6" w14:textId="77777777" w:rsidR="00D5215E" w:rsidRPr="00CC163B" w:rsidRDefault="00D5215E" w:rsidP="00F4079A">
                  <w:pPr>
                    <w:numPr>
                      <w:ilvl w:val="3"/>
                      <w:numId w:val="20"/>
                    </w:numPr>
                    <w:spacing w:before="100" w:beforeAutospacing="1" w:after="100" w:afterAutospacing="1" w:line="240" w:lineRule="auto"/>
                    <w:ind w:left="720"/>
                    <w:rPr>
                      <w:rFonts w:cs="Arial"/>
                    </w:rPr>
                  </w:pPr>
                  <w:r w:rsidRPr="00CC163B">
                    <w:rPr>
                      <w:rFonts w:cs="Arial"/>
                    </w:rPr>
                    <w:t>Team(s) added    </w:t>
                  </w:r>
                </w:p>
              </w:tc>
              <w:tc>
                <w:tcPr>
                  <w:tcW w:w="375" w:type="dxa"/>
                  <w:shd w:val="clear" w:color="auto" w:fill="92D050"/>
                  <w:vAlign w:val="center"/>
                  <w:hideMark/>
                </w:tcPr>
                <w:p w14:paraId="2CED4219" w14:textId="77777777" w:rsidR="00D5215E" w:rsidRPr="00CC163B" w:rsidRDefault="00D5215E" w:rsidP="00D5215E">
                  <w:pPr>
                    <w:spacing w:after="0"/>
                    <w:rPr>
                      <w:rFonts w:cs="Arial"/>
                    </w:rPr>
                  </w:pPr>
                  <w:r w:rsidRPr="00CC163B">
                    <w:rPr>
                      <w:rFonts w:cs="Arial"/>
                      <w:noProof/>
                    </w:rPr>
                    <w:drawing>
                      <wp:inline distT="0" distB="0" distL="0" distR="0" wp14:anchorId="1CA72404" wp14:editId="531D6E1E">
                        <wp:extent cx="190500" cy="190500"/>
                        <wp:effectExtent l="0" t="0" r="0" b="0"/>
                        <wp:docPr id="440" name="Picture 440" descr="http://127.0.0.1:8887/_GIF/DIVERS/Bubble_Cros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http://127.0.0.1:8887/_GIF/DIVERS/Bubble_Cross.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r>
          </w:tbl>
          <w:p w14:paraId="142677C9" w14:textId="2006BE9D" w:rsidR="00D5215E" w:rsidRPr="00CC163B" w:rsidRDefault="00D5215E" w:rsidP="00F4079A">
            <w:pPr>
              <w:numPr>
                <w:ilvl w:val="0"/>
                <w:numId w:val="20"/>
              </w:numPr>
              <w:spacing w:beforeAutospacing="1" w:after="0" w:afterAutospacing="1"/>
              <w:cnfStyle w:val="000000100000" w:firstRow="0" w:lastRow="0" w:firstColumn="0" w:lastColumn="0" w:oddVBand="0" w:evenVBand="0" w:oddHBand="1" w:evenHBand="0" w:firstRowFirstColumn="0" w:firstRowLastColumn="0" w:lastRowFirstColumn="0" w:lastRowLastColumn="0"/>
              <w:rPr>
                <w:rFonts w:cs="Arial"/>
                <w:sz w:val="22"/>
                <w:szCs w:val="22"/>
              </w:rPr>
            </w:pPr>
            <w:r w:rsidRPr="00CC163B">
              <w:rPr>
                <w:rFonts w:cs="Arial"/>
                <w:noProof/>
              </w:rPr>
              <w:drawing>
                <wp:inline distT="0" distB="0" distL="0" distR="0" wp14:anchorId="2B16455F" wp14:editId="10702A80">
                  <wp:extent cx="137160" cy="137160"/>
                  <wp:effectExtent l="0" t="0" r="0" b="0"/>
                  <wp:docPr id="441" name="Picture 441" descr="http://127.0.0.1:8887/_GIF/zWor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http://127.0.0.1:8887/_GIF/zWork.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CC163B">
              <w:rPr>
                <w:rFonts w:cs="Arial"/>
                <w:sz w:val="22"/>
                <w:szCs w:val="22"/>
              </w:rPr>
              <w:t> As a Collaboration modification may create or modify data in several services in asynchronous mode, a modification can be partial.</w:t>
            </w:r>
            <w:r w:rsidRPr="00CC163B">
              <w:rPr>
                <w:rFonts w:cs="Arial"/>
                <w:sz w:val="22"/>
                <w:szCs w:val="22"/>
              </w:rPr>
              <w:br/>
              <w:t>In case of one of the modification cannot be done, an additional red bubble is displayed with the list of not done operation:</w:t>
            </w:r>
          </w:p>
          <w:tbl>
            <w:tblPr>
              <w:tblW w:w="0" w:type="auto"/>
              <w:jc w:val="center"/>
              <w:tblCellSpacing w:w="0" w:type="dxa"/>
              <w:shd w:val="clear" w:color="auto" w:fill="DA291C" w:themeFill="background2"/>
              <w:tblCellMar>
                <w:top w:w="24" w:type="dxa"/>
                <w:left w:w="24" w:type="dxa"/>
                <w:bottom w:w="24" w:type="dxa"/>
                <w:right w:w="24" w:type="dxa"/>
              </w:tblCellMar>
              <w:tblLook w:val="04A0" w:firstRow="1" w:lastRow="0" w:firstColumn="1" w:lastColumn="0" w:noHBand="0" w:noVBand="1"/>
            </w:tblPr>
            <w:tblGrid>
              <w:gridCol w:w="375"/>
              <w:gridCol w:w="4989"/>
              <w:gridCol w:w="375"/>
            </w:tblGrid>
            <w:tr w:rsidR="00D5215E" w:rsidRPr="00CC163B" w14:paraId="39C8FD91" w14:textId="77777777" w:rsidTr="00C20B39">
              <w:trPr>
                <w:tblCellSpacing w:w="0" w:type="dxa"/>
                <w:jc w:val="center"/>
              </w:trPr>
              <w:tc>
                <w:tcPr>
                  <w:tcW w:w="375" w:type="dxa"/>
                  <w:shd w:val="clear" w:color="auto" w:fill="DA291C" w:themeFill="background2"/>
                  <w:hideMark/>
                </w:tcPr>
                <w:p w14:paraId="22CE08B4" w14:textId="77777777" w:rsidR="00D5215E" w:rsidRPr="00CC163B" w:rsidRDefault="00D5215E" w:rsidP="00D5215E">
                  <w:pPr>
                    <w:jc w:val="center"/>
                    <w:rPr>
                      <w:rFonts w:cs="Arial"/>
                      <w:b/>
                      <w:bCs/>
                    </w:rPr>
                  </w:pPr>
                  <w:r w:rsidRPr="00CC163B">
                    <w:rPr>
                      <w:rFonts w:cs="Arial"/>
                      <w:b/>
                      <w:bCs/>
                      <w:noProof/>
                    </w:rPr>
                    <w:drawing>
                      <wp:inline distT="0" distB="0" distL="0" distR="0" wp14:anchorId="3A1B33F0" wp14:editId="40A443F2">
                        <wp:extent cx="190500" cy="190500"/>
                        <wp:effectExtent l="0" t="0" r="0" b="0"/>
                        <wp:docPr id="442" name="Picture 442" descr="http://127.0.0.1:8887/_GIF/DIVERS/Bubble_Error_Icon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http://127.0.0.1:8887/_GIF/DIVERS/Bubble_Error_Icone.gif"/>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0" w:type="auto"/>
                  <w:shd w:val="clear" w:color="auto" w:fill="DA291C" w:themeFill="background2"/>
                  <w:vAlign w:val="center"/>
                  <w:hideMark/>
                </w:tcPr>
                <w:p w14:paraId="55309B16" w14:textId="77777777" w:rsidR="00D5215E" w:rsidRPr="00CC163B" w:rsidRDefault="00D5215E" w:rsidP="00D5215E">
                  <w:pPr>
                    <w:rPr>
                      <w:rFonts w:cs="Arial"/>
                    </w:rPr>
                  </w:pPr>
                  <w:r w:rsidRPr="00CC163B">
                    <w:rPr>
                      <w:rFonts w:cs="Arial"/>
                    </w:rPr>
                    <w:t>Your collaboration failed to save following changes</w:t>
                  </w:r>
                </w:p>
                <w:p w14:paraId="44BA6F96" w14:textId="77777777" w:rsidR="00D5215E" w:rsidRPr="00CC163B" w:rsidRDefault="00D5215E" w:rsidP="00F4079A">
                  <w:pPr>
                    <w:numPr>
                      <w:ilvl w:val="3"/>
                      <w:numId w:val="20"/>
                    </w:numPr>
                    <w:spacing w:before="100" w:beforeAutospacing="1" w:after="100" w:afterAutospacing="1" w:line="240" w:lineRule="auto"/>
                    <w:ind w:left="720"/>
                    <w:rPr>
                      <w:rFonts w:cs="Arial"/>
                    </w:rPr>
                  </w:pPr>
                  <w:r w:rsidRPr="00CC163B">
                    <w:rPr>
                      <w:rFonts w:cs="Arial"/>
                    </w:rPr>
                    <w:t>Community title</w:t>
                  </w:r>
                </w:p>
                <w:p w14:paraId="3F57AA1B" w14:textId="77777777" w:rsidR="00D5215E" w:rsidRPr="00CC163B" w:rsidRDefault="00D5215E" w:rsidP="00F4079A">
                  <w:pPr>
                    <w:numPr>
                      <w:ilvl w:val="3"/>
                      <w:numId w:val="20"/>
                    </w:numPr>
                    <w:spacing w:before="100" w:beforeAutospacing="1" w:after="100" w:afterAutospacing="1" w:line="240" w:lineRule="auto"/>
                    <w:ind w:left="720"/>
                    <w:rPr>
                      <w:rFonts w:cs="Arial"/>
                    </w:rPr>
                  </w:pPr>
                  <w:r w:rsidRPr="00CC163B">
                    <w:rPr>
                      <w:rFonts w:cs="Arial"/>
                    </w:rPr>
                    <w:t>'Team' title    </w:t>
                  </w:r>
                </w:p>
              </w:tc>
              <w:tc>
                <w:tcPr>
                  <w:tcW w:w="375" w:type="dxa"/>
                  <w:shd w:val="clear" w:color="auto" w:fill="DA291C" w:themeFill="background2"/>
                  <w:vAlign w:val="center"/>
                  <w:hideMark/>
                </w:tcPr>
                <w:p w14:paraId="212594C5" w14:textId="77777777" w:rsidR="00D5215E" w:rsidRPr="00CC163B" w:rsidRDefault="00D5215E" w:rsidP="00D5215E">
                  <w:pPr>
                    <w:spacing w:after="0"/>
                    <w:rPr>
                      <w:rFonts w:cs="Arial"/>
                    </w:rPr>
                  </w:pPr>
                  <w:r w:rsidRPr="00CC163B">
                    <w:rPr>
                      <w:rFonts w:cs="Arial"/>
                      <w:noProof/>
                    </w:rPr>
                    <w:drawing>
                      <wp:inline distT="0" distB="0" distL="0" distR="0" wp14:anchorId="78CF78DF" wp14:editId="4A5CFAAC">
                        <wp:extent cx="190500" cy="190500"/>
                        <wp:effectExtent l="0" t="0" r="0" b="0"/>
                        <wp:docPr id="443" name="Picture 443" descr="http://127.0.0.1:8887/_GIF/DIVERS/Bubble_Cros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http://127.0.0.1:8887/_GIF/DIVERS/Bubble_Cross.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r>
          </w:tbl>
          <w:p w14:paraId="6EB47FC3" w14:textId="1B2DDDAC" w:rsidR="00D5215E" w:rsidRPr="00CC163B" w:rsidRDefault="00D5215E" w:rsidP="00F4079A">
            <w:pPr>
              <w:numPr>
                <w:ilvl w:val="0"/>
                <w:numId w:val="20"/>
              </w:numPr>
              <w:spacing w:beforeAutospacing="1" w:after="0" w:afterAutospacing="1"/>
              <w:cnfStyle w:val="000000100000" w:firstRow="0" w:lastRow="0" w:firstColumn="0" w:lastColumn="0" w:oddVBand="0" w:evenVBand="0" w:oddHBand="1" w:evenHBand="0" w:firstRowFirstColumn="0" w:firstRowLastColumn="0" w:lastRowFirstColumn="0" w:lastRowLastColumn="0"/>
              <w:rPr>
                <w:rFonts w:cs="Arial"/>
                <w:sz w:val="22"/>
                <w:szCs w:val="22"/>
              </w:rPr>
            </w:pPr>
            <w:r w:rsidRPr="00CC163B">
              <w:rPr>
                <w:rFonts w:cs="Arial"/>
                <w:sz w:val="22"/>
                <w:szCs w:val="22"/>
              </w:rPr>
              <w:t>End-user has to change the resource leading to the error and try again to validate the modification.</w:t>
            </w:r>
          </w:p>
          <w:p w14:paraId="1D963EBF" w14:textId="682F323B" w:rsidR="00D5215E" w:rsidRPr="00CC163B" w:rsidRDefault="00D5215E" w:rsidP="00D5215E">
            <w:pPr>
              <w:pStyle w:val="NormalWeb"/>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C163B">
              <w:rPr>
                <w:rFonts w:ascii="Arial" w:hAnsi="Arial" w:cs="Arial"/>
                <w:b/>
                <w:bCs/>
                <w:sz w:val="22"/>
                <w:szCs w:val="22"/>
              </w:rPr>
              <w:t>History:</w:t>
            </w:r>
            <w:r w:rsidRPr="00CC163B">
              <w:rPr>
                <w:rFonts w:ascii="Arial" w:hAnsi="Arial" w:cs="Arial"/>
                <w:sz w:val="22"/>
                <w:szCs w:val="22"/>
              </w:rPr>
              <w:t xml:space="preserve"> All events done in the context of the modification </w:t>
            </w:r>
            <w:proofErr w:type="gramStart"/>
            <w:r w:rsidRPr="00CC163B">
              <w:rPr>
                <w:rFonts w:ascii="Arial" w:hAnsi="Arial" w:cs="Arial"/>
                <w:sz w:val="22"/>
                <w:szCs w:val="22"/>
              </w:rPr>
              <w:t>are captured</w:t>
            </w:r>
            <w:proofErr w:type="gramEnd"/>
            <w:r w:rsidRPr="00CC163B">
              <w:rPr>
                <w:rFonts w:ascii="Arial" w:hAnsi="Arial" w:cs="Arial"/>
                <w:sz w:val="22"/>
                <w:szCs w:val="22"/>
              </w:rPr>
              <w:t xml:space="preserve"> in the </w:t>
            </w:r>
            <w:r w:rsidRPr="00591BC7">
              <w:rPr>
                <w:rFonts w:ascii="Arial" w:hAnsi="Arial" w:cs="Arial"/>
                <w:sz w:val="22"/>
                <w:szCs w:val="22"/>
              </w:rPr>
              <w:t>History</w:t>
            </w:r>
            <w:r w:rsidRPr="00CC163B">
              <w:rPr>
                <w:rFonts w:ascii="Arial" w:hAnsi="Arial" w:cs="Arial"/>
                <w:sz w:val="22"/>
                <w:szCs w:val="22"/>
              </w:rPr>
              <w:t xml:space="preserve"> tab as sub-events of a main 'modification' event. </w:t>
            </w:r>
            <w:r w:rsidRPr="00CC163B">
              <w:rPr>
                <w:rFonts w:ascii="Tahoma" w:hAnsi="Tahoma" w:cs="Tahoma"/>
                <w:sz w:val="22"/>
                <w:szCs w:val="22"/>
              </w:rPr>
              <w:t>﻿</w:t>
            </w:r>
            <w:r w:rsidRPr="00CC163B">
              <w:rPr>
                <w:rFonts w:ascii="Arial" w:hAnsi="Arial" w:cs="Arial"/>
                <w:sz w:val="22"/>
                <w:szCs w:val="22"/>
              </w:rPr>
              <w:t> </w:t>
            </w:r>
            <w:r w:rsidRPr="00CC163B">
              <w:rPr>
                <w:rFonts w:ascii="Tahoma" w:hAnsi="Tahoma" w:cs="Tahoma"/>
                <w:sz w:val="22"/>
                <w:szCs w:val="22"/>
              </w:rPr>
              <w:t>﻿</w:t>
            </w:r>
            <w:r w:rsidRPr="00CC163B">
              <w:rPr>
                <w:rFonts w:ascii="Arial" w:hAnsi="Arial" w:cs="Arial"/>
                <w:sz w:val="22"/>
                <w:szCs w:val="22"/>
              </w:rPr>
              <w:t> </w:t>
            </w:r>
            <w:r w:rsidRPr="00CC163B">
              <w:rPr>
                <w:rFonts w:ascii="Tahoma" w:hAnsi="Tahoma" w:cs="Tahoma"/>
                <w:sz w:val="22"/>
                <w:szCs w:val="22"/>
              </w:rPr>
              <w:t>﻿</w:t>
            </w:r>
          </w:p>
          <w:p w14:paraId="27F1F63C" w14:textId="1975023D" w:rsidR="00D5215E" w:rsidRPr="009C4AD6" w:rsidRDefault="00D5215E" w:rsidP="009C4AD6">
            <w:pPr>
              <w:pStyle w:val="ListParagraph"/>
              <w:numPr>
                <w:ilvl w:val="0"/>
                <w:numId w:val="25"/>
              </w:numPr>
              <w:spacing w:beforeAutospacing="1" w:afterAutospacing="1"/>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C4AD6">
              <w:rPr>
                <w:rFonts w:ascii="Arial" w:hAnsi="Arial" w:cs="Arial"/>
                <w:sz w:val="24"/>
                <w:szCs w:val="24"/>
              </w:rPr>
              <w:t xml:space="preserve">Collaboration </w:t>
            </w:r>
            <w:proofErr w:type="gramStart"/>
            <w:r w:rsidRPr="009C4AD6">
              <w:rPr>
                <w:rFonts w:ascii="Arial" w:hAnsi="Arial" w:cs="Arial"/>
                <w:sz w:val="24"/>
                <w:szCs w:val="24"/>
              </w:rPr>
              <w:t>was modified</w:t>
            </w:r>
            <w:proofErr w:type="gramEnd"/>
            <w:r w:rsidRPr="009C4AD6">
              <w:rPr>
                <w:rFonts w:ascii="Arial" w:hAnsi="Arial" w:cs="Arial"/>
                <w:sz w:val="24"/>
                <w:szCs w:val="24"/>
              </w:rPr>
              <w:t>.</w:t>
            </w:r>
            <w:r w:rsidRPr="009C4AD6">
              <w:rPr>
                <w:rFonts w:ascii="Arial" w:hAnsi="Arial" w:cs="Arial"/>
                <w:sz w:val="24"/>
                <w:szCs w:val="24"/>
              </w:rPr>
              <w:br/>
            </w:r>
            <w:r w:rsidRPr="009C4AD6">
              <w:rPr>
                <w:rFonts w:ascii="Arial" w:hAnsi="Arial" w:cs="Arial"/>
                <w:noProof/>
                <w:sz w:val="24"/>
                <w:szCs w:val="24"/>
              </w:rPr>
              <w:drawing>
                <wp:inline distT="0" distB="0" distL="0" distR="0" wp14:anchorId="2520F674" wp14:editId="7C9B77BC">
                  <wp:extent cx="137160" cy="137160"/>
                  <wp:effectExtent l="0" t="0" r="0" b="0"/>
                  <wp:docPr id="445" name="Picture 445" descr="http://127.0.0.1:8887/_GIF/zWor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http://127.0.0.1:8887/_GIF/zWork.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9C4AD6">
              <w:rPr>
                <w:rFonts w:ascii="Arial" w:hAnsi="Arial" w:cs="Arial"/>
                <w:sz w:val="24"/>
                <w:szCs w:val="24"/>
              </w:rPr>
              <w:t> Collaboration modification was partial.</w:t>
            </w:r>
            <w:r w:rsidRPr="009C4AD6">
              <w:rPr>
                <w:rFonts w:ascii="Arial" w:hAnsi="Arial" w:cs="Arial"/>
                <w:sz w:val="24"/>
                <w:szCs w:val="24"/>
              </w:rPr>
              <w:br/>
            </w:r>
            <w:r w:rsidRPr="009C4AD6">
              <w:rPr>
                <w:rFonts w:ascii="Arial" w:hAnsi="Arial" w:cs="Arial"/>
                <w:noProof/>
                <w:sz w:val="24"/>
                <w:szCs w:val="24"/>
              </w:rPr>
              <w:drawing>
                <wp:inline distT="0" distB="0" distL="0" distR="0" wp14:anchorId="734D5EF4" wp14:editId="7A40B9FD">
                  <wp:extent cx="137160" cy="137160"/>
                  <wp:effectExtent l="0" t="0" r="0" b="0"/>
                  <wp:docPr id="446" name="Picture 446" descr="http://127.0.0.1:8887/_GIF/DIVERS/Bubble_Error_Icon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http://127.0.0.1:8887/_GIF/DIVERS/Bubble_Error_Icone.gif"/>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9C4AD6">
              <w:rPr>
                <w:rFonts w:ascii="Arial" w:hAnsi="Arial" w:cs="Arial"/>
                <w:sz w:val="24"/>
                <w:szCs w:val="24"/>
              </w:rPr>
              <w:t xml:space="preserve"> Collaboration failed to </w:t>
            </w:r>
            <w:proofErr w:type="gramStart"/>
            <w:r w:rsidRPr="009C4AD6">
              <w:rPr>
                <w:rFonts w:ascii="Arial" w:hAnsi="Arial" w:cs="Arial"/>
                <w:sz w:val="24"/>
                <w:szCs w:val="24"/>
              </w:rPr>
              <w:t>be modified</w:t>
            </w:r>
            <w:proofErr w:type="gramEnd"/>
            <w:r w:rsidRPr="009C4AD6">
              <w:rPr>
                <w:rFonts w:ascii="Arial" w:hAnsi="Arial" w:cs="Arial"/>
                <w:sz w:val="24"/>
                <w:szCs w:val="24"/>
              </w:rPr>
              <w:t>.</w:t>
            </w:r>
          </w:p>
          <w:p w14:paraId="6CC1773D" w14:textId="6790A39A" w:rsidR="009C4AD6" w:rsidRPr="009C4AD6" w:rsidRDefault="009C4AD6" w:rsidP="009C4AD6">
            <w:pPr>
              <w:spacing w:beforeAutospacing="1" w:afterAutospacing="1"/>
              <w:ind w:left="360"/>
              <w:cnfStyle w:val="000000100000" w:firstRow="0" w:lastRow="0" w:firstColumn="0" w:lastColumn="0" w:oddVBand="0" w:evenVBand="0" w:oddHBand="1" w:evenHBand="0" w:firstRowFirstColumn="0" w:firstRowLastColumn="0" w:lastRowFirstColumn="0" w:lastRowLastColumn="0"/>
              <w:rPr>
                <w:rFonts w:cs="Arial"/>
                <w:sz w:val="24"/>
                <w:szCs w:val="24"/>
              </w:rPr>
            </w:pPr>
            <w:r w:rsidRPr="009C4AD6">
              <w:rPr>
                <w:rFonts w:cs="Arial"/>
                <w:sz w:val="24"/>
                <w:szCs w:val="24"/>
              </w:rPr>
              <w:t>For instance</w:t>
            </w:r>
            <w:r>
              <w:rPr>
                <w:rFonts w:cs="Arial"/>
                <w:sz w:val="24"/>
                <w:szCs w:val="24"/>
              </w:rPr>
              <w:t xml:space="preserve"> (case of a modification while changing the collaborative space with a new one, whereas the previous was not empty and can’t be deleted)</w:t>
            </w:r>
            <w:r w:rsidRPr="009C4AD6">
              <w:rPr>
                <w:rFonts w:cs="Arial"/>
                <w:sz w:val="24"/>
                <w:szCs w:val="24"/>
              </w:rPr>
              <w:t>:</w:t>
            </w:r>
          </w:p>
          <w:p w14:paraId="23D5DD17" w14:textId="77777777" w:rsidR="009C4AD6" w:rsidRDefault="009C4AD6" w:rsidP="009C4AD6">
            <w:pPr>
              <w:spacing w:beforeAutospacing="1" w:afterAutospacing="1"/>
              <w:ind w:left="720"/>
              <w:cnfStyle w:val="000000100000" w:firstRow="0" w:lastRow="0" w:firstColumn="0" w:lastColumn="0" w:oddVBand="0" w:evenVBand="0" w:oddHBand="1" w:evenHBand="0" w:firstRowFirstColumn="0" w:firstRowLastColumn="0" w:lastRowFirstColumn="0" w:lastRowLastColumn="0"/>
              <w:rPr>
                <w:rFonts w:cs="Arial"/>
                <w:i/>
                <w:iCs/>
              </w:rPr>
            </w:pPr>
            <w:r>
              <w:rPr>
                <w:rFonts w:eastAsiaTheme="minorHAnsi" w:cstheme="minorBidi"/>
                <w:sz w:val="22"/>
                <w:szCs w:val="22"/>
                <w:lang w:eastAsia="en-US"/>
              </w:rPr>
              <w:object w:dxaOrig="6840" w:dyaOrig="1584" w14:anchorId="0A605CCE">
                <v:shape id="_x0000_i1031" type="#_x0000_t75" style="width:342pt;height:79.2pt" o:ole="">
                  <v:imagedata r:id="rId45" o:title=""/>
                </v:shape>
                <o:OLEObject Type="Embed" ProgID="PBrush" ShapeID="_x0000_i1031" DrawAspect="Content" ObjectID="_1764586899" r:id="rId46"/>
              </w:object>
            </w:r>
            <w:r>
              <w:rPr>
                <w:rFonts w:cs="Arial"/>
                <w:i/>
                <w:iCs/>
              </w:rPr>
              <w:t xml:space="preserve"> </w:t>
            </w:r>
          </w:p>
          <w:p w14:paraId="6FFA1ABB" w14:textId="12641066" w:rsidR="00D5215E" w:rsidRPr="00CC163B" w:rsidRDefault="00BC3ADA" w:rsidP="009C4AD6">
            <w:pPr>
              <w:spacing w:beforeAutospacing="1" w:afterAutospacing="1"/>
              <w:ind w:left="720"/>
              <w:cnfStyle w:val="000000100000" w:firstRow="0" w:lastRow="0" w:firstColumn="0" w:lastColumn="0" w:oddVBand="0" w:evenVBand="0" w:oddHBand="1" w:evenHBand="0" w:firstRowFirstColumn="0" w:firstRowLastColumn="0" w:lastRowFirstColumn="0" w:lastRowLastColumn="0"/>
              <w:rPr>
                <w:rFonts w:cs="Arial"/>
                <w:sz w:val="22"/>
                <w:szCs w:val="22"/>
              </w:rPr>
            </w:pPr>
            <w:r>
              <w:rPr>
                <w:rFonts w:eastAsiaTheme="minorHAnsi" w:cstheme="minorBidi"/>
                <w:sz w:val="22"/>
                <w:szCs w:val="22"/>
                <w:lang w:eastAsia="en-US"/>
              </w:rPr>
              <w:object w:dxaOrig="1032" w:dyaOrig="384" w14:anchorId="0491942D">
                <v:shape id="_x0000_i1032" type="#_x0000_t75" style="width:51.6pt;height:19.2pt" o:ole="">
                  <v:imagedata r:id="rId47" o:title=""/>
                </v:shape>
                <o:OLEObject Type="Embed" ProgID="PBrush" ShapeID="_x0000_i1032" DrawAspect="Content" ObjectID="_1764586900" r:id="rId48"/>
              </w:object>
            </w:r>
            <w:r w:rsidR="00D5215E" w:rsidRPr="00CC163B">
              <w:rPr>
                <w:rFonts w:cs="Arial"/>
                <w:sz w:val="22"/>
                <w:szCs w:val="22"/>
              </w:rPr>
              <w:t> button: When pushing the 'Cancel' button, a confirmation request is sent to the user to confirm cancelation:</w:t>
            </w:r>
          </w:p>
          <w:p w14:paraId="68E0634E" w14:textId="77777777" w:rsidR="00D5215E" w:rsidRPr="00CC163B" w:rsidRDefault="00D5215E" w:rsidP="00D5215E">
            <w:pPr>
              <w:spacing w:beforeAutospacing="1" w:afterAutospacing="1"/>
              <w:ind w:left="708"/>
              <w:jc w:val="center"/>
              <w:cnfStyle w:val="000000100000" w:firstRow="0" w:lastRow="0" w:firstColumn="0" w:lastColumn="0" w:oddVBand="0" w:evenVBand="0" w:oddHBand="1" w:evenHBand="0" w:firstRowFirstColumn="0" w:firstRowLastColumn="0" w:lastRowFirstColumn="0" w:lastRowLastColumn="0"/>
              <w:rPr>
                <w:rFonts w:cs="Arial"/>
                <w:sz w:val="22"/>
                <w:szCs w:val="22"/>
              </w:rPr>
            </w:pPr>
            <w:r w:rsidRPr="00CC163B">
              <w:rPr>
                <w:rFonts w:cs="Arial"/>
                <w:noProof/>
              </w:rPr>
              <w:drawing>
                <wp:inline distT="0" distB="0" distL="0" distR="0" wp14:anchorId="1ED121EF" wp14:editId="580F86B2">
                  <wp:extent cx="2857500" cy="1028700"/>
                  <wp:effectExtent l="0" t="0" r="0" b="0"/>
                  <wp:docPr id="488" name="Picture 488" descr="http://127.0.0.1:8887/_GIF/COLLAB/UX_CCC_PropertiesCollaboration_CancelChan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http://127.0.0.1:8887/_GIF/COLLAB/UX_CCC_PropertiesCollaboration_CancelChange.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57500" cy="1028700"/>
                          </a:xfrm>
                          <a:prstGeom prst="rect">
                            <a:avLst/>
                          </a:prstGeom>
                          <a:noFill/>
                          <a:ln>
                            <a:noFill/>
                          </a:ln>
                        </pic:spPr>
                      </pic:pic>
                    </a:graphicData>
                  </a:graphic>
                </wp:inline>
              </w:drawing>
            </w:r>
          </w:p>
          <w:p w14:paraId="034E8C6B" w14:textId="09713871" w:rsidR="00D5215E" w:rsidRDefault="00BC3ADA" w:rsidP="00F4079A">
            <w:pPr>
              <w:numPr>
                <w:ilvl w:val="1"/>
                <w:numId w:val="20"/>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Arial"/>
                <w:sz w:val="22"/>
                <w:szCs w:val="22"/>
              </w:rPr>
            </w:pPr>
            <w:r>
              <w:rPr>
                <w:rFonts w:eastAsiaTheme="minorHAnsi" w:cstheme="minorBidi"/>
                <w:sz w:val="22"/>
                <w:szCs w:val="22"/>
                <w:lang w:eastAsia="en-US"/>
              </w:rPr>
              <w:object w:dxaOrig="1044" w:dyaOrig="432" w14:anchorId="056832CB">
                <v:shape id="_x0000_i1033" type="#_x0000_t75" style="width:52.2pt;height:21.6pt" o:ole="">
                  <v:imagedata r:id="rId41" o:title=""/>
                </v:shape>
                <o:OLEObject Type="Embed" ProgID="PBrush" ShapeID="_x0000_i1033" DrawAspect="Content" ObjectID="_1764586901" r:id="rId49"/>
              </w:object>
            </w:r>
            <w:r w:rsidR="00D5215E" w:rsidRPr="00CC163B">
              <w:rPr>
                <w:rFonts w:cs="Arial"/>
                <w:sz w:val="22"/>
                <w:szCs w:val="22"/>
              </w:rPr>
              <w:t xml:space="preserve">: If end user confirm the </w:t>
            </w:r>
            <w:proofErr w:type="gramStart"/>
            <w:r w:rsidR="00D5215E" w:rsidRPr="00CC163B">
              <w:rPr>
                <w:rFonts w:cs="Arial"/>
                <w:sz w:val="22"/>
                <w:szCs w:val="22"/>
              </w:rPr>
              <w:t>cancelation:</w:t>
            </w:r>
            <w:proofErr w:type="gramEnd"/>
            <w:r w:rsidR="00D5215E" w:rsidRPr="00CC163B">
              <w:rPr>
                <w:rFonts w:cs="Arial"/>
                <w:sz w:val="22"/>
                <w:szCs w:val="22"/>
              </w:rPr>
              <w:t xml:space="preserve"> all modifications since the initial state of the collaboration when entering in the 'Properties tab in Edit mode', or since the last 'Accept' (if any) are discarded.</w:t>
            </w:r>
            <w:r w:rsidR="00D5215E" w:rsidRPr="00CC163B">
              <w:rPr>
                <w:rFonts w:cs="Arial"/>
                <w:sz w:val="22"/>
                <w:szCs w:val="22"/>
              </w:rPr>
              <w:br/>
              <w:t>Confirmation request panel is closed.</w:t>
            </w:r>
            <w:r w:rsidR="00D5215E" w:rsidRPr="00CC163B">
              <w:rPr>
                <w:rFonts w:cs="Arial"/>
                <w:sz w:val="22"/>
                <w:szCs w:val="22"/>
              </w:rPr>
              <w:br/>
              <w:t>Close the 'Properties tab in edit mode' and returns to the </w:t>
            </w:r>
            <w:r w:rsidR="00D5215E" w:rsidRPr="00591BC7">
              <w:rPr>
                <w:rFonts w:cs="Arial"/>
                <w:sz w:val="22"/>
                <w:szCs w:val="22"/>
              </w:rPr>
              <w:t>'Properties' tab</w:t>
            </w:r>
            <w:r w:rsidR="00D5215E" w:rsidRPr="00CC163B">
              <w:rPr>
                <w:rFonts w:cs="Arial"/>
                <w:sz w:val="22"/>
                <w:szCs w:val="22"/>
              </w:rPr>
              <w:t>.</w:t>
            </w:r>
          </w:p>
          <w:p w14:paraId="06FE0797" w14:textId="77777777" w:rsidR="00D5215E" w:rsidRPr="00CC163B" w:rsidRDefault="00D5215E" w:rsidP="00D5215E">
            <w:pPr>
              <w:spacing w:before="100" w:beforeAutospacing="1" w:after="100" w:afterAutospacing="1"/>
              <w:ind w:left="1440"/>
              <w:cnfStyle w:val="000000100000" w:firstRow="0" w:lastRow="0" w:firstColumn="0" w:lastColumn="0" w:oddVBand="0" w:evenVBand="0" w:oddHBand="1" w:evenHBand="0" w:firstRowFirstColumn="0" w:firstRowLastColumn="0" w:lastRowFirstColumn="0" w:lastRowLastColumn="0"/>
              <w:rPr>
                <w:rFonts w:cs="Arial"/>
                <w:sz w:val="22"/>
                <w:szCs w:val="22"/>
              </w:rPr>
            </w:pPr>
          </w:p>
          <w:p w14:paraId="776D999E" w14:textId="472E38F1" w:rsidR="00D5215E" w:rsidRPr="00CC163B" w:rsidRDefault="00BC3ADA" w:rsidP="00F4079A">
            <w:pPr>
              <w:numPr>
                <w:ilvl w:val="1"/>
                <w:numId w:val="20"/>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Arial"/>
                <w:sz w:val="22"/>
                <w:szCs w:val="22"/>
              </w:rPr>
            </w:pPr>
            <w:r>
              <w:rPr>
                <w:rFonts w:eastAsiaTheme="minorHAnsi" w:cstheme="minorBidi"/>
                <w:sz w:val="22"/>
                <w:szCs w:val="22"/>
                <w:lang w:eastAsia="en-US"/>
              </w:rPr>
              <w:object w:dxaOrig="1032" w:dyaOrig="384" w14:anchorId="5508A1A6">
                <v:shape id="_x0000_i1034" type="#_x0000_t75" style="width:51.6pt;height:19.2pt" o:ole="">
                  <v:imagedata r:id="rId47" o:title=""/>
                </v:shape>
                <o:OLEObject Type="Embed" ProgID="PBrush" ShapeID="_x0000_i1034" DrawAspect="Content" ObjectID="_1764586902" r:id="rId50"/>
              </w:object>
            </w:r>
            <w:r w:rsidR="00D5215E" w:rsidRPr="00CC163B">
              <w:rPr>
                <w:rFonts w:cs="Arial"/>
                <w:sz w:val="22"/>
                <w:szCs w:val="22"/>
              </w:rPr>
              <w:t>: If end user doesn't confirm the cancelation</w:t>
            </w:r>
            <w:proofErr w:type="gramStart"/>
            <w:r w:rsidR="00D5215E" w:rsidRPr="00CC163B">
              <w:rPr>
                <w:rFonts w:cs="Arial"/>
                <w:sz w:val="22"/>
                <w:szCs w:val="22"/>
              </w:rPr>
              <w:t>:</w:t>
            </w:r>
            <w:proofErr w:type="gramEnd"/>
            <w:r w:rsidR="00D5215E" w:rsidRPr="00CC163B">
              <w:rPr>
                <w:rFonts w:cs="Arial"/>
                <w:sz w:val="22"/>
                <w:szCs w:val="22"/>
              </w:rPr>
              <w:br/>
              <w:t>Confirmation request panel is closed.</w:t>
            </w:r>
            <w:r w:rsidR="00D5215E" w:rsidRPr="00CC163B">
              <w:rPr>
                <w:rFonts w:cs="Arial"/>
                <w:sz w:val="22"/>
                <w:szCs w:val="22"/>
              </w:rPr>
              <w:br/>
              <w:t>Returns to the </w:t>
            </w:r>
            <w:r w:rsidR="00D5215E" w:rsidRPr="00591BC7">
              <w:rPr>
                <w:rFonts w:cs="Arial"/>
                <w:sz w:val="22"/>
                <w:szCs w:val="22"/>
              </w:rPr>
              <w:t>'Properties tab in edit mode'</w:t>
            </w:r>
            <w:r w:rsidR="00D5215E" w:rsidRPr="00CC163B">
              <w:rPr>
                <w:rFonts w:cs="Arial"/>
                <w:sz w:val="22"/>
                <w:szCs w:val="22"/>
              </w:rPr>
              <w:t> to allow end user to save or update the properties modification.</w:t>
            </w:r>
          </w:p>
          <w:p w14:paraId="6F934F81" w14:textId="45156DE2" w:rsidR="00D5215E" w:rsidRPr="00D5215E" w:rsidRDefault="00D5215E" w:rsidP="00D5215E">
            <w:pPr>
              <w:pStyle w:val="NormalWeb"/>
              <w:cnfStyle w:val="000000100000" w:firstRow="0" w:lastRow="0" w:firstColumn="0" w:lastColumn="0" w:oddVBand="0" w:evenVBand="0" w:oddHBand="1" w:evenHBand="0" w:firstRowFirstColumn="0" w:firstRowLastColumn="0" w:lastRowFirstColumn="0" w:lastRowLastColumn="0"/>
              <w:rPr>
                <w:rFonts w:ascii="Arial" w:hAnsi="Arial" w:cs="Arial"/>
              </w:rPr>
            </w:pPr>
          </w:p>
        </w:tc>
      </w:tr>
    </w:tbl>
    <w:p w14:paraId="68D5B5F1" w14:textId="20FFD80B" w:rsidR="00BB693E" w:rsidRPr="001C1940" w:rsidRDefault="00BB693E" w:rsidP="00912907">
      <w:pPr>
        <w:pStyle w:val="HiddenText"/>
      </w:pPr>
    </w:p>
    <w:p w14:paraId="130BA1DC" w14:textId="046D89D4" w:rsidR="00BB693E" w:rsidRDefault="00FC0CCD" w:rsidP="00FC0CCD">
      <w:pPr>
        <w:pStyle w:val="3DSTitle3"/>
      </w:pPr>
      <w:r>
        <w:t>Modified UI components</w:t>
      </w:r>
    </w:p>
    <w:p w14:paraId="0569C8D8" w14:textId="0765EB4F" w:rsidR="00D92659" w:rsidRDefault="004E4BAE" w:rsidP="00912907">
      <w:pPr>
        <w:pStyle w:val="HiddenText"/>
      </w:pPr>
      <w:r w:rsidRPr="00DD6C21">
        <w:rPr>
          <w:noProof/>
        </w:rPr>
        <w:drawing>
          <wp:anchor distT="0" distB="0" distL="114300" distR="114300" simplePos="0" relativeHeight="251697664" behindDoc="0" locked="0" layoutInCell="1" allowOverlap="1" wp14:anchorId="543FEC5C" wp14:editId="035BBD15">
            <wp:simplePos x="0" y="0"/>
            <wp:positionH relativeFrom="column">
              <wp:posOffset>-501650</wp:posOffset>
            </wp:positionH>
            <wp:positionV relativeFrom="paragraph">
              <wp:posOffset>653415</wp:posOffset>
            </wp:positionV>
            <wp:extent cx="365760" cy="365760"/>
            <wp:effectExtent l="0" t="0" r="0" b="0"/>
            <wp:wrapNone/>
            <wp:docPr id="11" name="Picture 11" descr="C:\Documents and Settings\aeo\My Documents\My Pictures\Microsoft Clip Organizer\j04347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aeo\My Documents\My Pictures\Microsoft Clip Organizer\j0434750.png"/>
                    <pic:cNvPicPr>
                      <a:picLocks noChangeAspect="1" noChangeArrowheads="1"/>
                    </pic:cNvPicPr>
                  </pic:nvPicPr>
                  <pic:blipFill>
                    <a:blip r:embed="rId35" cstate="print">
                      <a:duotone>
                        <a:schemeClr val="accent3">
                          <a:shade val="45000"/>
                          <a:satMod val="135000"/>
                        </a:schemeClr>
                        <a:prstClr val="white"/>
                      </a:duotone>
                    </a:blip>
                    <a:srcRect/>
                    <a:stretch>
                      <a:fillRect/>
                    </a:stretch>
                  </pic:blipFill>
                  <pic:spPr bwMode="auto">
                    <a:xfrm>
                      <a:off x="0" y="0"/>
                      <a:ext cx="365760" cy="36576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FC0CCD" w:rsidRPr="001D0CE2">
        <w:t xml:space="preserve">If the function </w:t>
      </w:r>
      <w:r w:rsidR="00FC0CCD">
        <w:t xml:space="preserve">changes existing </w:t>
      </w:r>
      <w:r w:rsidR="009A50DE">
        <w:t>dialogs</w:t>
      </w:r>
      <w:r w:rsidR="00FC0CCD">
        <w:t xml:space="preserve">, </w:t>
      </w:r>
      <w:r w:rsidR="009A50DE">
        <w:t>specify below</w:t>
      </w:r>
      <w:r w:rsidR="00FC0CCD">
        <w:t xml:space="preserve"> which </w:t>
      </w:r>
      <w:r w:rsidR="009A50DE">
        <w:t xml:space="preserve">dialogs </w:t>
      </w:r>
      <w:r w:rsidR="00FC0CCD">
        <w:t>are impacted and how</w:t>
      </w:r>
      <w:r w:rsidR="00FC0CCD" w:rsidRPr="001D0CE2">
        <w:t>.</w:t>
      </w:r>
      <w:r w:rsidR="00CF675F">
        <w:t xml:space="preserve"> </w:t>
      </w:r>
      <w:r w:rsidR="00CF675F" w:rsidRPr="001D0CE2">
        <w:t xml:space="preserve">Explain also any change to information access (for instance </w:t>
      </w:r>
      <w:r w:rsidR="009A50DE">
        <w:t xml:space="preserve">if </w:t>
      </w:r>
      <w:r w:rsidR="00CF675F" w:rsidRPr="001D0CE2">
        <w:t xml:space="preserve">some properties </w:t>
      </w:r>
      <w:r w:rsidR="009A50DE">
        <w:t>will now be</w:t>
      </w:r>
      <w:r w:rsidR="00CF675F" w:rsidRPr="001D0CE2">
        <w:t xml:space="preserve"> accessible </w:t>
      </w:r>
      <w:r w:rsidR="00E9464E" w:rsidRPr="001D0CE2">
        <w:t>th</w:t>
      </w:r>
      <w:r w:rsidR="00E9464E">
        <w:t>r</w:t>
      </w:r>
      <w:r w:rsidR="00E9464E" w:rsidRPr="001D0CE2">
        <w:t>ough</w:t>
      </w:r>
      <w:r w:rsidR="00CF675F" w:rsidRPr="001D0CE2">
        <w:t xml:space="preserve"> a different </w:t>
      </w:r>
      <w:r w:rsidR="009A50DE">
        <w:t>dialog</w:t>
      </w:r>
      <w:r w:rsidR="00CF675F" w:rsidRPr="001D0CE2">
        <w:t>.</w:t>
      </w:r>
    </w:p>
    <w:tbl>
      <w:tblPr>
        <w:tblStyle w:val="LightLis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95"/>
        <w:gridCol w:w="4521"/>
      </w:tblGrid>
      <w:tr w:rsidR="00D92659" w:rsidRPr="001D0CE2" w14:paraId="320262D2" w14:textId="77777777" w:rsidTr="00516B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pct"/>
          </w:tcPr>
          <w:p w14:paraId="66DD5B65" w14:textId="77777777" w:rsidR="00D92659" w:rsidRPr="001D0CE2" w:rsidRDefault="00D92659" w:rsidP="00660BF9">
            <w:pPr>
              <w:rPr>
                <w:b w:val="0"/>
              </w:rPr>
            </w:pPr>
            <w:r w:rsidRPr="001D0CE2">
              <w:t>Required Information</w:t>
            </w:r>
          </w:p>
        </w:tc>
        <w:tc>
          <w:tcPr>
            <w:tcW w:w="2507" w:type="pct"/>
          </w:tcPr>
          <w:p w14:paraId="5508145F" w14:textId="77777777" w:rsidR="00D92659" w:rsidRPr="001D0CE2" w:rsidRDefault="00D92659" w:rsidP="00660BF9">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D92659" w:rsidRPr="001D0CE2" w14:paraId="4BACB645" w14:textId="77777777" w:rsidTr="00516B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pct"/>
            <w:tcBorders>
              <w:top w:val="none" w:sz="0" w:space="0" w:color="auto"/>
              <w:left w:val="none" w:sz="0" w:space="0" w:color="auto"/>
              <w:bottom w:val="none" w:sz="0" w:space="0" w:color="auto"/>
            </w:tcBorders>
          </w:tcPr>
          <w:p w14:paraId="2095D1C1" w14:textId="15E4D6F3" w:rsidR="00D92659" w:rsidRPr="001D0CE2" w:rsidRDefault="00D92659" w:rsidP="00660BF9">
            <w:pPr>
              <w:rPr>
                <w:b w:val="0"/>
              </w:rPr>
            </w:pPr>
            <w:r w:rsidRPr="00D92659">
              <w:rPr>
                <w:b w:val="0"/>
              </w:rPr>
              <w:t xml:space="preserve">Is the Current User Experience Impacted?  </w:t>
            </w:r>
          </w:p>
        </w:tc>
        <w:sdt>
          <w:sdtPr>
            <w:rPr>
              <w:rStyle w:val="Emphasis"/>
              <w:i w:val="0"/>
            </w:rPr>
            <w:alias w:val="Current User Experience Impact"/>
            <w:tag w:val="Current_User_Experience_Impact"/>
            <w:id w:val="-1798132747"/>
            <w:placeholder>
              <w:docPart w:val="72076D57C7434C48BB5456CEF6F6B35C"/>
            </w:placeholder>
            <w:comboBox>
              <w:listItem w:value="Select an item."/>
              <w:listItem w:displayText="Yes" w:value="Yes"/>
              <w:listItem w:displayText="No" w:value="No"/>
            </w:comboBox>
          </w:sdtPr>
          <w:sdtContent>
            <w:tc>
              <w:tcPr>
                <w:tcW w:w="2507" w:type="pct"/>
                <w:tcBorders>
                  <w:top w:val="none" w:sz="0" w:space="0" w:color="auto"/>
                  <w:bottom w:val="none" w:sz="0" w:space="0" w:color="auto"/>
                  <w:right w:val="none" w:sz="0" w:space="0" w:color="auto"/>
                </w:tcBorders>
              </w:tcPr>
              <w:p w14:paraId="2E9CAD2F" w14:textId="464A5325" w:rsidR="00D92659" w:rsidRPr="00DC0853" w:rsidRDefault="00C9169B" w:rsidP="0069687F">
                <w:pPr>
                  <w:cnfStyle w:val="000000100000" w:firstRow="0" w:lastRow="0" w:firstColumn="0" w:lastColumn="0" w:oddVBand="0" w:evenVBand="0" w:oddHBand="1" w:evenHBand="0" w:firstRowFirstColumn="0" w:firstRowLastColumn="0" w:lastRowFirstColumn="0" w:lastRowLastColumn="0"/>
                  <w:rPr>
                    <w:rStyle w:val="Emphasis"/>
                    <w:i w:val="0"/>
                  </w:rPr>
                </w:pPr>
                <w:r>
                  <w:rPr>
                    <w:rStyle w:val="Emphasis"/>
                    <w:i w:val="0"/>
                  </w:rPr>
                  <w:t>No</w:t>
                </w:r>
              </w:p>
            </w:tc>
          </w:sdtContent>
        </w:sdt>
      </w:tr>
    </w:tbl>
    <w:p w14:paraId="4533D142" w14:textId="700C5844" w:rsidR="00FC0CCD" w:rsidRDefault="00CF675F" w:rsidP="00E9464E">
      <w:pPr>
        <w:spacing w:before="240"/>
        <w:rPr>
          <w:color w:val="003B64" w:themeColor="accent6" w:themeShade="80"/>
        </w:rPr>
      </w:pPr>
      <w:r w:rsidRPr="00CD2E5D">
        <w:rPr>
          <w:color w:val="003B64" w:themeColor="accent6" w:themeShade="80"/>
        </w:rPr>
        <w:t>If the</w:t>
      </w:r>
      <w:r w:rsidR="00B27A25">
        <w:rPr>
          <w:color w:val="003B64" w:themeColor="accent6" w:themeShade="80"/>
        </w:rPr>
        <w:t xml:space="preserve"> function </w:t>
      </w:r>
      <w:proofErr w:type="gramStart"/>
      <w:r w:rsidR="00B27A25">
        <w:rPr>
          <w:color w:val="003B64" w:themeColor="accent6" w:themeShade="80"/>
        </w:rPr>
        <w:t>impacts</w:t>
      </w:r>
      <w:proofErr w:type="gramEnd"/>
      <w:r w:rsidR="00B27A25">
        <w:rPr>
          <w:color w:val="003B64" w:themeColor="accent6" w:themeShade="80"/>
        </w:rPr>
        <w:t xml:space="preserve"> the current </w:t>
      </w:r>
      <w:r w:rsidRPr="00CD2E5D">
        <w:rPr>
          <w:color w:val="003B64" w:themeColor="accent6" w:themeShade="80"/>
        </w:rPr>
        <w:t xml:space="preserve">User </w:t>
      </w:r>
      <w:r w:rsidR="003F6F10" w:rsidRPr="00CD2E5D">
        <w:rPr>
          <w:color w:val="003B64" w:themeColor="accent6" w:themeShade="80"/>
        </w:rPr>
        <w:t>Experience (</w:t>
      </w:r>
      <w:r w:rsidRPr="00CD2E5D">
        <w:rPr>
          <w:color w:val="003B64" w:themeColor="accent6" w:themeShade="80"/>
        </w:rPr>
        <w:t xml:space="preserve">an action can no </w:t>
      </w:r>
      <w:r>
        <w:rPr>
          <w:color w:val="003B64" w:themeColor="accent6" w:themeShade="80"/>
        </w:rPr>
        <w:t xml:space="preserve">longer </w:t>
      </w:r>
      <w:r w:rsidRPr="00CD2E5D">
        <w:rPr>
          <w:color w:val="003B64" w:themeColor="accent6" w:themeShade="80"/>
        </w:rPr>
        <w:t>be performed, default behavior is modified</w:t>
      </w:r>
      <w:r w:rsidR="001C1940">
        <w:rPr>
          <w:color w:val="003B64" w:themeColor="accent6" w:themeShade="80"/>
        </w:rPr>
        <w:t>, etc.</w:t>
      </w:r>
      <w:r w:rsidRPr="00CD2E5D">
        <w:rPr>
          <w:color w:val="003B64" w:themeColor="accent6" w:themeShade="80"/>
        </w:rPr>
        <w:t xml:space="preserve">), a User Experience Expert </w:t>
      </w:r>
      <w:r>
        <w:rPr>
          <w:color w:val="003B64" w:themeColor="accent6" w:themeShade="80"/>
        </w:rPr>
        <w:t>must</w:t>
      </w:r>
      <w:r w:rsidRPr="00CD2E5D">
        <w:rPr>
          <w:color w:val="003B64" w:themeColor="accent6" w:themeShade="80"/>
        </w:rPr>
        <w:t xml:space="preserve"> be named in the Function Plan. </w:t>
      </w:r>
      <w:r>
        <w:rPr>
          <w:color w:val="003B64" w:themeColor="accent6" w:themeShade="80"/>
        </w:rPr>
        <w:t>This</w:t>
      </w:r>
      <w:r w:rsidRPr="00CD2E5D">
        <w:rPr>
          <w:color w:val="003B64" w:themeColor="accent6" w:themeShade="80"/>
        </w:rPr>
        <w:t xml:space="preserve"> will create a “UEE PES Review” task </w:t>
      </w:r>
      <w:r w:rsidR="001C1940">
        <w:rPr>
          <w:color w:val="003B64" w:themeColor="accent6" w:themeShade="80"/>
        </w:rPr>
        <w:t>allowing</w:t>
      </w:r>
      <w:r w:rsidR="001C1940" w:rsidRPr="00CD2E5D">
        <w:rPr>
          <w:color w:val="003B64" w:themeColor="accent6" w:themeShade="80"/>
        </w:rPr>
        <w:t xml:space="preserve"> </w:t>
      </w:r>
      <w:r w:rsidRPr="00CD2E5D">
        <w:rPr>
          <w:color w:val="003B64" w:themeColor="accent6" w:themeShade="80"/>
        </w:rPr>
        <w:t xml:space="preserve">the User Experience Expert </w:t>
      </w:r>
      <w:r w:rsidR="001C1940">
        <w:rPr>
          <w:color w:val="003B64" w:themeColor="accent6" w:themeShade="80"/>
        </w:rPr>
        <w:t xml:space="preserve">to </w:t>
      </w:r>
      <w:r w:rsidRPr="00CD2E5D">
        <w:rPr>
          <w:color w:val="003B64" w:themeColor="accent6" w:themeShade="80"/>
        </w:rPr>
        <w:t>evaluate</w:t>
      </w:r>
      <w:r>
        <w:rPr>
          <w:color w:val="003B64" w:themeColor="accent6" w:themeShade="80"/>
        </w:rPr>
        <w:t xml:space="preserve"> whether </w:t>
      </w:r>
      <w:r w:rsidRPr="00CD2E5D">
        <w:rPr>
          <w:color w:val="003B64" w:themeColor="accent6" w:themeShade="80"/>
        </w:rPr>
        <w:t xml:space="preserve">the impact </w:t>
      </w:r>
      <w:r>
        <w:rPr>
          <w:color w:val="003B64" w:themeColor="accent6" w:themeShade="80"/>
        </w:rPr>
        <w:t>is acceptable and</w:t>
      </w:r>
      <w:r w:rsidR="001C1940">
        <w:rPr>
          <w:color w:val="003B64" w:themeColor="accent6" w:themeShade="80"/>
        </w:rPr>
        <w:t>,</w:t>
      </w:r>
      <w:r>
        <w:rPr>
          <w:color w:val="003B64" w:themeColor="accent6" w:themeShade="80"/>
        </w:rPr>
        <w:t xml:space="preserve"> if so</w:t>
      </w:r>
      <w:r w:rsidR="001C1940">
        <w:rPr>
          <w:color w:val="003B64" w:themeColor="accent6" w:themeShade="80"/>
        </w:rPr>
        <w:t>,</w:t>
      </w:r>
      <w:r>
        <w:rPr>
          <w:color w:val="003B64" w:themeColor="accent6" w:themeShade="80"/>
        </w:rPr>
        <w:t xml:space="preserve"> </w:t>
      </w:r>
      <w:r w:rsidRPr="00CD2E5D">
        <w:rPr>
          <w:color w:val="003B64" w:themeColor="accent6" w:themeShade="80"/>
        </w:rPr>
        <w:t xml:space="preserve">how to minimize </w:t>
      </w:r>
      <w:r w:rsidR="001C1940">
        <w:rPr>
          <w:color w:val="003B64" w:themeColor="accent6" w:themeShade="80"/>
        </w:rPr>
        <w:t>impact on</w:t>
      </w:r>
      <w:r w:rsidRPr="00CD2E5D">
        <w:rPr>
          <w:color w:val="003B64" w:themeColor="accent6" w:themeShade="80"/>
        </w:rPr>
        <w:t xml:space="preserve"> the end </w:t>
      </w:r>
      <w:r>
        <w:rPr>
          <w:color w:val="003B64" w:themeColor="accent6" w:themeShade="80"/>
        </w:rPr>
        <w:t>user</w:t>
      </w:r>
      <w:r w:rsidRPr="00CD2E5D">
        <w:rPr>
          <w:color w:val="003B64" w:themeColor="accent6" w:themeShade="80"/>
        </w:rPr>
        <w:t>.</w:t>
      </w:r>
      <w:r>
        <w:rPr>
          <w:color w:val="003B64" w:themeColor="accent6" w:themeShade="80"/>
        </w:rPr>
        <w:t xml:space="preserve"> If no User Experience Expert is available, assign the task to the App Manager.</w:t>
      </w:r>
    </w:p>
    <w:tbl>
      <w:tblPr>
        <w:tblStyle w:val="LightList1"/>
        <w:tblW w:w="5000" w:type="pct"/>
        <w:tblLook w:val="04A0" w:firstRow="1" w:lastRow="0" w:firstColumn="1" w:lastColumn="0" w:noHBand="0" w:noVBand="1"/>
      </w:tblPr>
      <w:tblGrid>
        <w:gridCol w:w="3002"/>
        <w:gridCol w:w="3003"/>
        <w:gridCol w:w="3001"/>
      </w:tblGrid>
      <w:tr w:rsidR="00516B65" w:rsidRPr="001D0CE2" w14:paraId="365BFE66" w14:textId="4D2ED638" w:rsidTr="00516B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Borders>
              <w:bottom w:val="single" w:sz="4" w:space="0" w:color="auto"/>
            </w:tcBorders>
          </w:tcPr>
          <w:p w14:paraId="42C75C32" w14:textId="7654E215" w:rsidR="00516B65" w:rsidRPr="009C6E81" w:rsidRDefault="00516B65" w:rsidP="00550F73">
            <w:r>
              <w:t xml:space="preserve">Modified </w:t>
            </w:r>
            <w:r w:rsidRPr="009C6E81">
              <w:t xml:space="preserve">Component List </w:t>
            </w:r>
          </w:p>
        </w:tc>
        <w:tc>
          <w:tcPr>
            <w:tcW w:w="1667" w:type="pct"/>
            <w:tcBorders>
              <w:bottom w:val="single" w:sz="4" w:space="0" w:color="auto"/>
            </w:tcBorders>
          </w:tcPr>
          <w:p w14:paraId="7528B95C" w14:textId="3D8A7411" w:rsidR="00516B65" w:rsidRPr="009C6E81" w:rsidRDefault="00516B65" w:rsidP="004131A0">
            <w:pPr>
              <w:cnfStyle w:val="100000000000" w:firstRow="1" w:lastRow="0" w:firstColumn="0" w:lastColumn="0" w:oddVBand="0" w:evenVBand="0" w:oddHBand="0" w:evenHBand="0" w:firstRowFirstColumn="0" w:firstRowLastColumn="0" w:lastRowFirstColumn="0" w:lastRowLastColumn="0"/>
            </w:pPr>
            <w:r>
              <w:t>Modified behavior</w:t>
            </w:r>
          </w:p>
        </w:tc>
        <w:tc>
          <w:tcPr>
            <w:tcW w:w="1666" w:type="pct"/>
            <w:tcBorders>
              <w:bottom w:val="single" w:sz="4" w:space="0" w:color="auto"/>
            </w:tcBorders>
          </w:tcPr>
          <w:p w14:paraId="18DD0FD1" w14:textId="414583CC" w:rsidR="00516B65" w:rsidRDefault="00516B65" w:rsidP="004131A0">
            <w:pPr>
              <w:cnfStyle w:val="100000000000" w:firstRow="1" w:lastRow="0" w:firstColumn="0" w:lastColumn="0" w:oddVBand="0" w:evenVBand="0" w:oddHBand="0" w:evenHBand="0" w:firstRowFirstColumn="0" w:firstRowLastColumn="0" w:lastRowFirstColumn="0" w:lastRowLastColumn="0"/>
            </w:pPr>
            <w:r>
              <w:t>New behavior</w:t>
            </w:r>
          </w:p>
        </w:tc>
      </w:tr>
      <w:tr w:rsidR="00516B65" w:rsidRPr="001D0CE2" w14:paraId="18E1441F" w14:textId="73B486DC" w:rsidTr="00516B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Borders>
              <w:top w:val="single" w:sz="4" w:space="0" w:color="auto"/>
              <w:left w:val="single" w:sz="4" w:space="0" w:color="auto"/>
              <w:bottom w:val="single" w:sz="4" w:space="0" w:color="auto"/>
              <w:right w:val="single" w:sz="4" w:space="0" w:color="auto"/>
            </w:tcBorders>
          </w:tcPr>
          <w:p w14:paraId="023B7230" w14:textId="77777777" w:rsidR="00516B65" w:rsidRPr="00604E7E" w:rsidRDefault="00516B65" w:rsidP="00550F73">
            <w:pPr>
              <w:rPr>
                <w:b w:val="0"/>
              </w:rPr>
            </w:pPr>
          </w:p>
        </w:tc>
        <w:tc>
          <w:tcPr>
            <w:tcW w:w="1667" w:type="pct"/>
            <w:tcBorders>
              <w:top w:val="single" w:sz="4" w:space="0" w:color="auto"/>
              <w:left w:val="single" w:sz="4" w:space="0" w:color="auto"/>
              <w:bottom w:val="single" w:sz="4" w:space="0" w:color="auto"/>
              <w:right w:val="single" w:sz="4" w:space="0" w:color="auto"/>
            </w:tcBorders>
          </w:tcPr>
          <w:p w14:paraId="3D985AD4" w14:textId="77777777" w:rsidR="00516B65" w:rsidRPr="001D0CE2" w:rsidRDefault="00516B65" w:rsidP="00550F73">
            <w:pPr>
              <w:cnfStyle w:val="000000100000" w:firstRow="0" w:lastRow="0" w:firstColumn="0" w:lastColumn="0" w:oddVBand="0" w:evenVBand="0" w:oddHBand="1" w:evenHBand="0" w:firstRowFirstColumn="0" w:firstRowLastColumn="0" w:lastRowFirstColumn="0" w:lastRowLastColumn="0"/>
            </w:pPr>
          </w:p>
        </w:tc>
        <w:tc>
          <w:tcPr>
            <w:tcW w:w="1666" w:type="pct"/>
            <w:tcBorders>
              <w:top w:val="single" w:sz="4" w:space="0" w:color="auto"/>
              <w:left w:val="single" w:sz="4" w:space="0" w:color="auto"/>
              <w:bottom w:val="single" w:sz="4" w:space="0" w:color="auto"/>
              <w:right w:val="single" w:sz="4" w:space="0" w:color="auto"/>
            </w:tcBorders>
          </w:tcPr>
          <w:p w14:paraId="6FA6A021" w14:textId="77777777" w:rsidR="00516B65" w:rsidRPr="001D0CE2" w:rsidRDefault="00516B65" w:rsidP="00550F73">
            <w:pPr>
              <w:cnfStyle w:val="000000100000" w:firstRow="0" w:lastRow="0" w:firstColumn="0" w:lastColumn="0" w:oddVBand="0" w:evenVBand="0" w:oddHBand="1" w:evenHBand="0" w:firstRowFirstColumn="0" w:firstRowLastColumn="0" w:lastRowFirstColumn="0" w:lastRowLastColumn="0"/>
            </w:pPr>
          </w:p>
        </w:tc>
      </w:tr>
    </w:tbl>
    <w:p w14:paraId="24A31820" w14:textId="504BEF1C" w:rsidR="004131A0" w:rsidRPr="00BB693E" w:rsidRDefault="004131A0" w:rsidP="00550F73"/>
    <w:p w14:paraId="454137BF" w14:textId="42462B86" w:rsidR="002F2311" w:rsidRDefault="00AE1533" w:rsidP="00BB693E">
      <w:pPr>
        <w:pStyle w:val="3DS2Title2"/>
      </w:pPr>
      <w:r w:rsidRPr="00BB693E">
        <w:t xml:space="preserve">User </w:t>
      </w:r>
      <w:r w:rsidR="00B359BD">
        <w:t>a</w:t>
      </w:r>
      <w:r w:rsidR="001448AF" w:rsidRPr="00BB693E">
        <w:t>ssistance</w:t>
      </w:r>
      <w:bookmarkStart w:id="69" w:name="_Toc494182324"/>
      <w:bookmarkStart w:id="70" w:name="_Toc527023831"/>
      <w:bookmarkStart w:id="71" w:name="_Toc50465469"/>
      <w:bookmarkEnd w:id="67"/>
      <w:bookmarkEnd w:id="68"/>
    </w:p>
    <w:p w14:paraId="035D9E55" w14:textId="77777777" w:rsidR="00D92659" w:rsidRPr="00BB693E" w:rsidRDefault="00D92659" w:rsidP="00D92659"/>
    <w:p w14:paraId="6AA7BC06" w14:textId="63A92267" w:rsidR="001448AF" w:rsidRDefault="001448AF" w:rsidP="002F2311">
      <w:pPr>
        <w:pStyle w:val="3DSTitle3"/>
      </w:pPr>
      <w:bookmarkStart w:id="72" w:name="_Toc50734531"/>
      <w:bookmarkStart w:id="73" w:name="_Toc52877217"/>
      <w:r w:rsidRPr="001D0CE2">
        <w:t xml:space="preserve">Embedded </w:t>
      </w:r>
      <w:r w:rsidR="009C7806">
        <w:t>u</w:t>
      </w:r>
      <w:r w:rsidRPr="001D0CE2">
        <w:t xml:space="preserve">ser </w:t>
      </w:r>
      <w:r w:rsidR="009C7806">
        <w:t>a</w:t>
      </w:r>
      <w:r w:rsidRPr="001D0CE2">
        <w:t>ssistance (</w:t>
      </w:r>
      <w:r w:rsidR="009C7806">
        <w:t>t</w:t>
      </w:r>
      <w:r w:rsidRPr="001D0CE2">
        <w:t xml:space="preserve">ooltips, UA </w:t>
      </w:r>
      <w:r w:rsidR="009C7806">
        <w:t>p</w:t>
      </w:r>
      <w:r w:rsidRPr="001D0CE2">
        <w:t>anel, etc.)</w:t>
      </w:r>
      <w:bookmarkEnd w:id="69"/>
      <w:bookmarkEnd w:id="70"/>
      <w:bookmarkEnd w:id="71"/>
      <w:bookmarkEnd w:id="72"/>
      <w:bookmarkEnd w:id="73"/>
    </w:p>
    <w:p w14:paraId="257EA739" w14:textId="4C44FDDD" w:rsidR="00AF1474" w:rsidRPr="001D0CE2" w:rsidRDefault="00366AC1" w:rsidP="00912907">
      <w:pPr>
        <w:pStyle w:val="HiddenText"/>
      </w:pPr>
      <w:r>
        <w:t xml:space="preserve">List below </w:t>
      </w:r>
      <w:r w:rsidR="001448AF" w:rsidRPr="001D0CE2">
        <w:t xml:space="preserve">the </w:t>
      </w:r>
      <w:r>
        <w:t xml:space="preserve">new or </w:t>
      </w:r>
      <w:r w:rsidR="00522B40">
        <w:t xml:space="preserve">existing </w:t>
      </w:r>
      <w:r>
        <w:t>UI component</w:t>
      </w:r>
      <w:r w:rsidR="007B6D3D">
        <w:t>s</w:t>
      </w:r>
      <w:r>
        <w:t xml:space="preserve"> </w:t>
      </w:r>
      <w:r w:rsidR="00A34FC9">
        <w:t>(</w:t>
      </w:r>
      <w:r w:rsidR="009A50DE">
        <w:t xml:space="preserve">e.g: </w:t>
      </w:r>
      <w:r w:rsidR="00A34FC9">
        <w:t xml:space="preserve">action bar command, dialog box, button, field) </w:t>
      </w:r>
      <w:r w:rsidR="007B6D3D">
        <w:t>that require</w:t>
      </w:r>
      <w:r>
        <w:t xml:space="preserve"> </w:t>
      </w:r>
      <w:r w:rsidR="007B6D3D">
        <w:t xml:space="preserve">a </w:t>
      </w:r>
      <w:r>
        <w:t xml:space="preserve">change </w:t>
      </w:r>
      <w:r w:rsidR="007B6D3D">
        <w:t xml:space="preserve">to embedded </w:t>
      </w:r>
      <w:r>
        <w:t xml:space="preserve">User Assistance </w:t>
      </w:r>
      <w:bookmarkStart w:id="74" w:name="_Toc494182323"/>
      <w:bookmarkStart w:id="75" w:name="_Toc527023830"/>
      <w:bookmarkStart w:id="76" w:name="_Toc50465470"/>
      <w:bookmarkStart w:id="77" w:name="_Toc50734532"/>
      <w:bookmarkStart w:id="78" w:name="_Toc52877218"/>
    </w:p>
    <w:tbl>
      <w:tblPr>
        <w:tblStyle w:val="LightList1"/>
        <w:tblW w:w="5000" w:type="pct"/>
        <w:tblLook w:val="04A0" w:firstRow="1" w:lastRow="0" w:firstColumn="1" w:lastColumn="0" w:noHBand="0" w:noVBand="1"/>
      </w:tblPr>
      <w:tblGrid>
        <w:gridCol w:w="1519"/>
        <w:gridCol w:w="2252"/>
        <w:gridCol w:w="1798"/>
        <w:gridCol w:w="3437"/>
      </w:tblGrid>
      <w:tr w:rsidR="00AF1474" w:rsidRPr="001D0CE2" w14:paraId="5288093B" w14:textId="77777777" w:rsidTr="00370C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4" w:type="pct"/>
          </w:tcPr>
          <w:p w14:paraId="06E1F088" w14:textId="3CD19AAD" w:rsidR="00AF1474" w:rsidRPr="001D0CE2" w:rsidRDefault="00AF1474" w:rsidP="005F1CC4">
            <w:r>
              <w:lastRenderedPageBreak/>
              <w:t>User-visible Title</w:t>
            </w:r>
          </w:p>
        </w:tc>
        <w:tc>
          <w:tcPr>
            <w:tcW w:w="1250" w:type="pct"/>
          </w:tcPr>
          <w:p w14:paraId="24D53513" w14:textId="26A98F18" w:rsidR="00AF1474" w:rsidRPr="001D0CE2" w:rsidRDefault="00AF1474" w:rsidP="005F1CC4">
            <w:pPr>
              <w:cnfStyle w:val="100000000000" w:firstRow="1" w:lastRow="0" w:firstColumn="0" w:lastColumn="0" w:oddVBand="0" w:evenVBand="0" w:oddHBand="0" w:evenHBand="0" w:firstRowFirstColumn="0" w:firstRowLastColumn="0" w:lastRowFirstColumn="0" w:lastRowLastColumn="0"/>
            </w:pPr>
            <w:r>
              <w:t>Component type</w:t>
            </w:r>
          </w:p>
        </w:tc>
        <w:tc>
          <w:tcPr>
            <w:tcW w:w="998" w:type="pct"/>
          </w:tcPr>
          <w:p w14:paraId="2261DF10" w14:textId="77777777" w:rsidR="00AF1474" w:rsidRPr="001D0CE2" w:rsidRDefault="00AF1474" w:rsidP="005F1CC4">
            <w:pPr>
              <w:cnfStyle w:val="100000000000" w:firstRow="1" w:lastRow="0" w:firstColumn="0" w:lastColumn="0" w:oddVBand="0" w:evenVBand="0" w:oddHBand="0" w:evenHBand="0" w:firstRowFirstColumn="0" w:firstRowLastColumn="0" w:lastRowFirstColumn="0" w:lastRowLastColumn="0"/>
            </w:pPr>
            <w:r>
              <w:t>New or updated</w:t>
            </w:r>
          </w:p>
        </w:tc>
        <w:tc>
          <w:tcPr>
            <w:tcW w:w="1908" w:type="pct"/>
          </w:tcPr>
          <w:p w14:paraId="1FB73564" w14:textId="77777777" w:rsidR="00AF1474" w:rsidRPr="001D0CE2" w:rsidRDefault="00AF1474" w:rsidP="005F1CC4">
            <w:pPr>
              <w:cnfStyle w:val="100000000000" w:firstRow="1" w:lastRow="0" w:firstColumn="0" w:lastColumn="0" w:oddVBand="0" w:evenVBand="0" w:oddHBand="0" w:evenHBand="0" w:firstRowFirstColumn="0" w:firstRowLastColumn="0" w:lastRowFirstColumn="0" w:lastRowLastColumn="0"/>
            </w:pPr>
            <w:r>
              <w:t>Brief</w:t>
            </w:r>
            <w:r w:rsidRPr="001D0CE2">
              <w:t xml:space="preserve"> </w:t>
            </w:r>
            <w:r>
              <w:t>d</w:t>
            </w:r>
            <w:r w:rsidRPr="001D0CE2">
              <w:t xml:space="preserve">escription of </w:t>
            </w:r>
            <w:r>
              <w:t>change</w:t>
            </w:r>
          </w:p>
        </w:tc>
      </w:tr>
      <w:tr w:rsidR="00AF1474" w:rsidRPr="001D0CE2" w14:paraId="464A5F4A" w14:textId="77777777" w:rsidTr="00370C39">
        <w:trPr>
          <w:cnfStyle w:val="000000100000" w:firstRow="0" w:lastRow="0" w:firstColumn="0" w:lastColumn="0" w:oddVBand="0" w:evenVBand="0" w:oddHBand="1" w:evenHBand="0" w:firstRowFirstColumn="0" w:firstRowLastColumn="0" w:lastRowFirstColumn="0" w:lastRowLastColumn="0"/>
          <w:trHeight w:val="353"/>
        </w:trPr>
        <w:sdt>
          <w:sdtPr>
            <w:alias w:val="User visible title "/>
            <w:tag w:val="User_visible_title "/>
            <w:id w:val="1588885025"/>
            <w:placeholder>
              <w:docPart w:val="9A7985679C77428B85F7853F0751183A"/>
            </w:placeholder>
          </w:sdtPr>
          <w:sdtContent>
            <w:tc>
              <w:tcPr>
                <w:cnfStyle w:val="001000000000" w:firstRow="0" w:lastRow="0" w:firstColumn="1" w:lastColumn="0" w:oddVBand="0" w:evenVBand="0" w:oddHBand="0" w:evenHBand="0" w:firstRowFirstColumn="0" w:firstRowLastColumn="0" w:lastRowFirstColumn="0" w:lastRowLastColumn="0"/>
                <w:tcW w:w="844" w:type="pct"/>
              </w:tcPr>
              <w:p w14:paraId="47D6F659" w14:textId="6A39C262" w:rsidR="00AF1474" w:rsidRPr="001D0CE2" w:rsidRDefault="00591BC7" w:rsidP="00591BC7">
                <w:r>
                  <w:t>Properties tab</w:t>
                </w:r>
              </w:p>
            </w:tc>
          </w:sdtContent>
        </w:sdt>
        <w:sdt>
          <w:sdtPr>
            <w:alias w:val="Component type"/>
            <w:tag w:val="Component_type"/>
            <w:id w:val="1987966055"/>
            <w:placeholder>
              <w:docPart w:val="688BD0AD925A4EC3B9B3277934403882"/>
            </w:placeholder>
          </w:sdtPr>
          <w:sdtContent>
            <w:tc>
              <w:tcPr>
                <w:tcW w:w="1250" w:type="pct"/>
              </w:tcPr>
              <w:p w14:paraId="1CB58CFA" w14:textId="4D2C8CF0" w:rsidR="00AF1474" w:rsidRPr="0068022F" w:rsidRDefault="00591BC7" w:rsidP="00591BC7">
                <w:pPr>
                  <w:cnfStyle w:val="000000100000" w:firstRow="0" w:lastRow="0" w:firstColumn="0" w:lastColumn="0" w:oddVBand="0" w:evenVBand="0" w:oddHBand="1" w:evenHBand="0" w:firstRowFirstColumn="0" w:firstRowLastColumn="0" w:lastRowFirstColumn="0" w:lastRowLastColumn="0"/>
                  <w:rPr>
                    <w:lang w:val="fr-FR"/>
                  </w:rPr>
                </w:pPr>
                <w:r>
                  <w:t>Dialog box</w:t>
                </w:r>
              </w:p>
            </w:tc>
          </w:sdtContent>
        </w:sdt>
        <w:tc>
          <w:tcPr>
            <w:tcW w:w="998" w:type="pct"/>
          </w:tcPr>
          <w:p w14:paraId="7BEE01B9" w14:textId="163C9AE0" w:rsidR="00AF1474" w:rsidRDefault="002647BD" w:rsidP="0069687F">
            <w:pPr>
              <w:cnfStyle w:val="000000100000" w:firstRow="0" w:lastRow="0" w:firstColumn="0" w:lastColumn="0" w:oddVBand="0" w:evenVBand="0" w:oddHBand="1" w:evenHBand="0" w:firstRowFirstColumn="0" w:firstRowLastColumn="0" w:lastRowFirstColumn="0" w:lastRowLastColumn="0"/>
            </w:pPr>
            <w:sdt>
              <w:sdtPr>
                <w:id w:val="-1043212155"/>
                <w:placeholder>
                  <w:docPart w:val="2AE11EEA2D58478DB92FB26F85129376"/>
                </w:placeholder>
                <w:dropDownList>
                  <w:listItem w:value="Select an item."/>
                  <w:listItem w:displayText="New" w:value="New"/>
                  <w:listItem w:displayText="Updated" w:value="Updated"/>
                </w:dropDownList>
              </w:sdtPr>
              <w:sdtContent>
                <w:r w:rsidR="00591BC7">
                  <w:t>Updated</w:t>
                </w:r>
              </w:sdtContent>
            </w:sdt>
          </w:p>
        </w:tc>
        <w:sdt>
          <w:sdtPr>
            <w:id w:val="-689374099"/>
            <w:placeholder>
              <w:docPart w:val="DBAB40A3579D43D1BB4176D1CA84A4DA"/>
            </w:placeholder>
          </w:sdtPr>
          <w:sdtContent>
            <w:tc>
              <w:tcPr>
                <w:tcW w:w="1908" w:type="pct"/>
              </w:tcPr>
              <w:p w14:paraId="74C50B2B" w14:textId="43FBF4AF" w:rsidR="00AF1474" w:rsidRPr="001D0CE2" w:rsidRDefault="00591BC7" w:rsidP="00591BC7">
                <w:pPr>
                  <w:cnfStyle w:val="000000100000" w:firstRow="0" w:lastRow="0" w:firstColumn="0" w:lastColumn="0" w:oddVBand="0" w:evenVBand="0" w:oddHBand="1" w:evenHBand="0" w:firstRowFirstColumn="0" w:firstRowLastColumn="0" w:lastRowFirstColumn="0" w:lastRowLastColumn="0"/>
                </w:pPr>
                <w:r>
                  <w:t>Modify Panel allows more modifications</w:t>
                </w:r>
              </w:p>
            </w:tc>
          </w:sdtContent>
        </w:sdt>
      </w:tr>
    </w:tbl>
    <w:p w14:paraId="2E367EAA" w14:textId="77777777" w:rsidR="00AF1474" w:rsidRPr="001D0CE2" w:rsidRDefault="00AF1474" w:rsidP="00AF1474"/>
    <w:p w14:paraId="45BA0C2B" w14:textId="13AF1CBD" w:rsidR="001448AF" w:rsidRPr="001D0CE2" w:rsidRDefault="001448AF" w:rsidP="00AF1474">
      <w:pPr>
        <w:pStyle w:val="3DSTitle3"/>
      </w:pPr>
      <w:r w:rsidRPr="001D0CE2">
        <w:t xml:space="preserve">User </w:t>
      </w:r>
      <w:r w:rsidR="009C7806">
        <w:t>d</w:t>
      </w:r>
      <w:r w:rsidRPr="001D0CE2">
        <w:t>ocumentation</w:t>
      </w:r>
      <w:bookmarkEnd w:id="74"/>
      <w:bookmarkEnd w:id="75"/>
      <w:bookmarkEnd w:id="76"/>
      <w:bookmarkEnd w:id="77"/>
      <w:bookmarkEnd w:id="78"/>
      <w:r w:rsidR="00B63773">
        <w:t xml:space="preserve"> (optional)</w:t>
      </w:r>
    </w:p>
    <w:p w14:paraId="0D71B134" w14:textId="7D1F030E" w:rsidR="001448AF" w:rsidRPr="001D0CE2" w:rsidRDefault="001448AF" w:rsidP="00912907">
      <w:pPr>
        <w:pStyle w:val="HiddenText"/>
      </w:pPr>
      <w:r w:rsidRPr="001D0CE2">
        <w:t xml:space="preserve">If user documentation </w:t>
      </w:r>
      <w:r w:rsidR="001B2A57" w:rsidRPr="001B2A57">
        <w:t>is required, describe the changes below</w:t>
      </w:r>
      <w:r w:rsidR="001B2A57">
        <w:t>.</w:t>
      </w:r>
    </w:p>
    <w:tbl>
      <w:tblPr>
        <w:tblStyle w:val="LightList1"/>
        <w:tblW w:w="5000" w:type="pct"/>
        <w:tblLook w:val="04A0" w:firstRow="1" w:lastRow="0" w:firstColumn="1" w:lastColumn="0" w:noHBand="0" w:noVBand="1"/>
      </w:tblPr>
      <w:tblGrid>
        <w:gridCol w:w="1718"/>
        <w:gridCol w:w="2184"/>
        <w:gridCol w:w="1733"/>
        <w:gridCol w:w="3371"/>
      </w:tblGrid>
      <w:tr w:rsidR="00370C39" w:rsidRPr="001D0CE2" w14:paraId="6BEBDE00" w14:textId="77777777" w:rsidTr="00370C39">
        <w:trPr>
          <w:cnfStyle w:val="100000000000" w:firstRow="1" w:lastRow="0" w:firstColumn="0" w:lastColumn="0" w:oddVBand="0" w:evenVBand="0" w:oddHBand="0"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844" w:type="pct"/>
          </w:tcPr>
          <w:p w14:paraId="5DA7DABA" w14:textId="3D59415F" w:rsidR="00370C39" w:rsidRPr="001D0CE2" w:rsidRDefault="00370C39" w:rsidP="0047174F">
            <w:r w:rsidRPr="001D0CE2">
              <w:t>Guide</w:t>
            </w:r>
          </w:p>
        </w:tc>
        <w:tc>
          <w:tcPr>
            <w:tcW w:w="1249" w:type="pct"/>
          </w:tcPr>
          <w:p w14:paraId="0B7EEC50" w14:textId="65E8E101" w:rsidR="00370C39" w:rsidRPr="001D0CE2" w:rsidRDefault="00370C39" w:rsidP="0047174F">
            <w:pPr>
              <w:cnfStyle w:val="100000000000" w:firstRow="1" w:lastRow="0" w:firstColumn="0" w:lastColumn="0" w:oddVBand="0" w:evenVBand="0" w:oddHBand="0" w:evenHBand="0" w:firstRowFirstColumn="0" w:firstRowLastColumn="0" w:lastRowFirstColumn="0" w:lastRowLastColumn="0"/>
            </w:pPr>
            <w:r>
              <w:t>Component type</w:t>
            </w:r>
          </w:p>
        </w:tc>
        <w:tc>
          <w:tcPr>
            <w:tcW w:w="999" w:type="pct"/>
          </w:tcPr>
          <w:p w14:paraId="31EDC935" w14:textId="6C381EDC" w:rsidR="00370C39" w:rsidRPr="001D0CE2" w:rsidRDefault="00370C39" w:rsidP="009C7806">
            <w:pPr>
              <w:cnfStyle w:val="100000000000" w:firstRow="1" w:lastRow="0" w:firstColumn="0" w:lastColumn="0" w:oddVBand="0" w:evenVBand="0" w:oddHBand="0" w:evenHBand="0" w:firstRowFirstColumn="0" w:firstRowLastColumn="0" w:lastRowFirstColumn="0" w:lastRowLastColumn="0"/>
            </w:pPr>
            <w:r>
              <w:t>New or updated</w:t>
            </w:r>
          </w:p>
        </w:tc>
        <w:tc>
          <w:tcPr>
            <w:tcW w:w="1908" w:type="pct"/>
          </w:tcPr>
          <w:p w14:paraId="1F3C6B44" w14:textId="72252483" w:rsidR="00370C39" w:rsidRPr="001D0CE2" w:rsidRDefault="00370C39" w:rsidP="001B2A57">
            <w:pPr>
              <w:cnfStyle w:val="100000000000" w:firstRow="1" w:lastRow="0" w:firstColumn="0" w:lastColumn="0" w:oddVBand="0" w:evenVBand="0" w:oddHBand="0" w:evenHBand="0" w:firstRowFirstColumn="0" w:firstRowLastColumn="0" w:lastRowFirstColumn="0" w:lastRowLastColumn="0"/>
            </w:pPr>
            <w:r>
              <w:t>Brief</w:t>
            </w:r>
            <w:r w:rsidRPr="001D0CE2">
              <w:t xml:space="preserve"> </w:t>
            </w:r>
            <w:r>
              <w:t>d</w:t>
            </w:r>
            <w:r w:rsidRPr="001D0CE2">
              <w:t xml:space="preserve">escription of </w:t>
            </w:r>
            <w:r>
              <w:t>change</w:t>
            </w:r>
          </w:p>
        </w:tc>
      </w:tr>
      <w:tr w:rsidR="00370C39" w:rsidRPr="001D0CE2" w14:paraId="2903575B" w14:textId="77777777" w:rsidTr="00370C39">
        <w:trPr>
          <w:cnfStyle w:val="000000100000" w:firstRow="0" w:lastRow="0" w:firstColumn="0" w:lastColumn="0" w:oddVBand="0" w:evenVBand="0" w:oddHBand="1" w:evenHBand="0" w:firstRowFirstColumn="0" w:firstRowLastColumn="0" w:lastRowFirstColumn="0" w:lastRowLastColumn="0"/>
          <w:trHeight w:val="339"/>
        </w:trPr>
        <w:sdt>
          <w:sdtPr>
            <w:alias w:val="Set Guide Title "/>
            <w:tag w:val="Guide_Title"/>
            <w:id w:val="1429919172"/>
            <w:placeholder>
              <w:docPart w:val="D51DD262B85640F092BAE09C2C72395C"/>
            </w:placeholder>
          </w:sdtPr>
          <w:sdtContent>
            <w:sdt>
              <w:sdtPr>
                <w:alias w:val="Set Guide Title "/>
                <w:tag w:val="Guide_Title"/>
                <w:id w:val="1447806665"/>
                <w:placeholder>
                  <w:docPart w:val="387B786F4C0E41B4A8A1E7F531332346"/>
                </w:placeholder>
              </w:sdtPr>
              <w:sdtContent>
                <w:tc>
                  <w:tcPr>
                    <w:cnfStyle w:val="001000000000" w:firstRow="0" w:lastRow="0" w:firstColumn="1" w:lastColumn="0" w:oddVBand="0" w:evenVBand="0" w:oddHBand="0" w:evenHBand="0" w:firstRowFirstColumn="0" w:firstRowLastColumn="0" w:lastRowFirstColumn="0" w:lastRowLastColumn="0"/>
                    <w:tcW w:w="844" w:type="pct"/>
                  </w:tcPr>
                  <w:p w14:paraId="52B09F15" w14:textId="340606AF" w:rsidR="00370C39" w:rsidRPr="001D0CE2" w:rsidRDefault="00935C88" w:rsidP="001B2A57">
                    <w:r>
                      <w:rPr>
                        <w:rFonts w:ascii="Verdana" w:hAnsi="Verdana"/>
                        <w:color w:val="000000"/>
                      </w:rPr>
                      <w:t>Extended Collaboration Control Center</w:t>
                    </w:r>
                  </w:p>
                </w:tc>
              </w:sdtContent>
            </w:sdt>
          </w:sdtContent>
        </w:sdt>
        <w:sdt>
          <w:sdtPr>
            <w:alias w:val="Set the topic"/>
            <w:tag w:val="Set the topic"/>
            <w:id w:val="59299053"/>
            <w:placeholder>
              <w:docPart w:val="1C7BC3114CBE4DC68B8D59C2935D6F80"/>
            </w:placeholder>
          </w:sdtPr>
          <w:sdtContent>
            <w:tc>
              <w:tcPr>
                <w:tcW w:w="1249" w:type="pct"/>
              </w:tcPr>
              <w:p w14:paraId="5CD3D6D9" w14:textId="038DBE5E" w:rsidR="00370C39" w:rsidRPr="001D0CE2" w:rsidRDefault="00935C88" w:rsidP="00935C88">
                <w:pPr>
                  <w:cnfStyle w:val="000000100000" w:firstRow="0" w:lastRow="0" w:firstColumn="0" w:lastColumn="0" w:oddVBand="0" w:evenVBand="0" w:oddHBand="1" w:evenHBand="0" w:firstRowFirstColumn="0" w:firstRowLastColumn="0" w:lastRowFirstColumn="0" w:lastRowLastColumn="0"/>
                </w:pPr>
                <w:r>
                  <w:t>Doc</w:t>
                </w:r>
              </w:p>
            </w:tc>
          </w:sdtContent>
        </w:sdt>
        <w:sdt>
          <w:sdtPr>
            <w:id w:val="-37363154"/>
            <w:placeholder>
              <w:docPart w:val="3667271E78724233A0D66C0B26305FD4"/>
            </w:placeholder>
            <w:dropDownList>
              <w:listItem w:value="Select an item."/>
              <w:listItem w:displayText="New" w:value="New"/>
              <w:listItem w:displayText="Updated" w:value="Updated"/>
            </w:dropDownList>
          </w:sdtPr>
          <w:sdtContent>
            <w:tc>
              <w:tcPr>
                <w:tcW w:w="999" w:type="pct"/>
              </w:tcPr>
              <w:p w14:paraId="3F56A036" w14:textId="26A00769" w:rsidR="00370C39" w:rsidRDefault="00935C88" w:rsidP="0069687F">
                <w:pPr>
                  <w:cnfStyle w:val="000000100000" w:firstRow="0" w:lastRow="0" w:firstColumn="0" w:lastColumn="0" w:oddVBand="0" w:evenVBand="0" w:oddHBand="1" w:evenHBand="0" w:firstRowFirstColumn="0" w:firstRowLastColumn="0" w:lastRowFirstColumn="0" w:lastRowLastColumn="0"/>
                </w:pPr>
                <w:r>
                  <w:t>New</w:t>
                </w:r>
              </w:p>
            </w:tc>
          </w:sdtContent>
        </w:sdt>
        <w:sdt>
          <w:sdtPr>
            <w:id w:val="1284778090"/>
            <w:placeholder>
              <w:docPart w:val="9147E87A3D784025982FE54F990E80BD"/>
            </w:placeholder>
          </w:sdtPr>
          <w:sdtContent>
            <w:sdt>
              <w:sdtPr>
                <w:id w:val="-942909870"/>
                <w:placeholder>
                  <w:docPart w:val="F2B0ACEBA04F4846A7BCAD556C8236F2"/>
                </w:placeholder>
              </w:sdtPr>
              <w:sdtContent>
                <w:tc>
                  <w:tcPr>
                    <w:tcW w:w="1908" w:type="pct"/>
                  </w:tcPr>
                  <w:p w14:paraId="66A2179E" w14:textId="57CE8255" w:rsidR="00935C88" w:rsidRDefault="00A417B5" w:rsidP="00935C88">
                    <w:pPr>
                      <w:cnfStyle w:val="000000100000" w:firstRow="0" w:lastRow="0" w:firstColumn="0" w:lastColumn="0" w:oddVBand="0" w:evenVBand="0" w:oddHBand="1" w:evenHBand="0" w:firstRowFirstColumn="0" w:firstRowLastColumn="0" w:lastRowFirstColumn="0" w:lastRowLastColumn="0"/>
                    </w:pPr>
                    <w:r>
                      <w:t>Modify</w:t>
                    </w:r>
                    <w:r w:rsidR="00935C88">
                      <w:t xml:space="preserve"> Collaboration for administrator</w:t>
                    </w:r>
                  </w:p>
                  <w:p w14:paraId="45E62417" w14:textId="7370F1E5" w:rsidR="00370C39" w:rsidRPr="001D0CE2" w:rsidRDefault="00370C39" w:rsidP="00935C88">
                    <w:pPr>
                      <w:cnfStyle w:val="000000100000" w:firstRow="0" w:lastRow="0" w:firstColumn="0" w:lastColumn="0" w:oddVBand="0" w:evenVBand="0" w:oddHBand="1" w:evenHBand="0" w:firstRowFirstColumn="0" w:firstRowLastColumn="0" w:lastRowFirstColumn="0" w:lastRowLastColumn="0"/>
                    </w:pPr>
                  </w:p>
                </w:tc>
              </w:sdtContent>
            </w:sdt>
          </w:sdtContent>
        </w:sdt>
      </w:tr>
    </w:tbl>
    <w:p w14:paraId="7B7B4379" w14:textId="7ED8E265" w:rsidR="000633AA" w:rsidRDefault="000633AA" w:rsidP="00A34FC9"/>
    <w:p w14:paraId="06114316" w14:textId="40C84A18" w:rsidR="00935C88" w:rsidRDefault="00935C88" w:rsidP="00935C88">
      <w:pPr>
        <w:rPr>
          <w:b/>
        </w:rPr>
      </w:pPr>
      <w:r>
        <w:rPr>
          <w:b/>
        </w:rPr>
        <w:t xml:space="preserve">Admin Collaboration guides is updated with the </w:t>
      </w:r>
      <w:r w:rsidR="00A417B5">
        <w:rPr>
          <w:b/>
        </w:rPr>
        <w:t>extended</w:t>
      </w:r>
      <w:r>
        <w:rPr>
          <w:b/>
        </w:rPr>
        <w:t xml:space="preserve"> </w:t>
      </w:r>
      <w:r w:rsidR="00A417B5">
        <w:rPr>
          <w:b/>
        </w:rPr>
        <w:t>Modify behavior</w:t>
      </w:r>
    </w:p>
    <w:tbl>
      <w:tblPr>
        <w:tblW w:w="0" w:type="auto"/>
        <w:tblCellSpacing w:w="0" w:type="dxa"/>
        <w:tblCellMar>
          <w:top w:w="24" w:type="dxa"/>
          <w:left w:w="24" w:type="dxa"/>
          <w:bottom w:w="24" w:type="dxa"/>
          <w:right w:w="24" w:type="dxa"/>
        </w:tblCellMar>
        <w:tblLook w:val="04A0" w:firstRow="1" w:lastRow="0" w:firstColumn="1" w:lastColumn="0" w:noHBand="0" w:noVBand="1"/>
      </w:tblPr>
      <w:tblGrid>
        <w:gridCol w:w="1136"/>
        <w:gridCol w:w="7890"/>
      </w:tblGrid>
      <w:tr w:rsidR="00935C88" w14:paraId="0C2C368A" w14:textId="77777777" w:rsidTr="00DF4F7F">
        <w:trPr>
          <w:tblCellSpacing w:w="0" w:type="dxa"/>
        </w:trPr>
        <w:tc>
          <w:tcPr>
            <w:tcW w:w="0" w:type="auto"/>
            <w:hideMark/>
          </w:tcPr>
          <w:p w14:paraId="5F4743A9" w14:textId="578CC695" w:rsidR="00935C88" w:rsidRDefault="00935C88" w:rsidP="00DF4F7F">
            <w:pPr>
              <w:rPr>
                <w:rFonts w:ascii="Verdana" w:hAnsi="Verdana"/>
              </w:rPr>
            </w:pPr>
            <w:r>
              <w:rPr>
                <w:rFonts w:ascii="Verdana" w:hAnsi="Verdana"/>
                <w:color w:val="000000"/>
                <w:sz w:val="20"/>
                <w:szCs w:val="20"/>
              </w:rPr>
              <w:t>Doc </w:t>
            </w:r>
            <w:hyperlink r:id="rId51" w:tgtFrame="COLLABDOCADMIN" w:history="1">
              <w:r>
                <w:rPr>
                  <w:rStyle w:val="Hyperlink"/>
                  <w:rFonts w:ascii="Verdana" w:hAnsi="Verdana"/>
                  <w:color w:val="FFA500"/>
                  <w:sz w:val="20"/>
                  <w:szCs w:val="20"/>
                </w:rPr>
                <w:t>Admin</w:t>
              </w:r>
            </w:hyperlink>
          </w:p>
        </w:tc>
        <w:tc>
          <w:tcPr>
            <w:tcW w:w="0" w:type="auto"/>
            <w:hideMark/>
          </w:tcPr>
          <w:p w14:paraId="4BFB8BBA" w14:textId="77777777" w:rsidR="00935C88" w:rsidRDefault="00935C88" w:rsidP="00DF4F7F">
            <w:pPr>
              <w:rPr>
                <w:rFonts w:ascii="Verdana" w:hAnsi="Verdana"/>
              </w:rPr>
            </w:pPr>
            <w:r>
              <w:rPr>
                <w:rFonts w:ascii="Verdana" w:hAnsi="Verdana"/>
                <w:color w:val="000000"/>
                <w:sz w:val="20"/>
                <w:szCs w:val="20"/>
              </w:rPr>
              <w:t>: Installation and Setup | Social and Collaborative | Structured Collaboration &amp; Collaborative Content | Extended Collaboration Control Center</w:t>
            </w:r>
          </w:p>
        </w:tc>
      </w:tr>
    </w:tbl>
    <w:p w14:paraId="61723792" w14:textId="77777777" w:rsidR="00935C88" w:rsidRDefault="00935C88" w:rsidP="00A34FC9"/>
    <w:p w14:paraId="38EE8B0C" w14:textId="333F00CF" w:rsidR="00BE0FC1" w:rsidRDefault="004824BC" w:rsidP="00BE0FC1">
      <w:pPr>
        <w:pStyle w:val="3DS2Title2"/>
      </w:pPr>
      <w:bookmarkStart w:id="79" w:name="Page_Objects_Spec"/>
      <w:bookmarkEnd w:id="79"/>
      <w:r>
        <w:t>Page Objects</w:t>
      </w:r>
      <w:r w:rsidR="002D2A8E">
        <w:t xml:space="preserve"> </w:t>
      </w:r>
    </w:p>
    <w:p w14:paraId="6E78C08C" w14:textId="555AF824" w:rsidR="00786A2B" w:rsidRPr="00786A2B" w:rsidRDefault="00786A2B" w:rsidP="00912907">
      <w:pPr>
        <w:pStyle w:val="HiddenText"/>
      </w:pPr>
      <w:r>
        <w:t xml:space="preserve">The Page Object Model is a design pattern that is becoming a standard for end-to-end automation of Web applications, its methods expose possible end-user interactions with the UI of the page/component. For more information of this topic, join the </w:t>
      </w:r>
      <w:hyperlink r:id="rId52" w:anchor="app:X3DMCTY_AP/content:url=https%3A%2F%2Fdsext001-eu1-215dsi0708-3dswym%2e3dexperience%2e3ds%2ecom&amp;community=AeqKjSnJQbq5dke5DiAFMg" w:history="1">
        <w:r w:rsidRPr="00A56530">
          <w:rPr>
            <w:rStyle w:val="Hyperlink"/>
          </w:rPr>
          <w:t>CHEETAH Automation Framework</w:t>
        </w:r>
      </w:hyperlink>
      <w:r w:rsidRPr="00A56530">
        <w:t xml:space="preserve"> Swym community.</w:t>
      </w:r>
    </w:p>
    <w:p w14:paraId="130EE08A" w14:textId="19E2143E" w:rsidR="00BE0FC1" w:rsidRDefault="000A513E" w:rsidP="00786A2B">
      <w:r>
        <w:t xml:space="preserve">If the function has features with external visibility to </w:t>
      </w:r>
      <w:proofErr w:type="gramStart"/>
      <w:r>
        <w:t>be covered</w:t>
      </w:r>
      <w:proofErr w:type="gramEnd"/>
      <w:r>
        <w:t xml:space="preserve"> by a Q</w:t>
      </w:r>
      <w:r w:rsidR="00786A2B">
        <w:t>uality</w:t>
      </w:r>
      <w:r>
        <w:t xml:space="preserve"> Scenario, you have to deliver the necessary Page Objects on the Function’s “Test Task”</w:t>
      </w:r>
      <w:r w:rsidR="005912D1">
        <w:t xml:space="preserve"> in </w:t>
      </w:r>
      <w:proofErr w:type="spellStart"/>
      <w:r w:rsidR="005912D1">
        <w:t>DSxRD</w:t>
      </w:r>
      <w:proofErr w:type="spellEnd"/>
      <w:r w:rsidR="005912D1">
        <w:t>.</w:t>
      </w:r>
      <w:r>
        <w:t xml:space="preserve"> </w:t>
      </w:r>
    </w:p>
    <w:tbl>
      <w:tblPr>
        <w:tblStyle w:val="LightList1"/>
        <w:tblW w:w="5000" w:type="pct"/>
        <w:tblLook w:val="04A0" w:firstRow="1" w:lastRow="0" w:firstColumn="1" w:lastColumn="0" w:noHBand="0" w:noVBand="1"/>
      </w:tblPr>
      <w:tblGrid>
        <w:gridCol w:w="4851"/>
        <w:gridCol w:w="4155"/>
      </w:tblGrid>
      <w:tr w:rsidR="00BE0FC1" w:rsidRPr="001D0CE2" w14:paraId="2731D644" w14:textId="77777777" w:rsidTr="00BE0F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3" w:type="pct"/>
          </w:tcPr>
          <w:p w14:paraId="32592F3D" w14:textId="77777777" w:rsidR="00BE0FC1" w:rsidRPr="001D0CE2" w:rsidRDefault="00BE0FC1" w:rsidP="00BE0FC1">
            <w:pPr>
              <w:rPr>
                <w:b w:val="0"/>
              </w:rPr>
            </w:pPr>
            <w:r w:rsidRPr="001D0CE2">
              <w:t>Required Information</w:t>
            </w:r>
          </w:p>
        </w:tc>
        <w:tc>
          <w:tcPr>
            <w:tcW w:w="2307" w:type="pct"/>
          </w:tcPr>
          <w:p w14:paraId="227615DF" w14:textId="77777777" w:rsidR="00BE0FC1" w:rsidRPr="001D0CE2" w:rsidRDefault="00BE0FC1" w:rsidP="00BE0FC1">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BE0FC1" w:rsidRPr="001D0CE2" w14:paraId="1265DEB0" w14:textId="77777777" w:rsidTr="00BE0F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3" w:type="pct"/>
          </w:tcPr>
          <w:p w14:paraId="3DF5C8C4" w14:textId="4DC3B63E" w:rsidR="00BE0FC1" w:rsidRPr="001D0CE2" w:rsidRDefault="00BE0FC1" w:rsidP="00BE0FC1">
            <w:pPr>
              <w:rPr>
                <w:b w:val="0"/>
              </w:rPr>
            </w:pPr>
            <w:r w:rsidRPr="00BE0FC1">
              <w:rPr>
                <w:b w:val="0"/>
              </w:rPr>
              <w:t xml:space="preserve">Does your function require </w:t>
            </w:r>
            <w:proofErr w:type="spellStart"/>
            <w:r w:rsidRPr="00BE0FC1">
              <w:rPr>
                <w:b w:val="0"/>
              </w:rPr>
              <w:t>PageObject</w:t>
            </w:r>
            <w:proofErr w:type="spellEnd"/>
            <w:r w:rsidRPr="00BE0FC1">
              <w:rPr>
                <w:b w:val="0"/>
              </w:rPr>
              <w:t xml:space="preserve"> delivery</w:t>
            </w:r>
            <w:r w:rsidRPr="00E56F7D">
              <w:rPr>
                <w:b w:val="0"/>
              </w:rPr>
              <w:t>?</w:t>
            </w:r>
            <w:r w:rsidRPr="001D0CE2">
              <w:rPr>
                <w:b w:val="0"/>
              </w:rPr>
              <w:t xml:space="preserve"> </w:t>
            </w:r>
          </w:p>
        </w:tc>
        <w:tc>
          <w:tcPr>
            <w:tcW w:w="2307" w:type="pct"/>
          </w:tcPr>
          <w:p w14:paraId="1923EDC8" w14:textId="6AAA17FF" w:rsidR="00BE0FC1" w:rsidRPr="001D0CE2" w:rsidRDefault="002647BD" w:rsidP="00BE0FC1">
            <w:pPr>
              <w:cnfStyle w:val="000000100000" w:firstRow="0" w:lastRow="0" w:firstColumn="0" w:lastColumn="0" w:oddVBand="0" w:evenVBand="0" w:oddHBand="1" w:evenHBand="0" w:firstRowFirstColumn="0" w:firstRowLastColumn="0" w:lastRowFirstColumn="0" w:lastRowLastColumn="0"/>
              <w:rPr>
                <w:rStyle w:val="Emphasis"/>
              </w:rPr>
            </w:pPr>
            <w:sdt>
              <w:sdtPr>
                <w:rPr>
                  <w:rStyle w:val="Emphasis"/>
                </w:rPr>
                <w:alias w:val="PageObject_Delivery"/>
                <w:tag w:val="PageObject_Delivery"/>
                <w:id w:val="89972687"/>
                <w:placeholder>
                  <w:docPart w:val="422C2125001E48AAB69F8BFC9FE3522C"/>
                </w:placeholder>
                <w:comboBox>
                  <w:listItem w:value="Choose an item."/>
                  <w:listItem w:displayText="Yes" w:value="Yes"/>
                  <w:listItem w:displayText="No" w:value="No"/>
                </w:comboBox>
              </w:sdtPr>
              <w:sdtContent>
                <w:r w:rsidR="00935C88">
                  <w:rPr>
                    <w:rStyle w:val="Emphasis"/>
                  </w:rPr>
                  <w:t>Yes</w:t>
                </w:r>
              </w:sdtContent>
            </w:sdt>
          </w:p>
        </w:tc>
      </w:tr>
    </w:tbl>
    <w:p w14:paraId="72B586F4" w14:textId="77777777" w:rsidR="00BE0FC1" w:rsidRPr="00BE0FC1" w:rsidRDefault="00BE0FC1" w:rsidP="00BE0FC1"/>
    <w:p w14:paraId="677D5226" w14:textId="2EB4838B" w:rsidR="004824BC" w:rsidRDefault="004824BC" w:rsidP="00912907">
      <w:pPr>
        <w:pStyle w:val="HiddenText"/>
      </w:pPr>
    </w:p>
    <w:p w14:paraId="495A52CF" w14:textId="472797BE" w:rsidR="004824BC" w:rsidRDefault="00D7706F" w:rsidP="004824BC">
      <w:r>
        <w:t>If yes, p</w:t>
      </w:r>
      <w:r w:rsidR="004824BC">
        <w:t xml:space="preserve">rovide the list of the page objects that will allow to programmatically </w:t>
      </w:r>
      <w:proofErr w:type="gramStart"/>
      <w:r w:rsidR="004824BC">
        <w:t>interact</w:t>
      </w:r>
      <w:proofErr w:type="gramEnd"/>
      <w:r w:rsidR="004824BC">
        <w:t xml:space="preserve"> with it.</w:t>
      </w:r>
    </w:p>
    <w:p w14:paraId="61A7FD0F" w14:textId="52621712" w:rsidR="004824BC" w:rsidRDefault="004824BC" w:rsidP="004824BC">
      <w:pPr>
        <w:pStyle w:val="3DSTitle3"/>
      </w:pPr>
      <w:r>
        <w:t>Page Object PO-1</w:t>
      </w:r>
      <w:r w:rsidRPr="006F146A">
        <w:t xml:space="preserve"> </w:t>
      </w:r>
      <w:r w:rsidRPr="00DD6C21">
        <w:t>Name</w:t>
      </w:r>
      <w:r w:rsidRPr="001D0CE2">
        <w:t xml:space="preserve">:  </w:t>
      </w:r>
      <w:r w:rsidRPr="004824BC">
        <w:rPr>
          <w:color w:val="AABFCB" w:themeColor="text1" w:themeTint="80"/>
        </w:rPr>
        <w:t xml:space="preserve"> </w:t>
      </w:r>
      <w:sdt>
        <w:sdtPr>
          <w:rPr>
            <w:color w:val="AABFCB" w:themeColor="text1" w:themeTint="80"/>
          </w:rPr>
          <w:id w:val="1995138956"/>
          <w:placeholder>
            <w:docPart w:val="B2E906F55FB2494EB7ABE52AD93D4F65"/>
          </w:placeholder>
        </w:sdtPr>
        <w:sdtContent>
          <w:sdt>
            <w:sdtPr>
              <w:rPr>
                <w:color w:val="AABFCB" w:themeColor="text1" w:themeTint="80"/>
              </w:rPr>
              <w:id w:val="-651984964"/>
              <w:placeholder>
                <w:docPart w:val="BBD7210E817A403BB4215B86487C6333"/>
              </w:placeholder>
            </w:sdtPr>
            <w:sdtContent>
              <w:r w:rsidR="00976DDD">
                <w:rPr>
                  <w:color w:val="AABFCB" w:themeColor="text1" w:themeTint="80"/>
                </w:rPr>
                <w:t>Modify</w:t>
              </w:r>
              <w:r w:rsidR="00935C88">
                <w:rPr>
                  <w:color w:val="AABFCB" w:themeColor="text1" w:themeTint="80"/>
                </w:rPr>
                <w:t>Collaboration.po.js</w:t>
              </w:r>
            </w:sdtContent>
          </w:sdt>
        </w:sdtContent>
      </w:sdt>
      <w:r w:rsidRPr="001D0CE2">
        <w:t xml:space="preserve">  </w:t>
      </w:r>
      <w:r w:rsidRPr="004824BC">
        <w:rPr>
          <w:color w:val="AABFCB" w:themeColor="text1" w:themeTint="80"/>
        </w:rPr>
        <w:t xml:space="preserve"> </w:t>
      </w:r>
      <w:r>
        <w:t xml:space="preserve"> </w:t>
      </w:r>
    </w:p>
    <w:p w14:paraId="4F7EFB5E" w14:textId="360091F7" w:rsidR="00935C88" w:rsidRPr="00935C88" w:rsidRDefault="00935C88" w:rsidP="00935C88">
      <w:pPr>
        <w:pStyle w:val="3DSTitle3"/>
        <w:numPr>
          <w:ilvl w:val="0"/>
          <w:numId w:val="0"/>
        </w:numPr>
        <w:ind w:left="1224"/>
        <w:rPr>
          <w:color w:val="auto"/>
        </w:rPr>
      </w:pPr>
      <w:r w:rsidRPr="00935C88">
        <w:rPr>
          <w:color w:val="auto"/>
        </w:rPr>
        <w:t xml:space="preserve">Page objects </w:t>
      </w:r>
      <w:proofErr w:type="gramStart"/>
      <w:r w:rsidRPr="00935C88">
        <w:rPr>
          <w:color w:val="auto"/>
        </w:rPr>
        <w:t xml:space="preserve">will be </w:t>
      </w:r>
      <w:r w:rsidR="00976DDD">
        <w:rPr>
          <w:color w:val="auto"/>
        </w:rPr>
        <w:t>updated</w:t>
      </w:r>
      <w:proofErr w:type="gramEnd"/>
      <w:r w:rsidRPr="00935C88">
        <w:rPr>
          <w:color w:val="auto"/>
        </w:rPr>
        <w:t xml:space="preserve"> with 3DEXPERIENCER2024xFD02</w:t>
      </w:r>
    </w:p>
    <w:p w14:paraId="400EF44E" w14:textId="5547948C" w:rsidR="004824BC" w:rsidRDefault="004824BC" w:rsidP="004824BC">
      <w:pPr>
        <w:rPr>
          <w:color w:val="3366FF"/>
        </w:rPr>
      </w:pPr>
      <w:r w:rsidRPr="001D0CE2">
        <w:rPr>
          <w:color w:val="3366FF"/>
        </w:rPr>
        <w:t>&lt;Repeat as necessary&gt;</w:t>
      </w:r>
    </w:p>
    <w:p w14:paraId="361AA43D" w14:textId="37C40312" w:rsidR="002D2A8E" w:rsidRPr="001D0CE2" w:rsidRDefault="002D2A8E" w:rsidP="004824BC">
      <w:r>
        <w:t xml:space="preserve">Specify the acceptance </w:t>
      </w:r>
      <w:r w:rsidR="00F85777">
        <w:t>tests that</w:t>
      </w:r>
      <w:r>
        <w:t xml:space="preserve"> use the Page Object(s) </w:t>
      </w:r>
      <w:hyperlink w:anchor="Page_Objects_Usage_In_AT" w:history="1">
        <w:r w:rsidRPr="002D2A8E">
          <w:rPr>
            <w:rStyle w:val="Hyperlink"/>
          </w:rPr>
          <w:t>here</w:t>
        </w:r>
      </w:hyperlink>
      <w:r>
        <w:t>.</w:t>
      </w:r>
      <w:r w:rsidRPr="002D2A8E">
        <w:t xml:space="preserve"> </w:t>
      </w:r>
    </w:p>
    <w:p w14:paraId="1C2E7045" w14:textId="30E326E9" w:rsidR="001D0415" w:rsidRDefault="001D0415" w:rsidP="00DD6C21">
      <w:pPr>
        <w:pStyle w:val="3DS2Title1"/>
      </w:pPr>
      <w:bookmarkStart w:id="80" w:name="_Toc492890883"/>
      <w:bookmarkStart w:id="81" w:name="_Toc492890910"/>
      <w:bookmarkStart w:id="82" w:name="_Toc494182286"/>
      <w:bookmarkStart w:id="83" w:name="_Toc527023815"/>
      <w:bookmarkStart w:id="84" w:name="_Toc148687431"/>
      <w:r w:rsidRPr="001D0CE2">
        <w:t>Data management</w:t>
      </w:r>
      <w:bookmarkEnd w:id="80"/>
      <w:bookmarkEnd w:id="81"/>
      <w:bookmarkEnd w:id="82"/>
      <w:bookmarkEnd w:id="83"/>
      <w:bookmarkEnd w:id="84"/>
    </w:p>
    <w:p w14:paraId="140A9CB8" w14:textId="60FA7160" w:rsidR="00DF01F3" w:rsidRPr="001D0CE2" w:rsidRDefault="00412ADD" w:rsidP="00912907">
      <w:pPr>
        <w:pStyle w:val="HiddenText"/>
      </w:pPr>
      <w:r w:rsidRPr="001D0CE2">
        <w:t xml:space="preserve">Specify the user data that </w:t>
      </w:r>
      <w:r w:rsidR="00BC31AD">
        <w:t>will</w:t>
      </w:r>
      <w:r w:rsidRPr="001D0CE2">
        <w:t xml:space="preserve"> be created while using the function. </w:t>
      </w:r>
      <w:bookmarkStart w:id="85" w:name="_Toc492890911"/>
      <w:bookmarkStart w:id="86" w:name="_Toc494182287"/>
    </w:p>
    <w:p w14:paraId="762AF4F0" w14:textId="29764C69" w:rsidR="00DF01F3" w:rsidRPr="001D0CE2" w:rsidRDefault="00DF01F3" w:rsidP="00DF01F3">
      <w:pPr>
        <w:pStyle w:val="3DS2Title2"/>
      </w:pPr>
      <w:bookmarkStart w:id="87" w:name="_Toc492890912"/>
      <w:bookmarkStart w:id="88" w:name="_Toc494182288"/>
      <w:r w:rsidRPr="001D0CE2">
        <w:t xml:space="preserve">Supported </w:t>
      </w:r>
      <w:r w:rsidR="003C1C72">
        <w:t>object</w:t>
      </w:r>
      <w:r w:rsidRPr="001D0CE2">
        <w:t xml:space="preserve"> </w:t>
      </w:r>
      <w:r>
        <w:t>t</w:t>
      </w:r>
      <w:r w:rsidRPr="001D0CE2">
        <w:t>ypes</w:t>
      </w:r>
      <w:bookmarkEnd w:id="87"/>
      <w:bookmarkEnd w:id="88"/>
      <w:r w:rsidRPr="001D0CE2">
        <w:t xml:space="preserve"> </w:t>
      </w:r>
      <w:r w:rsidR="0043074C">
        <w:t>(run-time data and persistent data)</w:t>
      </w:r>
    </w:p>
    <w:p w14:paraId="6903A0EF" w14:textId="4223D076" w:rsidR="00DF01F3" w:rsidRDefault="00DF01F3" w:rsidP="00912907">
      <w:pPr>
        <w:pStyle w:val="HiddenText"/>
      </w:pPr>
      <w:r w:rsidRPr="001D0CE2">
        <w:t xml:space="preserve">List the </w:t>
      </w:r>
      <w:r w:rsidR="003C1C72">
        <w:t>object</w:t>
      </w:r>
      <w:r w:rsidRPr="001D0CE2">
        <w:t xml:space="preserve"> types applicable to this function</w:t>
      </w:r>
      <w:r>
        <w:t xml:space="preserve"> and their properties. </w:t>
      </w:r>
    </w:p>
    <w:p w14:paraId="7C1C78D5" w14:textId="77777777" w:rsidR="00935C88" w:rsidRPr="001D0CE2" w:rsidRDefault="00935C88" w:rsidP="00935C88">
      <w:r>
        <w:t>Not applicable</w:t>
      </w:r>
    </w:p>
    <w:p w14:paraId="4B41D381" w14:textId="08985B92" w:rsidR="00DF01F3" w:rsidRPr="001D0CE2" w:rsidRDefault="00DF01F3" w:rsidP="00DF01F3"/>
    <w:p w14:paraId="375BDE2C" w14:textId="13C55574" w:rsidR="00DF01F3" w:rsidRPr="001D0CE2" w:rsidRDefault="00DF01F3" w:rsidP="00DF01F3">
      <w:pPr>
        <w:pStyle w:val="3DS2Title2"/>
      </w:pPr>
      <w:bookmarkStart w:id="89" w:name="_Toc492890913"/>
      <w:bookmarkStart w:id="90" w:name="_Toc494182289"/>
      <w:r w:rsidRPr="001D0CE2">
        <w:t xml:space="preserve">Expected </w:t>
      </w:r>
      <w:r>
        <w:t>b</w:t>
      </w:r>
      <w:r w:rsidRPr="001D0CE2">
        <w:t xml:space="preserve">ehavior for </w:t>
      </w:r>
      <w:r>
        <w:t>e</w:t>
      </w:r>
      <w:r w:rsidRPr="001D0CE2">
        <w:t xml:space="preserve">ach </w:t>
      </w:r>
      <w:r w:rsidR="001434FE">
        <w:t>object</w:t>
      </w:r>
      <w:r w:rsidR="001434FE" w:rsidRPr="001D0CE2">
        <w:t xml:space="preserve"> </w:t>
      </w:r>
      <w:r>
        <w:t>t</w:t>
      </w:r>
      <w:r w:rsidRPr="001D0CE2">
        <w:t>ype</w:t>
      </w:r>
      <w:bookmarkEnd w:id="89"/>
      <w:bookmarkEnd w:id="90"/>
      <w:r w:rsidR="0043074C">
        <w:t xml:space="preserve"> (run-time data and persistent dat</w:t>
      </w:r>
      <w:r w:rsidR="0043074C" w:rsidRPr="00DE75B6">
        <w:t>a)</w:t>
      </w:r>
    </w:p>
    <w:p w14:paraId="5A66FD73" w14:textId="032DDE87" w:rsidR="00DF01F3" w:rsidRDefault="00DF01F3" w:rsidP="00912907">
      <w:pPr>
        <w:pStyle w:val="HiddenText"/>
      </w:pPr>
      <w:r w:rsidRPr="001D0CE2">
        <w:t xml:space="preserve">Create a matrix that describes the behavior of the function (rows) for each </w:t>
      </w:r>
      <w:r w:rsidR="0033768B">
        <w:t>object</w:t>
      </w:r>
      <w:r w:rsidR="0033768B" w:rsidRPr="001D0CE2">
        <w:t xml:space="preserve"> </w:t>
      </w:r>
      <w:r w:rsidRPr="001D0CE2">
        <w:t>type (columns). For more information, refer to the</w:t>
      </w:r>
      <w:hyperlink r:id="rId53" w:history="1">
        <w:r w:rsidRPr="001D0CE2">
          <w:t xml:space="preserve"> “</w:t>
        </w:r>
        <w:r w:rsidRPr="001D0CE2">
          <w:rPr>
            <w:rStyle w:val="Hyperlink"/>
            <w:color w:val="3366FF"/>
          </w:rPr>
          <w:t>ENOVIA Document tab”</w:t>
        </w:r>
        <w:r w:rsidRPr="00740E54">
          <w:t xml:space="preserve"> of this exa</w:t>
        </w:r>
        <w:r w:rsidRPr="00DE75B6">
          <w:t>mple.</w:t>
        </w:r>
      </w:hyperlink>
    </w:p>
    <w:p w14:paraId="7133413E" w14:textId="77777777" w:rsidR="00935C88" w:rsidRPr="001D0CE2" w:rsidRDefault="00935C88" w:rsidP="00935C88">
      <w:r>
        <w:t>Not applicable</w:t>
      </w:r>
    </w:p>
    <w:p w14:paraId="11BE8756" w14:textId="77777777" w:rsidR="00830CCA" w:rsidRPr="00830CCA" w:rsidRDefault="00830CCA" w:rsidP="00830CCA"/>
    <w:p w14:paraId="3C95C0E9" w14:textId="75A5B592" w:rsidR="001D0415" w:rsidRDefault="001D0415" w:rsidP="00DD6C21">
      <w:pPr>
        <w:pStyle w:val="3DS2Title2"/>
      </w:pPr>
      <w:r w:rsidRPr="001D0CE2">
        <w:t xml:space="preserve">Data </w:t>
      </w:r>
      <w:r w:rsidR="009C7806">
        <w:t>p</w:t>
      </w:r>
      <w:r w:rsidRPr="001D0CE2">
        <w:t>ersistency</w:t>
      </w:r>
      <w:bookmarkEnd w:id="85"/>
      <w:bookmarkEnd w:id="86"/>
      <w:r w:rsidR="00E72D54">
        <w:t xml:space="preserve"> and/or upgrade</w:t>
      </w:r>
      <w:r w:rsidR="00F10448">
        <w:t xml:space="preserve"> (if applicable)</w:t>
      </w:r>
    </w:p>
    <w:p w14:paraId="7432CBB7" w14:textId="76FC66E8" w:rsidR="001D0415" w:rsidRDefault="00412ADD" w:rsidP="00912907">
      <w:pPr>
        <w:pStyle w:val="HiddenText"/>
      </w:pPr>
      <w:r>
        <w:t xml:space="preserve">Specify which data </w:t>
      </w:r>
      <w:r w:rsidR="00414E12">
        <w:t>created or modified</w:t>
      </w:r>
      <w:r>
        <w:t xml:space="preserve"> by the function is persistent</w:t>
      </w:r>
      <w:r w:rsidR="006A1068">
        <w:t xml:space="preserve"> </w:t>
      </w:r>
      <w:r w:rsidR="006A1068" w:rsidRPr="001D0CE2">
        <w:t>(i.e., data with a lifecycle that s</w:t>
      </w:r>
      <w:r w:rsidR="004E2108">
        <w:t>pans beyond the user’s session). Specify how/where/in what database, etc., each type will be managed.</w:t>
      </w:r>
    </w:p>
    <w:p w14:paraId="54C9C2AC" w14:textId="77777777" w:rsidR="00935C88" w:rsidRPr="001D0CE2" w:rsidRDefault="00935C88" w:rsidP="00935C88">
      <w:r>
        <w:t>Not applicable</w:t>
      </w:r>
    </w:p>
    <w:p w14:paraId="6D7B2FAD" w14:textId="77777777" w:rsidR="00056971" w:rsidRPr="00056971" w:rsidRDefault="00056971" w:rsidP="00056971"/>
    <w:p w14:paraId="304063FC" w14:textId="0A248BF5" w:rsidR="00414E12" w:rsidRDefault="00480F7E" w:rsidP="00912907">
      <w:pPr>
        <w:pStyle w:val="HiddenText"/>
      </w:pPr>
      <w:r w:rsidRPr="00DD6C21">
        <w:rPr>
          <w:noProof/>
        </w:rPr>
        <w:drawing>
          <wp:anchor distT="0" distB="0" distL="114300" distR="114300" simplePos="0" relativeHeight="251693568" behindDoc="0" locked="0" layoutInCell="1" allowOverlap="1" wp14:anchorId="3F8DC393" wp14:editId="6CBF8505">
            <wp:simplePos x="0" y="0"/>
            <wp:positionH relativeFrom="column">
              <wp:posOffset>-520700</wp:posOffset>
            </wp:positionH>
            <wp:positionV relativeFrom="paragraph">
              <wp:posOffset>409575</wp:posOffset>
            </wp:positionV>
            <wp:extent cx="365760" cy="365760"/>
            <wp:effectExtent l="0" t="0" r="0" b="0"/>
            <wp:wrapNone/>
            <wp:docPr id="3" name="Picture 3" descr="C:\Documents and Settings\aeo\My Documents\My Pictures\Microsoft Clip Organizer\j04347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aeo\My Documents\My Pictures\Microsoft Clip Organizer\j0434750.png"/>
                    <pic:cNvPicPr>
                      <a:picLocks noChangeAspect="1" noChangeArrowheads="1"/>
                    </pic:cNvPicPr>
                  </pic:nvPicPr>
                  <pic:blipFill>
                    <a:blip r:embed="rId35" cstate="print">
                      <a:duotone>
                        <a:schemeClr val="accent3">
                          <a:shade val="45000"/>
                          <a:satMod val="135000"/>
                        </a:schemeClr>
                        <a:prstClr val="white"/>
                      </a:duotone>
                    </a:blip>
                    <a:srcRect/>
                    <a:stretch>
                      <a:fillRect/>
                    </a:stretch>
                  </pic:blipFill>
                  <pic:spPr bwMode="auto">
                    <a:xfrm>
                      <a:off x="0" y="0"/>
                      <a:ext cx="365760" cy="36576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414E12" w:rsidRPr="001D0CE2">
        <w:t>Concerning existing data model structures</w:t>
      </w:r>
      <w:r w:rsidR="009A50DE">
        <w:t>,</w:t>
      </w:r>
      <w:r w:rsidR="00414E12" w:rsidRPr="001D0CE2">
        <w:t xml:space="preserve"> specify if there is a modification: </w:t>
      </w:r>
    </w:p>
    <w:tbl>
      <w:tblPr>
        <w:tblStyle w:val="LightList1"/>
        <w:tblW w:w="5000" w:type="pct"/>
        <w:tblLook w:val="04A0" w:firstRow="1" w:lastRow="0" w:firstColumn="1" w:lastColumn="0" w:noHBand="0" w:noVBand="1"/>
      </w:tblPr>
      <w:tblGrid>
        <w:gridCol w:w="4040"/>
        <w:gridCol w:w="4966"/>
      </w:tblGrid>
      <w:tr w:rsidR="00F16747" w:rsidRPr="001D0CE2" w14:paraId="4E9691BC" w14:textId="77777777" w:rsidTr="00660B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3" w:type="pct"/>
          </w:tcPr>
          <w:p w14:paraId="3EB0A4F4" w14:textId="77777777" w:rsidR="00F16747" w:rsidRPr="001D0CE2" w:rsidRDefault="00F16747" w:rsidP="00660BF9">
            <w:pPr>
              <w:rPr>
                <w:b w:val="0"/>
              </w:rPr>
            </w:pPr>
            <w:r w:rsidRPr="001D0CE2">
              <w:t>Required Information</w:t>
            </w:r>
          </w:p>
        </w:tc>
        <w:tc>
          <w:tcPr>
            <w:tcW w:w="2757" w:type="pct"/>
          </w:tcPr>
          <w:p w14:paraId="19B4F7E3" w14:textId="77777777" w:rsidR="00F16747" w:rsidRPr="001D0CE2" w:rsidRDefault="00F16747" w:rsidP="00660BF9">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F16747" w:rsidRPr="001D0CE2" w14:paraId="3D1185A5" w14:textId="77777777" w:rsidTr="00660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3" w:type="pct"/>
          </w:tcPr>
          <w:p w14:paraId="0161C413" w14:textId="586FF8B6" w:rsidR="00F16747" w:rsidRPr="001D0CE2" w:rsidRDefault="00F16747" w:rsidP="00F16747">
            <w:pPr>
              <w:rPr>
                <w:b w:val="0"/>
              </w:rPr>
            </w:pPr>
            <w:r w:rsidRPr="00BB693E">
              <w:rPr>
                <w:b w:val="0"/>
              </w:rPr>
              <w:t xml:space="preserve">Does this function require a </w:t>
            </w:r>
            <w:r>
              <w:rPr>
                <w:b w:val="0"/>
              </w:rPr>
              <w:t xml:space="preserve">change </w:t>
            </w:r>
            <w:r w:rsidR="009B5A79">
              <w:rPr>
                <w:b w:val="0"/>
              </w:rPr>
              <w:t>to</w:t>
            </w:r>
            <w:r>
              <w:rPr>
                <w:b w:val="0"/>
              </w:rPr>
              <w:t xml:space="preserve"> the </w:t>
            </w:r>
            <w:r w:rsidRPr="00BB693E">
              <w:rPr>
                <w:b w:val="0"/>
              </w:rPr>
              <w:t>d</w:t>
            </w:r>
            <w:r>
              <w:rPr>
                <w:b w:val="0"/>
              </w:rPr>
              <w:t>ata m</w:t>
            </w:r>
            <w:r w:rsidRPr="00BB693E">
              <w:rPr>
                <w:b w:val="0"/>
              </w:rPr>
              <w:t xml:space="preserve">odel </w:t>
            </w:r>
            <w:r>
              <w:rPr>
                <w:b w:val="0"/>
              </w:rPr>
              <w:t>schema</w:t>
            </w:r>
            <w:r w:rsidRPr="00BB693E">
              <w:rPr>
                <w:b w:val="0"/>
              </w:rPr>
              <w:t>?</w:t>
            </w:r>
            <w:r w:rsidRPr="009349AA">
              <w:rPr>
                <w:color w:val="808080" w:themeColor="background1" w:themeShade="80"/>
              </w:rPr>
              <w:t xml:space="preserve">  </w:t>
            </w:r>
          </w:p>
        </w:tc>
        <w:tc>
          <w:tcPr>
            <w:tcW w:w="2757" w:type="pct"/>
          </w:tcPr>
          <w:p w14:paraId="1EABBA29" w14:textId="72BF77C2" w:rsidR="00F16747" w:rsidRPr="001D0CE2" w:rsidRDefault="002647BD" w:rsidP="00660BF9">
            <w:pPr>
              <w:cnfStyle w:val="000000100000" w:firstRow="0" w:lastRow="0" w:firstColumn="0" w:lastColumn="0" w:oddVBand="0" w:evenVBand="0" w:oddHBand="1" w:evenHBand="0" w:firstRowFirstColumn="0" w:firstRowLastColumn="0" w:lastRowFirstColumn="0" w:lastRowLastColumn="0"/>
              <w:rPr>
                <w:rStyle w:val="Emphasis"/>
              </w:rPr>
            </w:pPr>
            <w:sdt>
              <w:sdtPr>
                <w:rPr>
                  <w:i/>
                  <w:iCs/>
                </w:rPr>
                <w:alias w:val="Data Schema Impact"/>
                <w:tag w:val="Data_Schema_Impact"/>
                <w:id w:val="-416174945"/>
                <w:placeholder>
                  <w:docPart w:val="18B7D4CBFD314218B311960938E2DD66"/>
                </w:placeholder>
                <w:comboBox>
                  <w:listItem w:value="Choose an item."/>
                  <w:listItem w:displayText="Yes" w:value="Yes"/>
                  <w:listItem w:displayText="No" w:value="No"/>
                </w:comboBox>
              </w:sdtPr>
              <w:sdtEndPr>
                <w:rPr>
                  <w:rStyle w:val="Emphasis"/>
                </w:rPr>
              </w:sdtEndPr>
              <w:sdtContent>
                <w:r w:rsidR="00935C88">
                  <w:rPr>
                    <w:i/>
                    <w:iCs/>
                  </w:rPr>
                  <w:t>No</w:t>
                </w:r>
              </w:sdtContent>
            </w:sdt>
          </w:p>
        </w:tc>
      </w:tr>
    </w:tbl>
    <w:p w14:paraId="533EA32C" w14:textId="12C6F555" w:rsidR="00F16747" w:rsidRDefault="00F16747" w:rsidP="00D2442C"/>
    <w:p w14:paraId="30DF81D3" w14:textId="3719DC25" w:rsidR="00F16747" w:rsidRDefault="00480F7E" w:rsidP="00912907">
      <w:pPr>
        <w:pStyle w:val="HiddenText"/>
      </w:pPr>
      <w:r w:rsidRPr="00DD6C21">
        <w:rPr>
          <w:noProof/>
        </w:rPr>
        <w:drawing>
          <wp:anchor distT="0" distB="0" distL="114300" distR="114300" simplePos="0" relativeHeight="251695616" behindDoc="0" locked="0" layoutInCell="1" allowOverlap="1" wp14:anchorId="252479AD" wp14:editId="6E19926F">
            <wp:simplePos x="0" y="0"/>
            <wp:positionH relativeFrom="column">
              <wp:posOffset>-514350</wp:posOffset>
            </wp:positionH>
            <wp:positionV relativeFrom="paragraph">
              <wp:posOffset>554355</wp:posOffset>
            </wp:positionV>
            <wp:extent cx="365760" cy="365760"/>
            <wp:effectExtent l="0" t="0" r="0" b="0"/>
            <wp:wrapNone/>
            <wp:docPr id="10" name="Picture 10" descr="C:\Documents and Settings\aeo\My Documents\My Pictures\Microsoft Clip Organizer\j04347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aeo\My Documents\My Pictures\Microsoft Clip Organizer\j0434750.png"/>
                    <pic:cNvPicPr>
                      <a:picLocks noChangeAspect="1" noChangeArrowheads="1"/>
                    </pic:cNvPicPr>
                  </pic:nvPicPr>
                  <pic:blipFill>
                    <a:blip r:embed="rId35" cstate="print">
                      <a:duotone>
                        <a:schemeClr val="accent3">
                          <a:shade val="45000"/>
                          <a:satMod val="135000"/>
                        </a:schemeClr>
                        <a:prstClr val="white"/>
                      </a:duotone>
                    </a:blip>
                    <a:srcRect/>
                    <a:stretch>
                      <a:fillRect/>
                    </a:stretch>
                  </pic:blipFill>
                  <pic:spPr bwMode="auto">
                    <a:xfrm>
                      <a:off x="0" y="0"/>
                      <a:ext cx="365760" cy="36576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F16747">
        <w:t>I</w:t>
      </w:r>
      <w:r w:rsidR="00F16747" w:rsidRPr="001D0CE2">
        <w:t>f the migration batch has to be enhanced (</w:t>
      </w:r>
      <w:r w:rsidR="009A50DE">
        <w:t xml:space="preserve">for instance, </w:t>
      </w:r>
      <w:r w:rsidR="00F16747" w:rsidRPr="001D0CE2">
        <w:t xml:space="preserve">if </w:t>
      </w:r>
      <w:r w:rsidR="009A50DE">
        <w:t>the previous data</w:t>
      </w:r>
      <w:r w:rsidR="00F16747" w:rsidRPr="001D0CE2">
        <w:t xml:space="preserve"> structure </w:t>
      </w:r>
      <w:r w:rsidR="009A50DE">
        <w:t>will no longer be</w:t>
      </w:r>
      <w:r w:rsidR="00F16747" w:rsidRPr="001D0CE2">
        <w:t xml:space="preserve"> handled by </w:t>
      </w:r>
      <w:r w:rsidR="009A50DE">
        <w:t xml:space="preserve">the </w:t>
      </w:r>
      <w:r w:rsidR="00F16747" w:rsidRPr="001D0CE2">
        <w:t>application)</w:t>
      </w:r>
      <w:r w:rsidR="00F16747">
        <w:t xml:space="preserve">, </w:t>
      </w:r>
      <w:r w:rsidR="006B387D">
        <w:t>indicate below that an upgrade procedure is needed</w:t>
      </w:r>
      <w:r w:rsidR="00F16747" w:rsidRPr="001D0CE2">
        <w:t>:</w:t>
      </w:r>
    </w:p>
    <w:tbl>
      <w:tblPr>
        <w:tblStyle w:val="LightList1"/>
        <w:tblW w:w="5000" w:type="pct"/>
        <w:tblLook w:val="04A0" w:firstRow="1" w:lastRow="0" w:firstColumn="1" w:lastColumn="0" w:noHBand="0" w:noVBand="1"/>
      </w:tblPr>
      <w:tblGrid>
        <w:gridCol w:w="4040"/>
        <w:gridCol w:w="4966"/>
      </w:tblGrid>
      <w:tr w:rsidR="00F16747" w:rsidRPr="001D0CE2" w14:paraId="21BE3105" w14:textId="77777777" w:rsidTr="00660B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3" w:type="pct"/>
          </w:tcPr>
          <w:p w14:paraId="73BCDC68" w14:textId="77777777" w:rsidR="00F16747" w:rsidRPr="001D0CE2" w:rsidRDefault="00F16747" w:rsidP="00660BF9">
            <w:pPr>
              <w:rPr>
                <w:b w:val="0"/>
              </w:rPr>
            </w:pPr>
            <w:r w:rsidRPr="001D0CE2">
              <w:t>Required Information</w:t>
            </w:r>
          </w:p>
        </w:tc>
        <w:tc>
          <w:tcPr>
            <w:tcW w:w="2757" w:type="pct"/>
          </w:tcPr>
          <w:p w14:paraId="2F60703A" w14:textId="77777777" w:rsidR="00F16747" w:rsidRPr="001D0CE2" w:rsidRDefault="00F16747" w:rsidP="00660BF9">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F16747" w:rsidRPr="001D0CE2" w14:paraId="639C0F62" w14:textId="77777777" w:rsidTr="00660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3" w:type="pct"/>
          </w:tcPr>
          <w:p w14:paraId="186B5F64" w14:textId="4259F29C" w:rsidR="00F16747" w:rsidRPr="001D0CE2" w:rsidRDefault="00F16747" w:rsidP="00F16747">
            <w:pPr>
              <w:rPr>
                <w:b w:val="0"/>
              </w:rPr>
            </w:pPr>
            <w:r w:rsidRPr="00BB693E">
              <w:rPr>
                <w:b w:val="0"/>
              </w:rPr>
              <w:t>Does this function require an upgrade procedure?</w:t>
            </w:r>
            <w:r w:rsidRPr="009349AA">
              <w:rPr>
                <w:color w:val="808080" w:themeColor="background1" w:themeShade="80"/>
              </w:rPr>
              <w:t xml:space="preserve">  </w:t>
            </w:r>
          </w:p>
        </w:tc>
        <w:tc>
          <w:tcPr>
            <w:tcW w:w="2757" w:type="pct"/>
          </w:tcPr>
          <w:p w14:paraId="6A37393F" w14:textId="41F07C64" w:rsidR="00F16747" w:rsidRPr="001D0CE2" w:rsidRDefault="002647BD" w:rsidP="00660BF9">
            <w:pPr>
              <w:cnfStyle w:val="000000100000" w:firstRow="0" w:lastRow="0" w:firstColumn="0" w:lastColumn="0" w:oddVBand="0" w:evenVBand="0" w:oddHBand="1" w:evenHBand="0" w:firstRowFirstColumn="0" w:firstRowLastColumn="0" w:lastRowFirstColumn="0" w:lastRowLastColumn="0"/>
              <w:rPr>
                <w:rStyle w:val="Emphasis"/>
              </w:rPr>
            </w:pPr>
            <w:sdt>
              <w:sdtPr>
                <w:rPr>
                  <w:i/>
                  <w:iCs/>
                </w:rPr>
                <w:alias w:val="Upgrade Procedure"/>
                <w:tag w:val="Upgrade_Procedure"/>
                <w:id w:val="-2110185907"/>
                <w:placeholder>
                  <w:docPart w:val="DC85C06B6F1C4681A5908DAC774ED4E8"/>
                </w:placeholder>
                <w:comboBox>
                  <w:listItem w:value="Choose an item."/>
                  <w:listItem w:displayText="Yes" w:value="Yes"/>
                  <w:listItem w:displayText="No" w:value="No"/>
                </w:comboBox>
              </w:sdtPr>
              <w:sdtEndPr>
                <w:rPr>
                  <w:rStyle w:val="Emphasis"/>
                </w:rPr>
              </w:sdtEndPr>
              <w:sdtContent>
                <w:r w:rsidR="00935C88">
                  <w:rPr>
                    <w:i/>
                    <w:iCs/>
                  </w:rPr>
                  <w:t>No</w:t>
                </w:r>
              </w:sdtContent>
            </w:sdt>
          </w:p>
        </w:tc>
      </w:tr>
    </w:tbl>
    <w:p w14:paraId="33A1F5C3" w14:textId="77777777" w:rsidR="00B359BD" w:rsidRDefault="00B359BD" w:rsidP="008D0983">
      <w:pPr>
        <w:rPr>
          <w:color w:val="003B64" w:themeColor="accent6" w:themeShade="80"/>
        </w:rPr>
      </w:pPr>
    </w:p>
    <w:p w14:paraId="075536B5" w14:textId="59D3FCF0" w:rsidR="008D0983" w:rsidRPr="008D0983" w:rsidRDefault="008D0983" w:rsidP="008D0983">
      <w:r w:rsidRPr="008D0983">
        <w:rPr>
          <w:color w:val="003B64" w:themeColor="accent6" w:themeShade="80"/>
        </w:rPr>
        <w:t>If you answer “yes”</w:t>
      </w:r>
      <w:r>
        <w:rPr>
          <w:color w:val="003B64" w:themeColor="accent6" w:themeShade="80"/>
        </w:rPr>
        <w:t xml:space="preserve"> to </w:t>
      </w:r>
      <w:r w:rsidR="009B5A79">
        <w:rPr>
          <w:color w:val="003B64" w:themeColor="accent6" w:themeShade="80"/>
        </w:rPr>
        <w:t>either</w:t>
      </w:r>
      <w:r>
        <w:rPr>
          <w:color w:val="003B64" w:themeColor="accent6" w:themeShade="80"/>
        </w:rPr>
        <w:t xml:space="preserve"> of the</w:t>
      </w:r>
      <w:r w:rsidR="006B387D">
        <w:rPr>
          <w:color w:val="003B64" w:themeColor="accent6" w:themeShade="80"/>
        </w:rPr>
        <w:t xml:space="preserve"> above</w:t>
      </w:r>
      <w:r>
        <w:rPr>
          <w:color w:val="003B64" w:themeColor="accent6" w:themeShade="80"/>
        </w:rPr>
        <w:t xml:space="preserve"> two</w:t>
      </w:r>
      <w:r w:rsidRPr="008D0983">
        <w:rPr>
          <w:color w:val="003B64" w:themeColor="accent6" w:themeShade="80"/>
        </w:rPr>
        <w:t xml:space="preserve"> question</w:t>
      </w:r>
      <w:r>
        <w:rPr>
          <w:color w:val="003B64" w:themeColor="accent6" w:themeShade="80"/>
        </w:rPr>
        <w:t>s</w:t>
      </w:r>
      <w:r w:rsidRPr="008D0983">
        <w:rPr>
          <w:color w:val="003B64" w:themeColor="accent6" w:themeShade="80"/>
        </w:rPr>
        <w:t xml:space="preserve">, ensure the corresponding information is set </w:t>
      </w:r>
      <w:r w:rsidR="00B359BD">
        <w:rPr>
          <w:color w:val="003B64" w:themeColor="accent6" w:themeShade="80"/>
        </w:rPr>
        <w:t xml:space="preserve">for the function </w:t>
      </w:r>
      <w:r w:rsidRPr="008D0983">
        <w:rPr>
          <w:color w:val="003B64" w:themeColor="accent6" w:themeShade="80"/>
        </w:rPr>
        <w:t xml:space="preserve">in </w:t>
      </w:r>
      <w:proofErr w:type="spellStart"/>
      <w:r w:rsidRPr="008D0983">
        <w:rPr>
          <w:color w:val="003B64" w:themeColor="accent6" w:themeShade="80"/>
        </w:rPr>
        <w:t>DSxRD</w:t>
      </w:r>
      <w:proofErr w:type="spellEnd"/>
      <w:r w:rsidRPr="008D0983">
        <w:rPr>
          <w:color w:val="003B64" w:themeColor="accent6" w:themeShade="80"/>
        </w:rPr>
        <w:t xml:space="preserve"> </w:t>
      </w:r>
      <w:r w:rsidR="00B359BD">
        <w:rPr>
          <w:color w:val="003B64" w:themeColor="accent6" w:themeShade="80"/>
        </w:rPr>
        <w:t>Authoring</w:t>
      </w:r>
      <w:r w:rsidRPr="008D0983">
        <w:rPr>
          <w:color w:val="003B64" w:themeColor="accent6" w:themeShade="80"/>
        </w:rPr>
        <w:t>.</w:t>
      </w:r>
    </w:p>
    <w:p w14:paraId="2DEBA58C" w14:textId="20F32F15" w:rsidR="00CA65B8" w:rsidRPr="00CD2E5D" w:rsidRDefault="009B5A79" w:rsidP="00CD2E5D">
      <w:pPr>
        <w:rPr>
          <w:color w:val="003B64" w:themeColor="accent6" w:themeShade="80"/>
        </w:rPr>
      </w:pPr>
      <w:r>
        <w:rPr>
          <w:b/>
          <w:color w:val="003B64" w:themeColor="accent6" w:themeShade="80"/>
        </w:rPr>
        <w:t>Note</w:t>
      </w:r>
      <w:r w:rsidR="0033768B">
        <w:rPr>
          <w:b/>
          <w:color w:val="003B64" w:themeColor="accent6" w:themeShade="80"/>
        </w:rPr>
        <w:t>s</w:t>
      </w:r>
      <w:r>
        <w:rPr>
          <w:b/>
          <w:color w:val="003B64" w:themeColor="accent6" w:themeShade="80"/>
        </w:rPr>
        <w:t xml:space="preserve">: </w:t>
      </w:r>
      <w:r w:rsidR="005908DE">
        <w:rPr>
          <w:b/>
          <w:color w:val="003B64" w:themeColor="accent6" w:themeShade="80"/>
        </w:rPr>
        <w:t>C</w:t>
      </w:r>
      <w:r w:rsidR="00CA65B8" w:rsidRPr="00CD2E5D">
        <w:rPr>
          <w:b/>
          <w:color w:val="003B64" w:themeColor="accent6" w:themeShade="80"/>
        </w:rPr>
        <w:t xml:space="preserve">ustomer data loss </w:t>
      </w:r>
      <w:proofErr w:type="gramStart"/>
      <w:r w:rsidR="00CA65B8" w:rsidRPr="00CD2E5D">
        <w:rPr>
          <w:b/>
          <w:color w:val="003B64" w:themeColor="accent6" w:themeShade="80"/>
        </w:rPr>
        <w:t xml:space="preserve">is </w:t>
      </w:r>
      <w:r w:rsidR="005908DE">
        <w:rPr>
          <w:b/>
          <w:color w:val="003B64" w:themeColor="accent6" w:themeShade="80"/>
        </w:rPr>
        <w:t xml:space="preserve">NOT </w:t>
      </w:r>
      <w:r w:rsidR="00CA65B8" w:rsidRPr="00CD2E5D">
        <w:rPr>
          <w:b/>
          <w:color w:val="003B64" w:themeColor="accent6" w:themeShade="80"/>
        </w:rPr>
        <w:t>permitted</w:t>
      </w:r>
      <w:proofErr w:type="gramEnd"/>
      <w:r w:rsidR="00CA65B8" w:rsidRPr="00CD2E5D">
        <w:rPr>
          <w:b/>
          <w:color w:val="003B64" w:themeColor="accent6" w:themeShade="80"/>
        </w:rPr>
        <w:t xml:space="preserve">. </w:t>
      </w:r>
      <w:r w:rsidR="00753B2E" w:rsidRPr="00CD2E5D">
        <w:rPr>
          <w:color w:val="003B64" w:themeColor="accent6" w:themeShade="80"/>
        </w:rPr>
        <w:t xml:space="preserve">“Data loss” means: the data is not upgraded and definitely lost or the data is migrated but no </w:t>
      </w:r>
      <w:r w:rsidR="00753B2E">
        <w:rPr>
          <w:color w:val="003B64" w:themeColor="accent6" w:themeShade="80"/>
        </w:rPr>
        <w:t>longer</w:t>
      </w:r>
      <w:r w:rsidR="00753B2E" w:rsidRPr="00CD2E5D">
        <w:rPr>
          <w:color w:val="003B64" w:themeColor="accent6" w:themeShade="80"/>
        </w:rPr>
        <w:t xml:space="preserve"> accessible to the end user without user actions.</w:t>
      </w:r>
      <w:r w:rsidR="0033768B">
        <w:rPr>
          <w:color w:val="003B64" w:themeColor="accent6" w:themeShade="80"/>
        </w:rPr>
        <w:t xml:space="preserve"> </w:t>
      </w:r>
      <w:r>
        <w:rPr>
          <w:color w:val="003B64" w:themeColor="accent6" w:themeShade="80"/>
        </w:rPr>
        <w:t>If a</w:t>
      </w:r>
      <w:r w:rsidR="00CA65B8" w:rsidRPr="00CD2E5D">
        <w:rPr>
          <w:color w:val="003B64" w:themeColor="accent6" w:themeShade="80"/>
        </w:rPr>
        <w:t xml:space="preserve"> data upgrade</w:t>
      </w:r>
      <w:r>
        <w:rPr>
          <w:color w:val="003B64" w:themeColor="accent6" w:themeShade="80"/>
        </w:rPr>
        <w:t xml:space="preserve"> </w:t>
      </w:r>
      <w:proofErr w:type="gramStart"/>
      <w:r>
        <w:rPr>
          <w:color w:val="003B64" w:themeColor="accent6" w:themeShade="80"/>
        </w:rPr>
        <w:t>is needed</w:t>
      </w:r>
      <w:proofErr w:type="gramEnd"/>
      <w:r w:rsidR="00CA65B8" w:rsidRPr="00CD2E5D">
        <w:rPr>
          <w:color w:val="003B64" w:themeColor="accent6" w:themeShade="80"/>
        </w:rPr>
        <w:t>, dedicated Acceptance Tests must be created. The</w:t>
      </w:r>
      <w:r>
        <w:rPr>
          <w:color w:val="003B64" w:themeColor="accent6" w:themeShade="80"/>
        </w:rPr>
        <w:t>se tests</w:t>
      </w:r>
      <w:r w:rsidR="00CA65B8" w:rsidRPr="00CD2E5D">
        <w:rPr>
          <w:color w:val="003B64" w:themeColor="accent6" w:themeShade="80"/>
        </w:rPr>
        <w:t xml:space="preserve"> must specify the data sample used to perform the test and the</w:t>
      </w:r>
      <w:r>
        <w:rPr>
          <w:color w:val="003B64" w:themeColor="accent6" w:themeShade="80"/>
        </w:rPr>
        <w:t xml:space="preserve"> method and criteria to verify</w:t>
      </w:r>
      <w:r w:rsidR="00CA65B8" w:rsidRPr="00CD2E5D">
        <w:rPr>
          <w:color w:val="003B64" w:themeColor="accent6" w:themeShade="80"/>
        </w:rPr>
        <w:t xml:space="preserve"> the results of the data migration after upgrade. The developer and the QA leader </w:t>
      </w:r>
      <w:r>
        <w:rPr>
          <w:color w:val="003B64" w:themeColor="accent6" w:themeShade="80"/>
        </w:rPr>
        <w:t>must</w:t>
      </w:r>
      <w:r w:rsidR="00CA65B8" w:rsidRPr="00CD2E5D">
        <w:rPr>
          <w:color w:val="003B64" w:themeColor="accent6" w:themeShade="80"/>
        </w:rPr>
        <w:t xml:space="preserve"> ensure the chosen samples contain </w:t>
      </w:r>
      <w:r w:rsidR="00B359BD">
        <w:rPr>
          <w:color w:val="003B64" w:themeColor="accent6" w:themeShade="80"/>
        </w:rPr>
        <w:t>sufficient</w:t>
      </w:r>
      <w:r w:rsidR="00B359BD" w:rsidRPr="00CD2E5D">
        <w:rPr>
          <w:color w:val="003B64" w:themeColor="accent6" w:themeShade="80"/>
        </w:rPr>
        <w:t xml:space="preserve"> </w:t>
      </w:r>
      <w:r w:rsidR="00CA65B8" w:rsidRPr="00CD2E5D">
        <w:rPr>
          <w:color w:val="003B64" w:themeColor="accent6" w:themeShade="80"/>
        </w:rPr>
        <w:t>data to test all data schema impacts.</w:t>
      </w:r>
    </w:p>
    <w:p w14:paraId="4341C53B" w14:textId="77777777" w:rsidR="00414E12" w:rsidRPr="001D0CE2" w:rsidRDefault="00414E12" w:rsidP="00414E12">
      <w:pPr>
        <w:pStyle w:val="3DSTitle3"/>
      </w:pPr>
      <w:bookmarkStart w:id="91" w:name="_Toc492890888"/>
      <w:bookmarkStart w:id="92" w:name="_Toc492890920"/>
      <w:bookmarkStart w:id="93" w:name="_Toc494182296"/>
      <w:bookmarkStart w:id="94" w:name="_Toc527023820"/>
      <w:bookmarkStart w:id="95" w:name="_Toc50734533"/>
      <w:bookmarkStart w:id="96" w:name="_Toc52877219"/>
      <w:r w:rsidRPr="001D0CE2">
        <w:t>Schema or other changes impacting multi-</w:t>
      </w:r>
      <w:r>
        <w:t>level</w:t>
      </w:r>
      <w:r w:rsidRPr="001D0CE2">
        <w:t xml:space="preserve"> compatibility</w:t>
      </w:r>
      <w:bookmarkEnd w:id="91"/>
      <w:bookmarkEnd w:id="92"/>
      <w:bookmarkEnd w:id="93"/>
      <w:bookmarkEnd w:id="94"/>
      <w:bookmarkEnd w:id="95"/>
      <w:bookmarkEnd w:id="96"/>
    </w:p>
    <w:p w14:paraId="2AF9FF26" w14:textId="707C7294" w:rsidR="00414E12" w:rsidRDefault="0033768B" w:rsidP="00912907">
      <w:pPr>
        <w:pStyle w:val="HiddenText"/>
      </w:pPr>
      <w:r>
        <w:t>S</w:t>
      </w:r>
      <w:r w:rsidR="00414E12" w:rsidRPr="001D0CE2">
        <w:t xml:space="preserve">pecify whether this functionality is able to operate consistently with older releases or with products designed for interoperability. Identify the key compatibility aspects of this function in terms of both function behavior and data compatibility. For help on this topic, </w:t>
      </w:r>
      <w:r w:rsidR="006C7CA8" w:rsidRPr="001D0CE2">
        <w:t xml:space="preserve">refer to the </w:t>
      </w:r>
      <w:hyperlink r:id="rId54" w:history="1">
        <w:r w:rsidR="006C7CA8" w:rsidRPr="001D0CE2">
          <w:rPr>
            <w:rStyle w:val="Hyperlink"/>
          </w:rPr>
          <w:t>PES Authoring Best Practices</w:t>
        </w:r>
      </w:hyperlink>
      <w:r w:rsidR="006C7CA8" w:rsidRPr="001D0CE2">
        <w:t xml:space="preserve"> section </w:t>
      </w:r>
      <w:r w:rsidR="006C7CA8">
        <w:t>“</w:t>
      </w:r>
      <w:r w:rsidR="006C7CA8" w:rsidRPr="00350DB1">
        <w:t xml:space="preserve">What about </w:t>
      </w:r>
      <w:r w:rsidR="006C7CA8" w:rsidRPr="001D0CE2">
        <w:t>Compatibility</w:t>
      </w:r>
      <w:r w:rsidR="006C7CA8">
        <w:t>”</w:t>
      </w:r>
      <w:r w:rsidR="006C7CA8" w:rsidRPr="001D0CE2">
        <w:t>.</w:t>
      </w:r>
    </w:p>
    <w:p w14:paraId="7A019EA0" w14:textId="7299435A" w:rsidR="00201611" w:rsidRDefault="00414E12" w:rsidP="00201611">
      <w:pPr>
        <w:pStyle w:val="3DS2Title2"/>
      </w:pPr>
      <w:r>
        <w:t>Data repository</w:t>
      </w:r>
    </w:p>
    <w:p w14:paraId="23ECB383" w14:textId="3B16FA18" w:rsidR="00724BD6" w:rsidRDefault="0033768B" w:rsidP="00912907">
      <w:pPr>
        <w:pStyle w:val="HiddenText"/>
      </w:pPr>
      <w:r>
        <w:t>S</w:t>
      </w:r>
      <w:r w:rsidR="00857E66" w:rsidRPr="001D0CE2">
        <w:t>pecify</w:t>
      </w:r>
      <w:r w:rsidR="00857E66">
        <w:t xml:space="preserve"> the </w:t>
      </w:r>
      <w:r w:rsidRPr="00724BD6">
        <w:t xml:space="preserve">data </w:t>
      </w:r>
      <w:r w:rsidR="00857E66" w:rsidRPr="00724BD6">
        <w:t>repository used.</w:t>
      </w:r>
    </w:p>
    <w:p w14:paraId="7B8545D4" w14:textId="77777777" w:rsidR="00724BD6" w:rsidRPr="00724BD6" w:rsidRDefault="00724BD6" w:rsidP="00724BD6"/>
    <w:tbl>
      <w:tblPr>
        <w:tblStyle w:val="LightList1"/>
        <w:tblW w:w="5000" w:type="pct"/>
        <w:tblLook w:val="04A0" w:firstRow="1" w:lastRow="0" w:firstColumn="1" w:lastColumn="0" w:noHBand="0" w:noVBand="1"/>
      </w:tblPr>
      <w:tblGrid>
        <w:gridCol w:w="4040"/>
        <w:gridCol w:w="4966"/>
      </w:tblGrid>
      <w:tr w:rsidR="00201611" w:rsidRPr="001D0CE2" w14:paraId="3969A310" w14:textId="77777777" w:rsidTr="00660B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3" w:type="pct"/>
          </w:tcPr>
          <w:p w14:paraId="2B2F4A26" w14:textId="30226B01" w:rsidR="00201611" w:rsidRPr="001D0CE2" w:rsidRDefault="00201611" w:rsidP="00660BF9">
            <w:pPr>
              <w:rPr>
                <w:b w:val="0"/>
              </w:rPr>
            </w:pPr>
            <w:r w:rsidRPr="001D0CE2">
              <w:t>Required Information</w:t>
            </w:r>
          </w:p>
        </w:tc>
        <w:tc>
          <w:tcPr>
            <w:tcW w:w="2757" w:type="pct"/>
          </w:tcPr>
          <w:p w14:paraId="503C6E8B" w14:textId="77777777" w:rsidR="00201611" w:rsidRPr="001D0CE2" w:rsidRDefault="00201611" w:rsidP="00660BF9">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201611" w:rsidRPr="001D0CE2" w14:paraId="40714DD5" w14:textId="77777777" w:rsidTr="00660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3" w:type="pct"/>
          </w:tcPr>
          <w:p w14:paraId="24A16B1D" w14:textId="3229A322" w:rsidR="00201611" w:rsidRPr="001D0CE2" w:rsidRDefault="00201611" w:rsidP="00660BF9">
            <w:pPr>
              <w:rPr>
                <w:b w:val="0"/>
              </w:rPr>
            </w:pPr>
            <w:proofErr w:type="gramStart"/>
            <w:r w:rsidRPr="00201611">
              <w:rPr>
                <w:b w:val="0"/>
              </w:rPr>
              <w:t>Is this function related</w:t>
            </w:r>
            <w:proofErr w:type="gramEnd"/>
            <w:r w:rsidRPr="00201611">
              <w:rPr>
                <w:b w:val="0"/>
              </w:rPr>
              <w:t xml:space="preserve"> to 3DEXPERIENCE 3DSpace Baseline Behavior?</w:t>
            </w:r>
          </w:p>
        </w:tc>
        <w:tc>
          <w:tcPr>
            <w:tcW w:w="2757" w:type="pct"/>
          </w:tcPr>
          <w:p w14:paraId="5F970A41" w14:textId="65F83CC4" w:rsidR="00201611" w:rsidRPr="001D0CE2" w:rsidRDefault="002647BD" w:rsidP="00660BF9">
            <w:pPr>
              <w:cnfStyle w:val="000000100000" w:firstRow="0" w:lastRow="0" w:firstColumn="0" w:lastColumn="0" w:oddVBand="0" w:evenVBand="0" w:oddHBand="1" w:evenHBand="0" w:firstRowFirstColumn="0" w:firstRowLastColumn="0" w:lastRowFirstColumn="0" w:lastRowLastColumn="0"/>
              <w:rPr>
                <w:rStyle w:val="Emphasis"/>
              </w:rPr>
            </w:pPr>
            <w:sdt>
              <w:sdtPr>
                <w:rPr>
                  <w:i/>
                  <w:iCs/>
                </w:rPr>
                <w:alias w:val="3DSpace baseline Related"/>
                <w:tag w:val="3DSpace_baseline_Related"/>
                <w:id w:val="383837202"/>
                <w:placeholder>
                  <w:docPart w:val="942C7CBE2B504B059502EADF7C26B039"/>
                </w:placeholder>
                <w:comboBox>
                  <w:listItem w:value="Choose an item."/>
                  <w:listItem w:displayText="Yes" w:value="Yes"/>
                  <w:listItem w:displayText="No" w:value="No"/>
                </w:comboBox>
              </w:sdtPr>
              <w:sdtEndPr>
                <w:rPr>
                  <w:rStyle w:val="Emphasis"/>
                </w:rPr>
              </w:sdtEndPr>
              <w:sdtContent>
                <w:r w:rsidR="00935C88">
                  <w:rPr>
                    <w:i/>
                    <w:iCs/>
                  </w:rPr>
                  <w:t>No</w:t>
                </w:r>
              </w:sdtContent>
            </w:sdt>
          </w:p>
        </w:tc>
      </w:tr>
    </w:tbl>
    <w:p w14:paraId="5C5C10BA" w14:textId="6A868F78" w:rsidR="00412ADD" w:rsidRPr="000F5849" w:rsidRDefault="00412ADD" w:rsidP="00412ADD">
      <w:pPr>
        <w:rPr>
          <w:i/>
          <w:iCs/>
        </w:rPr>
      </w:pPr>
      <w:r w:rsidRPr="00CD2E5D">
        <w:rPr>
          <w:color w:val="003B64" w:themeColor="accent6" w:themeShade="80"/>
        </w:rPr>
        <w:t>If the answer is “YES”, you</w:t>
      </w:r>
      <w:r w:rsidR="00BC31AD">
        <w:rPr>
          <w:color w:val="003B64" w:themeColor="accent6" w:themeShade="80"/>
        </w:rPr>
        <w:t xml:space="preserve"> </w:t>
      </w:r>
      <w:r w:rsidR="00B359BD">
        <w:rPr>
          <w:color w:val="003B64" w:themeColor="accent6" w:themeShade="80"/>
        </w:rPr>
        <w:t>must</w:t>
      </w:r>
      <w:r w:rsidRPr="00CD2E5D">
        <w:rPr>
          <w:color w:val="003B64" w:themeColor="accent6" w:themeShade="80"/>
        </w:rPr>
        <w:t xml:space="preserve"> </w:t>
      </w:r>
      <w:r w:rsidR="00BC31AD">
        <w:rPr>
          <w:color w:val="003B64" w:themeColor="accent6" w:themeShade="80"/>
        </w:rPr>
        <w:t xml:space="preserve">complete </w:t>
      </w:r>
      <w:r w:rsidRPr="00CD2E5D">
        <w:rPr>
          <w:color w:val="003B64" w:themeColor="accent6" w:themeShade="80"/>
        </w:rPr>
        <w:t xml:space="preserve">the </w:t>
      </w:r>
      <w:hyperlink w:anchor="Three_DSpace_Baseline_support" w:history="1">
        <w:r w:rsidRPr="0038173D">
          <w:rPr>
            <w:rStyle w:val="Hyperlink"/>
            <w:color w:val="000080" w:themeColor="hyperlink" w:themeShade="80"/>
          </w:rPr>
          <w:t>dedicated sub-section</w:t>
        </w:r>
      </w:hyperlink>
      <w:r w:rsidRPr="00CD2E5D">
        <w:rPr>
          <w:color w:val="003B64" w:themeColor="accent6" w:themeShade="80"/>
        </w:rPr>
        <w:t>.</w:t>
      </w:r>
    </w:p>
    <w:p w14:paraId="103A1C57" w14:textId="77777777" w:rsidR="00417767" w:rsidRPr="001A6427" w:rsidRDefault="001D0415" w:rsidP="001A6427">
      <w:pPr>
        <w:pStyle w:val="3DS2Title1"/>
      </w:pPr>
      <w:bookmarkStart w:id="97" w:name="_Toc492890885"/>
      <w:bookmarkStart w:id="98" w:name="_Toc492890915"/>
      <w:bookmarkStart w:id="99" w:name="_Toc494182291"/>
      <w:bookmarkStart w:id="100" w:name="_Toc527023817"/>
      <w:bookmarkStart w:id="101" w:name="_Toc148687432"/>
      <w:r w:rsidRPr="001A6427">
        <w:t>Customization by end user or administrator</w:t>
      </w:r>
      <w:bookmarkEnd w:id="97"/>
      <w:bookmarkEnd w:id="98"/>
      <w:bookmarkEnd w:id="99"/>
      <w:bookmarkEnd w:id="100"/>
      <w:bookmarkEnd w:id="101"/>
    </w:p>
    <w:p w14:paraId="59FA52C4" w14:textId="4FC4C249" w:rsidR="004848BA" w:rsidRPr="001A6427" w:rsidRDefault="0033768B" w:rsidP="00912907">
      <w:pPr>
        <w:pStyle w:val="HiddenText"/>
      </w:pPr>
      <w:r w:rsidRPr="001A6427">
        <w:t>Describe</w:t>
      </w:r>
      <w:r w:rsidR="001D0415" w:rsidRPr="001A6427">
        <w:t xml:space="preserve"> </w:t>
      </w:r>
      <w:r w:rsidRPr="001A6427">
        <w:t xml:space="preserve">any </w:t>
      </w:r>
      <w:r w:rsidR="001D0415" w:rsidRPr="001A6427">
        <w:t>custom functionality that will accommodate a specific customer or User Role Profile. How does the user or administrator change the way the functionality behaves? Explain who can make changes and how they will do so. If this function makes customization available through a user interface check, a profile check, or a similar mechanism, describes this here or in the External View section.</w:t>
      </w:r>
    </w:p>
    <w:p w14:paraId="1010CBB9" w14:textId="77777777" w:rsidR="00935C88" w:rsidRPr="001D0CE2" w:rsidRDefault="001A6427" w:rsidP="00935C88">
      <w:r>
        <w:t xml:space="preserve"> </w:t>
      </w:r>
      <w:r w:rsidR="00935C88">
        <w:t>Not applicable</w:t>
      </w:r>
    </w:p>
    <w:p w14:paraId="5C007FF8" w14:textId="7932E8F9" w:rsidR="00666931" w:rsidRPr="00666931" w:rsidRDefault="00666931" w:rsidP="00666931"/>
    <w:p w14:paraId="5957A36C" w14:textId="7D298E82" w:rsidR="00CF675F" w:rsidRDefault="001D0415" w:rsidP="00CF675F">
      <w:pPr>
        <w:pStyle w:val="3DS2Title1"/>
      </w:pPr>
      <w:bookmarkStart w:id="102" w:name="_Toc492890886"/>
      <w:bookmarkStart w:id="103" w:name="_Toc492890916"/>
      <w:bookmarkStart w:id="104" w:name="_Toc494182292"/>
      <w:bookmarkStart w:id="105" w:name="_Toc527023818"/>
      <w:bookmarkStart w:id="106" w:name="_Toc148687433"/>
      <w:r w:rsidRPr="001D0CE2">
        <w:t xml:space="preserve">Programming </w:t>
      </w:r>
      <w:r w:rsidR="009C7806">
        <w:t>i</w:t>
      </w:r>
      <w:r w:rsidRPr="001D0CE2">
        <w:t>nterface</w:t>
      </w:r>
      <w:bookmarkEnd w:id="102"/>
      <w:bookmarkEnd w:id="103"/>
      <w:bookmarkEnd w:id="104"/>
      <w:bookmarkEnd w:id="105"/>
      <w:bookmarkEnd w:id="106"/>
    </w:p>
    <w:p w14:paraId="354A8D74" w14:textId="78CE00CD" w:rsidR="00DC3780" w:rsidRPr="00DC3780" w:rsidRDefault="00DC3780" w:rsidP="00DC3780"/>
    <w:tbl>
      <w:tblPr>
        <w:tblStyle w:val="LightList1"/>
        <w:tblW w:w="5000" w:type="pct"/>
        <w:tblLook w:val="04A0" w:firstRow="1" w:lastRow="0" w:firstColumn="1" w:lastColumn="0" w:noHBand="0" w:noVBand="1"/>
      </w:tblPr>
      <w:tblGrid>
        <w:gridCol w:w="4040"/>
        <w:gridCol w:w="4966"/>
      </w:tblGrid>
      <w:tr w:rsidR="00CC40ED" w:rsidRPr="001D0CE2" w14:paraId="79D64B6A" w14:textId="77777777" w:rsidTr="00660B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3" w:type="pct"/>
          </w:tcPr>
          <w:p w14:paraId="5DDFF5A9" w14:textId="77777777" w:rsidR="00CC40ED" w:rsidRPr="001D0CE2" w:rsidRDefault="00CC40ED" w:rsidP="00660BF9">
            <w:pPr>
              <w:rPr>
                <w:b w:val="0"/>
              </w:rPr>
            </w:pPr>
            <w:r w:rsidRPr="001D0CE2">
              <w:t>Required Information</w:t>
            </w:r>
          </w:p>
        </w:tc>
        <w:tc>
          <w:tcPr>
            <w:tcW w:w="2757" w:type="pct"/>
          </w:tcPr>
          <w:p w14:paraId="73E02AC9" w14:textId="77777777" w:rsidR="00CC40ED" w:rsidRPr="001D0CE2" w:rsidRDefault="00CC40ED" w:rsidP="00660BF9">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CC40ED" w:rsidRPr="001D0CE2" w14:paraId="41905E94" w14:textId="77777777" w:rsidTr="00660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3" w:type="pct"/>
          </w:tcPr>
          <w:p w14:paraId="2D181F04" w14:textId="02078798" w:rsidR="00CC40ED" w:rsidRPr="001D0CE2" w:rsidRDefault="00CC40ED" w:rsidP="00660BF9">
            <w:pPr>
              <w:rPr>
                <w:b w:val="0"/>
              </w:rPr>
            </w:pPr>
            <w:r w:rsidRPr="00BB693E">
              <w:rPr>
                <w:b w:val="0"/>
              </w:rPr>
              <w:t>Does this function provide APIs to clients?</w:t>
            </w:r>
          </w:p>
        </w:tc>
        <w:tc>
          <w:tcPr>
            <w:tcW w:w="2757" w:type="pct"/>
          </w:tcPr>
          <w:p w14:paraId="116A9986" w14:textId="329E0B5F" w:rsidR="00CC40ED" w:rsidRPr="001D0CE2" w:rsidRDefault="002647BD" w:rsidP="00660BF9">
            <w:pPr>
              <w:cnfStyle w:val="000000100000" w:firstRow="0" w:lastRow="0" w:firstColumn="0" w:lastColumn="0" w:oddVBand="0" w:evenVBand="0" w:oddHBand="1" w:evenHBand="0" w:firstRowFirstColumn="0" w:firstRowLastColumn="0" w:lastRowFirstColumn="0" w:lastRowLastColumn="0"/>
              <w:rPr>
                <w:rStyle w:val="Emphasis"/>
              </w:rPr>
            </w:pPr>
            <w:sdt>
              <w:sdtPr>
                <w:rPr>
                  <w:i/>
                  <w:iCs/>
                </w:rPr>
                <w:alias w:val="Is your function a Programming Interface"/>
                <w:tag w:val="Is_your_function_a_Programming_Interface"/>
                <w:id w:val="-118607979"/>
                <w:placeholder>
                  <w:docPart w:val="EA8FF40F10EC4076A7C1D4C70512C1DB"/>
                </w:placeholder>
                <w:comboBox>
                  <w:listItem w:value="Choose an item."/>
                  <w:listItem w:displayText="Yes" w:value="Yes"/>
                  <w:listItem w:displayText="No" w:value="No"/>
                </w:comboBox>
              </w:sdtPr>
              <w:sdtEndPr>
                <w:rPr>
                  <w:rStyle w:val="Emphasis"/>
                </w:rPr>
              </w:sdtEndPr>
              <w:sdtContent>
                <w:r w:rsidR="00591BC7">
                  <w:rPr>
                    <w:i/>
                    <w:iCs/>
                  </w:rPr>
                  <w:t>No</w:t>
                </w:r>
              </w:sdtContent>
            </w:sdt>
          </w:p>
        </w:tc>
      </w:tr>
    </w:tbl>
    <w:p w14:paraId="5F4ABF00" w14:textId="7511CA25" w:rsidR="00CC40ED" w:rsidRDefault="00880976" w:rsidP="001D0415">
      <w:pPr>
        <w:rPr>
          <w:b/>
        </w:rPr>
      </w:pPr>
      <w:r w:rsidRPr="00880976">
        <w:rPr>
          <w:color w:val="003B64" w:themeColor="accent6" w:themeShade="80"/>
        </w:rPr>
        <w:t xml:space="preserve"> </w:t>
      </w:r>
      <w:r w:rsidRPr="008D0983">
        <w:rPr>
          <w:color w:val="003B64" w:themeColor="accent6" w:themeShade="80"/>
        </w:rPr>
        <w:t>If you answer “yes”</w:t>
      </w:r>
      <w:r>
        <w:rPr>
          <w:color w:val="003B64" w:themeColor="accent6" w:themeShade="80"/>
        </w:rPr>
        <w:t xml:space="preserve"> to the above</w:t>
      </w:r>
      <w:r w:rsidRPr="008D0983">
        <w:rPr>
          <w:color w:val="003B64" w:themeColor="accent6" w:themeShade="80"/>
        </w:rPr>
        <w:t xml:space="preserve"> question, ensure the corresponding information </w:t>
      </w:r>
      <w:r w:rsidR="00B312DD">
        <w:rPr>
          <w:color w:val="003B64" w:themeColor="accent6" w:themeShade="80"/>
        </w:rPr>
        <w:t>“</w:t>
      </w:r>
      <w:r w:rsidR="00D0432E">
        <w:rPr>
          <w:color w:val="003B64" w:themeColor="accent6" w:themeShade="80"/>
        </w:rPr>
        <w:t xml:space="preserve">CAA Exposition” </w:t>
      </w:r>
      <w:proofErr w:type="gramStart"/>
      <w:r w:rsidRPr="008D0983">
        <w:rPr>
          <w:color w:val="003B64" w:themeColor="accent6" w:themeShade="80"/>
        </w:rPr>
        <w:t xml:space="preserve">is </w:t>
      </w:r>
      <w:r w:rsidR="00C36759">
        <w:rPr>
          <w:color w:val="003B64" w:themeColor="accent6" w:themeShade="80"/>
        </w:rPr>
        <w:t xml:space="preserve">also </w:t>
      </w:r>
      <w:r w:rsidRPr="008D0983">
        <w:rPr>
          <w:color w:val="003B64" w:themeColor="accent6" w:themeShade="80"/>
        </w:rPr>
        <w:t>set</w:t>
      </w:r>
      <w:proofErr w:type="gramEnd"/>
      <w:r w:rsidRPr="008D0983">
        <w:rPr>
          <w:color w:val="003B64" w:themeColor="accent6" w:themeShade="80"/>
        </w:rPr>
        <w:t xml:space="preserve"> </w:t>
      </w:r>
      <w:r>
        <w:rPr>
          <w:color w:val="003B64" w:themeColor="accent6" w:themeShade="80"/>
        </w:rPr>
        <w:t xml:space="preserve">for the function </w:t>
      </w:r>
      <w:r w:rsidRPr="008D0983">
        <w:rPr>
          <w:color w:val="003B64" w:themeColor="accent6" w:themeShade="80"/>
        </w:rPr>
        <w:t xml:space="preserve">in </w:t>
      </w:r>
      <w:proofErr w:type="spellStart"/>
      <w:r w:rsidRPr="008D0983">
        <w:rPr>
          <w:color w:val="003B64" w:themeColor="accent6" w:themeShade="80"/>
        </w:rPr>
        <w:t>DSxRD</w:t>
      </w:r>
      <w:proofErr w:type="spellEnd"/>
      <w:r w:rsidRPr="008D0983">
        <w:rPr>
          <w:color w:val="003B64" w:themeColor="accent6" w:themeShade="80"/>
        </w:rPr>
        <w:t xml:space="preserve"> </w:t>
      </w:r>
      <w:r>
        <w:rPr>
          <w:color w:val="003B64" w:themeColor="accent6" w:themeShade="80"/>
        </w:rPr>
        <w:t>Authoring</w:t>
      </w:r>
      <w:r w:rsidR="00D0432E">
        <w:rPr>
          <w:color w:val="003B64" w:themeColor="accent6" w:themeShade="80"/>
        </w:rPr>
        <w:t>.</w:t>
      </w:r>
    </w:p>
    <w:p w14:paraId="0E69D500" w14:textId="26F119AA" w:rsidR="001D0415" w:rsidRPr="001D0CE2" w:rsidRDefault="001D0415" w:rsidP="006615D8">
      <w:pPr>
        <w:pStyle w:val="3DS2Title2"/>
      </w:pPr>
      <w:bookmarkStart w:id="107" w:name="_Toc492890917"/>
      <w:bookmarkStart w:id="108" w:name="_Toc494182293"/>
      <w:r w:rsidRPr="001D0CE2">
        <w:lastRenderedPageBreak/>
        <w:t>Detailed API description</w:t>
      </w:r>
      <w:bookmarkEnd w:id="107"/>
      <w:bookmarkEnd w:id="108"/>
      <w:r w:rsidR="00701DD8">
        <w:t xml:space="preserve"> (if relevant)</w:t>
      </w:r>
    </w:p>
    <w:p w14:paraId="3B322268" w14:textId="5C666120" w:rsidR="0020479C" w:rsidRDefault="001D0415" w:rsidP="00912907">
      <w:pPr>
        <w:pStyle w:val="HiddenText"/>
      </w:pPr>
      <w:r w:rsidRPr="001D0CE2">
        <w:t xml:space="preserve">For help on this topic, </w:t>
      </w:r>
      <w:r w:rsidR="006C7CA8" w:rsidRPr="001D0CE2">
        <w:t xml:space="preserve">refer to the </w:t>
      </w:r>
      <w:hyperlink r:id="rId55" w:history="1">
        <w:r w:rsidR="006C7CA8" w:rsidRPr="001D0CE2">
          <w:rPr>
            <w:rStyle w:val="Hyperlink"/>
          </w:rPr>
          <w:t>PES Authoring Best Practices</w:t>
        </w:r>
      </w:hyperlink>
      <w:r w:rsidR="006C7CA8" w:rsidRPr="001D0CE2">
        <w:t xml:space="preserve"> </w:t>
      </w:r>
      <w:r w:rsidR="006C7CA8" w:rsidRPr="008E7511">
        <w:t>section “What about API”.</w:t>
      </w:r>
      <w:bookmarkStart w:id="109" w:name="_Toc492890918"/>
      <w:bookmarkStart w:id="110" w:name="_Toc494182294"/>
    </w:p>
    <w:p w14:paraId="626E4ECA" w14:textId="77777777" w:rsidR="00935C88" w:rsidRPr="001D0CE2" w:rsidRDefault="00935C88" w:rsidP="00935C88">
      <w:r>
        <w:t>Not applicable</w:t>
      </w:r>
    </w:p>
    <w:p w14:paraId="5EA8E84F" w14:textId="77777777" w:rsidR="008E7511" w:rsidRPr="008E7511" w:rsidRDefault="008E7511" w:rsidP="008E7511"/>
    <w:p w14:paraId="0D5ED4CA" w14:textId="4A26606B" w:rsidR="001D0415" w:rsidRPr="001D0CE2" w:rsidRDefault="001D0415" w:rsidP="006615D8">
      <w:pPr>
        <w:pStyle w:val="3DS2Title2"/>
      </w:pPr>
      <w:r w:rsidRPr="001D0CE2">
        <w:t>Automation for command journaling</w:t>
      </w:r>
      <w:bookmarkEnd w:id="109"/>
      <w:bookmarkEnd w:id="110"/>
      <w:r w:rsidR="00701DD8">
        <w:t xml:space="preserve"> (if relevant)</w:t>
      </w:r>
    </w:p>
    <w:p w14:paraId="0A15F72B" w14:textId="0B7C950F" w:rsidR="001D0415" w:rsidRDefault="001D0415" w:rsidP="00912907">
      <w:pPr>
        <w:pStyle w:val="HiddenText"/>
      </w:pPr>
      <w:r w:rsidRPr="001D0CE2">
        <w:t>Specify here whether new commands created by this function (if any) will be exposed for automation and for availability in journaling</w:t>
      </w:r>
      <w:r w:rsidR="00DA7CE5">
        <w:t>.</w:t>
      </w:r>
    </w:p>
    <w:p w14:paraId="58AEAB4C" w14:textId="738BD061" w:rsidR="004848BA" w:rsidRDefault="004848BA" w:rsidP="004848BA"/>
    <w:p w14:paraId="4427FC5A" w14:textId="77777777" w:rsidR="00935C88" w:rsidRPr="001D0CE2" w:rsidRDefault="00935C88" w:rsidP="00935C88">
      <w:r>
        <w:t>Not applicable</w:t>
      </w:r>
    </w:p>
    <w:p w14:paraId="57EDCEBD" w14:textId="55379049" w:rsidR="00366256" w:rsidRDefault="00366256">
      <w:pPr>
        <w:rPr>
          <w:rFonts w:eastAsiaTheme="majorEastAsia" w:cs="Arial"/>
          <w:bCs/>
          <w:sz w:val="48"/>
          <w:szCs w:val="48"/>
        </w:rPr>
      </w:pPr>
      <w:r>
        <w:br w:type="page"/>
      </w:r>
    </w:p>
    <w:p w14:paraId="7E75367C" w14:textId="45C91FA5" w:rsidR="00366256" w:rsidRDefault="00366256" w:rsidP="00366256">
      <w:pPr>
        <w:pStyle w:val="PartTitle"/>
      </w:pPr>
      <w:bookmarkStart w:id="111" w:name="_Toc148687434"/>
      <w:r>
        <w:lastRenderedPageBreak/>
        <w:t xml:space="preserve">Section 3: </w:t>
      </w:r>
      <w:r w:rsidRPr="001D0CE2">
        <w:t>Quality of services</w:t>
      </w:r>
      <w:bookmarkEnd w:id="111"/>
    </w:p>
    <w:p w14:paraId="27BA9C6B" w14:textId="77777777" w:rsidR="00366256" w:rsidRDefault="00366256" w:rsidP="00912907">
      <w:pPr>
        <w:pStyle w:val="HiddenText"/>
      </w:pPr>
    </w:p>
    <w:p w14:paraId="375ACE34" w14:textId="48537FD6" w:rsidR="00366256" w:rsidRPr="001D0CE2" w:rsidRDefault="00E53C38" w:rsidP="00912907">
      <w:pPr>
        <w:pStyle w:val="HiddenText"/>
      </w:pPr>
      <w:r>
        <w:t>Specify</w:t>
      </w:r>
      <w:r w:rsidR="00366256">
        <w:t xml:space="preserve"> the</w:t>
      </w:r>
      <w:r w:rsidR="00366256" w:rsidRPr="001D0CE2">
        <w:t xml:space="preserve"> “nonfunctional” qualit</w:t>
      </w:r>
      <w:r w:rsidR="00C719AC">
        <w:t>ies</w:t>
      </w:r>
      <w:r w:rsidR="00366256" w:rsidRPr="001D0CE2">
        <w:t xml:space="preserve"> of service (performance, capacity, scalability, ) and security controls (Confidentiality, Integrity, Availability...) related to the requested functionality.</w:t>
      </w:r>
    </w:p>
    <w:p w14:paraId="340311EB" w14:textId="4D00C2E8" w:rsidR="001D0415" w:rsidRPr="001D0CE2" w:rsidRDefault="001D0415" w:rsidP="00F4079A">
      <w:pPr>
        <w:pStyle w:val="3DS2Title1"/>
        <w:numPr>
          <w:ilvl w:val="0"/>
          <w:numId w:val="12"/>
        </w:numPr>
      </w:pPr>
      <w:bookmarkStart w:id="112" w:name="_Toc492890887"/>
      <w:bookmarkStart w:id="113" w:name="_Toc492890919"/>
      <w:bookmarkStart w:id="114" w:name="_Toc494182295"/>
      <w:bookmarkStart w:id="115" w:name="_Toc527023819"/>
      <w:bookmarkStart w:id="116" w:name="_Toc148687435"/>
      <w:r w:rsidRPr="001D0CE2">
        <w:t xml:space="preserve">Performance, </w:t>
      </w:r>
      <w:r w:rsidR="009C7806">
        <w:t>c</w:t>
      </w:r>
      <w:r w:rsidRPr="001D0CE2">
        <w:t xml:space="preserve">apacity and </w:t>
      </w:r>
      <w:r w:rsidR="009C7806">
        <w:t>s</w:t>
      </w:r>
      <w:r w:rsidRPr="001D0CE2">
        <w:t>alability (PCS)</w:t>
      </w:r>
      <w:bookmarkEnd w:id="112"/>
      <w:bookmarkEnd w:id="113"/>
      <w:bookmarkEnd w:id="114"/>
      <w:bookmarkEnd w:id="115"/>
      <w:bookmarkEnd w:id="116"/>
    </w:p>
    <w:p w14:paraId="5239484A" w14:textId="6CC55629" w:rsidR="00874977" w:rsidRDefault="00E53C38" w:rsidP="00BD1169">
      <w:r w:rsidRPr="00BD1169">
        <w:t>E</w:t>
      </w:r>
      <w:r w:rsidR="00366256" w:rsidRPr="00BD1169">
        <w:t xml:space="preserve">valuate and specify the </w:t>
      </w:r>
      <w:r w:rsidR="00874977" w:rsidRPr="00BD1169">
        <w:t>PCS objectives</w:t>
      </w:r>
      <w:r w:rsidR="00366256" w:rsidRPr="00BD1169">
        <w:t xml:space="preserve"> for industrial usage of this function</w:t>
      </w:r>
      <w:r w:rsidR="00874977" w:rsidRPr="00874977">
        <w:rPr>
          <w:rStyle w:val="HiddenTextChar"/>
        </w:rPr>
        <w:t>.</w:t>
      </w:r>
      <w:r w:rsidR="00671659">
        <w:rPr>
          <w:rStyle w:val="HiddenTextChar"/>
        </w:rPr>
        <w:t xml:space="preserve"> </w:t>
      </w:r>
      <w:r w:rsidR="00874977" w:rsidRPr="00BD1169">
        <w:rPr>
          <w:rStyle w:val="HiddenTextChar"/>
        </w:rPr>
        <w:t xml:space="preserve">For more information of this topic, refer to </w:t>
      </w:r>
      <w:r w:rsidR="001A32E9" w:rsidRPr="00BD1169">
        <w:rPr>
          <w:rStyle w:val="HiddenTextChar"/>
        </w:rPr>
        <w:t xml:space="preserve">the </w:t>
      </w:r>
      <w:r w:rsidR="00874977" w:rsidRPr="00BD1169">
        <w:rPr>
          <w:rStyle w:val="HiddenTextChar"/>
        </w:rPr>
        <w:t>“</w:t>
      </w:r>
      <w:r w:rsidR="00671659" w:rsidRPr="00BD1169">
        <w:rPr>
          <w:rStyle w:val="HiddenTextChar"/>
        </w:rPr>
        <w:t>What About Performance, Capacity and Scalability (PCS)</w:t>
      </w:r>
      <w:r w:rsidR="00874977" w:rsidRPr="00BD1169">
        <w:rPr>
          <w:rStyle w:val="HiddenTextChar"/>
        </w:rPr>
        <w:t xml:space="preserve">” </w:t>
      </w:r>
      <w:r w:rsidR="001A32E9" w:rsidRPr="00BD1169">
        <w:rPr>
          <w:rStyle w:val="HiddenTextChar"/>
        </w:rPr>
        <w:t>section of</w:t>
      </w:r>
      <w:r w:rsidR="00874977" w:rsidRPr="00BD1169">
        <w:rPr>
          <w:rStyle w:val="HiddenTextChar"/>
        </w:rPr>
        <w:t xml:space="preserve"> </w:t>
      </w:r>
      <w:hyperlink r:id="rId56" w:history="1">
        <w:r w:rsidR="00874977" w:rsidRPr="00BD1169">
          <w:rPr>
            <w:rStyle w:val="HiddenTextChar"/>
          </w:rPr>
          <w:t>PES Authoring Best Practices.</w:t>
        </w:r>
      </w:hyperlink>
      <w:r w:rsidR="00671659" w:rsidRPr="00BD1169">
        <w:rPr>
          <w:rStyle w:val="HiddenTextChar"/>
        </w:rPr>
        <w:t xml:space="preserve"> </w:t>
      </w:r>
    </w:p>
    <w:p w14:paraId="74D33C7C" w14:textId="04822E03" w:rsidR="001D0415" w:rsidRDefault="001D0415" w:rsidP="00366256">
      <w:r w:rsidRPr="001D0CE2">
        <w:t>Definitions:</w:t>
      </w:r>
    </w:p>
    <w:p w14:paraId="66C45243" w14:textId="06AD585E" w:rsidR="001D0415" w:rsidRPr="001D0CE2" w:rsidRDefault="001D0415" w:rsidP="009C7806">
      <w:pPr>
        <w:ind w:left="708"/>
      </w:pPr>
      <w:r w:rsidRPr="001D0CE2">
        <w:rPr>
          <w:b/>
        </w:rPr>
        <w:t>Performance</w:t>
      </w:r>
      <w:r w:rsidRPr="001D0CE2">
        <w:t xml:space="preserve"> - </w:t>
      </w:r>
      <w:r w:rsidR="002B0C86">
        <w:t>T</w:t>
      </w:r>
      <w:r w:rsidRPr="001D0CE2">
        <w:t>ime and system resources required to complete a set of scenarios</w:t>
      </w:r>
    </w:p>
    <w:p w14:paraId="1494BFDD" w14:textId="032BEF08" w:rsidR="001D0415" w:rsidRPr="001D0CE2" w:rsidRDefault="001D0415" w:rsidP="009C7806">
      <w:pPr>
        <w:ind w:left="708"/>
      </w:pPr>
      <w:r w:rsidRPr="001D0CE2">
        <w:rPr>
          <w:b/>
        </w:rPr>
        <w:t>Capacity</w:t>
      </w:r>
      <w:r w:rsidRPr="001D0CE2">
        <w:t xml:space="preserve"> - </w:t>
      </w:r>
      <w:r w:rsidR="002B0C86">
        <w:t>N</w:t>
      </w:r>
      <w:r w:rsidRPr="001D0CE2">
        <w:t>umber of concurrent users supported by a given hardware configuration</w:t>
      </w:r>
    </w:p>
    <w:p w14:paraId="08D18F57" w14:textId="12B704BC" w:rsidR="001D0415" w:rsidRPr="001D0CE2" w:rsidRDefault="001D0415" w:rsidP="009C7806">
      <w:pPr>
        <w:ind w:left="708"/>
      </w:pPr>
      <w:r w:rsidRPr="001D0CE2">
        <w:rPr>
          <w:b/>
        </w:rPr>
        <w:t>Scalability</w:t>
      </w:r>
      <w:r w:rsidRPr="001D0CE2">
        <w:t xml:space="preserve"> - </w:t>
      </w:r>
      <w:r w:rsidR="002B0C86">
        <w:t>A</w:t>
      </w:r>
      <w:r w:rsidRPr="001D0CE2">
        <w:t>bility to add proportional amounts of workload and resources while maintaining performance</w:t>
      </w:r>
    </w:p>
    <w:p w14:paraId="18E48F31" w14:textId="674299E9" w:rsidR="001D0415" w:rsidRPr="00B1482F" w:rsidRDefault="001D0415" w:rsidP="00B1482F">
      <w:pPr>
        <w:pStyle w:val="3DS2Title2"/>
      </w:pPr>
      <w:r w:rsidRPr="00B1482F">
        <w:t>Performance</w:t>
      </w:r>
      <w:r w:rsidR="00B359BD">
        <w:t xml:space="preserve"> o</w:t>
      </w:r>
      <w:r w:rsidR="001A32E9">
        <w:t>bjectives</w:t>
      </w:r>
      <w:r w:rsidRPr="00B1482F">
        <w:t>:</w:t>
      </w:r>
    </w:p>
    <w:p w14:paraId="13561309" w14:textId="43146E88" w:rsidR="001D0415" w:rsidRDefault="009644C5" w:rsidP="00B1482F">
      <w:r>
        <w:t xml:space="preserve"> </w:t>
      </w:r>
    </w:p>
    <w:p w14:paraId="7049F339" w14:textId="77777777" w:rsidR="00935C88" w:rsidRDefault="00935C88" w:rsidP="00935C88">
      <w:pPr>
        <w:ind w:left="708"/>
      </w:pPr>
      <w:r>
        <w:t xml:space="preserve">The </w:t>
      </w:r>
      <w:r w:rsidRPr="00D22CD8">
        <w:t>Extended C</w:t>
      </w:r>
      <w:r>
        <w:t xml:space="preserve">ollaboration Control Center App opens a Collaboration in Edit mode </w:t>
      </w:r>
      <w:r w:rsidRPr="00D22CD8">
        <w:t xml:space="preserve">in less than 2 seconds </w:t>
      </w:r>
    </w:p>
    <w:p w14:paraId="3320F2F6" w14:textId="51CD8337" w:rsidR="00935C88" w:rsidRDefault="00935C88" w:rsidP="00935C88">
      <w:pPr>
        <w:ind w:left="708"/>
      </w:pPr>
      <w:r w:rsidRPr="00D22CD8">
        <w:t>The Extended C</w:t>
      </w:r>
      <w:r>
        <w:t xml:space="preserve">ollaboration Control Center App </w:t>
      </w:r>
      <w:r w:rsidR="00976DDD">
        <w:t>modifies</w:t>
      </w:r>
      <w:r>
        <w:t xml:space="preserve"> a collaboration</w:t>
      </w:r>
      <w:r w:rsidR="00591BC7">
        <w:t xml:space="preserve"> (with no impact on any content) </w:t>
      </w:r>
      <w:r w:rsidRPr="00D22CD8">
        <w:t xml:space="preserve">in less than </w:t>
      </w:r>
      <w:r w:rsidR="00591BC7">
        <w:t>3</w:t>
      </w:r>
      <w:r w:rsidRPr="00D22CD8">
        <w:t xml:space="preserve"> seconds</w:t>
      </w:r>
      <w:r w:rsidR="00591BC7">
        <w:t xml:space="preserve"> (for instance while adding the reuse of an existing bookmark)</w:t>
      </w:r>
      <w:r>
        <w:t>.</w:t>
      </w:r>
    </w:p>
    <w:p w14:paraId="17267BD2" w14:textId="77777777" w:rsidR="00935C88" w:rsidRPr="00D22CD8" w:rsidRDefault="00935C88" w:rsidP="00935C88">
      <w:pPr>
        <w:ind w:left="708"/>
        <w:rPr>
          <w:rFonts w:cs="Arial"/>
        </w:rPr>
      </w:pPr>
      <w:r w:rsidRPr="00D22CD8">
        <w:rPr>
          <w:rFonts w:cs="Arial"/>
        </w:rPr>
        <w:t xml:space="preserve">See FUN129899: </w:t>
      </w:r>
      <w:hyperlink r:id="rId57" w:history="1">
        <w:r w:rsidRPr="00D22CD8">
          <w:rPr>
            <w:rStyle w:val="Hyperlink"/>
            <w:rFonts w:cs="Arial"/>
            <w:color w:val="auto"/>
          </w:rPr>
          <w:t>Integrated Engineering Collaboration Service PCS</w:t>
        </w:r>
      </w:hyperlink>
    </w:p>
    <w:p w14:paraId="6824F7A4" w14:textId="1229DF92" w:rsidR="001D0415" w:rsidRDefault="001D0415" w:rsidP="00B1482F">
      <w:pPr>
        <w:pStyle w:val="3DS2Title2"/>
      </w:pPr>
      <w:r w:rsidRPr="00B1482F">
        <w:t>Capacity</w:t>
      </w:r>
      <w:r w:rsidR="00B359BD">
        <w:t xml:space="preserve"> o</w:t>
      </w:r>
      <w:r w:rsidR="001A32E9">
        <w:t>bjectives</w:t>
      </w:r>
      <w:r w:rsidRPr="00B1482F">
        <w:t xml:space="preserve">: </w:t>
      </w:r>
    </w:p>
    <w:p w14:paraId="5D2AAD1B" w14:textId="77777777" w:rsidR="00935C88" w:rsidRPr="00D22CD8" w:rsidRDefault="009644C5" w:rsidP="00935C88">
      <w:pPr>
        <w:ind w:left="708"/>
        <w:rPr>
          <w:rFonts w:cs="Arial"/>
        </w:rPr>
      </w:pPr>
      <w:r>
        <w:t xml:space="preserve"> </w:t>
      </w:r>
      <w:r w:rsidR="00935C88" w:rsidRPr="00D22CD8">
        <w:rPr>
          <w:rFonts w:cs="Arial"/>
        </w:rPr>
        <w:t xml:space="preserve">See FUN129899: </w:t>
      </w:r>
      <w:hyperlink r:id="rId58" w:history="1">
        <w:r w:rsidR="00935C88" w:rsidRPr="00D22CD8">
          <w:rPr>
            <w:rStyle w:val="Hyperlink"/>
            <w:rFonts w:cs="Arial"/>
            <w:color w:val="auto"/>
          </w:rPr>
          <w:t>Integrated Engineering Collaboration Service PCS</w:t>
        </w:r>
      </w:hyperlink>
    </w:p>
    <w:p w14:paraId="5F9A7327" w14:textId="6374D4F8" w:rsidR="001D0415" w:rsidRDefault="001D0415" w:rsidP="00B1482F">
      <w:pPr>
        <w:pStyle w:val="3DS2Title2"/>
      </w:pPr>
      <w:r w:rsidRPr="00B1482F">
        <w:t>Scalability</w:t>
      </w:r>
      <w:r w:rsidR="00B359BD">
        <w:t xml:space="preserve"> o</w:t>
      </w:r>
      <w:r w:rsidR="001A32E9">
        <w:t>bjectives</w:t>
      </w:r>
      <w:r w:rsidRPr="00B1482F">
        <w:t>:</w:t>
      </w:r>
      <w:r w:rsidRPr="001D0CE2">
        <w:t xml:space="preserve"> </w:t>
      </w:r>
    </w:p>
    <w:p w14:paraId="1594E515" w14:textId="77777777" w:rsidR="00935C88" w:rsidRPr="00D22CD8" w:rsidRDefault="00935C88" w:rsidP="00935C88">
      <w:pPr>
        <w:ind w:left="708"/>
        <w:rPr>
          <w:rFonts w:cs="Arial"/>
        </w:rPr>
      </w:pPr>
      <w:r w:rsidRPr="00D22CD8">
        <w:rPr>
          <w:rFonts w:cs="Arial"/>
        </w:rPr>
        <w:t xml:space="preserve">See FUN129899: </w:t>
      </w:r>
      <w:hyperlink r:id="rId59" w:history="1">
        <w:r w:rsidRPr="00D22CD8">
          <w:rPr>
            <w:rStyle w:val="Hyperlink"/>
            <w:rFonts w:cs="Arial"/>
            <w:color w:val="auto"/>
          </w:rPr>
          <w:t>Integrated Engineering Collaboration Service PCS</w:t>
        </w:r>
      </w:hyperlink>
    </w:p>
    <w:tbl>
      <w:tblPr>
        <w:tblStyle w:val="LightList1"/>
        <w:tblW w:w="5000" w:type="pct"/>
        <w:tblLook w:val="04A0" w:firstRow="1" w:lastRow="0" w:firstColumn="1" w:lastColumn="0" w:noHBand="0" w:noVBand="1"/>
      </w:tblPr>
      <w:tblGrid>
        <w:gridCol w:w="4851"/>
        <w:gridCol w:w="4155"/>
      </w:tblGrid>
      <w:tr w:rsidR="00E56F7D" w:rsidRPr="001D0CE2" w14:paraId="783E7817" w14:textId="77777777" w:rsidTr="00660B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3" w:type="pct"/>
          </w:tcPr>
          <w:p w14:paraId="74DF7DA0" w14:textId="02AC2DD7" w:rsidR="00E56F7D" w:rsidRPr="001D0CE2" w:rsidRDefault="00C02865" w:rsidP="00660BF9">
            <w:pPr>
              <w:rPr>
                <w:b w:val="0"/>
              </w:rPr>
            </w:pPr>
            <w:r w:rsidRPr="00DD6C21">
              <w:rPr>
                <w:noProof/>
              </w:rPr>
              <w:drawing>
                <wp:anchor distT="0" distB="0" distL="114300" distR="114300" simplePos="0" relativeHeight="251712000" behindDoc="0" locked="0" layoutInCell="1" allowOverlap="1" wp14:anchorId="5A770712" wp14:editId="46FADEA0">
                  <wp:simplePos x="0" y="0"/>
                  <wp:positionH relativeFrom="leftMargin">
                    <wp:posOffset>480060</wp:posOffset>
                  </wp:positionH>
                  <wp:positionV relativeFrom="paragraph">
                    <wp:posOffset>389890</wp:posOffset>
                  </wp:positionV>
                  <wp:extent cx="365760" cy="365760"/>
                  <wp:effectExtent l="0" t="0" r="0" b="0"/>
                  <wp:wrapNone/>
                  <wp:docPr id="9" name="Picture 9" descr="C:\Documents and Settings\aeo\My Documents\My Pictures\Microsoft Clip Organizer\j04347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aeo\My Documents\My Pictures\Microsoft Clip Organizer\j0434750.png"/>
                          <pic:cNvPicPr>
                            <a:picLocks noChangeAspect="1" noChangeArrowheads="1"/>
                          </pic:cNvPicPr>
                        </pic:nvPicPr>
                        <pic:blipFill>
                          <a:blip r:embed="rId35" cstate="print">
                            <a:duotone>
                              <a:schemeClr val="accent3">
                                <a:shade val="45000"/>
                                <a:satMod val="135000"/>
                              </a:schemeClr>
                              <a:prstClr val="white"/>
                            </a:duotone>
                          </a:blip>
                          <a:srcRect/>
                          <a:stretch>
                            <a:fillRect/>
                          </a:stretch>
                        </pic:blipFill>
                        <pic:spPr bwMode="auto">
                          <a:xfrm>
                            <a:off x="0" y="0"/>
                            <a:ext cx="365760" cy="36576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E56F7D" w:rsidRPr="001D0CE2">
              <w:t>Required Information</w:t>
            </w:r>
          </w:p>
        </w:tc>
        <w:tc>
          <w:tcPr>
            <w:tcW w:w="2307" w:type="pct"/>
          </w:tcPr>
          <w:p w14:paraId="3CE354F1" w14:textId="77777777" w:rsidR="00E56F7D" w:rsidRPr="001D0CE2" w:rsidRDefault="00E56F7D" w:rsidP="00660BF9">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E56F7D" w:rsidRPr="001D0CE2" w14:paraId="521FBB5F" w14:textId="77777777" w:rsidTr="00660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3" w:type="pct"/>
          </w:tcPr>
          <w:p w14:paraId="0F9202B2" w14:textId="0387D53D" w:rsidR="00E56F7D" w:rsidRPr="001D0CE2" w:rsidRDefault="00E56F7D" w:rsidP="00E56F7D">
            <w:pPr>
              <w:rPr>
                <w:b w:val="0"/>
              </w:rPr>
            </w:pPr>
            <w:proofErr w:type="gramStart"/>
            <w:r>
              <w:rPr>
                <w:b w:val="0"/>
              </w:rPr>
              <w:t xml:space="preserve">Are </w:t>
            </w:r>
            <w:r w:rsidRPr="00E56F7D">
              <w:rPr>
                <w:b w:val="0"/>
              </w:rPr>
              <w:t>PCS tests provided</w:t>
            </w:r>
            <w:proofErr w:type="gramEnd"/>
            <w:r w:rsidRPr="00E56F7D">
              <w:rPr>
                <w:b w:val="0"/>
              </w:rPr>
              <w:t xml:space="preserve"> with the function?</w:t>
            </w:r>
            <w:r w:rsidRPr="001D0CE2">
              <w:rPr>
                <w:b w:val="0"/>
              </w:rPr>
              <w:t xml:space="preserve"> </w:t>
            </w:r>
          </w:p>
        </w:tc>
        <w:tc>
          <w:tcPr>
            <w:tcW w:w="2307" w:type="pct"/>
          </w:tcPr>
          <w:p w14:paraId="6F7E0F59" w14:textId="40DBD33C" w:rsidR="00E56F7D" w:rsidRPr="001D0CE2" w:rsidRDefault="002647BD" w:rsidP="00660BF9">
            <w:pPr>
              <w:cnfStyle w:val="000000100000" w:firstRow="0" w:lastRow="0" w:firstColumn="0" w:lastColumn="0" w:oddVBand="0" w:evenVBand="0" w:oddHBand="1" w:evenHBand="0" w:firstRowFirstColumn="0" w:firstRowLastColumn="0" w:lastRowFirstColumn="0" w:lastRowLastColumn="0"/>
              <w:rPr>
                <w:rStyle w:val="Emphasis"/>
              </w:rPr>
            </w:pPr>
            <w:sdt>
              <w:sdtPr>
                <w:rPr>
                  <w:rStyle w:val="Emphasis"/>
                </w:rPr>
                <w:alias w:val="PCS_Acceptance_Test"/>
                <w:tag w:val="PCS_Acceptance_Test"/>
                <w:id w:val="-633491341"/>
                <w:placeholder>
                  <w:docPart w:val="91480432AB7E4DE39F2FACF3A4931B6F"/>
                </w:placeholder>
                <w:comboBox>
                  <w:listItem w:value="Choose an item."/>
                  <w:listItem w:displayText="Yes" w:value="Yes"/>
                  <w:listItem w:displayText="No" w:value="No"/>
                  <w:listItem w:displayText="Non Applicable" w:value="Non Applicable"/>
                </w:comboBox>
              </w:sdtPr>
              <w:sdtContent>
                <w:r w:rsidR="00935C88">
                  <w:rPr>
                    <w:rStyle w:val="Emphasis"/>
                  </w:rPr>
                  <w:t>No</w:t>
                </w:r>
              </w:sdtContent>
            </w:sdt>
          </w:p>
        </w:tc>
      </w:tr>
    </w:tbl>
    <w:p w14:paraId="12B73993" w14:textId="6B06FB90" w:rsidR="00D62397" w:rsidRDefault="00E56F7D" w:rsidP="004848BA">
      <w:r>
        <w:t xml:space="preserve">If </w:t>
      </w:r>
      <w:r w:rsidR="00D62397">
        <w:t xml:space="preserve">yes, specify the tests </w:t>
      </w:r>
      <w:hyperlink w:anchor="PCS_AcceptanceTests" w:history="1">
        <w:r w:rsidR="00D62397" w:rsidRPr="00D62397">
          <w:rPr>
            <w:rStyle w:val="Hyperlink"/>
          </w:rPr>
          <w:t>in the dedicated section</w:t>
        </w:r>
      </w:hyperlink>
      <w:r w:rsidR="00D62397">
        <w:t xml:space="preserve">. </w:t>
      </w:r>
    </w:p>
    <w:p w14:paraId="45EA21F6" w14:textId="612801F5" w:rsidR="001A32E9" w:rsidRDefault="00D62397" w:rsidP="00390810">
      <w:r>
        <w:t xml:space="preserve">If </w:t>
      </w:r>
      <w:r w:rsidR="00E56F7D">
        <w:t>you answered “</w:t>
      </w:r>
      <w:r w:rsidR="00E53C38">
        <w:t>n</w:t>
      </w:r>
      <w:r w:rsidR="00E56F7D">
        <w:t>o”</w:t>
      </w:r>
      <w:r w:rsidR="00C02865">
        <w:t xml:space="preserve"> or “Non Applicable”</w:t>
      </w:r>
      <w:r w:rsidR="00E56F7D">
        <w:t xml:space="preserve"> </w:t>
      </w:r>
      <w:r w:rsidR="00E56F7D" w:rsidRPr="00301A6A">
        <w:t xml:space="preserve">explain </w:t>
      </w:r>
      <w:r w:rsidR="00701DD8">
        <w:t xml:space="preserve">why </w:t>
      </w:r>
      <w:r w:rsidR="00E56F7D" w:rsidRPr="00301A6A">
        <w:t>briefly:</w:t>
      </w:r>
      <w:r w:rsidR="00E56F7D">
        <w:t xml:space="preserve"> </w:t>
      </w:r>
      <w:bookmarkStart w:id="117" w:name="_Toc492890889"/>
      <w:bookmarkStart w:id="118" w:name="_Toc492890921"/>
      <w:bookmarkStart w:id="119" w:name="_Toc494182297"/>
      <w:bookmarkStart w:id="120" w:name="_Toc527023821"/>
    </w:p>
    <w:p w14:paraId="05D9B541" w14:textId="403706DE" w:rsidR="001D0415" w:rsidRDefault="00DE0F61" w:rsidP="006615D8">
      <w:pPr>
        <w:pStyle w:val="3DS2Title1"/>
      </w:pPr>
      <w:bookmarkStart w:id="121" w:name="_Toc148687436"/>
      <w:r w:rsidRPr="00DD6C21">
        <w:rPr>
          <w:noProof/>
        </w:rPr>
        <w:drawing>
          <wp:anchor distT="0" distB="0" distL="114300" distR="114300" simplePos="0" relativeHeight="251714048" behindDoc="0" locked="0" layoutInCell="1" allowOverlap="1" wp14:anchorId="2B6488FF" wp14:editId="4D3AB1A0">
            <wp:simplePos x="0" y="0"/>
            <wp:positionH relativeFrom="leftMargin">
              <wp:posOffset>487680</wp:posOffset>
            </wp:positionH>
            <wp:positionV relativeFrom="paragraph">
              <wp:posOffset>348615</wp:posOffset>
            </wp:positionV>
            <wp:extent cx="365760" cy="365760"/>
            <wp:effectExtent l="0" t="0" r="0" b="0"/>
            <wp:wrapNone/>
            <wp:docPr id="19" name="Picture 19" descr="C:\Documents and Settings\aeo\My Documents\My Pictures\Microsoft Clip Organizer\j04347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aeo\My Documents\My Pictures\Microsoft Clip Organizer\j0434750.png"/>
                    <pic:cNvPicPr>
                      <a:picLocks noChangeAspect="1" noChangeArrowheads="1"/>
                    </pic:cNvPicPr>
                  </pic:nvPicPr>
                  <pic:blipFill>
                    <a:blip r:embed="rId35" cstate="print">
                      <a:duotone>
                        <a:schemeClr val="accent3">
                          <a:shade val="45000"/>
                          <a:satMod val="135000"/>
                        </a:schemeClr>
                        <a:prstClr val="white"/>
                      </a:duotone>
                    </a:blip>
                    <a:srcRect/>
                    <a:stretch>
                      <a:fillRect/>
                    </a:stretch>
                  </pic:blipFill>
                  <pic:spPr bwMode="auto">
                    <a:xfrm>
                      <a:off x="0" y="0"/>
                      <a:ext cx="365760" cy="36576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1D0415" w:rsidRPr="001D0CE2">
        <w:t xml:space="preserve">Security </w:t>
      </w:r>
      <w:r w:rsidR="009C7806">
        <w:t>c</w:t>
      </w:r>
      <w:r w:rsidR="001D0415" w:rsidRPr="001D0CE2">
        <w:t>ontrol</w:t>
      </w:r>
      <w:bookmarkEnd w:id="117"/>
      <w:bookmarkEnd w:id="118"/>
      <w:bookmarkEnd w:id="119"/>
      <w:bookmarkEnd w:id="120"/>
      <w:r w:rsidR="00B359BD">
        <w:t>s</w:t>
      </w:r>
      <w:bookmarkEnd w:id="121"/>
    </w:p>
    <w:p w14:paraId="3FFA51C3" w14:textId="76AF7228" w:rsidR="00366256" w:rsidRPr="001D0CE2" w:rsidRDefault="004E4BAE" w:rsidP="00912907">
      <w:pPr>
        <w:pStyle w:val="HiddenText"/>
      </w:pPr>
      <w:r w:rsidRPr="00DD6C21">
        <w:rPr>
          <w:noProof/>
        </w:rPr>
        <w:drawing>
          <wp:anchor distT="0" distB="0" distL="114300" distR="114300" simplePos="0" relativeHeight="251703808" behindDoc="0" locked="0" layoutInCell="1" allowOverlap="1" wp14:anchorId="4EE0AD6E" wp14:editId="76EF773C">
            <wp:simplePos x="0" y="0"/>
            <wp:positionH relativeFrom="column">
              <wp:posOffset>-450850</wp:posOffset>
            </wp:positionH>
            <wp:positionV relativeFrom="paragraph">
              <wp:posOffset>770890</wp:posOffset>
            </wp:positionV>
            <wp:extent cx="365760" cy="365760"/>
            <wp:effectExtent l="0" t="0" r="0" b="0"/>
            <wp:wrapNone/>
            <wp:docPr id="16" name="Picture 16" descr="C:\Documents and Settings\aeo\My Documents\My Pictures\Microsoft Clip Organizer\j04347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aeo\My Documents\My Pictures\Microsoft Clip Organizer\j0434750.png"/>
                    <pic:cNvPicPr>
                      <a:picLocks noChangeAspect="1" noChangeArrowheads="1"/>
                    </pic:cNvPicPr>
                  </pic:nvPicPr>
                  <pic:blipFill>
                    <a:blip r:embed="rId35" cstate="print">
                      <a:duotone>
                        <a:schemeClr val="accent3">
                          <a:shade val="45000"/>
                          <a:satMod val="135000"/>
                        </a:schemeClr>
                        <a:prstClr val="white"/>
                      </a:duotone>
                    </a:blip>
                    <a:srcRect/>
                    <a:stretch>
                      <a:fillRect/>
                    </a:stretch>
                  </pic:blipFill>
                  <pic:spPr bwMode="auto">
                    <a:xfrm>
                      <a:off x="0" y="0"/>
                      <a:ext cx="365760" cy="36576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366256" w:rsidRPr="001D0CE2">
        <w:t>For more information o</w:t>
      </w:r>
      <w:r w:rsidR="00D92A0B">
        <w:t>n</w:t>
      </w:r>
      <w:r w:rsidR="00366256" w:rsidRPr="001D0CE2">
        <w:t xml:space="preserve"> this topic, refer to </w:t>
      </w:r>
      <w:r w:rsidR="001A32E9">
        <w:t xml:space="preserve">the </w:t>
      </w:r>
      <w:r w:rsidR="00366256" w:rsidRPr="001D0CE2">
        <w:t>“</w:t>
      </w:r>
      <w:r w:rsidR="00366256">
        <w:t>What about: Security Control</w:t>
      </w:r>
      <w:r w:rsidR="00366256" w:rsidRPr="001D0CE2">
        <w:t xml:space="preserve">” </w:t>
      </w:r>
      <w:r w:rsidR="001A32E9">
        <w:t>section of</w:t>
      </w:r>
      <w:r w:rsidR="00366256" w:rsidRPr="001D0CE2">
        <w:t xml:space="preserve"> </w:t>
      </w:r>
      <w:hyperlink r:id="rId60" w:history="1">
        <w:r w:rsidR="00366256" w:rsidRPr="001D0CE2">
          <w:rPr>
            <w:rStyle w:val="Hyperlink"/>
            <w:color w:val="3366FF"/>
          </w:rPr>
          <w:t>PES Authoring Best Practices</w:t>
        </w:r>
        <w:r w:rsidR="00366256" w:rsidRPr="001D0CE2">
          <w:rPr>
            <w:rStyle w:val="Hyperlink"/>
            <w:color w:val="auto"/>
          </w:rPr>
          <w:t>.</w:t>
        </w:r>
      </w:hyperlink>
    </w:p>
    <w:tbl>
      <w:tblPr>
        <w:tblStyle w:val="LightList1"/>
        <w:tblW w:w="5000" w:type="pct"/>
        <w:tblLook w:val="04A0" w:firstRow="1" w:lastRow="0" w:firstColumn="1" w:lastColumn="0" w:noHBand="0" w:noVBand="1"/>
      </w:tblPr>
      <w:tblGrid>
        <w:gridCol w:w="4851"/>
        <w:gridCol w:w="4155"/>
      </w:tblGrid>
      <w:tr w:rsidR="00366256" w:rsidRPr="001D0CE2" w14:paraId="688B9AED" w14:textId="77777777" w:rsidTr="00660B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3" w:type="pct"/>
          </w:tcPr>
          <w:p w14:paraId="011F7F62" w14:textId="77777777" w:rsidR="00366256" w:rsidRPr="001D0CE2" w:rsidRDefault="00366256" w:rsidP="00660BF9">
            <w:pPr>
              <w:rPr>
                <w:b w:val="0"/>
              </w:rPr>
            </w:pPr>
            <w:r w:rsidRPr="001D0CE2">
              <w:t>Required Information</w:t>
            </w:r>
          </w:p>
        </w:tc>
        <w:tc>
          <w:tcPr>
            <w:tcW w:w="2307" w:type="pct"/>
          </w:tcPr>
          <w:p w14:paraId="30668867" w14:textId="77777777" w:rsidR="00366256" w:rsidRPr="001D0CE2" w:rsidRDefault="00366256" w:rsidP="00660BF9">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366256" w:rsidRPr="00301A6A" w14:paraId="7D2AF3BE" w14:textId="77777777" w:rsidTr="00660BF9">
        <w:trPr>
          <w:cnfStyle w:val="000000100000" w:firstRow="0" w:lastRow="0" w:firstColumn="0" w:lastColumn="0" w:oddVBand="0" w:evenVBand="0" w:oddHBand="1" w:evenHBand="0" w:firstRowFirstColumn="0" w:firstRowLastColumn="0" w:lastRowFirstColumn="0" w:lastRowLastColumn="0"/>
          <w:trHeight w:val="184"/>
        </w:trPr>
        <w:tc>
          <w:tcPr>
            <w:cnfStyle w:val="001000000000" w:firstRow="0" w:lastRow="0" w:firstColumn="1" w:lastColumn="0" w:oddVBand="0" w:evenVBand="0" w:oddHBand="0" w:evenHBand="0" w:firstRowFirstColumn="0" w:firstRowLastColumn="0" w:lastRowFirstColumn="0" w:lastRowLastColumn="0"/>
            <w:tcW w:w="2693" w:type="pct"/>
          </w:tcPr>
          <w:p w14:paraId="4EC374B0" w14:textId="77777777" w:rsidR="00366256" w:rsidRPr="00301A6A" w:rsidRDefault="00366256" w:rsidP="00660BF9">
            <w:pPr>
              <w:rPr>
                <w:b w:val="0"/>
              </w:rPr>
            </w:pPr>
            <w:r w:rsidRPr="00301A6A">
              <w:rPr>
                <w:b w:val="0"/>
              </w:rPr>
              <w:t>Does this function comply with security control rules for maintaining safe function usage?</w:t>
            </w:r>
          </w:p>
        </w:tc>
        <w:tc>
          <w:tcPr>
            <w:tcW w:w="2307" w:type="pct"/>
          </w:tcPr>
          <w:p w14:paraId="3B606C63" w14:textId="0A87CD26" w:rsidR="00366256" w:rsidRPr="00301A6A" w:rsidRDefault="002647BD" w:rsidP="00660BF9">
            <w:pPr>
              <w:cnfStyle w:val="000000100000" w:firstRow="0" w:lastRow="0" w:firstColumn="0" w:lastColumn="0" w:oddVBand="0" w:evenVBand="0" w:oddHBand="1" w:evenHBand="0" w:firstRowFirstColumn="0" w:firstRowLastColumn="0" w:lastRowFirstColumn="0" w:lastRowLastColumn="0"/>
            </w:pPr>
            <w:sdt>
              <w:sdtPr>
                <w:alias w:val="Security Control Required"/>
                <w:tag w:val="Security_Control_Required"/>
                <w:id w:val="-89239342"/>
                <w:placeholder>
                  <w:docPart w:val="03C85B8BEBFD407E86C08BF9A905790E"/>
                </w:placeholder>
                <w:comboBox>
                  <w:listItem w:value="Choose an item."/>
                  <w:listItem w:displayText="Yes" w:value="Yes"/>
                  <w:listItem w:displayText="No" w:value="No"/>
                  <w:listItem w:displayText="Non Applicable" w:value="Non Applicable"/>
                </w:comboBox>
              </w:sdtPr>
              <w:sdtContent>
                <w:r w:rsidR="00935C88">
                  <w:t>Yes</w:t>
                </w:r>
              </w:sdtContent>
            </w:sdt>
          </w:p>
        </w:tc>
      </w:tr>
    </w:tbl>
    <w:p w14:paraId="51889F0C" w14:textId="107A478B" w:rsidR="00366256" w:rsidRDefault="00366256" w:rsidP="00366256">
      <w:r w:rsidRPr="00301A6A">
        <w:t>If you answered “No” or “N</w:t>
      </w:r>
      <w:r>
        <w:t>on</w:t>
      </w:r>
      <w:r w:rsidR="00E53C38">
        <w:t>-</w:t>
      </w:r>
      <w:r>
        <w:t>Applicable</w:t>
      </w:r>
      <w:r w:rsidRPr="00301A6A">
        <w:t>” to the above question</w:t>
      </w:r>
      <w:r w:rsidR="00D92A0B">
        <w:t>,</w:t>
      </w:r>
      <w:r w:rsidRPr="00301A6A">
        <w:t xml:space="preserve"> explain </w:t>
      </w:r>
      <w:r w:rsidR="00701DD8">
        <w:t xml:space="preserve">why </w:t>
      </w:r>
      <w:r w:rsidRPr="00301A6A">
        <w:t>briefly:</w:t>
      </w:r>
    </w:p>
    <w:sdt>
      <w:sdtPr>
        <w:alias w:val="Security_No_NA_Explanations"/>
        <w:tag w:val="Security_No_NA_Explanations"/>
        <w:id w:val="467630266"/>
        <w:placeholder>
          <w:docPart w:val="09A5E1C429584151B1595142BF432D19"/>
        </w:placeholder>
        <w:showingPlcHdr/>
      </w:sdtPr>
      <w:sdtContent>
        <w:p w14:paraId="2C787F28" w14:textId="67BE5140" w:rsidR="00C02865" w:rsidRPr="001D0CE2" w:rsidRDefault="00C02865" w:rsidP="00366256">
          <w:r w:rsidRPr="00562A45">
            <w:rPr>
              <w:rStyle w:val="PlaceholderText"/>
            </w:rPr>
            <w:t>Click or tap here to enter text.</w:t>
          </w:r>
        </w:p>
      </w:sdtContent>
    </w:sdt>
    <w:p w14:paraId="0C0B450D" w14:textId="789DDD19" w:rsidR="001D0415" w:rsidRPr="001D0CE2" w:rsidRDefault="001D0415" w:rsidP="00912907">
      <w:pPr>
        <w:pStyle w:val="HiddenText"/>
        <w:rPr>
          <w:b/>
          <w:color w:val="5B7F95" w:themeColor="text1"/>
          <w:highlight w:val="yellow"/>
          <w14:textFill>
            <w14:solidFill>
              <w14:schemeClr w14:val="tx1">
                <w14:lumMod w14:val="50000"/>
                <w14:lumOff w14:val="50000"/>
                <w14:lumMod w14:val="50000"/>
                <w14:lumOff w14:val="50000"/>
              </w14:schemeClr>
            </w14:solidFill>
          </w14:textFill>
        </w:rPr>
      </w:pPr>
      <w:r w:rsidRPr="001D0CE2">
        <w:t xml:space="preserve">Specify the detailed security controls available to the end user of this functionality. For help on this topic, refer to the </w:t>
      </w:r>
      <w:r w:rsidR="001A32E9">
        <w:t>“</w:t>
      </w:r>
      <w:r w:rsidRPr="001D0CE2">
        <w:t>Security Control</w:t>
      </w:r>
      <w:r w:rsidR="001A32E9">
        <w:t>”</w:t>
      </w:r>
      <w:r w:rsidRPr="001D0CE2">
        <w:t xml:space="preserve"> section of</w:t>
      </w:r>
      <w:r w:rsidRPr="001D0CE2">
        <w:rPr>
          <w:b/>
        </w:rPr>
        <w:t xml:space="preserve"> </w:t>
      </w:r>
      <w:hyperlink r:id="rId61" w:history="1">
        <w:r w:rsidRPr="001D0CE2">
          <w:rPr>
            <w:rStyle w:val="Hyperlink"/>
          </w:rPr>
          <w:t>PES Authoring Best Practices.</w:t>
        </w:r>
      </w:hyperlink>
      <w:r w:rsidRPr="001D0CE2">
        <w:rPr>
          <w:color w:val="5B7F95" w:themeColor="text1"/>
          <w14:textFill>
            <w14:solidFill>
              <w14:schemeClr w14:val="tx1">
                <w14:lumMod w14:val="50000"/>
                <w14:lumOff w14:val="50000"/>
                <w14:lumMod w14:val="50000"/>
                <w14:lumOff w14:val="50000"/>
              </w14:schemeClr>
            </w14:solidFill>
          </w14:textFill>
        </w:rPr>
        <w:t xml:space="preserve"> </w:t>
      </w:r>
      <w:r w:rsidRPr="001D0CE2">
        <w:t>The list below is not exhaustive; add topics as needed.</w:t>
      </w:r>
    </w:p>
    <w:p w14:paraId="2764AD4F" w14:textId="66407E0F" w:rsidR="001D0415" w:rsidRPr="001D0CE2" w:rsidRDefault="001D0415" w:rsidP="00DD6C21">
      <w:pPr>
        <w:pStyle w:val="3DS2Title2"/>
      </w:pPr>
      <w:bookmarkStart w:id="122" w:name="_Toc492890922"/>
      <w:bookmarkStart w:id="123" w:name="_Toc494182298"/>
      <w:r w:rsidRPr="001D0CE2">
        <w:t>Confidentiality</w:t>
      </w:r>
      <w:bookmarkEnd w:id="122"/>
      <w:bookmarkEnd w:id="123"/>
    </w:p>
    <w:p w14:paraId="5C598245" w14:textId="02584377" w:rsidR="001D0415" w:rsidRPr="001D0CE2" w:rsidRDefault="00935C88" w:rsidP="004848BA">
      <w:r>
        <w:t>Not applicable</w:t>
      </w:r>
    </w:p>
    <w:p w14:paraId="70E77159" w14:textId="61A65287" w:rsidR="001D0415" w:rsidRPr="001D0CE2" w:rsidRDefault="001D0415" w:rsidP="006615D8">
      <w:pPr>
        <w:pStyle w:val="3DS2Title2"/>
      </w:pPr>
      <w:bookmarkStart w:id="124" w:name="_Toc492890923"/>
      <w:bookmarkStart w:id="125" w:name="_Toc494182299"/>
      <w:r w:rsidRPr="001D0CE2">
        <w:lastRenderedPageBreak/>
        <w:t>Integrity</w:t>
      </w:r>
      <w:bookmarkEnd w:id="124"/>
      <w:bookmarkEnd w:id="125"/>
    </w:p>
    <w:p w14:paraId="24DD2ADA" w14:textId="4BEA3278" w:rsidR="00935C88" w:rsidRPr="001D0CE2" w:rsidRDefault="009644C5" w:rsidP="00935C88">
      <w:r>
        <w:t xml:space="preserve"> </w:t>
      </w:r>
      <w:r w:rsidR="00935C88">
        <w:t>Not applicable</w:t>
      </w:r>
    </w:p>
    <w:p w14:paraId="2C3457A1" w14:textId="71496C7E" w:rsidR="001D0415" w:rsidRPr="001D0CE2" w:rsidRDefault="001D0415" w:rsidP="006615D8">
      <w:pPr>
        <w:pStyle w:val="3DS2Title2"/>
      </w:pPr>
      <w:bookmarkStart w:id="126" w:name="_Toc492890924"/>
      <w:bookmarkStart w:id="127" w:name="_Toc494182300"/>
      <w:r w:rsidRPr="001D0CE2">
        <w:t>Availability</w:t>
      </w:r>
      <w:bookmarkEnd w:id="126"/>
      <w:bookmarkEnd w:id="127"/>
      <w:r w:rsidRPr="001D0CE2">
        <w:t xml:space="preserve"> </w:t>
      </w:r>
    </w:p>
    <w:p w14:paraId="59C2D2E2" w14:textId="00FAD91C" w:rsidR="00935C88" w:rsidRPr="001D0CE2" w:rsidRDefault="009644C5" w:rsidP="00935C88">
      <w:r>
        <w:t xml:space="preserve"> </w:t>
      </w:r>
      <w:r w:rsidR="00935C88">
        <w:t>Not applicable</w:t>
      </w:r>
    </w:p>
    <w:p w14:paraId="345127B6" w14:textId="4F2C873E" w:rsidR="001D0415" w:rsidRPr="001D0CE2" w:rsidRDefault="001D0415" w:rsidP="006615D8">
      <w:pPr>
        <w:pStyle w:val="3DS2Title2"/>
      </w:pPr>
      <w:bookmarkStart w:id="128" w:name="_Toc492890925"/>
      <w:bookmarkStart w:id="129" w:name="_Toc494182301"/>
      <w:r w:rsidRPr="001D0CE2">
        <w:t>Authentication</w:t>
      </w:r>
      <w:bookmarkEnd w:id="128"/>
      <w:bookmarkEnd w:id="129"/>
    </w:p>
    <w:p w14:paraId="330D9CA9" w14:textId="0CFA308E" w:rsidR="00935C88" w:rsidRPr="001D0CE2" w:rsidRDefault="009644C5" w:rsidP="00935C88">
      <w:r>
        <w:t xml:space="preserve"> </w:t>
      </w:r>
      <w:r w:rsidR="00935C88">
        <w:t>Not applicable</w:t>
      </w:r>
    </w:p>
    <w:p w14:paraId="001B9622" w14:textId="75ADF3AC" w:rsidR="001D0415" w:rsidRDefault="001D0415" w:rsidP="006615D8">
      <w:pPr>
        <w:pStyle w:val="3DS2Title2"/>
      </w:pPr>
      <w:bookmarkStart w:id="130" w:name="_Toc492890926"/>
      <w:bookmarkStart w:id="131" w:name="_Toc494182302"/>
      <w:r w:rsidRPr="001D0CE2">
        <w:t>Authorization</w:t>
      </w:r>
      <w:bookmarkEnd w:id="130"/>
      <w:bookmarkEnd w:id="131"/>
    </w:p>
    <w:p w14:paraId="2C11C709" w14:textId="61D154D0" w:rsidR="00935C88" w:rsidRPr="001D0CE2" w:rsidRDefault="009644C5" w:rsidP="00935C88">
      <w:r>
        <w:t xml:space="preserve"> </w:t>
      </w:r>
      <w:r w:rsidR="00935C88">
        <w:t xml:space="preserve"> Not applicable</w:t>
      </w:r>
    </w:p>
    <w:p w14:paraId="7B5E3910" w14:textId="7115A251" w:rsidR="003D2523" w:rsidRDefault="003D2523" w:rsidP="003D2523">
      <w:pPr>
        <w:pStyle w:val="3DS2Title1"/>
      </w:pPr>
      <w:bookmarkStart w:id="132" w:name="_Toc148687437"/>
      <w:r>
        <w:t xml:space="preserve">Data </w:t>
      </w:r>
      <w:r w:rsidR="009C7806">
        <w:t>p</w:t>
      </w:r>
      <w:r>
        <w:t>rivacy</w:t>
      </w:r>
      <w:bookmarkEnd w:id="132"/>
    </w:p>
    <w:p w14:paraId="04DE700D" w14:textId="17BE79A2" w:rsidR="00826754" w:rsidRDefault="0092288A" w:rsidP="00826754">
      <w:pPr>
        <w:spacing w:after="0"/>
        <w:jc w:val="both"/>
      </w:pPr>
      <w:r>
        <w:t xml:space="preserve">According to Data Privacy laws (more information in </w:t>
      </w:r>
      <w:hyperlink r:id="rId62" w:anchor="community:267" w:history="1">
        <w:r w:rsidRPr="0092288A">
          <w:rPr>
            <w:rStyle w:val="Hyperlink"/>
          </w:rPr>
          <w:t>Ethics &amp; Compliance at 3DS</w:t>
        </w:r>
      </w:hyperlink>
      <w:r>
        <w:t xml:space="preserve"> community)</w:t>
      </w:r>
      <w:r w:rsidR="00826754">
        <w:t xml:space="preserve">, including GDPR, a personal data is any information that can identify directly or indirectly an individual (e.g. name, </w:t>
      </w:r>
      <w:proofErr w:type="spellStart"/>
      <w:r w:rsidR="00826754">
        <w:t>userid</w:t>
      </w:r>
      <w:proofErr w:type="spellEnd"/>
      <w:r w:rsidR="00826754">
        <w:t>, cookies, IP Address).</w:t>
      </w:r>
    </w:p>
    <w:p w14:paraId="776D9A00" w14:textId="5B39AF21" w:rsidR="00826754" w:rsidRDefault="00826754" w:rsidP="00826754">
      <w:pPr>
        <w:spacing w:after="0"/>
        <w:jc w:val="both"/>
      </w:pPr>
      <w:r>
        <w:t>A</w:t>
      </w:r>
      <w:r w:rsidR="0092288A">
        <w:t xml:space="preserve">ll 3DS products must comply with the following rules (more information in </w:t>
      </w:r>
      <w:hyperlink r:id="rId63" w:anchor="community:XMBcNl--TV2_QZhGi3TDCQ" w:history="1">
        <w:r w:rsidR="0092288A" w:rsidRPr="0092288A">
          <w:rPr>
            <w:rStyle w:val="Hyperlink"/>
          </w:rPr>
          <w:t>R&amp;D Data Privacy – 3DS as a software vendor</w:t>
        </w:r>
      </w:hyperlink>
      <w:r w:rsidR="006706C8">
        <w:t xml:space="preserve"> community</w:t>
      </w:r>
      <w:r w:rsidR="0044233B">
        <w:t>, ask for access rights</w:t>
      </w:r>
      <w:r w:rsidR="00DE0F61">
        <w:t xml:space="preserve"> if needed</w:t>
      </w:r>
      <w:r w:rsidR="006706C8">
        <w:t>)</w:t>
      </w:r>
      <w:r w:rsidR="00DE0F61">
        <w:t>.</w:t>
      </w:r>
    </w:p>
    <w:p w14:paraId="30345553" w14:textId="47B0DF94" w:rsidR="006706C8" w:rsidRDefault="006706C8" w:rsidP="00F4079A">
      <w:pPr>
        <w:pStyle w:val="ListParagraph"/>
        <w:numPr>
          <w:ilvl w:val="0"/>
          <w:numId w:val="15"/>
        </w:numPr>
      </w:pPr>
      <w:r>
        <w:t xml:space="preserve">Transparency: </w:t>
      </w:r>
      <w:hyperlink r:id="rId64" w:anchor="dashboard:b4451355-7d12-4d3e-8805-1accc629ccb8/tab:Data%20Privacy" w:history="1">
        <w:r w:rsidRPr="000029D8">
          <w:rPr>
            <w:rStyle w:val="Hyperlink"/>
          </w:rPr>
          <w:t>list of processed personal data</w:t>
        </w:r>
      </w:hyperlink>
      <w:r>
        <w:t xml:space="preserve"> (including </w:t>
      </w:r>
      <w:hyperlink r:id="rId65" w:history="1">
        <w:r w:rsidRPr="00654AF9">
          <w:rPr>
            <w:rStyle w:val="Hyperlink"/>
          </w:rPr>
          <w:t>cookies</w:t>
        </w:r>
      </w:hyperlink>
      <w:r>
        <w:t xml:space="preserve">) and list of third parties to which personal data are transferred (e.g. </w:t>
      </w:r>
      <w:proofErr w:type="spellStart"/>
      <w:r>
        <w:t>Outscale</w:t>
      </w:r>
      <w:proofErr w:type="spellEnd"/>
      <w:r>
        <w:t>, AWS and Huawei)</w:t>
      </w:r>
      <w:r w:rsidR="00654AF9">
        <w:t xml:space="preserve"> are not modified by your function – else, contact your R&amp;D Data Privacy Director.</w:t>
      </w:r>
    </w:p>
    <w:p w14:paraId="55115A93" w14:textId="782412A3" w:rsidR="006706C8" w:rsidRDefault="006706C8" w:rsidP="00F4079A">
      <w:pPr>
        <w:pStyle w:val="ListParagraph"/>
        <w:numPr>
          <w:ilvl w:val="0"/>
          <w:numId w:val="15"/>
        </w:numPr>
      </w:pPr>
      <w:r>
        <w:t>Minimization: collect and use only needed personal data for a defined retention period</w:t>
      </w:r>
      <w:r w:rsidR="00654AF9">
        <w:t>.</w:t>
      </w:r>
    </w:p>
    <w:p w14:paraId="036D44BB" w14:textId="677E18C4" w:rsidR="006706C8" w:rsidRPr="0092288A" w:rsidRDefault="00DE0F61" w:rsidP="00F4079A">
      <w:pPr>
        <w:pStyle w:val="ListParagraph"/>
        <w:numPr>
          <w:ilvl w:val="0"/>
          <w:numId w:val="15"/>
        </w:numPr>
      </w:pPr>
      <w:r w:rsidRPr="00DD6C21">
        <w:rPr>
          <w:noProof/>
        </w:rPr>
        <w:drawing>
          <wp:anchor distT="0" distB="0" distL="114300" distR="114300" simplePos="0" relativeHeight="251716096" behindDoc="0" locked="0" layoutInCell="1" allowOverlap="1" wp14:anchorId="73FE2103" wp14:editId="26535EC1">
            <wp:simplePos x="0" y="0"/>
            <wp:positionH relativeFrom="leftMargin">
              <wp:posOffset>457200</wp:posOffset>
            </wp:positionH>
            <wp:positionV relativeFrom="paragraph">
              <wp:posOffset>407670</wp:posOffset>
            </wp:positionV>
            <wp:extent cx="365760" cy="365760"/>
            <wp:effectExtent l="0" t="0" r="0" b="0"/>
            <wp:wrapNone/>
            <wp:docPr id="20" name="Picture 20" descr="C:\Documents and Settings\aeo\My Documents\My Pictures\Microsoft Clip Organizer\j04347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aeo\My Documents\My Pictures\Microsoft Clip Organizer\j0434750.png"/>
                    <pic:cNvPicPr>
                      <a:picLocks noChangeAspect="1" noChangeArrowheads="1"/>
                    </pic:cNvPicPr>
                  </pic:nvPicPr>
                  <pic:blipFill>
                    <a:blip r:embed="rId35" cstate="print">
                      <a:duotone>
                        <a:schemeClr val="accent3">
                          <a:shade val="45000"/>
                          <a:satMod val="135000"/>
                        </a:schemeClr>
                        <a:prstClr val="white"/>
                      </a:duotone>
                    </a:blip>
                    <a:srcRect/>
                    <a:stretch>
                      <a:fillRect/>
                    </a:stretch>
                  </pic:blipFill>
                  <pic:spPr bwMode="auto">
                    <a:xfrm>
                      <a:off x="0" y="0"/>
                      <a:ext cx="365760" cy="36576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6706C8">
        <w:t xml:space="preserve">Respect </w:t>
      </w:r>
      <w:r w:rsidR="00826754">
        <w:t xml:space="preserve">of </w:t>
      </w:r>
      <w:r w:rsidR="006706C8">
        <w:t>data subject rig</w:t>
      </w:r>
      <w:r w:rsidR="00654AF9">
        <w:t xml:space="preserve">hts: </w:t>
      </w:r>
      <w:r w:rsidR="006706C8">
        <w:t>possibility to access, modify and delete</w:t>
      </w:r>
      <w:r w:rsidR="00654AF9">
        <w:t xml:space="preserve"> personal data.</w:t>
      </w:r>
    </w:p>
    <w:p w14:paraId="2F71165B" w14:textId="38910990" w:rsidR="003D2523" w:rsidRPr="00DD6C21" w:rsidRDefault="004023DD" w:rsidP="00912907">
      <w:pPr>
        <w:pStyle w:val="HiddenText"/>
      </w:pPr>
      <w:r w:rsidRPr="00DD6C21">
        <w:rPr>
          <w:noProof/>
        </w:rPr>
        <w:drawing>
          <wp:anchor distT="0" distB="0" distL="114300" distR="114300" simplePos="0" relativeHeight="251705856" behindDoc="0" locked="0" layoutInCell="1" allowOverlap="1" wp14:anchorId="6A6D9960" wp14:editId="5FC2B97F">
            <wp:simplePos x="0" y="0"/>
            <wp:positionH relativeFrom="column">
              <wp:posOffset>-433070</wp:posOffset>
            </wp:positionH>
            <wp:positionV relativeFrom="paragraph">
              <wp:posOffset>575945</wp:posOffset>
            </wp:positionV>
            <wp:extent cx="365760" cy="365760"/>
            <wp:effectExtent l="0" t="0" r="0" b="0"/>
            <wp:wrapNone/>
            <wp:docPr id="17" name="Picture 17" descr="C:\Documents and Settings\aeo\My Documents\My Pictures\Microsoft Clip Organizer\j04347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aeo\My Documents\My Pictures\Microsoft Clip Organizer\j0434750.png"/>
                    <pic:cNvPicPr>
                      <a:picLocks noChangeAspect="1" noChangeArrowheads="1"/>
                    </pic:cNvPicPr>
                  </pic:nvPicPr>
                  <pic:blipFill>
                    <a:blip r:embed="rId35" cstate="print">
                      <a:duotone>
                        <a:schemeClr val="accent3">
                          <a:shade val="45000"/>
                          <a:satMod val="135000"/>
                        </a:schemeClr>
                        <a:prstClr val="white"/>
                      </a:duotone>
                    </a:blip>
                    <a:srcRect/>
                    <a:stretch>
                      <a:fillRect/>
                    </a:stretch>
                  </pic:blipFill>
                  <pic:spPr bwMode="auto">
                    <a:xfrm>
                      <a:off x="0" y="0"/>
                      <a:ext cx="365760" cy="36576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3D2523" w:rsidRPr="001D0CE2">
        <w:t>For more information of this topic, refer to the “</w:t>
      </w:r>
      <w:bookmarkStart w:id="133" w:name="_Toc493499575"/>
      <w:bookmarkStart w:id="134" w:name="_Toc52899283"/>
      <w:r w:rsidR="003D2523" w:rsidRPr="00350966">
        <w:t>What about:</w:t>
      </w:r>
      <w:r w:rsidR="003D2523">
        <w:t xml:space="preserve"> </w:t>
      </w:r>
      <w:r w:rsidR="003D2523" w:rsidRPr="00350966">
        <w:t>Data Privacy</w:t>
      </w:r>
      <w:bookmarkEnd w:id="133"/>
      <w:bookmarkEnd w:id="134"/>
      <w:r w:rsidR="003D2523" w:rsidRPr="001D0CE2">
        <w:t>”</w:t>
      </w:r>
      <w:r w:rsidR="001A32E9">
        <w:t xml:space="preserve"> section</w:t>
      </w:r>
      <w:r w:rsidR="003D2523" w:rsidRPr="001D0CE2">
        <w:t xml:space="preserve"> of </w:t>
      </w:r>
      <w:hyperlink r:id="rId66" w:history="1">
        <w:r w:rsidR="003D2523" w:rsidRPr="001D0CE2">
          <w:rPr>
            <w:rStyle w:val="Hyperlink"/>
            <w:color w:val="3366FF"/>
          </w:rPr>
          <w:t>PES Authoring Best Practices</w:t>
        </w:r>
        <w:r w:rsidR="003D2523" w:rsidRPr="001D0CE2">
          <w:rPr>
            <w:rStyle w:val="Hyperlink"/>
            <w:color w:val="auto"/>
          </w:rPr>
          <w:t>.</w:t>
        </w:r>
      </w:hyperlink>
    </w:p>
    <w:tbl>
      <w:tblPr>
        <w:tblStyle w:val="LightList1"/>
        <w:tblW w:w="5000" w:type="pct"/>
        <w:tblLook w:val="04A0" w:firstRow="1" w:lastRow="0" w:firstColumn="1" w:lastColumn="0" w:noHBand="0" w:noVBand="1"/>
      </w:tblPr>
      <w:tblGrid>
        <w:gridCol w:w="4851"/>
        <w:gridCol w:w="4155"/>
      </w:tblGrid>
      <w:tr w:rsidR="003D2523" w:rsidRPr="001D0CE2" w14:paraId="577C54CD" w14:textId="77777777" w:rsidTr="00660B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3" w:type="pct"/>
          </w:tcPr>
          <w:p w14:paraId="20737B59" w14:textId="77777777" w:rsidR="003D2523" w:rsidRPr="001D0CE2" w:rsidRDefault="003D2523" w:rsidP="00660BF9">
            <w:pPr>
              <w:rPr>
                <w:b w:val="0"/>
              </w:rPr>
            </w:pPr>
            <w:r w:rsidRPr="001D0CE2">
              <w:t>Required Information</w:t>
            </w:r>
          </w:p>
        </w:tc>
        <w:tc>
          <w:tcPr>
            <w:tcW w:w="2307" w:type="pct"/>
          </w:tcPr>
          <w:p w14:paraId="094FDA74" w14:textId="77777777" w:rsidR="003D2523" w:rsidRPr="001D0CE2" w:rsidRDefault="003D2523" w:rsidP="00660BF9">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3D2523" w:rsidRPr="001D0CE2" w14:paraId="573F355F" w14:textId="77777777" w:rsidTr="00660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3" w:type="pct"/>
          </w:tcPr>
          <w:p w14:paraId="57CE334F" w14:textId="318F030C" w:rsidR="003D2523" w:rsidRPr="001D0CE2" w:rsidRDefault="003D2523" w:rsidP="0092288A">
            <w:pPr>
              <w:rPr>
                <w:b w:val="0"/>
              </w:rPr>
            </w:pPr>
            <w:r w:rsidRPr="001D0CE2">
              <w:rPr>
                <w:b w:val="0"/>
              </w:rPr>
              <w:t xml:space="preserve">Does this function comply with </w:t>
            </w:r>
            <w:r w:rsidR="003E34E1">
              <w:rPr>
                <w:b w:val="0"/>
              </w:rPr>
              <w:t>3DS obligations related to the use and protection</w:t>
            </w:r>
            <w:r w:rsidR="0092288A">
              <w:rPr>
                <w:b w:val="0"/>
              </w:rPr>
              <w:t xml:space="preserve"> of personal data?</w:t>
            </w:r>
            <w:r w:rsidRPr="001D0CE2">
              <w:rPr>
                <w:b w:val="0"/>
              </w:rPr>
              <w:t xml:space="preserve"> </w:t>
            </w:r>
          </w:p>
        </w:tc>
        <w:tc>
          <w:tcPr>
            <w:tcW w:w="2307" w:type="pct"/>
          </w:tcPr>
          <w:p w14:paraId="1C933AB0" w14:textId="20AB0F8C" w:rsidR="003D2523" w:rsidRPr="001D0CE2" w:rsidRDefault="002647BD" w:rsidP="00660BF9">
            <w:pPr>
              <w:cnfStyle w:val="000000100000" w:firstRow="0" w:lastRow="0" w:firstColumn="0" w:lastColumn="0" w:oddVBand="0" w:evenVBand="0" w:oddHBand="1" w:evenHBand="0" w:firstRowFirstColumn="0" w:firstRowLastColumn="0" w:lastRowFirstColumn="0" w:lastRowLastColumn="0"/>
              <w:rPr>
                <w:rStyle w:val="Emphasis"/>
              </w:rPr>
            </w:pPr>
            <w:sdt>
              <w:sdtPr>
                <w:rPr>
                  <w:rStyle w:val="Emphasis"/>
                </w:rPr>
                <w:alias w:val="Data Privacy Compliance"/>
                <w:tag w:val="Data_Privacy_Compliance"/>
                <w:id w:val="1823550421"/>
                <w:placeholder>
                  <w:docPart w:val="C315184767EA41508223245AEFB4EEF6"/>
                </w:placeholder>
                <w:comboBox>
                  <w:listItem w:value="Choose an item."/>
                  <w:listItem w:displayText="Yes" w:value="Yes"/>
                  <w:listItem w:displayText="No" w:value="No"/>
                  <w:listItem w:displayText="Non Applicable" w:value="Non Applicable"/>
                </w:comboBox>
              </w:sdtPr>
              <w:sdtContent>
                <w:r w:rsidR="00935C88">
                  <w:rPr>
                    <w:rStyle w:val="Emphasis"/>
                  </w:rPr>
                  <w:t>Yes</w:t>
                </w:r>
              </w:sdtContent>
            </w:sdt>
          </w:p>
        </w:tc>
      </w:tr>
    </w:tbl>
    <w:p w14:paraId="08A4356A" w14:textId="77777777" w:rsidR="00701DD8" w:rsidRDefault="00701DD8" w:rsidP="003D2523"/>
    <w:p w14:paraId="6128C2E5" w14:textId="4D75971E" w:rsidR="003D2523" w:rsidRDefault="00390810" w:rsidP="003D2523">
      <w:r>
        <w:t xml:space="preserve"> </w:t>
      </w:r>
      <w:r w:rsidR="003D2523">
        <w:t xml:space="preserve">If you answered “No” </w:t>
      </w:r>
      <w:r w:rsidR="005D6D4D">
        <w:t xml:space="preserve">or “Non applicable” </w:t>
      </w:r>
      <w:r w:rsidR="003D2523" w:rsidRPr="00301A6A">
        <w:t>to the above question</w:t>
      </w:r>
      <w:r w:rsidR="00A65F2A">
        <w:t>,</w:t>
      </w:r>
      <w:r w:rsidR="003D2523" w:rsidRPr="00301A6A">
        <w:t xml:space="preserve"> explain </w:t>
      </w:r>
      <w:r w:rsidR="00701DD8">
        <w:t xml:space="preserve">why </w:t>
      </w:r>
      <w:r w:rsidR="003D2523" w:rsidRPr="00301A6A">
        <w:t>briefly:</w:t>
      </w:r>
    </w:p>
    <w:sdt>
      <w:sdtPr>
        <w:alias w:val="Data_Privacy_No_NA_Explanations"/>
        <w:tag w:val="Data_Privacy_No_NA_Explanations"/>
        <w:id w:val="1353921957"/>
        <w:placeholder>
          <w:docPart w:val="421CDDD0AA5042AEAC3D823F860D3182"/>
        </w:placeholder>
        <w:showingPlcHdr/>
      </w:sdtPr>
      <w:sdtContent>
        <w:p w14:paraId="333338FC" w14:textId="0B53C2DB" w:rsidR="005D6D4D" w:rsidRPr="001D0CE2" w:rsidRDefault="00935C88" w:rsidP="003D2523">
          <w:r w:rsidRPr="00562A45">
            <w:rPr>
              <w:rStyle w:val="PlaceholderText"/>
            </w:rPr>
            <w:t>Click or tap here to enter text.</w:t>
          </w:r>
        </w:p>
      </w:sdtContent>
    </w:sdt>
    <w:p w14:paraId="38BC761F" w14:textId="77777777" w:rsidR="00572CA4" w:rsidRPr="001D0CE2" w:rsidRDefault="00572CA4">
      <w:bookmarkStart w:id="135" w:name="_Toc492890890"/>
      <w:bookmarkStart w:id="136" w:name="_Toc492890927"/>
      <w:bookmarkStart w:id="137" w:name="_Toc494182303"/>
      <w:bookmarkStart w:id="138" w:name="_Toc527023822"/>
      <w:r w:rsidRPr="001D0CE2">
        <w:br w:type="page"/>
      </w:r>
    </w:p>
    <w:p w14:paraId="5E36B0BA" w14:textId="6052EBD2" w:rsidR="001D0415" w:rsidRPr="001D0CE2" w:rsidRDefault="00334710" w:rsidP="00397956">
      <w:pPr>
        <w:pStyle w:val="PartTitle"/>
      </w:pPr>
      <w:bookmarkStart w:id="139" w:name="_Toc492890893"/>
      <w:bookmarkStart w:id="140" w:name="_Toc492890930"/>
      <w:bookmarkStart w:id="141" w:name="_Toc494182306"/>
      <w:bookmarkStart w:id="142" w:name="_Toc527023825"/>
      <w:bookmarkStart w:id="143" w:name="_Toc50465472"/>
      <w:bookmarkStart w:id="144" w:name="_Toc50734535"/>
      <w:bookmarkStart w:id="145" w:name="_Toc52877221"/>
      <w:bookmarkStart w:id="146" w:name="_Toc148687438"/>
      <w:bookmarkEnd w:id="135"/>
      <w:bookmarkEnd w:id="136"/>
      <w:bookmarkEnd w:id="137"/>
      <w:bookmarkEnd w:id="138"/>
      <w:r>
        <w:lastRenderedPageBreak/>
        <w:t xml:space="preserve">Section </w:t>
      </w:r>
      <w:r w:rsidR="004023DD">
        <w:t>4</w:t>
      </w:r>
      <w:r>
        <w:t xml:space="preserve">: </w:t>
      </w:r>
      <w:r w:rsidR="001D0415" w:rsidRPr="001D0CE2">
        <w:t>Acceptance Test Protocols</w:t>
      </w:r>
      <w:bookmarkEnd w:id="139"/>
      <w:bookmarkEnd w:id="140"/>
      <w:bookmarkEnd w:id="141"/>
      <w:bookmarkEnd w:id="142"/>
      <w:bookmarkEnd w:id="143"/>
      <w:bookmarkEnd w:id="144"/>
      <w:bookmarkEnd w:id="145"/>
      <w:bookmarkEnd w:id="146"/>
    </w:p>
    <w:p w14:paraId="086C3E7B" w14:textId="3A0642ED" w:rsidR="00082C77" w:rsidRDefault="00896A3A" w:rsidP="00082C77">
      <w:r>
        <w:t>Specify</w:t>
      </w:r>
      <w:r w:rsidR="00082C77">
        <w:t xml:space="preserve"> the testing </w:t>
      </w:r>
      <w:r>
        <w:t xml:space="preserve">that </w:t>
      </w:r>
      <w:proofErr w:type="gramStart"/>
      <w:r>
        <w:t>will be done</w:t>
      </w:r>
      <w:proofErr w:type="gramEnd"/>
      <w:r w:rsidR="00082C77">
        <w:t xml:space="preserve"> to </w:t>
      </w:r>
      <w:r>
        <w:t>demonstrate that</w:t>
      </w:r>
      <w:r w:rsidR="00082C77">
        <w:t xml:space="preserve"> this function works as specified. </w:t>
      </w:r>
      <w:r>
        <w:t xml:space="preserve">Acceptance </w:t>
      </w:r>
      <w:r w:rsidR="00082C77">
        <w:t xml:space="preserve">tests </w:t>
      </w:r>
      <w:proofErr w:type="gramStart"/>
      <w:r w:rsidR="00082C77">
        <w:t>are expected</w:t>
      </w:r>
      <w:proofErr w:type="gramEnd"/>
      <w:r w:rsidR="00082C77">
        <w:t xml:space="preserve"> to work </w:t>
      </w:r>
      <w:r w:rsidR="00A65F2A">
        <w:t xml:space="preserve">in the integrated code base </w:t>
      </w:r>
      <w:r w:rsidR="00082C77">
        <w:t xml:space="preserve">at </w:t>
      </w:r>
      <w:r w:rsidR="00A65F2A">
        <w:t xml:space="preserve">or before the </w:t>
      </w:r>
      <w:r w:rsidR="00082C77">
        <w:t>FCF</w:t>
      </w:r>
      <w:r w:rsidR="00715A49">
        <w:t xml:space="preserve"> </w:t>
      </w:r>
      <w:r w:rsidR="00AD270D">
        <w:t>gate</w:t>
      </w:r>
      <w:r w:rsidR="00082C77">
        <w:t>, before QA takes over the function for a more thorough suite of tests.</w:t>
      </w:r>
    </w:p>
    <w:p w14:paraId="310C66FA" w14:textId="3E977662" w:rsidR="001D0415" w:rsidRDefault="00082C77" w:rsidP="00082C77">
      <w:r>
        <w:t>Acceptance Tests</w:t>
      </w:r>
      <w:r w:rsidR="00D92659">
        <w:t xml:space="preserve"> must cover each capability and limitation described in </w:t>
      </w:r>
      <w:r w:rsidR="00AD270D">
        <w:t xml:space="preserve">the </w:t>
      </w:r>
      <w:r w:rsidR="00D92659">
        <w:t xml:space="preserve">previous </w:t>
      </w:r>
      <w:r w:rsidR="00C3272E">
        <w:t>s</w:t>
      </w:r>
      <w:r w:rsidR="00D92659">
        <w:t>ections</w:t>
      </w:r>
      <w:r>
        <w:t xml:space="preserve">. Each </w:t>
      </w:r>
      <w:r w:rsidR="00D92659">
        <w:t>t</w:t>
      </w:r>
      <w:r>
        <w:t xml:space="preserve">est definition must include objective criteria to assess whether the test produced </w:t>
      </w:r>
      <w:r w:rsidR="00AD270D">
        <w:t xml:space="preserve">the </w:t>
      </w:r>
      <w:r>
        <w:t xml:space="preserve">expected results. Automated tests </w:t>
      </w:r>
      <w:proofErr w:type="gramStart"/>
      <w:r>
        <w:t xml:space="preserve">should be </w:t>
      </w:r>
      <w:r w:rsidR="00A8415F">
        <w:t>delivered</w:t>
      </w:r>
      <w:proofErr w:type="gramEnd"/>
      <w:r>
        <w:t xml:space="preserve"> whenever possible. </w:t>
      </w:r>
      <w:r w:rsidR="001D0415" w:rsidRPr="00082C77">
        <w:t xml:space="preserve"> </w:t>
      </w:r>
    </w:p>
    <w:p w14:paraId="5A299C56" w14:textId="3EC7388E" w:rsidR="006F146A" w:rsidRDefault="00FC6BB3" w:rsidP="00F4079A">
      <w:pPr>
        <w:pStyle w:val="3DS2Title1"/>
        <w:numPr>
          <w:ilvl w:val="0"/>
          <w:numId w:val="11"/>
        </w:numPr>
      </w:pPr>
      <w:bookmarkStart w:id="147" w:name="_Toc148687439"/>
      <w:bookmarkStart w:id="148" w:name="_Toc492890894"/>
      <w:bookmarkStart w:id="149" w:name="_Toc492890931"/>
      <w:bookmarkStart w:id="150" w:name="_Toc494182307"/>
      <w:bookmarkStart w:id="151" w:name="_Toc527023826"/>
      <w:r>
        <w:t xml:space="preserve">Functional </w:t>
      </w:r>
      <w:r w:rsidR="001D0415" w:rsidRPr="00DD6C21">
        <w:t>Acceptance Test</w:t>
      </w:r>
      <w:r w:rsidR="006F146A">
        <w:t>s</w:t>
      </w:r>
      <w:bookmarkEnd w:id="147"/>
    </w:p>
    <w:p w14:paraId="4AAB1B86" w14:textId="115E9EA4" w:rsidR="00AC76D1" w:rsidRDefault="00F30C7A" w:rsidP="00912907">
      <w:pPr>
        <w:pStyle w:val="HiddenText"/>
      </w:pPr>
      <w:r>
        <w:t>Functional acceptance tests demonstrate that the expected results are obtained or that the expected behavior occurs for each aspect of the new or modified functionality when used as intended. This includes testing of specific topics as applicable: embedded user assistance, data upgrade, etc.</w:t>
      </w:r>
    </w:p>
    <w:p w14:paraId="43D74E53" w14:textId="370CB01F" w:rsidR="001D0415" w:rsidRPr="001D0CE2" w:rsidRDefault="00FC6BB3" w:rsidP="0004195F">
      <w:pPr>
        <w:pStyle w:val="3DS2Title2"/>
      </w:pPr>
      <w:r>
        <w:t xml:space="preserve"> Functional </w:t>
      </w:r>
      <w:r w:rsidR="001D0415" w:rsidRPr="00DD6C21">
        <w:t>AT-1 Name</w:t>
      </w:r>
      <w:r w:rsidR="001D0415" w:rsidRPr="001D0CE2">
        <w:t xml:space="preserve">:  </w:t>
      </w:r>
      <w:bookmarkEnd w:id="148"/>
      <w:bookmarkEnd w:id="149"/>
      <w:bookmarkEnd w:id="150"/>
      <w:bookmarkEnd w:id="151"/>
      <w:r w:rsidR="001D0415" w:rsidRPr="001D0CE2">
        <w:rPr>
          <w:color w:val="AABFCB" w:themeColor="text1" w:themeTint="80"/>
        </w:rPr>
        <w:t xml:space="preserve"> </w:t>
      </w:r>
      <w:sdt>
        <w:sdtPr>
          <w:rPr>
            <w:color w:val="AABFCB" w:themeColor="text1" w:themeTint="80"/>
          </w:rPr>
          <w:id w:val="-1880465019"/>
          <w:placeholder>
            <w:docPart w:val="489388273745491C95D46BE5ECC4FEB2"/>
          </w:placeholder>
        </w:sdtPr>
        <w:sdtContent>
          <w:r w:rsidR="00912907">
            <w:rPr>
              <w:color w:val="AABFCB" w:themeColor="text1" w:themeTint="80"/>
            </w:rPr>
            <w:t xml:space="preserve">Nominal case of collaboration </w:t>
          </w:r>
          <w:r w:rsidR="001A5BB5">
            <w:rPr>
              <w:color w:val="AABFCB" w:themeColor="text1" w:themeTint="80"/>
            </w:rPr>
            <w:t>modification</w:t>
          </w:r>
        </w:sdtContent>
      </w:sdt>
    </w:p>
    <w:p w14:paraId="114F4A9C" w14:textId="77777777" w:rsidR="00F144D2" w:rsidRDefault="00F144D2" w:rsidP="00F144D2">
      <w:bookmarkStart w:id="152" w:name="_Toc492890932"/>
      <w:bookmarkStart w:id="153" w:name="_Toc494182308"/>
      <w:bookmarkStart w:id="154" w:name="_Toc52877222"/>
    </w:p>
    <w:p w14:paraId="35E4A743" w14:textId="5F927996" w:rsidR="001D0415" w:rsidRPr="001D0CE2" w:rsidRDefault="001D0415" w:rsidP="006F146A">
      <w:pPr>
        <w:pStyle w:val="3DSTitle3"/>
      </w:pPr>
      <w:proofErr w:type="gramStart"/>
      <w:r w:rsidRPr="001D0CE2">
        <w:t>What’s</w:t>
      </w:r>
      <w:proofErr w:type="gramEnd"/>
      <w:r w:rsidRPr="001D0CE2">
        <w:t xml:space="preserve"> being tested?</w:t>
      </w:r>
      <w:bookmarkEnd w:id="152"/>
      <w:bookmarkEnd w:id="153"/>
      <w:bookmarkEnd w:id="154"/>
      <w:r w:rsidR="0079335A">
        <w:t xml:space="preserve"> </w:t>
      </w:r>
    </w:p>
    <w:p w14:paraId="0D772B84" w14:textId="0472587C" w:rsidR="001A5BB5" w:rsidRPr="001A5BB5" w:rsidRDefault="001A5BB5" w:rsidP="001A5BB5">
      <w:pPr>
        <w:pStyle w:val="3DSTitle3"/>
        <w:numPr>
          <w:ilvl w:val="0"/>
          <w:numId w:val="0"/>
        </w:numPr>
        <w:rPr>
          <w:color w:val="auto"/>
          <w:sz w:val="22"/>
        </w:rPr>
      </w:pPr>
      <w:bookmarkStart w:id="155" w:name="_Toc494182309"/>
      <w:bookmarkStart w:id="156" w:name="_Toc492890933"/>
      <w:bookmarkStart w:id="157" w:name="_Toc52877223"/>
      <w:r w:rsidRPr="001A5BB5">
        <w:rPr>
          <w:color w:val="auto"/>
          <w:sz w:val="22"/>
        </w:rPr>
        <w:t xml:space="preserve">Test </w:t>
      </w:r>
      <w:r>
        <w:rPr>
          <w:color w:val="auto"/>
          <w:sz w:val="22"/>
        </w:rPr>
        <w:t>modification of extended collaborations with reused and new contents</w:t>
      </w:r>
    </w:p>
    <w:p w14:paraId="06E72F3C" w14:textId="6B3C6D15" w:rsidR="001D0415" w:rsidRPr="001D0CE2" w:rsidRDefault="001D0415" w:rsidP="006F146A">
      <w:pPr>
        <w:pStyle w:val="3DSTitle3"/>
      </w:pPr>
      <w:r w:rsidRPr="001D0CE2">
        <w:t xml:space="preserve">Test </w:t>
      </w:r>
      <w:r w:rsidR="00C0186C">
        <w:t>d</w:t>
      </w:r>
      <w:r w:rsidRPr="001D0CE2">
        <w:t>ata</w:t>
      </w:r>
      <w:bookmarkEnd w:id="155"/>
      <w:bookmarkEnd w:id="156"/>
      <w:bookmarkEnd w:id="157"/>
    </w:p>
    <w:p w14:paraId="6E91CC47" w14:textId="07E5533F" w:rsidR="005D23C3" w:rsidRPr="005D23C3" w:rsidRDefault="00DF4F7F" w:rsidP="005D23C3">
      <w:r>
        <w:t xml:space="preserve">With Bookmark editor App, create a bookmark named </w:t>
      </w:r>
      <w:proofErr w:type="spellStart"/>
      <w:r>
        <w:t>MyBookmark</w:t>
      </w:r>
      <w:proofErr w:type="spellEnd"/>
    </w:p>
    <w:p w14:paraId="5AF7D71B" w14:textId="2FF30382" w:rsidR="001D0415" w:rsidRPr="001D0CE2" w:rsidRDefault="001D0415" w:rsidP="006F146A">
      <w:pPr>
        <w:pStyle w:val="3DSTitle3"/>
      </w:pPr>
      <w:bookmarkStart w:id="158" w:name="_Toc492890934"/>
      <w:bookmarkStart w:id="159" w:name="_Toc494182310"/>
      <w:bookmarkStart w:id="160" w:name="_Toc52877224"/>
      <w:r w:rsidRPr="001D0CE2">
        <w:t xml:space="preserve">Test </w:t>
      </w:r>
      <w:r w:rsidR="00C0186C">
        <w:t>p</w:t>
      </w:r>
      <w:r w:rsidRPr="001D0CE2">
        <w:t>rotocol</w:t>
      </w:r>
      <w:bookmarkEnd w:id="158"/>
      <w:bookmarkEnd w:id="159"/>
      <w:bookmarkEnd w:id="160"/>
    </w:p>
    <w:p w14:paraId="54892A71" w14:textId="77777777" w:rsidR="00591BC7" w:rsidRPr="00591BC7" w:rsidRDefault="00591BC7" w:rsidP="00591BC7">
      <w:pPr>
        <w:pStyle w:val="3DSTitle3"/>
        <w:numPr>
          <w:ilvl w:val="0"/>
          <w:numId w:val="0"/>
        </w:numPr>
        <w:rPr>
          <w:color w:val="auto"/>
          <w:sz w:val="22"/>
        </w:rPr>
      </w:pPr>
      <w:r w:rsidRPr="00591BC7">
        <w:rPr>
          <w:color w:val="auto"/>
          <w:sz w:val="22"/>
        </w:rPr>
        <w:t>Create a collaboration COLLAB01 with</w:t>
      </w:r>
    </w:p>
    <w:p w14:paraId="3A2F167D" w14:textId="18597D54" w:rsidR="005273CC" w:rsidRDefault="005273CC" w:rsidP="00F4079A">
      <w:pPr>
        <w:pStyle w:val="ListParagraph"/>
        <w:numPr>
          <w:ilvl w:val="0"/>
          <w:numId w:val="18"/>
        </w:numPr>
      </w:pPr>
      <w:r>
        <w:t>Description = DESCRIPTION_COLLAB01</w:t>
      </w:r>
    </w:p>
    <w:p w14:paraId="6B278A47" w14:textId="7040F717" w:rsidR="00DF4F7F" w:rsidRDefault="00DF4F7F" w:rsidP="00F4079A">
      <w:pPr>
        <w:pStyle w:val="ListParagraph"/>
        <w:numPr>
          <w:ilvl w:val="0"/>
          <w:numId w:val="18"/>
        </w:numPr>
      </w:pPr>
      <w:r>
        <w:t>No Project</w:t>
      </w:r>
    </w:p>
    <w:p w14:paraId="20097971" w14:textId="708F1CA4" w:rsidR="00DF4F7F" w:rsidRDefault="00DF4F7F" w:rsidP="00F4079A">
      <w:pPr>
        <w:pStyle w:val="ListParagraph"/>
        <w:numPr>
          <w:ilvl w:val="0"/>
          <w:numId w:val="18"/>
        </w:numPr>
      </w:pPr>
      <w:r>
        <w:t>New Community</w:t>
      </w:r>
    </w:p>
    <w:p w14:paraId="3D4AC40D" w14:textId="756A6DFC" w:rsidR="00DF4F7F" w:rsidRDefault="00DF4F7F" w:rsidP="00F4079A">
      <w:pPr>
        <w:pStyle w:val="ListParagraph"/>
        <w:numPr>
          <w:ilvl w:val="0"/>
          <w:numId w:val="18"/>
        </w:numPr>
      </w:pPr>
      <w:r>
        <w:t xml:space="preserve">Reuse Bookmark </w:t>
      </w:r>
      <w:proofErr w:type="spellStart"/>
      <w:r>
        <w:t>MyBookmark</w:t>
      </w:r>
      <w:proofErr w:type="spellEnd"/>
    </w:p>
    <w:p w14:paraId="0F0A5782" w14:textId="0897DA02" w:rsidR="00DF4F7F" w:rsidRDefault="00DF4F7F" w:rsidP="00DF4F7F">
      <w:r>
        <w:t>Create a collaboration COLLAB02 with</w:t>
      </w:r>
    </w:p>
    <w:p w14:paraId="44932D68" w14:textId="17849324" w:rsidR="00DF4F7F" w:rsidRDefault="00DF4F7F" w:rsidP="00F4079A">
      <w:pPr>
        <w:pStyle w:val="ListParagraph"/>
        <w:numPr>
          <w:ilvl w:val="0"/>
          <w:numId w:val="18"/>
        </w:numPr>
      </w:pPr>
      <w:r>
        <w:t>New Project</w:t>
      </w:r>
    </w:p>
    <w:p w14:paraId="540D9CA0" w14:textId="0AB8E7C2" w:rsidR="00DF4F7F" w:rsidRDefault="00DF4F7F" w:rsidP="00F4079A">
      <w:pPr>
        <w:pStyle w:val="ListParagraph"/>
        <w:numPr>
          <w:ilvl w:val="0"/>
          <w:numId w:val="18"/>
        </w:numPr>
      </w:pPr>
      <w:r>
        <w:t>Reuse community COLLAB01</w:t>
      </w:r>
    </w:p>
    <w:p w14:paraId="729FB931" w14:textId="23C1C1DF" w:rsidR="00DF4F7F" w:rsidRDefault="00DF4F7F" w:rsidP="00F4079A">
      <w:pPr>
        <w:pStyle w:val="ListParagraph"/>
        <w:numPr>
          <w:ilvl w:val="0"/>
          <w:numId w:val="18"/>
        </w:numPr>
      </w:pPr>
      <w:r>
        <w:t xml:space="preserve">Reuse </w:t>
      </w:r>
      <w:proofErr w:type="spellStart"/>
      <w:r>
        <w:t>MyBookmark</w:t>
      </w:r>
      <w:proofErr w:type="spellEnd"/>
    </w:p>
    <w:p w14:paraId="095D4DBB" w14:textId="0909B989" w:rsidR="005273CC" w:rsidRDefault="005273CC" w:rsidP="005273CC">
      <w:r>
        <w:t>Edit COLLAB01</w:t>
      </w:r>
    </w:p>
    <w:p w14:paraId="5B7BC13E" w14:textId="658A18AF" w:rsidR="005273CC" w:rsidRDefault="005273CC" w:rsidP="00F4079A">
      <w:pPr>
        <w:pStyle w:val="ListParagraph"/>
        <w:numPr>
          <w:ilvl w:val="0"/>
          <w:numId w:val="18"/>
        </w:numPr>
      </w:pPr>
      <w:r>
        <w:t>Rename COLLAB01 in COLLAB01_NEW</w:t>
      </w:r>
    </w:p>
    <w:p w14:paraId="7DE1E9AE" w14:textId="6F6DA1F1" w:rsidR="005273CC" w:rsidRDefault="005273CC" w:rsidP="00F4079A">
      <w:pPr>
        <w:pStyle w:val="ListParagraph"/>
        <w:numPr>
          <w:ilvl w:val="0"/>
          <w:numId w:val="18"/>
        </w:numPr>
      </w:pPr>
      <w:r>
        <w:t>Change description to DESCRIPTION_COLLAB01_NEW</w:t>
      </w:r>
    </w:p>
    <w:p w14:paraId="5B374FA4" w14:textId="2B853694" w:rsidR="00DF4F7F" w:rsidRDefault="005273CC" w:rsidP="00DF4F7F">
      <w:r>
        <w:t>Edit</w:t>
      </w:r>
      <w:r w:rsidR="00DF4F7F">
        <w:t xml:space="preserve"> COLLAB02</w:t>
      </w:r>
    </w:p>
    <w:p w14:paraId="308B89F5" w14:textId="09D48838" w:rsidR="005273CC" w:rsidRDefault="005273CC" w:rsidP="00F4079A">
      <w:pPr>
        <w:pStyle w:val="ListParagraph"/>
        <w:numPr>
          <w:ilvl w:val="0"/>
          <w:numId w:val="18"/>
        </w:numPr>
      </w:pPr>
      <w:r>
        <w:t>Deactivate Project</w:t>
      </w:r>
    </w:p>
    <w:p w14:paraId="397A9387" w14:textId="68F51401" w:rsidR="005273CC" w:rsidRDefault="005273CC" w:rsidP="00F4079A">
      <w:pPr>
        <w:pStyle w:val="ListParagraph"/>
        <w:numPr>
          <w:ilvl w:val="0"/>
          <w:numId w:val="18"/>
        </w:numPr>
      </w:pPr>
      <w:r>
        <w:t>Deactivate Community</w:t>
      </w:r>
    </w:p>
    <w:p w14:paraId="1D0D4747" w14:textId="5CC589E5" w:rsidR="005273CC" w:rsidRDefault="005273CC" w:rsidP="00F4079A">
      <w:pPr>
        <w:pStyle w:val="ListParagraph"/>
        <w:numPr>
          <w:ilvl w:val="0"/>
          <w:numId w:val="18"/>
        </w:numPr>
      </w:pPr>
      <w:r>
        <w:t>Deactivate Bookmark</w:t>
      </w:r>
    </w:p>
    <w:p w14:paraId="59A21A11" w14:textId="0389836C" w:rsidR="00DF4F7F" w:rsidRDefault="00DF4F7F" w:rsidP="00DF4F7F">
      <w:r>
        <w:t xml:space="preserve">Confirm </w:t>
      </w:r>
      <w:r w:rsidR="005273CC">
        <w:t>modification</w:t>
      </w:r>
    </w:p>
    <w:p w14:paraId="43BE0E18" w14:textId="79D380E5" w:rsidR="001D0415" w:rsidRPr="001D0CE2" w:rsidRDefault="001D0415" w:rsidP="006F146A">
      <w:pPr>
        <w:pStyle w:val="3DSTitle3"/>
      </w:pPr>
      <w:bookmarkStart w:id="161" w:name="_Toc52877225"/>
      <w:bookmarkStart w:id="162" w:name="_Toc492890935"/>
      <w:bookmarkStart w:id="163" w:name="_Toc494182311"/>
      <w:r w:rsidRPr="001D0CE2">
        <w:lastRenderedPageBreak/>
        <w:t xml:space="preserve">Related </w:t>
      </w:r>
      <w:r w:rsidR="00C0186C">
        <w:t>a</w:t>
      </w:r>
      <w:r w:rsidRPr="001D0CE2">
        <w:t xml:space="preserve">utomatic </w:t>
      </w:r>
      <w:r w:rsidR="00C0186C">
        <w:t>t</w:t>
      </w:r>
      <w:r w:rsidRPr="001D0CE2">
        <w:t>ests</w:t>
      </w:r>
      <w:bookmarkEnd w:id="161"/>
    </w:p>
    <w:p w14:paraId="39081624" w14:textId="77777777" w:rsidR="00591BC7" w:rsidRPr="00591BC7" w:rsidRDefault="00591BC7" w:rsidP="00591BC7">
      <w:pPr>
        <w:pStyle w:val="3DSTitle3"/>
        <w:numPr>
          <w:ilvl w:val="0"/>
          <w:numId w:val="0"/>
        </w:numPr>
        <w:rPr>
          <w:color w:val="auto"/>
          <w:sz w:val="22"/>
        </w:rPr>
      </w:pPr>
      <w:bookmarkStart w:id="164" w:name="_Toc52877226"/>
      <w:r w:rsidRPr="00591BC7">
        <w:rPr>
          <w:color w:val="auto"/>
          <w:sz w:val="22"/>
        </w:rPr>
        <w:t>None</w:t>
      </w:r>
    </w:p>
    <w:p w14:paraId="50A2A9A2" w14:textId="7B272851" w:rsidR="001D0415" w:rsidRPr="001D0CE2" w:rsidRDefault="00DF4F7F" w:rsidP="00F4079A">
      <w:pPr>
        <w:pStyle w:val="3DSTitle3"/>
        <w:numPr>
          <w:ilvl w:val="0"/>
          <w:numId w:val="4"/>
        </w:numPr>
        <w:tabs>
          <w:tab w:val="clear" w:pos="360"/>
          <w:tab w:val="num" w:pos="1068"/>
        </w:tabs>
        <w:ind w:left="1068"/>
      </w:pPr>
      <w:r w:rsidRPr="001D0CE2">
        <w:t xml:space="preserve">Test </w:t>
      </w:r>
      <w:r>
        <w:t>v</w:t>
      </w:r>
      <w:r w:rsidRPr="001D0CE2">
        <w:t>erification</w:t>
      </w:r>
      <w:bookmarkEnd w:id="164"/>
    </w:p>
    <w:bookmarkEnd w:id="162"/>
    <w:bookmarkEnd w:id="163"/>
    <w:p w14:paraId="55A61F3A" w14:textId="77777777" w:rsidR="005273CC" w:rsidRDefault="005273CC" w:rsidP="005273CC">
      <w:r>
        <w:t>When modifying COLLAB01:</w:t>
      </w:r>
    </w:p>
    <w:p w14:paraId="6108D4E0" w14:textId="77777777" w:rsidR="005273CC" w:rsidRDefault="005273CC" w:rsidP="00F4079A">
      <w:pPr>
        <w:pStyle w:val="ListParagraph"/>
        <w:numPr>
          <w:ilvl w:val="0"/>
          <w:numId w:val="18"/>
        </w:numPr>
      </w:pPr>
      <w:r>
        <w:t>After modification</w:t>
      </w:r>
    </w:p>
    <w:p w14:paraId="2ADB894A" w14:textId="77777777" w:rsidR="005273CC" w:rsidRDefault="005273CC" w:rsidP="00F4079A">
      <w:pPr>
        <w:pStyle w:val="ListParagraph"/>
        <w:numPr>
          <w:ilvl w:val="1"/>
          <w:numId w:val="18"/>
        </w:numPr>
      </w:pPr>
      <w:r>
        <w:t>Check below list of objects has been renamed and description updated:</w:t>
      </w:r>
    </w:p>
    <w:p w14:paraId="432EB5A6" w14:textId="77777777" w:rsidR="005273CC" w:rsidRDefault="005273CC" w:rsidP="00F4079A">
      <w:pPr>
        <w:pStyle w:val="ListParagraph"/>
        <w:numPr>
          <w:ilvl w:val="2"/>
          <w:numId w:val="18"/>
        </w:numPr>
      </w:pPr>
      <w:r>
        <w:t>Project, Dashboard, Collaborative Space, community named COLLAB01_NEW</w:t>
      </w:r>
    </w:p>
    <w:p w14:paraId="71FB6C01" w14:textId="77777777" w:rsidR="005273CC" w:rsidRDefault="005273CC" w:rsidP="00F4079A">
      <w:pPr>
        <w:pStyle w:val="ListParagraph"/>
        <w:numPr>
          <w:ilvl w:val="1"/>
          <w:numId w:val="18"/>
        </w:numPr>
      </w:pPr>
      <w:r>
        <w:t>Check that below list of objects are not modified accessible</w:t>
      </w:r>
    </w:p>
    <w:p w14:paraId="556B663C" w14:textId="77777777" w:rsidR="005273CC" w:rsidRPr="005D23C3" w:rsidRDefault="005273CC" w:rsidP="00F4079A">
      <w:pPr>
        <w:pStyle w:val="ListParagraph"/>
        <w:numPr>
          <w:ilvl w:val="2"/>
          <w:numId w:val="18"/>
        </w:numPr>
      </w:pPr>
      <w:r>
        <w:t xml:space="preserve">Bookmark </w:t>
      </w:r>
      <w:proofErr w:type="spellStart"/>
      <w:r>
        <w:t>MyBookmark</w:t>
      </w:r>
      <w:proofErr w:type="spellEnd"/>
    </w:p>
    <w:p w14:paraId="6016E5F9" w14:textId="4FEF7CEC" w:rsidR="005D23C3" w:rsidRDefault="00352188" w:rsidP="005D23C3">
      <w:r>
        <w:t xml:space="preserve">When </w:t>
      </w:r>
      <w:r w:rsidR="005273CC">
        <w:t>modifying</w:t>
      </w:r>
      <w:r>
        <w:t xml:space="preserve"> COLLAB02:</w:t>
      </w:r>
      <w:r w:rsidR="00DF4F7F">
        <w:t xml:space="preserve"> </w:t>
      </w:r>
    </w:p>
    <w:p w14:paraId="7C0F7BF3" w14:textId="2496A8BE" w:rsidR="00DF4F7F" w:rsidRDefault="00DF4F7F" w:rsidP="00F4079A">
      <w:pPr>
        <w:pStyle w:val="ListParagraph"/>
        <w:numPr>
          <w:ilvl w:val="0"/>
          <w:numId w:val="18"/>
        </w:numPr>
      </w:pPr>
      <w:r>
        <w:t xml:space="preserve">Check you receive a </w:t>
      </w:r>
      <w:r w:rsidR="00026CC8">
        <w:t>confirmation panel</w:t>
      </w:r>
      <w:r>
        <w:t xml:space="preserve"> informing that Project will be deleted</w:t>
      </w:r>
    </w:p>
    <w:p w14:paraId="42A813EC" w14:textId="27CB145C" w:rsidR="00DF4F7F" w:rsidRDefault="00DF4F7F" w:rsidP="00F4079A">
      <w:pPr>
        <w:pStyle w:val="ListParagraph"/>
        <w:numPr>
          <w:ilvl w:val="0"/>
          <w:numId w:val="18"/>
        </w:numPr>
      </w:pPr>
      <w:r>
        <w:t xml:space="preserve">After </w:t>
      </w:r>
      <w:r w:rsidR="005273CC">
        <w:t>modification</w:t>
      </w:r>
    </w:p>
    <w:p w14:paraId="4A22FA84" w14:textId="220FC753" w:rsidR="00DF4F7F" w:rsidRDefault="00DF4F7F" w:rsidP="00F4079A">
      <w:pPr>
        <w:pStyle w:val="ListParagraph"/>
        <w:numPr>
          <w:ilvl w:val="1"/>
          <w:numId w:val="18"/>
        </w:numPr>
      </w:pPr>
      <w:r>
        <w:t>Check below list of objects are no more accessible:</w:t>
      </w:r>
    </w:p>
    <w:p w14:paraId="33E974A6" w14:textId="1F509BF8" w:rsidR="00DF4F7F" w:rsidRDefault="005273CC" w:rsidP="00F4079A">
      <w:pPr>
        <w:pStyle w:val="ListParagraph"/>
        <w:numPr>
          <w:ilvl w:val="2"/>
          <w:numId w:val="18"/>
        </w:numPr>
      </w:pPr>
      <w:r>
        <w:t xml:space="preserve">Project </w:t>
      </w:r>
      <w:r w:rsidR="00DF4F7F">
        <w:t>named COLLAB02</w:t>
      </w:r>
    </w:p>
    <w:p w14:paraId="270C3549" w14:textId="211C0BC8" w:rsidR="00DF4F7F" w:rsidRDefault="00DF4F7F" w:rsidP="00F4079A">
      <w:pPr>
        <w:pStyle w:val="ListParagraph"/>
        <w:numPr>
          <w:ilvl w:val="1"/>
          <w:numId w:val="18"/>
        </w:numPr>
      </w:pPr>
      <w:r>
        <w:t>Check that below list of objects are still accessible</w:t>
      </w:r>
    </w:p>
    <w:p w14:paraId="4BFCB16D" w14:textId="43604312" w:rsidR="00DF4F7F" w:rsidRDefault="00DF4F7F" w:rsidP="00F4079A">
      <w:pPr>
        <w:pStyle w:val="ListParagraph"/>
        <w:numPr>
          <w:ilvl w:val="2"/>
          <w:numId w:val="18"/>
        </w:numPr>
      </w:pPr>
      <w:r>
        <w:t>Community COLLAB01</w:t>
      </w:r>
    </w:p>
    <w:p w14:paraId="5EF9E9D2" w14:textId="30E4DE4C" w:rsidR="00DF4F7F" w:rsidRDefault="00DF4F7F" w:rsidP="00F4079A">
      <w:pPr>
        <w:pStyle w:val="ListParagraph"/>
        <w:numPr>
          <w:ilvl w:val="2"/>
          <w:numId w:val="18"/>
        </w:numPr>
      </w:pPr>
      <w:r>
        <w:t xml:space="preserve">Bookmark </w:t>
      </w:r>
      <w:proofErr w:type="spellStart"/>
      <w:r>
        <w:t>MyBookmark</w:t>
      </w:r>
      <w:proofErr w:type="spellEnd"/>
    </w:p>
    <w:p w14:paraId="5730D330" w14:textId="77777777" w:rsidR="00352188" w:rsidRDefault="00352188" w:rsidP="00352188">
      <w:pPr>
        <w:pStyle w:val="ListParagraph"/>
        <w:ind w:left="2160"/>
      </w:pPr>
    </w:p>
    <w:p w14:paraId="6EFA032A" w14:textId="77777777" w:rsidR="00DF4F7F" w:rsidRPr="005D23C3" w:rsidRDefault="00DF4F7F" w:rsidP="00DF4F7F">
      <w:pPr>
        <w:pStyle w:val="ListParagraph"/>
        <w:ind w:left="2160"/>
      </w:pPr>
    </w:p>
    <w:p w14:paraId="354C2C10" w14:textId="672564DC" w:rsidR="001D0415" w:rsidRDefault="001D0415" w:rsidP="006F146A">
      <w:pPr>
        <w:pStyle w:val="3DSTitle3"/>
      </w:pPr>
      <w:bookmarkStart w:id="165" w:name="_Toc492890936"/>
      <w:bookmarkStart w:id="166" w:name="_Toc494182312"/>
      <w:bookmarkStart w:id="167" w:name="_Toc52877227"/>
      <w:r w:rsidRPr="001D0CE2">
        <w:t xml:space="preserve">Test </w:t>
      </w:r>
      <w:r w:rsidR="00C0186C">
        <w:t>r</w:t>
      </w:r>
      <w:r w:rsidRPr="001D0CE2">
        <w:t>esponsibility</w:t>
      </w:r>
      <w:bookmarkEnd w:id="165"/>
      <w:bookmarkEnd w:id="166"/>
      <w:bookmarkEnd w:id="167"/>
    </w:p>
    <w:p w14:paraId="7F9479C0" w14:textId="77777777" w:rsidR="00352188" w:rsidRPr="00352188" w:rsidRDefault="00352188" w:rsidP="00352188">
      <w:pPr>
        <w:pStyle w:val="3DSTitle3"/>
        <w:numPr>
          <w:ilvl w:val="0"/>
          <w:numId w:val="0"/>
        </w:numPr>
        <w:ind w:left="720"/>
        <w:rPr>
          <w:color w:val="auto"/>
        </w:rPr>
      </w:pPr>
      <w:r w:rsidRPr="00352188">
        <w:rPr>
          <w:color w:val="auto"/>
        </w:rPr>
        <w:t>R&amp;D/QA</w:t>
      </w:r>
    </w:p>
    <w:p w14:paraId="411513A1" w14:textId="77777777" w:rsidR="005D23C3" w:rsidRPr="005D23C3" w:rsidRDefault="005D23C3" w:rsidP="005D23C3"/>
    <w:p w14:paraId="105C6E18" w14:textId="04852E4C" w:rsidR="00572CA4" w:rsidRPr="006F146A" w:rsidRDefault="00350DC8" w:rsidP="00350DC8">
      <w:pPr>
        <w:pStyle w:val="3DS2Title2"/>
      </w:pPr>
      <w:r>
        <w:t xml:space="preserve"> </w:t>
      </w:r>
      <w:r w:rsidR="00FC6BB3">
        <w:t xml:space="preserve">Functional </w:t>
      </w:r>
      <w:r w:rsidR="00572CA4" w:rsidRPr="006F146A">
        <w:t xml:space="preserve">AT-2 </w:t>
      </w:r>
      <w:r w:rsidR="00F144D2" w:rsidRPr="00DD6C21">
        <w:t>Name</w:t>
      </w:r>
      <w:r w:rsidR="00F144D2" w:rsidRPr="001D0CE2">
        <w:t xml:space="preserve">:  </w:t>
      </w:r>
      <w:r w:rsidR="00F144D2" w:rsidRPr="00F144D2">
        <w:rPr>
          <w:color w:val="AABFCB" w:themeColor="text1" w:themeTint="80"/>
        </w:rPr>
        <w:t xml:space="preserve"> </w:t>
      </w:r>
      <w:sdt>
        <w:sdtPr>
          <w:rPr>
            <w:color w:val="AABFCB" w:themeColor="text1" w:themeTint="80"/>
          </w:rPr>
          <w:id w:val="777756748"/>
          <w:placeholder>
            <w:docPart w:val="C5A5333B9F75421B8B72392BF705C2A7"/>
          </w:placeholder>
        </w:sdtPr>
        <w:sdtContent>
          <w:r w:rsidR="00352188">
            <w:rPr>
              <w:color w:val="AABFCB" w:themeColor="text1" w:themeTint="80"/>
            </w:rPr>
            <w:t xml:space="preserve">Cancel collaboration </w:t>
          </w:r>
          <w:r w:rsidR="005273CC">
            <w:rPr>
              <w:color w:val="AABFCB" w:themeColor="text1" w:themeTint="80"/>
            </w:rPr>
            <w:t>modification</w:t>
          </w:r>
        </w:sdtContent>
      </w:sdt>
      <w:r w:rsidR="0004195F" w:rsidRPr="001D0CE2">
        <w:t xml:space="preserve">  </w:t>
      </w:r>
      <w:r w:rsidR="0004195F" w:rsidRPr="00F144D2">
        <w:rPr>
          <w:color w:val="AABFCB" w:themeColor="text1" w:themeTint="80"/>
        </w:rPr>
        <w:t xml:space="preserve"> </w:t>
      </w:r>
      <w:r w:rsidR="006F146A">
        <w:t xml:space="preserve"> </w:t>
      </w:r>
    </w:p>
    <w:p w14:paraId="44F83FCC" w14:textId="38A2D44F" w:rsidR="001D0415" w:rsidRDefault="00374043" w:rsidP="006F146A">
      <w:pPr>
        <w:rPr>
          <w:color w:val="3366FF"/>
        </w:rPr>
      </w:pPr>
      <w:r w:rsidRPr="001D0CE2">
        <w:rPr>
          <w:color w:val="3366FF"/>
        </w:rPr>
        <w:t>&lt;Repeat as necessary&gt;</w:t>
      </w:r>
    </w:p>
    <w:p w14:paraId="4D2C1A1F" w14:textId="77777777" w:rsidR="00352188" w:rsidRPr="001D0CE2" w:rsidRDefault="00352188" w:rsidP="00352188">
      <w:pPr>
        <w:pStyle w:val="3DSTitle3"/>
      </w:pPr>
      <w:proofErr w:type="gramStart"/>
      <w:r w:rsidRPr="001D0CE2">
        <w:t>What’s</w:t>
      </w:r>
      <w:proofErr w:type="gramEnd"/>
      <w:r w:rsidRPr="001D0CE2">
        <w:t xml:space="preserve"> being tested?</w:t>
      </w:r>
      <w:r>
        <w:t xml:space="preserve"> </w:t>
      </w:r>
    </w:p>
    <w:p w14:paraId="67D6031D" w14:textId="77777777" w:rsidR="001A5BB5" w:rsidRPr="001A5BB5" w:rsidRDefault="001A5BB5" w:rsidP="001A5BB5">
      <w:pPr>
        <w:pStyle w:val="3DSTitle3"/>
        <w:numPr>
          <w:ilvl w:val="0"/>
          <w:numId w:val="0"/>
        </w:numPr>
        <w:rPr>
          <w:color w:val="auto"/>
          <w:sz w:val="22"/>
        </w:rPr>
      </w:pPr>
      <w:r w:rsidRPr="001A5BB5">
        <w:rPr>
          <w:color w:val="auto"/>
          <w:sz w:val="22"/>
        </w:rPr>
        <w:t>Test that canceling the modification has no effect on objects.</w:t>
      </w:r>
    </w:p>
    <w:p w14:paraId="1696BE6E" w14:textId="77777777" w:rsidR="00352188" w:rsidRPr="001D0CE2" w:rsidRDefault="00352188" w:rsidP="00352188">
      <w:pPr>
        <w:pStyle w:val="3DSTitle3"/>
      </w:pPr>
      <w:r w:rsidRPr="001D0CE2">
        <w:t xml:space="preserve">Test </w:t>
      </w:r>
      <w:r>
        <w:t>d</w:t>
      </w:r>
      <w:r w:rsidRPr="001D0CE2">
        <w:t>ata</w:t>
      </w:r>
    </w:p>
    <w:p w14:paraId="30143F7A" w14:textId="1B30C1F8" w:rsidR="00352188" w:rsidRPr="005D23C3" w:rsidRDefault="00352188" w:rsidP="00352188">
      <w:r>
        <w:t>None</w:t>
      </w:r>
    </w:p>
    <w:p w14:paraId="13D40A08" w14:textId="77777777" w:rsidR="00352188" w:rsidRPr="001D0CE2" w:rsidRDefault="00352188" w:rsidP="00352188">
      <w:pPr>
        <w:pStyle w:val="3DSTitle3"/>
      </w:pPr>
      <w:r w:rsidRPr="001D0CE2">
        <w:t xml:space="preserve">Test </w:t>
      </w:r>
      <w:r>
        <w:t>p</w:t>
      </w:r>
      <w:r w:rsidRPr="001D0CE2">
        <w:t>rotocol</w:t>
      </w:r>
    </w:p>
    <w:p w14:paraId="183F42B9" w14:textId="77777777" w:rsidR="00591BC7" w:rsidRPr="00591BC7" w:rsidRDefault="00591BC7" w:rsidP="00591BC7">
      <w:pPr>
        <w:pStyle w:val="3DSTitle3"/>
        <w:numPr>
          <w:ilvl w:val="0"/>
          <w:numId w:val="0"/>
        </w:numPr>
        <w:rPr>
          <w:color w:val="auto"/>
          <w:sz w:val="22"/>
        </w:rPr>
      </w:pPr>
      <w:r w:rsidRPr="00591BC7">
        <w:rPr>
          <w:color w:val="auto"/>
          <w:sz w:val="22"/>
        </w:rPr>
        <w:t>Create a collaboration COLLAB00 with</w:t>
      </w:r>
    </w:p>
    <w:p w14:paraId="6B4F1E77" w14:textId="59575B6C" w:rsidR="005273CC" w:rsidRDefault="005273CC" w:rsidP="00F4079A">
      <w:pPr>
        <w:pStyle w:val="ListParagraph"/>
        <w:numPr>
          <w:ilvl w:val="0"/>
          <w:numId w:val="18"/>
        </w:numPr>
      </w:pPr>
      <w:r>
        <w:t>Description= DESCRIPTION</w:t>
      </w:r>
    </w:p>
    <w:p w14:paraId="1593C1F6" w14:textId="1FADD849" w:rsidR="00352188" w:rsidRDefault="00352188" w:rsidP="00F4079A">
      <w:pPr>
        <w:pStyle w:val="ListParagraph"/>
        <w:numPr>
          <w:ilvl w:val="0"/>
          <w:numId w:val="18"/>
        </w:numPr>
      </w:pPr>
      <w:r>
        <w:t>No Project</w:t>
      </w:r>
    </w:p>
    <w:p w14:paraId="6084BA94" w14:textId="77777777" w:rsidR="00352188" w:rsidRDefault="00352188" w:rsidP="00F4079A">
      <w:pPr>
        <w:pStyle w:val="ListParagraph"/>
        <w:numPr>
          <w:ilvl w:val="0"/>
          <w:numId w:val="18"/>
        </w:numPr>
      </w:pPr>
      <w:r>
        <w:t>New Community</w:t>
      </w:r>
    </w:p>
    <w:p w14:paraId="5EF6B327" w14:textId="6369BC75" w:rsidR="00352188" w:rsidRDefault="00352188" w:rsidP="00F4079A">
      <w:pPr>
        <w:pStyle w:val="ListParagraph"/>
        <w:numPr>
          <w:ilvl w:val="0"/>
          <w:numId w:val="18"/>
        </w:numPr>
      </w:pPr>
      <w:r>
        <w:lastRenderedPageBreak/>
        <w:t>New Bookmark</w:t>
      </w:r>
    </w:p>
    <w:p w14:paraId="54D209D8" w14:textId="6DA56CE6" w:rsidR="00352188" w:rsidRDefault="005273CC" w:rsidP="00352188">
      <w:r>
        <w:t>Modify</w:t>
      </w:r>
      <w:r w:rsidR="00352188">
        <w:t xml:space="preserve"> COLLAB00</w:t>
      </w:r>
    </w:p>
    <w:p w14:paraId="314A8308" w14:textId="556C22A4" w:rsidR="005273CC" w:rsidRDefault="005273CC" w:rsidP="00F4079A">
      <w:pPr>
        <w:pStyle w:val="ListParagraph"/>
        <w:numPr>
          <w:ilvl w:val="0"/>
          <w:numId w:val="18"/>
        </w:numPr>
      </w:pPr>
      <w:r>
        <w:t>Description changed to NEW DESCRIPTION</w:t>
      </w:r>
    </w:p>
    <w:p w14:paraId="1172256D" w14:textId="77777777" w:rsidR="005273CC" w:rsidRDefault="005273CC" w:rsidP="00F4079A">
      <w:pPr>
        <w:pStyle w:val="ListParagraph"/>
        <w:numPr>
          <w:ilvl w:val="0"/>
          <w:numId w:val="18"/>
        </w:numPr>
      </w:pPr>
      <w:r>
        <w:t>Title Changed to COLLAB_NEW</w:t>
      </w:r>
    </w:p>
    <w:p w14:paraId="336B0C38" w14:textId="41AC7E32" w:rsidR="005273CC" w:rsidRDefault="005273CC" w:rsidP="00F4079A">
      <w:pPr>
        <w:pStyle w:val="ListParagraph"/>
        <w:numPr>
          <w:ilvl w:val="0"/>
          <w:numId w:val="18"/>
        </w:numPr>
      </w:pPr>
      <w:r>
        <w:t>Deactivate Project</w:t>
      </w:r>
    </w:p>
    <w:p w14:paraId="2CC09D68" w14:textId="77777777" w:rsidR="005273CC" w:rsidRDefault="005273CC" w:rsidP="00F4079A">
      <w:pPr>
        <w:pStyle w:val="ListParagraph"/>
        <w:numPr>
          <w:ilvl w:val="0"/>
          <w:numId w:val="18"/>
        </w:numPr>
      </w:pPr>
      <w:r>
        <w:t>Deactivate Community</w:t>
      </w:r>
    </w:p>
    <w:p w14:paraId="7463692F" w14:textId="77777777" w:rsidR="005273CC" w:rsidRDefault="005273CC" w:rsidP="00F4079A">
      <w:pPr>
        <w:pStyle w:val="ListParagraph"/>
        <w:numPr>
          <w:ilvl w:val="0"/>
          <w:numId w:val="18"/>
        </w:numPr>
      </w:pPr>
      <w:r>
        <w:t>Deactivate Bookmark</w:t>
      </w:r>
    </w:p>
    <w:p w14:paraId="7E4FA511" w14:textId="77777777" w:rsidR="005273CC" w:rsidRDefault="005273CC" w:rsidP="00352188"/>
    <w:p w14:paraId="18D087E0" w14:textId="3EABD404" w:rsidR="00352188" w:rsidRDefault="00352188" w:rsidP="00352188">
      <w:r>
        <w:t xml:space="preserve">Cancel </w:t>
      </w:r>
      <w:r w:rsidR="005273CC">
        <w:t>modification</w:t>
      </w:r>
    </w:p>
    <w:p w14:paraId="014A92BD" w14:textId="77777777" w:rsidR="00352188" w:rsidRPr="001D0CE2" w:rsidRDefault="00352188" w:rsidP="00352188">
      <w:pPr>
        <w:pStyle w:val="3DSTitle3"/>
      </w:pPr>
      <w:r w:rsidRPr="001D0CE2">
        <w:t xml:space="preserve">Related </w:t>
      </w:r>
      <w:r>
        <w:t>a</w:t>
      </w:r>
      <w:r w:rsidRPr="001D0CE2">
        <w:t xml:space="preserve">utomatic </w:t>
      </w:r>
      <w:r>
        <w:t>t</w:t>
      </w:r>
      <w:r w:rsidRPr="001D0CE2">
        <w:t>ests</w:t>
      </w:r>
    </w:p>
    <w:p w14:paraId="6BEA8E26" w14:textId="77777777" w:rsidR="00591BC7" w:rsidRPr="00591BC7" w:rsidRDefault="00591BC7" w:rsidP="00591BC7">
      <w:pPr>
        <w:pStyle w:val="3DSTitle3"/>
        <w:numPr>
          <w:ilvl w:val="0"/>
          <w:numId w:val="0"/>
        </w:numPr>
        <w:rPr>
          <w:color w:val="auto"/>
          <w:sz w:val="22"/>
        </w:rPr>
      </w:pPr>
      <w:r w:rsidRPr="00591BC7">
        <w:rPr>
          <w:color w:val="auto"/>
          <w:sz w:val="22"/>
        </w:rPr>
        <w:t>None</w:t>
      </w:r>
    </w:p>
    <w:p w14:paraId="0D6AD4F4" w14:textId="77777777" w:rsidR="00352188" w:rsidRPr="001D0CE2" w:rsidRDefault="00352188" w:rsidP="00F4079A">
      <w:pPr>
        <w:pStyle w:val="3DSTitle3"/>
        <w:numPr>
          <w:ilvl w:val="0"/>
          <w:numId w:val="4"/>
        </w:numPr>
        <w:tabs>
          <w:tab w:val="clear" w:pos="360"/>
          <w:tab w:val="num" w:pos="1068"/>
        </w:tabs>
        <w:ind w:left="1068"/>
      </w:pPr>
      <w:r w:rsidRPr="001D0CE2">
        <w:t xml:space="preserve">Test </w:t>
      </w:r>
      <w:r>
        <w:t>v</w:t>
      </w:r>
      <w:r w:rsidRPr="001D0CE2">
        <w:t>erification</w:t>
      </w:r>
    </w:p>
    <w:p w14:paraId="61915031" w14:textId="5F1BD5BC" w:rsidR="00352188" w:rsidRDefault="005273CC" w:rsidP="00F4079A">
      <w:pPr>
        <w:pStyle w:val="ListParagraph"/>
        <w:numPr>
          <w:ilvl w:val="0"/>
          <w:numId w:val="18"/>
        </w:numPr>
      </w:pPr>
      <w:r>
        <w:t>Check COLLAB00 has not changed after modification cancel operation</w:t>
      </w:r>
    </w:p>
    <w:p w14:paraId="2EEEC401" w14:textId="72DAA95F" w:rsidR="00352188" w:rsidRDefault="00352188" w:rsidP="00F4079A">
      <w:pPr>
        <w:pStyle w:val="ListParagraph"/>
        <w:numPr>
          <w:ilvl w:val="0"/>
          <w:numId w:val="18"/>
        </w:numPr>
      </w:pPr>
      <w:r>
        <w:t>Check that COLLAB00 is still displayed in the list of collaborations</w:t>
      </w:r>
    </w:p>
    <w:p w14:paraId="57230049" w14:textId="77777777" w:rsidR="00352188" w:rsidRDefault="00352188" w:rsidP="00352188">
      <w:pPr>
        <w:pStyle w:val="3DSTitle3"/>
      </w:pPr>
      <w:r w:rsidRPr="001D0CE2">
        <w:t xml:space="preserve">Test </w:t>
      </w:r>
      <w:r>
        <w:t>r</w:t>
      </w:r>
      <w:r w:rsidRPr="001D0CE2">
        <w:t>esponsibility</w:t>
      </w:r>
    </w:p>
    <w:p w14:paraId="74CED226" w14:textId="77777777" w:rsidR="00352188" w:rsidRPr="00352188" w:rsidRDefault="00352188" w:rsidP="003C42E3">
      <w:pPr>
        <w:pStyle w:val="3DSTitle3"/>
        <w:numPr>
          <w:ilvl w:val="0"/>
          <w:numId w:val="0"/>
        </w:numPr>
        <w:rPr>
          <w:color w:val="auto"/>
        </w:rPr>
      </w:pPr>
      <w:r w:rsidRPr="00352188">
        <w:rPr>
          <w:color w:val="auto"/>
        </w:rPr>
        <w:t>R&amp;D/QA</w:t>
      </w:r>
    </w:p>
    <w:p w14:paraId="59B79D9C" w14:textId="77777777" w:rsidR="005D23C3" w:rsidRDefault="005D23C3" w:rsidP="006F146A"/>
    <w:p w14:paraId="7BBA6BA3" w14:textId="571AA43A" w:rsidR="00FC6BB3" w:rsidRPr="00FC6BB3" w:rsidRDefault="001D0415" w:rsidP="00892D92">
      <w:pPr>
        <w:pStyle w:val="3DS2Title1"/>
        <w:rPr>
          <w:rFonts w:asciiTheme="minorHAnsi" w:hAnsiTheme="minorHAnsi"/>
          <w:b/>
          <w:bCs w:val="0"/>
        </w:rPr>
      </w:pPr>
      <w:bookmarkStart w:id="168" w:name="_Toc477374712"/>
      <w:r w:rsidRPr="00892D92">
        <w:t xml:space="preserve"> </w:t>
      </w:r>
      <w:bookmarkStart w:id="169" w:name="_Toc148687440"/>
      <w:bookmarkStart w:id="170" w:name="PCS_AcceptanceTests"/>
      <w:bookmarkStart w:id="171" w:name="_Toc492890896"/>
      <w:bookmarkStart w:id="172" w:name="_Toc492890938"/>
      <w:bookmarkStart w:id="173" w:name="_Toc494182314"/>
      <w:bookmarkStart w:id="174" w:name="_Toc527023828"/>
      <w:r w:rsidR="004736E3">
        <w:t xml:space="preserve">Limit &amp; </w:t>
      </w:r>
      <w:r w:rsidR="002D0AD0">
        <w:t xml:space="preserve">Negative </w:t>
      </w:r>
      <w:r w:rsidR="00FC6BB3">
        <w:t>Acceptance</w:t>
      </w:r>
      <w:r w:rsidR="004736E3">
        <w:t xml:space="preserve"> Tests</w:t>
      </w:r>
      <w:bookmarkEnd w:id="169"/>
      <w:r w:rsidR="00FC6BB3">
        <w:t xml:space="preserve"> </w:t>
      </w:r>
    </w:p>
    <w:p w14:paraId="6D4E0746" w14:textId="1DA6E24C" w:rsidR="00FC6BB3" w:rsidRDefault="00F35ABC" w:rsidP="00912907">
      <w:pPr>
        <w:pStyle w:val="HiddenText"/>
      </w:pPr>
      <w:r>
        <w:t>L</w:t>
      </w:r>
      <w:r w:rsidRPr="00F35ABC">
        <w:t>imit and negative acceptance tests demonstrate that the software handles boundary cases correctly and that appropriate warning and error messages are produced</w:t>
      </w:r>
      <w:r w:rsidR="00F82754">
        <w:t>.</w:t>
      </w:r>
    </w:p>
    <w:p w14:paraId="657A076F" w14:textId="3B299AA0" w:rsidR="00FC6BB3" w:rsidRPr="001D0CE2" w:rsidRDefault="00FC6BB3" w:rsidP="00FC6BB3">
      <w:pPr>
        <w:pStyle w:val="3DS2Title2"/>
      </w:pPr>
      <w:r>
        <w:t xml:space="preserve"> </w:t>
      </w:r>
      <w:r w:rsidR="00B06808">
        <w:t xml:space="preserve">Limit &amp; Negative </w:t>
      </w:r>
      <w:r w:rsidR="00906CD9">
        <w:t>Test LN</w:t>
      </w:r>
      <w:r w:rsidRPr="00DD6C21">
        <w:t>-1 Name</w:t>
      </w:r>
      <w:r w:rsidRPr="001D0CE2">
        <w:t xml:space="preserve">:  </w:t>
      </w:r>
      <w:r w:rsidRPr="001D0CE2">
        <w:rPr>
          <w:color w:val="AABFCB" w:themeColor="text1" w:themeTint="80"/>
        </w:rPr>
        <w:t xml:space="preserve"> </w:t>
      </w:r>
      <w:sdt>
        <w:sdtPr>
          <w:rPr>
            <w:color w:val="AABFCB" w:themeColor="text1" w:themeTint="80"/>
          </w:rPr>
          <w:id w:val="-2030630206"/>
          <w:placeholder>
            <w:docPart w:val="CEABE7B34B614B63A27B1C1CDD789BD5"/>
          </w:placeholder>
        </w:sdtPr>
        <w:sdtContent>
          <w:r w:rsidR="00352188">
            <w:rPr>
              <w:color w:val="AABFCB" w:themeColor="text1" w:themeTint="80"/>
            </w:rPr>
            <w:t>Partial deletion</w:t>
          </w:r>
          <w:r w:rsidR="00DE29EC">
            <w:rPr>
              <w:color w:val="AABFCB" w:themeColor="text1" w:themeTint="80"/>
            </w:rPr>
            <w:t xml:space="preserve"> of content</w:t>
          </w:r>
        </w:sdtContent>
      </w:sdt>
    </w:p>
    <w:p w14:paraId="157C1999" w14:textId="77777777" w:rsidR="00FC6BB3" w:rsidRDefault="00FC6BB3" w:rsidP="00FC6BB3"/>
    <w:p w14:paraId="54EEC81D" w14:textId="77777777" w:rsidR="00FC6BB3" w:rsidRPr="001D0CE2" w:rsidRDefault="00FC6BB3" w:rsidP="00FC6BB3">
      <w:pPr>
        <w:pStyle w:val="3DSTitle3"/>
      </w:pPr>
      <w:proofErr w:type="gramStart"/>
      <w:r w:rsidRPr="001D0CE2">
        <w:t>What’s</w:t>
      </w:r>
      <w:proofErr w:type="gramEnd"/>
      <w:r w:rsidRPr="001D0CE2">
        <w:t xml:space="preserve"> being tested?</w:t>
      </w:r>
      <w:r>
        <w:t xml:space="preserve"> </w:t>
      </w:r>
    </w:p>
    <w:p w14:paraId="6D9A594D" w14:textId="6D012EE0" w:rsidR="00DE29EC" w:rsidRPr="00DE29EC" w:rsidRDefault="00DE29EC" w:rsidP="00DE29EC">
      <w:pPr>
        <w:pStyle w:val="3DSTitle3"/>
        <w:numPr>
          <w:ilvl w:val="0"/>
          <w:numId w:val="0"/>
        </w:numPr>
        <w:ind w:left="720"/>
        <w:rPr>
          <w:color w:val="000C38" w:themeColor="text2" w:themeShade="80"/>
        </w:rPr>
      </w:pPr>
      <w:r w:rsidRPr="00DE29EC">
        <w:rPr>
          <w:color w:val="000C38" w:themeColor="text2" w:themeShade="80"/>
        </w:rPr>
        <w:t xml:space="preserve">Test that collaboration </w:t>
      </w:r>
      <w:proofErr w:type="gramStart"/>
      <w:r w:rsidRPr="00DE29EC">
        <w:rPr>
          <w:color w:val="000C38" w:themeColor="text2" w:themeShade="80"/>
        </w:rPr>
        <w:t>is modified</w:t>
      </w:r>
      <w:proofErr w:type="gramEnd"/>
      <w:r w:rsidRPr="00DE29EC">
        <w:rPr>
          <w:color w:val="000C38" w:themeColor="text2" w:themeShade="80"/>
        </w:rPr>
        <w:t xml:space="preserve"> even if modification </w:t>
      </w:r>
      <w:r>
        <w:rPr>
          <w:color w:val="000C38" w:themeColor="text2" w:themeShade="80"/>
        </w:rPr>
        <w:t>is</w:t>
      </w:r>
      <w:r w:rsidRPr="00DE29EC">
        <w:rPr>
          <w:color w:val="000C38" w:themeColor="text2" w:themeShade="80"/>
        </w:rPr>
        <w:t xml:space="preserve"> partial due to </w:t>
      </w:r>
      <w:r>
        <w:rPr>
          <w:color w:val="000C38" w:themeColor="text2" w:themeShade="80"/>
        </w:rPr>
        <w:t xml:space="preserve">a not </w:t>
      </w:r>
      <w:r w:rsidRPr="00DE29EC">
        <w:rPr>
          <w:color w:val="000C38" w:themeColor="text2" w:themeShade="80"/>
        </w:rPr>
        <w:t>possible deletion o</w:t>
      </w:r>
      <w:r>
        <w:rPr>
          <w:color w:val="000C38" w:themeColor="text2" w:themeShade="80"/>
        </w:rPr>
        <w:t>f Project</w:t>
      </w:r>
      <w:r w:rsidRPr="00DE29EC">
        <w:rPr>
          <w:color w:val="000C38" w:themeColor="text2" w:themeShade="80"/>
        </w:rPr>
        <w:t xml:space="preserve"> content</w:t>
      </w:r>
    </w:p>
    <w:p w14:paraId="7141B9DF" w14:textId="4962C7DE" w:rsidR="00FC6BB3" w:rsidRDefault="00FC6BB3" w:rsidP="00FC6BB3">
      <w:pPr>
        <w:pStyle w:val="3DSTitle3"/>
      </w:pPr>
      <w:r w:rsidRPr="001D0CE2">
        <w:t xml:space="preserve">Test </w:t>
      </w:r>
      <w:r>
        <w:t>d</w:t>
      </w:r>
      <w:r w:rsidRPr="001D0CE2">
        <w:t>ata</w:t>
      </w:r>
    </w:p>
    <w:p w14:paraId="01848159" w14:textId="2DFA1600" w:rsidR="00FC6BB3" w:rsidRDefault="00352188" w:rsidP="00FC6BB3">
      <w:r>
        <w:t>Platform admin ADM1 with PAU &amp; XPP roles</w:t>
      </w:r>
    </w:p>
    <w:p w14:paraId="53DEAE85" w14:textId="0B1159DA" w:rsidR="00352188" w:rsidRPr="001D0CE2" w:rsidRDefault="00352188" w:rsidP="00FC6BB3">
      <w:r>
        <w:t>Platform admin ADM2 with PAU role</w:t>
      </w:r>
    </w:p>
    <w:p w14:paraId="3BB9B67D" w14:textId="26024B44" w:rsidR="00FC6BB3" w:rsidRDefault="00FC6BB3" w:rsidP="00FC6BB3">
      <w:pPr>
        <w:pStyle w:val="3DSTitle3"/>
      </w:pPr>
      <w:r w:rsidRPr="001D0CE2">
        <w:t xml:space="preserve">Test </w:t>
      </w:r>
      <w:r>
        <w:t>p</w:t>
      </w:r>
      <w:r w:rsidRPr="001D0CE2">
        <w:t>rotocol</w:t>
      </w:r>
    </w:p>
    <w:p w14:paraId="410E2461" w14:textId="0B8D9E92" w:rsidR="005D23C3" w:rsidRDefault="00352188" w:rsidP="005D23C3">
      <w:r>
        <w:t>ADM1 create a collaboration COLLAB03 with</w:t>
      </w:r>
    </w:p>
    <w:p w14:paraId="474B17EA" w14:textId="2AAFB874" w:rsidR="00352188" w:rsidRDefault="00352188" w:rsidP="00F4079A">
      <w:pPr>
        <w:pStyle w:val="ListParagraph"/>
        <w:numPr>
          <w:ilvl w:val="0"/>
          <w:numId w:val="18"/>
        </w:numPr>
      </w:pPr>
      <w:r>
        <w:t>New Project</w:t>
      </w:r>
    </w:p>
    <w:p w14:paraId="26E145D9" w14:textId="77777777" w:rsidR="00352188" w:rsidRDefault="00352188" w:rsidP="00F4079A">
      <w:pPr>
        <w:pStyle w:val="ListParagraph"/>
        <w:numPr>
          <w:ilvl w:val="0"/>
          <w:numId w:val="18"/>
        </w:numPr>
      </w:pPr>
      <w:r>
        <w:t>New Community</w:t>
      </w:r>
    </w:p>
    <w:p w14:paraId="2B416781" w14:textId="77777777" w:rsidR="00352188" w:rsidRDefault="00352188" w:rsidP="00F4079A">
      <w:pPr>
        <w:pStyle w:val="ListParagraph"/>
        <w:numPr>
          <w:ilvl w:val="0"/>
          <w:numId w:val="18"/>
        </w:numPr>
      </w:pPr>
      <w:r>
        <w:t>New Bookmark</w:t>
      </w:r>
    </w:p>
    <w:p w14:paraId="05C7B522" w14:textId="6EB16B11" w:rsidR="00352188" w:rsidRDefault="00352188" w:rsidP="005D23C3">
      <w:r>
        <w:lastRenderedPageBreak/>
        <w:t xml:space="preserve">ADM2 </w:t>
      </w:r>
      <w:r w:rsidR="005273CC">
        <w:t>modify</w:t>
      </w:r>
      <w:r>
        <w:t xml:space="preserve"> the collaboration COLLAB03 </w:t>
      </w:r>
    </w:p>
    <w:p w14:paraId="68EF03F6" w14:textId="09D15D8C" w:rsidR="005273CC" w:rsidRDefault="005273CC" w:rsidP="00F4079A">
      <w:pPr>
        <w:pStyle w:val="ListParagraph"/>
        <w:numPr>
          <w:ilvl w:val="0"/>
          <w:numId w:val="18"/>
        </w:numPr>
      </w:pPr>
      <w:r>
        <w:t>Deactivate Project</w:t>
      </w:r>
    </w:p>
    <w:p w14:paraId="3FFE692D" w14:textId="2E13F815" w:rsidR="00DE29EC" w:rsidRPr="005D23C3" w:rsidRDefault="00DE29EC" w:rsidP="00F4079A">
      <w:pPr>
        <w:pStyle w:val="ListParagraph"/>
        <w:numPr>
          <w:ilvl w:val="0"/>
          <w:numId w:val="18"/>
        </w:numPr>
      </w:pPr>
      <w:r>
        <w:t xml:space="preserve">Change Bookmark to already existing </w:t>
      </w:r>
      <w:proofErr w:type="spellStart"/>
      <w:r>
        <w:t>MyBookmark</w:t>
      </w:r>
      <w:proofErr w:type="spellEnd"/>
      <w:r>
        <w:t xml:space="preserve"> bookmark</w:t>
      </w:r>
    </w:p>
    <w:p w14:paraId="50234FE9" w14:textId="4D4BADFB" w:rsidR="00FC6BB3" w:rsidRDefault="00FC6BB3" w:rsidP="00FC6BB3">
      <w:pPr>
        <w:pStyle w:val="3DSTitle3"/>
      </w:pPr>
      <w:r w:rsidRPr="001D0CE2">
        <w:t xml:space="preserve">Related </w:t>
      </w:r>
      <w:r>
        <w:t>a</w:t>
      </w:r>
      <w:r w:rsidRPr="001D0CE2">
        <w:t xml:space="preserve">utomatic </w:t>
      </w:r>
      <w:r>
        <w:t>t</w:t>
      </w:r>
      <w:r w:rsidRPr="001D0CE2">
        <w:t>ests</w:t>
      </w:r>
    </w:p>
    <w:p w14:paraId="6B5E6586" w14:textId="0BDDCD60" w:rsidR="005D23C3" w:rsidRPr="005D23C3" w:rsidRDefault="00352188" w:rsidP="005D23C3">
      <w:r>
        <w:t>None</w:t>
      </w:r>
    </w:p>
    <w:p w14:paraId="75BD7648" w14:textId="77777777" w:rsidR="00FC6BB3" w:rsidRPr="001D0CE2" w:rsidRDefault="00FC6BB3" w:rsidP="00FC6BB3">
      <w:pPr>
        <w:pStyle w:val="3DSTitle3"/>
      </w:pPr>
      <w:r w:rsidRPr="001D0CE2">
        <w:t xml:space="preserve">Test </w:t>
      </w:r>
      <w:r>
        <w:t>v</w:t>
      </w:r>
      <w:r w:rsidRPr="001D0CE2">
        <w:t>erification</w:t>
      </w:r>
    </w:p>
    <w:p w14:paraId="2E30F02E" w14:textId="23EDF93D" w:rsidR="00352188" w:rsidRDefault="00352188" w:rsidP="00352188">
      <w:r>
        <w:t xml:space="preserve">When </w:t>
      </w:r>
      <w:r w:rsidR="005273CC">
        <w:t>modifying</w:t>
      </w:r>
      <w:r>
        <w:t xml:space="preserve"> COLLAB03: </w:t>
      </w:r>
    </w:p>
    <w:p w14:paraId="267ADC0B" w14:textId="69677DFF" w:rsidR="00352188" w:rsidRDefault="00352188" w:rsidP="00F4079A">
      <w:pPr>
        <w:pStyle w:val="ListParagraph"/>
        <w:numPr>
          <w:ilvl w:val="0"/>
          <w:numId w:val="18"/>
        </w:numPr>
      </w:pPr>
      <w:r>
        <w:t xml:space="preserve">Check you receive a </w:t>
      </w:r>
      <w:r w:rsidR="00DE29EC">
        <w:t>confirmation panel</w:t>
      </w:r>
      <w:r>
        <w:t xml:space="preserve"> informing that Project will be deleted</w:t>
      </w:r>
    </w:p>
    <w:p w14:paraId="525868D6" w14:textId="7D5F99A7" w:rsidR="00352188" w:rsidRDefault="00352188" w:rsidP="00F4079A">
      <w:pPr>
        <w:pStyle w:val="ListParagraph"/>
        <w:numPr>
          <w:ilvl w:val="0"/>
          <w:numId w:val="18"/>
        </w:numPr>
      </w:pPr>
      <w:r>
        <w:t xml:space="preserve">After deletion </w:t>
      </w:r>
    </w:p>
    <w:p w14:paraId="56A6E4A9" w14:textId="7C1BE584" w:rsidR="00DE29EC" w:rsidRDefault="00DE29EC" w:rsidP="00F4079A">
      <w:pPr>
        <w:pStyle w:val="ListParagraph"/>
        <w:numPr>
          <w:ilvl w:val="1"/>
          <w:numId w:val="18"/>
        </w:numPr>
      </w:pPr>
      <w:r>
        <w:t>Check Community COLLAB03 still exists</w:t>
      </w:r>
    </w:p>
    <w:p w14:paraId="01DE3649" w14:textId="1C6F15CE" w:rsidR="00DE29EC" w:rsidRDefault="00DE29EC" w:rsidP="00F4079A">
      <w:pPr>
        <w:pStyle w:val="ListParagraph"/>
        <w:numPr>
          <w:ilvl w:val="1"/>
          <w:numId w:val="18"/>
        </w:numPr>
      </w:pPr>
      <w:r>
        <w:t xml:space="preserve">Check Bookmark COLLAB03 has been deleted </w:t>
      </w:r>
    </w:p>
    <w:p w14:paraId="315A564D" w14:textId="2B2D3F32" w:rsidR="006E37A3" w:rsidRDefault="006E37A3" w:rsidP="00F4079A">
      <w:pPr>
        <w:pStyle w:val="ListParagraph"/>
        <w:numPr>
          <w:ilvl w:val="1"/>
          <w:numId w:val="18"/>
        </w:numPr>
      </w:pPr>
      <w:r>
        <w:t xml:space="preserve">Check you receive a bubble error </w:t>
      </w:r>
    </w:p>
    <w:tbl>
      <w:tblPr>
        <w:tblW w:w="0" w:type="auto"/>
        <w:jc w:val="center"/>
        <w:tblCellSpacing w:w="0" w:type="dxa"/>
        <w:shd w:val="clear" w:color="auto" w:fill="DA291C" w:themeFill="background2"/>
        <w:tblCellMar>
          <w:top w:w="24" w:type="dxa"/>
          <w:left w:w="24" w:type="dxa"/>
          <w:bottom w:w="24" w:type="dxa"/>
          <w:right w:w="24" w:type="dxa"/>
        </w:tblCellMar>
        <w:tblLook w:val="04A0" w:firstRow="1" w:lastRow="0" w:firstColumn="1" w:lastColumn="0" w:noHBand="0" w:noVBand="1"/>
      </w:tblPr>
      <w:tblGrid>
        <w:gridCol w:w="375"/>
        <w:gridCol w:w="4782"/>
        <w:gridCol w:w="375"/>
      </w:tblGrid>
      <w:tr w:rsidR="006E37A3" w:rsidRPr="00C9169B" w14:paraId="73657DB8" w14:textId="77777777" w:rsidTr="00A57F3F">
        <w:trPr>
          <w:tblCellSpacing w:w="0" w:type="dxa"/>
          <w:jc w:val="center"/>
        </w:trPr>
        <w:tc>
          <w:tcPr>
            <w:tcW w:w="375" w:type="dxa"/>
            <w:shd w:val="clear" w:color="auto" w:fill="DA291C" w:themeFill="background2"/>
            <w:hideMark/>
          </w:tcPr>
          <w:p w14:paraId="3B2BD160" w14:textId="77777777" w:rsidR="006E37A3" w:rsidRPr="00C9169B" w:rsidRDefault="006E37A3" w:rsidP="00A57F3F">
            <w:pPr>
              <w:jc w:val="center"/>
              <w:rPr>
                <w:rFonts w:cs="Arial"/>
                <w:b/>
                <w:bCs/>
              </w:rPr>
            </w:pPr>
            <w:r w:rsidRPr="00C9169B">
              <w:rPr>
                <w:rFonts w:cs="Arial"/>
                <w:b/>
                <w:bCs/>
                <w:noProof/>
              </w:rPr>
              <w:drawing>
                <wp:inline distT="0" distB="0" distL="0" distR="0" wp14:anchorId="1794FE99" wp14:editId="49F7E5B5">
                  <wp:extent cx="190500" cy="190500"/>
                  <wp:effectExtent l="0" t="0" r="0" b="0"/>
                  <wp:docPr id="290" name="Picture 290" descr="http://127.0.0.1:8887/_GIF/DIVERS/Bubble_Error_Icon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127.0.0.1:8887/_GIF/DIVERS/Bubble_Error_Icone.gif"/>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c>
          <w:tcPr>
            <w:tcW w:w="0" w:type="auto"/>
            <w:shd w:val="clear" w:color="auto" w:fill="DA291C" w:themeFill="background2"/>
            <w:vAlign w:val="center"/>
            <w:hideMark/>
          </w:tcPr>
          <w:p w14:paraId="1B0C3328" w14:textId="77777777" w:rsidR="006E37A3" w:rsidRPr="00C9169B" w:rsidRDefault="006E37A3" w:rsidP="00A57F3F">
            <w:pPr>
              <w:rPr>
                <w:rFonts w:cs="Arial"/>
              </w:rPr>
            </w:pPr>
            <w:r w:rsidRPr="00C9169B">
              <w:rPr>
                <w:rFonts w:cs="Arial"/>
              </w:rPr>
              <w:t>Your collaboration failed to run following deletion</w:t>
            </w:r>
          </w:p>
          <w:p w14:paraId="3E1352DC" w14:textId="759C4468" w:rsidR="006E37A3" w:rsidRPr="00C9169B" w:rsidRDefault="006E37A3" w:rsidP="00F4079A">
            <w:pPr>
              <w:numPr>
                <w:ilvl w:val="3"/>
                <w:numId w:val="17"/>
              </w:numPr>
              <w:spacing w:before="100" w:beforeAutospacing="1" w:after="100" w:afterAutospacing="1" w:line="240" w:lineRule="auto"/>
              <w:ind w:left="720"/>
              <w:rPr>
                <w:rFonts w:cs="Arial"/>
              </w:rPr>
            </w:pPr>
            <w:r>
              <w:rPr>
                <w:rFonts w:cs="Arial"/>
              </w:rPr>
              <w:t>Project COLLAB03</w:t>
            </w:r>
            <w:r w:rsidRPr="00C9169B">
              <w:rPr>
                <w:rFonts w:cs="Arial"/>
              </w:rPr>
              <w:t>    </w:t>
            </w:r>
          </w:p>
        </w:tc>
        <w:tc>
          <w:tcPr>
            <w:tcW w:w="375" w:type="dxa"/>
            <w:shd w:val="clear" w:color="auto" w:fill="DA291C" w:themeFill="background2"/>
            <w:vAlign w:val="center"/>
            <w:hideMark/>
          </w:tcPr>
          <w:p w14:paraId="065E86C9" w14:textId="77777777" w:rsidR="006E37A3" w:rsidRPr="00C9169B" w:rsidRDefault="006E37A3" w:rsidP="00A57F3F">
            <w:pPr>
              <w:spacing w:after="0"/>
              <w:rPr>
                <w:rFonts w:cs="Arial"/>
              </w:rPr>
            </w:pPr>
            <w:r w:rsidRPr="00C9169B">
              <w:rPr>
                <w:rFonts w:cs="Arial"/>
                <w:noProof/>
              </w:rPr>
              <w:drawing>
                <wp:inline distT="0" distB="0" distL="0" distR="0" wp14:anchorId="46343E73" wp14:editId="5D4C989E">
                  <wp:extent cx="190500" cy="190500"/>
                  <wp:effectExtent l="0" t="0" r="0" b="0"/>
                  <wp:docPr id="291" name="Picture 291" descr="http://127.0.0.1:8887/_GIF/DIVERS/Bubble_Cros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127.0.0.1:8887/_GIF/DIVERS/Bubble_Cross.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tc>
      </w:tr>
    </w:tbl>
    <w:p w14:paraId="25D98532" w14:textId="08D9CDE1" w:rsidR="005D23C3" w:rsidRPr="005D23C3" w:rsidRDefault="005D23C3" w:rsidP="005D23C3"/>
    <w:p w14:paraId="21A9D51C" w14:textId="77777777" w:rsidR="00FC6BB3" w:rsidRDefault="00FC6BB3" w:rsidP="00FC6BB3">
      <w:pPr>
        <w:pStyle w:val="3DSTitle3"/>
      </w:pPr>
      <w:r w:rsidRPr="001D0CE2">
        <w:t xml:space="preserve">Test </w:t>
      </w:r>
      <w:r>
        <w:t>r</w:t>
      </w:r>
      <w:r w:rsidRPr="001D0CE2">
        <w:t>esponsibility</w:t>
      </w:r>
    </w:p>
    <w:p w14:paraId="6C72A5C7" w14:textId="2AB5AE01" w:rsidR="002647BD" w:rsidRPr="001D0CE2" w:rsidRDefault="002647BD" w:rsidP="002647BD">
      <w:pPr>
        <w:pStyle w:val="3DS2Title2"/>
      </w:pPr>
      <w:r>
        <w:t>Limit &amp; Negative Test LN</w:t>
      </w:r>
      <w:r w:rsidRPr="00DD6C21">
        <w:t>-</w:t>
      </w:r>
      <w:r>
        <w:t>2</w:t>
      </w:r>
      <w:r w:rsidRPr="00DD6C21">
        <w:t xml:space="preserve"> Name</w:t>
      </w:r>
      <w:r w:rsidRPr="001D0CE2">
        <w:t xml:space="preserve">:  </w:t>
      </w:r>
      <w:r w:rsidRPr="001D0CE2">
        <w:rPr>
          <w:color w:val="AABFCB" w:themeColor="text1" w:themeTint="80"/>
        </w:rPr>
        <w:t xml:space="preserve"> </w:t>
      </w:r>
      <w:sdt>
        <w:sdtPr>
          <w:rPr>
            <w:color w:val="AABFCB" w:themeColor="text1" w:themeTint="80"/>
          </w:rPr>
          <w:id w:val="-1399132886"/>
          <w:placeholder>
            <w:docPart w:val="E48C7361F53C4CD681DBA554C9C12CC5"/>
          </w:placeholder>
        </w:sdtPr>
        <w:sdtContent>
          <w:r>
            <w:rPr>
              <w:color w:val="AABFCB" w:themeColor="text1" w:themeTint="80"/>
            </w:rPr>
            <w:t xml:space="preserve">No modification for a </w:t>
          </w:r>
          <w:proofErr w:type="spellStart"/>
          <w:r>
            <w:rPr>
              <w:color w:val="AABFCB" w:themeColor="text1" w:themeTint="80"/>
            </w:rPr>
            <w:t>non Leading</w:t>
          </w:r>
          <w:proofErr w:type="spellEnd"/>
          <w:r>
            <w:rPr>
              <w:color w:val="AABFCB" w:themeColor="text1" w:themeTint="80"/>
            </w:rPr>
            <w:t xml:space="preserve"> team member</w:t>
          </w:r>
        </w:sdtContent>
      </w:sdt>
    </w:p>
    <w:p w14:paraId="054EC11A" w14:textId="77777777" w:rsidR="002647BD" w:rsidRDefault="002647BD" w:rsidP="002647BD"/>
    <w:p w14:paraId="3952B506" w14:textId="77777777" w:rsidR="002647BD" w:rsidRPr="001D0CE2" w:rsidRDefault="002647BD" w:rsidP="002647BD">
      <w:pPr>
        <w:pStyle w:val="3DSTitle3"/>
      </w:pPr>
      <w:proofErr w:type="gramStart"/>
      <w:r w:rsidRPr="001D0CE2">
        <w:t>What’s</w:t>
      </w:r>
      <w:proofErr w:type="gramEnd"/>
      <w:r w:rsidRPr="001D0CE2">
        <w:t xml:space="preserve"> being tested?</w:t>
      </w:r>
      <w:r>
        <w:t xml:space="preserve"> </w:t>
      </w:r>
    </w:p>
    <w:p w14:paraId="34F771F6" w14:textId="4ECAF1E4" w:rsidR="002647BD" w:rsidRPr="00DE29EC" w:rsidRDefault="002647BD" w:rsidP="002647BD">
      <w:pPr>
        <w:pStyle w:val="3DSTitle3"/>
        <w:numPr>
          <w:ilvl w:val="0"/>
          <w:numId w:val="0"/>
        </w:numPr>
        <w:ind w:left="720"/>
        <w:rPr>
          <w:color w:val="000C38" w:themeColor="text2" w:themeShade="80"/>
        </w:rPr>
      </w:pPr>
      <w:r w:rsidRPr="00DE29EC">
        <w:rPr>
          <w:color w:val="000C38" w:themeColor="text2" w:themeShade="80"/>
        </w:rPr>
        <w:t xml:space="preserve">Test that collaboration </w:t>
      </w:r>
      <w:proofErr w:type="gramStart"/>
      <w:r>
        <w:rPr>
          <w:color w:val="000C38" w:themeColor="text2" w:themeShade="80"/>
        </w:rPr>
        <w:t>can’t</w:t>
      </w:r>
      <w:proofErr w:type="gramEnd"/>
      <w:r>
        <w:rPr>
          <w:color w:val="000C38" w:themeColor="text2" w:themeShade="80"/>
        </w:rPr>
        <w:t xml:space="preserve"> be modified if administrator is not a member of the leading team</w:t>
      </w:r>
    </w:p>
    <w:p w14:paraId="13DBA87C" w14:textId="77777777" w:rsidR="002647BD" w:rsidRDefault="002647BD" w:rsidP="002647BD">
      <w:pPr>
        <w:pStyle w:val="3DSTitle3"/>
      </w:pPr>
      <w:r w:rsidRPr="001D0CE2">
        <w:t xml:space="preserve">Test </w:t>
      </w:r>
      <w:r>
        <w:t>d</w:t>
      </w:r>
      <w:r w:rsidRPr="001D0CE2">
        <w:t>ata</w:t>
      </w:r>
    </w:p>
    <w:p w14:paraId="6CDB66C6" w14:textId="2D2FBCA6" w:rsidR="002647BD" w:rsidRDefault="002647BD" w:rsidP="002647BD">
      <w:r>
        <w:t>Platform admin ADM1 with PAU &amp; XPP roles</w:t>
      </w:r>
    </w:p>
    <w:p w14:paraId="1B64FD74" w14:textId="0C6499E7" w:rsidR="002647BD" w:rsidRDefault="002647BD" w:rsidP="002647BD">
      <w:r>
        <w:t xml:space="preserve">Platform admin ADM2 with PAU &amp; XPP roles </w:t>
      </w:r>
    </w:p>
    <w:p w14:paraId="5A248DAF" w14:textId="77777777" w:rsidR="002647BD" w:rsidRDefault="002647BD" w:rsidP="002647BD">
      <w:pPr>
        <w:pStyle w:val="3DSTitle3"/>
      </w:pPr>
      <w:r w:rsidRPr="001D0CE2">
        <w:t xml:space="preserve">Test </w:t>
      </w:r>
      <w:r>
        <w:t>p</w:t>
      </w:r>
      <w:r w:rsidRPr="001D0CE2">
        <w:t>rotocol</w:t>
      </w:r>
    </w:p>
    <w:p w14:paraId="475C6A4F" w14:textId="2838C4FC" w:rsidR="002647BD" w:rsidRDefault="002647BD" w:rsidP="002647BD">
      <w:r>
        <w:t>ADM1 create a collaboration COLLAB04 with</w:t>
      </w:r>
    </w:p>
    <w:p w14:paraId="3F673C94" w14:textId="77777777" w:rsidR="002647BD" w:rsidRDefault="002647BD" w:rsidP="002647BD">
      <w:pPr>
        <w:pStyle w:val="ListParagraph"/>
        <w:numPr>
          <w:ilvl w:val="0"/>
          <w:numId w:val="18"/>
        </w:numPr>
      </w:pPr>
      <w:r>
        <w:t>New Project</w:t>
      </w:r>
    </w:p>
    <w:p w14:paraId="768BD879" w14:textId="77777777" w:rsidR="002647BD" w:rsidRDefault="002647BD" w:rsidP="002647BD">
      <w:pPr>
        <w:pStyle w:val="ListParagraph"/>
        <w:numPr>
          <w:ilvl w:val="0"/>
          <w:numId w:val="18"/>
        </w:numPr>
      </w:pPr>
      <w:r>
        <w:t>New Community</w:t>
      </w:r>
    </w:p>
    <w:p w14:paraId="6DFC8A92" w14:textId="77777777" w:rsidR="002647BD" w:rsidRDefault="002647BD" w:rsidP="002647BD">
      <w:pPr>
        <w:pStyle w:val="ListParagraph"/>
        <w:numPr>
          <w:ilvl w:val="0"/>
          <w:numId w:val="18"/>
        </w:numPr>
      </w:pPr>
      <w:r>
        <w:t>New Bookmark</w:t>
      </w:r>
    </w:p>
    <w:p w14:paraId="08A7E08D" w14:textId="4FFA3B0F" w:rsidR="002647BD" w:rsidRDefault="002647BD" w:rsidP="002647BD">
      <w:r>
        <w:t>ADM1 enters in the Members tab (1)</w:t>
      </w:r>
    </w:p>
    <w:p w14:paraId="16AF2F99" w14:textId="77777777" w:rsidR="002647BD" w:rsidRDefault="002647BD" w:rsidP="002647BD">
      <w:pPr>
        <w:pStyle w:val="ListParagraph"/>
        <w:numPr>
          <w:ilvl w:val="0"/>
          <w:numId w:val="18"/>
        </w:numPr>
      </w:pPr>
      <w:r>
        <w:lastRenderedPageBreak/>
        <w:t>Add ADM2 as Leading Team member</w:t>
      </w:r>
    </w:p>
    <w:p w14:paraId="0C5D038B" w14:textId="34BC4613" w:rsidR="002647BD" w:rsidRDefault="002647BD" w:rsidP="002647BD">
      <w:pPr>
        <w:pStyle w:val="ListParagraph"/>
        <w:numPr>
          <w:ilvl w:val="0"/>
          <w:numId w:val="18"/>
        </w:numPr>
      </w:pPr>
      <w:r>
        <w:t xml:space="preserve">Removes himself from the Leading Team </w:t>
      </w:r>
    </w:p>
    <w:p w14:paraId="2CA409C0" w14:textId="301F6109" w:rsidR="002647BD" w:rsidRDefault="002647BD" w:rsidP="002647BD">
      <w:pPr>
        <w:ind w:left="360"/>
      </w:pPr>
      <w:r>
        <w:t xml:space="preserve">ADM1 enters in the Properties tab </w:t>
      </w:r>
    </w:p>
    <w:p w14:paraId="037840A0" w14:textId="77777777" w:rsidR="002647BD" w:rsidRDefault="002647BD" w:rsidP="002647BD">
      <w:pPr>
        <w:ind w:left="360"/>
      </w:pPr>
      <w:r>
        <w:t xml:space="preserve">ADM1 enters in the Members tab </w:t>
      </w:r>
    </w:p>
    <w:p w14:paraId="3753EAE7" w14:textId="77FFD348" w:rsidR="002647BD" w:rsidRDefault="002647BD" w:rsidP="002647BD">
      <w:pPr>
        <w:pStyle w:val="ListParagraph"/>
        <w:numPr>
          <w:ilvl w:val="0"/>
          <w:numId w:val="18"/>
        </w:numPr>
      </w:pPr>
      <w:r>
        <w:t>Add himself as Leading Team member</w:t>
      </w:r>
    </w:p>
    <w:p w14:paraId="0323E8BA" w14:textId="3CC13C5C" w:rsidR="002647BD" w:rsidRDefault="002647BD" w:rsidP="002647BD">
      <w:pPr>
        <w:ind w:left="360"/>
      </w:pPr>
      <w:r>
        <w:t>ADM1 enters in the Properties tab (2)</w:t>
      </w:r>
    </w:p>
    <w:p w14:paraId="5C356D76" w14:textId="1D7E2C9D" w:rsidR="00535877" w:rsidRDefault="00535877" w:rsidP="00535877">
      <w:pPr>
        <w:pStyle w:val="ListParagraph"/>
        <w:numPr>
          <w:ilvl w:val="0"/>
          <w:numId w:val="18"/>
        </w:numPr>
      </w:pPr>
      <w:r>
        <w:t>Edit the Collaboration</w:t>
      </w:r>
    </w:p>
    <w:p w14:paraId="0FC68B17" w14:textId="44E9C5C5" w:rsidR="00535877" w:rsidRDefault="00535877" w:rsidP="00535877">
      <w:pPr>
        <w:pStyle w:val="ListParagraph"/>
        <w:numPr>
          <w:ilvl w:val="0"/>
          <w:numId w:val="18"/>
        </w:numPr>
      </w:pPr>
      <w:r>
        <w:t>Change the description of the Collaboration</w:t>
      </w:r>
    </w:p>
    <w:p w14:paraId="4E186683" w14:textId="77777777" w:rsidR="002647BD" w:rsidRDefault="002647BD" w:rsidP="002647BD">
      <w:pPr>
        <w:pStyle w:val="3DSTitle3"/>
      </w:pPr>
      <w:r w:rsidRPr="001D0CE2">
        <w:t xml:space="preserve">Related </w:t>
      </w:r>
      <w:r>
        <w:t>a</w:t>
      </w:r>
      <w:r w:rsidRPr="001D0CE2">
        <w:t xml:space="preserve">utomatic </w:t>
      </w:r>
      <w:r>
        <w:t>t</w:t>
      </w:r>
      <w:r w:rsidRPr="001D0CE2">
        <w:t>ests</w:t>
      </w:r>
    </w:p>
    <w:p w14:paraId="192193FF" w14:textId="77777777" w:rsidR="002647BD" w:rsidRPr="005D23C3" w:rsidRDefault="002647BD" w:rsidP="002647BD">
      <w:r>
        <w:t>None</w:t>
      </w:r>
    </w:p>
    <w:p w14:paraId="38376066" w14:textId="77777777" w:rsidR="002647BD" w:rsidRPr="001D0CE2" w:rsidRDefault="002647BD" w:rsidP="002647BD">
      <w:pPr>
        <w:pStyle w:val="3DSTitle3"/>
      </w:pPr>
      <w:r w:rsidRPr="001D0CE2">
        <w:t xml:space="preserve">Test </w:t>
      </w:r>
      <w:r>
        <w:t>v</w:t>
      </w:r>
      <w:r w:rsidRPr="001D0CE2">
        <w:t>erification</w:t>
      </w:r>
    </w:p>
    <w:p w14:paraId="3F79FCD3" w14:textId="6F0044F6" w:rsidR="002647BD" w:rsidRDefault="002647BD" w:rsidP="002647BD"/>
    <w:p w14:paraId="45E50757" w14:textId="5C2F1CE3" w:rsidR="002647BD" w:rsidRDefault="002647BD" w:rsidP="002647BD">
      <w:pPr>
        <w:pStyle w:val="ListParagraph"/>
        <w:numPr>
          <w:ilvl w:val="0"/>
          <w:numId w:val="18"/>
        </w:numPr>
      </w:pPr>
      <w:r>
        <w:t>(1) Check the Edit button is disabled and an error message is displayed</w:t>
      </w:r>
    </w:p>
    <w:p w14:paraId="1674067C" w14:textId="42720851" w:rsidR="002647BD" w:rsidRDefault="002647BD" w:rsidP="00535877">
      <w:pPr>
        <w:ind w:left="360"/>
        <w:jc w:val="center"/>
      </w:pPr>
      <w:r>
        <w:rPr>
          <w:noProof/>
        </w:rPr>
        <w:drawing>
          <wp:inline distT="0" distB="0" distL="0" distR="0" wp14:anchorId="2BB5E1D2" wp14:editId="0E1D9292">
            <wp:extent cx="3040380" cy="213360"/>
            <wp:effectExtent l="0" t="0" r="7620" b="0"/>
            <wp:docPr id="482" name="Picture 482" descr="cid:image003.jpg@01DA334E.DF8C23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3.jpg@01DA334E.DF8C23E0"/>
                    <pic:cNvPicPr>
                      <a:picLocks noChangeAspect="1" noChangeArrowheads="1"/>
                    </pic:cNvPicPr>
                  </pic:nvPicPr>
                  <pic:blipFill rotWithShape="1">
                    <a:blip r:embed="rId32" r:link="rId33">
                      <a:extLst>
                        <a:ext uri="{28A0092B-C50C-407E-A947-70E740481C1C}">
                          <a14:useLocalDpi xmlns:a14="http://schemas.microsoft.com/office/drawing/2010/main" val="0"/>
                        </a:ext>
                      </a:extLst>
                    </a:blip>
                    <a:srcRect l="1727" t="91759" r="45226" b="3123"/>
                    <a:stretch/>
                  </pic:blipFill>
                  <pic:spPr bwMode="auto">
                    <a:xfrm>
                      <a:off x="0" y="0"/>
                      <a:ext cx="3040380" cy="213360"/>
                    </a:xfrm>
                    <a:prstGeom prst="rect">
                      <a:avLst/>
                    </a:prstGeom>
                    <a:noFill/>
                    <a:ln>
                      <a:noFill/>
                    </a:ln>
                    <a:extLst>
                      <a:ext uri="{53640926-AAD7-44D8-BBD7-CCE9431645EC}">
                        <a14:shadowObscured xmlns:a14="http://schemas.microsoft.com/office/drawing/2010/main"/>
                      </a:ext>
                    </a:extLst>
                  </pic:spPr>
                </pic:pic>
              </a:graphicData>
            </a:graphic>
          </wp:inline>
        </w:drawing>
      </w:r>
    </w:p>
    <w:p w14:paraId="7F26A2D8" w14:textId="1D78A773" w:rsidR="002647BD" w:rsidRDefault="002647BD" w:rsidP="002647BD">
      <w:pPr>
        <w:pStyle w:val="ListParagraph"/>
        <w:numPr>
          <w:ilvl w:val="0"/>
          <w:numId w:val="18"/>
        </w:numPr>
      </w:pPr>
      <w:r>
        <w:t>(2) check the Edit button is available</w:t>
      </w:r>
    </w:p>
    <w:p w14:paraId="38BCA9FD" w14:textId="1779443D" w:rsidR="00535877" w:rsidRDefault="00535877" w:rsidP="002647BD">
      <w:pPr>
        <w:pStyle w:val="ListParagraph"/>
        <w:numPr>
          <w:ilvl w:val="0"/>
          <w:numId w:val="18"/>
        </w:numPr>
      </w:pPr>
      <w:r>
        <w:t>Descrip</w:t>
      </w:r>
      <w:bookmarkStart w:id="175" w:name="_GoBack"/>
      <w:bookmarkEnd w:id="175"/>
      <w:r>
        <w:t>tion is successfully changed</w:t>
      </w:r>
    </w:p>
    <w:p w14:paraId="4FF75EC4" w14:textId="77777777" w:rsidR="002647BD" w:rsidRPr="005D23C3" w:rsidRDefault="002647BD" w:rsidP="002647BD"/>
    <w:p w14:paraId="5FFB7585" w14:textId="77777777" w:rsidR="002647BD" w:rsidRDefault="002647BD" w:rsidP="002647BD">
      <w:pPr>
        <w:pStyle w:val="3DSTitle3"/>
      </w:pPr>
      <w:r w:rsidRPr="001D0CE2">
        <w:t xml:space="preserve">Test </w:t>
      </w:r>
      <w:r>
        <w:t>r</w:t>
      </w:r>
      <w:r w:rsidRPr="001D0CE2">
        <w:t>esponsibility</w:t>
      </w:r>
    </w:p>
    <w:p w14:paraId="4CD853DF" w14:textId="77777777" w:rsidR="002647BD" w:rsidRDefault="002647BD" w:rsidP="002647BD">
      <w:pPr>
        <w:pStyle w:val="HiddenText"/>
      </w:pPr>
      <w:r>
        <w:t>(optional) The developer has primary responsibility for executing this test. If applicable, s</w:t>
      </w:r>
      <w:r w:rsidRPr="001D0CE2">
        <w:t>pecify who</w:t>
      </w:r>
      <w:r>
        <w:t xml:space="preserve"> is additionally responsible for executing this test. For instance, User Experience Expert or User Assistance to check error messages.</w:t>
      </w:r>
    </w:p>
    <w:p w14:paraId="221662B6" w14:textId="77777777" w:rsidR="002647BD" w:rsidRPr="005D23C3" w:rsidRDefault="002647BD" w:rsidP="002647BD"/>
    <w:p w14:paraId="0B6169A5" w14:textId="2B97272A" w:rsidR="00FC6BB3" w:rsidRDefault="002647BD" w:rsidP="002647BD">
      <w:pPr>
        <w:pStyle w:val="HiddenText"/>
      </w:pPr>
      <w:r>
        <w:t xml:space="preserve"> </w:t>
      </w:r>
      <w:r w:rsidR="00FC6BB3">
        <w:t>(optional) The developer has primary responsibility for executing this test. If applicable, s</w:t>
      </w:r>
      <w:r w:rsidR="00FC6BB3" w:rsidRPr="001D0CE2">
        <w:t>pecify who</w:t>
      </w:r>
      <w:r w:rsidR="00FC6BB3">
        <w:t xml:space="preserve"> is additionally responsible for executing this test</w:t>
      </w:r>
      <w:r w:rsidR="00B4430F">
        <w:t>. For instance, User Experience Expert or User Assistance to check error messages.</w:t>
      </w:r>
    </w:p>
    <w:p w14:paraId="75E37CFE" w14:textId="77777777" w:rsidR="005D23C3" w:rsidRPr="005D23C3" w:rsidRDefault="005D23C3" w:rsidP="005D23C3"/>
    <w:p w14:paraId="33952FAA" w14:textId="5DDCA6F0" w:rsidR="006F146A" w:rsidRPr="00840952" w:rsidRDefault="001D0415" w:rsidP="00892D92">
      <w:pPr>
        <w:pStyle w:val="3DS2Title1"/>
        <w:rPr>
          <w:rFonts w:asciiTheme="minorHAnsi" w:hAnsiTheme="minorHAnsi"/>
          <w:b/>
          <w:bCs w:val="0"/>
        </w:rPr>
      </w:pPr>
      <w:bookmarkStart w:id="176" w:name="_Toc148687441"/>
      <w:r w:rsidRPr="00892D92">
        <w:t>Performance</w:t>
      </w:r>
      <w:r w:rsidR="00892D92" w:rsidRPr="00892D92">
        <w:t>/Capacity/Scalability</w:t>
      </w:r>
      <w:r w:rsidRPr="00892D92">
        <w:t xml:space="preserve"> </w:t>
      </w:r>
      <w:bookmarkEnd w:id="170"/>
      <w:r w:rsidRPr="00892D92">
        <w:t>Acceptance Test</w:t>
      </w:r>
      <w:r w:rsidR="006F146A" w:rsidRPr="00892D92">
        <w:t>s</w:t>
      </w:r>
      <w:bookmarkEnd w:id="176"/>
    </w:p>
    <w:p w14:paraId="0025958B" w14:textId="218C86D0" w:rsidR="0066283E" w:rsidRPr="00865F88" w:rsidRDefault="0066283E" w:rsidP="00840952">
      <w:r>
        <w:t xml:space="preserve">Performance/Capacity/Scalability tests demonstrate that the software satisfies the PCS objectives defined in </w:t>
      </w:r>
      <w:r w:rsidR="00F738AF">
        <w:t>Section 3, Quality of Services</w:t>
      </w:r>
    </w:p>
    <w:p w14:paraId="02B44DFA" w14:textId="24E234D7" w:rsidR="001D0415" w:rsidRPr="00524887" w:rsidRDefault="00892D92" w:rsidP="00892D92">
      <w:pPr>
        <w:pStyle w:val="3DS2Title2"/>
      </w:pPr>
      <w:r w:rsidRPr="00892D92">
        <w:t xml:space="preserve">Performance/Capacity/Scalability </w:t>
      </w:r>
      <w:r w:rsidR="00FC6BB3">
        <w:t>A</w:t>
      </w:r>
      <w:r w:rsidR="001D0415" w:rsidRPr="00524887">
        <w:t xml:space="preserve">T-1 </w:t>
      </w:r>
      <w:bookmarkEnd w:id="168"/>
      <w:r w:rsidR="001D0415" w:rsidRPr="00524887">
        <w:t xml:space="preserve">Name: </w:t>
      </w:r>
      <w:bookmarkEnd w:id="171"/>
      <w:bookmarkEnd w:id="172"/>
      <w:bookmarkEnd w:id="173"/>
      <w:bookmarkEnd w:id="174"/>
      <w:sdt>
        <w:sdtPr>
          <w:rPr>
            <w:color w:val="AABFCB" w:themeColor="text1" w:themeTint="80"/>
          </w:rPr>
          <w:id w:val="608550582"/>
          <w:placeholder>
            <w:docPart w:val="F7D58ED47D4340B08FA34468A4A4ED4B"/>
          </w:placeholder>
        </w:sdtPr>
        <w:sdtContent>
          <w:r w:rsidR="00D51FC9">
            <w:rPr>
              <w:color w:val="AABFCB" w:themeColor="text1" w:themeTint="80"/>
            </w:rPr>
            <w:t>None</w:t>
          </w:r>
        </w:sdtContent>
      </w:sdt>
      <w:r w:rsidR="002804FB" w:rsidRPr="001D0CE2">
        <w:t xml:space="preserve">  </w:t>
      </w:r>
      <w:r w:rsidR="002804FB" w:rsidRPr="00F144D2">
        <w:rPr>
          <w:color w:val="AABFCB" w:themeColor="text1" w:themeTint="80"/>
        </w:rPr>
        <w:t xml:space="preserve"> </w:t>
      </w:r>
      <w:r w:rsidR="002804FB">
        <w:t xml:space="preserve"> </w:t>
      </w:r>
    </w:p>
    <w:p w14:paraId="5A2033A1" w14:textId="287E01EB" w:rsidR="001D0415" w:rsidRPr="006D1AB2" w:rsidRDefault="003B05CB" w:rsidP="00912907">
      <w:pPr>
        <w:pStyle w:val="HiddenText"/>
      </w:pPr>
      <w:r w:rsidRPr="006D1AB2">
        <w:t>Provide the detailed test description.  Specify whether the functionality is new or whether it is an improvement to existing functionality. Explain the expected results.</w:t>
      </w:r>
      <w:bookmarkStart w:id="177" w:name="_Toc477374713"/>
    </w:p>
    <w:bookmarkStart w:id="178" w:name="_Toc492890939" w:displacedByCustomXml="next"/>
    <w:bookmarkStart w:id="179" w:name="_Toc494182315" w:displacedByCustomXml="next"/>
    <w:bookmarkStart w:id="180" w:name="_Toc52877228" w:displacedByCustomXml="next"/>
    <w:sdt>
      <w:sdtPr>
        <w:alias w:val="PCS test type :"/>
        <w:id w:val="197358273"/>
        <w:placeholder>
          <w:docPart w:val="088184F8CBD44E789B59FAB0C55F9A8C"/>
        </w:placeholder>
        <w:showingPlcHdr/>
        <w:comboBox>
          <w:listItem w:value="Choose an item."/>
          <w:listItem w:displayText="Performance" w:value="Performance"/>
          <w:listItem w:displayText="Capacity" w:value="Capacity"/>
          <w:listItem w:displayText="Scalability" w:value="Scalability"/>
        </w:comboBox>
      </w:sdtPr>
      <w:sdtContent>
        <w:p w14:paraId="5AA7810D" w14:textId="1B57CFCA" w:rsidR="0004195F" w:rsidRDefault="0004195F" w:rsidP="0004195F">
          <w:pPr>
            <w:pStyle w:val="3DSTitle3"/>
            <w:numPr>
              <w:ilvl w:val="0"/>
              <w:numId w:val="0"/>
            </w:numPr>
            <w:ind w:left="720"/>
          </w:pPr>
          <w:r>
            <w:rPr>
              <w:rStyle w:val="PlaceholderText"/>
            </w:rPr>
            <w:t>Select the PCS test type</w:t>
          </w:r>
          <w:r w:rsidRPr="00E460D4">
            <w:rPr>
              <w:rStyle w:val="PlaceholderText"/>
            </w:rPr>
            <w:t>.</w:t>
          </w:r>
        </w:p>
      </w:sdtContent>
    </w:sdt>
    <w:p w14:paraId="0CC9A2B7" w14:textId="53ABA048" w:rsidR="001D0415" w:rsidRDefault="001D0415" w:rsidP="001D0415">
      <w:pPr>
        <w:pStyle w:val="3DSTitle3"/>
      </w:pPr>
      <w:proofErr w:type="gramStart"/>
      <w:r w:rsidRPr="001D0CE2">
        <w:t>What’s</w:t>
      </w:r>
      <w:proofErr w:type="gramEnd"/>
      <w:r w:rsidRPr="001D0CE2">
        <w:t xml:space="preserve"> being </w:t>
      </w:r>
      <w:bookmarkEnd w:id="177"/>
      <w:r w:rsidRPr="001D0CE2">
        <w:t>tested?</w:t>
      </w:r>
      <w:bookmarkEnd w:id="180"/>
      <w:bookmarkEnd w:id="179"/>
      <w:bookmarkEnd w:id="178"/>
    </w:p>
    <w:p w14:paraId="7A30C03F" w14:textId="77777777" w:rsidR="00017642" w:rsidRPr="00017642" w:rsidRDefault="00017642" w:rsidP="00017642"/>
    <w:p w14:paraId="2E741096" w14:textId="187254AD" w:rsidR="001D0415" w:rsidRPr="001D0CE2" w:rsidRDefault="007A6CDE" w:rsidP="006B7E60">
      <w:pPr>
        <w:pStyle w:val="3DSTitle3"/>
      </w:pPr>
      <w:bookmarkStart w:id="181" w:name="_Toc477374714"/>
      <w:bookmarkStart w:id="182" w:name="_Toc492890940"/>
      <w:bookmarkStart w:id="183" w:name="_Toc494182316"/>
      <w:bookmarkStart w:id="184" w:name="_Toc52877229"/>
      <w:r>
        <w:t xml:space="preserve">Test protocol </w:t>
      </w:r>
      <w:bookmarkEnd w:id="181"/>
      <w:bookmarkEnd w:id="182"/>
      <w:bookmarkEnd w:id="183"/>
      <w:bookmarkEnd w:id="184"/>
    </w:p>
    <w:p w14:paraId="35AD169F" w14:textId="755C7FAC" w:rsidR="001D0415" w:rsidRDefault="001D0415" w:rsidP="00912907">
      <w:pPr>
        <w:pStyle w:val="HiddenText"/>
      </w:pPr>
      <w:r w:rsidRPr="001D0CE2">
        <w:t>Describe the step by step scenario.</w:t>
      </w:r>
    </w:p>
    <w:p w14:paraId="789AD6A7" w14:textId="77777777" w:rsidR="00017642" w:rsidRPr="00017642" w:rsidRDefault="00017642" w:rsidP="00017642"/>
    <w:p w14:paraId="3EAE229F" w14:textId="6DF3AE70" w:rsidR="001D0415" w:rsidRPr="001D0CE2" w:rsidRDefault="00017642" w:rsidP="006F146A">
      <w:pPr>
        <w:pStyle w:val="3DSTitle3"/>
      </w:pPr>
      <w:bookmarkStart w:id="185" w:name="_Toc477374715"/>
      <w:bookmarkStart w:id="186" w:name="_Toc492890941"/>
      <w:bookmarkStart w:id="187" w:name="_Toc494182317"/>
      <w:bookmarkStart w:id="188" w:name="_Toc52877230"/>
      <w:r>
        <w:lastRenderedPageBreak/>
        <w:t>T</w:t>
      </w:r>
      <w:r w:rsidR="00477CF4">
        <w:t>est d</w:t>
      </w:r>
      <w:r w:rsidR="001D0415" w:rsidRPr="001D0CE2">
        <w:t>ata</w:t>
      </w:r>
      <w:bookmarkEnd w:id="185"/>
      <w:bookmarkEnd w:id="186"/>
      <w:bookmarkEnd w:id="187"/>
      <w:bookmarkEnd w:id="188"/>
    </w:p>
    <w:p w14:paraId="39730428" w14:textId="77777777" w:rsidR="001D0415" w:rsidRPr="001D0CE2" w:rsidRDefault="001D0415" w:rsidP="00912907">
      <w:pPr>
        <w:pStyle w:val="HiddenText"/>
      </w:pPr>
      <w:r w:rsidRPr="001D0CE2">
        <w:t>Describe the usage and content of standard or specific/customer data.</w:t>
      </w:r>
    </w:p>
    <w:p w14:paraId="0C733692" w14:textId="65F1601E" w:rsidR="001D0415" w:rsidRDefault="001D0415" w:rsidP="00912907">
      <w:pPr>
        <w:pStyle w:val="HiddenText"/>
      </w:pPr>
      <w:r w:rsidRPr="001D0CE2">
        <w:t>Specify the size/amount of data.</w:t>
      </w:r>
      <w:bookmarkStart w:id="189" w:name="_Toc477374716"/>
    </w:p>
    <w:p w14:paraId="78015D00" w14:textId="77777777" w:rsidR="00017642" w:rsidRPr="00017642" w:rsidRDefault="00017642" w:rsidP="00017642"/>
    <w:p w14:paraId="37944848" w14:textId="163A5ECD" w:rsidR="001D0415" w:rsidRPr="001D0CE2" w:rsidRDefault="001D0415" w:rsidP="006F146A">
      <w:pPr>
        <w:pStyle w:val="3DSTitle3"/>
      </w:pPr>
      <w:bookmarkStart w:id="190" w:name="_Toc492890942"/>
      <w:bookmarkStart w:id="191" w:name="_Toc494182318"/>
      <w:bookmarkStart w:id="192" w:name="_Toc52877231"/>
      <w:r w:rsidRPr="001D0CE2">
        <w:t>Environment</w:t>
      </w:r>
      <w:bookmarkEnd w:id="189"/>
      <w:bookmarkEnd w:id="190"/>
      <w:bookmarkEnd w:id="191"/>
      <w:bookmarkEnd w:id="192"/>
    </w:p>
    <w:p w14:paraId="4EA5C673" w14:textId="3CBE6D47" w:rsidR="001D0415" w:rsidRPr="001D0CE2" w:rsidRDefault="001D0415" w:rsidP="00912907">
      <w:pPr>
        <w:pStyle w:val="HiddenText"/>
      </w:pPr>
      <w:r w:rsidRPr="001D0CE2">
        <w:t>Specify the necessary test execution environment</w:t>
      </w:r>
      <w:r w:rsidR="00956541">
        <w:t>.</w:t>
      </w:r>
    </w:p>
    <w:p w14:paraId="48BB10E1" w14:textId="77777777" w:rsidR="001D0415" w:rsidRPr="001D0CE2" w:rsidRDefault="001D0415" w:rsidP="001D0415">
      <w:pPr>
        <w:pStyle w:val="ListBullet"/>
        <w:rPr>
          <w:vanish/>
          <w:color w:val="AABFCB" w:themeColor="text1" w:themeTint="80"/>
        </w:rPr>
      </w:pPr>
      <w:r w:rsidRPr="001D0CE2">
        <w:rPr>
          <w:vanish/>
          <w:color w:val="AABFCB" w:themeColor="text1" w:themeTint="80"/>
        </w:rPr>
        <w:t>Dedicated / shared hardware and software</w:t>
      </w:r>
    </w:p>
    <w:p w14:paraId="4B835F2E" w14:textId="77777777" w:rsidR="001D0415" w:rsidRPr="001D0CE2" w:rsidRDefault="001D0415" w:rsidP="001D0415">
      <w:pPr>
        <w:pStyle w:val="ListBullet"/>
        <w:rPr>
          <w:vanish/>
          <w:color w:val="AABFCB" w:themeColor="text1" w:themeTint="80"/>
        </w:rPr>
      </w:pPr>
      <w:r w:rsidRPr="001D0CE2">
        <w:rPr>
          <w:vanish/>
          <w:color w:val="AABFCB" w:themeColor="text1" w:themeTint="80"/>
        </w:rPr>
        <w:t>Isolated / non-isolated network</w:t>
      </w:r>
    </w:p>
    <w:p w14:paraId="07A53194" w14:textId="1752E834" w:rsidR="001D0415" w:rsidRDefault="001D0415" w:rsidP="00E6748A">
      <w:pPr>
        <w:pStyle w:val="ListBullet"/>
        <w:rPr>
          <w:vanish/>
          <w:color w:val="AABFCB" w:themeColor="text1" w:themeTint="80"/>
        </w:rPr>
      </w:pPr>
      <w:r w:rsidRPr="001D0CE2">
        <w:rPr>
          <w:vanish/>
          <w:color w:val="AABFCB" w:themeColor="text1" w:themeTint="80"/>
        </w:rPr>
        <w:t xml:space="preserve">Usage of any device that may impact </w:t>
      </w:r>
      <w:r w:rsidR="00FD072A">
        <w:rPr>
          <w:vanish/>
          <w:color w:val="AABFCB" w:themeColor="text1" w:themeTint="80"/>
        </w:rPr>
        <w:t>operations</w:t>
      </w:r>
      <w:r w:rsidR="001B4054">
        <w:rPr>
          <w:vanish/>
          <w:color w:val="AABFCB" w:themeColor="text1" w:themeTint="80"/>
        </w:rPr>
        <w:t xml:space="preserve"> performed during the test</w:t>
      </w:r>
      <w:r w:rsidR="00FD072A">
        <w:rPr>
          <w:vanish/>
          <w:color w:val="AABFCB" w:themeColor="text1" w:themeTint="80"/>
        </w:rPr>
        <w:t xml:space="preserve"> (writing, reading…) such as </w:t>
      </w:r>
      <w:r w:rsidRPr="001D0CE2">
        <w:rPr>
          <w:vanish/>
          <w:color w:val="AABFCB" w:themeColor="text1" w:themeTint="80"/>
        </w:rPr>
        <w:t>latenc</w:t>
      </w:r>
      <w:r w:rsidR="00FD072A">
        <w:rPr>
          <w:vanish/>
          <w:color w:val="AABFCB" w:themeColor="text1" w:themeTint="80"/>
        </w:rPr>
        <w:t>y, tool</w:t>
      </w:r>
    </w:p>
    <w:p w14:paraId="62A2D2CD" w14:textId="77777777" w:rsidR="00E6748A" w:rsidRPr="00E6748A" w:rsidRDefault="00E6748A" w:rsidP="00E6748A"/>
    <w:p w14:paraId="676BBD00" w14:textId="603C8324" w:rsidR="001D0415" w:rsidRPr="001D0CE2" w:rsidRDefault="001D0415" w:rsidP="006F146A">
      <w:pPr>
        <w:pStyle w:val="3DSTitle3"/>
      </w:pPr>
      <w:bookmarkStart w:id="193" w:name="_Toc52877232"/>
      <w:bookmarkStart w:id="194" w:name="_Toc494182319"/>
      <w:bookmarkStart w:id="195" w:name="_Toc492890943"/>
      <w:r w:rsidRPr="001D0CE2">
        <w:t xml:space="preserve">Related </w:t>
      </w:r>
      <w:r w:rsidR="00C0186C">
        <w:t>a</w:t>
      </w:r>
      <w:r w:rsidRPr="001D0CE2">
        <w:t xml:space="preserve">utomatic </w:t>
      </w:r>
      <w:r w:rsidR="00C0186C">
        <w:t>t</w:t>
      </w:r>
      <w:r w:rsidRPr="001D0CE2">
        <w:t>ests</w:t>
      </w:r>
      <w:bookmarkEnd w:id="193"/>
    </w:p>
    <w:p w14:paraId="2B3E98B8" w14:textId="06409466" w:rsidR="001D0415" w:rsidRDefault="001D0415" w:rsidP="00912907">
      <w:pPr>
        <w:pStyle w:val="HiddenText"/>
      </w:pPr>
      <w:r w:rsidRPr="001D0CE2">
        <w:t>Specify the names of the related Automatic Tests (ODT names)</w:t>
      </w:r>
      <w:r w:rsidR="00956541">
        <w:t>,</w:t>
      </w:r>
      <w:r w:rsidRPr="001D0CE2">
        <w:t xml:space="preserve"> if any</w:t>
      </w:r>
      <w:r w:rsidR="00956541">
        <w:t>.</w:t>
      </w:r>
    </w:p>
    <w:p w14:paraId="7689D2BC" w14:textId="77777777" w:rsidR="00E6748A" w:rsidRPr="00E6748A" w:rsidRDefault="00E6748A" w:rsidP="00E6748A"/>
    <w:bookmarkEnd w:id="194"/>
    <w:p w14:paraId="0A3BCAC2" w14:textId="2AE06A73" w:rsidR="001D0415" w:rsidRPr="001D0CE2" w:rsidRDefault="00C36538" w:rsidP="006F146A">
      <w:pPr>
        <w:pStyle w:val="3DSTitle3"/>
      </w:pPr>
      <w:r>
        <w:t>PCS Objectives</w:t>
      </w:r>
    </w:p>
    <w:p w14:paraId="32DE3D02" w14:textId="52330868" w:rsidR="001D0415" w:rsidRDefault="001D0415" w:rsidP="00912907">
      <w:pPr>
        <w:pStyle w:val="HiddenText"/>
      </w:pPr>
      <w:r w:rsidRPr="001D0CE2">
        <w:t xml:space="preserve"> Specify the </w:t>
      </w:r>
      <w:r w:rsidR="00956541">
        <w:t>o</w:t>
      </w:r>
      <w:r w:rsidRPr="001D0CE2">
        <w:t xml:space="preserve">bjectives </w:t>
      </w:r>
      <w:r w:rsidR="00C36538">
        <w:t xml:space="preserve">and their level (UI level for end-user time perception and/or Algorithm level for instance) </w:t>
      </w:r>
    </w:p>
    <w:p w14:paraId="0AD65454" w14:textId="77777777" w:rsidR="00E6748A" w:rsidRPr="00E6748A" w:rsidRDefault="00E6748A" w:rsidP="00E6748A"/>
    <w:p w14:paraId="68174ABA" w14:textId="7855A0B5" w:rsidR="001D0415" w:rsidRPr="001D0CE2" w:rsidRDefault="00956541" w:rsidP="006F146A">
      <w:pPr>
        <w:pStyle w:val="3DSTitle3"/>
      </w:pPr>
      <w:bookmarkStart w:id="196" w:name="_Toc494182320"/>
      <w:bookmarkStart w:id="197" w:name="_Toc52877234"/>
      <w:bookmarkEnd w:id="195"/>
      <w:r>
        <w:t>Test execution timeframe</w:t>
      </w:r>
      <w:r w:rsidR="001D0415" w:rsidRPr="001D0CE2">
        <w:t xml:space="preserve"> and measurements</w:t>
      </w:r>
      <w:bookmarkEnd w:id="196"/>
      <w:bookmarkEnd w:id="197"/>
    </w:p>
    <w:p w14:paraId="609AAC57" w14:textId="267D39AF" w:rsidR="001D0415" w:rsidRDefault="001D0415" w:rsidP="00912907">
      <w:pPr>
        <w:pStyle w:val="HiddenText"/>
      </w:pPr>
      <w:r w:rsidRPr="001D0CE2">
        <w:t xml:space="preserve">Specify for which master </w:t>
      </w:r>
      <w:r w:rsidR="00956541">
        <w:t>s</w:t>
      </w:r>
      <w:r w:rsidRPr="001D0CE2">
        <w:t xml:space="preserve">chedule gate these tests are planned to be run and </w:t>
      </w:r>
      <w:r w:rsidR="00B842EE">
        <w:t xml:space="preserve">which </w:t>
      </w:r>
      <w:r w:rsidRPr="001D0CE2">
        <w:t xml:space="preserve">measurements </w:t>
      </w:r>
      <w:r w:rsidR="00B842EE">
        <w:t xml:space="preserve">will be </w:t>
      </w:r>
      <w:r w:rsidRPr="001D0CE2">
        <w:t>taken. (Note:  All Acceptance Tests are expected to work at FCF</w:t>
      </w:r>
      <w:r w:rsidR="00956541">
        <w:t>. If</w:t>
      </w:r>
      <w:r w:rsidR="00C36538">
        <w:t xml:space="preserve"> </w:t>
      </w:r>
      <w:r w:rsidRPr="001D0CE2">
        <w:t xml:space="preserve">your </w:t>
      </w:r>
      <w:r w:rsidR="00B842EE">
        <w:t>t</w:t>
      </w:r>
      <w:r w:rsidRPr="001D0CE2">
        <w:t xml:space="preserve">arget </w:t>
      </w:r>
      <w:r w:rsidR="00B842EE">
        <w:t>g</w:t>
      </w:r>
      <w:r w:rsidRPr="001D0CE2">
        <w:t xml:space="preserve">ate is later </w:t>
      </w:r>
      <w:r w:rsidR="00956541">
        <w:t xml:space="preserve">than </w:t>
      </w:r>
      <w:r w:rsidRPr="001D0CE2">
        <w:t>FCF, please explain why</w:t>
      </w:r>
      <w:r w:rsidR="00956541">
        <w:t>.</w:t>
      </w:r>
      <w:r w:rsidRPr="001D0CE2">
        <w:t>)</w:t>
      </w:r>
    </w:p>
    <w:p w14:paraId="2D1AB05D" w14:textId="77777777" w:rsidR="00E6748A" w:rsidRPr="00E6748A" w:rsidRDefault="00E6748A" w:rsidP="00E6748A"/>
    <w:p w14:paraId="2E75929B" w14:textId="1FF7FD2B" w:rsidR="001D0415" w:rsidRDefault="001D0415" w:rsidP="006F146A">
      <w:pPr>
        <w:pStyle w:val="3DSTitle3"/>
      </w:pPr>
      <w:bookmarkStart w:id="198" w:name="_Toc477374719"/>
      <w:bookmarkStart w:id="199" w:name="_Toc492890945"/>
      <w:bookmarkStart w:id="200" w:name="_Toc494182321"/>
      <w:bookmarkStart w:id="201" w:name="_Toc52877235"/>
      <w:r w:rsidRPr="001D0CE2">
        <w:t>Limitations</w:t>
      </w:r>
      <w:bookmarkEnd w:id="198"/>
      <w:bookmarkEnd w:id="199"/>
      <w:bookmarkEnd w:id="200"/>
      <w:bookmarkEnd w:id="201"/>
    </w:p>
    <w:p w14:paraId="07B80CAD" w14:textId="77777777" w:rsidR="00D82DB6" w:rsidRPr="001D0CE2" w:rsidRDefault="00D82DB6" w:rsidP="00D82DB6"/>
    <w:p w14:paraId="39585291" w14:textId="71E47B50" w:rsidR="00B35F59" w:rsidRPr="00840952" w:rsidRDefault="00B35F59" w:rsidP="00B35F59">
      <w:pPr>
        <w:pStyle w:val="3DS2Title1"/>
        <w:rPr>
          <w:rFonts w:asciiTheme="minorHAnsi" w:hAnsiTheme="minorHAnsi"/>
          <w:b/>
          <w:bCs w:val="0"/>
        </w:rPr>
      </w:pPr>
      <w:bookmarkStart w:id="202" w:name="Page_Objects_Usage_In_AT"/>
      <w:bookmarkStart w:id="203" w:name="_Toc148687442"/>
      <w:bookmarkStart w:id="204" w:name="_Toc494182325"/>
      <w:bookmarkStart w:id="205" w:name="_Toc527023832"/>
      <w:bookmarkStart w:id="206" w:name="_Toc492890897"/>
      <w:bookmarkStart w:id="207" w:name="_Toc492890946"/>
      <w:bookmarkEnd w:id="202"/>
      <w:r>
        <w:t xml:space="preserve">Page Objects </w:t>
      </w:r>
      <w:r w:rsidR="00986560">
        <w:t>u</w:t>
      </w:r>
      <w:r>
        <w:t xml:space="preserve">sage </w:t>
      </w:r>
      <w:r w:rsidR="00986560">
        <w:t>by</w:t>
      </w:r>
      <w:r w:rsidRPr="00892D92">
        <w:t xml:space="preserve"> </w:t>
      </w:r>
      <w:r w:rsidR="00986560">
        <w:t>a</w:t>
      </w:r>
      <w:r w:rsidRPr="00892D92">
        <w:t xml:space="preserve">cceptance </w:t>
      </w:r>
      <w:r w:rsidR="00986560">
        <w:t>t</w:t>
      </w:r>
      <w:r w:rsidRPr="00892D92">
        <w:t>ests</w:t>
      </w:r>
      <w:bookmarkEnd w:id="203"/>
    </w:p>
    <w:p w14:paraId="552AE665" w14:textId="15ED782E" w:rsidR="00B35F59" w:rsidRPr="001D0CE2" w:rsidRDefault="00B35F59" w:rsidP="00B35F59">
      <w:r>
        <w:t xml:space="preserve">List the Page Objects </w:t>
      </w:r>
      <w:hyperlink w:anchor="Page_Objects_Spec" w:history="1">
        <w:r w:rsidRPr="002D2A8E">
          <w:rPr>
            <w:rStyle w:val="Hyperlink"/>
          </w:rPr>
          <w:t>specified in the PES</w:t>
        </w:r>
      </w:hyperlink>
      <w:r>
        <w:t xml:space="preserve"> and the acceptance test(s</w:t>
      </w:r>
      <w:r w:rsidR="00986560">
        <w:t>), which</w:t>
      </w:r>
      <w:r>
        <w:t xml:space="preserve"> test and validate them.   </w:t>
      </w:r>
    </w:p>
    <w:tbl>
      <w:tblPr>
        <w:tblStyle w:val="LightList1"/>
        <w:tblW w:w="5000" w:type="pct"/>
        <w:tblLook w:val="04A0" w:firstRow="1" w:lastRow="0" w:firstColumn="1" w:lastColumn="0" w:noHBand="0" w:noVBand="1"/>
      </w:tblPr>
      <w:tblGrid>
        <w:gridCol w:w="4503"/>
        <w:gridCol w:w="4503"/>
      </w:tblGrid>
      <w:tr w:rsidR="00B35F59" w:rsidRPr="001D0CE2" w14:paraId="60231217" w14:textId="77777777" w:rsidTr="00A226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Borders>
              <w:bottom w:val="single" w:sz="4" w:space="0" w:color="auto"/>
            </w:tcBorders>
          </w:tcPr>
          <w:p w14:paraId="69D58A3A" w14:textId="11D81512" w:rsidR="00B35F59" w:rsidRPr="009C6E81" w:rsidRDefault="00B35F59" w:rsidP="00A22622">
            <w:r>
              <w:t>Page Object</w:t>
            </w:r>
            <w:r w:rsidRPr="009C6E81">
              <w:t xml:space="preserve"> </w:t>
            </w:r>
          </w:p>
        </w:tc>
        <w:tc>
          <w:tcPr>
            <w:tcW w:w="2500" w:type="pct"/>
            <w:tcBorders>
              <w:bottom w:val="single" w:sz="4" w:space="0" w:color="auto"/>
            </w:tcBorders>
          </w:tcPr>
          <w:p w14:paraId="4024D599" w14:textId="3B66A263" w:rsidR="00B35F59" w:rsidRPr="009C6E81" w:rsidRDefault="00B35F59" w:rsidP="00A22622">
            <w:pPr>
              <w:cnfStyle w:val="100000000000" w:firstRow="1" w:lastRow="0" w:firstColumn="0" w:lastColumn="0" w:oddVBand="0" w:evenVBand="0" w:oddHBand="0" w:evenHBand="0" w:firstRowFirstColumn="0" w:firstRowLastColumn="0" w:lastRowFirstColumn="0" w:lastRowLastColumn="0"/>
            </w:pPr>
            <w:r>
              <w:t>Acceptance Test(s)</w:t>
            </w:r>
          </w:p>
        </w:tc>
      </w:tr>
      <w:tr w:rsidR="00B35F59" w:rsidRPr="001D0CE2" w14:paraId="38A00949" w14:textId="77777777" w:rsidTr="00A22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Borders>
              <w:top w:val="single" w:sz="4" w:space="0" w:color="auto"/>
              <w:left w:val="single" w:sz="4" w:space="0" w:color="auto"/>
              <w:bottom w:val="single" w:sz="4" w:space="0" w:color="auto"/>
              <w:right w:val="single" w:sz="4" w:space="0" w:color="auto"/>
            </w:tcBorders>
          </w:tcPr>
          <w:p w14:paraId="3C79EF72" w14:textId="77777777" w:rsidR="00B35F59" w:rsidRPr="00604E7E" w:rsidRDefault="00B35F59" w:rsidP="00A22622">
            <w:pPr>
              <w:rPr>
                <w:b w:val="0"/>
              </w:rPr>
            </w:pPr>
          </w:p>
        </w:tc>
        <w:tc>
          <w:tcPr>
            <w:tcW w:w="2500" w:type="pct"/>
            <w:tcBorders>
              <w:top w:val="single" w:sz="4" w:space="0" w:color="auto"/>
              <w:left w:val="single" w:sz="4" w:space="0" w:color="auto"/>
              <w:bottom w:val="single" w:sz="4" w:space="0" w:color="auto"/>
              <w:right w:val="single" w:sz="4" w:space="0" w:color="auto"/>
            </w:tcBorders>
          </w:tcPr>
          <w:p w14:paraId="2CE3C241" w14:textId="77777777" w:rsidR="00B35F59" w:rsidRPr="001D0CE2" w:rsidRDefault="00B35F59" w:rsidP="00A22622">
            <w:pPr>
              <w:cnfStyle w:val="000000100000" w:firstRow="0" w:lastRow="0" w:firstColumn="0" w:lastColumn="0" w:oddVBand="0" w:evenVBand="0" w:oddHBand="1" w:evenHBand="0" w:firstRowFirstColumn="0" w:firstRowLastColumn="0" w:lastRowFirstColumn="0" w:lastRowLastColumn="0"/>
            </w:pPr>
          </w:p>
        </w:tc>
      </w:tr>
    </w:tbl>
    <w:p w14:paraId="6E910EE8" w14:textId="77777777" w:rsidR="00B35F59" w:rsidRPr="001C1940" w:rsidRDefault="00B35F59" w:rsidP="00912907">
      <w:pPr>
        <w:pStyle w:val="HiddenText"/>
      </w:pPr>
    </w:p>
    <w:p w14:paraId="3E901656" w14:textId="59CF4326" w:rsidR="00DD6C21" w:rsidRDefault="00DD6C21" w:rsidP="00B35F59">
      <w:r>
        <w:br w:type="page"/>
      </w:r>
    </w:p>
    <w:p w14:paraId="0B440225" w14:textId="6DD66084" w:rsidR="001D0415" w:rsidRPr="001D0CE2" w:rsidRDefault="00737205" w:rsidP="00772AF0">
      <w:pPr>
        <w:pStyle w:val="PartTitle"/>
      </w:pPr>
      <w:bookmarkStart w:id="208" w:name="Three_DSpace_Baseline_support"/>
      <w:bookmarkStart w:id="209" w:name="_Toc50465473"/>
      <w:bookmarkStart w:id="210" w:name="_Toc50734536"/>
      <w:bookmarkStart w:id="211" w:name="_Toc52877236"/>
      <w:bookmarkStart w:id="212" w:name="_Toc148687443"/>
      <w:bookmarkEnd w:id="208"/>
      <w:r>
        <w:lastRenderedPageBreak/>
        <w:t>S</w:t>
      </w:r>
      <w:r w:rsidR="002B102B">
        <w:t xml:space="preserve">ection </w:t>
      </w:r>
      <w:r w:rsidR="004023DD">
        <w:t>5</w:t>
      </w:r>
      <w:r w:rsidR="00983917">
        <w:t xml:space="preserve"> (optional)</w:t>
      </w:r>
      <w:r w:rsidR="002B102B">
        <w:t xml:space="preserve">: </w:t>
      </w:r>
      <w:r w:rsidR="001D0415" w:rsidRPr="001D0CE2">
        <w:t>3DSpace Baseline Behavior Support</w:t>
      </w:r>
      <w:bookmarkEnd w:id="204"/>
      <w:bookmarkEnd w:id="205"/>
      <w:bookmarkEnd w:id="209"/>
      <w:bookmarkEnd w:id="210"/>
      <w:bookmarkEnd w:id="211"/>
      <w:bookmarkEnd w:id="212"/>
    </w:p>
    <w:p w14:paraId="42A11A17" w14:textId="46EEC8AD" w:rsidR="00CC40ED" w:rsidRDefault="00CC40ED" w:rsidP="00CC40ED">
      <w:pPr>
        <w:pStyle w:val="3DS2Title2"/>
        <w:numPr>
          <w:ilvl w:val="0"/>
          <w:numId w:val="0"/>
        </w:numPr>
        <w:ind w:left="360"/>
      </w:pPr>
    </w:p>
    <w:tbl>
      <w:tblPr>
        <w:tblStyle w:val="LightList1"/>
        <w:tblW w:w="5000" w:type="pct"/>
        <w:tblLook w:val="04A0" w:firstRow="1" w:lastRow="0" w:firstColumn="1" w:lastColumn="0" w:noHBand="0" w:noVBand="1"/>
      </w:tblPr>
      <w:tblGrid>
        <w:gridCol w:w="4040"/>
        <w:gridCol w:w="4966"/>
      </w:tblGrid>
      <w:tr w:rsidR="00CC40ED" w:rsidRPr="001D0CE2" w14:paraId="20322B8B" w14:textId="77777777" w:rsidTr="00660B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3" w:type="pct"/>
          </w:tcPr>
          <w:p w14:paraId="3972C158" w14:textId="77777777" w:rsidR="00CC40ED" w:rsidRPr="001D0CE2" w:rsidRDefault="00CC40ED" w:rsidP="00660BF9">
            <w:pPr>
              <w:rPr>
                <w:b w:val="0"/>
              </w:rPr>
            </w:pPr>
            <w:r w:rsidRPr="001D0CE2">
              <w:t>Required Information</w:t>
            </w:r>
          </w:p>
        </w:tc>
        <w:tc>
          <w:tcPr>
            <w:tcW w:w="2757" w:type="pct"/>
          </w:tcPr>
          <w:p w14:paraId="02701069" w14:textId="77777777" w:rsidR="00CC40ED" w:rsidRPr="001D0CE2" w:rsidRDefault="00CC40ED" w:rsidP="00660BF9">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CC40ED" w:rsidRPr="001D0CE2" w14:paraId="2C7833AA" w14:textId="77777777" w:rsidTr="00660B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3" w:type="pct"/>
          </w:tcPr>
          <w:p w14:paraId="3FBD2B18" w14:textId="45C6EAC8" w:rsidR="00CC40ED" w:rsidRPr="001D0CE2" w:rsidRDefault="00CC40ED" w:rsidP="0058471E">
            <w:pPr>
              <w:rPr>
                <w:b w:val="0"/>
              </w:rPr>
            </w:pPr>
            <w:r w:rsidRPr="00CC40ED">
              <w:rPr>
                <w:b w:val="0"/>
              </w:rPr>
              <w:t xml:space="preserve">Does the function support the 3DSpace Baseline Behavior? </w:t>
            </w:r>
          </w:p>
        </w:tc>
        <w:tc>
          <w:tcPr>
            <w:tcW w:w="2757" w:type="pct"/>
          </w:tcPr>
          <w:p w14:paraId="572B2005" w14:textId="66FBC632" w:rsidR="00CC40ED" w:rsidRPr="001D0CE2" w:rsidRDefault="002647BD" w:rsidP="00660BF9">
            <w:pPr>
              <w:cnfStyle w:val="000000100000" w:firstRow="0" w:lastRow="0" w:firstColumn="0" w:lastColumn="0" w:oddVBand="0" w:evenVBand="0" w:oddHBand="1" w:evenHBand="0" w:firstRowFirstColumn="0" w:firstRowLastColumn="0" w:lastRowFirstColumn="0" w:lastRowLastColumn="0"/>
              <w:rPr>
                <w:rStyle w:val="Emphasis"/>
              </w:rPr>
            </w:pPr>
            <w:sdt>
              <w:sdtPr>
                <w:rPr>
                  <w:i/>
                  <w:iCs/>
                </w:rPr>
                <w:alias w:val="3DSpace baseline behaviour support"/>
                <w:tag w:val="3DSpace_baseline_behaviour_support"/>
                <w:id w:val="-1206016853"/>
                <w:placeholder>
                  <w:docPart w:val="0761ED802474453DB10D85822F18693A"/>
                </w:placeholder>
                <w:comboBox>
                  <w:listItem w:value="Choose an item."/>
                  <w:listItem w:displayText="Yes" w:value="Yes"/>
                  <w:listItem w:displayText="No" w:value="No"/>
                  <w:listItem w:displayText="Non Applicable" w:value="Non Applicable"/>
                </w:comboBox>
              </w:sdtPr>
              <w:sdtEndPr>
                <w:rPr>
                  <w:rStyle w:val="Emphasis"/>
                </w:rPr>
              </w:sdtEndPr>
              <w:sdtContent>
                <w:r w:rsidR="00D51FC9">
                  <w:rPr>
                    <w:i/>
                    <w:iCs/>
                  </w:rPr>
                  <w:t>Yes</w:t>
                </w:r>
              </w:sdtContent>
            </w:sdt>
          </w:p>
        </w:tc>
      </w:tr>
    </w:tbl>
    <w:p w14:paraId="016A331E" w14:textId="77777777" w:rsidR="000407BE" w:rsidRDefault="000407BE" w:rsidP="00F4079A">
      <w:pPr>
        <w:pStyle w:val="HiddenText"/>
        <w:numPr>
          <w:ilvl w:val="0"/>
          <w:numId w:val="14"/>
        </w:numPr>
      </w:pPr>
    </w:p>
    <w:p w14:paraId="10A126F0" w14:textId="685E36D3" w:rsidR="001D0415" w:rsidRPr="001D0CE2" w:rsidRDefault="001D0415" w:rsidP="00912907">
      <w:pPr>
        <w:pStyle w:val="HiddenText"/>
      </w:pPr>
      <w:r w:rsidRPr="001D0CE2">
        <w:t xml:space="preserve">Summarize the main characteristics of this app by completing the topics below. The User Assistance </w:t>
      </w:r>
      <w:r w:rsidR="00043091">
        <w:t>Developer</w:t>
      </w:r>
      <w:r w:rsidR="00043091" w:rsidRPr="001D0CE2">
        <w:t xml:space="preserve"> </w:t>
      </w:r>
      <w:r w:rsidRPr="001D0CE2">
        <w:t>will then use a documentation template to create a dedicated entry in this app’s documentation.</w:t>
      </w:r>
    </w:p>
    <w:p w14:paraId="115F76CB" w14:textId="7E211E7D" w:rsidR="001D0415" w:rsidRPr="001D0CE2" w:rsidRDefault="001D0415" w:rsidP="00840952">
      <w:pPr>
        <w:pStyle w:val="3DSTitle3"/>
        <w:ind w:left="1212"/>
      </w:pPr>
      <w:bookmarkStart w:id="213" w:name="_Toc50465474"/>
      <w:bookmarkStart w:id="214" w:name="_Toc50734537"/>
      <w:bookmarkStart w:id="215" w:name="_Toc52877237"/>
      <w:r w:rsidRPr="001D0CE2">
        <w:t xml:space="preserve">Content </w:t>
      </w:r>
      <w:r w:rsidR="00AE38EE">
        <w:t>c</w:t>
      </w:r>
      <w:r w:rsidRPr="001D0CE2">
        <w:t>ategories</w:t>
      </w:r>
      <w:bookmarkEnd w:id="213"/>
      <w:bookmarkEnd w:id="214"/>
      <w:bookmarkEnd w:id="215"/>
    </w:p>
    <w:p w14:paraId="165D06AA" w14:textId="74D807AD" w:rsidR="001D0415" w:rsidRPr="001D0CE2" w:rsidRDefault="001D0415" w:rsidP="00912907">
      <w:pPr>
        <w:pStyle w:val="HiddenText"/>
      </w:pPr>
      <w:r w:rsidRPr="001D0CE2">
        <w:t>Depending on your access role, you can create and manage the following ty</w:t>
      </w:r>
      <w:r w:rsidR="00E90314">
        <w:t xml:space="preserve">pes of content with &lt;this App&gt; </w:t>
      </w:r>
    </w:p>
    <w:tbl>
      <w:tblPr>
        <w:tblStyle w:val="LightList1"/>
        <w:tblW w:w="5000" w:type="pct"/>
        <w:tblLook w:val="04A0" w:firstRow="1" w:lastRow="0" w:firstColumn="1" w:lastColumn="0" w:noHBand="0" w:noVBand="1"/>
      </w:tblPr>
      <w:tblGrid>
        <w:gridCol w:w="4335"/>
        <w:gridCol w:w="4671"/>
      </w:tblGrid>
      <w:tr w:rsidR="001D0415" w:rsidRPr="001D0CE2" w14:paraId="6D5D2F42" w14:textId="77777777" w:rsidTr="001D04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7" w:type="pct"/>
          </w:tcPr>
          <w:p w14:paraId="09D57516" w14:textId="77777777" w:rsidR="001D0415" w:rsidRPr="001D0CE2" w:rsidRDefault="001D0415" w:rsidP="001D0415">
            <w:r w:rsidRPr="001D0CE2">
              <w:t>Content type</w:t>
            </w:r>
          </w:p>
        </w:tc>
        <w:tc>
          <w:tcPr>
            <w:tcW w:w="2593" w:type="pct"/>
          </w:tcPr>
          <w:p w14:paraId="5CF991DA" w14:textId="77777777" w:rsidR="001D0415" w:rsidRPr="001D0CE2" w:rsidRDefault="001D0415" w:rsidP="001D0415">
            <w:pPr>
              <w:cnfStyle w:val="100000000000" w:firstRow="1" w:lastRow="0" w:firstColumn="0" w:lastColumn="0" w:oddVBand="0" w:evenVBand="0" w:oddHBand="0" w:evenHBand="0" w:firstRowFirstColumn="0" w:firstRowLastColumn="0" w:lastRowFirstColumn="0" w:lastRowLastColumn="0"/>
            </w:pPr>
            <w:r w:rsidRPr="001D0CE2">
              <w:t>Category</w:t>
            </w:r>
          </w:p>
        </w:tc>
      </w:tr>
      <w:tr w:rsidR="001D0415" w:rsidRPr="001D0CE2" w14:paraId="777C8624" w14:textId="77777777" w:rsidTr="001D0415">
        <w:trPr>
          <w:cnfStyle w:val="000000100000" w:firstRow="0" w:lastRow="0" w:firstColumn="0" w:lastColumn="0" w:oddVBand="0" w:evenVBand="0" w:oddHBand="1" w:evenHBand="0" w:firstRowFirstColumn="0" w:firstRowLastColumn="0" w:lastRowFirstColumn="0" w:lastRowLastColumn="0"/>
        </w:trPr>
        <w:sdt>
          <w:sdtPr>
            <w:rPr>
              <w:i/>
            </w:rPr>
            <w:alias w:val="3DSpace baseline Content Type"/>
            <w:tag w:val="3DSpace_baseline_Content_Type"/>
            <w:id w:val="666821524"/>
            <w:placeholder>
              <w:docPart w:val="0701BBAAF58A41358D79F5C628BB0126"/>
            </w:placeholder>
          </w:sdtPr>
          <w:sdtContent>
            <w:tc>
              <w:tcPr>
                <w:cnfStyle w:val="001000000000" w:firstRow="0" w:lastRow="0" w:firstColumn="1" w:lastColumn="0" w:oddVBand="0" w:evenVBand="0" w:oddHBand="0" w:evenHBand="0" w:firstRowFirstColumn="0" w:firstRowLastColumn="0" w:lastRowFirstColumn="0" w:lastRowLastColumn="0"/>
                <w:tcW w:w="2407" w:type="pct"/>
              </w:tcPr>
              <w:p w14:paraId="2AEAF9BA" w14:textId="467AF958" w:rsidR="001D0415" w:rsidRPr="001D0CE2" w:rsidRDefault="003C42E3" w:rsidP="003C42E3">
                <w:pPr>
                  <w:rPr>
                    <w:i/>
                  </w:rPr>
                </w:pPr>
                <w:r>
                  <w:rPr>
                    <w:i/>
                  </w:rPr>
                  <w:t>NA</w:t>
                </w:r>
              </w:p>
            </w:tc>
          </w:sdtContent>
        </w:sdt>
        <w:sdt>
          <w:sdtPr>
            <w:rPr>
              <w:i/>
            </w:rPr>
            <w:alias w:val="3DSpace baseline Content Category"/>
            <w:tag w:val="3DSpace_baseline_Content_Category"/>
            <w:id w:val="-410933710"/>
            <w:placeholder>
              <w:docPart w:val="3BA3185E0E074742B5194A1740ECDC7D"/>
            </w:placeholder>
          </w:sdtPr>
          <w:sdtContent>
            <w:tc>
              <w:tcPr>
                <w:tcW w:w="2593" w:type="pct"/>
              </w:tcPr>
              <w:p w14:paraId="137B2D10" w14:textId="0155950B" w:rsidR="001D0415" w:rsidRPr="001D0CE2" w:rsidRDefault="003C42E3" w:rsidP="003C42E3">
                <w:pPr>
                  <w:cnfStyle w:val="000000100000" w:firstRow="0" w:lastRow="0" w:firstColumn="0" w:lastColumn="0" w:oddVBand="0" w:evenVBand="0" w:oddHBand="1" w:evenHBand="0" w:firstRowFirstColumn="0" w:firstRowLastColumn="0" w:lastRowFirstColumn="0" w:lastRowLastColumn="0"/>
                  <w:rPr>
                    <w:i/>
                  </w:rPr>
                </w:pPr>
                <w:r>
                  <w:rPr>
                    <w:i/>
                  </w:rPr>
                  <w:t>NA</w:t>
                </w:r>
              </w:p>
            </w:tc>
          </w:sdtContent>
        </w:sdt>
      </w:tr>
      <w:tr w:rsidR="001D0415" w:rsidRPr="001D0CE2" w14:paraId="79E52CB9" w14:textId="77777777" w:rsidTr="001D0415">
        <w:tc>
          <w:tcPr>
            <w:cnfStyle w:val="001000000000" w:firstRow="0" w:lastRow="0" w:firstColumn="1" w:lastColumn="0" w:oddVBand="0" w:evenVBand="0" w:oddHBand="0" w:evenHBand="0" w:firstRowFirstColumn="0" w:firstRowLastColumn="0" w:lastRowFirstColumn="0" w:lastRowLastColumn="0"/>
            <w:tcW w:w="2407" w:type="pct"/>
          </w:tcPr>
          <w:p w14:paraId="7F331048" w14:textId="77777777" w:rsidR="001D0415" w:rsidRPr="001D0CE2" w:rsidRDefault="001D0415" w:rsidP="001D0415"/>
        </w:tc>
        <w:tc>
          <w:tcPr>
            <w:tcW w:w="2593" w:type="pct"/>
          </w:tcPr>
          <w:p w14:paraId="65048813" w14:textId="77777777" w:rsidR="001D0415" w:rsidRPr="001D0CE2" w:rsidRDefault="001D0415" w:rsidP="001D0415">
            <w:pPr>
              <w:cnfStyle w:val="000000000000" w:firstRow="0" w:lastRow="0" w:firstColumn="0" w:lastColumn="0" w:oddVBand="0" w:evenVBand="0" w:oddHBand="0" w:evenHBand="0" w:firstRowFirstColumn="0" w:firstRowLastColumn="0" w:lastRowFirstColumn="0" w:lastRowLastColumn="0"/>
            </w:pPr>
          </w:p>
        </w:tc>
      </w:tr>
    </w:tbl>
    <w:p w14:paraId="67F19DA8" w14:textId="789A7610" w:rsidR="001D0415" w:rsidRPr="001D0CE2" w:rsidRDefault="001D0415" w:rsidP="00DD6C21">
      <w:pPr>
        <w:pStyle w:val="3DSTitle3"/>
      </w:pPr>
      <w:bookmarkStart w:id="216" w:name="_Toc50465475"/>
      <w:bookmarkStart w:id="217" w:name="_Toc50734538"/>
      <w:bookmarkStart w:id="218" w:name="_Toc52877238"/>
      <w:r w:rsidRPr="001D0CE2">
        <w:t xml:space="preserve">Access </w:t>
      </w:r>
      <w:r w:rsidR="00AE38EE">
        <w:t>r</w:t>
      </w:r>
      <w:r w:rsidRPr="001D0CE2">
        <w:t>oles</w:t>
      </w:r>
      <w:bookmarkEnd w:id="216"/>
      <w:bookmarkEnd w:id="217"/>
      <w:bookmarkEnd w:id="218"/>
    </w:p>
    <w:p w14:paraId="3B3A17F7" w14:textId="35E61FF8" w:rsidR="001D0415" w:rsidRPr="001D0CE2" w:rsidRDefault="001D0415" w:rsidP="00912907">
      <w:pPr>
        <w:pStyle w:val="HiddenText"/>
      </w:pPr>
      <w:r w:rsidRPr="001D0CE2">
        <w:t>&lt;This App&gt; uses the 3DEXPERIENCE platform 3DSpace baseline access roles that your business administrator assigns to you. The table below describes the level of access for each role</w:t>
      </w:r>
      <w:r w:rsidR="00E90314">
        <w:t>.</w:t>
      </w:r>
    </w:p>
    <w:tbl>
      <w:tblPr>
        <w:tblStyle w:val="LightList1"/>
        <w:tblW w:w="5000" w:type="pct"/>
        <w:tblLook w:val="04A0" w:firstRow="1" w:lastRow="0" w:firstColumn="1" w:lastColumn="0" w:noHBand="0" w:noVBand="1"/>
      </w:tblPr>
      <w:tblGrid>
        <w:gridCol w:w="4335"/>
        <w:gridCol w:w="4671"/>
      </w:tblGrid>
      <w:tr w:rsidR="001D0415" w:rsidRPr="001D0CE2" w14:paraId="47B498DB" w14:textId="77777777" w:rsidTr="001D04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7" w:type="pct"/>
          </w:tcPr>
          <w:p w14:paraId="3EB621B7" w14:textId="77777777" w:rsidR="001D0415" w:rsidRPr="001D0CE2" w:rsidRDefault="001D0415" w:rsidP="001D0415">
            <w:r w:rsidRPr="001D0CE2">
              <w:t>Access Role</w:t>
            </w:r>
          </w:p>
        </w:tc>
        <w:tc>
          <w:tcPr>
            <w:tcW w:w="2593" w:type="pct"/>
          </w:tcPr>
          <w:p w14:paraId="6C385227" w14:textId="77777777" w:rsidR="001D0415" w:rsidRPr="001D0CE2" w:rsidRDefault="001D0415" w:rsidP="001D0415">
            <w:pPr>
              <w:cnfStyle w:val="100000000000" w:firstRow="1" w:lastRow="0" w:firstColumn="0" w:lastColumn="0" w:oddVBand="0" w:evenVBand="0" w:oddHBand="0" w:evenHBand="0" w:firstRowFirstColumn="0" w:firstRowLastColumn="0" w:lastRowFirstColumn="0" w:lastRowLastColumn="0"/>
              <w:rPr>
                <w:i/>
              </w:rPr>
            </w:pPr>
            <w:r w:rsidRPr="001D0CE2">
              <w:t>Description</w:t>
            </w:r>
          </w:p>
        </w:tc>
      </w:tr>
      <w:tr w:rsidR="001D0415" w:rsidRPr="001D0CE2" w14:paraId="71BBFF22" w14:textId="77777777" w:rsidTr="001D0415">
        <w:trPr>
          <w:cnfStyle w:val="000000100000" w:firstRow="0" w:lastRow="0" w:firstColumn="0" w:lastColumn="0" w:oddVBand="0" w:evenVBand="0" w:oddHBand="1" w:evenHBand="0" w:firstRowFirstColumn="0" w:firstRowLastColumn="0" w:lastRowFirstColumn="0" w:lastRowLastColumn="0"/>
          <w:trHeight w:val="652"/>
        </w:trPr>
        <w:tc>
          <w:tcPr>
            <w:cnfStyle w:val="001000000000" w:firstRow="0" w:lastRow="0" w:firstColumn="1" w:lastColumn="0" w:oddVBand="0" w:evenVBand="0" w:oddHBand="0" w:evenHBand="0" w:firstRowFirstColumn="0" w:firstRowLastColumn="0" w:lastRowFirstColumn="0" w:lastRowLastColumn="0"/>
            <w:tcW w:w="2407" w:type="pct"/>
          </w:tcPr>
          <w:p w14:paraId="7658D89B" w14:textId="6EF884AD" w:rsidR="001D0415" w:rsidRPr="001D0CE2" w:rsidRDefault="001D0415" w:rsidP="001D0415">
            <w:pPr>
              <w:rPr>
                <w:color w:val="5B7F95" w:themeColor="text1"/>
              </w:rPr>
            </w:pPr>
            <w:r w:rsidRPr="001D0CE2">
              <w:rPr>
                <w:color w:val="5B7F95" w:themeColor="text1"/>
              </w:rPr>
              <w:t xml:space="preserve">Reader </w:t>
            </w:r>
          </w:p>
          <w:p w14:paraId="497AA459" w14:textId="77777777" w:rsidR="001D0415" w:rsidRPr="001D0CE2" w:rsidRDefault="001D0415" w:rsidP="001D0415">
            <w:pPr>
              <w:rPr>
                <w:color w:val="001871" w:themeColor="text2"/>
              </w:rPr>
            </w:pPr>
            <w:r w:rsidRPr="001D0CE2">
              <w:rPr>
                <w:color w:val="5B7F95" w:themeColor="text1"/>
              </w:rPr>
              <w:t>( Views  &lt;app external naming types&gt; )</w:t>
            </w:r>
          </w:p>
        </w:tc>
        <w:sdt>
          <w:sdtPr>
            <w:rPr>
              <w:i/>
            </w:rPr>
            <w:alias w:val="Reader Role Description"/>
            <w:tag w:val="Reader_Role_Description"/>
            <w:id w:val="33248547"/>
            <w:placeholder>
              <w:docPart w:val="A86385F289FB404D82488A56516C57DE"/>
            </w:placeholder>
          </w:sdtPr>
          <w:sdtContent>
            <w:tc>
              <w:tcPr>
                <w:tcW w:w="2593" w:type="pct"/>
              </w:tcPr>
              <w:p w14:paraId="00FFD5DC" w14:textId="14360FD8" w:rsidR="001D0415" w:rsidRPr="001D0CE2" w:rsidRDefault="003C42E3" w:rsidP="003C42E3">
                <w:pPr>
                  <w:cnfStyle w:val="000000100000" w:firstRow="0" w:lastRow="0" w:firstColumn="0" w:lastColumn="0" w:oddVBand="0" w:evenVBand="0" w:oddHBand="1" w:evenHBand="0" w:firstRowFirstColumn="0" w:firstRowLastColumn="0" w:lastRowFirstColumn="0" w:lastRowLastColumn="0"/>
                  <w:rPr>
                    <w:i/>
                  </w:rPr>
                </w:pPr>
                <w:r>
                  <w:rPr>
                    <w:i/>
                  </w:rPr>
                  <w:t>NO</w:t>
                </w:r>
              </w:p>
            </w:tc>
          </w:sdtContent>
        </w:sdt>
      </w:tr>
      <w:tr w:rsidR="001D0415" w:rsidRPr="001D0CE2" w14:paraId="0568642B" w14:textId="77777777" w:rsidTr="001D0415">
        <w:trPr>
          <w:trHeight w:val="796"/>
        </w:trPr>
        <w:tc>
          <w:tcPr>
            <w:cnfStyle w:val="001000000000" w:firstRow="0" w:lastRow="0" w:firstColumn="1" w:lastColumn="0" w:oddVBand="0" w:evenVBand="0" w:oddHBand="0" w:evenHBand="0" w:firstRowFirstColumn="0" w:firstRowLastColumn="0" w:lastRowFirstColumn="0" w:lastRowLastColumn="0"/>
            <w:tcW w:w="2407" w:type="pct"/>
          </w:tcPr>
          <w:p w14:paraId="5437AD9E" w14:textId="7569E681" w:rsidR="001D0415" w:rsidRPr="001D0CE2" w:rsidRDefault="00E90314" w:rsidP="001D0415">
            <w:pPr>
              <w:rPr>
                <w:color w:val="5B7F95" w:themeColor="text1"/>
              </w:rPr>
            </w:pPr>
            <w:r>
              <w:rPr>
                <w:color w:val="5B7F95" w:themeColor="text1"/>
              </w:rPr>
              <w:t xml:space="preserve">Author </w:t>
            </w:r>
          </w:p>
          <w:p w14:paraId="770C6BEC" w14:textId="77777777" w:rsidR="001D0415" w:rsidRPr="001D0CE2" w:rsidRDefault="001D0415" w:rsidP="001D0415">
            <w:pPr>
              <w:rPr>
                <w:color w:val="5B7F95" w:themeColor="text1"/>
              </w:rPr>
            </w:pPr>
            <w:r w:rsidRPr="001D0CE2">
              <w:rPr>
                <w:color w:val="5B7F95" w:themeColor="text1"/>
              </w:rPr>
              <w:t>(Creates , Modifies, and deletes</w:t>
            </w:r>
          </w:p>
          <w:p w14:paraId="329541A9" w14:textId="77777777" w:rsidR="001D0415" w:rsidRPr="001D0CE2" w:rsidRDefault="001D0415" w:rsidP="001D0415">
            <w:pPr>
              <w:rPr>
                <w:color w:val="001871" w:themeColor="text2"/>
              </w:rPr>
            </w:pPr>
            <w:r w:rsidRPr="001D0CE2">
              <w:rPr>
                <w:color w:val="5B7F95" w:themeColor="text1"/>
              </w:rPr>
              <w:t>&lt;App External naming types</w:t>
            </w:r>
            <w:r w:rsidRPr="001D0CE2">
              <w:rPr>
                <w:color w:val="001871" w:themeColor="text2"/>
              </w:rPr>
              <w:t>&gt;</w:t>
            </w:r>
          </w:p>
        </w:tc>
        <w:sdt>
          <w:sdtPr>
            <w:rPr>
              <w:i/>
            </w:rPr>
            <w:alias w:val="Author Role Description"/>
            <w:tag w:val="Author_Role_Description"/>
            <w:id w:val="-1216967919"/>
            <w:placeholder>
              <w:docPart w:val="551EE92CD686466D8B5EE907BFEC9B1A"/>
            </w:placeholder>
          </w:sdtPr>
          <w:sdtContent>
            <w:tc>
              <w:tcPr>
                <w:tcW w:w="2593" w:type="pct"/>
              </w:tcPr>
              <w:p w14:paraId="2304ACDD" w14:textId="5E56DFC6" w:rsidR="001D0415" w:rsidRPr="001D0CE2" w:rsidRDefault="003C42E3" w:rsidP="003C42E3">
                <w:pPr>
                  <w:cnfStyle w:val="000000000000" w:firstRow="0" w:lastRow="0" w:firstColumn="0" w:lastColumn="0" w:oddVBand="0" w:evenVBand="0" w:oddHBand="0" w:evenHBand="0" w:firstRowFirstColumn="0" w:firstRowLastColumn="0" w:lastRowFirstColumn="0" w:lastRowLastColumn="0"/>
                  <w:rPr>
                    <w:i/>
                  </w:rPr>
                </w:pPr>
                <w:r>
                  <w:rPr>
                    <w:i/>
                  </w:rPr>
                  <w:t>YES</w:t>
                </w:r>
              </w:p>
            </w:tc>
          </w:sdtContent>
        </w:sdt>
      </w:tr>
      <w:tr w:rsidR="001D0415" w:rsidRPr="001D0CE2" w14:paraId="03D1C50A" w14:textId="77777777" w:rsidTr="001D0415">
        <w:trPr>
          <w:cnfStyle w:val="000000100000" w:firstRow="0" w:lastRow="0" w:firstColumn="0" w:lastColumn="0" w:oddVBand="0" w:evenVBand="0" w:oddHBand="1" w:evenHBand="0" w:firstRowFirstColumn="0" w:firstRowLastColumn="0" w:lastRowFirstColumn="0" w:lastRowLastColumn="0"/>
        </w:trPr>
        <w:sdt>
          <w:sdtPr>
            <w:rPr>
              <w:i/>
              <w:color w:val="001871" w:themeColor="text2"/>
            </w:rPr>
            <w:alias w:val="Other Role"/>
            <w:tag w:val="Other_Role"/>
            <w:id w:val="-1867050698"/>
            <w:placeholder>
              <w:docPart w:val="24147482CD6848349D3C25EAF280CA48"/>
            </w:placeholder>
            <w:showingPlcHdr/>
          </w:sdtPr>
          <w:sdtContent>
            <w:tc>
              <w:tcPr>
                <w:cnfStyle w:val="001000000000" w:firstRow="0" w:lastRow="0" w:firstColumn="1" w:lastColumn="0" w:oddVBand="0" w:evenVBand="0" w:oddHBand="0" w:evenHBand="0" w:firstRowFirstColumn="0" w:firstRowLastColumn="0" w:lastRowFirstColumn="0" w:lastRowLastColumn="0"/>
                <w:tcW w:w="2407" w:type="pct"/>
              </w:tcPr>
              <w:p w14:paraId="10D77CD9" w14:textId="77777777" w:rsidR="001D0415" w:rsidRPr="001D0CE2" w:rsidRDefault="001D0415" w:rsidP="001D0415">
                <w:pPr>
                  <w:rPr>
                    <w:i/>
                    <w:color w:val="001871" w:themeColor="text2"/>
                  </w:rPr>
                </w:pPr>
                <w:r w:rsidRPr="00CE3497">
                  <w:rPr>
                    <w:b w:val="0"/>
                  </w:rPr>
                  <w:t>Click here to enter text.</w:t>
                </w:r>
              </w:p>
            </w:tc>
          </w:sdtContent>
        </w:sdt>
        <w:sdt>
          <w:sdtPr>
            <w:rPr>
              <w:i/>
            </w:rPr>
            <w:alias w:val="Other Role Description"/>
            <w:tag w:val="Other_Role_Description"/>
            <w:id w:val="-751508886"/>
            <w:placeholder>
              <w:docPart w:val="E905873811FB4DA9936586F86579B6C1"/>
            </w:placeholder>
            <w:showingPlcHdr/>
          </w:sdtPr>
          <w:sdtContent>
            <w:tc>
              <w:tcPr>
                <w:tcW w:w="2593" w:type="pct"/>
              </w:tcPr>
              <w:p w14:paraId="35DD3F4A" w14:textId="77777777" w:rsidR="001D0415" w:rsidRPr="001D0CE2" w:rsidRDefault="001D0415" w:rsidP="00DD6C21">
                <w:pPr>
                  <w:cnfStyle w:val="000000100000" w:firstRow="0" w:lastRow="0" w:firstColumn="0" w:lastColumn="0" w:oddVBand="0" w:evenVBand="0" w:oddHBand="1" w:evenHBand="0" w:firstRowFirstColumn="0" w:firstRowLastColumn="0" w:lastRowFirstColumn="0" w:lastRowLastColumn="0"/>
                  <w:rPr>
                    <w:i/>
                  </w:rPr>
                </w:pPr>
                <w:r w:rsidRPr="006901E1">
                  <w:rPr>
                    <w:color w:val="808080"/>
                  </w:rPr>
                  <w:t>Click here to enter text.</w:t>
                </w:r>
              </w:p>
            </w:tc>
          </w:sdtContent>
        </w:sdt>
      </w:tr>
    </w:tbl>
    <w:p w14:paraId="2180CB3B" w14:textId="740F8960" w:rsidR="001D0415" w:rsidRPr="001D0CE2" w:rsidRDefault="001D0415" w:rsidP="00DD6C21">
      <w:pPr>
        <w:pStyle w:val="3DSTitle3"/>
      </w:pPr>
      <w:bookmarkStart w:id="219" w:name="_Toc50465476"/>
      <w:bookmarkStart w:id="220" w:name="_Toc50734539"/>
      <w:bookmarkStart w:id="221" w:name="_Toc52877239"/>
      <w:r w:rsidRPr="001D0CE2">
        <w:t xml:space="preserve">Content </w:t>
      </w:r>
      <w:r w:rsidR="00192C1C">
        <w:t>l</w:t>
      </w:r>
      <w:r w:rsidRPr="001D0CE2">
        <w:t>ifecycle</w:t>
      </w:r>
      <w:bookmarkEnd w:id="219"/>
      <w:bookmarkEnd w:id="220"/>
      <w:bookmarkEnd w:id="221"/>
    </w:p>
    <w:p w14:paraId="65014B8E" w14:textId="66A04EA6" w:rsidR="001D0415" w:rsidRPr="001D0CE2" w:rsidRDefault="001D0415" w:rsidP="00912907">
      <w:pPr>
        <w:pStyle w:val="HiddenText"/>
      </w:pPr>
      <w:r w:rsidRPr="001D0CE2">
        <w:t xml:space="preserve">If you do not use Baseline Behavior lifecycle maturity states, specify the mapping you have provided (e.g. &lt;MyMaturityState&gt; is mapped with “in Work”, etc. </w:t>
      </w:r>
    </w:p>
    <w:p w14:paraId="7DBC7E78" w14:textId="38A03E77" w:rsidR="001D0415" w:rsidRPr="001D0CE2" w:rsidRDefault="001D0415" w:rsidP="00DD6C21"/>
    <w:p w14:paraId="434CB369" w14:textId="77777777" w:rsidR="001D0415" w:rsidRPr="001D0CE2" w:rsidRDefault="001D0415" w:rsidP="00DD6C21">
      <w:pPr>
        <w:pStyle w:val="3DSTitle3"/>
      </w:pPr>
      <w:bookmarkStart w:id="222" w:name="_Toc50465477"/>
      <w:bookmarkStart w:id="223" w:name="_Toc50734540"/>
      <w:bookmarkStart w:id="224" w:name="_Toc52877240"/>
      <w:r w:rsidRPr="001D0CE2">
        <w:t>Limitations</w:t>
      </w:r>
      <w:bookmarkEnd w:id="222"/>
      <w:bookmarkEnd w:id="223"/>
      <w:bookmarkEnd w:id="224"/>
    </w:p>
    <w:p w14:paraId="708B99AF" w14:textId="5B52F066" w:rsidR="001D0415" w:rsidRPr="001D0CE2" w:rsidRDefault="00E90314" w:rsidP="00912907">
      <w:pPr>
        <w:pStyle w:val="HiddenText"/>
      </w:pPr>
      <w:r>
        <w:t>S</w:t>
      </w:r>
      <w:r w:rsidR="001D0415" w:rsidRPr="001D0CE2">
        <w:t>pecify any limitation</w:t>
      </w:r>
      <w:r w:rsidR="00AE38EE">
        <w:t>s</w:t>
      </w:r>
      <w:r w:rsidR="001D0415" w:rsidRPr="001D0CE2">
        <w:t xml:space="preserve"> </w:t>
      </w:r>
      <w:r w:rsidR="00AE38EE">
        <w:t>in comparison</w:t>
      </w:r>
      <w:r w:rsidR="00AE38EE" w:rsidRPr="001D0CE2">
        <w:t xml:space="preserve"> </w:t>
      </w:r>
      <w:r w:rsidR="001D0415" w:rsidRPr="001D0CE2">
        <w:t xml:space="preserve">to Baseline Behavior fundamentals </w:t>
      </w:r>
    </w:p>
    <w:p w14:paraId="3E282358" w14:textId="772ACD8A" w:rsidR="001D0415" w:rsidRPr="001D0CE2" w:rsidRDefault="00737205" w:rsidP="00772AF0">
      <w:pPr>
        <w:pStyle w:val="PartTitle"/>
      </w:pPr>
      <w:bookmarkStart w:id="225" w:name="PEs_relative_material"/>
      <w:bookmarkStart w:id="226" w:name="_Toc494182326"/>
      <w:bookmarkStart w:id="227" w:name="_Toc527023833"/>
      <w:bookmarkStart w:id="228" w:name="_Toc50465478"/>
      <w:bookmarkStart w:id="229" w:name="_Toc50734541"/>
      <w:bookmarkStart w:id="230" w:name="_Toc52877241"/>
      <w:bookmarkStart w:id="231" w:name="_Toc148687444"/>
      <w:bookmarkEnd w:id="225"/>
      <w:r>
        <w:lastRenderedPageBreak/>
        <w:t>S</w:t>
      </w:r>
      <w:r w:rsidR="00C4721D">
        <w:t xml:space="preserve">ection </w:t>
      </w:r>
      <w:r w:rsidR="004023DD">
        <w:t>6</w:t>
      </w:r>
      <w:r w:rsidR="00983917">
        <w:t xml:space="preserve"> (optional)</w:t>
      </w:r>
      <w:r w:rsidR="00C4721D">
        <w:t xml:space="preserve">: </w:t>
      </w:r>
      <w:r w:rsidR="001D0415" w:rsidRPr="001D0CE2">
        <w:t xml:space="preserve">PES </w:t>
      </w:r>
      <w:r w:rsidR="00912CCE">
        <w:t>r</w:t>
      </w:r>
      <w:r w:rsidR="001D0415" w:rsidRPr="001D0CE2">
        <w:t xml:space="preserve">elated </w:t>
      </w:r>
      <w:r w:rsidR="00912CCE">
        <w:t>m</w:t>
      </w:r>
      <w:r w:rsidR="001D0415" w:rsidRPr="001D0CE2">
        <w:t>aterial</w:t>
      </w:r>
      <w:bookmarkEnd w:id="206"/>
      <w:bookmarkEnd w:id="207"/>
      <w:bookmarkEnd w:id="226"/>
      <w:bookmarkEnd w:id="227"/>
      <w:bookmarkEnd w:id="228"/>
      <w:bookmarkEnd w:id="229"/>
      <w:bookmarkEnd w:id="230"/>
      <w:bookmarkEnd w:id="231"/>
    </w:p>
    <w:p w14:paraId="24E0ABFB" w14:textId="184FC317" w:rsidR="001D0415" w:rsidRPr="001D0CE2" w:rsidRDefault="001D0415" w:rsidP="00F4079A">
      <w:pPr>
        <w:pStyle w:val="3DS2Title1"/>
        <w:numPr>
          <w:ilvl w:val="0"/>
          <w:numId w:val="13"/>
        </w:numPr>
      </w:pPr>
      <w:bookmarkStart w:id="232" w:name="_Toc494182327"/>
      <w:bookmarkStart w:id="233" w:name="_Toc527023834"/>
      <w:bookmarkStart w:id="234" w:name="_Toc50465479"/>
      <w:bookmarkStart w:id="235" w:name="_Toc50734542"/>
      <w:bookmarkStart w:id="236" w:name="_Toc52877242"/>
      <w:bookmarkStart w:id="237" w:name="_Toc148687445"/>
      <w:r w:rsidRPr="001D0CE2">
        <w:t>Reference Materials</w:t>
      </w:r>
      <w:bookmarkEnd w:id="232"/>
      <w:bookmarkEnd w:id="233"/>
      <w:bookmarkEnd w:id="234"/>
      <w:bookmarkEnd w:id="235"/>
      <w:bookmarkEnd w:id="236"/>
      <w:bookmarkEnd w:id="237"/>
    </w:p>
    <w:p w14:paraId="5A327AD3" w14:textId="2CAC0AC9" w:rsidR="001D0415" w:rsidRPr="001D0CE2" w:rsidRDefault="00AD648F" w:rsidP="00912907">
      <w:pPr>
        <w:pStyle w:val="HiddenText"/>
      </w:pPr>
      <w:r>
        <w:t>List</w:t>
      </w:r>
      <w:r w:rsidR="001D0415" w:rsidRPr="001D0CE2">
        <w:t xml:space="preserve"> documents or other reference materials (e.g. Samples, User Experience videos, Prototypes, etc.) relating to this PES. </w:t>
      </w:r>
    </w:p>
    <w:sdt>
      <w:sdtPr>
        <w:rPr>
          <w:i/>
        </w:rPr>
        <w:alias w:val="Reference Material"/>
        <w:tag w:val="Reference_material"/>
        <w:id w:val="243931399"/>
        <w:placeholder>
          <w:docPart w:val="F9DD39F50C0143F0887F1A0A9E6A2D71"/>
        </w:placeholder>
      </w:sdtPr>
      <w:sdtContent>
        <w:sdt>
          <w:sdtPr>
            <w:rPr>
              <w:i/>
            </w:rPr>
            <w:alias w:val="Reference Material"/>
            <w:tag w:val="Reference_material"/>
            <w:id w:val="1934082198"/>
            <w:placeholder>
              <w:docPart w:val="651BD912BFDA49A4815201757EB4305C"/>
            </w:placeholder>
          </w:sdtPr>
          <w:sdtContent>
            <w:p w14:paraId="4CE4CFAD" w14:textId="77777777" w:rsidR="002C734A" w:rsidRPr="00AE4D3F" w:rsidRDefault="002C734A" w:rsidP="002C734A">
              <w:r w:rsidRPr="00AE4D3F">
                <w:t>See</w:t>
              </w:r>
              <w:r>
                <w:t>:</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10"/>
              </w:tblGrid>
              <w:tr w:rsidR="002C734A" w14:paraId="1D221223" w14:textId="77777777" w:rsidTr="00A57F3F">
                <w:trPr>
                  <w:tblCellSpacing w:w="0" w:type="dxa"/>
                </w:trPr>
                <w:tc>
                  <w:tcPr>
                    <w:tcW w:w="0" w:type="auto"/>
                    <w:tcBorders>
                      <w:top w:val="outset" w:sz="6" w:space="0" w:color="auto"/>
                      <w:left w:val="outset" w:sz="6" w:space="0" w:color="auto"/>
                      <w:bottom w:val="outset" w:sz="6" w:space="0" w:color="auto"/>
                      <w:right w:val="outset" w:sz="6" w:space="0" w:color="auto"/>
                    </w:tcBorders>
                    <w:hideMark/>
                  </w:tcPr>
                  <w:tbl>
                    <w:tblPr>
                      <w:tblW w:w="0" w:type="auto"/>
                      <w:tblCellSpacing w:w="0" w:type="dxa"/>
                      <w:tblCellMar>
                        <w:top w:w="24" w:type="dxa"/>
                        <w:left w:w="24" w:type="dxa"/>
                        <w:bottom w:w="24" w:type="dxa"/>
                        <w:right w:w="24" w:type="dxa"/>
                      </w:tblCellMar>
                      <w:tblLook w:val="04A0" w:firstRow="1" w:lastRow="0" w:firstColumn="1" w:lastColumn="0" w:noHBand="0" w:noVBand="1"/>
                    </w:tblPr>
                    <w:tblGrid>
                      <w:gridCol w:w="2169"/>
                      <w:gridCol w:w="6811"/>
                    </w:tblGrid>
                    <w:tr w:rsidR="002C734A" w14:paraId="58253315" w14:textId="77777777" w:rsidTr="00A57F3F">
                      <w:trPr>
                        <w:tblCellSpacing w:w="0" w:type="dxa"/>
                      </w:trPr>
                      <w:tc>
                        <w:tcPr>
                          <w:tcW w:w="0" w:type="auto"/>
                          <w:hideMark/>
                        </w:tcPr>
                        <w:p w14:paraId="010003F5" w14:textId="2C850E53" w:rsidR="002C734A" w:rsidRDefault="002C734A" w:rsidP="00A57F3F">
                          <w:pPr>
                            <w:rPr>
                              <w:rFonts w:ascii="Times New Roman" w:hAnsi="Times New Roman"/>
                              <w:sz w:val="24"/>
                              <w:szCs w:val="24"/>
                            </w:rPr>
                          </w:pPr>
                          <w:r>
                            <w:rPr>
                              <w:color w:val="000000"/>
                              <w:sz w:val="20"/>
                              <w:szCs w:val="20"/>
                            </w:rPr>
                            <w:t>Extended Collaboration doc </w:t>
                          </w:r>
                          <w:hyperlink r:id="rId67" w:tgtFrame="COLLABDOCADMIN" w:history="1">
                            <w:r>
                              <w:rPr>
                                <w:rStyle w:val="Hyperlink"/>
                                <w:color w:val="FFA500"/>
                                <w:sz w:val="20"/>
                                <w:szCs w:val="20"/>
                              </w:rPr>
                              <w:t>Admin</w:t>
                            </w:r>
                          </w:hyperlink>
                        </w:p>
                      </w:tc>
                      <w:tc>
                        <w:tcPr>
                          <w:tcW w:w="0" w:type="auto"/>
                          <w:hideMark/>
                        </w:tcPr>
                        <w:p w14:paraId="78A474E3" w14:textId="77777777" w:rsidR="002C734A" w:rsidRDefault="002C734A" w:rsidP="00A57F3F">
                          <w:r>
                            <w:rPr>
                              <w:color w:val="000000"/>
                              <w:sz w:val="20"/>
                              <w:szCs w:val="20"/>
                            </w:rPr>
                            <w:t>: Installation and Setup | Social and Collaborative | Structured Collaboration &amp; Collaborative Content | Extended Collaboration Control Center</w:t>
                          </w:r>
                        </w:p>
                      </w:tc>
                    </w:tr>
                    <w:tr w:rsidR="002C734A" w14:paraId="4068DE49" w14:textId="77777777" w:rsidTr="00A57F3F">
                      <w:trPr>
                        <w:tblCellSpacing w:w="0" w:type="dxa"/>
                      </w:trPr>
                      <w:tc>
                        <w:tcPr>
                          <w:tcW w:w="0" w:type="auto"/>
                          <w:hideMark/>
                        </w:tcPr>
                        <w:p w14:paraId="2625935C" w14:textId="5F5F7850" w:rsidR="002C734A" w:rsidRDefault="002C734A" w:rsidP="00A57F3F">
                          <w:r>
                            <w:rPr>
                              <w:color w:val="000000"/>
                              <w:sz w:val="20"/>
                              <w:szCs w:val="20"/>
                            </w:rPr>
                            <w:t>Extended Collaboration doc  </w:t>
                          </w:r>
                          <w:hyperlink r:id="rId68" w:tgtFrame="COLLABDOCUSER" w:history="1">
                            <w:r>
                              <w:rPr>
                                <w:rStyle w:val="Hyperlink"/>
                                <w:color w:val="FFA500"/>
                                <w:sz w:val="20"/>
                                <w:szCs w:val="20"/>
                              </w:rPr>
                              <w:t>User</w:t>
                            </w:r>
                          </w:hyperlink>
                        </w:p>
                      </w:tc>
                      <w:tc>
                        <w:tcPr>
                          <w:tcW w:w="0" w:type="auto"/>
                          <w:hideMark/>
                        </w:tcPr>
                        <w:p w14:paraId="0A92E506" w14:textId="77777777" w:rsidR="002C734A" w:rsidRDefault="002C734A" w:rsidP="00A57F3F">
                          <w:r>
                            <w:rPr>
                              <w:color w:val="000000"/>
                              <w:sz w:val="20"/>
                              <w:szCs w:val="20"/>
                            </w:rPr>
                            <w:t>: Social and Collaborative | Structured Collaboration &amp; Collaborative Content | Extended Collaboration Dashboard</w:t>
                          </w:r>
                        </w:p>
                      </w:tc>
                    </w:tr>
                  </w:tbl>
                  <w:p w14:paraId="12247ED3" w14:textId="77777777" w:rsidR="002C734A" w:rsidRDefault="002C734A" w:rsidP="00A57F3F">
                    <w:pPr>
                      <w:rPr>
                        <w:rFonts w:ascii="Verdana" w:hAnsi="Verdana"/>
                        <w:color w:val="000000"/>
                        <w:sz w:val="20"/>
                        <w:szCs w:val="20"/>
                      </w:rPr>
                    </w:pPr>
                  </w:p>
                </w:tc>
              </w:tr>
            </w:tbl>
            <w:p w14:paraId="5D9EC4CC" w14:textId="640E2725" w:rsidR="001D0415" w:rsidRPr="001D0CE2" w:rsidRDefault="002647BD" w:rsidP="001D0415">
              <w:pPr>
                <w:rPr>
                  <w:i/>
                </w:rPr>
              </w:pPr>
            </w:p>
          </w:sdtContent>
        </w:sdt>
      </w:sdtContent>
    </w:sdt>
    <w:p w14:paraId="2EF09F47" w14:textId="77777777" w:rsidR="001D0415" w:rsidRPr="001D0CE2" w:rsidRDefault="001D0415" w:rsidP="00E90314">
      <w:pPr>
        <w:pStyle w:val="3DS2Title1"/>
      </w:pPr>
      <w:bookmarkStart w:id="238" w:name="_Toc492286251"/>
      <w:bookmarkStart w:id="239" w:name="_Toc492890899"/>
      <w:bookmarkStart w:id="240" w:name="_Toc492890951"/>
      <w:bookmarkStart w:id="241" w:name="_Toc494182328"/>
      <w:bookmarkStart w:id="242" w:name="_Toc527023835"/>
      <w:bookmarkStart w:id="243" w:name="_Toc50465480"/>
      <w:bookmarkStart w:id="244" w:name="_Toc50734543"/>
      <w:bookmarkStart w:id="245" w:name="_Toc52877243"/>
      <w:bookmarkStart w:id="246" w:name="_Toc148687446"/>
      <w:r w:rsidRPr="001D0CE2">
        <w:t>PES Authoring Rules Checklists (if relevant)</w:t>
      </w:r>
      <w:bookmarkEnd w:id="238"/>
      <w:bookmarkEnd w:id="239"/>
      <w:bookmarkEnd w:id="240"/>
      <w:bookmarkEnd w:id="241"/>
      <w:bookmarkEnd w:id="242"/>
      <w:bookmarkEnd w:id="243"/>
      <w:bookmarkEnd w:id="244"/>
      <w:bookmarkEnd w:id="245"/>
      <w:bookmarkEnd w:id="246"/>
    </w:p>
    <w:p w14:paraId="2E4DD11F" w14:textId="091A5C41" w:rsidR="00E90314" w:rsidRPr="00DD6C21" w:rsidRDefault="004F5796" w:rsidP="00912907">
      <w:pPr>
        <w:pStyle w:val="HiddenText"/>
      </w:pPr>
      <w:r w:rsidRPr="00DD6C21">
        <w:rPr>
          <w:noProof/>
        </w:rPr>
        <w:drawing>
          <wp:anchor distT="0" distB="0" distL="114300" distR="114300" simplePos="0" relativeHeight="251709952" behindDoc="0" locked="0" layoutInCell="1" allowOverlap="1" wp14:anchorId="1999B9C8" wp14:editId="4902CEAC">
            <wp:simplePos x="0" y="0"/>
            <wp:positionH relativeFrom="leftMargin">
              <wp:posOffset>419100</wp:posOffset>
            </wp:positionH>
            <wp:positionV relativeFrom="paragraph">
              <wp:posOffset>776605</wp:posOffset>
            </wp:positionV>
            <wp:extent cx="365760" cy="365760"/>
            <wp:effectExtent l="0" t="0" r="0" b="0"/>
            <wp:wrapNone/>
            <wp:docPr id="2" name="Picture 2" descr="C:\Documents and Settings\aeo\My Documents\My Pictures\Microsoft Clip Organizer\j04347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aeo\My Documents\My Pictures\Microsoft Clip Organizer\j0434750.png"/>
                    <pic:cNvPicPr>
                      <a:picLocks noChangeAspect="1" noChangeArrowheads="1"/>
                    </pic:cNvPicPr>
                  </pic:nvPicPr>
                  <pic:blipFill>
                    <a:blip r:embed="rId35" cstate="print">
                      <a:duotone>
                        <a:schemeClr val="accent3">
                          <a:shade val="45000"/>
                          <a:satMod val="135000"/>
                        </a:schemeClr>
                        <a:prstClr val="white"/>
                      </a:duotone>
                    </a:blip>
                    <a:srcRect/>
                    <a:stretch>
                      <a:fillRect/>
                    </a:stretch>
                  </pic:blipFill>
                  <pic:spPr bwMode="auto">
                    <a:xfrm>
                      <a:off x="0" y="0"/>
                      <a:ext cx="365760" cy="36576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1D0415" w:rsidRPr="001D0CE2">
        <w:t xml:space="preserve">Authoring Rules are specific lists of rules that </w:t>
      </w:r>
      <w:r w:rsidR="001B2A57">
        <w:t>has to</w:t>
      </w:r>
      <w:r w:rsidR="001D0415" w:rsidRPr="001D0CE2">
        <w:t xml:space="preserve"> be addressed by </w:t>
      </w:r>
      <w:r w:rsidR="001B2A57">
        <w:t>this</w:t>
      </w:r>
      <w:r w:rsidR="001D0415" w:rsidRPr="001D0CE2">
        <w:t xml:space="preserve"> PES. Each Rules Checklist has a name and applicability criterion; both PES authors and reviewers are expected to use Authoring Rules Checklists to ensure completeness of the PES</w:t>
      </w:r>
      <w:r w:rsidR="00737205">
        <w:t>.</w:t>
      </w:r>
    </w:p>
    <w:tbl>
      <w:tblPr>
        <w:tblStyle w:val="LightList1"/>
        <w:tblW w:w="5000" w:type="pct"/>
        <w:tblLook w:val="04A0" w:firstRow="1" w:lastRow="0" w:firstColumn="1" w:lastColumn="0" w:noHBand="0" w:noVBand="1"/>
      </w:tblPr>
      <w:tblGrid>
        <w:gridCol w:w="4851"/>
        <w:gridCol w:w="4155"/>
      </w:tblGrid>
      <w:tr w:rsidR="00E90314" w:rsidRPr="001D0CE2" w14:paraId="59806C3F" w14:textId="77777777" w:rsidTr="00CD11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3" w:type="pct"/>
          </w:tcPr>
          <w:p w14:paraId="7A5C68CD" w14:textId="77777777" w:rsidR="00E90314" w:rsidRPr="001D0CE2" w:rsidRDefault="00E90314" w:rsidP="00CD1183">
            <w:pPr>
              <w:rPr>
                <w:b w:val="0"/>
              </w:rPr>
            </w:pPr>
            <w:r w:rsidRPr="001D0CE2">
              <w:t>Required Information</w:t>
            </w:r>
          </w:p>
        </w:tc>
        <w:tc>
          <w:tcPr>
            <w:tcW w:w="2307" w:type="pct"/>
          </w:tcPr>
          <w:p w14:paraId="462D78CF" w14:textId="77777777" w:rsidR="00E90314" w:rsidRPr="001D0CE2" w:rsidRDefault="00E90314" w:rsidP="00CD1183">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E90314" w:rsidRPr="001D0CE2" w14:paraId="2D004199" w14:textId="77777777" w:rsidTr="00CD1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3" w:type="pct"/>
          </w:tcPr>
          <w:p w14:paraId="2EC59EEE" w14:textId="6EBDF985" w:rsidR="00E90314" w:rsidRPr="001D0CE2" w:rsidRDefault="004116F3" w:rsidP="004116F3">
            <w:pPr>
              <w:rPr>
                <w:b w:val="0"/>
              </w:rPr>
            </w:pPr>
            <w:r>
              <w:rPr>
                <w:b w:val="0"/>
              </w:rPr>
              <w:t>Do</w:t>
            </w:r>
            <w:r w:rsidR="00E90314">
              <w:rPr>
                <w:b w:val="0"/>
              </w:rPr>
              <w:t xml:space="preserve"> specific rules apply to this </w:t>
            </w:r>
            <w:proofErr w:type="gramStart"/>
            <w:r w:rsidR="00E90314">
              <w:rPr>
                <w:b w:val="0"/>
              </w:rPr>
              <w:t xml:space="preserve">PES </w:t>
            </w:r>
            <w:r w:rsidR="00E90314" w:rsidRPr="001D0CE2">
              <w:rPr>
                <w:b w:val="0"/>
              </w:rPr>
              <w:t>?</w:t>
            </w:r>
            <w:proofErr w:type="gramEnd"/>
            <w:r w:rsidR="00E90314" w:rsidRPr="001D0CE2">
              <w:rPr>
                <w:b w:val="0"/>
              </w:rPr>
              <w:t xml:space="preserve"> </w:t>
            </w:r>
          </w:p>
        </w:tc>
        <w:tc>
          <w:tcPr>
            <w:tcW w:w="2307" w:type="pct"/>
          </w:tcPr>
          <w:p w14:paraId="6E6ED578" w14:textId="6E349D8C" w:rsidR="00E90314" w:rsidRPr="001D0CE2" w:rsidRDefault="002647BD" w:rsidP="00CD1183">
            <w:pPr>
              <w:cnfStyle w:val="000000100000" w:firstRow="0" w:lastRow="0" w:firstColumn="0" w:lastColumn="0" w:oddVBand="0" w:evenVBand="0" w:oddHBand="1" w:evenHBand="0" w:firstRowFirstColumn="0" w:firstRowLastColumn="0" w:lastRowFirstColumn="0" w:lastRowLastColumn="0"/>
              <w:rPr>
                <w:rStyle w:val="Emphasis"/>
              </w:rPr>
            </w:pPr>
            <w:sdt>
              <w:sdtPr>
                <w:rPr>
                  <w:rStyle w:val="Emphasis"/>
                </w:rPr>
                <w:alias w:val="Authoring Rules CheckLists"/>
                <w:tag w:val="Authoring_Rules_CheckLists"/>
                <w:id w:val="764886311"/>
                <w:placeholder>
                  <w:docPart w:val="D6C0B2785DE14301B7B321DAE5F84408"/>
                </w:placeholder>
                <w:comboBox>
                  <w:listItem w:value="Choose an item."/>
                  <w:listItem w:displayText="Yes" w:value="Yes"/>
                  <w:listItem w:displayText="No" w:value="No"/>
                </w:comboBox>
              </w:sdtPr>
              <w:sdtContent>
                <w:r w:rsidR="0086793A">
                  <w:rPr>
                    <w:rStyle w:val="Emphasis"/>
                  </w:rPr>
                  <w:t>No</w:t>
                </w:r>
              </w:sdtContent>
            </w:sdt>
          </w:p>
        </w:tc>
      </w:tr>
    </w:tbl>
    <w:p w14:paraId="47A9AE4C" w14:textId="3AC5B0B3" w:rsidR="00E90314" w:rsidRPr="00E90314" w:rsidRDefault="00E90314" w:rsidP="00E90314"/>
    <w:tbl>
      <w:tblPr>
        <w:tblStyle w:val="LightList1"/>
        <w:tblW w:w="5000" w:type="pct"/>
        <w:tblLook w:val="04A0" w:firstRow="1" w:lastRow="0" w:firstColumn="1" w:lastColumn="0" w:noHBand="0" w:noVBand="1"/>
      </w:tblPr>
      <w:tblGrid>
        <w:gridCol w:w="3595"/>
        <w:gridCol w:w="5411"/>
      </w:tblGrid>
      <w:tr w:rsidR="001D0415" w:rsidRPr="001D0CE2" w14:paraId="475A16C3" w14:textId="77777777" w:rsidTr="007802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6" w:type="pct"/>
            <w:shd w:val="clear" w:color="auto" w:fill="5B7F95"/>
          </w:tcPr>
          <w:p w14:paraId="0BABD0A8" w14:textId="77777777" w:rsidR="001D0415" w:rsidRPr="001D0CE2" w:rsidRDefault="001D0415" w:rsidP="001D0415">
            <w:r w:rsidRPr="001D0CE2">
              <w:t xml:space="preserve">Name of Checklists used in this PES </w:t>
            </w:r>
          </w:p>
        </w:tc>
        <w:tc>
          <w:tcPr>
            <w:tcW w:w="3004" w:type="pct"/>
            <w:shd w:val="clear" w:color="auto" w:fill="5B7F95"/>
          </w:tcPr>
          <w:p w14:paraId="59706185" w14:textId="77777777" w:rsidR="001D0415" w:rsidRPr="001D0CE2" w:rsidRDefault="001D0415" w:rsidP="001D0415">
            <w:pPr>
              <w:cnfStyle w:val="100000000000" w:firstRow="1" w:lastRow="0" w:firstColumn="0" w:lastColumn="0" w:oddVBand="0" w:evenVBand="0" w:oddHBand="0" w:evenHBand="0" w:firstRowFirstColumn="0" w:firstRowLastColumn="0" w:lastRowFirstColumn="0" w:lastRowLastColumn="0"/>
            </w:pPr>
            <w:r w:rsidRPr="001D0CE2">
              <w:t>Reason why that checklist applies to this PES</w:t>
            </w:r>
          </w:p>
        </w:tc>
      </w:tr>
      <w:tr w:rsidR="001D0415" w:rsidRPr="001D0CE2" w14:paraId="278B5012" w14:textId="77777777" w:rsidTr="001D0415">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996" w:type="pct"/>
          </w:tcPr>
          <w:p w14:paraId="662822CF" w14:textId="77777777" w:rsidR="001D0415" w:rsidRPr="007802A2" w:rsidRDefault="001D0415" w:rsidP="00912907">
            <w:pPr>
              <w:pStyle w:val="HiddenText"/>
              <w:rPr>
                <w:b w:val="0"/>
                <w:bCs w:val="0"/>
                <w:color w:val="0070C0"/>
              </w:rPr>
            </w:pPr>
            <w:r w:rsidRPr="007802A2">
              <w:rPr>
                <w:b w:val="0"/>
              </w:rPr>
              <w:t>Ex</w:t>
            </w:r>
            <w:r w:rsidRPr="007802A2">
              <w:rPr>
                <w:b w:val="0"/>
                <w:bCs w:val="0"/>
              </w:rPr>
              <w:t>:</w:t>
            </w:r>
            <w:r w:rsidRPr="007802A2">
              <w:rPr>
                <w:b w:val="0"/>
              </w:rPr>
              <w:t xml:space="preserve"> </w:t>
            </w:r>
            <w:hyperlink r:id="rId69" w:history="1">
              <w:r w:rsidRPr="007802A2">
                <w:rPr>
                  <w:b w:val="0"/>
                </w:rPr>
                <w:t>Checklist_UXRules-v3-1.docx</w:t>
              </w:r>
            </w:hyperlink>
          </w:p>
          <w:p w14:paraId="2CCC5596" w14:textId="77777777" w:rsidR="001D0415" w:rsidRPr="001D0CE2" w:rsidRDefault="001D0415" w:rsidP="001D0415">
            <w:pPr>
              <w:rPr>
                <w:highlight w:val="yellow"/>
              </w:rPr>
            </w:pPr>
          </w:p>
        </w:tc>
        <w:tc>
          <w:tcPr>
            <w:tcW w:w="3004" w:type="pct"/>
          </w:tcPr>
          <w:p w14:paraId="35FC3508" w14:textId="77777777" w:rsidR="001D0415" w:rsidRPr="001D0CE2" w:rsidRDefault="001D0415" w:rsidP="001D0415">
            <w:pPr>
              <w:cnfStyle w:val="000000100000" w:firstRow="0" w:lastRow="0" w:firstColumn="0" w:lastColumn="0" w:oddVBand="0" w:evenVBand="0" w:oddHBand="1" w:evenHBand="0" w:firstRowFirstColumn="0" w:firstRowLastColumn="0" w:lastRowFirstColumn="0" w:lastRowLastColumn="0"/>
              <w:rPr>
                <w:highlight w:val="yellow"/>
              </w:rPr>
            </w:pPr>
            <w:r w:rsidRPr="002C78F7">
              <w:rPr>
                <w:rStyle w:val="HiddenTextChar"/>
              </w:rPr>
              <w:t>Facilitates verification that generic usability criteria have been properly considered during the conception of the user interface</w:t>
            </w:r>
            <w:r w:rsidRPr="006901E1">
              <w:rPr>
                <w:color w:val="808080"/>
              </w:rPr>
              <w:t>.</w:t>
            </w:r>
            <w:r w:rsidRPr="001D0CE2">
              <w:rPr>
                <w:i/>
                <w:color w:val="3366FF"/>
              </w:rPr>
              <w:t xml:space="preserve"> </w:t>
            </w:r>
          </w:p>
        </w:tc>
      </w:tr>
      <w:tr w:rsidR="001D0415" w:rsidRPr="001D0CE2" w14:paraId="5F4DAE9D" w14:textId="77777777" w:rsidTr="001D0415">
        <w:sdt>
          <w:sdtPr>
            <w:alias w:val="Check list name"/>
            <w:tag w:val="Check_list_name"/>
            <w:id w:val="-274251068"/>
            <w:placeholder>
              <w:docPart w:val="ADF65CDE7B084B91B5DD68D775C6A237"/>
            </w:placeholder>
            <w:showingPlcHdr/>
          </w:sdtPr>
          <w:sdtContent>
            <w:tc>
              <w:tcPr>
                <w:cnfStyle w:val="001000000000" w:firstRow="0" w:lastRow="0" w:firstColumn="1" w:lastColumn="0" w:oddVBand="0" w:evenVBand="0" w:oddHBand="0" w:evenHBand="0" w:firstRowFirstColumn="0" w:firstRowLastColumn="0" w:lastRowFirstColumn="0" w:lastRowLastColumn="0"/>
                <w:tcW w:w="1996" w:type="pct"/>
              </w:tcPr>
              <w:p w14:paraId="268B860D" w14:textId="18E1858D" w:rsidR="001D0415" w:rsidRPr="001D0CE2" w:rsidRDefault="001D0415" w:rsidP="00CE3497">
                <w:pPr>
                  <w:rPr>
                    <w:color w:val="3366FF"/>
                  </w:rPr>
                </w:pPr>
                <w:r w:rsidRPr="00CE3497">
                  <w:rPr>
                    <w:b w:val="0"/>
                  </w:rPr>
                  <w:t xml:space="preserve">Click here to enter </w:t>
                </w:r>
                <w:r w:rsidR="00CE3497">
                  <w:rPr>
                    <w:b w:val="0"/>
                  </w:rPr>
                  <w:t>the item to check</w:t>
                </w:r>
                <w:r w:rsidRPr="00CE3497">
                  <w:rPr>
                    <w:b w:val="0"/>
                  </w:rPr>
                  <w:t>.</w:t>
                </w:r>
              </w:p>
            </w:tc>
          </w:sdtContent>
        </w:sdt>
        <w:sdt>
          <w:sdtPr>
            <w:alias w:val="Checklist Rationale"/>
            <w:tag w:val="Checklist_Rationale"/>
            <w:id w:val="64309088"/>
            <w:placeholder>
              <w:docPart w:val="35610FB38FBE4B87B9D700B764B5DDD1"/>
            </w:placeholder>
            <w:showingPlcHdr/>
          </w:sdtPr>
          <w:sdtContent>
            <w:tc>
              <w:tcPr>
                <w:tcW w:w="3004" w:type="pct"/>
              </w:tcPr>
              <w:p w14:paraId="51A26D73" w14:textId="77777777" w:rsidR="001D0415" w:rsidRPr="001D0CE2" w:rsidRDefault="001D0415" w:rsidP="00DD6C21">
                <w:pPr>
                  <w:cnfStyle w:val="000000000000" w:firstRow="0" w:lastRow="0" w:firstColumn="0" w:lastColumn="0" w:oddVBand="0" w:evenVBand="0" w:oddHBand="0" w:evenHBand="0" w:firstRowFirstColumn="0" w:firstRowLastColumn="0" w:lastRowFirstColumn="0" w:lastRowLastColumn="0"/>
                </w:pPr>
                <w:r w:rsidRPr="006901E1">
                  <w:rPr>
                    <w:color w:val="808080"/>
                  </w:rPr>
                  <w:t>Click here to enter text.</w:t>
                </w:r>
              </w:p>
            </w:tc>
          </w:sdtContent>
        </w:sdt>
      </w:tr>
    </w:tbl>
    <w:p w14:paraId="4230B512" w14:textId="70C1DE69" w:rsidR="00D86789" w:rsidRDefault="00D86789" w:rsidP="001D0415"/>
    <w:p w14:paraId="587E52E9" w14:textId="77777777" w:rsidR="00D86789" w:rsidRDefault="00D86789">
      <w:r>
        <w:br w:type="page"/>
      </w:r>
    </w:p>
    <w:p w14:paraId="267EFD23" w14:textId="2CA32034" w:rsidR="001D0415" w:rsidRDefault="00413E5A" w:rsidP="00D86789">
      <w:pPr>
        <w:pStyle w:val="PartSubtitle"/>
      </w:pPr>
      <w:bookmarkStart w:id="247" w:name="_Toc148687447"/>
      <w:r>
        <w:lastRenderedPageBreak/>
        <w:t>Template</w:t>
      </w:r>
      <w:r w:rsidR="00D86789" w:rsidRPr="00D86789">
        <w:t xml:space="preserve"> </w:t>
      </w:r>
      <w:r w:rsidR="00CE7589" w:rsidRPr="00D86789">
        <w:t>Life trace</w:t>
      </w:r>
      <w:bookmarkEnd w:id="247"/>
    </w:p>
    <w:p w14:paraId="3CBAB4D2" w14:textId="77777777" w:rsidR="00CE7589" w:rsidRDefault="00CE7589" w:rsidP="00D86789">
      <w:pPr>
        <w:pStyle w:val="PartSubtitle"/>
      </w:pPr>
    </w:p>
    <w:p w14:paraId="0E6C3923" w14:textId="7A53EEDF" w:rsidR="00D86789" w:rsidRDefault="00CE7589" w:rsidP="008C43A0">
      <w:r>
        <w:t xml:space="preserve">Note that the last version of published PES template is available </w:t>
      </w:r>
      <w:hyperlink r:id="rId70" w:history="1">
        <w:r w:rsidRPr="00CE7589">
          <w:rPr>
            <w:rStyle w:val="Hyperlink"/>
          </w:rPr>
          <w:t>here</w:t>
        </w:r>
      </w:hyperlink>
      <w:r>
        <w:t>.</w:t>
      </w:r>
    </w:p>
    <w:p w14:paraId="00FFEBB5" w14:textId="7BD41E68" w:rsidR="00CE7589" w:rsidRDefault="00CE7589" w:rsidP="008C43A0">
      <w:r>
        <w:t xml:space="preserve">If you are using a local copy template, download the last version to ensure you have the right version. If not, look at the template </w:t>
      </w:r>
      <w:proofErr w:type="spellStart"/>
      <w:r>
        <w:t>lifetrace</w:t>
      </w:r>
      <w:proofErr w:type="spellEnd"/>
      <w:r>
        <w:t xml:space="preserve"> to know what has changed.</w:t>
      </w:r>
    </w:p>
    <w:tbl>
      <w:tblPr>
        <w:tblStyle w:val="LightList1"/>
        <w:tblW w:w="10800" w:type="dxa"/>
        <w:tblInd w:w="-640" w:type="dxa"/>
        <w:tblLook w:val="04A0" w:firstRow="1" w:lastRow="0" w:firstColumn="1" w:lastColumn="0" w:noHBand="0" w:noVBand="1"/>
      </w:tblPr>
      <w:tblGrid>
        <w:gridCol w:w="855"/>
        <w:gridCol w:w="872"/>
        <w:gridCol w:w="1170"/>
        <w:gridCol w:w="93"/>
        <w:gridCol w:w="1016"/>
        <w:gridCol w:w="5910"/>
        <w:gridCol w:w="884"/>
      </w:tblGrid>
      <w:tr w:rsidR="00413E5A" w14:paraId="1AE7E7B8" w14:textId="77777777" w:rsidTr="0049289C">
        <w:trPr>
          <w:cnfStyle w:val="100000000000" w:firstRow="1" w:lastRow="0" w:firstColumn="0" w:lastColumn="0" w:oddVBand="0" w:evenVBand="0" w:oddHBand="0"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855" w:type="dxa"/>
            <w:tcBorders>
              <w:bottom w:val="single" w:sz="4" w:space="0" w:color="auto"/>
            </w:tcBorders>
          </w:tcPr>
          <w:p w14:paraId="14439BEB" w14:textId="554002CD" w:rsidR="00413E5A" w:rsidRPr="00413E5A" w:rsidRDefault="00413E5A" w:rsidP="008C43A0">
            <w:pPr>
              <w:rPr>
                <w:b w:val="0"/>
                <w:sz w:val="16"/>
                <w:szCs w:val="16"/>
              </w:rPr>
            </w:pPr>
            <w:r w:rsidRPr="00413E5A">
              <w:rPr>
                <w:b w:val="0"/>
                <w:sz w:val="16"/>
                <w:szCs w:val="16"/>
              </w:rPr>
              <w:t>Author</w:t>
            </w:r>
          </w:p>
        </w:tc>
        <w:tc>
          <w:tcPr>
            <w:tcW w:w="872" w:type="dxa"/>
            <w:tcBorders>
              <w:bottom w:val="single" w:sz="4" w:space="0" w:color="auto"/>
            </w:tcBorders>
          </w:tcPr>
          <w:p w14:paraId="00C12FD0" w14:textId="14327BB1" w:rsidR="00413E5A" w:rsidRPr="00413E5A" w:rsidRDefault="00413E5A" w:rsidP="008C43A0">
            <w:pPr>
              <w:cnfStyle w:val="100000000000" w:firstRow="1" w:lastRow="0" w:firstColumn="0" w:lastColumn="0" w:oddVBand="0" w:evenVBand="0" w:oddHBand="0" w:evenHBand="0" w:firstRowFirstColumn="0" w:firstRowLastColumn="0" w:lastRowFirstColumn="0" w:lastRowLastColumn="0"/>
              <w:rPr>
                <w:b w:val="0"/>
                <w:sz w:val="16"/>
                <w:szCs w:val="16"/>
              </w:rPr>
            </w:pPr>
            <w:r w:rsidRPr="00413E5A">
              <w:rPr>
                <w:b w:val="0"/>
                <w:sz w:val="16"/>
                <w:szCs w:val="16"/>
              </w:rPr>
              <w:t>Activity</w:t>
            </w:r>
          </w:p>
        </w:tc>
        <w:tc>
          <w:tcPr>
            <w:tcW w:w="1263" w:type="dxa"/>
            <w:gridSpan w:val="2"/>
            <w:tcBorders>
              <w:bottom w:val="single" w:sz="4" w:space="0" w:color="auto"/>
            </w:tcBorders>
          </w:tcPr>
          <w:p w14:paraId="0B1737F6" w14:textId="77777777" w:rsidR="00413E5A" w:rsidRPr="00413E5A" w:rsidRDefault="00413E5A" w:rsidP="008C43A0">
            <w:pPr>
              <w:cnfStyle w:val="100000000000" w:firstRow="1" w:lastRow="0" w:firstColumn="0" w:lastColumn="0" w:oddVBand="0" w:evenVBand="0" w:oddHBand="0" w:evenHBand="0" w:firstRowFirstColumn="0" w:firstRowLastColumn="0" w:lastRowFirstColumn="0" w:lastRowLastColumn="0"/>
              <w:rPr>
                <w:b w:val="0"/>
                <w:sz w:val="16"/>
                <w:szCs w:val="16"/>
              </w:rPr>
            </w:pPr>
            <w:r w:rsidRPr="00413E5A">
              <w:rPr>
                <w:b w:val="0"/>
                <w:sz w:val="16"/>
                <w:szCs w:val="16"/>
              </w:rPr>
              <w:t>Change Id</w:t>
            </w:r>
          </w:p>
          <w:p w14:paraId="2711998F" w14:textId="5E2D1F79" w:rsidR="00413E5A" w:rsidRPr="00413E5A" w:rsidRDefault="00413E5A" w:rsidP="008C43A0">
            <w:pPr>
              <w:cnfStyle w:val="100000000000" w:firstRow="1" w:lastRow="0" w:firstColumn="0" w:lastColumn="0" w:oddVBand="0" w:evenVBand="0" w:oddHBand="0" w:evenHBand="0" w:firstRowFirstColumn="0" w:firstRowLastColumn="0" w:lastRowFirstColumn="0" w:lastRowLastColumn="0"/>
              <w:rPr>
                <w:b w:val="0"/>
                <w:sz w:val="16"/>
                <w:szCs w:val="16"/>
              </w:rPr>
            </w:pPr>
            <w:proofErr w:type="spellStart"/>
            <w:r w:rsidRPr="00413E5A">
              <w:rPr>
                <w:b w:val="0"/>
                <w:sz w:val="16"/>
                <w:szCs w:val="16"/>
              </w:rPr>
              <w:t>Major.minor</w:t>
            </w:r>
            <w:proofErr w:type="spellEnd"/>
          </w:p>
        </w:tc>
        <w:tc>
          <w:tcPr>
            <w:tcW w:w="1016" w:type="dxa"/>
            <w:tcBorders>
              <w:bottom w:val="single" w:sz="4" w:space="0" w:color="auto"/>
              <w:right w:val="single" w:sz="4" w:space="0" w:color="auto"/>
            </w:tcBorders>
          </w:tcPr>
          <w:p w14:paraId="0E53DCD6" w14:textId="07C64A18" w:rsidR="00413E5A" w:rsidRPr="00413E5A" w:rsidRDefault="00413E5A" w:rsidP="008C43A0">
            <w:pPr>
              <w:cnfStyle w:val="100000000000" w:firstRow="1" w:lastRow="0" w:firstColumn="0" w:lastColumn="0" w:oddVBand="0" w:evenVBand="0" w:oddHBand="0" w:evenHBand="0" w:firstRowFirstColumn="0" w:firstRowLastColumn="0" w:lastRowFirstColumn="0" w:lastRowLastColumn="0"/>
              <w:rPr>
                <w:b w:val="0"/>
                <w:sz w:val="16"/>
                <w:szCs w:val="16"/>
              </w:rPr>
            </w:pPr>
            <w:r w:rsidRPr="00413E5A">
              <w:rPr>
                <w:b w:val="0"/>
                <w:sz w:val="16"/>
                <w:szCs w:val="16"/>
              </w:rPr>
              <w:t>Date (</w:t>
            </w:r>
            <w:proofErr w:type="spellStart"/>
            <w:r w:rsidRPr="00413E5A">
              <w:rPr>
                <w:b w:val="0"/>
                <w:sz w:val="16"/>
                <w:szCs w:val="16"/>
              </w:rPr>
              <w:t>yy</w:t>
            </w:r>
            <w:proofErr w:type="spellEnd"/>
            <w:r w:rsidRPr="00413E5A">
              <w:rPr>
                <w:b w:val="0"/>
                <w:sz w:val="16"/>
                <w:szCs w:val="16"/>
              </w:rPr>
              <w:t>/mm/</w:t>
            </w:r>
            <w:proofErr w:type="spellStart"/>
            <w:r w:rsidRPr="00413E5A">
              <w:rPr>
                <w:b w:val="0"/>
                <w:sz w:val="16"/>
                <w:szCs w:val="16"/>
              </w:rPr>
              <w:t>dd</w:t>
            </w:r>
            <w:proofErr w:type="spellEnd"/>
            <w:r w:rsidRPr="00413E5A">
              <w:rPr>
                <w:b w:val="0"/>
                <w:sz w:val="16"/>
                <w:szCs w:val="16"/>
              </w:rPr>
              <w:t>)</w:t>
            </w:r>
          </w:p>
        </w:tc>
        <w:tc>
          <w:tcPr>
            <w:tcW w:w="5910" w:type="dxa"/>
            <w:tcBorders>
              <w:top w:val="single" w:sz="4" w:space="0" w:color="auto"/>
              <w:left w:val="single" w:sz="4" w:space="0" w:color="auto"/>
              <w:bottom w:val="single" w:sz="4" w:space="0" w:color="auto"/>
              <w:right w:val="single" w:sz="4" w:space="0" w:color="auto"/>
            </w:tcBorders>
          </w:tcPr>
          <w:p w14:paraId="424BBFE8" w14:textId="13EA7357" w:rsidR="00413E5A" w:rsidRPr="00413E5A" w:rsidRDefault="00413E5A" w:rsidP="008C43A0">
            <w:pPr>
              <w:cnfStyle w:val="100000000000" w:firstRow="1" w:lastRow="0" w:firstColumn="0" w:lastColumn="0" w:oddVBand="0" w:evenVBand="0" w:oddHBand="0" w:evenHBand="0" w:firstRowFirstColumn="0" w:firstRowLastColumn="0" w:lastRowFirstColumn="0" w:lastRowLastColumn="0"/>
              <w:rPr>
                <w:b w:val="0"/>
                <w:sz w:val="16"/>
                <w:szCs w:val="16"/>
              </w:rPr>
            </w:pPr>
            <w:r w:rsidRPr="00413E5A">
              <w:rPr>
                <w:b w:val="0"/>
                <w:sz w:val="16"/>
                <w:szCs w:val="16"/>
              </w:rPr>
              <w:t xml:space="preserve">Change comments </w:t>
            </w:r>
            <w:r w:rsidRPr="00413E5A">
              <w:rPr>
                <w:b w:val="0"/>
                <w:sz w:val="16"/>
                <w:szCs w:val="16"/>
              </w:rPr>
              <w:br/>
              <w:t xml:space="preserve">( Specify </w:t>
            </w:r>
            <w:r w:rsidRPr="00413E5A">
              <w:rPr>
                <w:b w:val="0"/>
                <w:i/>
                <w:iCs/>
                <w:sz w:val="16"/>
                <w:szCs w:val="16"/>
                <w:u w:val="single"/>
              </w:rPr>
              <w:t xml:space="preserve">list of Reviewers  </w:t>
            </w:r>
            <w:r w:rsidRPr="00413E5A">
              <w:rPr>
                <w:b w:val="0"/>
                <w:sz w:val="16"/>
                <w:szCs w:val="16"/>
              </w:rPr>
              <w:t>for major changes)</w:t>
            </w:r>
          </w:p>
        </w:tc>
        <w:tc>
          <w:tcPr>
            <w:tcW w:w="884" w:type="dxa"/>
            <w:tcBorders>
              <w:top w:val="single" w:sz="4" w:space="0" w:color="auto"/>
              <w:left w:val="single" w:sz="4" w:space="0" w:color="auto"/>
              <w:bottom w:val="single" w:sz="4" w:space="0" w:color="auto"/>
              <w:right w:val="single" w:sz="4" w:space="0" w:color="auto"/>
            </w:tcBorders>
          </w:tcPr>
          <w:p w14:paraId="05835887" w14:textId="3130DA91" w:rsidR="00413E5A" w:rsidRPr="00413E5A" w:rsidRDefault="00413E5A" w:rsidP="008C43A0">
            <w:pPr>
              <w:cnfStyle w:val="100000000000" w:firstRow="1" w:lastRow="0" w:firstColumn="0" w:lastColumn="0" w:oddVBand="0" w:evenVBand="0" w:oddHBand="0" w:evenHBand="0" w:firstRowFirstColumn="0" w:firstRowLastColumn="0" w:lastRowFirstColumn="0" w:lastRowLastColumn="0"/>
              <w:rPr>
                <w:b w:val="0"/>
                <w:sz w:val="16"/>
                <w:szCs w:val="16"/>
              </w:rPr>
            </w:pPr>
            <w:r w:rsidRPr="00413E5A">
              <w:rPr>
                <w:b w:val="0"/>
                <w:sz w:val="16"/>
                <w:szCs w:val="16"/>
              </w:rPr>
              <w:t>Maturity</w:t>
            </w:r>
          </w:p>
        </w:tc>
      </w:tr>
      <w:tr w:rsidR="00413E5A" w14:paraId="4DDA59FA" w14:textId="77777777" w:rsidTr="0049289C">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55" w:type="dxa"/>
            <w:tcBorders>
              <w:top w:val="single" w:sz="4" w:space="0" w:color="auto"/>
              <w:left w:val="single" w:sz="4" w:space="0" w:color="auto"/>
              <w:bottom w:val="single" w:sz="4" w:space="0" w:color="auto"/>
              <w:right w:val="single" w:sz="4" w:space="0" w:color="auto"/>
            </w:tcBorders>
          </w:tcPr>
          <w:p w14:paraId="4DB14BEB" w14:textId="03281E41" w:rsidR="00413E5A" w:rsidRPr="00413E5A" w:rsidRDefault="00EB7867" w:rsidP="008C43A0">
            <w:pPr>
              <w:rPr>
                <w:b w:val="0"/>
              </w:rPr>
            </w:pPr>
            <w:r>
              <w:rPr>
                <w:b w:val="0"/>
                <w:sz w:val="16"/>
              </w:rPr>
              <w:t>JDT</w:t>
            </w:r>
          </w:p>
        </w:tc>
        <w:tc>
          <w:tcPr>
            <w:tcW w:w="872" w:type="dxa"/>
            <w:tcBorders>
              <w:top w:val="single" w:sz="4" w:space="0" w:color="auto"/>
              <w:left w:val="single" w:sz="4" w:space="0" w:color="auto"/>
              <w:bottom w:val="single" w:sz="4" w:space="0" w:color="auto"/>
              <w:right w:val="single" w:sz="4" w:space="0" w:color="auto"/>
            </w:tcBorders>
          </w:tcPr>
          <w:p w14:paraId="25BA5A8D" w14:textId="6C536C3A" w:rsidR="00413E5A" w:rsidRPr="00413E5A" w:rsidRDefault="00413E5A" w:rsidP="008C43A0">
            <w:pPr>
              <w:cnfStyle w:val="000000100000" w:firstRow="0" w:lastRow="0" w:firstColumn="0" w:lastColumn="0" w:oddVBand="0" w:evenVBand="0" w:oddHBand="1" w:evenHBand="0" w:firstRowFirstColumn="0" w:firstRowLastColumn="0" w:lastRowFirstColumn="0" w:lastRowLastColumn="0"/>
              <w:rPr>
                <w:sz w:val="16"/>
                <w:szCs w:val="16"/>
              </w:rPr>
            </w:pPr>
            <w:r w:rsidRPr="00413E5A">
              <w:rPr>
                <w:sz w:val="16"/>
                <w:szCs w:val="16"/>
              </w:rPr>
              <w:t>Creation</w:t>
            </w:r>
          </w:p>
        </w:tc>
        <w:tc>
          <w:tcPr>
            <w:tcW w:w="1170" w:type="dxa"/>
            <w:tcBorders>
              <w:top w:val="single" w:sz="4" w:space="0" w:color="auto"/>
              <w:left w:val="single" w:sz="4" w:space="0" w:color="auto"/>
              <w:bottom w:val="single" w:sz="4" w:space="0" w:color="auto"/>
              <w:right w:val="single" w:sz="4" w:space="0" w:color="auto"/>
            </w:tcBorders>
          </w:tcPr>
          <w:p w14:paraId="5AF850B5" w14:textId="58185BA3" w:rsidR="00413E5A" w:rsidRPr="00413E5A" w:rsidRDefault="00413E5A" w:rsidP="008C43A0">
            <w:pPr>
              <w:cnfStyle w:val="000000100000" w:firstRow="0" w:lastRow="0" w:firstColumn="0" w:lastColumn="0" w:oddVBand="0" w:evenVBand="0" w:oddHBand="1" w:evenHBand="0" w:firstRowFirstColumn="0" w:firstRowLastColumn="0" w:lastRowFirstColumn="0" w:lastRowLastColumn="0"/>
              <w:rPr>
                <w:sz w:val="16"/>
                <w:szCs w:val="16"/>
              </w:rPr>
            </w:pPr>
            <w:r w:rsidRPr="00413E5A">
              <w:rPr>
                <w:sz w:val="16"/>
                <w:szCs w:val="16"/>
              </w:rPr>
              <w:t>V4R43</w:t>
            </w:r>
          </w:p>
        </w:tc>
        <w:tc>
          <w:tcPr>
            <w:tcW w:w="1109" w:type="dxa"/>
            <w:gridSpan w:val="2"/>
            <w:tcBorders>
              <w:top w:val="single" w:sz="4" w:space="0" w:color="auto"/>
              <w:left w:val="single" w:sz="4" w:space="0" w:color="auto"/>
              <w:bottom w:val="single" w:sz="4" w:space="0" w:color="auto"/>
              <w:right w:val="single" w:sz="4" w:space="0" w:color="auto"/>
            </w:tcBorders>
          </w:tcPr>
          <w:p w14:paraId="7930A770" w14:textId="693CC256" w:rsidR="00413E5A" w:rsidRPr="00413E5A" w:rsidRDefault="00413E5A" w:rsidP="008C43A0">
            <w:pPr>
              <w:cnfStyle w:val="000000100000" w:firstRow="0" w:lastRow="0" w:firstColumn="0" w:lastColumn="0" w:oddVBand="0" w:evenVBand="0" w:oddHBand="1" w:evenHBand="0" w:firstRowFirstColumn="0" w:firstRowLastColumn="0" w:lastRowFirstColumn="0" w:lastRowLastColumn="0"/>
              <w:rPr>
                <w:sz w:val="16"/>
                <w:szCs w:val="16"/>
              </w:rPr>
            </w:pPr>
          </w:p>
        </w:tc>
        <w:tc>
          <w:tcPr>
            <w:tcW w:w="5910" w:type="dxa"/>
            <w:tcBorders>
              <w:top w:val="single" w:sz="4" w:space="0" w:color="auto"/>
              <w:left w:val="single" w:sz="4" w:space="0" w:color="auto"/>
              <w:bottom w:val="single" w:sz="4" w:space="0" w:color="auto"/>
              <w:right w:val="single" w:sz="4" w:space="0" w:color="auto"/>
            </w:tcBorders>
          </w:tcPr>
          <w:p w14:paraId="5A947A2F" w14:textId="77777777" w:rsidR="00413E5A" w:rsidRPr="00413E5A" w:rsidRDefault="00413E5A" w:rsidP="008C43A0">
            <w:pPr>
              <w:cnfStyle w:val="000000100000" w:firstRow="0" w:lastRow="0" w:firstColumn="0" w:lastColumn="0" w:oddVBand="0" w:evenVBand="0" w:oddHBand="1" w:evenHBand="0" w:firstRowFirstColumn="0" w:firstRowLastColumn="0" w:lastRowFirstColumn="0" w:lastRowLastColumn="0"/>
              <w:rPr>
                <w:sz w:val="16"/>
                <w:szCs w:val="16"/>
              </w:rPr>
            </w:pPr>
          </w:p>
        </w:tc>
        <w:tc>
          <w:tcPr>
            <w:tcW w:w="884" w:type="dxa"/>
            <w:tcBorders>
              <w:top w:val="single" w:sz="4" w:space="0" w:color="auto"/>
              <w:left w:val="single" w:sz="4" w:space="0" w:color="auto"/>
              <w:bottom w:val="single" w:sz="4" w:space="0" w:color="auto"/>
              <w:right w:val="single" w:sz="4" w:space="0" w:color="auto"/>
            </w:tcBorders>
          </w:tcPr>
          <w:p w14:paraId="282C7D94" w14:textId="635B3104" w:rsidR="00413E5A" w:rsidRPr="00413E5A" w:rsidRDefault="00413E5A" w:rsidP="008C43A0">
            <w:pPr>
              <w:cnfStyle w:val="000000100000" w:firstRow="0" w:lastRow="0" w:firstColumn="0" w:lastColumn="0" w:oddVBand="0" w:evenVBand="0" w:oddHBand="1" w:evenHBand="0" w:firstRowFirstColumn="0" w:firstRowLastColumn="0" w:lastRowFirstColumn="0" w:lastRowLastColumn="0"/>
              <w:rPr>
                <w:sz w:val="16"/>
                <w:szCs w:val="16"/>
              </w:rPr>
            </w:pPr>
            <w:r w:rsidRPr="00413E5A">
              <w:rPr>
                <w:sz w:val="16"/>
                <w:szCs w:val="16"/>
              </w:rPr>
              <w:t>Validated</w:t>
            </w:r>
          </w:p>
        </w:tc>
      </w:tr>
      <w:tr w:rsidR="00413E5A" w14:paraId="399D4058" w14:textId="77777777" w:rsidTr="0049289C">
        <w:trPr>
          <w:trHeight w:val="290"/>
        </w:trPr>
        <w:tc>
          <w:tcPr>
            <w:cnfStyle w:val="001000000000" w:firstRow="0" w:lastRow="0" w:firstColumn="1" w:lastColumn="0" w:oddVBand="0" w:evenVBand="0" w:oddHBand="0" w:evenHBand="0" w:firstRowFirstColumn="0" w:firstRowLastColumn="0" w:lastRowFirstColumn="0" w:lastRowLastColumn="0"/>
            <w:tcW w:w="855" w:type="dxa"/>
            <w:tcBorders>
              <w:top w:val="single" w:sz="4" w:space="0" w:color="auto"/>
              <w:left w:val="single" w:sz="4" w:space="0" w:color="auto"/>
              <w:bottom w:val="single" w:sz="4" w:space="0" w:color="auto"/>
              <w:right w:val="single" w:sz="4" w:space="0" w:color="auto"/>
            </w:tcBorders>
          </w:tcPr>
          <w:p w14:paraId="4CBAA309" w14:textId="087395FA" w:rsidR="00413E5A" w:rsidRPr="00413E5A" w:rsidRDefault="00413E5A" w:rsidP="008C43A0">
            <w:pPr>
              <w:rPr>
                <w:b w:val="0"/>
                <w:sz w:val="16"/>
              </w:rPr>
            </w:pPr>
            <w:r w:rsidRPr="00413E5A">
              <w:rPr>
                <w:b w:val="0"/>
                <w:sz w:val="16"/>
              </w:rPr>
              <w:t>ccc</w:t>
            </w:r>
          </w:p>
        </w:tc>
        <w:tc>
          <w:tcPr>
            <w:tcW w:w="872" w:type="dxa"/>
            <w:tcBorders>
              <w:top w:val="single" w:sz="4" w:space="0" w:color="auto"/>
              <w:left w:val="single" w:sz="4" w:space="0" w:color="auto"/>
              <w:bottom w:val="single" w:sz="4" w:space="0" w:color="auto"/>
              <w:right w:val="single" w:sz="4" w:space="0" w:color="auto"/>
            </w:tcBorders>
          </w:tcPr>
          <w:p w14:paraId="2F0D7A98" w14:textId="3D6AF5F0" w:rsidR="00413E5A" w:rsidRPr="00413E5A" w:rsidRDefault="00413E5A" w:rsidP="008C43A0">
            <w:pPr>
              <w:cnfStyle w:val="000000000000" w:firstRow="0" w:lastRow="0" w:firstColumn="0" w:lastColumn="0" w:oddVBand="0" w:evenVBand="0" w:oddHBand="0" w:evenHBand="0" w:firstRowFirstColumn="0" w:firstRowLastColumn="0" w:lastRowFirstColumn="0" w:lastRowLastColumn="0"/>
              <w:rPr>
                <w:sz w:val="16"/>
                <w:szCs w:val="16"/>
              </w:rPr>
            </w:pPr>
            <w:r w:rsidRPr="00413E5A">
              <w:rPr>
                <w:sz w:val="16"/>
                <w:szCs w:val="16"/>
              </w:rPr>
              <w:t>Update</w:t>
            </w:r>
          </w:p>
        </w:tc>
        <w:tc>
          <w:tcPr>
            <w:tcW w:w="1170" w:type="dxa"/>
            <w:tcBorders>
              <w:top w:val="single" w:sz="4" w:space="0" w:color="auto"/>
              <w:left w:val="single" w:sz="4" w:space="0" w:color="auto"/>
              <w:bottom w:val="single" w:sz="4" w:space="0" w:color="auto"/>
              <w:right w:val="single" w:sz="4" w:space="0" w:color="auto"/>
            </w:tcBorders>
          </w:tcPr>
          <w:p w14:paraId="571EC3F8" w14:textId="61D14793" w:rsidR="00413E5A" w:rsidRPr="00413E5A" w:rsidRDefault="00413E5A" w:rsidP="008C43A0">
            <w:pPr>
              <w:cnfStyle w:val="000000000000" w:firstRow="0" w:lastRow="0" w:firstColumn="0" w:lastColumn="0" w:oddVBand="0" w:evenVBand="0" w:oddHBand="0" w:evenHBand="0" w:firstRowFirstColumn="0" w:firstRowLastColumn="0" w:lastRowFirstColumn="0" w:lastRowLastColumn="0"/>
              <w:rPr>
                <w:sz w:val="16"/>
                <w:szCs w:val="16"/>
              </w:rPr>
            </w:pPr>
            <w:r w:rsidRPr="00413E5A">
              <w:rPr>
                <w:sz w:val="16"/>
                <w:szCs w:val="16"/>
              </w:rPr>
              <w:t>V5R1 (major)</w:t>
            </w:r>
          </w:p>
        </w:tc>
        <w:tc>
          <w:tcPr>
            <w:tcW w:w="1109" w:type="dxa"/>
            <w:gridSpan w:val="2"/>
            <w:tcBorders>
              <w:top w:val="single" w:sz="4" w:space="0" w:color="auto"/>
              <w:left w:val="single" w:sz="4" w:space="0" w:color="auto"/>
              <w:bottom w:val="single" w:sz="4" w:space="0" w:color="auto"/>
              <w:right w:val="single" w:sz="4" w:space="0" w:color="auto"/>
            </w:tcBorders>
          </w:tcPr>
          <w:p w14:paraId="3324E965" w14:textId="0FE8278C" w:rsidR="00413E5A" w:rsidRPr="00413E5A" w:rsidRDefault="00413E5A" w:rsidP="008C43A0">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2021/04/29</w:t>
            </w:r>
          </w:p>
        </w:tc>
        <w:tc>
          <w:tcPr>
            <w:tcW w:w="5910" w:type="dxa"/>
            <w:tcBorders>
              <w:top w:val="single" w:sz="4" w:space="0" w:color="auto"/>
              <w:left w:val="single" w:sz="4" w:space="0" w:color="auto"/>
              <w:bottom w:val="single" w:sz="4" w:space="0" w:color="auto"/>
              <w:right w:val="single" w:sz="4" w:space="0" w:color="auto"/>
            </w:tcBorders>
          </w:tcPr>
          <w:p w14:paraId="3A66C6A4" w14:textId="77777777" w:rsidR="00413E5A" w:rsidRPr="00413E5A" w:rsidRDefault="00413E5A" w:rsidP="008C43A0">
            <w:pPr>
              <w:cnfStyle w:val="000000000000" w:firstRow="0" w:lastRow="0" w:firstColumn="0" w:lastColumn="0" w:oddVBand="0" w:evenVBand="0" w:oddHBand="0" w:evenHBand="0" w:firstRowFirstColumn="0" w:firstRowLastColumn="0" w:lastRowFirstColumn="0" w:lastRowLastColumn="0"/>
              <w:rPr>
                <w:sz w:val="16"/>
                <w:szCs w:val="16"/>
              </w:rPr>
            </w:pPr>
            <w:r w:rsidRPr="00413E5A">
              <w:rPr>
                <w:sz w:val="16"/>
                <w:szCs w:val="16"/>
              </w:rPr>
              <w:t>• some information have been re-organized</w:t>
            </w:r>
          </w:p>
          <w:p w14:paraId="13DF45C4" w14:textId="77777777" w:rsidR="00413E5A" w:rsidRPr="00413E5A" w:rsidRDefault="00413E5A" w:rsidP="008C43A0">
            <w:pPr>
              <w:cnfStyle w:val="000000000000" w:firstRow="0" w:lastRow="0" w:firstColumn="0" w:lastColumn="0" w:oddVBand="0" w:evenVBand="0" w:oddHBand="0" w:evenHBand="0" w:firstRowFirstColumn="0" w:firstRowLastColumn="0" w:lastRowFirstColumn="0" w:lastRowLastColumn="0"/>
              <w:rPr>
                <w:sz w:val="16"/>
                <w:szCs w:val="16"/>
              </w:rPr>
            </w:pPr>
            <w:r w:rsidRPr="00413E5A">
              <w:rPr>
                <w:sz w:val="16"/>
                <w:szCs w:val="16"/>
              </w:rPr>
              <w:t>- specific information (3DSpace Baseline Behavior for instance) have been kept but in a dedicated section</w:t>
            </w:r>
          </w:p>
          <w:p w14:paraId="77843D4D" w14:textId="77777777" w:rsidR="00413E5A" w:rsidRPr="00413E5A" w:rsidRDefault="00413E5A" w:rsidP="008C43A0">
            <w:pPr>
              <w:cnfStyle w:val="000000000000" w:firstRow="0" w:lastRow="0" w:firstColumn="0" w:lastColumn="0" w:oddVBand="0" w:evenVBand="0" w:oddHBand="0" w:evenHBand="0" w:firstRowFirstColumn="0" w:firstRowLastColumn="0" w:lastRowFirstColumn="0" w:lastRowLastColumn="0"/>
              <w:rPr>
                <w:sz w:val="16"/>
                <w:szCs w:val="16"/>
              </w:rPr>
            </w:pPr>
            <w:r w:rsidRPr="00413E5A">
              <w:rPr>
                <w:sz w:val="16"/>
                <w:szCs w:val="16"/>
              </w:rPr>
              <w:t>- functional content has been better dispatched between the first two sections</w:t>
            </w:r>
          </w:p>
          <w:p w14:paraId="2730AFA8" w14:textId="584943B2" w:rsidR="00413E5A" w:rsidRPr="00413E5A" w:rsidRDefault="00413E5A" w:rsidP="008C43A0">
            <w:pPr>
              <w:cnfStyle w:val="000000000000" w:firstRow="0" w:lastRow="0" w:firstColumn="0" w:lastColumn="0" w:oddVBand="0" w:evenVBand="0" w:oddHBand="0" w:evenHBand="0" w:firstRowFirstColumn="0" w:firstRowLastColumn="0" w:lastRowFirstColumn="0" w:lastRowLastColumn="0"/>
              <w:rPr>
                <w:sz w:val="16"/>
                <w:szCs w:val="16"/>
              </w:rPr>
            </w:pPr>
            <w:r w:rsidRPr="00413E5A">
              <w:rPr>
                <w:sz w:val="16"/>
                <w:szCs w:val="16"/>
              </w:rPr>
              <w:t xml:space="preserve">- explanations have been rewritten with Susan Trager to make them easier to understand in particular for </w:t>
            </w:r>
            <w:proofErr w:type="spellStart"/>
            <w:r w:rsidRPr="00413E5A">
              <w:rPr>
                <w:sz w:val="16"/>
                <w:szCs w:val="16"/>
              </w:rPr>
              <w:t>anglophones</w:t>
            </w:r>
            <w:proofErr w:type="spellEnd"/>
          </w:p>
          <w:p w14:paraId="11CF7D1A" w14:textId="77777777" w:rsidR="00413E5A" w:rsidRPr="00413E5A" w:rsidRDefault="00413E5A" w:rsidP="008C43A0">
            <w:pPr>
              <w:cnfStyle w:val="000000000000" w:firstRow="0" w:lastRow="0" w:firstColumn="0" w:lastColumn="0" w:oddVBand="0" w:evenVBand="0" w:oddHBand="0" w:evenHBand="0" w:firstRowFirstColumn="0" w:firstRowLastColumn="0" w:lastRowFirstColumn="0" w:lastRowLastColumn="0"/>
              <w:rPr>
                <w:sz w:val="16"/>
                <w:szCs w:val="16"/>
              </w:rPr>
            </w:pPr>
            <w:r w:rsidRPr="00413E5A">
              <w:rPr>
                <w:sz w:val="16"/>
                <w:szCs w:val="16"/>
              </w:rPr>
              <w:t>- information relative to PCS, security, personal data have been moved and regrouped in a dedicated section “Quality of Services”</w:t>
            </w:r>
          </w:p>
          <w:p w14:paraId="5FFF0358" w14:textId="77777777" w:rsidR="00413E5A" w:rsidRPr="00413E5A" w:rsidRDefault="00413E5A" w:rsidP="008C43A0">
            <w:pPr>
              <w:cnfStyle w:val="000000000000" w:firstRow="0" w:lastRow="0" w:firstColumn="0" w:lastColumn="0" w:oddVBand="0" w:evenVBand="0" w:oddHBand="0" w:evenHBand="0" w:firstRowFirstColumn="0" w:firstRowLastColumn="0" w:lastRowFirstColumn="0" w:lastRowLastColumn="0"/>
              <w:rPr>
                <w:sz w:val="16"/>
                <w:szCs w:val="16"/>
              </w:rPr>
            </w:pPr>
            <w:r w:rsidRPr="00413E5A">
              <w:rPr>
                <w:sz w:val="16"/>
                <w:szCs w:val="16"/>
              </w:rPr>
              <w:t>- the User Experience and interactions section has been reviewed and the part relative to documentation has been modified on technical writers requests</w:t>
            </w:r>
          </w:p>
          <w:p w14:paraId="553029F3" w14:textId="7491A297" w:rsidR="00413E5A" w:rsidRPr="00413E5A" w:rsidRDefault="00413E5A" w:rsidP="008C43A0">
            <w:pPr>
              <w:cnfStyle w:val="000000000000" w:firstRow="0" w:lastRow="0" w:firstColumn="0" w:lastColumn="0" w:oddVBand="0" w:evenVBand="0" w:oddHBand="0" w:evenHBand="0" w:firstRowFirstColumn="0" w:firstRowLastColumn="0" w:lastRowFirstColumn="0" w:lastRowLastColumn="0"/>
              <w:rPr>
                <w:sz w:val="16"/>
                <w:szCs w:val="16"/>
              </w:rPr>
            </w:pPr>
            <w:r w:rsidRPr="00413E5A">
              <w:rPr>
                <w:sz w:val="16"/>
                <w:szCs w:val="16"/>
              </w:rPr>
              <w:t>- the “packaging” has been separated in two parts</w:t>
            </w:r>
            <w:r>
              <w:rPr>
                <w:sz w:val="16"/>
                <w:szCs w:val="16"/>
              </w:rPr>
              <w:t xml:space="preserve"> :</w:t>
            </w:r>
          </w:p>
          <w:p w14:paraId="33C62718" w14:textId="77777777" w:rsidR="00413E5A" w:rsidRPr="00413E5A" w:rsidRDefault="00413E5A" w:rsidP="008C43A0">
            <w:pPr>
              <w:cnfStyle w:val="000000000000" w:firstRow="0" w:lastRow="0" w:firstColumn="0" w:lastColumn="0" w:oddVBand="0" w:evenVBand="0" w:oddHBand="0" w:evenHBand="0" w:firstRowFirstColumn="0" w:firstRowLastColumn="0" w:lastRowFirstColumn="0" w:lastRowLastColumn="0"/>
              <w:rPr>
                <w:sz w:val="16"/>
                <w:szCs w:val="16"/>
              </w:rPr>
            </w:pPr>
            <w:r w:rsidRPr="00413E5A">
              <w:rPr>
                <w:sz w:val="16"/>
                <w:szCs w:val="16"/>
              </w:rPr>
              <w:t xml:space="preserve">-- the “commercial packaging” which specifies the </w:t>
            </w:r>
            <w:proofErr w:type="spellStart"/>
            <w:r w:rsidRPr="00413E5A">
              <w:rPr>
                <w:sz w:val="16"/>
                <w:szCs w:val="16"/>
              </w:rPr>
              <w:t>licences</w:t>
            </w:r>
            <w:proofErr w:type="spellEnd"/>
            <w:r w:rsidRPr="00413E5A">
              <w:rPr>
                <w:sz w:val="16"/>
                <w:szCs w:val="16"/>
              </w:rPr>
              <w:t xml:space="preserve"> the end user has to use to access the function capabilities – in high level specifications</w:t>
            </w:r>
          </w:p>
          <w:p w14:paraId="53D69910" w14:textId="77777777" w:rsidR="00413E5A" w:rsidRPr="00413E5A" w:rsidRDefault="00413E5A" w:rsidP="008C43A0">
            <w:pPr>
              <w:cnfStyle w:val="000000000000" w:firstRow="0" w:lastRow="0" w:firstColumn="0" w:lastColumn="0" w:oddVBand="0" w:evenVBand="0" w:oddHBand="0" w:evenHBand="0" w:firstRowFirstColumn="0" w:firstRowLastColumn="0" w:lastRowFirstColumn="0" w:lastRowLastColumn="0"/>
              <w:rPr>
                <w:sz w:val="16"/>
                <w:szCs w:val="16"/>
              </w:rPr>
            </w:pPr>
            <w:r w:rsidRPr="00413E5A">
              <w:rPr>
                <w:sz w:val="16"/>
                <w:szCs w:val="16"/>
              </w:rPr>
              <w:t>-- the “implement packaging” which specifies what has to be modified in terms of packaging implementation (roles, apps, technical products, components, medias – in detailed specifications</w:t>
            </w:r>
          </w:p>
          <w:p w14:paraId="6ABAD061" w14:textId="545DF070" w:rsidR="00413E5A" w:rsidRPr="00413E5A" w:rsidRDefault="00413E5A" w:rsidP="008C43A0">
            <w:pPr>
              <w:cnfStyle w:val="000000000000" w:firstRow="0" w:lastRow="0" w:firstColumn="0" w:lastColumn="0" w:oddVBand="0" w:evenVBand="0" w:oddHBand="0" w:evenHBand="0" w:firstRowFirstColumn="0" w:firstRowLastColumn="0" w:lastRowFirstColumn="0" w:lastRowLastColumn="0"/>
              <w:rPr>
                <w:sz w:val="16"/>
                <w:szCs w:val="16"/>
              </w:rPr>
            </w:pPr>
            <w:r w:rsidRPr="00413E5A">
              <w:rPr>
                <w:sz w:val="16"/>
                <w:szCs w:val="16"/>
              </w:rPr>
              <w:t xml:space="preserve">- “required” information </w:t>
            </w:r>
            <w:proofErr w:type="gramStart"/>
            <w:r w:rsidRPr="00413E5A">
              <w:rPr>
                <w:sz w:val="16"/>
                <w:szCs w:val="16"/>
              </w:rPr>
              <w:t>have been updated</w:t>
            </w:r>
            <w:proofErr w:type="gramEnd"/>
            <w:r w:rsidRPr="00413E5A">
              <w:rPr>
                <w:sz w:val="16"/>
                <w:szCs w:val="16"/>
              </w:rPr>
              <w:t xml:space="preserve"> to provide information </w:t>
            </w:r>
            <w:r w:rsidR="00CE7589">
              <w:rPr>
                <w:sz w:val="16"/>
                <w:szCs w:val="16"/>
              </w:rPr>
              <w:t xml:space="preserve">more </w:t>
            </w:r>
            <w:r w:rsidRPr="00413E5A">
              <w:rPr>
                <w:sz w:val="16"/>
                <w:szCs w:val="16"/>
              </w:rPr>
              <w:t>useful to analyze PES Content.</w:t>
            </w:r>
          </w:p>
          <w:p w14:paraId="1BD903B7" w14:textId="77777777" w:rsidR="00413E5A" w:rsidRPr="00413E5A" w:rsidRDefault="00413E5A" w:rsidP="008C43A0">
            <w:pPr>
              <w:cnfStyle w:val="000000000000" w:firstRow="0" w:lastRow="0" w:firstColumn="0" w:lastColumn="0" w:oddVBand="0" w:evenVBand="0" w:oddHBand="0" w:evenHBand="0" w:firstRowFirstColumn="0" w:firstRowLastColumn="0" w:lastRowFirstColumn="0" w:lastRowLastColumn="0"/>
              <w:rPr>
                <w:sz w:val="16"/>
                <w:szCs w:val="16"/>
              </w:rPr>
            </w:pPr>
            <w:r w:rsidRPr="00413E5A">
              <w:rPr>
                <w:sz w:val="16"/>
                <w:szCs w:val="16"/>
              </w:rPr>
              <w:t>• Content has been added</w:t>
            </w:r>
          </w:p>
          <w:p w14:paraId="6F703B39" w14:textId="77777777" w:rsidR="00413E5A" w:rsidRPr="00413E5A" w:rsidRDefault="00413E5A" w:rsidP="008C43A0">
            <w:pPr>
              <w:cnfStyle w:val="000000000000" w:firstRow="0" w:lastRow="0" w:firstColumn="0" w:lastColumn="0" w:oddVBand="0" w:evenVBand="0" w:oddHBand="0" w:evenHBand="0" w:firstRowFirstColumn="0" w:firstRowLastColumn="0" w:lastRowFirstColumn="0" w:lastRowLastColumn="0"/>
              <w:rPr>
                <w:sz w:val="16"/>
                <w:szCs w:val="16"/>
              </w:rPr>
            </w:pPr>
            <w:r w:rsidRPr="00413E5A">
              <w:rPr>
                <w:sz w:val="16"/>
                <w:szCs w:val="16"/>
              </w:rPr>
              <w:t>- process reminder in PES context</w:t>
            </w:r>
          </w:p>
          <w:p w14:paraId="3F9CFF4E" w14:textId="77777777" w:rsidR="00413E5A" w:rsidRPr="00413E5A" w:rsidRDefault="00413E5A" w:rsidP="008C43A0">
            <w:pPr>
              <w:cnfStyle w:val="000000000000" w:firstRow="0" w:lastRow="0" w:firstColumn="0" w:lastColumn="0" w:oddVBand="0" w:evenVBand="0" w:oddHBand="0" w:evenHBand="0" w:firstRowFirstColumn="0" w:firstRowLastColumn="0" w:lastRowFirstColumn="0" w:lastRowLastColumn="0"/>
              <w:rPr>
                <w:sz w:val="16"/>
                <w:szCs w:val="16"/>
              </w:rPr>
            </w:pPr>
            <w:r w:rsidRPr="00413E5A">
              <w:rPr>
                <w:sz w:val="16"/>
                <w:szCs w:val="16"/>
              </w:rPr>
              <w:t xml:space="preserve">- new type of acceptance tests for “limit &amp; negative” cases (to test and ensure what happen/is </w:t>
            </w:r>
            <w:proofErr w:type="spellStart"/>
            <w:r w:rsidRPr="00413E5A">
              <w:rPr>
                <w:sz w:val="16"/>
                <w:szCs w:val="16"/>
              </w:rPr>
              <w:t>displaued</w:t>
            </w:r>
            <w:proofErr w:type="spellEnd"/>
            <w:r w:rsidRPr="00413E5A">
              <w:rPr>
                <w:sz w:val="16"/>
                <w:szCs w:val="16"/>
              </w:rPr>
              <w:t xml:space="preserve"> in case of bad usage by end user)</w:t>
            </w:r>
          </w:p>
          <w:p w14:paraId="04FB2815" w14:textId="77777777" w:rsidR="00413E5A" w:rsidRPr="00413E5A" w:rsidRDefault="00413E5A" w:rsidP="008C43A0">
            <w:pPr>
              <w:cnfStyle w:val="000000000000" w:firstRow="0" w:lastRow="0" w:firstColumn="0" w:lastColumn="0" w:oddVBand="0" w:evenVBand="0" w:oddHBand="0" w:evenHBand="0" w:firstRowFirstColumn="0" w:firstRowLastColumn="0" w:lastRowFirstColumn="0" w:lastRowLastColumn="0"/>
              <w:rPr>
                <w:sz w:val="16"/>
                <w:szCs w:val="16"/>
              </w:rPr>
            </w:pPr>
            <w:r w:rsidRPr="00413E5A">
              <w:rPr>
                <w:sz w:val="16"/>
                <w:szCs w:val="16"/>
              </w:rPr>
              <w:t>- the list of Page objects which are provided and the acceptance tests which use them</w:t>
            </w:r>
          </w:p>
          <w:p w14:paraId="323D71D1" w14:textId="77777777" w:rsidR="00413E5A" w:rsidRPr="00413E5A" w:rsidRDefault="00413E5A" w:rsidP="008C43A0">
            <w:pPr>
              <w:cnfStyle w:val="000000000000" w:firstRow="0" w:lastRow="0" w:firstColumn="0" w:lastColumn="0" w:oddVBand="0" w:evenVBand="0" w:oddHBand="0" w:evenHBand="0" w:firstRowFirstColumn="0" w:firstRowLastColumn="0" w:lastRowFirstColumn="0" w:lastRowLastColumn="0"/>
              <w:rPr>
                <w:sz w:val="16"/>
                <w:szCs w:val="16"/>
              </w:rPr>
            </w:pPr>
            <w:r w:rsidRPr="00413E5A">
              <w:rPr>
                <w:sz w:val="16"/>
                <w:szCs w:val="16"/>
              </w:rPr>
              <w:t>• Few obsolete information or information which were never set have been removed</w:t>
            </w:r>
          </w:p>
          <w:p w14:paraId="2A1A88CE" w14:textId="7A441DA3" w:rsidR="00413E5A" w:rsidRPr="00413E5A" w:rsidRDefault="00413E5A" w:rsidP="008C43A0">
            <w:pPr>
              <w:cnfStyle w:val="000000000000" w:firstRow="0" w:lastRow="0" w:firstColumn="0" w:lastColumn="0" w:oddVBand="0" w:evenVBand="0" w:oddHBand="0" w:evenHBand="0" w:firstRowFirstColumn="0" w:firstRowLastColumn="0" w:lastRowFirstColumn="0" w:lastRowLastColumn="0"/>
              <w:rPr>
                <w:sz w:val="16"/>
                <w:szCs w:val="16"/>
              </w:rPr>
            </w:pPr>
            <w:r w:rsidRPr="00413E5A">
              <w:rPr>
                <w:sz w:val="16"/>
                <w:szCs w:val="16"/>
              </w:rPr>
              <w:t xml:space="preserve">• New corporate word document template </w:t>
            </w:r>
            <w:proofErr w:type="gramStart"/>
            <w:r w:rsidRPr="00413E5A">
              <w:rPr>
                <w:sz w:val="16"/>
                <w:szCs w:val="16"/>
              </w:rPr>
              <w:t>has been used</w:t>
            </w:r>
            <w:proofErr w:type="gramEnd"/>
            <w:r w:rsidRPr="00413E5A">
              <w:rPr>
                <w:sz w:val="16"/>
                <w:szCs w:val="16"/>
              </w:rPr>
              <w:t>.</w:t>
            </w:r>
          </w:p>
        </w:tc>
        <w:tc>
          <w:tcPr>
            <w:tcW w:w="884" w:type="dxa"/>
            <w:tcBorders>
              <w:top w:val="single" w:sz="4" w:space="0" w:color="auto"/>
              <w:left w:val="single" w:sz="4" w:space="0" w:color="auto"/>
              <w:bottom w:val="single" w:sz="4" w:space="0" w:color="auto"/>
              <w:right w:val="single" w:sz="4" w:space="0" w:color="auto"/>
            </w:tcBorders>
          </w:tcPr>
          <w:p w14:paraId="13B248BD" w14:textId="137D53D6" w:rsidR="00413E5A" w:rsidRPr="00413E5A" w:rsidRDefault="00413E5A" w:rsidP="008C43A0">
            <w:pPr>
              <w:cnfStyle w:val="000000000000" w:firstRow="0" w:lastRow="0" w:firstColumn="0" w:lastColumn="0" w:oddVBand="0" w:evenVBand="0" w:oddHBand="0" w:evenHBand="0" w:firstRowFirstColumn="0" w:firstRowLastColumn="0" w:lastRowFirstColumn="0" w:lastRowLastColumn="0"/>
              <w:rPr>
                <w:sz w:val="16"/>
                <w:szCs w:val="16"/>
              </w:rPr>
            </w:pPr>
            <w:r w:rsidRPr="00413E5A">
              <w:rPr>
                <w:sz w:val="16"/>
                <w:szCs w:val="16"/>
              </w:rPr>
              <w:t>Validated</w:t>
            </w:r>
          </w:p>
        </w:tc>
      </w:tr>
      <w:tr w:rsidR="00413E5A" w14:paraId="0172E798" w14:textId="77777777" w:rsidTr="0049289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855" w:type="dxa"/>
            <w:tcBorders>
              <w:top w:val="single" w:sz="4" w:space="0" w:color="auto"/>
              <w:left w:val="single" w:sz="4" w:space="0" w:color="auto"/>
              <w:bottom w:val="single" w:sz="4" w:space="0" w:color="auto"/>
              <w:right w:val="single" w:sz="4" w:space="0" w:color="auto"/>
            </w:tcBorders>
          </w:tcPr>
          <w:p w14:paraId="60BA46F5" w14:textId="477C6F1E" w:rsidR="00413E5A" w:rsidRPr="00413E5A" w:rsidRDefault="00413E5A" w:rsidP="008C43A0">
            <w:pPr>
              <w:rPr>
                <w:b w:val="0"/>
                <w:sz w:val="16"/>
              </w:rPr>
            </w:pPr>
            <w:r w:rsidRPr="00413E5A">
              <w:rPr>
                <w:b w:val="0"/>
                <w:sz w:val="16"/>
              </w:rPr>
              <w:t>ccc</w:t>
            </w:r>
          </w:p>
        </w:tc>
        <w:tc>
          <w:tcPr>
            <w:tcW w:w="872" w:type="dxa"/>
            <w:tcBorders>
              <w:top w:val="single" w:sz="4" w:space="0" w:color="auto"/>
              <w:left w:val="single" w:sz="4" w:space="0" w:color="auto"/>
              <w:bottom w:val="single" w:sz="4" w:space="0" w:color="auto"/>
              <w:right w:val="single" w:sz="4" w:space="0" w:color="auto"/>
            </w:tcBorders>
          </w:tcPr>
          <w:p w14:paraId="654120C9" w14:textId="3FBF0B22" w:rsidR="00413E5A" w:rsidRPr="00413E5A" w:rsidRDefault="00413E5A" w:rsidP="008C43A0">
            <w:pPr>
              <w:cnfStyle w:val="000000100000" w:firstRow="0" w:lastRow="0" w:firstColumn="0" w:lastColumn="0" w:oddVBand="0" w:evenVBand="0" w:oddHBand="1" w:evenHBand="0" w:firstRowFirstColumn="0" w:firstRowLastColumn="0" w:lastRowFirstColumn="0" w:lastRowLastColumn="0"/>
              <w:rPr>
                <w:sz w:val="16"/>
                <w:szCs w:val="16"/>
              </w:rPr>
            </w:pPr>
            <w:r w:rsidRPr="00413E5A">
              <w:rPr>
                <w:sz w:val="16"/>
                <w:szCs w:val="16"/>
              </w:rPr>
              <w:t>Update</w:t>
            </w:r>
          </w:p>
        </w:tc>
        <w:tc>
          <w:tcPr>
            <w:tcW w:w="1170" w:type="dxa"/>
            <w:tcBorders>
              <w:top w:val="single" w:sz="4" w:space="0" w:color="auto"/>
              <w:left w:val="single" w:sz="4" w:space="0" w:color="auto"/>
              <w:bottom w:val="single" w:sz="4" w:space="0" w:color="auto"/>
              <w:right w:val="single" w:sz="4" w:space="0" w:color="auto"/>
            </w:tcBorders>
          </w:tcPr>
          <w:p w14:paraId="0322890C" w14:textId="78043F44" w:rsidR="00413E5A" w:rsidRPr="00413E5A" w:rsidRDefault="00413E5A" w:rsidP="008C43A0">
            <w:pPr>
              <w:cnfStyle w:val="000000100000" w:firstRow="0" w:lastRow="0" w:firstColumn="0" w:lastColumn="0" w:oddVBand="0" w:evenVBand="0" w:oddHBand="1" w:evenHBand="0" w:firstRowFirstColumn="0" w:firstRowLastColumn="0" w:lastRowFirstColumn="0" w:lastRowLastColumn="0"/>
              <w:rPr>
                <w:sz w:val="16"/>
                <w:szCs w:val="16"/>
              </w:rPr>
            </w:pPr>
            <w:r w:rsidRPr="00413E5A">
              <w:rPr>
                <w:sz w:val="16"/>
                <w:szCs w:val="16"/>
              </w:rPr>
              <w:t>V5R2</w:t>
            </w:r>
          </w:p>
        </w:tc>
        <w:tc>
          <w:tcPr>
            <w:tcW w:w="1109" w:type="dxa"/>
            <w:gridSpan w:val="2"/>
            <w:tcBorders>
              <w:top w:val="single" w:sz="4" w:space="0" w:color="auto"/>
              <w:left w:val="single" w:sz="4" w:space="0" w:color="auto"/>
              <w:bottom w:val="single" w:sz="4" w:space="0" w:color="auto"/>
              <w:right w:val="single" w:sz="4" w:space="0" w:color="auto"/>
            </w:tcBorders>
          </w:tcPr>
          <w:p w14:paraId="0E939B8F" w14:textId="57131047" w:rsidR="00413E5A" w:rsidRPr="00413E5A" w:rsidRDefault="00413E5A" w:rsidP="008C43A0">
            <w:pPr>
              <w:cnfStyle w:val="000000100000" w:firstRow="0" w:lastRow="0" w:firstColumn="0" w:lastColumn="0" w:oddVBand="0" w:evenVBand="0" w:oddHBand="1" w:evenHBand="0" w:firstRowFirstColumn="0" w:firstRowLastColumn="0" w:lastRowFirstColumn="0" w:lastRowLastColumn="0"/>
              <w:rPr>
                <w:sz w:val="16"/>
                <w:szCs w:val="16"/>
              </w:rPr>
            </w:pPr>
            <w:r w:rsidRPr="00413E5A">
              <w:rPr>
                <w:sz w:val="16"/>
                <w:szCs w:val="16"/>
              </w:rPr>
              <w:t>21/03/16</w:t>
            </w:r>
          </w:p>
        </w:tc>
        <w:tc>
          <w:tcPr>
            <w:tcW w:w="5910" w:type="dxa"/>
            <w:tcBorders>
              <w:top w:val="single" w:sz="4" w:space="0" w:color="auto"/>
              <w:left w:val="single" w:sz="4" w:space="0" w:color="auto"/>
              <w:bottom w:val="single" w:sz="4" w:space="0" w:color="auto"/>
              <w:right w:val="single" w:sz="4" w:space="0" w:color="auto"/>
            </w:tcBorders>
          </w:tcPr>
          <w:p w14:paraId="4FC37CF0" w14:textId="32C93C11" w:rsidR="00413E5A" w:rsidRPr="00413E5A" w:rsidRDefault="00413E5A" w:rsidP="008C43A0">
            <w:pPr>
              <w:cnfStyle w:val="000000100000" w:firstRow="0" w:lastRow="0" w:firstColumn="0" w:lastColumn="0" w:oddVBand="0" w:evenVBand="0" w:oddHBand="1" w:evenHBand="0" w:firstRowFirstColumn="0" w:firstRowLastColumn="0" w:lastRowFirstColumn="0" w:lastRowLastColumn="0"/>
              <w:rPr>
                <w:sz w:val="16"/>
                <w:szCs w:val="16"/>
              </w:rPr>
            </w:pPr>
            <w:r w:rsidRPr="00413E5A">
              <w:rPr>
                <w:sz w:val="16"/>
                <w:szCs w:val="16"/>
              </w:rPr>
              <w:t>adding Page Object information</w:t>
            </w:r>
          </w:p>
        </w:tc>
        <w:tc>
          <w:tcPr>
            <w:tcW w:w="884" w:type="dxa"/>
            <w:tcBorders>
              <w:top w:val="single" w:sz="4" w:space="0" w:color="auto"/>
              <w:left w:val="single" w:sz="4" w:space="0" w:color="auto"/>
              <w:bottom w:val="single" w:sz="4" w:space="0" w:color="auto"/>
              <w:right w:val="single" w:sz="4" w:space="0" w:color="auto"/>
            </w:tcBorders>
          </w:tcPr>
          <w:p w14:paraId="328A5F33" w14:textId="0D927AE4" w:rsidR="00413E5A" w:rsidRPr="00413E5A" w:rsidRDefault="00413E5A" w:rsidP="008C43A0">
            <w:pPr>
              <w:cnfStyle w:val="000000100000" w:firstRow="0" w:lastRow="0" w:firstColumn="0" w:lastColumn="0" w:oddVBand="0" w:evenVBand="0" w:oddHBand="1" w:evenHBand="0" w:firstRowFirstColumn="0" w:firstRowLastColumn="0" w:lastRowFirstColumn="0" w:lastRowLastColumn="0"/>
              <w:rPr>
                <w:sz w:val="16"/>
                <w:szCs w:val="16"/>
              </w:rPr>
            </w:pPr>
            <w:r w:rsidRPr="00413E5A">
              <w:rPr>
                <w:sz w:val="16"/>
                <w:szCs w:val="16"/>
              </w:rPr>
              <w:t>Validated</w:t>
            </w:r>
          </w:p>
        </w:tc>
      </w:tr>
      <w:tr w:rsidR="00413E5A" w14:paraId="064F46A9" w14:textId="77777777" w:rsidTr="0049289C">
        <w:trPr>
          <w:trHeight w:val="290"/>
        </w:trPr>
        <w:tc>
          <w:tcPr>
            <w:cnfStyle w:val="001000000000" w:firstRow="0" w:lastRow="0" w:firstColumn="1" w:lastColumn="0" w:oddVBand="0" w:evenVBand="0" w:oddHBand="0" w:evenHBand="0" w:firstRowFirstColumn="0" w:firstRowLastColumn="0" w:lastRowFirstColumn="0" w:lastRowLastColumn="0"/>
            <w:tcW w:w="855" w:type="dxa"/>
            <w:tcBorders>
              <w:top w:val="single" w:sz="4" w:space="0" w:color="auto"/>
              <w:left w:val="single" w:sz="4" w:space="0" w:color="auto"/>
              <w:bottom w:val="single" w:sz="4" w:space="0" w:color="auto"/>
              <w:right w:val="single" w:sz="4" w:space="0" w:color="auto"/>
            </w:tcBorders>
          </w:tcPr>
          <w:p w14:paraId="302B714F" w14:textId="6421D40C" w:rsidR="00413E5A" w:rsidRPr="00413E5A" w:rsidRDefault="00413E5A" w:rsidP="008C43A0">
            <w:pPr>
              <w:rPr>
                <w:b w:val="0"/>
                <w:sz w:val="16"/>
              </w:rPr>
            </w:pPr>
            <w:r w:rsidRPr="00413E5A">
              <w:rPr>
                <w:b w:val="0"/>
                <w:sz w:val="16"/>
              </w:rPr>
              <w:t>ccc</w:t>
            </w:r>
          </w:p>
        </w:tc>
        <w:tc>
          <w:tcPr>
            <w:tcW w:w="872" w:type="dxa"/>
            <w:tcBorders>
              <w:top w:val="single" w:sz="4" w:space="0" w:color="auto"/>
              <w:left w:val="single" w:sz="4" w:space="0" w:color="auto"/>
              <w:bottom w:val="single" w:sz="4" w:space="0" w:color="auto"/>
              <w:right w:val="single" w:sz="4" w:space="0" w:color="auto"/>
            </w:tcBorders>
          </w:tcPr>
          <w:p w14:paraId="0DA6BB4C" w14:textId="5AC5528A" w:rsidR="00413E5A" w:rsidRPr="00413E5A" w:rsidRDefault="00413E5A" w:rsidP="008C43A0">
            <w:pPr>
              <w:cnfStyle w:val="000000000000" w:firstRow="0" w:lastRow="0" w:firstColumn="0" w:lastColumn="0" w:oddVBand="0" w:evenVBand="0" w:oddHBand="0" w:evenHBand="0" w:firstRowFirstColumn="0" w:firstRowLastColumn="0" w:lastRowFirstColumn="0" w:lastRowLastColumn="0"/>
              <w:rPr>
                <w:sz w:val="16"/>
                <w:szCs w:val="16"/>
              </w:rPr>
            </w:pPr>
            <w:r w:rsidRPr="00413E5A">
              <w:rPr>
                <w:sz w:val="16"/>
                <w:szCs w:val="16"/>
              </w:rPr>
              <w:t>Update</w:t>
            </w:r>
          </w:p>
        </w:tc>
        <w:tc>
          <w:tcPr>
            <w:tcW w:w="1170" w:type="dxa"/>
            <w:tcBorders>
              <w:top w:val="single" w:sz="4" w:space="0" w:color="auto"/>
              <w:left w:val="single" w:sz="4" w:space="0" w:color="auto"/>
              <w:bottom w:val="single" w:sz="4" w:space="0" w:color="auto"/>
              <w:right w:val="single" w:sz="4" w:space="0" w:color="auto"/>
            </w:tcBorders>
          </w:tcPr>
          <w:p w14:paraId="40E42A8F" w14:textId="794D089B" w:rsidR="00413E5A" w:rsidRPr="00413E5A" w:rsidRDefault="00413E5A" w:rsidP="008C43A0">
            <w:pPr>
              <w:cnfStyle w:val="000000000000" w:firstRow="0" w:lastRow="0" w:firstColumn="0" w:lastColumn="0" w:oddVBand="0" w:evenVBand="0" w:oddHBand="0" w:evenHBand="0" w:firstRowFirstColumn="0" w:firstRowLastColumn="0" w:lastRowFirstColumn="0" w:lastRowLastColumn="0"/>
              <w:rPr>
                <w:sz w:val="16"/>
                <w:szCs w:val="16"/>
              </w:rPr>
            </w:pPr>
            <w:r w:rsidRPr="00413E5A">
              <w:rPr>
                <w:sz w:val="16"/>
                <w:szCs w:val="16"/>
              </w:rPr>
              <w:t>V5R3</w:t>
            </w:r>
          </w:p>
        </w:tc>
        <w:tc>
          <w:tcPr>
            <w:tcW w:w="1109" w:type="dxa"/>
            <w:gridSpan w:val="2"/>
            <w:tcBorders>
              <w:top w:val="single" w:sz="4" w:space="0" w:color="auto"/>
              <w:left w:val="single" w:sz="4" w:space="0" w:color="auto"/>
              <w:bottom w:val="single" w:sz="4" w:space="0" w:color="auto"/>
              <w:right w:val="single" w:sz="4" w:space="0" w:color="auto"/>
            </w:tcBorders>
          </w:tcPr>
          <w:p w14:paraId="506BF82F" w14:textId="54B90869" w:rsidR="00413E5A" w:rsidRPr="00413E5A" w:rsidRDefault="00413E5A" w:rsidP="008C43A0">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21/10/13</w:t>
            </w:r>
          </w:p>
        </w:tc>
        <w:tc>
          <w:tcPr>
            <w:tcW w:w="5910" w:type="dxa"/>
            <w:tcBorders>
              <w:top w:val="single" w:sz="4" w:space="0" w:color="auto"/>
              <w:left w:val="single" w:sz="4" w:space="0" w:color="auto"/>
              <w:bottom w:val="single" w:sz="4" w:space="0" w:color="auto"/>
              <w:right w:val="single" w:sz="4" w:space="0" w:color="auto"/>
            </w:tcBorders>
          </w:tcPr>
          <w:p w14:paraId="18AAF240" w14:textId="77D59827" w:rsidR="00413E5A" w:rsidRDefault="00413E5A" w:rsidP="008C43A0">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Fix format issue</w:t>
            </w:r>
            <w:r w:rsidR="00A46641">
              <w:rPr>
                <w:sz w:val="16"/>
                <w:szCs w:val="16"/>
              </w:rPr>
              <w:t>s</w:t>
            </w:r>
          </w:p>
          <w:p w14:paraId="591D13A7" w14:textId="6B1A7FCF" w:rsidR="00413E5A" w:rsidRPr="00413E5A" w:rsidRDefault="00413E5A" w:rsidP="008C43A0">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Add template </w:t>
            </w:r>
            <w:proofErr w:type="spellStart"/>
            <w:r>
              <w:rPr>
                <w:sz w:val="16"/>
                <w:szCs w:val="16"/>
              </w:rPr>
              <w:t>lifetrace</w:t>
            </w:r>
            <w:proofErr w:type="spellEnd"/>
          </w:p>
        </w:tc>
        <w:tc>
          <w:tcPr>
            <w:tcW w:w="884" w:type="dxa"/>
            <w:tcBorders>
              <w:top w:val="single" w:sz="4" w:space="0" w:color="auto"/>
              <w:left w:val="single" w:sz="4" w:space="0" w:color="auto"/>
              <w:bottom w:val="single" w:sz="4" w:space="0" w:color="auto"/>
              <w:right w:val="single" w:sz="4" w:space="0" w:color="auto"/>
            </w:tcBorders>
          </w:tcPr>
          <w:p w14:paraId="3561DC5A" w14:textId="27636D7C" w:rsidR="00413E5A" w:rsidRPr="00413E5A" w:rsidRDefault="00413E5A" w:rsidP="008C43A0">
            <w:pPr>
              <w:cnfStyle w:val="000000000000" w:firstRow="0" w:lastRow="0" w:firstColumn="0" w:lastColumn="0" w:oddVBand="0" w:evenVBand="0" w:oddHBand="0" w:evenHBand="0" w:firstRowFirstColumn="0" w:firstRowLastColumn="0" w:lastRowFirstColumn="0" w:lastRowLastColumn="0"/>
              <w:rPr>
                <w:sz w:val="16"/>
                <w:szCs w:val="16"/>
              </w:rPr>
            </w:pPr>
            <w:r w:rsidRPr="00413E5A">
              <w:rPr>
                <w:sz w:val="16"/>
                <w:szCs w:val="16"/>
              </w:rPr>
              <w:t xml:space="preserve">Validated </w:t>
            </w:r>
          </w:p>
        </w:tc>
      </w:tr>
      <w:tr w:rsidR="0049289C" w14:paraId="4EA9BF50" w14:textId="77777777" w:rsidTr="0049289C">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55" w:type="dxa"/>
            <w:tcBorders>
              <w:top w:val="single" w:sz="4" w:space="0" w:color="auto"/>
              <w:left w:val="single" w:sz="4" w:space="0" w:color="auto"/>
              <w:bottom w:val="single" w:sz="4" w:space="0" w:color="auto"/>
              <w:right w:val="single" w:sz="4" w:space="0" w:color="auto"/>
            </w:tcBorders>
          </w:tcPr>
          <w:p w14:paraId="43639D83" w14:textId="5EE3AAAF" w:rsidR="0049289C" w:rsidRPr="00413E5A" w:rsidRDefault="0049289C" w:rsidP="0049289C">
            <w:pPr>
              <w:rPr>
                <w:sz w:val="16"/>
              </w:rPr>
            </w:pPr>
            <w:r w:rsidRPr="00413E5A">
              <w:rPr>
                <w:b w:val="0"/>
                <w:sz w:val="16"/>
              </w:rPr>
              <w:t>ccc</w:t>
            </w:r>
          </w:p>
        </w:tc>
        <w:tc>
          <w:tcPr>
            <w:tcW w:w="872" w:type="dxa"/>
            <w:tcBorders>
              <w:top w:val="single" w:sz="4" w:space="0" w:color="auto"/>
              <w:left w:val="single" w:sz="4" w:space="0" w:color="auto"/>
              <w:bottom w:val="single" w:sz="4" w:space="0" w:color="auto"/>
              <w:right w:val="single" w:sz="4" w:space="0" w:color="auto"/>
            </w:tcBorders>
          </w:tcPr>
          <w:p w14:paraId="5F9E8DB8" w14:textId="5F17E632" w:rsidR="0049289C" w:rsidRPr="00413E5A" w:rsidRDefault="0049289C" w:rsidP="0049289C">
            <w:pPr>
              <w:cnfStyle w:val="000000100000" w:firstRow="0" w:lastRow="0" w:firstColumn="0" w:lastColumn="0" w:oddVBand="0" w:evenVBand="0" w:oddHBand="1" w:evenHBand="0" w:firstRowFirstColumn="0" w:firstRowLastColumn="0" w:lastRowFirstColumn="0" w:lastRowLastColumn="0"/>
              <w:rPr>
                <w:sz w:val="16"/>
                <w:szCs w:val="16"/>
              </w:rPr>
            </w:pPr>
            <w:r w:rsidRPr="00413E5A">
              <w:rPr>
                <w:sz w:val="16"/>
                <w:szCs w:val="16"/>
              </w:rPr>
              <w:t>Update</w:t>
            </w:r>
          </w:p>
        </w:tc>
        <w:tc>
          <w:tcPr>
            <w:tcW w:w="1170" w:type="dxa"/>
            <w:tcBorders>
              <w:top w:val="single" w:sz="4" w:space="0" w:color="auto"/>
              <w:left w:val="single" w:sz="4" w:space="0" w:color="auto"/>
              <w:bottom w:val="single" w:sz="4" w:space="0" w:color="auto"/>
              <w:right w:val="single" w:sz="4" w:space="0" w:color="auto"/>
            </w:tcBorders>
          </w:tcPr>
          <w:p w14:paraId="60AFB198" w14:textId="61A325D1" w:rsidR="0049289C" w:rsidRPr="00413E5A" w:rsidRDefault="0049289C" w:rsidP="0049289C">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V5R4</w:t>
            </w:r>
          </w:p>
        </w:tc>
        <w:tc>
          <w:tcPr>
            <w:tcW w:w="1109" w:type="dxa"/>
            <w:gridSpan w:val="2"/>
            <w:tcBorders>
              <w:top w:val="single" w:sz="4" w:space="0" w:color="auto"/>
              <w:left w:val="single" w:sz="4" w:space="0" w:color="auto"/>
              <w:bottom w:val="single" w:sz="4" w:space="0" w:color="auto"/>
              <w:right w:val="single" w:sz="4" w:space="0" w:color="auto"/>
            </w:tcBorders>
          </w:tcPr>
          <w:p w14:paraId="4F3D07AF" w14:textId="2CA38BF7" w:rsidR="0049289C" w:rsidRDefault="0049289C" w:rsidP="0049289C">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22/04/11</w:t>
            </w:r>
          </w:p>
        </w:tc>
        <w:tc>
          <w:tcPr>
            <w:tcW w:w="5910" w:type="dxa"/>
            <w:tcBorders>
              <w:top w:val="single" w:sz="4" w:space="0" w:color="auto"/>
              <w:left w:val="single" w:sz="4" w:space="0" w:color="auto"/>
              <w:bottom w:val="single" w:sz="4" w:space="0" w:color="auto"/>
              <w:right w:val="single" w:sz="4" w:space="0" w:color="auto"/>
            </w:tcBorders>
          </w:tcPr>
          <w:p w14:paraId="00ECEE02" w14:textId="6034C511" w:rsidR="0049289C" w:rsidRDefault="0049289C" w:rsidP="0049289C">
            <w:pPr>
              <w:cnfStyle w:val="000000100000" w:firstRow="0" w:lastRow="0" w:firstColumn="0" w:lastColumn="0" w:oddVBand="0" w:evenVBand="0" w:oddHBand="1" w:evenHBand="0" w:firstRowFirstColumn="0" w:firstRowLastColumn="0" w:lastRowFirstColumn="0" w:lastRowLastColumn="0"/>
              <w:rPr>
                <w:sz w:val="16"/>
                <w:szCs w:val="16"/>
              </w:rPr>
            </w:pPr>
            <w:r w:rsidRPr="0049289C">
              <w:rPr>
                <w:sz w:val="16"/>
                <w:szCs w:val="16"/>
              </w:rPr>
              <w:t xml:space="preserve">Section 2: Detailed Specifications </w:t>
            </w:r>
            <w:r>
              <w:rPr>
                <w:sz w:val="16"/>
                <w:szCs w:val="16"/>
              </w:rPr>
              <w:t xml:space="preserve">/ Programming interface : explicit the parameter to set in </w:t>
            </w:r>
            <w:proofErr w:type="spellStart"/>
            <w:r>
              <w:rPr>
                <w:sz w:val="16"/>
                <w:szCs w:val="16"/>
              </w:rPr>
              <w:t>DSxRD</w:t>
            </w:r>
            <w:proofErr w:type="spellEnd"/>
          </w:p>
          <w:p w14:paraId="735C9AE4" w14:textId="50CB9780" w:rsidR="0049289C" w:rsidRDefault="0049289C" w:rsidP="0049289C">
            <w:pPr>
              <w:cnfStyle w:val="000000100000" w:firstRow="0" w:lastRow="0" w:firstColumn="0" w:lastColumn="0" w:oddVBand="0" w:evenVBand="0" w:oddHBand="1" w:evenHBand="0" w:firstRowFirstColumn="0" w:firstRowLastColumn="0" w:lastRowFirstColumn="0" w:lastRowLastColumn="0"/>
              <w:rPr>
                <w:sz w:val="16"/>
                <w:szCs w:val="16"/>
              </w:rPr>
            </w:pPr>
            <w:r w:rsidRPr="0049289C">
              <w:rPr>
                <w:sz w:val="16"/>
                <w:szCs w:val="16"/>
              </w:rPr>
              <w:t>Section 3: Quality of services</w:t>
            </w:r>
            <w:r>
              <w:rPr>
                <w:sz w:val="16"/>
                <w:szCs w:val="16"/>
              </w:rPr>
              <w:t>/</w:t>
            </w:r>
            <w:r w:rsidRPr="0049289C">
              <w:rPr>
                <w:sz w:val="16"/>
                <w:szCs w:val="16"/>
              </w:rPr>
              <w:t>Data privacy</w:t>
            </w:r>
            <w:r>
              <w:rPr>
                <w:sz w:val="16"/>
                <w:szCs w:val="16"/>
              </w:rPr>
              <w:t xml:space="preserve"> : provide more information to help PES writer answering the question</w:t>
            </w:r>
          </w:p>
        </w:tc>
        <w:tc>
          <w:tcPr>
            <w:tcW w:w="884" w:type="dxa"/>
            <w:tcBorders>
              <w:top w:val="single" w:sz="4" w:space="0" w:color="auto"/>
              <w:left w:val="single" w:sz="4" w:space="0" w:color="auto"/>
              <w:bottom w:val="single" w:sz="4" w:space="0" w:color="auto"/>
              <w:right w:val="single" w:sz="4" w:space="0" w:color="auto"/>
            </w:tcBorders>
          </w:tcPr>
          <w:p w14:paraId="42AF0042" w14:textId="38ACEB2E" w:rsidR="0049289C" w:rsidRPr="00413E5A" w:rsidRDefault="0049289C" w:rsidP="0049289C">
            <w:pPr>
              <w:cnfStyle w:val="000000100000" w:firstRow="0" w:lastRow="0" w:firstColumn="0" w:lastColumn="0" w:oddVBand="0" w:evenVBand="0" w:oddHBand="1" w:evenHBand="0" w:firstRowFirstColumn="0" w:firstRowLastColumn="0" w:lastRowFirstColumn="0" w:lastRowLastColumn="0"/>
              <w:rPr>
                <w:sz w:val="16"/>
                <w:szCs w:val="16"/>
              </w:rPr>
            </w:pPr>
            <w:r w:rsidRPr="00413E5A">
              <w:rPr>
                <w:sz w:val="16"/>
                <w:szCs w:val="16"/>
              </w:rPr>
              <w:t xml:space="preserve">Validated </w:t>
            </w:r>
          </w:p>
        </w:tc>
      </w:tr>
    </w:tbl>
    <w:p w14:paraId="410FD280" w14:textId="77777777" w:rsidR="00D86789" w:rsidRDefault="00D86789" w:rsidP="008C43A0"/>
    <w:p w14:paraId="554991AE" w14:textId="545CDE59" w:rsidR="00D86789" w:rsidRDefault="00D86789" w:rsidP="008C43A0"/>
    <w:p w14:paraId="09CAD055" w14:textId="5342F737" w:rsidR="00D86789" w:rsidRDefault="00D86789" w:rsidP="008C43A0"/>
    <w:sectPr w:rsidR="00D86789" w:rsidSect="004D1196">
      <w:headerReference w:type="default" r:id="rId71"/>
      <w:footerReference w:type="default" r:id="rId72"/>
      <w:headerReference w:type="first" r:id="rId73"/>
      <w:footerReference w:type="first" r:id="rId74"/>
      <w:pgSz w:w="11906" w:h="16838" w:code="9"/>
      <w:pgMar w:top="1440" w:right="1440" w:bottom="1440" w:left="1440" w:header="288" w:footer="16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0EC90D" w14:textId="77777777" w:rsidR="00DD4F73" w:rsidRDefault="00DD4F73" w:rsidP="00584320">
      <w:pPr>
        <w:spacing w:after="0" w:line="240" w:lineRule="auto"/>
      </w:pPr>
      <w:r>
        <w:separator/>
      </w:r>
    </w:p>
  </w:endnote>
  <w:endnote w:type="continuationSeparator" w:id="0">
    <w:p w14:paraId="72F5C300" w14:textId="77777777" w:rsidR="00DD4F73" w:rsidRDefault="00DD4F73" w:rsidP="005843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Open Sans">
    <w:panose1 w:val="020B0606030504020204"/>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5EA798" w14:textId="77777777" w:rsidR="002647BD" w:rsidRDefault="002647BD" w:rsidP="00111A3B">
    <w:pPr>
      <w:pStyle w:val="Footer"/>
      <w:rPr>
        <w:sz w:val="20"/>
        <w:szCs w:val="20"/>
      </w:rPr>
    </w:pPr>
    <w:r w:rsidRPr="004D1196">
      <w:rPr>
        <w:rFonts w:cs="Arial"/>
        <w:noProof/>
        <w:sz w:val="44"/>
        <w:szCs w:val="44"/>
      </w:rPr>
      <w:drawing>
        <wp:anchor distT="0" distB="0" distL="114300" distR="114300" simplePos="0" relativeHeight="251657728" behindDoc="0" locked="0" layoutInCell="1" allowOverlap="1" wp14:anchorId="491A9767" wp14:editId="1C2F2B87">
          <wp:simplePos x="0" y="0"/>
          <wp:positionH relativeFrom="rightMargin">
            <wp:posOffset>-1083310</wp:posOffset>
          </wp:positionH>
          <wp:positionV relativeFrom="paragraph">
            <wp:posOffset>79375</wp:posOffset>
          </wp:positionV>
          <wp:extent cx="1129434" cy="354965"/>
          <wp:effectExtent l="0" t="0" r="1270" b="635"/>
          <wp:wrapNone/>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
                  <a:stretch>
                    <a:fillRect/>
                  </a:stretch>
                </pic:blipFill>
                <pic:spPr>
                  <a:xfrm>
                    <a:off x="0" y="0"/>
                    <a:ext cx="1129434" cy="354965"/>
                  </a:xfrm>
                  <a:prstGeom prst="rect">
                    <a:avLst/>
                  </a:prstGeom>
                </pic:spPr>
              </pic:pic>
            </a:graphicData>
          </a:graphic>
          <wp14:sizeRelH relativeFrom="page">
            <wp14:pctWidth>0</wp14:pctWidth>
          </wp14:sizeRelH>
          <wp14:sizeRelV relativeFrom="page">
            <wp14:pctHeight>0</wp14:pctHeight>
          </wp14:sizeRelV>
        </wp:anchor>
      </w:drawing>
    </w:r>
  </w:p>
  <w:sdt>
    <w:sdtPr>
      <w:rPr>
        <w:sz w:val="20"/>
        <w:szCs w:val="20"/>
      </w:rPr>
      <w:id w:val="10985517"/>
      <w:docPartObj>
        <w:docPartGallery w:val="Page Numbers (Bottom of Page)"/>
        <w:docPartUnique/>
      </w:docPartObj>
    </w:sdtPr>
    <w:sdtEndPr>
      <w:rPr>
        <w:color w:val="005386"/>
      </w:rPr>
    </w:sdtEndPr>
    <w:sdtContent>
      <w:p w14:paraId="6D507843" w14:textId="77777777" w:rsidR="002647BD" w:rsidRDefault="002647BD" w:rsidP="00111A3B">
        <w:pPr>
          <w:pStyle w:val="Footer"/>
          <w:rPr>
            <w:sz w:val="20"/>
            <w:szCs w:val="20"/>
          </w:rPr>
        </w:pPr>
      </w:p>
      <w:p w14:paraId="4322A0E5" w14:textId="18AB2F11" w:rsidR="002647BD" w:rsidRPr="00111A3B" w:rsidRDefault="002647BD" w:rsidP="004D1196">
        <w:pPr>
          <w:pStyle w:val="Footer"/>
          <w:ind w:hanging="990"/>
          <w:rPr>
            <w:color w:val="005386"/>
            <w:sz w:val="20"/>
            <w:szCs w:val="20"/>
          </w:rPr>
        </w:pPr>
        <w:r>
          <w:rPr>
            <w:color w:val="005386"/>
            <w:sz w:val="20"/>
            <w:szCs w:val="20"/>
          </w:rPr>
          <w:t xml:space="preserve">    </w:t>
        </w:r>
        <w:r w:rsidRPr="00111A3B">
          <w:rPr>
            <w:color w:val="005386"/>
            <w:sz w:val="20"/>
            <w:szCs w:val="20"/>
          </w:rPr>
          <w:fldChar w:fldCharType="begin"/>
        </w:r>
        <w:r w:rsidRPr="00111A3B">
          <w:rPr>
            <w:color w:val="005386"/>
            <w:sz w:val="20"/>
            <w:szCs w:val="20"/>
          </w:rPr>
          <w:instrText xml:space="preserve"> PAGE   \* MERGEFORMAT </w:instrText>
        </w:r>
        <w:r w:rsidRPr="00111A3B">
          <w:rPr>
            <w:color w:val="005386"/>
            <w:sz w:val="20"/>
            <w:szCs w:val="20"/>
          </w:rPr>
          <w:fldChar w:fldCharType="separate"/>
        </w:r>
        <w:r w:rsidR="00535877" w:rsidRPr="00535877">
          <w:rPr>
            <w:noProof/>
            <w:color w:val="005386"/>
            <w:szCs w:val="20"/>
          </w:rPr>
          <w:t>8</w:t>
        </w:r>
        <w:r w:rsidRPr="00111A3B">
          <w:rPr>
            <w:color w:val="005386"/>
            <w:sz w:val="20"/>
            <w:szCs w:val="20"/>
          </w:rPr>
          <w:fldChar w:fldCharType="end"/>
        </w:r>
        <w:r>
          <w:rPr>
            <w:color w:val="005386"/>
            <w:sz w:val="20"/>
            <w:szCs w:val="20"/>
          </w:rPr>
          <w:t xml:space="preserve">     </w:t>
        </w:r>
      </w:p>
    </w:sdtContent>
  </w:sdt>
  <w:p w14:paraId="22834317" w14:textId="77777777" w:rsidR="002647BD" w:rsidRDefault="002647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3B2550" w14:textId="0F6F3D45" w:rsidR="002647BD" w:rsidRDefault="002647BD" w:rsidP="0068022F">
    <w:pPr>
      <w:pStyle w:val="Footer"/>
      <w:jc w:val="center"/>
    </w:pPr>
    <w:r>
      <w:rPr>
        <w:rFonts w:ascii="Open Sans" w:hAnsi="Open Sans" w:cs="Open Sans"/>
        <w:color w:val="5B5D5E"/>
        <w:sz w:val="18"/>
        <w:szCs w:val="18"/>
        <w:shd w:val="clear" w:color="auto" w:fill="FFFFFF"/>
      </w:rPr>
      <w:t>Extended Collaborations Control Center: Modify (content) of a Collaboration</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8F7F66" w14:textId="77777777" w:rsidR="00DD4F73" w:rsidRDefault="00DD4F73" w:rsidP="00584320">
      <w:pPr>
        <w:spacing w:after="0" w:line="240" w:lineRule="auto"/>
      </w:pPr>
      <w:r>
        <w:separator/>
      </w:r>
    </w:p>
  </w:footnote>
  <w:footnote w:type="continuationSeparator" w:id="0">
    <w:p w14:paraId="391E9635" w14:textId="77777777" w:rsidR="00DD4F73" w:rsidRDefault="00DD4F73" w:rsidP="005843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4EEE0E" w14:textId="77777777" w:rsidR="002647BD" w:rsidRDefault="002647BD" w:rsidP="00111A3B">
    <w:pPr>
      <w:pStyle w:val="Header"/>
      <w:tabs>
        <w:tab w:val="clear" w:pos="4513"/>
      </w:tabs>
    </w:pPr>
    <w:r>
      <w:rPr>
        <w:noProof/>
      </w:rPr>
      <mc:AlternateContent>
        <mc:Choice Requires="wps">
          <w:drawing>
            <wp:anchor distT="0" distB="0" distL="114300" distR="114300" simplePos="0" relativeHeight="251663360" behindDoc="0" locked="0" layoutInCell="1" allowOverlap="1" wp14:anchorId="6F5ABD43" wp14:editId="071B9B1F">
              <wp:simplePos x="0" y="0"/>
              <wp:positionH relativeFrom="rightMargin">
                <wp:posOffset>531495</wp:posOffset>
              </wp:positionH>
              <wp:positionV relativeFrom="page">
                <wp:posOffset>1278890</wp:posOffset>
              </wp:positionV>
              <wp:extent cx="321310" cy="8134350"/>
              <wp:effectExtent l="0" t="2540" r="4445" b="0"/>
              <wp:wrapNone/>
              <wp:docPr id="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310" cy="813435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7699115F" w14:textId="77777777" w:rsidR="002647BD" w:rsidRPr="004827EB" w:rsidRDefault="002647BD" w:rsidP="00111A3B">
                          <w:pPr>
                            <w:jc w:val="center"/>
                            <w:rPr>
                              <w:rFonts w:cs="Arial"/>
                              <w:color w:val="005386"/>
                              <w:sz w:val="12"/>
                              <w:szCs w:val="12"/>
                              <w:lang w:val="fr-FR"/>
                            </w:rPr>
                          </w:pPr>
                          <w:r w:rsidRPr="003E34E1">
                            <w:rPr>
                              <w:rFonts w:cs="Arial"/>
                              <w:b/>
                              <w:bCs/>
                              <w:color w:val="DA291C"/>
                              <w:sz w:val="12"/>
                              <w:szCs w:val="12"/>
                              <w:lang w:val="fr-FR"/>
                            </w:rPr>
                            <w:t xml:space="preserve"> </w:t>
                          </w:r>
                          <w:r w:rsidRPr="004827EB">
                            <w:rPr>
                              <w:rFonts w:cs="Arial"/>
                              <w:color w:val="005386"/>
                              <w:sz w:val="12"/>
                              <w:szCs w:val="12"/>
                              <w:lang w:val="fr-FR"/>
                            </w:rPr>
                            <w:t xml:space="preserve">© Dassault Systèmes | </w:t>
                          </w:r>
                          <w:proofErr w:type="spellStart"/>
                          <w:r w:rsidRPr="004827EB">
                            <w:rPr>
                              <w:rFonts w:cs="Arial"/>
                              <w:color w:val="005386"/>
                              <w:sz w:val="12"/>
                              <w:szCs w:val="12"/>
                              <w:lang w:val="fr-FR"/>
                            </w:rPr>
                            <w:t>Confidential</w:t>
                          </w:r>
                          <w:proofErr w:type="spellEnd"/>
                          <w:r w:rsidRPr="004827EB">
                            <w:rPr>
                              <w:rFonts w:cs="Arial"/>
                              <w:color w:val="005386"/>
                              <w:sz w:val="12"/>
                              <w:szCs w:val="12"/>
                              <w:lang w:val="fr-FR"/>
                            </w:rPr>
                            <w:t xml:space="preserve"> Information | </w:t>
                          </w:r>
                          <w:proofErr w:type="spellStart"/>
                          <w:r w:rsidRPr="004827EB">
                            <w:rPr>
                              <w:rFonts w:cs="Arial"/>
                              <w:color w:val="005386"/>
                              <w:sz w:val="12"/>
                              <w:szCs w:val="12"/>
                              <w:lang w:val="fr-FR"/>
                            </w:rPr>
                            <w:t>ref</w:t>
                          </w:r>
                          <w:proofErr w:type="spellEnd"/>
                          <w:r w:rsidRPr="004827EB">
                            <w:rPr>
                              <w:rFonts w:cs="Arial"/>
                              <w:color w:val="005386"/>
                              <w:sz w:val="12"/>
                              <w:szCs w:val="12"/>
                              <w:lang w:val="fr-FR"/>
                            </w:rPr>
                            <w:t>.: 3DS_Document_2020</w:t>
                          </w:r>
                        </w:p>
                        <w:p w14:paraId="693C5807" w14:textId="77777777" w:rsidR="002647BD" w:rsidRPr="004827EB" w:rsidRDefault="002647BD" w:rsidP="00592E96">
                          <w:pPr>
                            <w:jc w:val="center"/>
                            <w:rPr>
                              <w:color w:val="005386"/>
                              <w:sz w:val="12"/>
                              <w:szCs w:val="12"/>
                              <w:lang w:val="fr-FR"/>
                            </w:rPr>
                          </w:pP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5ABD43" id="_x0000_t202" coordsize="21600,21600" o:spt="202" path="m,l,21600r21600,l21600,xe">
              <v:stroke joinstyle="miter"/>
              <v:path gradientshapeok="t" o:connecttype="rect"/>
            </v:shapetype>
            <v:shape id="Text Box 6" o:spid="_x0000_s1028" type="#_x0000_t202" style="position:absolute;margin-left:41.85pt;margin-top:100.7pt;width:25.3pt;height:640.5pt;z-index:25166336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" stroked="f" strokeweight="0">
              <v:textbox style="layout-flow:vertical;mso-layout-flow-alt:bottom-to-top">
                <w:txbxContent>
                  <w:p w14:paraId="7699115F" w14:textId="77777777" w:rsidR="002647BD" w:rsidRPr="004827EB" w:rsidRDefault="002647BD" w:rsidP="00111A3B">
                    <w:pPr>
                      <w:jc w:val="center"/>
                      <w:rPr>
                        <w:rFonts w:cs="Arial"/>
                        <w:color w:val="005386"/>
                        <w:sz w:val="12"/>
                        <w:szCs w:val="12"/>
                        <w:lang w:val="fr-FR"/>
                      </w:rPr>
                    </w:pPr>
                    <w:r w:rsidRPr="003E34E1">
                      <w:rPr>
                        <w:rFonts w:cs="Arial"/>
                        <w:b/>
                        <w:bCs/>
                        <w:color w:val="DA291C"/>
                        <w:sz w:val="12"/>
                        <w:szCs w:val="12"/>
                        <w:lang w:val="fr-FR"/>
                      </w:rPr>
                      <w:t xml:space="preserve"> </w:t>
                    </w:r>
                    <w:r w:rsidRPr="004827EB">
                      <w:rPr>
                        <w:rFonts w:cs="Arial"/>
                        <w:color w:val="005386"/>
                        <w:sz w:val="12"/>
                        <w:szCs w:val="12"/>
                        <w:lang w:val="fr-FR"/>
                      </w:rPr>
                      <w:t xml:space="preserve">© Dassault Systèmes | </w:t>
                    </w:r>
                    <w:proofErr w:type="spellStart"/>
                    <w:r w:rsidRPr="004827EB">
                      <w:rPr>
                        <w:rFonts w:cs="Arial"/>
                        <w:color w:val="005386"/>
                        <w:sz w:val="12"/>
                        <w:szCs w:val="12"/>
                        <w:lang w:val="fr-FR"/>
                      </w:rPr>
                      <w:t>Confidential</w:t>
                    </w:r>
                    <w:proofErr w:type="spellEnd"/>
                    <w:r w:rsidRPr="004827EB">
                      <w:rPr>
                        <w:rFonts w:cs="Arial"/>
                        <w:color w:val="005386"/>
                        <w:sz w:val="12"/>
                        <w:szCs w:val="12"/>
                        <w:lang w:val="fr-FR"/>
                      </w:rPr>
                      <w:t xml:space="preserve"> Information | </w:t>
                    </w:r>
                    <w:proofErr w:type="spellStart"/>
                    <w:r w:rsidRPr="004827EB">
                      <w:rPr>
                        <w:rFonts w:cs="Arial"/>
                        <w:color w:val="005386"/>
                        <w:sz w:val="12"/>
                        <w:szCs w:val="12"/>
                        <w:lang w:val="fr-FR"/>
                      </w:rPr>
                      <w:t>ref</w:t>
                    </w:r>
                    <w:proofErr w:type="spellEnd"/>
                    <w:r w:rsidRPr="004827EB">
                      <w:rPr>
                        <w:rFonts w:cs="Arial"/>
                        <w:color w:val="005386"/>
                        <w:sz w:val="12"/>
                        <w:szCs w:val="12"/>
                        <w:lang w:val="fr-FR"/>
                      </w:rPr>
                      <w:t>.: 3DS_Document_2020</w:t>
                    </w:r>
                  </w:p>
                  <w:p w14:paraId="693C5807" w14:textId="77777777" w:rsidR="002647BD" w:rsidRPr="004827EB" w:rsidRDefault="002647BD" w:rsidP="00592E96">
                    <w:pPr>
                      <w:jc w:val="center"/>
                      <w:rPr>
                        <w:color w:val="005386"/>
                        <w:sz w:val="12"/>
                        <w:szCs w:val="12"/>
                        <w:lang w:val="fr-FR"/>
                      </w:rPr>
                    </w:pPr>
                  </w:p>
                </w:txbxContent>
              </v:textbox>
              <w10:wrap anchorx="margin" anchory="page"/>
            </v:shape>
          </w:pict>
        </mc:Fallback>
      </mc:AlternateContent>
    </w:r>
    <w:r>
      <w:softHyphen/>
    </w:r>
    <w:r>
      <w:tab/>
    </w:r>
    <w:r>
      <w:softHyphen/>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5DF969" w14:textId="77777777" w:rsidR="002647BD" w:rsidRPr="008864AF" w:rsidRDefault="002647BD" w:rsidP="008864AF">
    <w:pPr>
      <w:pStyle w:val="Header"/>
      <w:jc w:val="center"/>
      <w:rPr>
        <w:color w:val="A6A6A6" w:themeColor="background1" w:themeShade="A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alt="http://127.0.0.1:8887/_GIF/DIVERS/Bubble_Success_Icone.gif" style="width:24.75pt;height:24.75pt;visibility:visible;mso-wrap-style:square" o:bullet="t">
        <v:imagedata r:id="rId1" o:title="Bubble_Success_Icone"/>
      </v:shape>
    </w:pict>
  </w:numPicBullet>
  <w:abstractNum w:abstractNumId="0" w15:restartNumberingAfterBreak="0">
    <w:nsid w:val="FFFFFF83"/>
    <w:multiLevelType w:val="singleLevel"/>
    <w:tmpl w:val="49D24B04"/>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8"/>
    <w:multiLevelType w:val="singleLevel"/>
    <w:tmpl w:val="E3E699A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5596EDA8"/>
    <w:lvl w:ilvl="0">
      <w:start w:val="1"/>
      <w:numFmt w:val="bullet"/>
      <w:pStyle w:val="3DSTitle3"/>
      <w:lvlText w:val=""/>
      <w:lvlJc w:val="left"/>
      <w:pPr>
        <w:tabs>
          <w:tab w:val="num" w:pos="360"/>
        </w:tabs>
        <w:ind w:left="360" w:hanging="360"/>
      </w:pPr>
      <w:rPr>
        <w:rFonts w:ascii="Symbol" w:hAnsi="Symbol" w:hint="default"/>
      </w:rPr>
    </w:lvl>
  </w:abstractNum>
  <w:abstractNum w:abstractNumId="3" w15:restartNumberingAfterBreak="0">
    <w:nsid w:val="02DE1F9A"/>
    <w:multiLevelType w:val="multilevel"/>
    <w:tmpl w:val="57361CCE"/>
    <w:lvl w:ilvl="0">
      <w:start w:val="1"/>
      <w:numFmt w:val="decimal"/>
      <w:pStyle w:val="3DS2Title1"/>
      <w:lvlText w:val="%1."/>
      <w:lvlJc w:val="left"/>
      <w:pPr>
        <w:ind w:left="360" w:hanging="360"/>
      </w:pPr>
      <w:rPr>
        <w:b/>
        <w:sz w:val="32"/>
        <w:szCs w:val="32"/>
      </w:rPr>
    </w:lvl>
    <w:lvl w:ilvl="1">
      <w:start w:val="1"/>
      <w:numFmt w:val="decimal"/>
      <w:pStyle w:val="3DS2Title2"/>
      <w:lvlText w:val="%1.%2."/>
      <w:lvlJc w:val="left"/>
      <w:pPr>
        <w:ind w:left="31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47B158C"/>
    <w:multiLevelType w:val="multilevel"/>
    <w:tmpl w:val="80269A9A"/>
    <w:lvl w:ilvl="0">
      <w:start w:val="1"/>
      <w:numFmt w:val="decimal"/>
      <w:pStyle w:val="donotuse1"/>
      <w:lvlText w:val="%1."/>
      <w:lvlJc w:val="left"/>
      <w:pPr>
        <w:ind w:left="360" w:hanging="360"/>
      </w:pPr>
    </w:lvl>
    <w:lvl w:ilvl="1">
      <w:start w:val="1"/>
      <w:numFmt w:val="decimal"/>
      <w:pStyle w:val="donotuse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AE35529"/>
    <w:multiLevelType w:val="hybridMultilevel"/>
    <w:tmpl w:val="0A6C0C4A"/>
    <w:lvl w:ilvl="0" w:tplc="54E07506">
      <w:start w:val="25"/>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0800BC"/>
    <w:multiLevelType w:val="hybridMultilevel"/>
    <w:tmpl w:val="DA965584"/>
    <w:lvl w:ilvl="0" w:tplc="D520CF10">
      <w:start w:val="1"/>
      <w:numFmt w:val="decimal"/>
      <w:pStyle w:val="Heading3"/>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793432"/>
    <w:multiLevelType w:val="hybridMultilevel"/>
    <w:tmpl w:val="4126B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1F43B6"/>
    <w:multiLevelType w:val="multilevel"/>
    <w:tmpl w:val="58E6F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numFmt w:val="bullet"/>
      <w:lvlText w:val="-"/>
      <w:lvlJc w:val="left"/>
      <w:pPr>
        <w:ind w:left="3600" w:hanging="360"/>
      </w:pPr>
      <w:rPr>
        <w:rFonts w:ascii="Arial" w:eastAsia="Times New Roman" w:hAnsi="Arial" w:cs="Arial"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EF6BB0"/>
    <w:multiLevelType w:val="hybridMultilevel"/>
    <w:tmpl w:val="34109C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5B3E49"/>
    <w:multiLevelType w:val="multilevel"/>
    <w:tmpl w:val="7362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2E2067"/>
    <w:multiLevelType w:val="multilevel"/>
    <w:tmpl w:val="9D0C6B4A"/>
    <w:styleLink w:val="Headings"/>
    <w:lvl w:ilvl="0">
      <w:start w:val="1"/>
      <w:numFmt w:val="decimal"/>
      <w:lvlText w:val="Section %1"/>
      <w:lvlJc w:val="left"/>
      <w:pPr>
        <w:ind w:left="45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89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E6608C0"/>
    <w:multiLevelType w:val="multilevel"/>
    <w:tmpl w:val="AEB8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D433E4"/>
    <w:multiLevelType w:val="multilevel"/>
    <w:tmpl w:val="77CC5294"/>
    <w:lvl w:ilvl="0">
      <w:start w:val="1"/>
      <w:numFmt w:val="decimal"/>
      <w:pStyle w:val="Titre1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5297C35"/>
    <w:multiLevelType w:val="multilevel"/>
    <w:tmpl w:val="9B06A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F645D7"/>
    <w:multiLevelType w:val="hybridMultilevel"/>
    <w:tmpl w:val="04B636B2"/>
    <w:lvl w:ilvl="0" w:tplc="929CEE12">
      <w:start w:val="1"/>
      <w:numFmt w:val="bullet"/>
      <w:lvlText w:val=""/>
      <w:lvlPicBulletId w:val="0"/>
      <w:lvlJc w:val="left"/>
      <w:pPr>
        <w:tabs>
          <w:tab w:val="num" w:pos="720"/>
        </w:tabs>
        <w:ind w:left="720" w:hanging="360"/>
      </w:pPr>
      <w:rPr>
        <w:rFonts w:ascii="Symbol" w:hAnsi="Symbol" w:hint="default"/>
      </w:rPr>
    </w:lvl>
    <w:lvl w:ilvl="1" w:tplc="CB3A1CE2" w:tentative="1">
      <w:start w:val="1"/>
      <w:numFmt w:val="bullet"/>
      <w:lvlText w:val=""/>
      <w:lvlJc w:val="left"/>
      <w:pPr>
        <w:tabs>
          <w:tab w:val="num" w:pos="1440"/>
        </w:tabs>
        <w:ind w:left="1440" w:hanging="360"/>
      </w:pPr>
      <w:rPr>
        <w:rFonts w:ascii="Symbol" w:hAnsi="Symbol" w:hint="default"/>
      </w:rPr>
    </w:lvl>
    <w:lvl w:ilvl="2" w:tplc="802A3528" w:tentative="1">
      <w:start w:val="1"/>
      <w:numFmt w:val="bullet"/>
      <w:lvlText w:val=""/>
      <w:lvlJc w:val="left"/>
      <w:pPr>
        <w:tabs>
          <w:tab w:val="num" w:pos="2160"/>
        </w:tabs>
        <w:ind w:left="2160" w:hanging="360"/>
      </w:pPr>
      <w:rPr>
        <w:rFonts w:ascii="Symbol" w:hAnsi="Symbol" w:hint="default"/>
      </w:rPr>
    </w:lvl>
    <w:lvl w:ilvl="3" w:tplc="90663B76" w:tentative="1">
      <w:start w:val="1"/>
      <w:numFmt w:val="bullet"/>
      <w:lvlText w:val=""/>
      <w:lvlJc w:val="left"/>
      <w:pPr>
        <w:tabs>
          <w:tab w:val="num" w:pos="2880"/>
        </w:tabs>
        <w:ind w:left="2880" w:hanging="360"/>
      </w:pPr>
      <w:rPr>
        <w:rFonts w:ascii="Symbol" w:hAnsi="Symbol" w:hint="default"/>
      </w:rPr>
    </w:lvl>
    <w:lvl w:ilvl="4" w:tplc="6A54A5D2" w:tentative="1">
      <w:start w:val="1"/>
      <w:numFmt w:val="bullet"/>
      <w:lvlText w:val=""/>
      <w:lvlJc w:val="left"/>
      <w:pPr>
        <w:tabs>
          <w:tab w:val="num" w:pos="3600"/>
        </w:tabs>
        <w:ind w:left="3600" w:hanging="360"/>
      </w:pPr>
      <w:rPr>
        <w:rFonts w:ascii="Symbol" w:hAnsi="Symbol" w:hint="default"/>
      </w:rPr>
    </w:lvl>
    <w:lvl w:ilvl="5" w:tplc="EA6016F8" w:tentative="1">
      <w:start w:val="1"/>
      <w:numFmt w:val="bullet"/>
      <w:lvlText w:val=""/>
      <w:lvlJc w:val="left"/>
      <w:pPr>
        <w:tabs>
          <w:tab w:val="num" w:pos="4320"/>
        </w:tabs>
        <w:ind w:left="4320" w:hanging="360"/>
      </w:pPr>
      <w:rPr>
        <w:rFonts w:ascii="Symbol" w:hAnsi="Symbol" w:hint="default"/>
      </w:rPr>
    </w:lvl>
    <w:lvl w:ilvl="6" w:tplc="8BE0AB44" w:tentative="1">
      <w:start w:val="1"/>
      <w:numFmt w:val="bullet"/>
      <w:lvlText w:val=""/>
      <w:lvlJc w:val="left"/>
      <w:pPr>
        <w:tabs>
          <w:tab w:val="num" w:pos="5040"/>
        </w:tabs>
        <w:ind w:left="5040" w:hanging="360"/>
      </w:pPr>
      <w:rPr>
        <w:rFonts w:ascii="Symbol" w:hAnsi="Symbol" w:hint="default"/>
      </w:rPr>
    </w:lvl>
    <w:lvl w:ilvl="7" w:tplc="CEC020F8" w:tentative="1">
      <w:start w:val="1"/>
      <w:numFmt w:val="bullet"/>
      <w:lvlText w:val=""/>
      <w:lvlJc w:val="left"/>
      <w:pPr>
        <w:tabs>
          <w:tab w:val="num" w:pos="5760"/>
        </w:tabs>
        <w:ind w:left="5760" w:hanging="360"/>
      </w:pPr>
      <w:rPr>
        <w:rFonts w:ascii="Symbol" w:hAnsi="Symbol" w:hint="default"/>
      </w:rPr>
    </w:lvl>
    <w:lvl w:ilvl="8" w:tplc="23DAC10A"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5D3502C4"/>
    <w:multiLevelType w:val="multilevel"/>
    <w:tmpl w:val="95D0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911D45"/>
    <w:multiLevelType w:val="multilevel"/>
    <w:tmpl w:val="3A30B9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numFmt w:val="bullet"/>
      <w:lvlText w:val="-"/>
      <w:lvlJc w:val="left"/>
      <w:pPr>
        <w:ind w:left="3600" w:hanging="360"/>
      </w:pPr>
      <w:rPr>
        <w:rFonts w:ascii="Arial" w:eastAsia="Times New Roman" w:hAnsi="Arial" w:cs="Arial"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130CF5"/>
    <w:multiLevelType w:val="multilevel"/>
    <w:tmpl w:val="220C99D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pStyle w:val="Titre31"/>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9" w15:restartNumberingAfterBreak="0">
    <w:nsid w:val="7E8B644E"/>
    <w:multiLevelType w:val="hybridMultilevel"/>
    <w:tmpl w:val="B3EE6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09489B"/>
    <w:multiLevelType w:val="hybridMultilevel"/>
    <w:tmpl w:val="3202B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8"/>
  </w:num>
  <w:num w:numId="3">
    <w:abstractNumId w:val="13"/>
  </w:num>
  <w:num w:numId="4">
    <w:abstractNumId w:val="2"/>
  </w:num>
  <w:num w:numId="5">
    <w:abstractNumId w:val="0"/>
  </w:num>
  <w:num w:numId="6">
    <w:abstractNumId w:val="1"/>
  </w:num>
  <w:num w:numId="7">
    <w:abstractNumId w:val="11"/>
  </w:num>
  <w:num w:numId="8">
    <w:abstractNumId w:val="4"/>
  </w:num>
  <w:num w:numId="9">
    <w:abstractNumId w:val="6"/>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9"/>
  </w:num>
  <w:num w:numId="15">
    <w:abstractNumId w:val="7"/>
  </w:num>
  <w:num w:numId="16">
    <w:abstractNumId w:val="9"/>
  </w:num>
  <w:num w:numId="17">
    <w:abstractNumId w:val="14"/>
  </w:num>
  <w:num w:numId="18">
    <w:abstractNumId w:val="5"/>
  </w:num>
  <w:num w:numId="19">
    <w:abstractNumId w:val="12"/>
  </w:num>
  <w:num w:numId="20">
    <w:abstractNumId w:val="8"/>
  </w:num>
  <w:num w:numId="21">
    <w:abstractNumId w:val="17"/>
  </w:num>
  <w:num w:numId="22">
    <w:abstractNumId w:val="16"/>
  </w:num>
  <w:num w:numId="23">
    <w:abstractNumId w:val="10"/>
  </w:num>
  <w:num w:numId="24">
    <w:abstractNumId w:val="20"/>
  </w:num>
  <w:num w:numId="25">
    <w:abstractNumId w:val="1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drawingGridHorizontalSpacing w:val="110"/>
  <w:displayHorizontalDrawingGridEvery w:val="2"/>
  <w:characterSpacingControl w:val="doNotCompress"/>
  <w:hdrShapeDefaults>
    <o:shapedefaults v:ext="edit" spidmax="2049" style="mso-position-horizontal:center;mso-position-horizontal-relative:right-margin-area"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0415"/>
    <w:rsid w:val="00002285"/>
    <w:rsid w:val="000029D8"/>
    <w:rsid w:val="00003E2C"/>
    <w:rsid w:val="000100D2"/>
    <w:rsid w:val="0001243F"/>
    <w:rsid w:val="00012884"/>
    <w:rsid w:val="00013857"/>
    <w:rsid w:val="00017642"/>
    <w:rsid w:val="00021471"/>
    <w:rsid w:val="00024159"/>
    <w:rsid w:val="000246B3"/>
    <w:rsid w:val="00025A38"/>
    <w:rsid w:val="00026CC8"/>
    <w:rsid w:val="00030BB5"/>
    <w:rsid w:val="000342DE"/>
    <w:rsid w:val="00035E8A"/>
    <w:rsid w:val="0003606A"/>
    <w:rsid w:val="00036393"/>
    <w:rsid w:val="00036CC5"/>
    <w:rsid w:val="000375B8"/>
    <w:rsid w:val="000407BE"/>
    <w:rsid w:val="0004195F"/>
    <w:rsid w:val="00043091"/>
    <w:rsid w:val="00043800"/>
    <w:rsid w:val="00044655"/>
    <w:rsid w:val="00045151"/>
    <w:rsid w:val="0004708C"/>
    <w:rsid w:val="00052690"/>
    <w:rsid w:val="00056971"/>
    <w:rsid w:val="0006060F"/>
    <w:rsid w:val="00061FD7"/>
    <w:rsid w:val="000633AA"/>
    <w:rsid w:val="00063862"/>
    <w:rsid w:val="00063AB0"/>
    <w:rsid w:val="0006748F"/>
    <w:rsid w:val="00070463"/>
    <w:rsid w:val="000764A2"/>
    <w:rsid w:val="00081550"/>
    <w:rsid w:val="000817CC"/>
    <w:rsid w:val="00081BBE"/>
    <w:rsid w:val="00082C77"/>
    <w:rsid w:val="00085922"/>
    <w:rsid w:val="00091CF2"/>
    <w:rsid w:val="000926FB"/>
    <w:rsid w:val="00096009"/>
    <w:rsid w:val="000976C8"/>
    <w:rsid w:val="000A513E"/>
    <w:rsid w:val="000A59EB"/>
    <w:rsid w:val="000B7B73"/>
    <w:rsid w:val="000C07A5"/>
    <w:rsid w:val="000C0AA2"/>
    <w:rsid w:val="000C3008"/>
    <w:rsid w:val="000C77D3"/>
    <w:rsid w:val="000D1E12"/>
    <w:rsid w:val="000D3278"/>
    <w:rsid w:val="000E13D7"/>
    <w:rsid w:val="000F0831"/>
    <w:rsid w:val="000F0E16"/>
    <w:rsid w:val="000F17BA"/>
    <w:rsid w:val="000F50B6"/>
    <w:rsid w:val="000F5849"/>
    <w:rsid w:val="00103D25"/>
    <w:rsid w:val="001041EB"/>
    <w:rsid w:val="00106ED6"/>
    <w:rsid w:val="00111A3B"/>
    <w:rsid w:val="00114295"/>
    <w:rsid w:val="00122BCC"/>
    <w:rsid w:val="0012375B"/>
    <w:rsid w:val="00125B1E"/>
    <w:rsid w:val="00136457"/>
    <w:rsid w:val="00137AC3"/>
    <w:rsid w:val="0014119E"/>
    <w:rsid w:val="001434FE"/>
    <w:rsid w:val="001448AF"/>
    <w:rsid w:val="0015104E"/>
    <w:rsid w:val="00152017"/>
    <w:rsid w:val="001575C7"/>
    <w:rsid w:val="0016093E"/>
    <w:rsid w:val="001614E8"/>
    <w:rsid w:val="0016763A"/>
    <w:rsid w:val="00171469"/>
    <w:rsid w:val="0017290A"/>
    <w:rsid w:val="00172B97"/>
    <w:rsid w:val="00172C00"/>
    <w:rsid w:val="00173E62"/>
    <w:rsid w:val="001818C6"/>
    <w:rsid w:val="00181D3B"/>
    <w:rsid w:val="001856D5"/>
    <w:rsid w:val="0018604A"/>
    <w:rsid w:val="0018680A"/>
    <w:rsid w:val="00187B50"/>
    <w:rsid w:val="00190538"/>
    <w:rsid w:val="00190A24"/>
    <w:rsid w:val="001911ED"/>
    <w:rsid w:val="00192C1C"/>
    <w:rsid w:val="001946C6"/>
    <w:rsid w:val="00195741"/>
    <w:rsid w:val="0019578B"/>
    <w:rsid w:val="001A0829"/>
    <w:rsid w:val="001A1579"/>
    <w:rsid w:val="001A226A"/>
    <w:rsid w:val="001A32E9"/>
    <w:rsid w:val="001A3E92"/>
    <w:rsid w:val="001A5BB5"/>
    <w:rsid w:val="001A6427"/>
    <w:rsid w:val="001A6E24"/>
    <w:rsid w:val="001B2A57"/>
    <w:rsid w:val="001B4054"/>
    <w:rsid w:val="001B6563"/>
    <w:rsid w:val="001B685F"/>
    <w:rsid w:val="001C0EC8"/>
    <w:rsid w:val="001C1940"/>
    <w:rsid w:val="001C1A73"/>
    <w:rsid w:val="001C4F95"/>
    <w:rsid w:val="001D0415"/>
    <w:rsid w:val="001D0CE2"/>
    <w:rsid w:val="001D0F07"/>
    <w:rsid w:val="001D3CD4"/>
    <w:rsid w:val="001D78DC"/>
    <w:rsid w:val="001E1181"/>
    <w:rsid w:val="001E18C6"/>
    <w:rsid w:val="001E41EA"/>
    <w:rsid w:val="001F19DA"/>
    <w:rsid w:val="001F1F31"/>
    <w:rsid w:val="001F7C54"/>
    <w:rsid w:val="00200B72"/>
    <w:rsid w:val="0020116C"/>
    <w:rsid w:val="00201611"/>
    <w:rsid w:val="00203BA4"/>
    <w:rsid w:val="0020479C"/>
    <w:rsid w:val="002105D5"/>
    <w:rsid w:val="0021079A"/>
    <w:rsid w:val="00211878"/>
    <w:rsid w:val="00214445"/>
    <w:rsid w:val="0021587F"/>
    <w:rsid w:val="00220235"/>
    <w:rsid w:val="00220828"/>
    <w:rsid w:val="002209BF"/>
    <w:rsid w:val="00225B7F"/>
    <w:rsid w:val="00236FD8"/>
    <w:rsid w:val="00237015"/>
    <w:rsid w:val="0024757F"/>
    <w:rsid w:val="00252F3C"/>
    <w:rsid w:val="0025333A"/>
    <w:rsid w:val="002534A7"/>
    <w:rsid w:val="0025360B"/>
    <w:rsid w:val="002623CD"/>
    <w:rsid w:val="002633C7"/>
    <w:rsid w:val="002647BD"/>
    <w:rsid w:val="00264B23"/>
    <w:rsid w:val="00272889"/>
    <w:rsid w:val="00276C1E"/>
    <w:rsid w:val="00277989"/>
    <w:rsid w:val="002804D0"/>
    <w:rsid w:val="002804FB"/>
    <w:rsid w:val="00281976"/>
    <w:rsid w:val="002821CB"/>
    <w:rsid w:val="00283258"/>
    <w:rsid w:val="002879D7"/>
    <w:rsid w:val="0029134B"/>
    <w:rsid w:val="0029279F"/>
    <w:rsid w:val="00294598"/>
    <w:rsid w:val="002949B9"/>
    <w:rsid w:val="002A016A"/>
    <w:rsid w:val="002A06A9"/>
    <w:rsid w:val="002A33A4"/>
    <w:rsid w:val="002A362B"/>
    <w:rsid w:val="002A3A6E"/>
    <w:rsid w:val="002A5639"/>
    <w:rsid w:val="002B0409"/>
    <w:rsid w:val="002B0C86"/>
    <w:rsid w:val="002B0E77"/>
    <w:rsid w:val="002B102B"/>
    <w:rsid w:val="002C1603"/>
    <w:rsid w:val="002C3ED1"/>
    <w:rsid w:val="002C3F19"/>
    <w:rsid w:val="002C6133"/>
    <w:rsid w:val="002C734A"/>
    <w:rsid w:val="002C78F7"/>
    <w:rsid w:val="002D0AD0"/>
    <w:rsid w:val="002D2A8E"/>
    <w:rsid w:val="002D6949"/>
    <w:rsid w:val="002D7E3A"/>
    <w:rsid w:val="002E02C5"/>
    <w:rsid w:val="002E51E4"/>
    <w:rsid w:val="002F0642"/>
    <w:rsid w:val="002F0C38"/>
    <w:rsid w:val="002F2311"/>
    <w:rsid w:val="002F777B"/>
    <w:rsid w:val="00300495"/>
    <w:rsid w:val="00301A6A"/>
    <w:rsid w:val="003029DD"/>
    <w:rsid w:val="00305E7A"/>
    <w:rsid w:val="00306AD0"/>
    <w:rsid w:val="003079F6"/>
    <w:rsid w:val="00311B9A"/>
    <w:rsid w:val="00314F8B"/>
    <w:rsid w:val="0031777C"/>
    <w:rsid w:val="00333519"/>
    <w:rsid w:val="00334548"/>
    <w:rsid w:val="00334710"/>
    <w:rsid w:val="00334AFA"/>
    <w:rsid w:val="00335434"/>
    <w:rsid w:val="003367D6"/>
    <w:rsid w:val="0033768B"/>
    <w:rsid w:val="003420A7"/>
    <w:rsid w:val="00350688"/>
    <w:rsid w:val="00350DC8"/>
    <w:rsid w:val="00352188"/>
    <w:rsid w:val="00354B0A"/>
    <w:rsid w:val="00355E15"/>
    <w:rsid w:val="00357809"/>
    <w:rsid w:val="00366256"/>
    <w:rsid w:val="00366AC1"/>
    <w:rsid w:val="00367093"/>
    <w:rsid w:val="00370C39"/>
    <w:rsid w:val="00372177"/>
    <w:rsid w:val="00374043"/>
    <w:rsid w:val="00376682"/>
    <w:rsid w:val="00377A04"/>
    <w:rsid w:val="0038173D"/>
    <w:rsid w:val="0038752A"/>
    <w:rsid w:val="00390810"/>
    <w:rsid w:val="00390924"/>
    <w:rsid w:val="0039236B"/>
    <w:rsid w:val="003928D2"/>
    <w:rsid w:val="0039767D"/>
    <w:rsid w:val="00397956"/>
    <w:rsid w:val="003A349F"/>
    <w:rsid w:val="003A6E10"/>
    <w:rsid w:val="003B05CB"/>
    <w:rsid w:val="003B41CE"/>
    <w:rsid w:val="003B50E5"/>
    <w:rsid w:val="003B7079"/>
    <w:rsid w:val="003B7D97"/>
    <w:rsid w:val="003C1305"/>
    <w:rsid w:val="003C1C72"/>
    <w:rsid w:val="003C3697"/>
    <w:rsid w:val="003C42E3"/>
    <w:rsid w:val="003C7A21"/>
    <w:rsid w:val="003D2523"/>
    <w:rsid w:val="003D3A6B"/>
    <w:rsid w:val="003D455B"/>
    <w:rsid w:val="003D470C"/>
    <w:rsid w:val="003E10DB"/>
    <w:rsid w:val="003E34E1"/>
    <w:rsid w:val="003E61FF"/>
    <w:rsid w:val="003F2925"/>
    <w:rsid w:val="003F301D"/>
    <w:rsid w:val="003F4623"/>
    <w:rsid w:val="003F495E"/>
    <w:rsid w:val="003F5C8D"/>
    <w:rsid w:val="003F6F10"/>
    <w:rsid w:val="003F76AE"/>
    <w:rsid w:val="00400D86"/>
    <w:rsid w:val="00401B15"/>
    <w:rsid w:val="004023DD"/>
    <w:rsid w:val="00402E98"/>
    <w:rsid w:val="004038E7"/>
    <w:rsid w:val="00403BEC"/>
    <w:rsid w:val="004116F3"/>
    <w:rsid w:val="00412334"/>
    <w:rsid w:val="00412539"/>
    <w:rsid w:val="00412ADD"/>
    <w:rsid w:val="004131A0"/>
    <w:rsid w:val="00413E5A"/>
    <w:rsid w:val="00414E12"/>
    <w:rsid w:val="00417767"/>
    <w:rsid w:val="00417B92"/>
    <w:rsid w:val="00423570"/>
    <w:rsid w:val="004306EB"/>
    <w:rsid w:val="0043074C"/>
    <w:rsid w:val="0044233B"/>
    <w:rsid w:val="004424B6"/>
    <w:rsid w:val="00443BC0"/>
    <w:rsid w:val="00446EBE"/>
    <w:rsid w:val="0045316A"/>
    <w:rsid w:val="00455372"/>
    <w:rsid w:val="00455B7C"/>
    <w:rsid w:val="004651BD"/>
    <w:rsid w:val="004657DD"/>
    <w:rsid w:val="00471687"/>
    <w:rsid w:val="0047174F"/>
    <w:rsid w:val="004736E3"/>
    <w:rsid w:val="00473C13"/>
    <w:rsid w:val="00477CF4"/>
    <w:rsid w:val="00480F7E"/>
    <w:rsid w:val="004824BC"/>
    <w:rsid w:val="004827EB"/>
    <w:rsid w:val="00483069"/>
    <w:rsid w:val="0048376F"/>
    <w:rsid w:val="004848BA"/>
    <w:rsid w:val="00484F7D"/>
    <w:rsid w:val="004852F2"/>
    <w:rsid w:val="0049289C"/>
    <w:rsid w:val="004948D7"/>
    <w:rsid w:val="004A0BE5"/>
    <w:rsid w:val="004A4FFA"/>
    <w:rsid w:val="004A6F60"/>
    <w:rsid w:val="004B00D7"/>
    <w:rsid w:val="004B397A"/>
    <w:rsid w:val="004C17F5"/>
    <w:rsid w:val="004C1C19"/>
    <w:rsid w:val="004C31BE"/>
    <w:rsid w:val="004C3C9C"/>
    <w:rsid w:val="004C4397"/>
    <w:rsid w:val="004C4676"/>
    <w:rsid w:val="004D0B98"/>
    <w:rsid w:val="004D1196"/>
    <w:rsid w:val="004D5647"/>
    <w:rsid w:val="004E2108"/>
    <w:rsid w:val="004E28D0"/>
    <w:rsid w:val="004E4BAE"/>
    <w:rsid w:val="004E5DBD"/>
    <w:rsid w:val="004F4A73"/>
    <w:rsid w:val="004F5796"/>
    <w:rsid w:val="004F749C"/>
    <w:rsid w:val="005005C8"/>
    <w:rsid w:val="00501E34"/>
    <w:rsid w:val="005052C8"/>
    <w:rsid w:val="005070FF"/>
    <w:rsid w:val="005103E5"/>
    <w:rsid w:val="00510FD0"/>
    <w:rsid w:val="00512BD7"/>
    <w:rsid w:val="00516B65"/>
    <w:rsid w:val="00520639"/>
    <w:rsid w:val="0052284E"/>
    <w:rsid w:val="00522B40"/>
    <w:rsid w:val="005246B8"/>
    <w:rsid w:val="00524887"/>
    <w:rsid w:val="005273CC"/>
    <w:rsid w:val="00527762"/>
    <w:rsid w:val="0053475A"/>
    <w:rsid w:val="00535877"/>
    <w:rsid w:val="00542CCB"/>
    <w:rsid w:val="00543E6F"/>
    <w:rsid w:val="005460CF"/>
    <w:rsid w:val="00546B94"/>
    <w:rsid w:val="00546CFA"/>
    <w:rsid w:val="00550F73"/>
    <w:rsid w:val="00555D17"/>
    <w:rsid w:val="00561C40"/>
    <w:rsid w:val="005634A3"/>
    <w:rsid w:val="00564984"/>
    <w:rsid w:val="00565931"/>
    <w:rsid w:val="00565A4B"/>
    <w:rsid w:val="005667AD"/>
    <w:rsid w:val="00572CA4"/>
    <w:rsid w:val="00573544"/>
    <w:rsid w:val="00583085"/>
    <w:rsid w:val="00584320"/>
    <w:rsid w:val="0058471E"/>
    <w:rsid w:val="005908DD"/>
    <w:rsid w:val="005908DE"/>
    <w:rsid w:val="005912D1"/>
    <w:rsid w:val="00591BC7"/>
    <w:rsid w:val="00592E96"/>
    <w:rsid w:val="00596D97"/>
    <w:rsid w:val="005A2A7B"/>
    <w:rsid w:val="005A4A9F"/>
    <w:rsid w:val="005A569C"/>
    <w:rsid w:val="005B0450"/>
    <w:rsid w:val="005B353C"/>
    <w:rsid w:val="005C2905"/>
    <w:rsid w:val="005C50F0"/>
    <w:rsid w:val="005D23C3"/>
    <w:rsid w:val="005D6611"/>
    <w:rsid w:val="005D6D4D"/>
    <w:rsid w:val="005E4ED3"/>
    <w:rsid w:val="005F1CC4"/>
    <w:rsid w:val="005F313B"/>
    <w:rsid w:val="005F5BE6"/>
    <w:rsid w:val="00601980"/>
    <w:rsid w:val="006031E0"/>
    <w:rsid w:val="00604E7E"/>
    <w:rsid w:val="00610495"/>
    <w:rsid w:val="0061552F"/>
    <w:rsid w:val="006322EC"/>
    <w:rsid w:val="0063665F"/>
    <w:rsid w:val="00636C93"/>
    <w:rsid w:val="00643163"/>
    <w:rsid w:val="00643456"/>
    <w:rsid w:val="00650237"/>
    <w:rsid w:val="00650ADD"/>
    <w:rsid w:val="00651DFF"/>
    <w:rsid w:val="0065251D"/>
    <w:rsid w:val="006541F2"/>
    <w:rsid w:val="00654AF9"/>
    <w:rsid w:val="00655F65"/>
    <w:rsid w:val="00655FE1"/>
    <w:rsid w:val="00656C66"/>
    <w:rsid w:val="006579A3"/>
    <w:rsid w:val="00660BF9"/>
    <w:rsid w:val="006615D8"/>
    <w:rsid w:val="0066283E"/>
    <w:rsid w:val="00662FD9"/>
    <w:rsid w:val="00666931"/>
    <w:rsid w:val="006706C8"/>
    <w:rsid w:val="00671659"/>
    <w:rsid w:val="00674E82"/>
    <w:rsid w:val="006758B0"/>
    <w:rsid w:val="0068022F"/>
    <w:rsid w:val="00681A2F"/>
    <w:rsid w:val="00681D9C"/>
    <w:rsid w:val="00684978"/>
    <w:rsid w:val="00685937"/>
    <w:rsid w:val="006901E1"/>
    <w:rsid w:val="00693C38"/>
    <w:rsid w:val="00693EED"/>
    <w:rsid w:val="0069687F"/>
    <w:rsid w:val="006A1068"/>
    <w:rsid w:val="006A113A"/>
    <w:rsid w:val="006A343F"/>
    <w:rsid w:val="006A349E"/>
    <w:rsid w:val="006A3D87"/>
    <w:rsid w:val="006A3E39"/>
    <w:rsid w:val="006A5169"/>
    <w:rsid w:val="006A737E"/>
    <w:rsid w:val="006B29B8"/>
    <w:rsid w:val="006B387D"/>
    <w:rsid w:val="006B4D29"/>
    <w:rsid w:val="006B553B"/>
    <w:rsid w:val="006B7E60"/>
    <w:rsid w:val="006C1499"/>
    <w:rsid w:val="006C6CE1"/>
    <w:rsid w:val="006C7CA8"/>
    <w:rsid w:val="006D1AB2"/>
    <w:rsid w:val="006E2B9F"/>
    <w:rsid w:val="006E37A3"/>
    <w:rsid w:val="006F146A"/>
    <w:rsid w:val="006F25F6"/>
    <w:rsid w:val="006F55FD"/>
    <w:rsid w:val="00701DD8"/>
    <w:rsid w:val="00705599"/>
    <w:rsid w:val="00712391"/>
    <w:rsid w:val="00714036"/>
    <w:rsid w:val="00714234"/>
    <w:rsid w:val="00715A49"/>
    <w:rsid w:val="00717106"/>
    <w:rsid w:val="00717C4A"/>
    <w:rsid w:val="00723816"/>
    <w:rsid w:val="00724BD6"/>
    <w:rsid w:val="00725EB9"/>
    <w:rsid w:val="00726A7C"/>
    <w:rsid w:val="007276FD"/>
    <w:rsid w:val="00730E2B"/>
    <w:rsid w:val="00733BD2"/>
    <w:rsid w:val="00737205"/>
    <w:rsid w:val="007376AE"/>
    <w:rsid w:val="00740E54"/>
    <w:rsid w:val="00741E4A"/>
    <w:rsid w:val="00744D8D"/>
    <w:rsid w:val="0074719A"/>
    <w:rsid w:val="00747AF2"/>
    <w:rsid w:val="00747C4B"/>
    <w:rsid w:val="0075028B"/>
    <w:rsid w:val="00752ECC"/>
    <w:rsid w:val="00753B2E"/>
    <w:rsid w:val="007553D3"/>
    <w:rsid w:val="0076259F"/>
    <w:rsid w:val="007655D9"/>
    <w:rsid w:val="00772AF0"/>
    <w:rsid w:val="007802A2"/>
    <w:rsid w:val="007809B8"/>
    <w:rsid w:val="00786A2B"/>
    <w:rsid w:val="00786CF9"/>
    <w:rsid w:val="00791CCA"/>
    <w:rsid w:val="00792B57"/>
    <w:rsid w:val="0079335A"/>
    <w:rsid w:val="007A01EE"/>
    <w:rsid w:val="007A09F2"/>
    <w:rsid w:val="007A4E90"/>
    <w:rsid w:val="007A5EE2"/>
    <w:rsid w:val="007A6CDE"/>
    <w:rsid w:val="007B41CF"/>
    <w:rsid w:val="007B6D3D"/>
    <w:rsid w:val="007C5E68"/>
    <w:rsid w:val="007D03CF"/>
    <w:rsid w:val="007D2030"/>
    <w:rsid w:val="007D632E"/>
    <w:rsid w:val="007F2C06"/>
    <w:rsid w:val="007F49B1"/>
    <w:rsid w:val="00801B53"/>
    <w:rsid w:val="0080745E"/>
    <w:rsid w:val="00811956"/>
    <w:rsid w:val="00814E86"/>
    <w:rsid w:val="0082242F"/>
    <w:rsid w:val="00824925"/>
    <w:rsid w:val="00826754"/>
    <w:rsid w:val="00830CCA"/>
    <w:rsid w:val="00831CB1"/>
    <w:rsid w:val="00833737"/>
    <w:rsid w:val="0083375B"/>
    <w:rsid w:val="0084081B"/>
    <w:rsid w:val="00840952"/>
    <w:rsid w:val="00847288"/>
    <w:rsid w:val="00850DAC"/>
    <w:rsid w:val="00851893"/>
    <w:rsid w:val="00855152"/>
    <w:rsid w:val="00856779"/>
    <w:rsid w:val="00857E66"/>
    <w:rsid w:val="00863065"/>
    <w:rsid w:val="00865F88"/>
    <w:rsid w:val="0086793A"/>
    <w:rsid w:val="00874977"/>
    <w:rsid w:val="0087539B"/>
    <w:rsid w:val="0088080C"/>
    <w:rsid w:val="00880976"/>
    <w:rsid w:val="0088269D"/>
    <w:rsid w:val="00882BBC"/>
    <w:rsid w:val="0088567A"/>
    <w:rsid w:val="008864AF"/>
    <w:rsid w:val="00886BAB"/>
    <w:rsid w:val="00892D92"/>
    <w:rsid w:val="0089645C"/>
    <w:rsid w:val="00896A3A"/>
    <w:rsid w:val="008A4EBE"/>
    <w:rsid w:val="008A58DE"/>
    <w:rsid w:val="008B1474"/>
    <w:rsid w:val="008B2A2E"/>
    <w:rsid w:val="008B2EBD"/>
    <w:rsid w:val="008C43A0"/>
    <w:rsid w:val="008D0983"/>
    <w:rsid w:val="008D0F21"/>
    <w:rsid w:val="008D1CA2"/>
    <w:rsid w:val="008E15CA"/>
    <w:rsid w:val="008E4467"/>
    <w:rsid w:val="008E7511"/>
    <w:rsid w:val="008F0A3C"/>
    <w:rsid w:val="008F1765"/>
    <w:rsid w:val="008F419A"/>
    <w:rsid w:val="008F5EC3"/>
    <w:rsid w:val="00902A94"/>
    <w:rsid w:val="0090323D"/>
    <w:rsid w:val="00903BBC"/>
    <w:rsid w:val="00906CD9"/>
    <w:rsid w:val="009105B0"/>
    <w:rsid w:val="00912907"/>
    <w:rsid w:val="00912A6C"/>
    <w:rsid w:val="00912B6E"/>
    <w:rsid w:val="00912CCE"/>
    <w:rsid w:val="00914F51"/>
    <w:rsid w:val="0091689C"/>
    <w:rsid w:val="009174CE"/>
    <w:rsid w:val="00920CEA"/>
    <w:rsid w:val="0092288A"/>
    <w:rsid w:val="00927553"/>
    <w:rsid w:val="009330D8"/>
    <w:rsid w:val="009349AA"/>
    <w:rsid w:val="00935C88"/>
    <w:rsid w:val="009475A8"/>
    <w:rsid w:val="009509D0"/>
    <w:rsid w:val="00951BFF"/>
    <w:rsid w:val="00956541"/>
    <w:rsid w:val="009644C5"/>
    <w:rsid w:val="00970372"/>
    <w:rsid w:val="00970533"/>
    <w:rsid w:val="0097096D"/>
    <w:rsid w:val="00976DDD"/>
    <w:rsid w:val="00983917"/>
    <w:rsid w:val="00986560"/>
    <w:rsid w:val="009910EC"/>
    <w:rsid w:val="00992DC9"/>
    <w:rsid w:val="00995F20"/>
    <w:rsid w:val="009A4ED3"/>
    <w:rsid w:val="009A50DE"/>
    <w:rsid w:val="009A627C"/>
    <w:rsid w:val="009A70E2"/>
    <w:rsid w:val="009B185A"/>
    <w:rsid w:val="009B5720"/>
    <w:rsid w:val="009B5A79"/>
    <w:rsid w:val="009C1643"/>
    <w:rsid w:val="009C4AD6"/>
    <w:rsid w:val="009C6791"/>
    <w:rsid w:val="009C6E81"/>
    <w:rsid w:val="009C7806"/>
    <w:rsid w:val="009C7C5A"/>
    <w:rsid w:val="009D5CF4"/>
    <w:rsid w:val="009D6E1D"/>
    <w:rsid w:val="009E3036"/>
    <w:rsid w:val="009E30BB"/>
    <w:rsid w:val="009E5323"/>
    <w:rsid w:val="009F740D"/>
    <w:rsid w:val="00A075E9"/>
    <w:rsid w:val="00A07FF0"/>
    <w:rsid w:val="00A125DA"/>
    <w:rsid w:val="00A12604"/>
    <w:rsid w:val="00A12FD2"/>
    <w:rsid w:val="00A1397A"/>
    <w:rsid w:val="00A21697"/>
    <w:rsid w:val="00A22622"/>
    <w:rsid w:val="00A255A1"/>
    <w:rsid w:val="00A31298"/>
    <w:rsid w:val="00A336B6"/>
    <w:rsid w:val="00A34FC9"/>
    <w:rsid w:val="00A372B4"/>
    <w:rsid w:val="00A417B5"/>
    <w:rsid w:val="00A41B3B"/>
    <w:rsid w:val="00A4208F"/>
    <w:rsid w:val="00A44061"/>
    <w:rsid w:val="00A44409"/>
    <w:rsid w:val="00A46641"/>
    <w:rsid w:val="00A505F0"/>
    <w:rsid w:val="00A517DB"/>
    <w:rsid w:val="00A54E26"/>
    <w:rsid w:val="00A56530"/>
    <w:rsid w:val="00A5661D"/>
    <w:rsid w:val="00A56C00"/>
    <w:rsid w:val="00A5776D"/>
    <w:rsid w:val="00A57F3F"/>
    <w:rsid w:val="00A60BE9"/>
    <w:rsid w:val="00A62988"/>
    <w:rsid w:val="00A64F7F"/>
    <w:rsid w:val="00A6557B"/>
    <w:rsid w:val="00A65F2A"/>
    <w:rsid w:val="00A67F69"/>
    <w:rsid w:val="00A70A02"/>
    <w:rsid w:val="00A7199F"/>
    <w:rsid w:val="00A7754A"/>
    <w:rsid w:val="00A81648"/>
    <w:rsid w:val="00A839BC"/>
    <w:rsid w:val="00A8415F"/>
    <w:rsid w:val="00A8436A"/>
    <w:rsid w:val="00A85E00"/>
    <w:rsid w:val="00A90163"/>
    <w:rsid w:val="00AA606A"/>
    <w:rsid w:val="00AA6B04"/>
    <w:rsid w:val="00AA6B45"/>
    <w:rsid w:val="00AA7585"/>
    <w:rsid w:val="00AB2789"/>
    <w:rsid w:val="00AC1B5B"/>
    <w:rsid w:val="00AC592C"/>
    <w:rsid w:val="00AC76D1"/>
    <w:rsid w:val="00AD270D"/>
    <w:rsid w:val="00AD3EDE"/>
    <w:rsid w:val="00AD648F"/>
    <w:rsid w:val="00AE1533"/>
    <w:rsid w:val="00AE38EE"/>
    <w:rsid w:val="00AE4F7C"/>
    <w:rsid w:val="00AF1474"/>
    <w:rsid w:val="00B05751"/>
    <w:rsid w:val="00B06808"/>
    <w:rsid w:val="00B1482F"/>
    <w:rsid w:val="00B221EA"/>
    <w:rsid w:val="00B269D3"/>
    <w:rsid w:val="00B26DD0"/>
    <w:rsid w:val="00B27A25"/>
    <w:rsid w:val="00B312DD"/>
    <w:rsid w:val="00B34F8D"/>
    <w:rsid w:val="00B359BD"/>
    <w:rsid w:val="00B35F59"/>
    <w:rsid w:val="00B4430F"/>
    <w:rsid w:val="00B46B4E"/>
    <w:rsid w:val="00B52CF4"/>
    <w:rsid w:val="00B555E0"/>
    <w:rsid w:val="00B61A45"/>
    <w:rsid w:val="00B63773"/>
    <w:rsid w:val="00B6433A"/>
    <w:rsid w:val="00B647F1"/>
    <w:rsid w:val="00B70FC6"/>
    <w:rsid w:val="00B842EE"/>
    <w:rsid w:val="00B93070"/>
    <w:rsid w:val="00B938BD"/>
    <w:rsid w:val="00B9414E"/>
    <w:rsid w:val="00B94C15"/>
    <w:rsid w:val="00BA09BC"/>
    <w:rsid w:val="00BA14BF"/>
    <w:rsid w:val="00BA21DF"/>
    <w:rsid w:val="00BA4D3D"/>
    <w:rsid w:val="00BB349B"/>
    <w:rsid w:val="00BB46E8"/>
    <w:rsid w:val="00BB693E"/>
    <w:rsid w:val="00BB6B43"/>
    <w:rsid w:val="00BC0281"/>
    <w:rsid w:val="00BC31AD"/>
    <w:rsid w:val="00BC3ADA"/>
    <w:rsid w:val="00BC6875"/>
    <w:rsid w:val="00BD1169"/>
    <w:rsid w:val="00BD51F4"/>
    <w:rsid w:val="00BE0FC1"/>
    <w:rsid w:val="00BE1552"/>
    <w:rsid w:val="00BE62D2"/>
    <w:rsid w:val="00BE759E"/>
    <w:rsid w:val="00BF0286"/>
    <w:rsid w:val="00BF1644"/>
    <w:rsid w:val="00BF262C"/>
    <w:rsid w:val="00BF2DEA"/>
    <w:rsid w:val="00BF39E3"/>
    <w:rsid w:val="00BF7982"/>
    <w:rsid w:val="00C0186C"/>
    <w:rsid w:val="00C02412"/>
    <w:rsid w:val="00C02865"/>
    <w:rsid w:val="00C04FEA"/>
    <w:rsid w:val="00C20B39"/>
    <w:rsid w:val="00C22BED"/>
    <w:rsid w:val="00C31FE5"/>
    <w:rsid w:val="00C3272E"/>
    <w:rsid w:val="00C33BAE"/>
    <w:rsid w:val="00C36538"/>
    <w:rsid w:val="00C36759"/>
    <w:rsid w:val="00C44764"/>
    <w:rsid w:val="00C4721D"/>
    <w:rsid w:val="00C47CCB"/>
    <w:rsid w:val="00C53F11"/>
    <w:rsid w:val="00C55052"/>
    <w:rsid w:val="00C554D2"/>
    <w:rsid w:val="00C5566A"/>
    <w:rsid w:val="00C601BD"/>
    <w:rsid w:val="00C674AC"/>
    <w:rsid w:val="00C719AC"/>
    <w:rsid w:val="00C72A0F"/>
    <w:rsid w:val="00C742AC"/>
    <w:rsid w:val="00C744ED"/>
    <w:rsid w:val="00C819CC"/>
    <w:rsid w:val="00C85A38"/>
    <w:rsid w:val="00C86A0D"/>
    <w:rsid w:val="00C9105F"/>
    <w:rsid w:val="00C9169B"/>
    <w:rsid w:val="00CA1A1A"/>
    <w:rsid w:val="00CA65B8"/>
    <w:rsid w:val="00CB0935"/>
    <w:rsid w:val="00CC07B2"/>
    <w:rsid w:val="00CC0C2A"/>
    <w:rsid w:val="00CC163B"/>
    <w:rsid w:val="00CC40ED"/>
    <w:rsid w:val="00CD1183"/>
    <w:rsid w:val="00CD1D04"/>
    <w:rsid w:val="00CD20FA"/>
    <w:rsid w:val="00CD2939"/>
    <w:rsid w:val="00CD2E5D"/>
    <w:rsid w:val="00CD6A47"/>
    <w:rsid w:val="00CE2024"/>
    <w:rsid w:val="00CE3497"/>
    <w:rsid w:val="00CE4EAA"/>
    <w:rsid w:val="00CE5EE2"/>
    <w:rsid w:val="00CE678B"/>
    <w:rsid w:val="00CE7589"/>
    <w:rsid w:val="00CF08F0"/>
    <w:rsid w:val="00CF3A26"/>
    <w:rsid w:val="00CF675F"/>
    <w:rsid w:val="00D00BFB"/>
    <w:rsid w:val="00D01DC2"/>
    <w:rsid w:val="00D0432E"/>
    <w:rsid w:val="00D0608F"/>
    <w:rsid w:val="00D1031E"/>
    <w:rsid w:val="00D105ED"/>
    <w:rsid w:val="00D16CB4"/>
    <w:rsid w:val="00D2442C"/>
    <w:rsid w:val="00D25081"/>
    <w:rsid w:val="00D44D26"/>
    <w:rsid w:val="00D4725C"/>
    <w:rsid w:val="00D47D2E"/>
    <w:rsid w:val="00D51166"/>
    <w:rsid w:val="00D51E01"/>
    <w:rsid w:val="00D51FC9"/>
    <w:rsid w:val="00D5215E"/>
    <w:rsid w:val="00D537F3"/>
    <w:rsid w:val="00D62397"/>
    <w:rsid w:val="00D64C53"/>
    <w:rsid w:val="00D66B90"/>
    <w:rsid w:val="00D703F3"/>
    <w:rsid w:val="00D7045A"/>
    <w:rsid w:val="00D76503"/>
    <w:rsid w:val="00D76EEC"/>
    <w:rsid w:val="00D7706F"/>
    <w:rsid w:val="00D8119D"/>
    <w:rsid w:val="00D81F33"/>
    <w:rsid w:val="00D82DB6"/>
    <w:rsid w:val="00D8360F"/>
    <w:rsid w:val="00D862B7"/>
    <w:rsid w:val="00D86789"/>
    <w:rsid w:val="00D92659"/>
    <w:rsid w:val="00D92A0B"/>
    <w:rsid w:val="00DA147A"/>
    <w:rsid w:val="00DA403C"/>
    <w:rsid w:val="00DA7CE5"/>
    <w:rsid w:val="00DB1715"/>
    <w:rsid w:val="00DB49E8"/>
    <w:rsid w:val="00DB5E46"/>
    <w:rsid w:val="00DC0853"/>
    <w:rsid w:val="00DC0CA9"/>
    <w:rsid w:val="00DC3780"/>
    <w:rsid w:val="00DC4779"/>
    <w:rsid w:val="00DC614C"/>
    <w:rsid w:val="00DD3E08"/>
    <w:rsid w:val="00DD4F73"/>
    <w:rsid w:val="00DD6C21"/>
    <w:rsid w:val="00DE0F61"/>
    <w:rsid w:val="00DE1789"/>
    <w:rsid w:val="00DE29EC"/>
    <w:rsid w:val="00DE75B6"/>
    <w:rsid w:val="00DF01F3"/>
    <w:rsid w:val="00DF22BF"/>
    <w:rsid w:val="00DF31AE"/>
    <w:rsid w:val="00DF43FF"/>
    <w:rsid w:val="00DF4E21"/>
    <w:rsid w:val="00DF4F7F"/>
    <w:rsid w:val="00DF726F"/>
    <w:rsid w:val="00E0055A"/>
    <w:rsid w:val="00E03F53"/>
    <w:rsid w:val="00E07F99"/>
    <w:rsid w:val="00E144C7"/>
    <w:rsid w:val="00E16426"/>
    <w:rsid w:val="00E16BF1"/>
    <w:rsid w:val="00E16BFC"/>
    <w:rsid w:val="00E22678"/>
    <w:rsid w:val="00E24268"/>
    <w:rsid w:val="00E24F23"/>
    <w:rsid w:val="00E2720A"/>
    <w:rsid w:val="00E277CA"/>
    <w:rsid w:val="00E34F82"/>
    <w:rsid w:val="00E437E5"/>
    <w:rsid w:val="00E46401"/>
    <w:rsid w:val="00E4666C"/>
    <w:rsid w:val="00E46EA1"/>
    <w:rsid w:val="00E5171A"/>
    <w:rsid w:val="00E51AB1"/>
    <w:rsid w:val="00E53C38"/>
    <w:rsid w:val="00E56F7D"/>
    <w:rsid w:val="00E6152C"/>
    <w:rsid w:val="00E62386"/>
    <w:rsid w:val="00E62816"/>
    <w:rsid w:val="00E62BDC"/>
    <w:rsid w:val="00E6748A"/>
    <w:rsid w:val="00E70B11"/>
    <w:rsid w:val="00E72D54"/>
    <w:rsid w:val="00E76C87"/>
    <w:rsid w:val="00E77255"/>
    <w:rsid w:val="00E85870"/>
    <w:rsid w:val="00E90314"/>
    <w:rsid w:val="00E94152"/>
    <w:rsid w:val="00E9464E"/>
    <w:rsid w:val="00E94FA4"/>
    <w:rsid w:val="00EA6479"/>
    <w:rsid w:val="00EB7867"/>
    <w:rsid w:val="00EC37B9"/>
    <w:rsid w:val="00EC7073"/>
    <w:rsid w:val="00ED4D00"/>
    <w:rsid w:val="00ED78FC"/>
    <w:rsid w:val="00EE2D37"/>
    <w:rsid w:val="00EE2E29"/>
    <w:rsid w:val="00EE4DEF"/>
    <w:rsid w:val="00EE5706"/>
    <w:rsid w:val="00EE73A7"/>
    <w:rsid w:val="00EF28F0"/>
    <w:rsid w:val="00EF5203"/>
    <w:rsid w:val="00EF7B68"/>
    <w:rsid w:val="00F07DD8"/>
    <w:rsid w:val="00F10448"/>
    <w:rsid w:val="00F144D2"/>
    <w:rsid w:val="00F16747"/>
    <w:rsid w:val="00F20052"/>
    <w:rsid w:val="00F21068"/>
    <w:rsid w:val="00F240BA"/>
    <w:rsid w:val="00F2480A"/>
    <w:rsid w:val="00F30C7A"/>
    <w:rsid w:val="00F35ABC"/>
    <w:rsid w:val="00F35C8E"/>
    <w:rsid w:val="00F368B8"/>
    <w:rsid w:val="00F36A7B"/>
    <w:rsid w:val="00F4079A"/>
    <w:rsid w:val="00F47941"/>
    <w:rsid w:val="00F502AD"/>
    <w:rsid w:val="00F511AC"/>
    <w:rsid w:val="00F534CF"/>
    <w:rsid w:val="00F54CC9"/>
    <w:rsid w:val="00F56F3E"/>
    <w:rsid w:val="00F672DD"/>
    <w:rsid w:val="00F719A4"/>
    <w:rsid w:val="00F738AF"/>
    <w:rsid w:val="00F7637F"/>
    <w:rsid w:val="00F7677A"/>
    <w:rsid w:val="00F804D4"/>
    <w:rsid w:val="00F82754"/>
    <w:rsid w:val="00F83AEB"/>
    <w:rsid w:val="00F85777"/>
    <w:rsid w:val="00F9142E"/>
    <w:rsid w:val="00F91694"/>
    <w:rsid w:val="00F918FD"/>
    <w:rsid w:val="00F92357"/>
    <w:rsid w:val="00FA4275"/>
    <w:rsid w:val="00FA4E3C"/>
    <w:rsid w:val="00FA7F9E"/>
    <w:rsid w:val="00FB431E"/>
    <w:rsid w:val="00FC0CCD"/>
    <w:rsid w:val="00FC39EE"/>
    <w:rsid w:val="00FC4792"/>
    <w:rsid w:val="00FC4B91"/>
    <w:rsid w:val="00FC633E"/>
    <w:rsid w:val="00FC6BB3"/>
    <w:rsid w:val="00FC7AAE"/>
    <w:rsid w:val="00FD072A"/>
    <w:rsid w:val="00FD2D79"/>
    <w:rsid w:val="00FD31EF"/>
    <w:rsid w:val="00FD627B"/>
    <w:rsid w:val="00FF540B"/>
    <w:rsid w:val="00FF61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style="mso-position-horizontal:center;mso-position-horizontal-relative:right-margin-area" fillcolor="white">
      <v:fill color="white"/>
    </o:shapedefaults>
    <o:shapelayout v:ext="edit">
      <o:idmap v:ext="edit" data="1"/>
    </o:shapelayout>
  </w:shapeDefaults>
  <w:decimalSymbol w:val="."/>
  <w:listSeparator w:val=","/>
  <w14:docId w14:val="41A960DF"/>
  <w15:docId w15:val="{3399C250-D713-4138-8CFC-72C7BF7B1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iPriority="0"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647BD"/>
    <w:rPr>
      <w:rFonts w:ascii="Arial" w:hAnsi="Arial"/>
      <w:lang w:val="en-US"/>
    </w:rPr>
  </w:style>
  <w:style w:type="paragraph" w:styleId="Heading1">
    <w:name w:val="heading 1"/>
    <w:basedOn w:val="Normal"/>
    <w:next w:val="Normal"/>
    <w:link w:val="Heading1Char"/>
    <w:uiPriority w:val="9"/>
    <w:rsid w:val="00E5171A"/>
    <w:pPr>
      <w:keepNext/>
      <w:keepLines/>
      <w:spacing w:before="480" w:after="0"/>
      <w:outlineLvl w:val="0"/>
    </w:pPr>
    <w:rPr>
      <w:rFonts w:ascii="Arial Narrow" w:eastAsiaTheme="majorEastAsia" w:hAnsi="Arial Narrow" w:cstheme="majorBidi"/>
      <w:b/>
      <w:bCs/>
      <w:color w:val="005386"/>
      <w:sz w:val="28"/>
      <w:szCs w:val="28"/>
    </w:rPr>
  </w:style>
  <w:style w:type="paragraph" w:styleId="Heading2">
    <w:name w:val="heading 2"/>
    <w:basedOn w:val="Normal"/>
    <w:next w:val="Normal"/>
    <w:link w:val="Heading2Char"/>
    <w:uiPriority w:val="9"/>
    <w:unhideWhenUsed/>
    <w:rsid w:val="00E5171A"/>
    <w:pPr>
      <w:keepNext/>
      <w:keepLines/>
      <w:spacing w:before="200" w:after="0"/>
      <w:outlineLvl w:val="1"/>
    </w:pPr>
    <w:rPr>
      <w:rFonts w:asciiTheme="majorHAnsi" w:eastAsiaTheme="majorEastAsia" w:hAnsiTheme="majorHAnsi" w:cstheme="majorBidi"/>
      <w:b/>
      <w:bCs/>
      <w:color w:val="005386"/>
      <w:sz w:val="26"/>
      <w:szCs w:val="26"/>
    </w:rPr>
  </w:style>
  <w:style w:type="paragraph" w:styleId="Heading3">
    <w:name w:val="heading 3"/>
    <w:basedOn w:val="Normal"/>
    <w:next w:val="Normal"/>
    <w:link w:val="Heading3Char"/>
    <w:autoRedefine/>
    <w:uiPriority w:val="9"/>
    <w:unhideWhenUsed/>
    <w:rsid w:val="00E5171A"/>
    <w:pPr>
      <w:keepNext/>
      <w:keepLines/>
      <w:numPr>
        <w:numId w:val="9"/>
      </w:numPr>
      <w:spacing w:before="200" w:after="0"/>
      <w:outlineLvl w:val="2"/>
    </w:pPr>
    <w:rPr>
      <w:rFonts w:asciiTheme="majorHAnsi" w:eastAsiaTheme="majorEastAsia" w:hAnsiTheme="majorHAnsi" w:cstheme="majorBidi"/>
      <w:b/>
      <w:bCs/>
      <w:color w:val="005386"/>
    </w:rPr>
  </w:style>
  <w:style w:type="paragraph" w:styleId="Heading4">
    <w:name w:val="heading 4"/>
    <w:basedOn w:val="Heading3"/>
    <w:next w:val="Normal"/>
    <w:link w:val="Heading4Char"/>
    <w:uiPriority w:val="9"/>
    <w:semiHidden/>
    <w:unhideWhenUsed/>
    <w:rsid w:val="001D0415"/>
    <w:pPr>
      <w:spacing w:before="40"/>
      <w:outlineLvl w:val="3"/>
    </w:pPr>
    <w:rPr>
      <w:b w:val="0"/>
      <w:bCs w:val="0"/>
      <w:i/>
      <w:iCs/>
      <w:color w:val="445E6F" w:themeColor="accent1" w:themeShade="BF"/>
    </w:rPr>
  </w:style>
  <w:style w:type="paragraph" w:styleId="Heading5">
    <w:name w:val="heading 5"/>
    <w:basedOn w:val="Normal"/>
    <w:next w:val="Normal"/>
    <w:link w:val="Heading5Char"/>
    <w:uiPriority w:val="9"/>
    <w:semiHidden/>
    <w:unhideWhenUsed/>
    <w:qFormat/>
    <w:rsid w:val="001D0415"/>
    <w:pPr>
      <w:keepNext/>
      <w:keepLines/>
      <w:spacing w:before="40" w:after="0"/>
      <w:outlineLvl w:val="4"/>
    </w:pPr>
    <w:rPr>
      <w:rFonts w:asciiTheme="majorHAnsi" w:eastAsiaTheme="majorEastAsia" w:hAnsiTheme="majorHAnsi" w:cstheme="majorBidi"/>
      <w:color w:val="445E6F" w:themeColor="accent1" w:themeShade="BF"/>
    </w:rPr>
  </w:style>
  <w:style w:type="paragraph" w:styleId="Heading6">
    <w:name w:val="heading 6"/>
    <w:basedOn w:val="Normal"/>
    <w:next w:val="Normal"/>
    <w:link w:val="Heading6Char"/>
    <w:uiPriority w:val="9"/>
    <w:semiHidden/>
    <w:unhideWhenUsed/>
    <w:qFormat/>
    <w:rsid w:val="001D0415"/>
    <w:pPr>
      <w:keepNext/>
      <w:keepLines/>
      <w:spacing w:before="40" w:after="0"/>
      <w:outlineLvl w:val="5"/>
    </w:pPr>
    <w:rPr>
      <w:rFonts w:asciiTheme="majorHAnsi" w:eastAsiaTheme="majorEastAsia" w:hAnsiTheme="majorHAnsi" w:cstheme="majorBidi"/>
      <w:color w:val="2D3F4A" w:themeColor="accent1" w:themeShade="7F"/>
    </w:rPr>
  </w:style>
  <w:style w:type="paragraph" w:styleId="Heading7">
    <w:name w:val="heading 7"/>
    <w:basedOn w:val="Normal"/>
    <w:next w:val="Normal"/>
    <w:link w:val="Heading7Char"/>
    <w:uiPriority w:val="9"/>
    <w:semiHidden/>
    <w:unhideWhenUsed/>
    <w:qFormat/>
    <w:rsid w:val="001D0415"/>
    <w:pPr>
      <w:keepNext/>
      <w:keepLines/>
      <w:spacing w:before="40" w:after="0"/>
      <w:outlineLvl w:val="6"/>
    </w:pPr>
    <w:rPr>
      <w:rFonts w:asciiTheme="majorHAnsi" w:eastAsiaTheme="majorEastAsia" w:hAnsiTheme="majorHAnsi" w:cstheme="majorBidi"/>
      <w:i/>
      <w:iCs/>
      <w:color w:val="2D3F4A" w:themeColor="accent1" w:themeShade="7F"/>
    </w:rPr>
  </w:style>
  <w:style w:type="paragraph" w:styleId="Heading8">
    <w:name w:val="heading 8"/>
    <w:basedOn w:val="Normal"/>
    <w:next w:val="Normal"/>
    <w:link w:val="Heading8Char"/>
    <w:uiPriority w:val="9"/>
    <w:semiHidden/>
    <w:unhideWhenUsed/>
    <w:qFormat/>
    <w:rsid w:val="001D0415"/>
    <w:pPr>
      <w:keepNext/>
      <w:keepLines/>
      <w:spacing w:before="40" w:after="0"/>
      <w:outlineLvl w:val="7"/>
    </w:pPr>
    <w:rPr>
      <w:rFonts w:asciiTheme="majorHAnsi" w:eastAsiaTheme="majorEastAsia" w:hAnsiTheme="majorHAnsi" w:cstheme="majorBidi"/>
      <w:color w:val="7093A8" w:themeColor="text1" w:themeTint="D8"/>
      <w:sz w:val="21"/>
      <w:szCs w:val="21"/>
    </w:rPr>
  </w:style>
  <w:style w:type="paragraph" w:styleId="Heading9">
    <w:name w:val="heading 9"/>
    <w:basedOn w:val="Normal"/>
    <w:next w:val="Normal"/>
    <w:link w:val="Heading9Char"/>
    <w:uiPriority w:val="9"/>
    <w:semiHidden/>
    <w:unhideWhenUsed/>
    <w:qFormat/>
    <w:rsid w:val="001D0415"/>
    <w:pPr>
      <w:keepNext/>
      <w:keepLines/>
      <w:spacing w:before="40" w:after="0"/>
      <w:outlineLvl w:val="8"/>
    </w:pPr>
    <w:rPr>
      <w:rFonts w:asciiTheme="majorHAnsi" w:eastAsiaTheme="majorEastAsia" w:hAnsiTheme="majorHAnsi" w:cstheme="majorBidi"/>
      <w:i/>
      <w:iCs/>
      <w:color w:val="7093A8"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unhideWhenUsed/>
    <w:rsid w:val="000976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76C8"/>
    <w:rPr>
      <w:rFonts w:ascii="Tahoma" w:hAnsi="Tahoma" w:cs="Tahoma"/>
      <w:sz w:val="16"/>
      <w:szCs w:val="16"/>
    </w:rPr>
  </w:style>
  <w:style w:type="character" w:styleId="PlaceholderText">
    <w:name w:val="Placeholder Text"/>
    <w:basedOn w:val="DefaultParagraphFont"/>
    <w:uiPriority w:val="99"/>
    <w:semiHidden/>
    <w:rsid w:val="009E30BB"/>
    <w:rPr>
      <w:color w:val="808080"/>
    </w:rPr>
  </w:style>
  <w:style w:type="paragraph" w:styleId="ListParagraph">
    <w:name w:val="List Paragraph"/>
    <w:basedOn w:val="Normal"/>
    <w:link w:val="ListParagraphChar"/>
    <w:uiPriority w:val="34"/>
    <w:qFormat/>
    <w:rsid w:val="00E5171A"/>
    <w:pPr>
      <w:ind w:left="720"/>
      <w:contextualSpacing/>
    </w:pPr>
    <w:rPr>
      <w:rFonts w:asciiTheme="minorHAnsi" w:hAnsiTheme="minorHAnsi"/>
    </w:rPr>
  </w:style>
  <w:style w:type="paragraph" w:styleId="Header">
    <w:name w:val="header"/>
    <w:basedOn w:val="Normal"/>
    <w:link w:val="HeaderChar"/>
    <w:unhideWhenUsed/>
    <w:rsid w:val="005843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4320"/>
  </w:style>
  <w:style w:type="paragraph" w:styleId="Footer">
    <w:name w:val="footer"/>
    <w:basedOn w:val="Normal"/>
    <w:link w:val="FooterChar"/>
    <w:uiPriority w:val="99"/>
    <w:unhideWhenUsed/>
    <w:rsid w:val="005843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4320"/>
  </w:style>
  <w:style w:type="table" w:styleId="PlainTable1">
    <w:name w:val="Plain Table 1"/>
    <w:basedOn w:val="TableNormal"/>
    <w:uiPriority w:val="41"/>
    <w:rsid w:val="0020479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3DS2Title1">
    <w:name w:val="3DS 2 Title 1"/>
    <w:basedOn w:val="Heading2"/>
    <w:next w:val="Normal"/>
    <w:link w:val="3DS2Title1Char"/>
    <w:qFormat/>
    <w:rsid w:val="002879D7"/>
    <w:pPr>
      <w:numPr>
        <w:numId w:val="1"/>
      </w:numPr>
    </w:pPr>
    <w:rPr>
      <w:rFonts w:cs="Arial"/>
      <w:b w:val="0"/>
      <w:sz w:val="32"/>
      <w:szCs w:val="32"/>
    </w:rPr>
  </w:style>
  <w:style w:type="character" w:customStyle="1" w:styleId="ListParagraphChar">
    <w:name w:val="List Paragraph Char"/>
    <w:basedOn w:val="DefaultParagraphFont"/>
    <w:link w:val="ListParagraph"/>
    <w:uiPriority w:val="34"/>
    <w:rsid w:val="00E5171A"/>
  </w:style>
  <w:style w:type="character" w:customStyle="1" w:styleId="3DS2Title1Char">
    <w:name w:val="3DS 2 Title 1 Char"/>
    <w:basedOn w:val="ListParagraphChar"/>
    <w:link w:val="3DS2Title1"/>
    <w:rsid w:val="00DA7CE5"/>
    <w:rPr>
      <w:rFonts w:asciiTheme="majorHAnsi" w:eastAsiaTheme="majorEastAsia" w:hAnsiTheme="majorHAnsi" w:cs="Arial"/>
      <w:bCs/>
      <w:color w:val="005386"/>
      <w:sz w:val="32"/>
      <w:szCs w:val="32"/>
      <w:lang w:val="en-US"/>
    </w:rPr>
  </w:style>
  <w:style w:type="paragraph" w:customStyle="1" w:styleId="3DS2Title2">
    <w:name w:val="3DS 2 Title 2"/>
    <w:basedOn w:val="3DS2Title1"/>
    <w:next w:val="Normal"/>
    <w:link w:val="3DS2Title2Char"/>
    <w:qFormat/>
    <w:rsid w:val="00F534CF"/>
    <w:pPr>
      <w:numPr>
        <w:ilvl w:val="1"/>
      </w:numPr>
      <w:ind w:left="792"/>
    </w:pPr>
    <w:rPr>
      <w:sz w:val="28"/>
      <w:szCs w:val="28"/>
    </w:rPr>
  </w:style>
  <w:style w:type="character" w:customStyle="1" w:styleId="3DS2Title2Char">
    <w:name w:val="3DS 2 Title 2 Char"/>
    <w:basedOn w:val="ListParagraphChar"/>
    <w:link w:val="3DS2Title2"/>
    <w:rsid w:val="00DA7CE5"/>
    <w:rPr>
      <w:rFonts w:asciiTheme="majorHAnsi" w:eastAsiaTheme="majorEastAsia" w:hAnsiTheme="majorHAnsi" w:cs="Arial"/>
      <w:bCs/>
      <w:color w:val="005386"/>
      <w:sz w:val="28"/>
      <w:szCs w:val="28"/>
      <w:lang w:val="en-US"/>
    </w:rPr>
  </w:style>
  <w:style w:type="paragraph" w:customStyle="1" w:styleId="Title1">
    <w:name w:val="Title 1"/>
    <w:basedOn w:val="Heading1"/>
    <w:link w:val="Title1Char"/>
    <w:autoRedefine/>
    <w:rsid w:val="00572CA4"/>
    <w:pPr>
      <w:jc w:val="right"/>
    </w:pPr>
    <w:rPr>
      <w:rFonts w:ascii="Arial" w:hAnsi="Arial"/>
      <w:color w:val="auto"/>
      <w:sz w:val="36"/>
    </w:rPr>
  </w:style>
  <w:style w:type="paragraph" w:customStyle="1" w:styleId="Titre21">
    <w:name w:val="Titre 21"/>
    <w:basedOn w:val="3DS2Title2"/>
    <w:link w:val="Titre2Char"/>
    <w:autoRedefine/>
    <w:rsid w:val="00DD6C21"/>
    <w:rPr>
      <w:rFonts w:ascii="Arial" w:hAnsi="Arial"/>
      <w:b/>
      <w:sz w:val="30"/>
      <w:szCs w:val="30"/>
    </w:rPr>
  </w:style>
  <w:style w:type="character" w:customStyle="1" w:styleId="Heading1Char">
    <w:name w:val="Heading 1 Char"/>
    <w:basedOn w:val="DefaultParagraphFont"/>
    <w:link w:val="Heading1"/>
    <w:uiPriority w:val="9"/>
    <w:rsid w:val="00E5171A"/>
    <w:rPr>
      <w:rFonts w:ascii="Arial Narrow" w:eastAsiaTheme="majorEastAsia" w:hAnsi="Arial Narrow" w:cstheme="majorBidi"/>
      <w:b/>
      <w:bCs/>
      <w:color w:val="005386"/>
      <w:sz w:val="28"/>
      <w:szCs w:val="28"/>
    </w:rPr>
  </w:style>
  <w:style w:type="character" w:customStyle="1" w:styleId="Title1Char">
    <w:name w:val="Title 1 Char"/>
    <w:basedOn w:val="Heading1Char"/>
    <w:link w:val="Title1"/>
    <w:rsid w:val="00572CA4"/>
    <w:rPr>
      <w:rFonts w:ascii="Arial" w:eastAsiaTheme="majorEastAsia" w:hAnsi="Arial" w:cstheme="majorBidi"/>
      <w:b/>
      <w:bCs/>
      <w:color w:val="005386"/>
      <w:sz w:val="36"/>
      <w:szCs w:val="28"/>
    </w:rPr>
  </w:style>
  <w:style w:type="paragraph" w:customStyle="1" w:styleId="Titre31">
    <w:name w:val="Titre 31"/>
    <w:basedOn w:val="Heading3"/>
    <w:link w:val="Titre3Char"/>
    <w:autoRedefine/>
    <w:rsid w:val="00DD6C21"/>
    <w:pPr>
      <w:numPr>
        <w:ilvl w:val="2"/>
        <w:numId w:val="2"/>
      </w:numPr>
    </w:pPr>
    <w:rPr>
      <w:rFonts w:ascii="Arial" w:hAnsi="Arial"/>
      <w:b w:val="0"/>
      <w:color w:val="auto"/>
      <w:sz w:val="26"/>
      <w:szCs w:val="26"/>
    </w:rPr>
  </w:style>
  <w:style w:type="character" w:customStyle="1" w:styleId="Heading2Char">
    <w:name w:val="Heading 2 Char"/>
    <w:basedOn w:val="DefaultParagraphFont"/>
    <w:link w:val="Heading2"/>
    <w:uiPriority w:val="9"/>
    <w:rsid w:val="00E5171A"/>
    <w:rPr>
      <w:rFonts w:asciiTheme="majorHAnsi" w:eastAsiaTheme="majorEastAsia" w:hAnsiTheme="majorHAnsi" w:cstheme="majorBidi"/>
      <w:b/>
      <w:bCs/>
      <w:color w:val="005386"/>
      <w:sz w:val="26"/>
      <w:szCs w:val="26"/>
    </w:rPr>
  </w:style>
  <w:style w:type="character" w:customStyle="1" w:styleId="Titre2Char">
    <w:name w:val="Titre 2 Char"/>
    <w:basedOn w:val="Heading2Char"/>
    <w:link w:val="Titre21"/>
    <w:rsid w:val="00DD6C21"/>
    <w:rPr>
      <w:rFonts w:ascii="Arial" w:eastAsiaTheme="majorEastAsia" w:hAnsi="Arial" w:cs="Arial"/>
      <w:b/>
      <w:bCs/>
      <w:color w:val="005386"/>
      <w:sz w:val="30"/>
      <w:szCs w:val="30"/>
      <w:lang w:val="en-US"/>
    </w:rPr>
  </w:style>
  <w:style w:type="paragraph" w:customStyle="1" w:styleId="Text">
    <w:name w:val="Text"/>
    <w:basedOn w:val="Titre31"/>
    <w:link w:val="TextChar"/>
    <w:rsid w:val="006C6CE1"/>
    <w:pPr>
      <w:numPr>
        <w:ilvl w:val="0"/>
        <w:numId w:val="0"/>
      </w:numPr>
      <w:ind w:left="504" w:hanging="504"/>
    </w:pPr>
    <w:rPr>
      <w:sz w:val="22"/>
      <w:szCs w:val="22"/>
    </w:rPr>
  </w:style>
  <w:style w:type="character" w:customStyle="1" w:styleId="Heading3Char">
    <w:name w:val="Heading 3 Char"/>
    <w:basedOn w:val="DefaultParagraphFont"/>
    <w:link w:val="Heading3"/>
    <w:uiPriority w:val="9"/>
    <w:rsid w:val="00E5171A"/>
    <w:rPr>
      <w:rFonts w:asciiTheme="majorHAnsi" w:eastAsiaTheme="majorEastAsia" w:hAnsiTheme="majorHAnsi" w:cstheme="majorBidi"/>
      <w:b/>
      <w:bCs/>
      <w:color w:val="005386"/>
      <w:lang w:val="en-US"/>
    </w:rPr>
  </w:style>
  <w:style w:type="character" w:customStyle="1" w:styleId="Titre3Char">
    <w:name w:val="Titre 3 Char"/>
    <w:basedOn w:val="Heading3Char"/>
    <w:link w:val="Titre31"/>
    <w:rsid w:val="00DD6C21"/>
    <w:rPr>
      <w:rFonts w:ascii="Arial" w:eastAsiaTheme="majorEastAsia" w:hAnsi="Arial" w:cstheme="majorBidi"/>
      <w:b w:val="0"/>
      <w:bCs/>
      <w:color w:val="005386"/>
      <w:sz w:val="26"/>
      <w:szCs w:val="26"/>
      <w:lang w:val="en-US"/>
    </w:rPr>
  </w:style>
  <w:style w:type="character" w:customStyle="1" w:styleId="TextChar">
    <w:name w:val="Text Char"/>
    <w:basedOn w:val="Titre3Char"/>
    <w:link w:val="Text"/>
    <w:rsid w:val="006C6CE1"/>
    <w:rPr>
      <w:rFonts w:ascii="Arial" w:eastAsiaTheme="majorEastAsia" w:hAnsi="Arial" w:cstheme="majorBidi"/>
      <w:b/>
      <w:bCs/>
      <w:color w:val="5B7F95" w:themeColor="accent1"/>
      <w:sz w:val="26"/>
      <w:szCs w:val="26"/>
      <w:lang w:val="en-US"/>
    </w:rPr>
  </w:style>
  <w:style w:type="paragraph" w:styleId="TOCHeading">
    <w:name w:val="TOC Heading"/>
    <w:basedOn w:val="Heading1"/>
    <w:next w:val="Normal"/>
    <w:uiPriority w:val="39"/>
    <w:unhideWhenUsed/>
    <w:rsid w:val="00E5171A"/>
    <w:pPr>
      <w:outlineLvl w:val="9"/>
    </w:pPr>
  </w:style>
  <w:style w:type="paragraph" w:styleId="TOC1">
    <w:name w:val="toc 1"/>
    <w:basedOn w:val="Normal"/>
    <w:next w:val="Normal"/>
    <w:autoRedefine/>
    <w:uiPriority w:val="39"/>
    <w:unhideWhenUsed/>
    <w:rsid w:val="003C3697"/>
    <w:pPr>
      <w:tabs>
        <w:tab w:val="right" w:leader="dot" w:pos="9016"/>
      </w:tabs>
      <w:spacing w:after="100"/>
    </w:pPr>
  </w:style>
  <w:style w:type="paragraph" w:styleId="TOC2">
    <w:name w:val="toc 2"/>
    <w:basedOn w:val="Normal"/>
    <w:next w:val="Normal"/>
    <w:autoRedefine/>
    <w:uiPriority w:val="39"/>
    <w:unhideWhenUsed/>
    <w:rsid w:val="003C7A21"/>
    <w:pPr>
      <w:tabs>
        <w:tab w:val="left" w:pos="640"/>
        <w:tab w:val="right" w:leader="dot" w:pos="9016"/>
      </w:tabs>
      <w:spacing w:after="100"/>
      <w:ind w:left="220"/>
    </w:pPr>
  </w:style>
  <w:style w:type="paragraph" w:styleId="TOC3">
    <w:name w:val="toc 3"/>
    <w:basedOn w:val="Normal"/>
    <w:next w:val="Normal"/>
    <w:autoRedefine/>
    <w:uiPriority w:val="39"/>
    <w:unhideWhenUsed/>
    <w:rsid w:val="008D1CA2"/>
    <w:pPr>
      <w:spacing w:after="100"/>
      <w:ind w:left="440"/>
    </w:pPr>
  </w:style>
  <w:style w:type="character" w:styleId="Hyperlink">
    <w:name w:val="Hyperlink"/>
    <w:basedOn w:val="DefaultParagraphFont"/>
    <w:uiPriority w:val="99"/>
    <w:unhideWhenUsed/>
    <w:rsid w:val="008D1CA2"/>
    <w:rPr>
      <w:color w:val="0000FF" w:themeColor="hyperlink"/>
      <w:u w:val="single"/>
    </w:rPr>
  </w:style>
  <w:style w:type="paragraph" w:customStyle="1" w:styleId="Titre11">
    <w:name w:val="Titre 11"/>
    <w:basedOn w:val="Heading1"/>
    <w:link w:val="Titre1Char"/>
    <w:autoRedefine/>
    <w:rsid w:val="004C17F5"/>
    <w:pPr>
      <w:numPr>
        <w:numId w:val="3"/>
      </w:numPr>
    </w:pPr>
    <w:rPr>
      <w:rFonts w:ascii="Arial" w:hAnsi="Arial" w:cs="Arial"/>
      <w:color w:val="auto"/>
      <w:sz w:val="36"/>
    </w:rPr>
  </w:style>
  <w:style w:type="character" w:customStyle="1" w:styleId="Titre1Char">
    <w:name w:val="Titre 1 Char"/>
    <w:basedOn w:val="Heading1Char"/>
    <w:link w:val="Titre11"/>
    <w:rsid w:val="004C17F5"/>
    <w:rPr>
      <w:rFonts w:ascii="Arial" w:eastAsiaTheme="majorEastAsia" w:hAnsi="Arial" w:cs="Arial"/>
      <w:b/>
      <w:bCs/>
      <w:color w:val="005386"/>
      <w:sz w:val="36"/>
      <w:szCs w:val="28"/>
      <w:lang w:val="en-US"/>
    </w:rPr>
  </w:style>
  <w:style w:type="paragraph" w:customStyle="1" w:styleId="donotuse1">
    <w:name w:val="do not use 1"/>
    <w:basedOn w:val="Titre11"/>
    <w:link w:val="donotuse1Char"/>
    <w:rsid w:val="00E5171A"/>
    <w:pPr>
      <w:numPr>
        <w:numId w:val="8"/>
      </w:numPr>
    </w:pPr>
    <w:rPr>
      <w:color w:val="005386"/>
      <w:sz w:val="32"/>
    </w:rPr>
  </w:style>
  <w:style w:type="paragraph" w:customStyle="1" w:styleId="donotuse2">
    <w:name w:val="do not use 2"/>
    <w:basedOn w:val="Titre11"/>
    <w:link w:val="donotuse2Char"/>
    <w:rsid w:val="00E5171A"/>
    <w:pPr>
      <w:numPr>
        <w:ilvl w:val="1"/>
        <w:numId w:val="8"/>
      </w:numPr>
    </w:pPr>
    <w:rPr>
      <w:color w:val="5B7F95" w:themeColor="text1"/>
      <w:sz w:val="28"/>
    </w:rPr>
  </w:style>
  <w:style w:type="character" w:customStyle="1" w:styleId="donotuse1Char">
    <w:name w:val="do not use 1 Char"/>
    <w:basedOn w:val="Titre1Char"/>
    <w:link w:val="donotuse1"/>
    <w:rsid w:val="00E5171A"/>
    <w:rPr>
      <w:rFonts w:ascii="Arial" w:eastAsiaTheme="majorEastAsia" w:hAnsi="Arial" w:cs="Arial"/>
      <w:b/>
      <w:bCs/>
      <w:color w:val="005386"/>
      <w:sz w:val="32"/>
      <w:szCs w:val="28"/>
      <w:lang w:val="en-US"/>
    </w:rPr>
  </w:style>
  <w:style w:type="paragraph" w:customStyle="1" w:styleId="3DSTitle3">
    <w:name w:val="3DS Title 3"/>
    <w:basedOn w:val="Normal"/>
    <w:next w:val="Normal"/>
    <w:link w:val="3DSTitle3Car"/>
    <w:qFormat/>
    <w:rsid w:val="00E5171A"/>
    <w:pPr>
      <w:numPr>
        <w:ilvl w:val="2"/>
        <w:numId w:val="4"/>
      </w:numPr>
      <w:tabs>
        <w:tab w:val="clear" w:pos="360"/>
      </w:tabs>
      <w:ind w:left="1224" w:hanging="504"/>
    </w:pPr>
    <w:rPr>
      <w:color w:val="5B7F95" w:themeColor="text1"/>
      <w:sz w:val="24"/>
    </w:rPr>
  </w:style>
  <w:style w:type="character" w:customStyle="1" w:styleId="donotuse2Char">
    <w:name w:val="do not use 2 Char"/>
    <w:basedOn w:val="Titre1Char"/>
    <w:link w:val="donotuse2"/>
    <w:rsid w:val="00E5171A"/>
    <w:rPr>
      <w:rFonts w:ascii="Arial" w:eastAsiaTheme="majorEastAsia" w:hAnsi="Arial" w:cs="Arial"/>
      <w:b/>
      <w:bCs/>
      <w:color w:val="5B7F95" w:themeColor="text1"/>
      <w:sz w:val="28"/>
      <w:szCs w:val="28"/>
      <w:lang w:val="en-US"/>
    </w:rPr>
  </w:style>
  <w:style w:type="character" w:customStyle="1" w:styleId="3DSTitle3Car">
    <w:name w:val="3DS Title 3 Car"/>
    <w:basedOn w:val="Titre1Char"/>
    <w:link w:val="3DSTitle3"/>
    <w:rsid w:val="00DA7CE5"/>
    <w:rPr>
      <w:rFonts w:ascii="Arial" w:eastAsiaTheme="majorEastAsia" w:hAnsi="Arial" w:cs="Arial"/>
      <w:b w:val="0"/>
      <w:bCs w:val="0"/>
      <w:color w:val="5B7F95" w:themeColor="text1"/>
      <w:sz w:val="24"/>
      <w:szCs w:val="28"/>
      <w:lang w:val="en-US"/>
    </w:rPr>
  </w:style>
  <w:style w:type="paragraph" w:customStyle="1" w:styleId="PartTitle">
    <w:name w:val="Part Title"/>
    <w:basedOn w:val="Title1"/>
    <w:next w:val="Normal"/>
    <w:link w:val="PartTitleCar"/>
    <w:qFormat/>
    <w:rsid w:val="006B553B"/>
    <w:pPr>
      <w:pageBreakBefore/>
    </w:pPr>
    <w:rPr>
      <w:rFonts w:cs="Arial"/>
      <w:b w:val="0"/>
      <w:sz w:val="48"/>
      <w:szCs w:val="48"/>
    </w:rPr>
  </w:style>
  <w:style w:type="paragraph" w:customStyle="1" w:styleId="PartSubtitle">
    <w:name w:val="Part Sub title"/>
    <w:basedOn w:val="Heading2"/>
    <w:link w:val="PartSubtitleCar"/>
    <w:qFormat/>
    <w:rsid w:val="00E5171A"/>
    <w:pPr>
      <w:jc w:val="right"/>
    </w:pPr>
    <w:rPr>
      <w:rFonts w:ascii="Arial" w:hAnsi="Arial" w:cs="Arial"/>
      <w:b w:val="0"/>
      <w:color w:val="auto"/>
      <w:sz w:val="36"/>
      <w:szCs w:val="36"/>
    </w:rPr>
  </w:style>
  <w:style w:type="character" w:customStyle="1" w:styleId="PartTitleCar">
    <w:name w:val="Part Title Car"/>
    <w:basedOn w:val="DefaultParagraphFont"/>
    <w:link w:val="PartTitle"/>
    <w:rsid w:val="006B553B"/>
    <w:rPr>
      <w:rFonts w:ascii="Arial" w:eastAsiaTheme="majorEastAsia" w:hAnsi="Arial" w:cs="Arial"/>
      <w:bCs/>
      <w:sz w:val="48"/>
      <w:szCs w:val="48"/>
      <w:lang w:val="en-US"/>
    </w:rPr>
  </w:style>
  <w:style w:type="character" w:customStyle="1" w:styleId="PartSubtitleCar">
    <w:name w:val="Part Sub title Car"/>
    <w:basedOn w:val="DefaultParagraphFont"/>
    <w:link w:val="PartSubtitle"/>
    <w:rsid w:val="00E5171A"/>
    <w:rPr>
      <w:rFonts w:ascii="Arial" w:eastAsiaTheme="majorEastAsia" w:hAnsi="Arial" w:cs="Arial"/>
      <w:bCs/>
      <w:sz w:val="36"/>
      <w:szCs w:val="36"/>
      <w:lang w:val="en-US"/>
    </w:rPr>
  </w:style>
  <w:style w:type="paragraph" w:customStyle="1" w:styleId="3DSTitre2">
    <w:name w:val="3DS Titre 2"/>
    <w:basedOn w:val="Titre11"/>
    <w:link w:val="3DSTitre2Char"/>
    <w:rsid w:val="00E5171A"/>
    <w:pPr>
      <w:numPr>
        <w:numId w:val="0"/>
      </w:numPr>
      <w:ind w:left="792" w:hanging="432"/>
    </w:pPr>
    <w:rPr>
      <w:b w:val="0"/>
      <w:color w:val="5B7F95" w:themeColor="text1"/>
      <w:sz w:val="30"/>
    </w:rPr>
  </w:style>
  <w:style w:type="paragraph" w:customStyle="1" w:styleId="3DSTitre3">
    <w:name w:val="3DS Titre 3"/>
    <w:basedOn w:val="Titre11"/>
    <w:link w:val="3DSTitre3Char"/>
    <w:rsid w:val="00E5171A"/>
    <w:pPr>
      <w:numPr>
        <w:numId w:val="0"/>
      </w:numPr>
      <w:ind w:left="1224" w:hanging="504"/>
    </w:pPr>
    <w:rPr>
      <w:b w:val="0"/>
      <w:color w:val="5B7F95" w:themeColor="text1"/>
      <w:sz w:val="26"/>
    </w:rPr>
  </w:style>
  <w:style w:type="character" w:customStyle="1" w:styleId="3DSTitre2Char">
    <w:name w:val="3DS Titre 2 Char"/>
    <w:basedOn w:val="Titre1Char"/>
    <w:link w:val="3DSTitre2"/>
    <w:rsid w:val="00E5171A"/>
    <w:rPr>
      <w:rFonts w:ascii="Arial" w:eastAsiaTheme="majorEastAsia" w:hAnsi="Arial" w:cs="Arial"/>
      <w:b w:val="0"/>
      <w:bCs/>
      <w:color w:val="5B7F95" w:themeColor="text1"/>
      <w:sz w:val="30"/>
      <w:szCs w:val="28"/>
      <w:lang w:val="en-US"/>
    </w:rPr>
  </w:style>
  <w:style w:type="character" w:customStyle="1" w:styleId="3DSTitre3Char">
    <w:name w:val="3DS Titre 3 Char"/>
    <w:basedOn w:val="Titre1Char"/>
    <w:link w:val="3DSTitre3"/>
    <w:rsid w:val="00E5171A"/>
    <w:rPr>
      <w:rFonts w:ascii="Arial" w:eastAsiaTheme="majorEastAsia" w:hAnsi="Arial" w:cs="Arial"/>
      <w:b w:val="0"/>
      <w:bCs/>
      <w:color w:val="5B7F95" w:themeColor="text1"/>
      <w:sz w:val="26"/>
      <w:szCs w:val="28"/>
      <w:lang w:val="en-US"/>
    </w:rPr>
  </w:style>
  <w:style w:type="paragraph" w:styleId="BodyText">
    <w:name w:val="Body Text"/>
    <w:basedOn w:val="Normal"/>
    <w:link w:val="BodyTextChar"/>
    <w:rsid w:val="00C72A0F"/>
    <w:pPr>
      <w:spacing w:after="0" w:line="240" w:lineRule="auto"/>
      <w:jc w:val="both"/>
    </w:pPr>
    <w:rPr>
      <w:rFonts w:ascii="Times New Roman" w:eastAsia="Times New Roman" w:hAnsi="Times New Roman" w:cs="Times New Roman"/>
      <w:sz w:val="24"/>
      <w:szCs w:val="20"/>
    </w:rPr>
  </w:style>
  <w:style w:type="character" w:customStyle="1" w:styleId="BodyTextChar">
    <w:name w:val="Body Text Char"/>
    <w:basedOn w:val="DefaultParagraphFont"/>
    <w:link w:val="BodyText"/>
    <w:rsid w:val="00C72A0F"/>
    <w:rPr>
      <w:rFonts w:ascii="Times New Roman" w:eastAsia="Times New Roman" w:hAnsi="Times New Roman" w:cs="Times New Roman"/>
      <w:sz w:val="24"/>
      <w:szCs w:val="20"/>
    </w:rPr>
  </w:style>
  <w:style w:type="character" w:styleId="CommentReference">
    <w:name w:val="annotation reference"/>
    <w:basedOn w:val="DefaultParagraphFont"/>
    <w:rsid w:val="00C72A0F"/>
    <w:rPr>
      <w:sz w:val="18"/>
    </w:rPr>
  </w:style>
  <w:style w:type="paragraph" w:styleId="CommentText">
    <w:name w:val="annotation text"/>
    <w:basedOn w:val="Normal"/>
    <w:link w:val="CommentTextChar"/>
    <w:rsid w:val="00C72A0F"/>
    <w:pPr>
      <w:spacing w:after="0" w:line="240" w:lineRule="auto"/>
    </w:pPr>
    <w:rPr>
      <w:rFonts w:ascii="Times New Roman" w:eastAsia="Times New Roman" w:hAnsi="Times New Roman" w:cs="Times New Roman"/>
      <w:sz w:val="24"/>
      <w:szCs w:val="20"/>
    </w:rPr>
  </w:style>
  <w:style w:type="character" w:customStyle="1" w:styleId="CommentTextChar">
    <w:name w:val="Comment Text Char"/>
    <w:basedOn w:val="DefaultParagraphFont"/>
    <w:link w:val="CommentText"/>
    <w:rsid w:val="00C72A0F"/>
    <w:rPr>
      <w:rFonts w:ascii="Times New Roman" w:eastAsia="Times New Roman" w:hAnsi="Times New Roman" w:cs="Times New Roman"/>
      <w:sz w:val="24"/>
      <w:szCs w:val="20"/>
    </w:rPr>
  </w:style>
  <w:style w:type="character" w:customStyle="1" w:styleId="Heading4Char">
    <w:name w:val="Heading 4 Char"/>
    <w:basedOn w:val="DefaultParagraphFont"/>
    <w:link w:val="Heading4"/>
    <w:uiPriority w:val="9"/>
    <w:semiHidden/>
    <w:rsid w:val="001D0415"/>
    <w:rPr>
      <w:rFonts w:asciiTheme="majorHAnsi" w:eastAsiaTheme="majorEastAsia" w:hAnsiTheme="majorHAnsi" w:cstheme="majorBidi"/>
      <w:i/>
      <w:iCs/>
      <w:color w:val="445E6F" w:themeColor="accent1" w:themeShade="BF"/>
      <w:lang w:val="en-US"/>
    </w:rPr>
  </w:style>
  <w:style w:type="character" w:customStyle="1" w:styleId="Heading5Char">
    <w:name w:val="Heading 5 Char"/>
    <w:basedOn w:val="DefaultParagraphFont"/>
    <w:link w:val="Heading5"/>
    <w:uiPriority w:val="9"/>
    <w:semiHidden/>
    <w:rsid w:val="001D0415"/>
    <w:rPr>
      <w:rFonts w:asciiTheme="majorHAnsi" w:eastAsiaTheme="majorEastAsia" w:hAnsiTheme="majorHAnsi" w:cstheme="majorBidi"/>
      <w:color w:val="445E6F" w:themeColor="accent1" w:themeShade="BF"/>
    </w:rPr>
  </w:style>
  <w:style w:type="character" w:customStyle="1" w:styleId="Heading6Char">
    <w:name w:val="Heading 6 Char"/>
    <w:basedOn w:val="DefaultParagraphFont"/>
    <w:link w:val="Heading6"/>
    <w:uiPriority w:val="9"/>
    <w:semiHidden/>
    <w:rsid w:val="001D0415"/>
    <w:rPr>
      <w:rFonts w:asciiTheme="majorHAnsi" w:eastAsiaTheme="majorEastAsia" w:hAnsiTheme="majorHAnsi" w:cstheme="majorBidi"/>
      <w:color w:val="2D3F4A" w:themeColor="accent1" w:themeShade="7F"/>
    </w:rPr>
  </w:style>
  <w:style w:type="character" w:customStyle="1" w:styleId="Heading7Char">
    <w:name w:val="Heading 7 Char"/>
    <w:basedOn w:val="DefaultParagraphFont"/>
    <w:link w:val="Heading7"/>
    <w:uiPriority w:val="9"/>
    <w:semiHidden/>
    <w:rsid w:val="001D0415"/>
    <w:rPr>
      <w:rFonts w:asciiTheme="majorHAnsi" w:eastAsiaTheme="majorEastAsia" w:hAnsiTheme="majorHAnsi" w:cstheme="majorBidi"/>
      <w:i/>
      <w:iCs/>
      <w:color w:val="2D3F4A" w:themeColor="accent1" w:themeShade="7F"/>
    </w:rPr>
  </w:style>
  <w:style w:type="character" w:customStyle="1" w:styleId="Heading8Char">
    <w:name w:val="Heading 8 Char"/>
    <w:basedOn w:val="DefaultParagraphFont"/>
    <w:link w:val="Heading8"/>
    <w:uiPriority w:val="9"/>
    <w:semiHidden/>
    <w:rsid w:val="001D0415"/>
    <w:rPr>
      <w:rFonts w:asciiTheme="majorHAnsi" w:eastAsiaTheme="majorEastAsia" w:hAnsiTheme="majorHAnsi" w:cstheme="majorBidi"/>
      <w:color w:val="7093A8" w:themeColor="text1" w:themeTint="D8"/>
      <w:sz w:val="21"/>
      <w:szCs w:val="21"/>
    </w:rPr>
  </w:style>
  <w:style w:type="character" w:customStyle="1" w:styleId="Heading9Char">
    <w:name w:val="Heading 9 Char"/>
    <w:basedOn w:val="DefaultParagraphFont"/>
    <w:link w:val="Heading9"/>
    <w:uiPriority w:val="9"/>
    <w:semiHidden/>
    <w:rsid w:val="001D0415"/>
    <w:rPr>
      <w:rFonts w:asciiTheme="majorHAnsi" w:eastAsiaTheme="majorEastAsia" w:hAnsiTheme="majorHAnsi" w:cstheme="majorBidi"/>
      <w:i/>
      <w:iCs/>
      <w:color w:val="7093A8" w:themeColor="text1" w:themeTint="D8"/>
      <w:sz w:val="21"/>
      <w:szCs w:val="21"/>
    </w:rPr>
  </w:style>
  <w:style w:type="paragraph" w:styleId="TOC4">
    <w:name w:val="toc 4"/>
    <w:basedOn w:val="Normal"/>
    <w:next w:val="Normal"/>
    <w:autoRedefine/>
    <w:uiPriority w:val="39"/>
    <w:rsid w:val="001D0415"/>
    <w:pPr>
      <w:spacing w:after="80" w:line="240" w:lineRule="auto"/>
      <w:ind w:left="480"/>
    </w:pPr>
    <w:rPr>
      <w:rFonts w:ascii="Verdana" w:eastAsia="Times New Roman" w:hAnsi="Verdana" w:cs="Times New Roman"/>
      <w:sz w:val="18"/>
      <w:szCs w:val="18"/>
    </w:rPr>
  </w:style>
  <w:style w:type="paragraph" w:styleId="TOC5">
    <w:name w:val="toc 5"/>
    <w:basedOn w:val="Normal"/>
    <w:next w:val="Normal"/>
    <w:autoRedefine/>
    <w:semiHidden/>
    <w:rsid w:val="001D0415"/>
    <w:pPr>
      <w:spacing w:after="80" w:line="240" w:lineRule="auto"/>
      <w:ind w:left="640"/>
    </w:pPr>
    <w:rPr>
      <w:rFonts w:ascii="Verdana" w:eastAsia="Times New Roman" w:hAnsi="Verdana" w:cs="Times New Roman"/>
      <w:sz w:val="18"/>
      <w:szCs w:val="18"/>
    </w:rPr>
  </w:style>
  <w:style w:type="paragraph" w:styleId="TOC6">
    <w:name w:val="toc 6"/>
    <w:basedOn w:val="Normal"/>
    <w:next w:val="Normal"/>
    <w:autoRedefine/>
    <w:semiHidden/>
    <w:rsid w:val="001D0415"/>
    <w:pPr>
      <w:spacing w:after="80" w:line="240" w:lineRule="auto"/>
      <w:ind w:left="800"/>
    </w:pPr>
    <w:rPr>
      <w:rFonts w:ascii="Verdana" w:eastAsia="Times New Roman" w:hAnsi="Verdana" w:cs="Times New Roman"/>
      <w:sz w:val="18"/>
      <w:szCs w:val="18"/>
    </w:rPr>
  </w:style>
  <w:style w:type="paragraph" w:styleId="TOC7">
    <w:name w:val="toc 7"/>
    <w:basedOn w:val="Normal"/>
    <w:next w:val="Normal"/>
    <w:autoRedefine/>
    <w:semiHidden/>
    <w:rsid w:val="001D0415"/>
    <w:pPr>
      <w:spacing w:after="80" w:line="240" w:lineRule="auto"/>
      <w:ind w:left="960"/>
    </w:pPr>
    <w:rPr>
      <w:rFonts w:ascii="Verdana" w:eastAsia="Times New Roman" w:hAnsi="Verdana" w:cs="Times New Roman"/>
      <w:sz w:val="18"/>
      <w:szCs w:val="18"/>
    </w:rPr>
  </w:style>
  <w:style w:type="paragraph" w:styleId="TOC8">
    <w:name w:val="toc 8"/>
    <w:basedOn w:val="Normal"/>
    <w:next w:val="Normal"/>
    <w:autoRedefine/>
    <w:semiHidden/>
    <w:rsid w:val="001D0415"/>
    <w:pPr>
      <w:spacing w:after="80" w:line="240" w:lineRule="auto"/>
      <w:ind w:left="1120"/>
    </w:pPr>
    <w:rPr>
      <w:rFonts w:ascii="Verdana" w:eastAsia="Times New Roman" w:hAnsi="Verdana" w:cs="Times New Roman"/>
      <w:sz w:val="18"/>
      <w:szCs w:val="18"/>
    </w:rPr>
  </w:style>
  <w:style w:type="paragraph" w:styleId="TOC9">
    <w:name w:val="toc 9"/>
    <w:basedOn w:val="Normal"/>
    <w:next w:val="Normal"/>
    <w:autoRedefine/>
    <w:semiHidden/>
    <w:rsid w:val="001D0415"/>
    <w:pPr>
      <w:spacing w:after="80" w:line="240" w:lineRule="auto"/>
      <w:ind w:left="1280"/>
    </w:pPr>
    <w:rPr>
      <w:rFonts w:ascii="Verdana" w:eastAsia="Times New Roman" w:hAnsi="Verdana" w:cs="Times New Roman"/>
      <w:sz w:val="18"/>
      <w:szCs w:val="18"/>
    </w:rPr>
  </w:style>
  <w:style w:type="character" w:styleId="FollowedHyperlink">
    <w:name w:val="FollowedHyperlink"/>
    <w:basedOn w:val="DefaultParagraphFont"/>
    <w:rsid w:val="001D0415"/>
    <w:rPr>
      <w:color w:val="800080"/>
      <w:u w:val="single"/>
    </w:rPr>
  </w:style>
  <w:style w:type="paragraph" w:styleId="DocumentMap">
    <w:name w:val="Document Map"/>
    <w:basedOn w:val="Normal"/>
    <w:link w:val="DocumentMapChar"/>
    <w:semiHidden/>
    <w:rsid w:val="001D0415"/>
    <w:pPr>
      <w:shd w:val="clear" w:color="auto" w:fill="000080"/>
      <w:spacing w:after="80" w:line="240" w:lineRule="auto"/>
    </w:pPr>
    <w:rPr>
      <w:rFonts w:ascii="Tahoma" w:eastAsia="Times New Roman" w:hAnsi="Tahoma" w:cs="Tahoma"/>
      <w:sz w:val="18"/>
      <w:szCs w:val="18"/>
    </w:rPr>
  </w:style>
  <w:style w:type="character" w:customStyle="1" w:styleId="DocumentMapChar">
    <w:name w:val="Document Map Char"/>
    <w:basedOn w:val="DefaultParagraphFont"/>
    <w:link w:val="DocumentMap"/>
    <w:semiHidden/>
    <w:rsid w:val="001D0415"/>
    <w:rPr>
      <w:rFonts w:ascii="Tahoma" w:eastAsia="Times New Roman" w:hAnsi="Tahoma" w:cs="Tahoma"/>
      <w:sz w:val="18"/>
      <w:szCs w:val="18"/>
      <w:shd w:val="clear" w:color="auto" w:fill="000080"/>
      <w:lang w:val="en-US"/>
    </w:rPr>
  </w:style>
  <w:style w:type="paragraph" w:customStyle="1" w:styleId="Style2">
    <w:name w:val="Style2"/>
    <w:basedOn w:val="PartTitle"/>
    <w:qFormat/>
    <w:rsid w:val="00F35C8E"/>
    <w:pPr>
      <w:ind w:left="706"/>
      <w:jc w:val="left"/>
    </w:pPr>
  </w:style>
  <w:style w:type="paragraph" w:styleId="Caption">
    <w:name w:val="caption"/>
    <w:basedOn w:val="Normal"/>
    <w:next w:val="Normal"/>
    <w:uiPriority w:val="35"/>
    <w:semiHidden/>
    <w:unhideWhenUsed/>
    <w:qFormat/>
    <w:rsid w:val="001D0415"/>
    <w:pPr>
      <w:spacing w:line="240" w:lineRule="auto"/>
    </w:pPr>
    <w:rPr>
      <w:i/>
      <w:iCs/>
      <w:color w:val="001871" w:themeColor="text2"/>
      <w:sz w:val="18"/>
      <w:szCs w:val="18"/>
    </w:rPr>
  </w:style>
  <w:style w:type="paragraph" w:styleId="FootnoteText">
    <w:name w:val="footnote text"/>
    <w:basedOn w:val="Normal"/>
    <w:link w:val="FootnoteTextChar"/>
    <w:semiHidden/>
    <w:rsid w:val="001D0415"/>
    <w:pPr>
      <w:spacing w:after="80" w:line="240" w:lineRule="auto"/>
    </w:pPr>
    <w:rPr>
      <w:rFonts w:ascii="Verdana" w:eastAsia="Times New Roman" w:hAnsi="Verdana" w:cs="Times New Roman"/>
      <w:sz w:val="20"/>
      <w:szCs w:val="20"/>
    </w:rPr>
  </w:style>
  <w:style w:type="character" w:customStyle="1" w:styleId="FootnoteTextChar">
    <w:name w:val="Footnote Text Char"/>
    <w:basedOn w:val="DefaultParagraphFont"/>
    <w:link w:val="FootnoteText"/>
    <w:semiHidden/>
    <w:rsid w:val="001D0415"/>
    <w:rPr>
      <w:rFonts w:ascii="Verdana" w:eastAsia="Times New Roman" w:hAnsi="Verdana" w:cs="Times New Roman"/>
      <w:sz w:val="20"/>
      <w:szCs w:val="20"/>
      <w:lang w:val="en-US"/>
    </w:rPr>
  </w:style>
  <w:style w:type="character" w:styleId="FootnoteReference">
    <w:name w:val="footnote reference"/>
    <w:basedOn w:val="DefaultParagraphFont"/>
    <w:semiHidden/>
    <w:rsid w:val="001D0415"/>
    <w:rPr>
      <w:vertAlign w:val="superscript"/>
    </w:rPr>
  </w:style>
  <w:style w:type="paragraph" w:styleId="CommentSubject">
    <w:name w:val="annotation subject"/>
    <w:basedOn w:val="CommentText"/>
    <w:next w:val="CommentText"/>
    <w:link w:val="CommentSubjectChar"/>
    <w:semiHidden/>
    <w:rsid w:val="001D0415"/>
    <w:pPr>
      <w:spacing w:after="80"/>
    </w:pPr>
    <w:rPr>
      <w:rFonts w:ascii="Verdana" w:hAnsi="Verdana"/>
      <w:b/>
      <w:bCs/>
      <w:sz w:val="20"/>
    </w:rPr>
  </w:style>
  <w:style w:type="character" w:customStyle="1" w:styleId="CommentSubjectChar">
    <w:name w:val="Comment Subject Char"/>
    <w:basedOn w:val="CommentTextChar"/>
    <w:link w:val="CommentSubject"/>
    <w:semiHidden/>
    <w:rsid w:val="001D0415"/>
    <w:rPr>
      <w:rFonts w:ascii="Verdana" w:eastAsia="Times New Roman" w:hAnsi="Verdana" w:cs="Times New Roman"/>
      <w:b/>
      <w:bCs/>
      <w:sz w:val="20"/>
      <w:szCs w:val="20"/>
      <w:lang w:val="en-US"/>
    </w:rPr>
  </w:style>
  <w:style w:type="paragraph" w:styleId="NormalWeb">
    <w:name w:val="Normal (Web)"/>
    <w:basedOn w:val="Normal"/>
    <w:uiPriority w:val="99"/>
    <w:unhideWhenUsed/>
    <w:rsid w:val="001D0415"/>
    <w:pPr>
      <w:spacing w:before="100" w:beforeAutospacing="1" w:after="100" w:afterAutospacing="1" w:line="240" w:lineRule="auto"/>
    </w:pPr>
    <w:rPr>
      <w:rFonts w:ascii="Times New Roman" w:eastAsia="Times New Roman" w:hAnsi="Times New Roman" w:cs="Times New Roman"/>
      <w:sz w:val="24"/>
      <w:szCs w:val="18"/>
    </w:rPr>
  </w:style>
  <w:style w:type="character" w:styleId="HTMLKeyboard">
    <w:name w:val="HTML Keyboard"/>
    <w:basedOn w:val="DefaultParagraphFont"/>
    <w:uiPriority w:val="99"/>
    <w:unhideWhenUsed/>
    <w:rsid w:val="001D0415"/>
    <w:rPr>
      <w:rFonts w:ascii="Verdana" w:eastAsia="Times New Roman" w:hAnsi="Verdana" w:cs="Courier New" w:hint="default"/>
      <w:b/>
      <w:bCs/>
      <w:color w:val="757E84"/>
      <w:spacing w:val="-12"/>
      <w:sz w:val="16"/>
      <w:szCs w:val="16"/>
    </w:rPr>
  </w:style>
  <w:style w:type="paragraph" w:styleId="Revision">
    <w:name w:val="Revision"/>
    <w:hidden/>
    <w:uiPriority w:val="99"/>
    <w:semiHidden/>
    <w:rsid w:val="001D0415"/>
    <w:pPr>
      <w:spacing w:after="80" w:line="240" w:lineRule="auto"/>
    </w:pPr>
    <w:rPr>
      <w:rFonts w:ascii="Verdana" w:eastAsia="Times New Roman" w:hAnsi="Verdana" w:cs="Times New Roman"/>
      <w:sz w:val="16"/>
      <w:szCs w:val="24"/>
      <w:lang w:val="en-GB"/>
    </w:rPr>
  </w:style>
  <w:style w:type="paragraph" w:styleId="Title">
    <w:name w:val="Title"/>
    <w:basedOn w:val="Normal"/>
    <w:next w:val="Normal"/>
    <w:link w:val="TitleChar"/>
    <w:uiPriority w:val="10"/>
    <w:rsid w:val="009B572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7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1D0415"/>
    <w:pPr>
      <w:numPr>
        <w:ilvl w:val="1"/>
      </w:numPr>
      <w:spacing w:after="160"/>
    </w:pPr>
    <w:rPr>
      <w:rFonts w:asciiTheme="minorHAnsi" w:eastAsiaTheme="minorEastAsia" w:hAnsiTheme="minorHAnsi"/>
      <w:color w:val="92ACBC" w:themeColor="text1" w:themeTint="A5"/>
      <w:spacing w:val="15"/>
    </w:rPr>
  </w:style>
  <w:style w:type="character" w:customStyle="1" w:styleId="SubtitleChar">
    <w:name w:val="Subtitle Char"/>
    <w:basedOn w:val="DefaultParagraphFont"/>
    <w:link w:val="Subtitle"/>
    <w:uiPriority w:val="11"/>
    <w:rsid w:val="001D0415"/>
    <w:rPr>
      <w:rFonts w:eastAsiaTheme="minorEastAsia"/>
      <w:color w:val="92ACBC" w:themeColor="text1" w:themeTint="A5"/>
      <w:spacing w:val="15"/>
    </w:rPr>
  </w:style>
  <w:style w:type="numbering" w:customStyle="1" w:styleId="Headings">
    <w:name w:val="Headings"/>
    <w:uiPriority w:val="99"/>
    <w:rsid w:val="001D0415"/>
    <w:pPr>
      <w:numPr>
        <w:numId w:val="7"/>
      </w:numPr>
    </w:pPr>
  </w:style>
  <w:style w:type="table" w:styleId="TableProfessional">
    <w:name w:val="Table Professional"/>
    <w:basedOn w:val="TableNormal"/>
    <w:rsid w:val="001D0415"/>
    <w:pPr>
      <w:spacing w:after="120" w:line="240" w:lineRule="auto"/>
      <w:ind w:left="432"/>
    </w:pPr>
    <w:rPr>
      <w:rFonts w:ascii="Times New Roman" w:eastAsia="Times New Roman" w:hAnsi="Times New Roman" w:cs="Times New Roman"/>
      <w:sz w:val="20"/>
      <w:szCs w:val="20"/>
      <w:lang w:eastAsia="fr-FR"/>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Grid">
    <w:name w:val="Table Grid"/>
    <w:basedOn w:val="TableNormal"/>
    <w:uiPriority w:val="59"/>
    <w:rsid w:val="001D0415"/>
    <w:pPr>
      <w:spacing w:after="8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imple3">
    <w:name w:val="Table Simple 3"/>
    <w:basedOn w:val="TableNormal"/>
    <w:rsid w:val="001D0415"/>
    <w:pPr>
      <w:spacing w:after="120" w:line="240" w:lineRule="auto"/>
      <w:ind w:left="432"/>
    </w:pPr>
    <w:rPr>
      <w:rFonts w:ascii="Times New Roman" w:eastAsia="Times New Roman" w:hAnsi="Times New Roman" w:cs="Times New Roman"/>
      <w:sz w:val="20"/>
      <w:szCs w:val="20"/>
      <w:lang w:eastAsia="fr-FR"/>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LightList1">
    <w:name w:val="Light List1"/>
    <w:basedOn w:val="TableNormal"/>
    <w:uiPriority w:val="61"/>
    <w:rsid w:val="001D0415"/>
    <w:pPr>
      <w:spacing w:after="80" w:line="240" w:lineRule="auto"/>
    </w:pPr>
    <w:rPr>
      <w:rFonts w:ascii="Times New Roman" w:eastAsia="Times New Roman" w:hAnsi="Times New Roman" w:cs="Times New Roman"/>
      <w:sz w:val="20"/>
      <w:szCs w:val="20"/>
      <w:lang w:eastAsia="fr-FR"/>
    </w:rPr>
    <w:tblPr>
      <w:tblStyleRowBandSize w:val="1"/>
      <w:tblStyleColBandSize w:val="1"/>
      <w:tblBorders>
        <w:top w:val="single" w:sz="8" w:space="0" w:color="5B7F95" w:themeColor="text1"/>
        <w:left w:val="single" w:sz="8" w:space="0" w:color="5B7F95" w:themeColor="text1"/>
        <w:bottom w:val="single" w:sz="8" w:space="0" w:color="5B7F95" w:themeColor="text1"/>
        <w:right w:val="single" w:sz="8" w:space="0" w:color="5B7F95" w:themeColor="text1"/>
      </w:tblBorders>
    </w:tblPr>
    <w:tblStylePr w:type="firstRow">
      <w:pPr>
        <w:spacing w:before="0" w:after="0" w:line="240" w:lineRule="auto"/>
      </w:pPr>
      <w:rPr>
        <w:b/>
        <w:bCs/>
        <w:color w:val="FFFFFF" w:themeColor="background1"/>
      </w:rPr>
      <w:tblPr/>
      <w:tcPr>
        <w:shd w:val="clear" w:color="auto" w:fill="5B7F95" w:themeFill="text1"/>
      </w:tcPr>
    </w:tblStylePr>
    <w:tblStylePr w:type="lastRow">
      <w:pPr>
        <w:spacing w:before="0" w:after="0" w:line="240" w:lineRule="auto"/>
      </w:pPr>
      <w:rPr>
        <w:b/>
        <w:bCs/>
      </w:rPr>
      <w:tblPr/>
      <w:tcPr>
        <w:tcBorders>
          <w:top w:val="double" w:sz="6" w:space="0" w:color="5B7F95" w:themeColor="text1"/>
          <w:left w:val="single" w:sz="8" w:space="0" w:color="5B7F95" w:themeColor="text1"/>
          <w:bottom w:val="single" w:sz="8" w:space="0" w:color="5B7F95" w:themeColor="text1"/>
          <w:right w:val="single" w:sz="8" w:space="0" w:color="5B7F95" w:themeColor="text1"/>
        </w:tcBorders>
      </w:tcPr>
    </w:tblStylePr>
    <w:tblStylePr w:type="firstCol">
      <w:rPr>
        <w:b/>
        <w:bCs/>
      </w:rPr>
    </w:tblStylePr>
    <w:tblStylePr w:type="lastCol">
      <w:rPr>
        <w:b/>
        <w:bCs/>
      </w:rPr>
    </w:tblStylePr>
    <w:tblStylePr w:type="band1Vert">
      <w:tblPr/>
      <w:tcPr>
        <w:tcBorders>
          <w:top w:val="single" w:sz="8" w:space="0" w:color="5B7F95" w:themeColor="text1"/>
          <w:left w:val="single" w:sz="8" w:space="0" w:color="5B7F95" w:themeColor="text1"/>
          <w:bottom w:val="single" w:sz="8" w:space="0" w:color="5B7F95" w:themeColor="text1"/>
          <w:right w:val="single" w:sz="8" w:space="0" w:color="5B7F95" w:themeColor="text1"/>
        </w:tcBorders>
      </w:tcPr>
    </w:tblStylePr>
    <w:tblStylePr w:type="band1Horz">
      <w:tblPr/>
      <w:tcPr>
        <w:tcBorders>
          <w:top w:val="single" w:sz="8" w:space="0" w:color="5B7F95" w:themeColor="text1"/>
          <w:left w:val="single" w:sz="8" w:space="0" w:color="5B7F95" w:themeColor="text1"/>
          <w:bottom w:val="single" w:sz="8" w:space="0" w:color="5B7F95" w:themeColor="text1"/>
          <w:right w:val="single" w:sz="8" w:space="0" w:color="5B7F95" w:themeColor="text1"/>
        </w:tcBorders>
      </w:tcPr>
    </w:tblStylePr>
  </w:style>
  <w:style w:type="table" w:customStyle="1" w:styleId="MediumShading21">
    <w:name w:val="Medium Shading 21"/>
    <w:basedOn w:val="TableNormal"/>
    <w:uiPriority w:val="64"/>
    <w:rsid w:val="001D0415"/>
    <w:pPr>
      <w:spacing w:after="80" w:line="240" w:lineRule="auto"/>
    </w:pPr>
    <w:rPr>
      <w:rFonts w:ascii="Times New Roman" w:eastAsia="Times New Roman" w:hAnsi="Times New Roman" w:cs="Times New Roman"/>
      <w:sz w:val="20"/>
      <w:szCs w:val="20"/>
      <w:lang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7F95"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7F95" w:themeFill="text1"/>
      </w:tcPr>
    </w:tblStylePr>
    <w:tblStylePr w:type="lastCol">
      <w:rPr>
        <w:b/>
        <w:bCs/>
        <w:color w:val="FFFFFF" w:themeColor="background1"/>
      </w:rPr>
      <w:tblPr/>
      <w:tcPr>
        <w:tcBorders>
          <w:left w:val="nil"/>
          <w:right w:val="nil"/>
          <w:insideH w:val="nil"/>
          <w:insideV w:val="nil"/>
        </w:tcBorders>
        <w:shd w:val="clear" w:color="auto" w:fill="5B7F95"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TableofFigures">
    <w:name w:val="table of figures"/>
    <w:basedOn w:val="Normal"/>
    <w:next w:val="Normal"/>
    <w:uiPriority w:val="99"/>
    <w:rsid w:val="001D0415"/>
    <w:pPr>
      <w:spacing w:after="0" w:line="240" w:lineRule="auto"/>
    </w:pPr>
    <w:rPr>
      <w:rFonts w:ascii="Verdana" w:eastAsia="Times New Roman" w:hAnsi="Verdana" w:cs="Times New Roman"/>
      <w:sz w:val="18"/>
      <w:szCs w:val="18"/>
    </w:rPr>
  </w:style>
  <w:style w:type="table" w:styleId="TableList4">
    <w:name w:val="Table List 4"/>
    <w:basedOn w:val="TableNormal"/>
    <w:rsid w:val="001D0415"/>
    <w:pPr>
      <w:spacing w:after="120" w:line="240" w:lineRule="auto"/>
    </w:pPr>
    <w:rPr>
      <w:rFonts w:ascii="Times New Roman" w:eastAsia="Times New Roman" w:hAnsi="Times New Roman" w:cs="Times New Roman"/>
      <w:sz w:val="20"/>
      <w:szCs w:val="20"/>
      <w:lang w:eastAsia="fr-FR"/>
    </w:rPr>
    <w:tblP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Pr>
    <w:tcPr>
      <w:shd w:val="clear" w:color="auto" w:fill="auto"/>
    </w:tcPr>
    <w:tblStylePr w:type="firstRow">
      <w:rPr>
        <w:b/>
        <w:bCs/>
        <w:color w:val="FFFFFF" w:themeColor="background1"/>
      </w:rPr>
      <w:tblPr/>
      <w:tcPr>
        <w:tcBorders>
          <w:bottom w:val="single" w:sz="12" w:space="0" w:color="000000"/>
          <w:tl2br w:val="none" w:sz="0" w:space="0" w:color="auto"/>
          <w:tr2bl w:val="none" w:sz="0" w:space="0" w:color="auto"/>
        </w:tcBorders>
        <w:shd w:val="solid" w:color="808080" w:fill="FFFFFF"/>
      </w:tcPr>
    </w:tblStylePr>
  </w:style>
  <w:style w:type="paragraph" w:customStyle="1" w:styleId="HiddenText">
    <w:name w:val="Hidden Text"/>
    <w:basedOn w:val="Normal"/>
    <w:next w:val="Normal"/>
    <w:link w:val="HiddenTextChar"/>
    <w:autoRedefine/>
    <w:qFormat/>
    <w:rsid w:val="00912907"/>
    <w:pPr>
      <w:spacing w:before="200"/>
    </w:pPr>
    <w:rPr>
      <w:vanish/>
    </w:rPr>
  </w:style>
  <w:style w:type="paragraph" w:customStyle="1" w:styleId="GreyHighlight">
    <w:name w:val="Grey Highlight"/>
    <w:basedOn w:val="Normal"/>
    <w:link w:val="GreyHighlightChar"/>
    <w:rsid w:val="001D0415"/>
    <w:pPr>
      <w:spacing w:after="80" w:line="240" w:lineRule="auto"/>
    </w:pPr>
    <w:rPr>
      <w:rFonts w:ascii="Verdana" w:eastAsia="Times New Roman" w:hAnsi="Verdana" w:cs="Times New Roman"/>
      <w:b/>
      <w:color w:val="AABFCB" w:themeColor="text1" w:themeTint="80"/>
      <w:sz w:val="18"/>
      <w:szCs w:val="18"/>
    </w:rPr>
  </w:style>
  <w:style w:type="character" w:customStyle="1" w:styleId="HiddenTextChar">
    <w:name w:val="Hidden Text Char"/>
    <w:basedOn w:val="DefaultParagraphFont"/>
    <w:link w:val="HiddenText"/>
    <w:rsid w:val="00912907"/>
    <w:rPr>
      <w:rFonts w:ascii="Arial" w:hAnsi="Arial"/>
      <w:vanish/>
      <w:lang w:val="en-US"/>
    </w:rPr>
  </w:style>
  <w:style w:type="paragraph" w:styleId="ListBullet">
    <w:name w:val="List Bullet"/>
    <w:basedOn w:val="Normal"/>
    <w:rsid w:val="001D0415"/>
    <w:pPr>
      <w:tabs>
        <w:tab w:val="num" w:pos="360"/>
      </w:tabs>
      <w:spacing w:after="80" w:line="240" w:lineRule="auto"/>
      <w:ind w:left="360" w:hanging="360"/>
      <w:contextualSpacing/>
    </w:pPr>
    <w:rPr>
      <w:rFonts w:ascii="Verdana" w:eastAsia="Times New Roman" w:hAnsi="Verdana" w:cs="Times New Roman"/>
      <w:sz w:val="18"/>
      <w:szCs w:val="18"/>
    </w:rPr>
  </w:style>
  <w:style w:type="character" w:customStyle="1" w:styleId="GreyHighlightChar">
    <w:name w:val="Grey Highlight Char"/>
    <w:basedOn w:val="DefaultParagraphFont"/>
    <w:link w:val="GreyHighlight"/>
    <w:rsid w:val="001D0415"/>
    <w:rPr>
      <w:rFonts w:ascii="Verdana" w:eastAsia="Times New Roman" w:hAnsi="Verdana" w:cs="Times New Roman"/>
      <w:b/>
      <w:color w:val="AABFCB" w:themeColor="text1" w:themeTint="80"/>
      <w:sz w:val="18"/>
      <w:szCs w:val="18"/>
      <w:lang w:val="en-US"/>
    </w:rPr>
  </w:style>
  <w:style w:type="paragraph" w:styleId="ListBullet2">
    <w:name w:val="List Bullet 2"/>
    <w:basedOn w:val="Normal"/>
    <w:rsid w:val="001D0415"/>
    <w:pPr>
      <w:numPr>
        <w:numId w:val="5"/>
      </w:numPr>
      <w:spacing w:after="80" w:line="240" w:lineRule="auto"/>
      <w:contextualSpacing/>
    </w:pPr>
    <w:rPr>
      <w:rFonts w:ascii="Verdana" w:eastAsia="Times New Roman" w:hAnsi="Verdana" w:cs="Times New Roman"/>
      <w:sz w:val="18"/>
      <w:szCs w:val="18"/>
    </w:rPr>
  </w:style>
  <w:style w:type="paragraph" w:styleId="ListNumber">
    <w:name w:val="List Number"/>
    <w:basedOn w:val="Normal"/>
    <w:rsid w:val="001D0415"/>
    <w:pPr>
      <w:numPr>
        <w:numId w:val="6"/>
      </w:numPr>
      <w:spacing w:after="80" w:line="240" w:lineRule="auto"/>
      <w:contextualSpacing/>
    </w:pPr>
    <w:rPr>
      <w:rFonts w:ascii="Verdana" w:eastAsia="Times New Roman" w:hAnsi="Verdana" w:cs="Times New Roman"/>
      <w:sz w:val="18"/>
      <w:szCs w:val="18"/>
    </w:rPr>
  </w:style>
  <w:style w:type="character" w:styleId="IntenseReference">
    <w:name w:val="Intense Reference"/>
    <w:basedOn w:val="DefaultParagraphFont"/>
    <w:uiPriority w:val="32"/>
    <w:qFormat/>
    <w:rsid w:val="00E5171A"/>
    <w:rPr>
      <w:rFonts w:ascii="Arial" w:hAnsi="Arial"/>
      <w:b/>
      <w:bCs/>
      <w:smallCaps/>
      <w:color w:val="5B7F95" w:themeColor="accent1"/>
      <w:spacing w:val="5"/>
      <w:sz w:val="24"/>
    </w:rPr>
  </w:style>
  <w:style w:type="paragraph" w:customStyle="1" w:styleId="Style1">
    <w:name w:val="Style1"/>
    <w:basedOn w:val="Normal"/>
    <w:link w:val="Style1Char"/>
    <w:autoRedefine/>
    <w:rsid w:val="00400D86"/>
    <w:pPr>
      <w:spacing w:after="80" w:line="240" w:lineRule="auto"/>
    </w:pPr>
    <w:rPr>
      <w:rFonts w:eastAsia="Times New Roman" w:cs="Times New Roman"/>
      <w:bCs/>
      <w:szCs w:val="20"/>
      <w:lang w:eastAsia="fr-FR"/>
    </w:rPr>
  </w:style>
  <w:style w:type="character" w:customStyle="1" w:styleId="Style1Char">
    <w:name w:val="Style1 Char"/>
    <w:basedOn w:val="DefaultParagraphFont"/>
    <w:link w:val="Style1"/>
    <w:rsid w:val="00400D86"/>
    <w:rPr>
      <w:rFonts w:ascii="Arial" w:eastAsia="Times New Roman" w:hAnsi="Arial" w:cs="Times New Roman"/>
      <w:bCs/>
      <w:szCs w:val="20"/>
      <w:lang w:eastAsia="fr-FR"/>
    </w:rPr>
  </w:style>
  <w:style w:type="character" w:styleId="Emphasis">
    <w:name w:val="Emphasis"/>
    <w:basedOn w:val="DefaultParagraphFont"/>
    <w:uiPriority w:val="20"/>
    <w:qFormat/>
    <w:rsid w:val="001A0829"/>
    <w:rPr>
      <w:i/>
      <w:iCs/>
    </w:rPr>
  </w:style>
  <w:style w:type="table" w:styleId="GridTable4">
    <w:name w:val="Grid Table 4"/>
    <w:basedOn w:val="TableNormal"/>
    <w:uiPriority w:val="49"/>
    <w:rsid w:val="002209BF"/>
    <w:pPr>
      <w:spacing w:after="0" w:line="240" w:lineRule="auto"/>
    </w:pPr>
    <w:tblPr>
      <w:tblStyleRowBandSize w:val="1"/>
      <w:tblStyleColBandSize w:val="1"/>
      <w:tblBorders>
        <w:top w:val="single" w:sz="4" w:space="0" w:color="9AB2C1" w:themeColor="text1" w:themeTint="99"/>
        <w:left w:val="single" w:sz="4" w:space="0" w:color="9AB2C1" w:themeColor="text1" w:themeTint="99"/>
        <w:bottom w:val="single" w:sz="4" w:space="0" w:color="9AB2C1" w:themeColor="text1" w:themeTint="99"/>
        <w:right w:val="single" w:sz="4" w:space="0" w:color="9AB2C1" w:themeColor="text1" w:themeTint="99"/>
        <w:insideH w:val="single" w:sz="4" w:space="0" w:color="9AB2C1" w:themeColor="text1" w:themeTint="99"/>
        <w:insideV w:val="single" w:sz="4" w:space="0" w:color="9AB2C1" w:themeColor="text1" w:themeTint="99"/>
      </w:tblBorders>
    </w:tblPr>
    <w:tblStylePr w:type="firstRow">
      <w:rPr>
        <w:b/>
        <w:bCs/>
        <w:color w:val="FFFFFF" w:themeColor="background1"/>
      </w:rPr>
      <w:tblPr/>
      <w:tcPr>
        <w:tcBorders>
          <w:top w:val="single" w:sz="4" w:space="0" w:color="5B7F95" w:themeColor="text1"/>
          <w:left w:val="single" w:sz="4" w:space="0" w:color="5B7F95" w:themeColor="text1"/>
          <w:bottom w:val="single" w:sz="4" w:space="0" w:color="5B7F95" w:themeColor="text1"/>
          <w:right w:val="single" w:sz="4" w:space="0" w:color="5B7F95" w:themeColor="text1"/>
          <w:insideH w:val="nil"/>
          <w:insideV w:val="nil"/>
        </w:tcBorders>
        <w:shd w:val="clear" w:color="auto" w:fill="5B7F95" w:themeFill="text1"/>
      </w:tcPr>
    </w:tblStylePr>
    <w:tblStylePr w:type="lastRow">
      <w:rPr>
        <w:b/>
        <w:bCs/>
      </w:rPr>
      <w:tblPr/>
      <w:tcPr>
        <w:tcBorders>
          <w:top w:val="double" w:sz="4" w:space="0" w:color="5B7F95" w:themeColor="text1"/>
        </w:tcBorders>
      </w:tcPr>
    </w:tblStylePr>
    <w:tblStylePr w:type="firstCol">
      <w:rPr>
        <w:b/>
        <w:bCs/>
      </w:rPr>
    </w:tblStylePr>
    <w:tblStylePr w:type="lastCol">
      <w:rPr>
        <w:b/>
        <w:bCs/>
      </w:rPr>
    </w:tblStylePr>
    <w:tblStylePr w:type="band1Vert">
      <w:tblPr/>
      <w:tcPr>
        <w:shd w:val="clear" w:color="auto" w:fill="DDE5EA" w:themeFill="text1" w:themeFillTint="33"/>
      </w:tcPr>
    </w:tblStylePr>
    <w:tblStylePr w:type="band1Horz">
      <w:tblPr/>
      <w:tcPr>
        <w:shd w:val="clear" w:color="auto" w:fill="DDE5EA" w:themeFill="text1" w:themeFillTint="33"/>
      </w:tcPr>
    </w:tblStylePr>
  </w:style>
  <w:style w:type="character" w:styleId="Strong">
    <w:name w:val="Strong"/>
    <w:basedOn w:val="DefaultParagraphFont"/>
    <w:uiPriority w:val="22"/>
    <w:qFormat/>
    <w:rsid w:val="006802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648000">
      <w:bodyDiv w:val="1"/>
      <w:marLeft w:val="0"/>
      <w:marRight w:val="0"/>
      <w:marTop w:val="0"/>
      <w:marBottom w:val="0"/>
      <w:divBdr>
        <w:top w:val="none" w:sz="0" w:space="0" w:color="auto"/>
        <w:left w:val="none" w:sz="0" w:space="0" w:color="auto"/>
        <w:bottom w:val="none" w:sz="0" w:space="0" w:color="auto"/>
        <w:right w:val="none" w:sz="0" w:space="0" w:color="auto"/>
      </w:divBdr>
    </w:div>
    <w:div w:id="233589682">
      <w:bodyDiv w:val="1"/>
      <w:marLeft w:val="0"/>
      <w:marRight w:val="0"/>
      <w:marTop w:val="0"/>
      <w:marBottom w:val="0"/>
      <w:divBdr>
        <w:top w:val="none" w:sz="0" w:space="0" w:color="auto"/>
        <w:left w:val="none" w:sz="0" w:space="0" w:color="auto"/>
        <w:bottom w:val="none" w:sz="0" w:space="0" w:color="auto"/>
        <w:right w:val="none" w:sz="0" w:space="0" w:color="auto"/>
      </w:divBdr>
    </w:div>
    <w:div w:id="240800642">
      <w:bodyDiv w:val="1"/>
      <w:marLeft w:val="0"/>
      <w:marRight w:val="0"/>
      <w:marTop w:val="0"/>
      <w:marBottom w:val="0"/>
      <w:divBdr>
        <w:top w:val="none" w:sz="0" w:space="0" w:color="auto"/>
        <w:left w:val="none" w:sz="0" w:space="0" w:color="auto"/>
        <w:bottom w:val="none" w:sz="0" w:space="0" w:color="auto"/>
        <w:right w:val="none" w:sz="0" w:space="0" w:color="auto"/>
      </w:divBdr>
    </w:div>
    <w:div w:id="325673562">
      <w:bodyDiv w:val="1"/>
      <w:marLeft w:val="0"/>
      <w:marRight w:val="0"/>
      <w:marTop w:val="0"/>
      <w:marBottom w:val="0"/>
      <w:divBdr>
        <w:top w:val="none" w:sz="0" w:space="0" w:color="auto"/>
        <w:left w:val="none" w:sz="0" w:space="0" w:color="auto"/>
        <w:bottom w:val="none" w:sz="0" w:space="0" w:color="auto"/>
        <w:right w:val="none" w:sz="0" w:space="0" w:color="auto"/>
      </w:divBdr>
    </w:div>
    <w:div w:id="594436778">
      <w:bodyDiv w:val="1"/>
      <w:marLeft w:val="0"/>
      <w:marRight w:val="0"/>
      <w:marTop w:val="0"/>
      <w:marBottom w:val="0"/>
      <w:divBdr>
        <w:top w:val="none" w:sz="0" w:space="0" w:color="auto"/>
        <w:left w:val="none" w:sz="0" w:space="0" w:color="auto"/>
        <w:bottom w:val="none" w:sz="0" w:space="0" w:color="auto"/>
        <w:right w:val="none" w:sz="0" w:space="0" w:color="auto"/>
      </w:divBdr>
    </w:div>
    <w:div w:id="847716714">
      <w:bodyDiv w:val="1"/>
      <w:marLeft w:val="0"/>
      <w:marRight w:val="0"/>
      <w:marTop w:val="0"/>
      <w:marBottom w:val="0"/>
      <w:divBdr>
        <w:top w:val="none" w:sz="0" w:space="0" w:color="auto"/>
        <w:left w:val="none" w:sz="0" w:space="0" w:color="auto"/>
        <w:bottom w:val="none" w:sz="0" w:space="0" w:color="auto"/>
        <w:right w:val="none" w:sz="0" w:space="0" w:color="auto"/>
      </w:divBdr>
    </w:div>
    <w:div w:id="946429497">
      <w:bodyDiv w:val="1"/>
      <w:marLeft w:val="0"/>
      <w:marRight w:val="0"/>
      <w:marTop w:val="0"/>
      <w:marBottom w:val="0"/>
      <w:divBdr>
        <w:top w:val="none" w:sz="0" w:space="0" w:color="auto"/>
        <w:left w:val="none" w:sz="0" w:space="0" w:color="auto"/>
        <w:bottom w:val="none" w:sz="0" w:space="0" w:color="auto"/>
        <w:right w:val="none" w:sz="0" w:space="0" w:color="auto"/>
      </w:divBdr>
    </w:div>
    <w:div w:id="1002007829">
      <w:bodyDiv w:val="1"/>
      <w:marLeft w:val="0"/>
      <w:marRight w:val="0"/>
      <w:marTop w:val="0"/>
      <w:marBottom w:val="0"/>
      <w:divBdr>
        <w:top w:val="none" w:sz="0" w:space="0" w:color="auto"/>
        <w:left w:val="none" w:sz="0" w:space="0" w:color="auto"/>
        <w:bottom w:val="none" w:sz="0" w:space="0" w:color="auto"/>
        <w:right w:val="none" w:sz="0" w:space="0" w:color="auto"/>
      </w:divBdr>
    </w:div>
    <w:div w:id="1071200101">
      <w:bodyDiv w:val="1"/>
      <w:marLeft w:val="0"/>
      <w:marRight w:val="0"/>
      <w:marTop w:val="0"/>
      <w:marBottom w:val="0"/>
      <w:divBdr>
        <w:top w:val="none" w:sz="0" w:space="0" w:color="auto"/>
        <w:left w:val="none" w:sz="0" w:space="0" w:color="auto"/>
        <w:bottom w:val="none" w:sz="0" w:space="0" w:color="auto"/>
        <w:right w:val="none" w:sz="0" w:space="0" w:color="auto"/>
      </w:divBdr>
    </w:div>
    <w:div w:id="1108742045">
      <w:bodyDiv w:val="1"/>
      <w:marLeft w:val="0"/>
      <w:marRight w:val="0"/>
      <w:marTop w:val="0"/>
      <w:marBottom w:val="0"/>
      <w:divBdr>
        <w:top w:val="none" w:sz="0" w:space="0" w:color="auto"/>
        <w:left w:val="none" w:sz="0" w:space="0" w:color="auto"/>
        <w:bottom w:val="none" w:sz="0" w:space="0" w:color="auto"/>
        <w:right w:val="none" w:sz="0" w:space="0" w:color="auto"/>
      </w:divBdr>
    </w:div>
    <w:div w:id="1214849374">
      <w:bodyDiv w:val="1"/>
      <w:marLeft w:val="0"/>
      <w:marRight w:val="0"/>
      <w:marTop w:val="0"/>
      <w:marBottom w:val="0"/>
      <w:divBdr>
        <w:top w:val="none" w:sz="0" w:space="0" w:color="auto"/>
        <w:left w:val="none" w:sz="0" w:space="0" w:color="auto"/>
        <w:bottom w:val="none" w:sz="0" w:space="0" w:color="auto"/>
        <w:right w:val="none" w:sz="0" w:space="0" w:color="auto"/>
      </w:divBdr>
    </w:div>
    <w:div w:id="1225293096">
      <w:bodyDiv w:val="1"/>
      <w:marLeft w:val="0"/>
      <w:marRight w:val="0"/>
      <w:marTop w:val="0"/>
      <w:marBottom w:val="0"/>
      <w:divBdr>
        <w:top w:val="none" w:sz="0" w:space="0" w:color="auto"/>
        <w:left w:val="none" w:sz="0" w:space="0" w:color="auto"/>
        <w:bottom w:val="none" w:sz="0" w:space="0" w:color="auto"/>
        <w:right w:val="none" w:sz="0" w:space="0" w:color="auto"/>
      </w:divBdr>
    </w:div>
    <w:div w:id="1283880074">
      <w:bodyDiv w:val="1"/>
      <w:marLeft w:val="0"/>
      <w:marRight w:val="0"/>
      <w:marTop w:val="0"/>
      <w:marBottom w:val="0"/>
      <w:divBdr>
        <w:top w:val="none" w:sz="0" w:space="0" w:color="auto"/>
        <w:left w:val="none" w:sz="0" w:space="0" w:color="auto"/>
        <w:bottom w:val="none" w:sz="0" w:space="0" w:color="auto"/>
        <w:right w:val="none" w:sz="0" w:space="0" w:color="auto"/>
      </w:divBdr>
    </w:div>
    <w:div w:id="1365013265">
      <w:bodyDiv w:val="1"/>
      <w:marLeft w:val="0"/>
      <w:marRight w:val="0"/>
      <w:marTop w:val="0"/>
      <w:marBottom w:val="0"/>
      <w:divBdr>
        <w:top w:val="none" w:sz="0" w:space="0" w:color="auto"/>
        <w:left w:val="none" w:sz="0" w:space="0" w:color="auto"/>
        <w:bottom w:val="none" w:sz="0" w:space="0" w:color="auto"/>
        <w:right w:val="none" w:sz="0" w:space="0" w:color="auto"/>
      </w:divBdr>
    </w:div>
    <w:div w:id="1417744353">
      <w:bodyDiv w:val="1"/>
      <w:marLeft w:val="0"/>
      <w:marRight w:val="0"/>
      <w:marTop w:val="0"/>
      <w:marBottom w:val="0"/>
      <w:divBdr>
        <w:top w:val="none" w:sz="0" w:space="0" w:color="auto"/>
        <w:left w:val="none" w:sz="0" w:space="0" w:color="auto"/>
        <w:bottom w:val="none" w:sz="0" w:space="0" w:color="auto"/>
        <w:right w:val="none" w:sz="0" w:space="0" w:color="auto"/>
      </w:divBdr>
    </w:div>
    <w:div w:id="1716200416">
      <w:bodyDiv w:val="1"/>
      <w:marLeft w:val="0"/>
      <w:marRight w:val="0"/>
      <w:marTop w:val="0"/>
      <w:marBottom w:val="0"/>
      <w:divBdr>
        <w:top w:val="none" w:sz="0" w:space="0" w:color="auto"/>
        <w:left w:val="none" w:sz="0" w:space="0" w:color="auto"/>
        <w:bottom w:val="none" w:sz="0" w:space="0" w:color="auto"/>
        <w:right w:val="none" w:sz="0" w:space="0" w:color="auto"/>
      </w:divBdr>
    </w:div>
    <w:div w:id="1837723832">
      <w:bodyDiv w:val="1"/>
      <w:marLeft w:val="0"/>
      <w:marRight w:val="0"/>
      <w:marTop w:val="0"/>
      <w:marBottom w:val="0"/>
      <w:divBdr>
        <w:top w:val="none" w:sz="0" w:space="0" w:color="auto"/>
        <w:left w:val="none" w:sz="0" w:space="0" w:color="auto"/>
        <w:bottom w:val="none" w:sz="0" w:space="0" w:color="auto"/>
        <w:right w:val="none" w:sz="0" w:space="0" w:color="auto"/>
      </w:divBdr>
    </w:div>
    <w:div w:id="1865820790">
      <w:bodyDiv w:val="1"/>
      <w:marLeft w:val="0"/>
      <w:marRight w:val="0"/>
      <w:marTop w:val="0"/>
      <w:marBottom w:val="0"/>
      <w:divBdr>
        <w:top w:val="none" w:sz="0" w:space="0" w:color="auto"/>
        <w:left w:val="none" w:sz="0" w:space="0" w:color="auto"/>
        <w:bottom w:val="none" w:sz="0" w:space="0" w:color="auto"/>
        <w:right w:val="none" w:sz="0" w:space="0" w:color="auto"/>
      </w:divBdr>
    </w:div>
    <w:div w:id="1923448214">
      <w:bodyDiv w:val="1"/>
      <w:marLeft w:val="0"/>
      <w:marRight w:val="0"/>
      <w:marTop w:val="0"/>
      <w:marBottom w:val="0"/>
      <w:divBdr>
        <w:top w:val="none" w:sz="0" w:space="0" w:color="auto"/>
        <w:left w:val="none" w:sz="0" w:space="0" w:color="auto"/>
        <w:bottom w:val="none" w:sz="0" w:space="0" w:color="auto"/>
        <w:right w:val="none" w:sz="0" w:space="0" w:color="auto"/>
      </w:divBdr>
    </w:div>
    <w:div w:id="1931810372">
      <w:bodyDiv w:val="1"/>
      <w:marLeft w:val="0"/>
      <w:marRight w:val="0"/>
      <w:marTop w:val="0"/>
      <w:marBottom w:val="0"/>
      <w:divBdr>
        <w:top w:val="none" w:sz="0" w:space="0" w:color="auto"/>
        <w:left w:val="none" w:sz="0" w:space="0" w:color="auto"/>
        <w:bottom w:val="none" w:sz="0" w:space="0" w:color="auto"/>
        <w:right w:val="none" w:sz="0" w:space="0" w:color="auto"/>
      </w:divBdr>
    </w:div>
    <w:div w:id="2036154550">
      <w:bodyDiv w:val="1"/>
      <w:marLeft w:val="0"/>
      <w:marRight w:val="0"/>
      <w:marTop w:val="0"/>
      <w:marBottom w:val="0"/>
      <w:divBdr>
        <w:top w:val="none" w:sz="0" w:space="0" w:color="auto"/>
        <w:left w:val="none" w:sz="0" w:space="0" w:color="auto"/>
        <w:bottom w:val="none" w:sz="0" w:space="0" w:color="auto"/>
        <w:right w:val="none" w:sz="0" w:space="0" w:color="auto"/>
      </w:divBdr>
    </w:div>
    <w:div w:id="2125343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gif"/><Relationship Id="rId26" Type="http://schemas.openxmlformats.org/officeDocument/2006/relationships/image" Target="media/image16.png"/><Relationship Id="rId39" Type="http://schemas.openxmlformats.org/officeDocument/2006/relationships/image" Target="media/image23.png"/><Relationship Id="rId21" Type="http://schemas.openxmlformats.org/officeDocument/2006/relationships/image" Target="media/image11.jpeg"/><Relationship Id="rId34" Type="http://schemas.openxmlformats.org/officeDocument/2006/relationships/hyperlink" Target="https://eu1-215dsi0708-ifwe.3dexperience.3ds.com/" TargetMode="External"/><Relationship Id="rId42" Type="http://schemas.openxmlformats.org/officeDocument/2006/relationships/oleObject" Target="embeddings/oleObject3.bin"/><Relationship Id="rId47" Type="http://schemas.openxmlformats.org/officeDocument/2006/relationships/image" Target="media/image27.png"/><Relationship Id="rId50" Type="http://schemas.openxmlformats.org/officeDocument/2006/relationships/oleObject" Target="embeddings/oleObject8.bin"/><Relationship Id="rId55" Type="http://schemas.openxmlformats.org/officeDocument/2006/relationships/hyperlink" Target="https://dsxdev-online.dsone.3ds.com/enovia/common/emxNavigator.jsp?objectId=34152.36236.64771.1744" TargetMode="External"/><Relationship Id="rId63" Type="http://schemas.openxmlformats.org/officeDocument/2006/relationships/hyperlink" Target="https://dsext001-eu1-215dsi0708-3dswym.3dexperience.3ds.com/" TargetMode="External"/><Relationship Id="rId68" Type="http://schemas.openxmlformats.org/officeDocument/2006/relationships/hyperlink" Target="https://docservices/doc426/English/?show=ENXHbccUserMap/enxhbcc-c-ov.htm&amp;contextscope=all" TargetMode="External"/><Relationship Id="rId76" Type="http://schemas.openxmlformats.org/officeDocument/2006/relationships/glossaryDocument" Target="glossary/document.xml"/><Relationship Id="rId7" Type="http://schemas.openxmlformats.org/officeDocument/2006/relationships/footnotes" Target="footnotes.xml"/><Relationship Id="rId71"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gif"/><Relationship Id="rId29" Type="http://schemas.openxmlformats.org/officeDocument/2006/relationships/image" Target="media/image17.gif"/><Relationship Id="rId11" Type="http://schemas.openxmlformats.org/officeDocument/2006/relationships/hyperlink" Target="https://dsxdev-online.dsone.3ds.com/enovia/common/emxNavigator.jsp?objectId=34152.36236.64771.1744" TargetMode="External"/><Relationship Id="rId24" Type="http://schemas.openxmlformats.org/officeDocument/2006/relationships/image" Target="media/image14.png"/><Relationship Id="rId32" Type="http://schemas.openxmlformats.org/officeDocument/2006/relationships/image" Target="media/image20.jpeg"/><Relationship Id="rId37" Type="http://schemas.openxmlformats.org/officeDocument/2006/relationships/hyperlink" Target="https://dsxdev-online.dsone.3ds.com/enovia/common/emxNavigator.jsp?objectId=34152.36236.64771.1744" TargetMode="External"/><Relationship Id="rId40" Type="http://schemas.openxmlformats.org/officeDocument/2006/relationships/oleObject" Target="embeddings/oleObject2.bin"/><Relationship Id="rId45" Type="http://schemas.openxmlformats.org/officeDocument/2006/relationships/image" Target="media/image26.png"/><Relationship Id="rId53" Type="http://schemas.openxmlformats.org/officeDocument/2006/relationships/hyperlink" Target="https://dsxdev-online.dsone.3ds.com/enovia/common/emxNavigator.jsp?objectId=34152.36236.20228.1931" TargetMode="External"/><Relationship Id="rId58" Type="http://schemas.openxmlformats.org/officeDocument/2006/relationships/hyperlink" Target="https://dsxdev-online.dsone.3ds.com/enovia/common/emxNavigator.jsp?physicalId=7D5CB0560751000063468B390011901C" TargetMode="External"/><Relationship Id="rId66" Type="http://schemas.openxmlformats.org/officeDocument/2006/relationships/hyperlink" Target="https://dsxdev-online.dsone.3ds.com/enovia/common/emxNavigator.jsp?objectId=34152.36236.64771.1744" TargetMode="External"/><Relationship Id="rId7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6.gif"/><Relationship Id="rId23" Type="http://schemas.openxmlformats.org/officeDocument/2006/relationships/image" Target="media/image13.jpeg"/><Relationship Id="rId28" Type="http://schemas.openxmlformats.org/officeDocument/2006/relationships/image" Target="media/image1.gif"/><Relationship Id="rId36" Type="http://schemas.openxmlformats.org/officeDocument/2006/relationships/hyperlink" Target="https://dsxdev-online.dsone.3ds.com/enovia/common/emxNavigator.jsp?objectId=34152.36236.64771.1744" TargetMode="External"/><Relationship Id="rId49" Type="http://schemas.openxmlformats.org/officeDocument/2006/relationships/oleObject" Target="embeddings/oleObject7.bin"/><Relationship Id="rId57" Type="http://schemas.openxmlformats.org/officeDocument/2006/relationships/hyperlink" Target="https://dsxdev-online.dsone.3ds.com/enovia/common/emxNavigator.jsp?physicalId=7D5CB0560751000063468B390011901C" TargetMode="External"/><Relationship Id="rId61" Type="http://schemas.openxmlformats.org/officeDocument/2006/relationships/hyperlink" Target="https://dsxdev-online.dsone.3ds.com/enovia/common/emxNavigator.jsp?objectId=34152.36236.64771.1744" TargetMode="External"/><Relationship Id="rId10" Type="http://schemas.openxmlformats.org/officeDocument/2006/relationships/image" Target="media/image3.png"/><Relationship Id="rId19" Type="http://schemas.openxmlformats.org/officeDocument/2006/relationships/image" Target="media/image10.gif"/><Relationship Id="rId31" Type="http://schemas.openxmlformats.org/officeDocument/2006/relationships/image" Target="media/image19.jpeg"/><Relationship Id="rId44" Type="http://schemas.openxmlformats.org/officeDocument/2006/relationships/image" Target="media/image25.gif"/><Relationship Id="rId52" Type="http://schemas.openxmlformats.org/officeDocument/2006/relationships/hyperlink" Target="https://eu1-215dsi0708-ifwe.3dexperience.3ds.com/" TargetMode="External"/><Relationship Id="rId60" Type="http://schemas.openxmlformats.org/officeDocument/2006/relationships/hyperlink" Target="https://dsxdev-online.dsone.3ds.com/enovia/common/emxNavigator.jsp?objectId=34152.36236.64771.1744" TargetMode="External"/><Relationship Id="rId65" Type="http://schemas.openxmlformats.org/officeDocument/2006/relationships/hyperlink" Target="https://www.3ds.com/cookies" TargetMode="External"/><Relationship Id="rId73"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2.jpeg"/><Relationship Id="rId27" Type="http://schemas.openxmlformats.org/officeDocument/2006/relationships/oleObject" Target="embeddings/oleObject1.bin"/><Relationship Id="rId30" Type="http://schemas.openxmlformats.org/officeDocument/2006/relationships/image" Target="media/image18.jpeg"/><Relationship Id="rId35" Type="http://schemas.openxmlformats.org/officeDocument/2006/relationships/image" Target="media/image21.png"/><Relationship Id="rId43" Type="http://schemas.openxmlformats.org/officeDocument/2006/relationships/oleObject" Target="embeddings/oleObject4.bin"/><Relationship Id="rId48" Type="http://schemas.openxmlformats.org/officeDocument/2006/relationships/oleObject" Target="embeddings/oleObject6.bin"/><Relationship Id="rId56" Type="http://schemas.openxmlformats.org/officeDocument/2006/relationships/hyperlink" Target="https://dsxdev-online.dsone.3ds.com/enovia/common/emxNavigator.jsp?objectId=34152.36236.64771.1744" TargetMode="External"/><Relationship Id="rId64" Type="http://schemas.openxmlformats.org/officeDocument/2006/relationships/hyperlink" Target="https://dsext001-eu1-215dsi0708-ifwe.3dexperience.3ds.com/" TargetMode="External"/><Relationship Id="rId69" Type="http://schemas.openxmlformats.org/officeDocument/2006/relationships/hyperlink" Target="https://dsxdev-online.dsone.3ds.com/enovia/common/emxNavigator.jsp?objectId=34152.36236.6147.36509" TargetMode="External"/><Relationship Id="rId77"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yperlink" Target="https://docservices/doc426/English/?show=ENXHbccAdminMap/enxhbcc-admin-c-ov.htm&amp;contextscope=all" TargetMode="External"/><Relationship Id="rId72"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hyperlink" Target="https://dsxdev-online.dsone.3ds.com/enovia/common/emxNavigator.jsp?objectId=34152.36236.48899.57970" TargetMode="External"/><Relationship Id="rId17" Type="http://schemas.openxmlformats.org/officeDocument/2006/relationships/image" Target="media/image8.gif"/><Relationship Id="rId25" Type="http://schemas.openxmlformats.org/officeDocument/2006/relationships/image" Target="media/image15.jpeg"/><Relationship Id="rId33" Type="http://schemas.openxmlformats.org/officeDocument/2006/relationships/image" Target="cid:image003.jpg@01DA334E.DF8C23E0" TargetMode="External"/><Relationship Id="rId38" Type="http://schemas.openxmlformats.org/officeDocument/2006/relationships/image" Target="media/image22.jpeg"/><Relationship Id="rId46" Type="http://schemas.openxmlformats.org/officeDocument/2006/relationships/oleObject" Target="embeddings/oleObject5.bin"/><Relationship Id="rId59" Type="http://schemas.openxmlformats.org/officeDocument/2006/relationships/hyperlink" Target="https://dsxdev-online.dsone.3ds.com/enovia/common/emxNavigator.jsp?physicalId=7D5CB0560751000063468B390011901C" TargetMode="External"/><Relationship Id="rId67" Type="http://schemas.openxmlformats.org/officeDocument/2006/relationships/hyperlink" Target="https://docservices/doc426/English/?show=ENXHbccAdminMap/enxhbcc-admin-c-ov.htm&amp;contextscope=all" TargetMode="External"/><Relationship Id="rId20" Type="http://schemas.openxmlformats.org/officeDocument/2006/relationships/hyperlink" Target="http://127.0.0.1:8887/_Exchange/CollabControlCenter_UX.php" TargetMode="External"/><Relationship Id="rId41" Type="http://schemas.openxmlformats.org/officeDocument/2006/relationships/image" Target="media/image24.png"/><Relationship Id="rId54" Type="http://schemas.openxmlformats.org/officeDocument/2006/relationships/hyperlink" Target="https://dsxdev-online.dsone.3ds.com/enovia/common/emxNavigator.jsp?objectId=34152.36236.64771.1744" TargetMode="External"/><Relationship Id="rId62" Type="http://schemas.openxmlformats.org/officeDocument/2006/relationships/hyperlink" Target="https://dsext001-eu1-215dsi0708-3dswym.3dexperience.3ds.com/" TargetMode="External"/><Relationship Id="rId70" Type="http://schemas.openxmlformats.org/officeDocument/2006/relationships/hyperlink" Target="https://dsxdev-online.dsone.3ds.com/enovia/common/emxNavigator.jsp?physicalId=F741B35674510000587A9F52FC0B0B00"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2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Dassault%20Systemes\Office%20Templates\3DS_Templates_A4\CORPORATE_Template_A4_2020.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EC742BBC07C44E8BB2EEE0235C17170E"/>
        <w:category>
          <w:name w:val="General"/>
          <w:gallery w:val="placeholder"/>
        </w:category>
        <w:types>
          <w:type w:val="bbPlcHdr"/>
        </w:types>
        <w:behaviors>
          <w:behavior w:val="content"/>
        </w:behaviors>
        <w:guid w:val="{5DD2F70F-DEB8-4C25-8A5E-E581791E04CB}"/>
      </w:docPartPr>
      <w:docPartBody>
        <w:p w:rsidR="00C309BA" w:rsidRDefault="0094709B" w:rsidP="0094709B">
          <w:pPr>
            <w:pStyle w:val="EC742BBC07C44E8BB2EEE0235C17170E43"/>
          </w:pPr>
          <w:r>
            <w:t>Set</w:t>
          </w:r>
          <w:r w:rsidRPr="003B50E5">
            <w:t xml:space="preserve"> here </w:t>
          </w:r>
          <w:r>
            <w:t>the Customer or DS team</w:t>
          </w:r>
          <w:r w:rsidRPr="003B50E5">
            <w:t>.</w:t>
          </w:r>
        </w:p>
      </w:docPartBody>
    </w:docPart>
    <w:docPart>
      <w:docPartPr>
        <w:name w:val="26979BC502614758858BE7A49A6347F0"/>
        <w:category>
          <w:name w:val="General"/>
          <w:gallery w:val="placeholder"/>
        </w:category>
        <w:types>
          <w:type w:val="bbPlcHdr"/>
        </w:types>
        <w:behaviors>
          <w:behavior w:val="content"/>
        </w:behaviors>
        <w:guid w:val="{BF99BA12-CB9C-4F88-8D6C-FEE11BA6C13E}"/>
      </w:docPartPr>
      <w:docPartBody>
        <w:p w:rsidR="00C309BA" w:rsidRDefault="0094709B" w:rsidP="0094709B">
          <w:pPr>
            <w:pStyle w:val="26979BC502614758858BE7A49A6347F078"/>
          </w:pPr>
          <w:r>
            <w:t>Enter the DSxRD ID and insert a hyperlink</w:t>
          </w:r>
          <w:r w:rsidRPr="001D0CE2">
            <w:rPr>
              <w:i/>
              <w:iCs/>
            </w:rPr>
            <w:t>.</w:t>
          </w:r>
        </w:p>
      </w:docPartBody>
    </w:docPart>
    <w:docPart>
      <w:docPartPr>
        <w:name w:val="0701BBAAF58A41358D79F5C628BB0126"/>
        <w:category>
          <w:name w:val="General"/>
          <w:gallery w:val="placeholder"/>
        </w:category>
        <w:types>
          <w:type w:val="bbPlcHdr"/>
        </w:types>
        <w:behaviors>
          <w:behavior w:val="content"/>
        </w:behaviors>
        <w:guid w:val="{7C7D62FE-1D0C-4210-86E0-DF6E2D885EEB}"/>
      </w:docPartPr>
      <w:docPartBody>
        <w:p w:rsidR="00C309BA" w:rsidRDefault="0094709B" w:rsidP="0094709B">
          <w:pPr>
            <w:pStyle w:val="0701BBAAF58A41358D79F5C628BB012678"/>
          </w:pPr>
          <w:r w:rsidRPr="00CE3497">
            <w:rPr>
              <w:b/>
            </w:rPr>
            <w:t>Click here to enter the content</w:t>
          </w:r>
          <w:r>
            <w:rPr>
              <w:b/>
            </w:rPr>
            <w:t xml:space="preserve"> type</w:t>
          </w:r>
        </w:p>
      </w:docPartBody>
    </w:docPart>
    <w:docPart>
      <w:docPartPr>
        <w:name w:val="3BA3185E0E074742B5194A1740ECDC7D"/>
        <w:category>
          <w:name w:val="General"/>
          <w:gallery w:val="placeholder"/>
        </w:category>
        <w:types>
          <w:type w:val="bbPlcHdr"/>
        </w:types>
        <w:behaviors>
          <w:behavior w:val="content"/>
        </w:behaviors>
        <w:guid w:val="{3F9BC46E-ABAC-445A-92D7-32F68E0397DD}"/>
      </w:docPartPr>
      <w:docPartBody>
        <w:p w:rsidR="00C309BA" w:rsidRDefault="0094709B" w:rsidP="0094709B">
          <w:pPr>
            <w:pStyle w:val="3BA3185E0E074742B5194A1740ECDC7D78"/>
          </w:pPr>
          <w:r w:rsidRPr="00DD6C21">
            <w:t xml:space="preserve">Click here to enter </w:t>
          </w:r>
          <w:r>
            <w:t>the category</w:t>
          </w:r>
          <w:r w:rsidRPr="00DD6C21">
            <w:t>.</w:t>
          </w:r>
        </w:p>
      </w:docPartBody>
    </w:docPart>
    <w:docPart>
      <w:docPartPr>
        <w:name w:val="A86385F289FB404D82488A56516C57DE"/>
        <w:category>
          <w:name w:val="General"/>
          <w:gallery w:val="placeholder"/>
        </w:category>
        <w:types>
          <w:type w:val="bbPlcHdr"/>
        </w:types>
        <w:behaviors>
          <w:behavior w:val="content"/>
        </w:behaviors>
        <w:guid w:val="{72F87783-7628-46E8-8617-60D4F1CAAADA}"/>
      </w:docPartPr>
      <w:docPartBody>
        <w:p w:rsidR="00C309BA" w:rsidRDefault="0094709B" w:rsidP="0094709B">
          <w:pPr>
            <w:pStyle w:val="A86385F289FB404D82488A56516C57DE78"/>
          </w:pPr>
          <w:r w:rsidRPr="006901E1">
            <w:rPr>
              <w:color w:val="808080"/>
            </w:rPr>
            <w:t>Click here to enter text.</w:t>
          </w:r>
        </w:p>
      </w:docPartBody>
    </w:docPart>
    <w:docPart>
      <w:docPartPr>
        <w:name w:val="551EE92CD686466D8B5EE907BFEC9B1A"/>
        <w:category>
          <w:name w:val="General"/>
          <w:gallery w:val="placeholder"/>
        </w:category>
        <w:types>
          <w:type w:val="bbPlcHdr"/>
        </w:types>
        <w:behaviors>
          <w:behavior w:val="content"/>
        </w:behaviors>
        <w:guid w:val="{3B3C95F3-B31A-47A9-8C21-116487CA3811}"/>
      </w:docPartPr>
      <w:docPartBody>
        <w:p w:rsidR="00C309BA" w:rsidRDefault="0094709B" w:rsidP="0094709B">
          <w:pPr>
            <w:pStyle w:val="551EE92CD686466D8B5EE907BFEC9B1A78"/>
          </w:pPr>
          <w:r w:rsidRPr="006901E1">
            <w:rPr>
              <w:color w:val="808080"/>
            </w:rPr>
            <w:t>Click here to enter text.</w:t>
          </w:r>
        </w:p>
      </w:docPartBody>
    </w:docPart>
    <w:docPart>
      <w:docPartPr>
        <w:name w:val="24147482CD6848349D3C25EAF280CA48"/>
        <w:category>
          <w:name w:val="General"/>
          <w:gallery w:val="placeholder"/>
        </w:category>
        <w:types>
          <w:type w:val="bbPlcHdr"/>
        </w:types>
        <w:behaviors>
          <w:behavior w:val="content"/>
        </w:behaviors>
        <w:guid w:val="{269B3760-AE5B-47FE-A021-21BF7E845D1A}"/>
      </w:docPartPr>
      <w:docPartBody>
        <w:p w:rsidR="00F97A46" w:rsidRDefault="0094709B" w:rsidP="0094709B">
          <w:pPr>
            <w:pStyle w:val="24147482CD6848349D3C25EAF280CA4877"/>
          </w:pPr>
          <w:r w:rsidRPr="00CE3497">
            <w:rPr>
              <w:b/>
            </w:rPr>
            <w:t>Click here to enter text.</w:t>
          </w:r>
        </w:p>
      </w:docPartBody>
    </w:docPart>
    <w:docPart>
      <w:docPartPr>
        <w:name w:val="E905873811FB4DA9936586F86579B6C1"/>
        <w:category>
          <w:name w:val="General"/>
          <w:gallery w:val="placeholder"/>
        </w:category>
        <w:types>
          <w:type w:val="bbPlcHdr"/>
        </w:types>
        <w:behaviors>
          <w:behavior w:val="content"/>
        </w:behaviors>
        <w:guid w:val="{52F59F9A-91F3-461A-A3FA-F78FD1264CF1}"/>
      </w:docPartPr>
      <w:docPartBody>
        <w:p w:rsidR="00F97A46" w:rsidRDefault="0094709B" w:rsidP="0094709B">
          <w:pPr>
            <w:pStyle w:val="E905873811FB4DA9936586F86579B6C177"/>
          </w:pPr>
          <w:r w:rsidRPr="006901E1">
            <w:rPr>
              <w:color w:val="808080"/>
            </w:rPr>
            <w:t>Click here to enter text.</w:t>
          </w:r>
        </w:p>
      </w:docPartBody>
    </w:docPart>
    <w:docPart>
      <w:docPartPr>
        <w:name w:val="F9DD39F50C0143F0887F1A0A9E6A2D71"/>
        <w:category>
          <w:name w:val="General"/>
          <w:gallery w:val="placeholder"/>
        </w:category>
        <w:types>
          <w:type w:val="bbPlcHdr"/>
        </w:types>
        <w:behaviors>
          <w:behavior w:val="content"/>
        </w:behaviors>
        <w:guid w:val="{C3731225-BF3E-476E-AFAC-297C0EEC54DE}"/>
      </w:docPartPr>
      <w:docPartBody>
        <w:p w:rsidR="00F97A46" w:rsidRDefault="0094709B" w:rsidP="0094709B">
          <w:pPr>
            <w:pStyle w:val="F9DD39F50C0143F0887F1A0A9E6A2D7177"/>
          </w:pPr>
          <w:r w:rsidRPr="001D0CE2">
            <w:rPr>
              <w:color w:val="44546A" w:themeColor="text2"/>
            </w:rPr>
            <w:t>Click here to enter text.</w:t>
          </w:r>
        </w:p>
      </w:docPartBody>
    </w:docPart>
    <w:docPart>
      <w:docPartPr>
        <w:name w:val="ADF65CDE7B084B91B5DD68D775C6A237"/>
        <w:category>
          <w:name w:val="General"/>
          <w:gallery w:val="placeholder"/>
        </w:category>
        <w:types>
          <w:type w:val="bbPlcHdr"/>
        </w:types>
        <w:behaviors>
          <w:behavior w:val="content"/>
        </w:behaviors>
        <w:guid w:val="{2A1F3F59-6DE8-4A29-B334-702E0518E37C}"/>
      </w:docPartPr>
      <w:docPartBody>
        <w:p w:rsidR="00F97A46" w:rsidRDefault="0094709B" w:rsidP="0094709B">
          <w:pPr>
            <w:pStyle w:val="ADF65CDE7B084B91B5DD68D775C6A23777"/>
          </w:pPr>
          <w:r w:rsidRPr="00CE3497">
            <w:rPr>
              <w:b/>
            </w:rPr>
            <w:t xml:space="preserve">Click here to enter </w:t>
          </w:r>
          <w:r>
            <w:rPr>
              <w:b/>
            </w:rPr>
            <w:t>the item to check</w:t>
          </w:r>
          <w:r w:rsidRPr="00CE3497">
            <w:rPr>
              <w:b/>
            </w:rPr>
            <w:t>.</w:t>
          </w:r>
        </w:p>
      </w:docPartBody>
    </w:docPart>
    <w:docPart>
      <w:docPartPr>
        <w:name w:val="35610FB38FBE4B87B9D700B764B5DDD1"/>
        <w:category>
          <w:name w:val="General"/>
          <w:gallery w:val="placeholder"/>
        </w:category>
        <w:types>
          <w:type w:val="bbPlcHdr"/>
        </w:types>
        <w:behaviors>
          <w:behavior w:val="content"/>
        </w:behaviors>
        <w:guid w:val="{1B97F53C-AAFF-4449-A9D6-4DEF51A50ECE}"/>
      </w:docPartPr>
      <w:docPartBody>
        <w:p w:rsidR="00F97A46" w:rsidRDefault="0094709B" w:rsidP="0094709B">
          <w:pPr>
            <w:pStyle w:val="35610FB38FBE4B87B9D700B764B5DDD177"/>
          </w:pPr>
          <w:r w:rsidRPr="006901E1">
            <w:rPr>
              <w:color w:val="808080"/>
            </w:rPr>
            <w:t>Click here to enter text.</w:t>
          </w:r>
        </w:p>
      </w:docPartBody>
    </w:docPart>
    <w:docPart>
      <w:docPartPr>
        <w:name w:val="BF747868AC4F40D5AF4155184961C565"/>
        <w:category>
          <w:name w:val="General"/>
          <w:gallery w:val="placeholder"/>
        </w:category>
        <w:types>
          <w:type w:val="bbPlcHdr"/>
        </w:types>
        <w:behaviors>
          <w:behavior w:val="content"/>
        </w:behaviors>
        <w:guid w:val="{A4768ADF-1BDE-442C-92C7-00E10CA4C22D}"/>
      </w:docPartPr>
      <w:docPartBody>
        <w:p w:rsidR="00F35D0B" w:rsidRDefault="0094709B" w:rsidP="0094709B">
          <w:pPr>
            <w:pStyle w:val="BF747868AC4F40D5AF4155184961C56577"/>
          </w:pPr>
          <w:r w:rsidRPr="0039767D">
            <w:rPr>
              <w:b/>
            </w:rPr>
            <w:t>Click here to enter text.</w:t>
          </w:r>
        </w:p>
      </w:docPartBody>
    </w:docPart>
    <w:docPart>
      <w:docPartPr>
        <w:name w:val="1BDB50AE78D6404489DF0BA17BCC9141"/>
        <w:category>
          <w:name w:val="General"/>
          <w:gallery w:val="placeholder"/>
        </w:category>
        <w:types>
          <w:type w:val="bbPlcHdr"/>
        </w:types>
        <w:behaviors>
          <w:behavior w:val="content"/>
        </w:behaviors>
        <w:guid w:val="{EBB5A3CF-618C-4AA9-8E9C-055EBA880C94}"/>
      </w:docPartPr>
      <w:docPartBody>
        <w:p w:rsidR="00F35D0B" w:rsidRDefault="0094709B" w:rsidP="0094709B">
          <w:pPr>
            <w:pStyle w:val="1BDB50AE78D6404489DF0BA17BCC914177"/>
          </w:pPr>
          <w:r w:rsidRPr="0039767D">
            <w:t>Click here to enter text.</w:t>
          </w:r>
        </w:p>
      </w:docPartBody>
    </w:docPart>
    <w:docPart>
      <w:docPartPr>
        <w:name w:val="18B7D4CBFD314218B311960938E2DD66"/>
        <w:category>
          <w:name w:val="General"/>
          <w:gallery w:val="placeholder"/>
        </w:category>
        <w:types>
          <w:type w:val="bbPlcHdr"/>
        </w:types>
        <w:behaviors>
          <w:behavior w:val="content"/>
        </w:behaviors>
        <w:guid w:val="{C7A51A5A-0310-413D-9FD4-6A85ABA3AE42}"/>
      </w:docPartPr>
      <w:docPartBody>
        <w:p w:rsidR="006922A4" w:rsidRDefault="0094709B" w:rsidP="0094709B">
          <w:pPr>
            <w:pStyle w:val="18B7D4CBFD314218B311960938E2DD6659"/>
          </w:pPr>
          <w:r w:rsidRPr="006901E1">
            <w:rPr>
              <w:color w:val="808080"/>
            </w:rPr>
            <w:t>Select an item.</w:t>
          </w:r>
        </w:p>
      </w:docPartBody>
    </w:docPart>
    <w:docPart>
      <w:docPartPr>
        <w:name w:val="DC85C06B6F1C4681A5908DAC774ED4E8"/>
        <w:category>
          <w:name w:val="General"/>
          <w:gallery w:val="placeholder"/>
        </w:category>
        <w:types>
          <w:type w:val="bbPlcHdr"/>
        </w:types>
        <w:behaviors>
          <w:behavior w:val="content"/>
        </w:behaviors>
        <w:guid w:val="{6EA9313E-FA23-4C58-92D7-6E6380951156}"/>
      </w:docPartPr>
      <w:docPartBody>
        <w:p w:rsidR="006922A4" w:rsidRDefault="0094709B" w:rsidP="0094709B">
          <w:pPr>
            <w:pStyle w:val="DC85C06B6F1C4681A5908DAC774ED4E859"/>
          </w:pPr>
          <w:r w:rsidRPr="006901E1">
            <w:rPr>
              <w:color w:val="808080"/>
            </w:rPr>
            <w:t>Select an item.</w:t>
          </w:r>
        </w:p>
      </w:docPartBody>
    </w:docPart>
    <w:docPart>
      <w:docPartPr>
        <w:name w:val="942C7CBE2B504B059502EADF7C26B039"/>
        <w:category>
          <w:name w:val="General"/>
          <w:gallery w:val="placeholder"/>
        </w:category>
        <w:types>
          <w:type w:val="bbPlcHdr"/>
        </w:types>
        <w:behaviors>
          <w:behavior w:val="content"/>
        </w:behaviors>
        <w:guid w:val="{A3FF598B-0323-48E7-9020-4B577197D94C}"/>
      </w:docPartPr>
      <w:docPartBody>
        <w:p w:rsidR="006922A4" w:rsidRDefault="0094709B" w:rsidP="0094709B">
          <w:pPr>
            <w:pStyle w:val="942C7CBE2B504B059502EADF7C26B03959"/>
          </w:pPr>
          <w:r w:rsidRPr="006901E1">
            <w:rPr>
              <w:color w:val="808080"/>
            </w:rPr>
            <w:t>Select an item.</w:t>
          </w:r>
        </w:p>
      </w:docPartBody>
    </w:docPart>
    <w:docPart>
      <w:docPartPr>
        <w:name w:val="EA8FF40F10EC4076A7C1D4C70512C1DB"/>
        <w:category>
          <w:name w:val="General"/>
          <w:gallery w:val="placeholder"/>
        </w:category>
        <w:types>
          <w:type w:val="bbPlcHdr"/>
        </w:types>
        <w:behaviors>
          <w:behavior w:val="content"/>
        </w:behaviors>
        <w:guid w:val="{49108788-45F6-46F2-A8FB-C756F6017595}"/>
      </w:docPartPr>
      <w:docPartBody>
        <w:p w:rsidR="006922A4" w:rsidRDefault="0094709B" w:rsidP="0094709B">
          <w:pPr>
            <w:pStyle w:val="EA8FF40F10EC4076A7C1D4C70512C1DB59"/>
          </w:pPr>
          <w:r w:rsidRPr="006901E1">
            <w:rPr>
              <w:color w:val="808080"/>
            </w:rPr>
            <w:t>Select an item.</w:t>
          </w:r>
        </w:p>
      </w:docPartBody>
    </w:docPart>
    <w:docPart>
      <w:docPartPr>
        <w:name w:val="0761ED802474453DB10D85822F18693A"/>
        <w:category>
          <w:name w:val="General"/>
          <w:gallery w:val="placeholder"/>
        </w:category>
        <w:types>
          <w:type w:val="bbPlcHdr"/>
        </w:types>
        <w:behaviors>
          <w:behavior w:val="content"/>
        </w:behaviors>
        <w:guid w:val="{4D1CDEEE-47D4-4511-B5AF-2113580FF64F}"/>
      </w:docPartPr>
      <w:docPartBody>
        <w:p w:rsidR="006922A4" w:rsidRDefault="0094709B" w:rsidP="0094709B">
          <w:pPr>
            <w:pStyle w:val="0761ED802474453DB10D85822F18693A59"/>
          </w:pPr>
          <w:r w:rsidRPr="006901E1">
            <w:rPr>
              <w:color w:val="808080"/>
            </w:rPr>
            <w:t>Select an item.</w:t>
          </w:r>
        </w:p>
      </w:docPartBody>
    </w:docPart>
    <w:docPart>
      <w:docPartPr>
        <w:name w:val="9987FA50F2474748981FF3A33097181D"/>
        <w:category>
          <w:name w:val="General"/>
          <w:gallery w:val="placeholder"/>
        </w:category>
        <w:types>
          <w:type w:val="bbPlcHdr"/>
        </w:types>
        <w:behaviors>
          <w:behavior w:val="content"/>
        </w:behaviors>
        <w:guid w:val="{6C4ED362-574A-416D-9423-F0C439ADF038}"/>
      </w:docPartPr>
      <w:docPartBody>
        <w:p w:rsidR="006922A4" w:rsidRDefault="0094709B" w:rsidP="0094709B">
          <w:pPr>
            <w:pStyle w:val="9987FA50F2474748981FF3A33097181D57"/>
          </w:pPr>
          <w:r w:rsidRPr="006901E1">
            <w:rPr>
              <w:color w:val="808080"/>
            </w:rPr>
            <w:t>Select an item.</w:t>
          </w:r>
        </w:p>
      </w:docPartBody>
    </w:docPart>
    <w:docPart>
      <w:docPartPr>
        <w:name w:val="03C85B8BEBFD407E86C08BF9A905790E"/>
        <w:category>
          <w:name w:val="General"/>
          <w:gallery w:val="placeholder"/>
        </w:category>
        <w:types>
          <w:type w:val="bbPlcHdr"/>
        </w:types>
        <w:behaviors>
          <w:behavior w:val="content"/>
        </w:behaviors>
        <w:guid w:val="{71B33002-1405-41C3-B303-740DF887DD8D}"/>
      </w:docPartPr>
      <w:docPartBody>
        <w:p w:rsidR="006922A4" w:rsidRDefault="0094709B" w:rsidP="0094709B">
          <w:pPr>
            <w:pStyle w:val="03C85B8BEBFD407E86C08BF9A905790E57"/>
          </w:pPr>
          <w:r w:rsidRPr="006901E1">
            <w:rPr>
              <w:color w:val="808080"/>
            </w:rPr>
            <w:t>Select an item.</w:t>
          </w:r>
        </w:p>
      </w:docPartBody>
    </w:docPart>
    <w:docPart>
      <w:docPartPr>
        <w:name w:val="C315184767EA41508223245AEFB4EEF6"/>
        <w:category>
          <w:name w:val="General"/>
          <w:gallery w:val="placeholder"/>
        </w:category>
        <w:types>
          <w:type w:val="bbPlcHdr"/>
        </w:types>
        <w:behaviors>
          <w:behavior w:val="content"/>
        </w:behaviors>
        <w:guid w:val="{0E376B3A-3668-4B6C-B620-94BE4FFD14D5}"/>
      </w:docPartPr>
      <w:docPartBody>
        <w:p w:rsidR="006922A4" w:rsidRDefault="0094709B" w:rsidP="0094709B">
          <w:pPr>
            <w:pStyle w:val="C315184767EA41508223245AEFB4EEF657"/>
          </w:pPr>
          <w:r w:rsidRPr="006901E1">
            <w:rPr>
              <w:color w:val="808080"/>
            </w:rPr>
            <w:t>Select an item.</w:t>
          </w:r>
        </w:p>
      </w:docPartBody>
    </w:docPart>
    <w:docPart>
      <w:docPartPr>
        <w:name w:val="91480432AB7E4DE39F2FACF3A4931B6F"/>
        <w:category>
          <w:name w:val="General"/>
          <w:gallery w:val="placeholder"/>
        </w:category>
        <w:types>
          <w:type w:val="bbPlcHdr"/>
        </w:types>
        <w:behaviors>
          <w:behavior w:val="content"/>
        </w:behaviors>
        <w:guid w:val="{ED11DC04-28EC-4213-BA9E-BB0C64E172C4}"/>
      </w:docPartPr>
      <w:docPartBody>
        <w:p w:rsidR="006922A4" w:rsidRDefault="0094709B" w:rsidP="0094709B">
          <w:pPr>
            <w:pStyle w:val="91480432AB7E4DE39F2FACF3A4931B6F57"/>
          </w:pPr>
          <w:r w:rsidRPr="00E0055A">
            <w:rPr>
              <w:rFonts w:eastAsiaTheme="majorEastAsia"/>
            </w:rPr>
            <w:t>Select an item.</w:t>
          </w:r>
        </w:p>
      </w:docPartBody>
    </w:docPart>
    <w:docPart>
      <w:docPartPr>
        <w:name w:val="088184F8CBD44E789B59FAB0C55F9A8C"/>
        <w:category>
          <w:name w:val="General"/>
          <w:gallery w:val="placeholder"/>
        </w:category>
        <w:types>
          <w:type w:val="bbPlcHdr"/>
        </w:types>
        <w:behaviors>
          <w:behavior w:val="content"/>
        </w:behaviors>
        <w:guid w:val="{563BF340-19AB-4B74-BB06-CA576CDF737C}"/>
      </w:docPartPr>
      <w:docPartBody>
        <w:p w:rsidR="00631281" w:rsidRDefault="0094709B" w:rsidP="0094709B">
          <w:pPr>
            <w:pStyle w:val="088184F8CBD44E789B59FAB0C55F9A8C54"/>
          </w:pPr>
          <w:r>
            <w:rPr>
              <w:rStyle w:val="PlaceholderText"/>
            </w:rPr>
            <w:t>Select the PCS test type</w:t>
          </w:r>
          <w:r w:rsidRPr="00E460D4">
            <w:rPr>
              <w:rStyle w:val="PlaceholderText"/>
            </w:rPr>
            <w:t>.</w:t>
          </w:r>
        </w:p>
      </w:docPartBody>
    </w:docPart>
    <w:docPart>
      <w:docPartPr>
        <w:name w:val="489388273745491C95D46BE5ECC4FEB2"/>
        <w:category>
          <w:name w:val="General"/>
          <w:gallery w:val="placeholder"/>
        </w:category>
        <w:types>
          <w:type w:val="bbPlcHdr"/>
        </w:types>
        <w:behaviors>
          <w:behavior w:val="content"/>
        </w:behaviors>
        <w:guid w:val="{42A4C71E-A443-42CB-87D8-5CE66345A468}"/>
      </w:docPartPr>
      <w:docPartBody>
        <w:p w:rsidR="00631281" w:rsidRDefault="0094709B" w:rsidP="0094709B">
          <w:pPr>
            <w:pStyle w:val="489388273745491C95D46BE5ECC4FEB249"/>
          </w:pPr>
          <w:r w:rsidRPr="0004195F">
            <w:rPr>
              <w:rStyle w:val="PlaceholderText"/>
            </w:rPr>
            <w:t>Enter the name of the test</w:t>
          </w:r>
        </w:p>
      </w:docPartBody>
    </w:docPart>
    <w:docPart>
      <w:docPartPr>
        <w:name w:val="C5A5333B9F75421B8B72392BF705C2A7"/>
        <w:category>
          <w:name w:val="General"/>
          <w:gallery w:val="placeholder"/>
        </w:category>
        <w:types>
          <w:type w:val="bbPlcHdr"/>
        </w:types>
        <w:behaviors>
          <w:behavior w:val="content"/>
        </w:behaviors>
        <w:guid w:val="{489CA719-E927-4496-A43E-42332D4519EA}"/>
      </w:docPartPr>
      <w:docPartBody>
        <w:p w:rsidR="00631281" w:rsidRDefault="0094709B" w:rsidP="0094709B">
          <w:pPr>
            <w:pStyle w:val="C5A5333B9F75421B8B72392BF705C2A749"/>
          </w:pPr>
          <w:r w:rsidRPr="0004195F">
            <w:rPr>
              <w:rStyle w:val="PlaceholderText"/>
            </w:rPr>
            <w:t>Enter the name of the test</w:t>
          </w:r>
        </w:p>
      </w:docPartBody>
    </w:docPart>
    <w:docPart>
      <w:docPartPr>
        <w:name w:val="F7D58ED47D4340B08FA34468A4A4ED4B"/>
        <w:category>
          <w:name w:val="General"/>
          <w:gallery w:val="placeholder"/>
        </w:category>
        <w:types>
          <w:type w:val="bbPlcHdr"/>
        </w:types>
        <w:behaviors>
          <w:behavior w:val="content"/>
        </w:behaviors>
        <w:guid w:val="{232E497E-0866-4BB7-8370-D5B6E010CAC6}"/>
      </w:docPartPr>
      <w:docPartBody>
        <w:p w:rsidR="00631281" w:rsidRDefault="0094709B" w:rsidP="0094709B">
          <w:pPr>
            <w:pStyle w:val="F7D58ED47D4340B08FA34468A4A4ED4B49"/>
          </w:pPr>
          <w:r w:rsidRPr="0004195F">
            <w:rPr>
              <w:rStyle w:val="PlaceholderText"/>
            </w:rPr>
            <w:t>Enter the name of the test</w:t>
          </w:r>
        </w:p>
      </w:docPartBody>
    </w:docPart>
    <w:docPart>
      <w:docPartPr>
        <w:name w:val="D6C0B2785DE14301B7B321DAE5F84408"/>
        <w:category>
          <w:name w:val="General"/>
          <w:gallery w:val="placeholder"/>
        </w:category>
        <w:types>
          <w:type w:val="bbPlcHdr"/>
        </w:types>
        <w:behaviors>
          <w:behavior w:val="content"/>
        </w:behaviors>
        <w:guid w:val="{62EDC97F-D9D7-4FF3-881A-99AA8023CEC9}"/>
      </w:docPartPr>
      <w:docPartBody>
        <w:p w:rsidR="00631281" w:rsidRDefault="0094709B" w:rsidP="0094709B">
          <w:pPr>
            <w:pStyle w:val="D6C0B2785DE14301B7B321DAE5F8440848"/>
          </w:pPr>
          <w:r w:rsidRPr="006901E1">
            <w:rPr>
              <w:color w:val="808080"/>
            </w:rPr>
            <w:t>Select an item.</w:t>
          </w:r>
        </w:p>
      </w:docPartBody>
    </w:docPart>
    <w:docPart>
      <w:docPartPr>
        <w:name w:val="9A7985679C77428B85F7853F0751183A"/>
        <w:category>
          <w:name w:val="General"/>
          <w:gallery w:val="placeholder"/>
        </w:category>
        <w:types>
          <w:type w:val="bbPlcHdr"/>
        </w:types>
        <w:behaviors>
          <w:behavior w:val="content"/>
        </w:behaviors>
        <w:guid w:val="{BCE6020B-E623-47D6-BED3-81858C2DA4F1}"/>
      </w:docPartPr>
      <w:docPartBody>
        <w:p w:rsidR="00D64869" w:rsidRDefault="0094709B" w:rsidP="0094709B">
          <w:pPr>
            <w:pStyle w:val="9A7985679C77428B85F7853F0751183A41"/>
          </w:pPr>
          <w:r w:rsidRPr="006901E1">
            <w:rPr>
              <w:b/>
              <w:bCs/>
              <w:color w:val="808080"/>
            </w:rPr>
            <w:t>Title</w:t>
          </w:r>
        </w:p>
      </w:docPartBody>
    </w:docPart>
    <w:docPart>
      <w:docPartPr>
        <w:name w:val="2AE11EEA2D58478DB92FB26F85129376"/>
        <w:category>
          <w:name w:val="General"/>
          <w:gallery w:val="placeholder"/>
        </w:category>
        <w:types>
          <w:type w:val="bbPlcHdr"/>
        </w:types>
        <w:behaviors>
          <w:behavior w:val="content"/>
        </w:behaviors>
        <w:guid w:val="{C2897D20-AE55-4293-96B0-144FDA179CC1}"/>
      </w:docPartPr>
      <w:docPartBody>
        <w:p w:rsidR="00D64869" w:rsidRDefault="0094709B" w:rsidP="0094709B">
          <w:pPr>
            <w:pStyle w:val="2AE11EEA2D58478DB92FB26F8512937641"/>
          </w:pPr>
          <w:r>
            <w:rPr>
              <w:rStyle w:val="PlaceholderText"/>
            </w:rPr>
            <w:t>Select</w:t>
          </w:r>
          <w:r w:rsidRPr="0056746E">
            <w:rPr>
              <w:rStyle w:val="PlaceholderText"/>
            </w:rPr>
            <w:t xml:space="preserve"> an item.</w:t>
          </w:r>
        </w:p>
      </w:docPartBody>
    </w:docPart>
    <w:docPart>
      <w:docPartPr>
        <w:name w:val="DBAB40A3579D43D1BB4176D1CA84A4DA"/>
        <w:category>
          <w:name w:val="General"/>
          <w:gallery w:val="placeholder"/>
        </w:category>
        <w:types>
          <w:type w:val="bbPlcHdr"/>
        </w:types>
        <w:behaviors>
          <w:behavior w:val="content"/>
        </w:behaviors>
        <w:guid w:val="{6E23FE3C-A614-4065-8219-5391DDD7F8B7}"/>
      </w:docPartPr>
      <w:docPartBody>
        <w:p w:rsidR="00D64869" w:rsidRDefault="0094709B" w:rsidP="0094709B">
          <w:pPr>
            <w:pStyle w:val="DBAB40A3579D43D1BB4176D1CA84A4DA41"/>
          </w:pPr>
          <w:r w:rsidRPr="0056746E">
            <w:rPr>
              <w:rStyle w:val="PlaceholderText"/>
            </w:rPr>
            <w:t>Click or tap here to enter text.</w:t>
          </w:r>
        </w:p>
      </w:docPartBody>
    </w:docPart>
    <w:docPart>
      <w:docPartPr>
        <w:name w:val="CEABE7B34B614B63A27B1C1CDD789BD5"/>
        <w:category>
          <w:name w:val="General"/>
          <w:gallery w:val="placeholder"/>
        </w:category>
        <w:types>
          <w:type w:val="bbPlcHdr"/>
        </w:types>
        <w:behaviors>
          <w:behavior w:val="content"/>
        </w:behaviors>
        <w:guid w:val="{491D1A4D-B065-4BF3-9759-AC5C995202E5}"/>
      </w:docPartPr>
      <w:docPartBody>
        <w:p w:rsidR="00544F0A" w:rsidRDefault="0094709B" w:rsidP="0094709B">
          <w:pPr>
            <w:pStyle w:val="CEABE7B34B614B63A27B1C1CDD789BD535"/>
          </w:pPr>
          <w:r w:rsidRPr="0004195F">
            <w:rPr>
              <w:rStyle w:val="PlaceholderText"/>
            </w:rPr>
            <w:t>Enter the name of the test</w:t>
          </w:r>
        </w:p>
      </w:docPartBody>
    </w:docPart>
    <w:docPart>
      <w:docPartPr>
        <w:name w:val="72076D57C7434C48BB5456CEF6F6B35C"/>
        <w:category>
          <w:name w:val="General"/>
          <w:gallery w:val="placeholder"/>
        </w:category>
        <w:types>
          <w:type w:val="bbPlcHdr"/>
        </w:types>
        <w:behaviors>
          <w:behavior w:val="content"/>
        </w:behaviors>
        <w:guid w:val="{65894126-03B3-405D-8290-2EF6C367FA7E}"/>
      </w:docPartPr>
      <w:docPartBody>
        <w:p w:rsidR="00C5543F" w:rsidRDefault="0094709B" w:rsidP="0094709B">
          <w:pPr>
            <w:pStyle w:val="72076D57C7434C48BB5456CEF6F6B35C30"/>
          </w:pPr>
          <w:r>
            <w:rPr>
              <w:rStyle w:val="PlaceholderText"/>
            </w:rPr>
            <w:t>Select</w:t>
          </w:r>
          <w:r w:rsidRPr="000A367C">
            <w:rPr>
              <w:rStyle w:val="PlaceholderText"/>
            </w:rPr>
            <w:t xml:space="preserve"> an item.</w:t>
          </w:r>
        </w:p>
      </w:docPartBody>
    </w:docPart>
    <w:docPart>
      <w:docPartPr>
        <w:name w:val="D51DD262B85640F092BAE09C2C72395C"/>
        <w:category>
          <w:name w:val="General"/>
          <w:gallery w:val="placeholder"/>
        </w:category>
        <w:types>
          <w:type w:val="bbPlcHdr"/>
        </w:types>
        <w:behaviors>
          <w:behavior w:val="content"/>
        </w:behaviors>
        <w:guid w:val="{4CD32091-D5F4-4435-82E0-BFCD3C759AFA}"/>
      </w:docPartPr>
      <w:docPartBody>
        <w:p w:rsidR="009515DB" w:rsidRDefault="0094709B" w:rsidP="0094709B">
          <w:pPr>
            <w:pStyle w:val="D51DD262B85640F092BAE09C2C72395C26"/>
          </w:pPr>
          <w:r w:rsidRPr="006901E1">
            <w:rPr>
              <w:b/>
              <w:bCs/>
              <w:color w:val="808080"/>
            </w:rPr>
            <w:t>Title</w:t>
          </w:r>
        </w:p>
      </w:docPartBody>
    </w:docPart>
    <w:docPart>
      <w:docPartPr>
        <w:name w:val="1C7BC3114CBE4DC68B8D59C2935D6F80"/>
        <w:category>
          <w:name w:val="General"/>
          <w:gallery w:val="placeholder"/>
        </w:category>
        <w:types>
          <w:type w:val="bbPlcHdr"/>
        </w:types>
        <w:behaviors>
          <w:behavior w:val="content"/>
        </w:behaviors>
        <w:guid w:val="{F11CFE27-AC07-44B9-B06D-34B09B461F5D}"/>
      </w:docPartPr>
      <w:docPartBody>
        <w:p w:rsidR="009515DB" w:rsidRDefault="0094709B" w:rsidP="0094709B">
          <w:pPr>
            <w:pStyle w:val="1C7BC3114CBE4DC68B8D59C2935D6F8026"/>
          </w:pPr>
          <w:r w:rsidRPr="0056746E">
            <w:rPr>
              <w:rStyle w:val="PlaceholderText"/>
            </w:rPr>
            <w:t>Click or tap here to enter text.</w:t>
          </w:r>
        </w:p>
      </w:docPartBody>
    </w:docPart>
    <w:docPart>
      <w:docPartPr>
        <w:name w:val="3667271E78724233A0D66C0B26305FD4"/>
        <w:category>
          <w:name w:val="General"/>
          <w:gallery w:val="placeholder"/>
        </w:category>
        <w:types>
          <w:type w:val="bbPlcHdr"/>
        </w:types>
        <w:behaviors>
          <w:behavior w:val="content"/>
        </w:behaviors>
        <w:guid w:val="{C61DD3E6-1976-4B1C-930D-596E7AEA04FF}"/>
      </w:docPartPr>
      <w:docPartBody>
        <w:p w:rsidR="009515DB" w:rsidRDefault="0094709B" w:rsidP="0094709B">
          <w:pPr>
            <w:pStyle w:val="3667271E78724233A0D66C0B26305FD426"/>
          </w:pPr>
          <w:r>
            <w:rPr>
              <w:rStyle w:val="PlaceholderText"/>
            </w:rPr>
            <w:t>Select</w:t>
          </w:r>
          <w:r w:rsidRPr="0056746E">
            <w:rPr>
              <w:rStyle w:val="PlaceholderText"/>
            </w:rPr>
            <w:t xml:space="preserve"> an item.</w:t>
          </w:r>
        </w:p>
      </w:docPartBody>
    </w:docPart>
    <w:docPart>
      <w:docPartPr>
        <w:name w:val="9147E87A3D784025982FE54F990E80BD"/>
        <w:category>
          <w:name w:val="General"/>
          <w:gallery w:val="placeholder"/>
        </w:category>
        <w:types>
          <w:type w:val="bbPlcHdr"/>
        </w:types>
        <w:behaviors>
          <w:behavior w:val="content"/>
        </w:behaviors>
        <w:guid w:val="{6A65B7F4-29B4-401F-8409-AF5071660688}"/>
      </w:docPartPr>
      <w:docPartBody>
        <w:p w:rsidR="009515DB" w:rsidRDefault="0094709B" w:rsidP="0094709B">
          <w:pPr>
            <w:pStyle w:val="9147E87A3D784025982FE54F990E80BD26"/>
          </w:pPr>
          <w:r w:rsidRPr="0056746E">
            <w:rPr>
              <w:rStyle w:val="PlaceholderText"/>
            </w:rPr>
            <w:t>Click or tap here to enter text.</w:t>
          </w:r>
        </w:p>
      </w:docPartBody>
    </w:docPart>
    <w:docPart>
      <w:docPartPr>
        <w:name w:val="B2E906F55FB2494EB7ABE52AD93D4F65"/>
        <w:category>
          <w:name w:val="General"/>
          <w:gallery w:val="placeholder"/>
        </w:category>
        <w:types>
          <w:type w:val="bbPlcHdr"/>
        </w:types>
        <w:behaviors>
          <w:behavior w:val="content"/>
        </w:behaviors>
        <w:guid w:val="{F98463DB-8825-4237-960F-098609E5D65D}"/>
      </w:docPartPr>
      <w:docPartBody>
        <w:p w:rsidR="002169E1" w:rsidRDefault="0094709B" w:rsidP="0094709B">
          <w:pPr>
            <w:pStyle w:val="B2E906F55FB2494EB7ABE52AD93D4F6525"/>
          </w:pPr>
          <w:r w:rsidRPr="0004195F">
            <w:rPr>
              <w:rStyle w:val="PlaceholderText"/>
            </w:rPr>
            <w:t xml:space="preserve">Enter the name of the </w:t>
          </w:r>
          <w:r>
            <w:rPr>
              <w:rStyle w:val="PlaceholderText"/>
            </w:rPr>
            <w:t>Page Object</w:t>
          </w:r>
        </w:p>
      </w:docPartBody>
    </w:docPart>
    <w:docPart>
      <w:docPartPr>
        <w:name w:val="422C2125001E48AAB69F8BFC9FE3522C"/>
        <w:category>
          <w:name w:val="General"/>
          <w:gallery w:val="placeholder"/>
        </w:category>
        <w:types>
          <w:type w:val="bbPlcHdr"/>
        </w:types>
        <w:behaviors>
          <w:behavior w:val="content"/>
        </w:behaviors>
        <w:guid w:val="{83970FD2-8F0C-4EBD-9CCF-BCE79488F5E8}"/>
      </w:docPartPr>
      <w:docPartBody>
        <w:p w:rsidR="00FF78EF" w:rsidRDefault="0094709B" w:rsidP="0094709B">
          <w:pPr>
            <w:pStyle w:val="422C2125001E48AAB69F8BFC9FE3522C19"/>
          </w:pPr>
          <w:r w:rsidRPr="00E0055A">
            <w:rPr>
              <w:rFonts w:eastAsiaTheme="majorEastAsia"/>
            </w:rPr>
            <w:t>Select an item.</w:t>
          </w:r>
        </w:p>
      </w:docPartBody>
    </w:docPart>
    <w:docPart>
      <w:docPartPr>
        <w:name w:val="353C8D53DF4B46D8B5850D879FD1BD07"/>
        <w:category>
          <w:name w:val="General"/>
          <w:gallery w:val="placeholder"/>
        </w:category>
        <w:types>
          <w:type w:val="bbPlcHdr"/>
        </w:types>
        <w:behaviors>
          <w:behavior w:val="content"/>
        </w:behaviors>
        <w:guid w:val="{93978BDF-445F-40BE-85C5-780DD4B09A40}"/>
      </w:docPartPr>
      <w:docPartBody>
        <w:p w:rsidR="0094709B" w:rsidRDefault="0094709B" w:rsidP="0094709B">
          <w:pPr>
            <w:pStyle w:val="353C8D53DF4B46D8B5850D879FD1BD077"/>
          </w:pPr>
          <w:r w:rsidRPr="0069687F">
            <w:rPr>
              <w:rStyle w:val="PlaceholderText"/>
            </w:rPr>
            <w:t>Enter the product</w:t>
          </w:r>
          <w:r>
            <w:rPr>
              <w:rStyle w:val="PlaceholderText"/>
            </w:rPr>
            <w:t xml:space="preserve"> names separated by a semicolon</w:t>
          </w:r>
          <w:r w:rsidRPr="00562A45">
            <w:rPr>
              <w:rStyle w:val="PlaceholderText"/>
            </w:rPr>
            <w:t>.</w:t>
          </w:r>
        </w:p>
      </w:docPartBody>
    </w:docPart>
    <w:docPart>
      <w:docPartPr>
        <w:name w:val="4649629EA818434795035956985A1B05"/>
        <w:category>
          <w:name w:val="General"/>
          <w:gallery w:val="placeholder"/>
        </w:category>
        <w:types>
          <w:type w:val="bbPlcHdr"/>
        </w:types>
        <w:behaviors>
          <w:behavior w:val="content"/>
        </w:behaviors>
        <w:guid w:val="{7B846141-4C4C-4C4C-B018-9C88D414EDA4}"/>
      </w:docPartPr>
      <w:docPartBody>
        <w:p w:rsidR="0094709B" w:rsidRDefault="0094709B" w:rsidP="0094709B">
          <w:pPr>
            <w:pStyle w:val="4649629EA818434795035956985A1B056"/>
          </w:pPr>
          <w:r w:rsidRPr="0069687F">
            <w:rPr>
              <w:rStyle w:val="PlaceholderText"/>
            </w:rPr>
            <w:t>List the packaging items to modify, separated by a semicolon.</w:t>
          </w:r>
        </w:p>
      </w:docPartBody>
    </w:docPart>
    <w:docPart>
      <w:docPartPr>
        <w:name w:val="7D4D035733AA4EEDA04815C498A2340E"/>
        <w:category>
          <w:name w:val="General"/>
          <w:gallery w:val="placeholder"/>
        </w:category>
        <w:types>
          <w:type w:val="bbPlcHdr"/>
        </w:types>
        <w:behaviors>
          <w:behavior w:val="content"/>
        </w:behaviors>
        <w:guid w:val="{6F5A0B8F-6AFE-4CD8-B2C6-21301C7AD1F5}"/>
      </w:docPartPr>
      <w:docPartBody>
        <w:p w:rsidR="0094709B" w:rsidRDefault="0094709B" w:rsidP="0094709B">
          <w:pPr>
            <w:pStyle w:val="7D4D035733AA4EEDA04815C498A2340E5"/>
          </w:pPr>
          <w:r w:rsidRPr="00D51E01">
            <w:rPr>
              <w:rStyle w:val="PlaceholderText"/>
            </w:rPr>
            <w:t>Enter the function title</w:t>
          </w:r>
          <w:r w:rsidRPr="00562A45">
            <w:rPr>
              <w:rStyle w:val="PlaceholderText"/>
            </w:rPr>
            <w:t>.</w:t>
          </w:r>
        </w:p>
      </w:docPartBody>
    </w:docPart>
    <w:docPart>
      <w:docPartPr>
        <w:name w:val="688BD0AD925A4EC3B9B3277934403882"/>
        <w:category>
          <w:name w:val="General"/>
          <w:gallery w:val="placeholder"/>
        </w:category>
        <w:types>
          <w:type w:val="bbPlcHdr"/>
        </w:types>
        <w:behaviors>
          <w:behavior w:val="content"/>
        </w:behaviors>
        <w:guid w:val="{1708409F-1F8B-4FDE-BBB9-05E99EE3608C}"/>
      </w:docPartPr>
      <w:docPartBody>
        <w:p w:rsidR="0094709B" w:rsidRDefault="0094709B" w:rsidP="0094709B">
          <w:pPr>
            <w:pStyle w:val="688BD0AD925A4EC3B9B32779344038824"/>
          </w:pPr>
          <w:r w:rsidRPr="00D51E01">
            <w:rPr>
              <w:rStyle w:val="PlaceholderText"/>
            </w:rPr>
            <w:t>action bar command, dialog box, etc.</w:t>
          </w:r>
        </w:p>
      </w:docPartBody>
    </w:docPart>
    <w:docPart>
      <w:docPartPr>
        <w:name w:val="57D4A11A75C542B0A640EC475DDA70D3"/>
        <w:category>
          <w:name w:val="General"/>
          <w:gallery w:val="placeholder"/>
        </w:category>
        <w:types>
          <w:type w:val="bbPlcHdr"/>
        </w:types>
        <w:behaviors>
          <w:behavior w:val="content"/>
        </w:behaviors>
        <w:guid w:val="{26144053-52C3-46E3-982F-2D5148C416B6}"/>
      </w:docPartPr>
      <w:docPartBody>
        <w:p w:rsidR="0094709B" w:rsidRDefault="0094709B" w:rsidP="0094709B">
          <w:pPr>
            <w:pStyle w:val="57D4A11A75C542B0A640EC475DDA70D33"/>
          </w:pPr>
          <w:r w:rsidRPr="00E46401">
            <w:rPr>
              <w:rStyle w:val="PlaceholderText"/>
            </w:rPr>
            <w:t>Select an item</w:t>
          </w:r>
          <w:r w:rsidRPr="00381696">
            <w:rPr>
              <w:rStyle w:val="PlaceholderText"/>
            </w:rPr>
            <w:t>.</w:t>
          </w:r>
        </w:p>
      </w:docPartBody>
    </w:docPart>
    <w:docPart>
      <w:docPartPr>
        <w:name w:val="09A5E1C429584151B1595142BF432D19"/>
        <w:category>
          <w:name w:val="General"/>
          <w:gallery w:val="placeholder"/>
        </w:category>
        <w:types>
          <w:type w:val="bbPlcHdr"/>
        </w:types>
        <w:behaviors>
          <w:behavior w:val="content"/>
        </w:behaviors>
        <w:guid w:val="{06845CD8-B8D6-42B2-A92B-82287DBFAA64}"/>
      </w:docPartPr>
      <w:docPartBody>
        <w:p w:rsidR="00620303" w:rsidRDefault="0094709B" w:rsidP="0094709B">
          <w:pPr>
            <w:pStyle w:val="09A5E1C429584151B1595142BF432D191"/>
          </w:pPr>
          <w:r w:rsidRPr="00562A45">
            <w:rPr>
              <w:rStyle w:val="PlaceholderText"/>
            </w:rPr>
            <w:t>Click or tap here to enter text.</w:t>
          </w:r>
        </w:p>
      </w:docPartBody>
    </w:docPart>
    <w:docPart>
      <w:docPartPr>
        <w:name w:val="421CDDD0AA5042AEAC3D823F860D3182"/>
        <w:category>
          <w:name w:val="General"/>
          <w:gallery w:val="placeholder"/>
        </w:category>
        <w:types>
          <w:type w:val="bbPlcHdr"/>
        </w:types>
        <w:behaviors>
          <w:behavior w:val="content"/>
        </w:behaviors>
        <w:guid w:val="{B1874BB6-48F1-429F-946A-C952913AB15A}"/>
      </w:docPartPr>
      <w:docPartBody>
        <w:p w:rsidR="00620303" w:rsidRDefault="0094709B" w:rsidP="0094709B">
          <w:pPr>
            <w:pStyle w:val="421CDDD0AA5042AEAC3D823F860D31821"/>
          </w:pPr>
          <w:r w:rsidRPr="00562A45">
            <w:rPr>
              <w:rStyle w:val="PlaceholderText"/>
            </w:rPr>
            <w:t>Click or tap here to enter text.</w:t>
          </w:r>
        </w:p>
      </w:docPartBody>
    </w:docPart>
    <w:docPart>
      <w:docPartPr>
        <w:name w:val="14F1AB43BBC440E691FBDA0B4031E2E6"/>
        <w:category>
          <w:name w:val="General"/>
          <w:gallery w:val="placeholder"/>
        </w:category>
        <w:types>
          <w:type w:val="bbPlcHdr"/>
        </w:types>
        <w:behaviors>
          <w:behavior w:val="content"/>
        </w:behaviors>
        <w:guid w:val="{928AF69D-085E-4CE8-A925-ACE21D7A25E9}"/>
      </w:docPartPr>
      <w:docPartBody>
        <w:p w:rsidR="00CB2DEF" w:rsidRDefault="00CB2DEF" w:rsidP="00CB2DEF">
          <w:pPr>
            <w:pStyle w:val="14F1AB43BBC440E691FBDA0B4031E2E6"/>
          </w:pPr>
          <w:r w:rsidRPr="0069687F">
            <w:rPr>
              <w:rStyle w:val="PlaceholderText"/>
            </w:rPr>
            <w:t>Enter the product</w:t>
          </w:r>
          <w:r>
            <w:rPr>
              <w:rStyle w:val="PlaceholderText"/>
            </w:rPr>
            <w:t xml:space="preserve"> names separated by a semicolon</w:t>
          </w:r>
          <w:r w:rsidRPr="00562A45">
            <w:rPr>
              <w:rStyle w:val="PlaceholderText"/>
            </w:rPr>
            <w:t>.</w:t>
          </w:r>
        </w:p>
      </w:docPartBody>
    </w:docPart>
    <w:docPart>
      <w:docPartPr>
        <w:name w:val="387B786F4C0E41B4A8A1E7F531332346"/>
        <w:category>
          <w:name w:val="General"/>
          <w:gallery w:val="placeholder"/>
        </w:category>
        <w:types>
          <w:type w:val="bbPlcHdr"/>
        </w:types>
        <w:behaviors>
          <w:behavior w:val="content"/>
        </w:behaviors>
        <w:guid w:val="{8C57463B-3DEF-4115-B86E-9B85F282FF93}"/>
      </w:docPartPr>
      <w:docPartBody>
        <w:p w:rsidR="00CB2DEF" w:rsidRDefault="00CB2DEF" w:rsidP="00CB2DEF">
          <w:pPr>
            <w:pStyle w:val="387B786F4C0E41B4A8A1E7F531332346"/>
          </w:pPr>
          <w:r w:rsidRPr="006901E1">
            <w:rPr>
              <w:b/>
              <w:bCs/>
              <w:color w:val="808080"/>
            </w:rPr>
            <w:t>Title</w:t>
          </w:r>
        </w:p>
      </w:docPartBody>
    </w:docPart>
    <w:docPart>
      <w:docPartPr>
        <w:name w:val="F2B0ACEBA04F4846A7BCAD556C8236F2"/>
        <w:category>
          <w:name w:val="General"/>
          <w:gallery w:val="placeholder"/>
        </w:category>
        <w:types>
          <w:type w:val="bbPlcHdr"/>
        </w:types>
        <w:behaviors>
          <w:behavior w:val="content"/>
        </w:behaviors>
        <w:guid w:val="{C3FDC97F-90E7-40EB-A38E-655E128D39E4}"/>
      </w:docPartPr>
      <w:docPartBody>
        <w:p w:rsidR="00CB2DEF" w:rsidRDefault="00CB2DEF" w:rsidP="00CB2DEF">
          <w:pPr>
            <w:pStyle w:val="F2B0ACEBA04F4846A7BCAD556C8236F2"/>
          </w:pPr>
          <w:r w:rsidRPr="0056746E">
            <w:rPr>
              <w:rStyle w:val="PlaceholderText"/>
            </w:rPr>
            <w:t>Click or tap here to enter text.</w:t>
          </w:r>
        </w:p>
      </w:docPartBody>
    </w:docPart>
    <w:docPart>
      <w:docPartPr>
        <w:name w:val="BBD7210E817A403BB4215B86487C6333"/>
        <w:category>
          <w:name w:val="General"/>
          <w:gallery w:val="placeholder"/>
        </w:category>
        <w:types>
          <w:type w:val="bbPlcHdr"/>
        </w:types>
        <w:behaviors>
          <w:behavior w:val="content"/>
        </w:behaviors>
        <w:guid w:val="{7D5C490F-DA72-47BA-8AE7-3035333FEEE9}"/>
      </w:docPartPr>
      <w:docPartBody>
        <w:p w:rsidR="00CB2DEF" w:rsidRDefault="00CB2DEF" w:rsidP="00CB2DEF">
          <w:pPr>
            <w:pStyle w:val="BBD7210E817A403BB4215B86487C6333"/>
          </w:pPr>
          <w:r w:rsidRPr="0004195F">
            <w:rPr>
              <w:rStyle w:val="PlaceholderText"/>
            </w:rPr>
            <w:t xml:space="preserve">Enter the name of the </w:t>
          </w:r>
          <w:r>
            <w:rPr>
              <w:rStyle w:val="PlaceholderText"/>
            </w:rPr>
            <w:t>Page Object</w:t>
          </w:r>
        </w:p>
      </w:docPartBody>
    </w:docPart>
    <w:docPart>
      <w:docPartPr>
        <w:name w:val="651BD912BFDA49A4815201757EB4305C"/>
        <w:category>
          <w:name w:val="General"/>
          <w:gallery w:val="placeholder"/>
        </w:category>
        <w:types>
          <w:type w:val="bbPlcHdr"/>
        </w:types>
        <w:behaviors>
          <w:behavior w:val="content"/>
        </w:behaviors>
        <w:guid w:val="{7AC1E25F-B935-45B3-96DB-517F2DC6CD52}"/>
      </w:docPartPr>
      <w:docPartBody>
        <w:p w:rsidR="000E4D94" w:rsidRDefault="000E4D94" w:rsidP="000E4D94">
          <w:pPr>
            <w:pStyle w:val="651BD912BFDA49A4815201757EB4305C"/>
          </w:pPr>
          <w:r w:rsidRPr="001D0CE2">
            <w:rPr>
              <w:color w:val="44546A" w:themeColor="text2"/>
            </w:rPr>
            <w:t>Click here to enter text.</w:t>
          </w:r>
        </w:p>
      </w:docPartBody>
    </w:docPart>
    <w:docPart>
      <w:docPartPr>
        <w:name w:val="E48C7361F53C4CD681DBA554C9C12CC5"/>
        <w:category>
          <w:name w:val="General"/>
          <w:gallery w:val="placeholder"/>
        </w:category>
        <w:types>
          <w:type w:val="bbPlcHdr"/>
        </w:types>
        <w:behaviors>
          <w:behavior w:val="content"/>
        </w:behaviors>
        <w:guid w:val="{DDCD594A-F7E9-4F2D-8C58-6369DE20E817}"/>
      </w:docPartPr>
      <w:docPartBody>
        <w:p w:rsidR="002C47F8" w:rsidRDefault="002C47F8" w:rsidP="002C47F8">
          <w:pPr>
            <w:pStyle w:val="E48C7361F53C4CD681DBA554C9C12CC5"/>
          </w:pPr>
          <w:r w:rsidRPr="0004195F">
            <w:rPr>
              <w:rStyle w:val="PlaceholderText"/>
            </w:rPr>
            <w:t>Enter the name of the test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Open Sans">
    <w:panose1 w:val="020B0606030504020204"/>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E1F9A"/>
    <w:multiLevelType w:val="multilevel"/>
    <w:tmpl w:val="EDA8C5C4"/>
    <w:lvl w:ilvl="0">
      <w:start w:val="1"/>
      <w:numFmt w:val="decimal"/>
      <w:pStyle w:val="3DS2Title1"/>
      <w:lvlText w:val="%1."/>
      <w:lvlJc w:val="left"/>
      <w:pPr>
        <w:ind w:left="360" w:hanging="360"/>
      </w:pPr>
      <w:rPr>
        <w:b/>
        <w:sz w:val="32"/>
        <w:szCs w:val="32"/>
      </w:rPr>
    </w:lvl>
    <w:lvl w:ilvl="1">
      <w:start w:val="1"/>
      <w:numFmt w:val="decimal"/>
      <w:pStyle w:val="3DS2Title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B661CA"/>
    <w:multiLevelType w:val="multilevel"/>
    <w:tmpl w:val="A2FE600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088184F8CBD44E789B59FAB0C55F9A8C21"/>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F514FAA"/>
    <w:multiLevelType w:val="multilevel"/>
    <w:tmpl w:val="D5F2477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088184F8CBD44E789B59FAB0C55F9A8C8"/>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9CA7D8E"/>
    <w:multiLevelType w:val="multilevel"/>
    <w:tmpl w:val="0DBE8CD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088184F8CBD44E789B59FAB0C55F9A8C"/>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8EF0030"/>
    <w:multiLevelType w:val="multilevel"/>
    <w:tmpl w:val="DA8CD9E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088184F8CBD44E789B59FAB0C55F9A8C20"/>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72F154F7"/>
    <w:multiLevelType w:val="multilevel"/>
    <w:tmpl w:val="A25048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088184F8CBD44E789B59FAB0C55F9A8C9"/>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75702469"/>
    <w:multiLevelType w:val="multilevel"/>
    <w:tmpl w:val="12360B0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088184F8CBD44E789B59FAB0C55F9A8C27"/>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7989416E"/>
    <w:multiLevelType w:val="multilevel"/>
    <w:tmpl w:val="B9E2CD1C"/>
    <w:lvl w:ilvl="0">
      <w:start w:val="1"/>
      <w:numFmt w:val="decimal"/>
      <w:pStyle w:val="EC9F2BE1DA35422C90F2BFF17712F04C9"/>
      <w:lvlText w:val="%1."/>
      <w:lvlJc w:val="left"/>
      <w:pPr>
        <w:tabs>
          <w:tab w:val="num" w:pos="720"/>
        </w:tabs>
        <w:ind w:left="720" w:hanging="720"/>
      </w:pPr>
    </w:lvl>
    <w:lvl w:ilvl="1">
      <w:start w:val="1"/>
      <w:numFmt w:val="decimal"/>
      <w:pStyle w:val="489388273745491C95D46BE5ECC4FEB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7"/>
  </w:num>
  <w:num w:numId="3">
    <w:abstractNumId w:val="3"/>
  </w:num>
  <w:num w:numId="4">
    <w:abstractNumId w:val="2"/>
  </w:num>
  <w:num w:numId="5">
    <w:abstractNumId w:val="5"/>
  </w:num>
  <w:num w:numId="6">
    <w:abstractNumId w:val="4"/>
  </w:num>
  <w:num w:numId="7">
    <w:abstractNumId w:val="1"/>
  </w:num>
  <w:num w:numId="8">
    <w:abstractNumId w:val="6"/>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09BA"/>
    <w:rsid w:val="00003901"/>
    <w:rsid w:val="00016CF1"/>
    <w:rsid w:val="0005669A"/>
    <w:rsid w:val="000C1271"/>
    <w:rsid w:val="000E4D94"/>
    <w:rsid w:val="00115221"/>
    <w:rsid w:val="00121B56"/>
    <w:rsid w:val="001B35B3"/>
    <w:rsid w:val="002169E1"/>
    <w:rsid w:val="002352CC"/>
    <w:rsid w:val="0024289B"/>
    <w:rsid w:val="00292B81"/>
    <w:rsid w:val="002C47F8"/>
    <w:rsid w:val="002F618F"/>
    <w:rsid w:val="00313AF6"/>
    <w:rsid w:val="00341DDA"/>
    <w:rsid w:val="00385A99"/>
    <w:rsid w:val="003B7273"/>
    <w:rsid w:val="003C26E7"/>
    <w:rsid w:val="003E1658"/>
    <w:rsid w:val="003E37FD"/>
    <w:rsid w:val="0041231E"/>
    <w:rsid w:val="00435234"/>
    <w:rsid w:val="00450D17"/>
    <w:rsid w:val="00450FC6"/>
    <w:rsid w:val="004829CC"/>
    <w:rsid w:val="004A629A"/>
    <w:rsid w:val="004B5839"/>
    <w:rsid w:val="00535B9F"/>
    <w:rsid w:val="00544F0A"/>
    <w:rsid w:val="00575844"/>
    <w:rsid w:val="006060F3"/>
    <w:rsid w:val="006136D9"/>
    <w:rsid w:val="00620303"/>
    <w:rsid w:val="00631281"/>
    <w:rsid w:val="006922A4"/>
    <w:rsid w:val="0070490A"/>
    <w:rsid w:val="00724595"/>
    <w:rsid w:val="0078054A"/>
    <w:rsid w:val="007D3EC0"/>
    <w:rsid w:val="007E1090"/>
    <w:rsid w:val="00866D1E"/>
    <w:rsid w:val="008A7815"/>
    <w:rsid w:val="008F0E41"/>
    <w:rsid w:val="0094709B"/>
    <w:rsid w:val="009515DB"/>
    <w:rsid w:val="009F0E24"/>
    <w:rsid w:val="00A05343"/>
    <w:rsid w:val="00A066D1"/>
    <w:rsid w:val="00A10F29"/>
    <w:rsid w:val="00A20E38"/>
    <w:rsid w:val="00A214A6"/>
    <w:rsid w:val="00AF181A"/>
    <w:rsid w:val="00AF5868"/>
    <w:rsid w:val="00B170CF"/>
    <w:rsid w:val="00B74F61"/>
    <w:rsid w:val="00B7787C"/>
    <w:rsid w:val="00BC70FD"/>
    <w:rsid w:val="00C309BA"/>
    <w:rsid w:val="00C47F2A"/>
    <w:rsid w:val="00C5543F"/>
    <w:rsid w:val="00C63B24"/>
    <w:rsid w:val="00C8779B"/>
    <w:rsid w:val="00CB2DEF"/>
    <w:rsid w:val="00CD3022"/>
    <w:rsid w:val="00D12C3E"/>
    <w:rsid w:val="00D525F4"/>
    <w:rsid w:val="00D64869"/>
    <w:rsid w:val="00D64EC4"/>
    <w:rsid w:val="00E4223C"/>
    <w:rsid w:val="00F35D0B"/>
    <w:rsid w:val="00F43B1D"/>
    <w:rsid w:val="00F532DC"/>
    <w:rsid w:val="00F91468"/>
    <w:rsid w:val="00F959A9"/>
    <w:rsid w:val="00F97A46"/>
    <w:rsid w:val="00FB363B"/>
    <w:rsid w:val="00FD4699"/>
    <w:rsid w:val="00FE6E11"/>
    <w:rsid w:val="00FF0FAE"/>
    <w:rsid w:val="00FF7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35D0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C47F8"/>
    <w:rPr>
      <w:color w:val="808080"/>
    </w:rPr>
  </w:style>
  <w:style w:type="paragraph" w:customStyle="1" w:styleId="E9A78CEFE8DD455FAAA8B8B422D5559F">
    <w:name w:val="E9A78CEFE8DD455FAAA8B8B422D5559F"/>
    <w:rsid w:val="00C309BA"/>
  </w:style>
  <w:style w:type="paragraph" w:customStyle="1" w:styleId="DC151D49AA0B4420A374F4342F52CE95">
    <w:name w:val="DC151D49AA0B4420A374F4342F52CE95"/>
    <w:rsid w:val="00C309BA"/>
  </w:style>
  <w:style w:type="paragraph" w:customStyle="1" w:styleId="B87DAAB086ED4549B329342CEFB4B16B">
    <w:name w:val="B87DAAB086ED4549B329342CEFB4B16B"/>
    <w:rsid w:val="00C309BA"/>
  </w:style>
  <w:style w:type="paragraph" w:customStyle="1" w:styleId="592A9904A12248E989B185287E392E64">
    <w:name w:val="592A9904A12248E989B185287E392E64"/>
    <w:rsid w:val="00C309BA"/>
  </w:style>
  <w:style w:type="paragraph" w:customStyle="1" w:styleId="84FE6C9B513D44A984E08AC6D3176F32">
    <w:name w:val="84FE6C9B513D44A984E08AC6D3176F32"/>
    <w:rsid w:val="00C309BA"/>
  </w:style>
  <w:style w:type="paragraph" w:customStyle="1" w:styleId="003D3BEBA132405389DE9BD6D88C10F2">
    <w:name w:val="003D3BEBA132405389DE9BD6D88C10F2"/>
    <w:rsid w:val="00C309BA"/>
  </w:style>
  <w:style w:type="paragraph" w:customStyle="1" w:styleId="D5CAF5F6D68E4ECD8A5485634914124E">
    <w:name w:val="D5CAF5F6D68E4ECD8A5485634914124E"/>
    <w:rsid w:val="00C309BA"/>
  </w:style>
  <w:style w:type="paragraph" w:customStyle="1" w:styleId="F29CA6F951424755BEBEB88FCC7631CC">
    <w:name w:val="F29CA6F951424755BEBEB88FCC7631CC"/>
    <w:rsid w:val="00C309BA"/>
  </w:style>
  <w:style w:type="paragraph" w:customStyle="1" w:styleId="85EAC2195A7A4FDDBB3360B3A074D480">
    <w:name w:val="85EAC2195A7A4FDDBB3360B3A074D480"/>
    <w:rsid w:val="00C309BA"/>
  </w:style>
  <w:style w:type="paragraph" w:customStyle="1" w:styleId="B1929AA5E6CE4764A924532A26DBC42F">
    <w:name w:val="B1929AA5E6CE4764A924532A26DBC42F"/>
    <w:rsid w:val="00C309BA"/>
  </w:style>
  <w:style w:type="paragraph" w:customStyle="1" w:styleId="9537DBAFA0FF494E9AC8DA6AE139A60F">
    <w:name w:val="9537DBAFA0FF494E9AC8DA6AE139A60F"/>
    <w:rsid w:val="00C309BA"/>
  </w:style>
  <w:style w:type="paragraph" w:customStyle="1" w:styleId="2A04E89F8C9C45469813195455267F98">
    <w:name w:val="2A04E89F8C9C45469813195455267F98"/>
    <w:rsid w:val="00C309BA"/>
  </w:style>
  <w:style w:type="paragraph" w:customStyle="1" w:styleId="EE62D16F8EF847E2AA04EF2F55852BC1">
    <w:name w:val="EE62D16F8EF847E2AA04EF2F55852BC1"/>
    <w:rsid w:val="00C309BA"/>
  </w:style>
  <w:style w:type="paragraph" w:customStyle="1" w:styleId="D6B66B0810704EE1A581C1B5391BE863">
    <w:name w:val="D6B66B0810704EE1A581C1B5391BE863"/>
    <w:rsid w:val="00C309BA"/>
  </w:style>
  <w:style w:type="paragraph" w:customStyle="1" w:styleId="C697060520DE47DA895CADC7C1DEF1F4">
    <w:name w:val="C697060520DE47DA895CADC7C1DEF1F4"/>
    <w:rsid w:val="00C309BA"/>
  </w:style>
  <w:style w:type="paragraph" w:customStyle="1" w:styleId="E0987832D1F94E2594D01ADBF674CD9A">
    <w:name w:val="E0987832D1F94E2594D01ADBF674CD9A"/>
    <w:rsid w:val="00C309BA"/>
  </w:style>
  <w:style w:type="paragraph" w:customStyle="1" w:styleId="EC742BBC07C44E8BB2EEE0235C17170E">
    <w:name w:val="EC742BBC07C44E8BB2EEE0235C17170E"/>
    <w:rsid w:val="00C309BA"/>
  </w:style>
  <w:style w:type="paragraph" w:customStyle="1" w:styleId="26979BC502614758858BE7A49A6347F0">
    <w:name w:val="26979BC502614758858BE7A49A6347F0"/>
    <w:rsid w:val="00C309BA"/>
  </w:style>
  <w:style w:type="paragraph" w:customStyle="1" w:styleId="D02BB4C5F6A742D8BCB23955D0342901">
    <w:name w:val="D02BB4C5F6A742D8BCB23955D0342901"/>
    <w:rsid w:val="00C309BA"/>
  </w:style>
  <w:style w:type="paragraph" w:customStyle="1" w:styleId="FD58384A06B04584A403687D359F6D6C">
    <w:name w:val="FD58384A06B04584A403687D359F6D6C"/>
    <w:rsid w:val="00C309BA"/>
  </w:style>
  <w:style w:type="paragraph" w:customStyle="1" w:styleId="096219F7249B4B8ABD3AA14DF485A0CE">
    <w:name w:val="096219F7249B4B8ABD3AA14DF485A0CE"/>
    <w:rsid w:val="00C309BA"/>
  </w:style>
  <w:style w:type="paragraph" w:customStyle="1" w:styleId="B9CEF98BB86442FF901C29DE54275B99">
    <w:name w:val="B9CEF98BB86442FF901C29DE54275B99"/>
    <w:rsid w:val="00C309BA"/>
  </w:style>
  <w:style w:type="paragraph" w:customStyle="1" w:styleId="867DC7F704C6477C82D103C8F271F64B">
    <w:name w:val="867DC7F704C6477C82D103C8F271F64B"/>
    <w:rsid w:val="00C309BA"/>
  </w:style>
  <w:style w:type="paragraph" w:customStyle="1" w:styleId="6DB7BDB1892141C68FD04B3DC8A74F4E">
    <w:name w:val="6DB7BDB1892141C68FD04B3DC8A74F4E"/>
    <w:rsid w:val="00C309BA"/>
  </w:style>
  <w:style w:type="paragraph" w:customStyle="1" w:styleId="33645FDF44384D9BB6A869FCA6CFDE67">
    <w:name w:val="33645FDF44384D9BB6A869FCA6CFDE67"/>
    <w:rsid w:val="00C309BA"/>
  </w:style>
  <w:style w:type="paragraph" w:customStyle="1" w:styleId="2F1B299248554A15927C3EF9F6826B8B">
    <w:name w:val="2F1B299248554A15927C3EF9F6826B8B"/>
    <w:rsid w:val="00C309BA"/>
  </w:style>
  <w:style w:type="paragraph" w:customStyle="1" w:styleId="14C9B02064624356BAEE591B82FB6B59">
    <w:name w:val="14C9B02064624356BAEE591B82FB6B59"/>
    <w:rsid w:val="00C309BA"/>
  </w:style>
  <w:style w:type="paragraph" w:customStyle="1" w:styleId="6F6F72358AFC456D8ADF4387016E86FE">
    <w:name w:val="6F6F72358AFC456D8ADF4387016E86FE"/>
    <w:rsid w:val="00C309BA"/>
  </w:style>
  <w:style w:type="paragraph" w:customStyle="1" w:styleId="2183BBB5088A4FC48AB29F98C0F3A4AF">
    <w:name w:val="2183BBB5088A4FC48AB29F98C0F3A4AF"/>
    <w:rsid w:val="00C309BA"/>
  </w:style>
  <w:style w:type="paragraph" w:customStyle="1" w:styleId="F7FBEA342E7E4360BF0D21AF73450CDA">
    <w:name w:val="F7FBEA342E7E4360BF0D21AF73450CDA"/>
    <w:rsid w:val="00C309BA"/>
  </w:style>
  <w:style w:type="paragraph" w:customStyle="1" w:styleId="EFF1F63F73214EA39B6BDB68376A5106">
    <w:name w:val="EFF1F63F73214EA39B6BDB68376A5106"/>
    <w:rsid w:val="00C309BA"/>
  </w:style>
  <w:style w:type="paragraph" w:customStyle="1" w:styleId="D023CD49E12744539623A0CCB3EC0F11">
    <w:name w:val="D023CD49E12744539623A0CCB3EC0F11"/>
    <w:rsid w:val="00C309BA"/>
  </w:style>
  <w:style w:type="paragraph" w:customStyle="1" w:styleId="A1ED8E009AE14DFC9910DF1BFDDC866C">
    <w:name w:val="A1ED8E009AE14DFC9910DF1BFDDC866C"/>
    <w:rsid w:val="00C309BA"/>
  </w:style>
  <w:style w:type="paragraph" w:customStyle="1" w:styleId="3DD0DDBB92FB4E6B8DC860179B36BE2F">
    <w:name w:val="3DD0DDBB92FB4E6B8DC860179B36BE2F"/>
    <w:rsid w:val="00C309BA"/>
  </w:style>
  <w:style w:type="paragraph" w:customStyle="1" w:styleId="ECAAE4FA46BB4AA78DCBC820414E51CE">
    <w:name w:val="ECAAE4FA46BB4AA78DCBC820414E51CE"/>
    <w:rsid w:val="00C309BA"/>
  </w:style>
  <w:style w:type="paragraph" w:customStyle="1" w:styleId="14DCFC708CB844AFB207F4ECFB56D35B">
    <w:name w:val="14DCFC708CB844AFB207F4ECFB56D35B"/>
    <w:rsid w:val="00C309BA"/>
  </w:style>
  <w:style w:type="paragraph" w:customStyle="1" w:styleId="645B5A159A3C498CA1CD67CD21AD76C4">
    <w:name w:val="645B5A159A3C498CA1CD67CD21AD76C4"/>
    <w:rsid w:val="00C309BA"/>
  </w:style>
  <w:style w:type="paragraph" w:customStyle="1" w:styleId="7274DA6094174DF48BF872F332895C9C">
    <w:name w:val="7274DA6094174DF48BF872F332895C9C"/>
    <w:rsid w:val="00C309BA"/>
  </w:style>
  <w:style w:type="paragraph" w:customStyle="1" w:styleId="55592600CF6541E2A171F51735EBC55A">
    <w:name w:val="55592600CF6541E2A171F51735EBC55A"/>
    <w:rsid w:val="00C309BA"/>
  </w:style>
  <w:style w:type="paragraph" w:customStyle="1" w:styleId="554B16385C604D9489A241C7F35ACF02">
    <w:name w:val="554B16385C604D9489A241C7F35ACF02"/>
    <w:rsid w:val="00C309BA"/>
  </w:style>
  <w:style w:type="paragraph" w:customStyle="1" w:styleId="5D20DE2F81E248F89516F54D652FEBE6">
    <w:name w:val="5D20DE2F81E248F89516F54D652FEBE6"/>
    <w:rsid w:val="00C309BA"/>
  </w:style>
  <w:style w:type="paragraph" w:customStyle="1" w:styleId="6920335ABE194C32A6F84C96841E178C">
    <w:name w:val="6920335ABE194C32A6F84C96841E178C"/>
    <w:rsid w:val="00C309BA"/>
  </w:style>
  <w:style w:type="paragraph" w:customStyle="1" w:styleId="F007CCC89A794D55A793129C0EB5AF49">
    <w:name w:val="F007CCC89A794D55A793129C0EB5AF49"/>
    <w:rsid w:val="00C309BA"/>
  </w:style>
  <w:style w:type="paragraph" w:customStyle="1" w:styleId="676557D61BF54A8AA43A888C95CD2527">
    <w:name w:val="676557D61BF54A8AA43A888C95CD2527"/>
    <w:rsid w:val="00C309BA"/>
  </w:style>
  <w:style w:type="paragraph" w:customStyle="1" w:styleId="C1A221E0862D4C4B91616590FFCC3AD2">
    <w:name w:val="C1A221E0862D4C4B91616590FFCC3AD2"/>
    <w:rsid w:val="00C309BA"/>
  </w:style>
  <w:style w:type="paragraph" w:customStyle="1" w:styleId="32B08867FADF4E7A8C912CD9D3785F28">
    <w:name w:val="32B08867FADF4E7A8C912CD9D3785F28"/>
    <w:rsid w:val="00C309BA"/>
  </w:style>
  <w:style w:type="paragraph" w:customStyle="1" w:styleId="25C0B953B422413296CDFC42BACC5874">
    <w:name w:val="25C0B953B422413296CDFC42BACC5874"/>
    <w:rsid w:val="00C309BA"/>
  </w:style>
  <w:style w:type="paragraph" w:customStyle="1" w:styleId="0590EBF945E4408380A202BB2BEF665B">
    <w:name w:val="0590EBF945E4408380A202BB2BEF665B"/>
    <w:rsid w:val="00C309BA"/>
  </w:style>
  <w:style w:type="paragraph" w:customStyle="1" w:styleId="AB4722D865B643DAB3A38038C9790F9C">
    <w:name w:val="AB4722D865B643DAB3A38038C9790F9C"/>
    <w:rsid w:val="00C309BA"/>
  </w:style>
  <w:style w:type="paragraph" w:customStyle="1" w:styleId="7694775AF5484475A303252C49CF683A">
    <w:name w:val="7694775AF5484475A303252C49CF683A"/>
    <w:rsid w:val="00C309BA"/>
  </w:style>
  <w:style w:type="paragraph" w:customStyle="1" w:styleId="FD16439B2C9D48888067DD1DF159245A">
    <w:name w:val="FD16439B2C9D48888067DD1DF159245A"/>
    <w:rsid w:val="00C309BA"/>
  </w:style>
  <w:style w:type="paragraph" w:customStyle="1" w:styleId="67465D81F1934436BBB77BA733C0067A">
    <w:name w:val="67465D81F1934436BBB77BA733C0067A"/>
    <w:rsid w:val="00C309BA"/>
  </w:style>
  <w:style w:type="paragraph" w:customStyle="1" w:styleId="F237B030CDB14634A34AE6577A987E2E">
    <w:name w:val="F237B030CDB14634A34AE6577A987E2E"/>
    <w:rsid w:val="00C309BA"/>
  </w:style>
  <w:style w:type="paragraph" w:customStyle="1" w:styleId="4693775C2CDD4A7B9266403A9A639E7D">
    <w:name w:val="4693775C2CDD4A7B9266403A9A639E7D"/>
    <w:rsid w:val="00C309BA"/>
  </w:style>
  <w:style w:type="paragraph" w:customStyle="1" w:styleId="7D975D3EE9B742FEBA0F7C0D19219B56">
    <w:name w:val="7D975D3EE9B742FEBA0F7C0D19219B56"/>
    <w:rsid w:val="00C309BA"/>
  </w:style>
  <w:style w:type="paragraph" w:customStyle="1" w:styleId="E42A6E43256542B893D5349F7FEBD148">
    <w:name w:val="E42A6E43256542B893D5349F7FEBD148"/>
    <w:rsid w:val="00C309BA"/>
  </w:style>
  <w:style w:type="paragraph" w:customStyle="1" w:styleId="C99D3DBB51D54D77B5AA4268228D188F">
    <w:name w:val="C99D3DBB51D54D77B5AA4268228D188F"/>
    <w:rsid w:val="00C309BA"/>
  </w:style>
  <w:style w:type="paragraph" w:customStyle="1" w:styleId="06A434ADD87D421D89FBA605DAF04F46">
    <w:name w:val="06A434ADD87D421D89FBA605DAF04F46"/>
    <w:rsid w:val="00C309BA"/>
  </w:style>
  <w:style w:type="paragraph" w:customStyle="1" w:styleId="DC766F6061B94AD3855190A98F53D101">
    <w:name w:val="DC766F6061B94AD3855190A98F53D101"/>
    <w:rsid w:val="00C309BA"/>
  </w:style>
  <w:style w:type="paragraph" w:customStyle="1" w:styleId="EC9F2BE1DA35422C90F2BFF17712F04C">
    <w:name w:val="EC9F2BE1DA35422C90F2BFF17712F04C"/>
    <w:rsid w:val="00C309BA"/>
  </w:style>
  <w:style w:type="paragraph" w:customStyle="1" w:styleId="AC2E42973AC147DAB4EF40AFF2424169">
    <w:name w:val="AC2E42973AC147DAB4EF40AFF2424169"/>
    <w:rsid w:val="00C309BA"/>
  </w:style>
  <w:style w:type="paragraph" w:customStyle="1" w:styleId="36504EC7F75240DCA275F3118A9C8E6D">
    <w:name w:val="36504EC7F75240DCA275F3118A9C8E6D"/>
    <w:rsid w:val="00C309BA"/>
  </w:style>
  <w:style w:type="paragraph" w:customStyle="1" w:styleId="7527D9AE95F849ABB9DECB2FAC741BA0">
    <w:name w:val="7527D9AE95F849ABB9DECB2FAC741BA0"/>
    <w:rsid w:val="00C309BA"/>
  </w:style>
  <w:style w:type="paragraph" w:customStyle="1" w:styleId="497A1B0CAA884E2593D33312DFAB806E">
    <w:name w:val="497A1B0CAA884E2593D33312DFAB806E"/>
    <w:rsid w:val="00C309BA"/>
  </w:style>
  <w:style w:type="paragraph" w:customStyle="1" w:styleId="6893FA2AAAED4EA4BAF34559B177E7CD">
    <w:name w:val="6893FA2AAAED4EA4BAF34559B177E7CD"/>
    <w:rsid w:val="00C309BA"/>
  </w:style>
  <w:style w:type="paragraph" w:customStyle="1" w:styleId="C72864E985E94DBC8B69FB2F6EE9E987">
    <w:name w:val="C72864E985E94DBC8B69FB2F6EE9E987"/>
    <w:rsid w:val="00C309BA"/>
  </w:style>
  <w:style w:type="paragraph" w:customStyle="1" w:styleId="BC920FE1E89748C19CC90F33AEDFA5DD">
    <w:name w:val="BC920FE1E89748C19CC90F33AEDFA5DD"/>
    <w:rsid w:val="00C309BA"/>
  </w:style>
  <w:style w:type="paragraph" w:customStyle="1" w:styleId="F8ED04CA804C4CE7843B079D5DA0FD40">
    <w:name w:val="F8ED04CA804C4CE7843B079D5DA0FD40"/>
    <w:rsid w:val="00C309BA"/>
  </w:style>
  <w:style w:type="paragraph" w:customStyle="1" w:styleId="E28A2CDE79014FC3AF24E71470D6B4CD">
    <w:name w:val="E28A2CDE79014FC3AF24E71470D6B4CD"/>
    <w:rsid w:val="00C309BA"/>
  </w:style>
  <w:style w:type="paragraph" w:customStyle="1" w:styleId="80257B4603EC4AC8B8A3BC9A2B2F107A">
    <w:name w:val="80257B4603EC4AC8B8A3BC9A2B2F107A"/>
    <w:rsid w:val="00C309BA"/>
  </w:style>
  <w:style w:type="paragraph" w:customStyle="1" w:styleId="CFA28C612E18437EB6375273E8B07614">
    <w:name w:val="CFA28C612E18437EB6375273E8B07614"/>
    <w:rsid w:val="00C309BA"/>
  </w:style>
  <w:style w:type="paragraph" w:customStyle="1" w:styleId="0701BBAAF58A41358D79F5C628BB0126">
    <w:name w:val="0701BBAAF58A41358D79F5C628BB0126"/>
    <w:rsid w:val="00C309BA"/>
  </w:style>
  <w:style w:type="paragraph" w:customStyle="1" w:styleId="3BA3185E0E074742B5194A1740ECDC7D">
    <w:name w:val="3BA3185E0E074742B5194A1740ECDC7D"/>
    <w:rsid w:val="00C309BA"/>
  </w:style>
  <w:style w:type="paragraph" w:customStyle="1" w:styleId="A86385F289FB404D82488A56516C57DE">
    <w:name w:val="A86385F289FB404D82488A56516C57DE"/>
    <w:rsid w:val="00C309BA"/>
  </w:style>
  <w:style w:type="paragraph" w:customStyle="1" w:styleId="551EE92CD686466D8B5EE907BFEC9B1A">
    <w:name w:val="551EE92CD686466D8B5EE907BFEC9B1A"/>
    <w:rsid w:val="00C309BA"/>
  </w:style>
  <w:style w:type="paragraph" w:customStyle="1" w:styleId="8CAC98BB5FB4456C8B290FABE214661B">
    <w:name w:val="8CAC98BB5FB4456C8B290FABE214661B"/>
    <w:rsid w:val="00C309BA"/>
  </w:style>
  <w:style w:type="paragraph" w:customStyle="1" w:styleId="279A552F70874294A36A2E79F28307CD">
    <w:name w:val="279A552F70874294A36A2E79F28307CD"/>
    <w:rsid w:val="00C309BA"/>
  </w:style>
  <w:style w:type="paragraph" w:customStyle="1" w:styleId="42842794A0654ABDA1331F9FAC1D2607">
    <w:name w:val="42842794A0654ABDA1331F9FAC1D2607"/>
    <w:rsid w:val="00C309BA"/>
  </w:style>
  <w:style w:type="paragraph" w:customStyle="1" w:styleId="977216BCE7334AA39EE85325EBF501CD">
    <w:name w:val="977216BCE7334AA39EE85325EBF501CD"/>
    <w:rsid w:val="00C309BA"/>
  </w:style>
  <w:style w:type="paragraph" w:customStyle="1" w:styleId="DA6ED89CA2C24AC29779BC8711E6B2DC">
    <w:name w:val="DA6ED89CA2C24AC29779BC8711E6B2DC"/>
    <w:rsid w:val="00C309BA"/>
  </w:style>
  <w:style w:type="paragraph" w:customStyle="1" w:styleId="7C4856C52EDD441E98F07063E163C30C">
    <w:name w:val="7C4856C52EDD441E98F07063E163C30C"/>
    <w:rsid w:val="00C309BA"/>
  </w:style>
  <w:style w:type="paragraph" w:customStyle="1" w:styleId="9933C2DD38FE4F448F9C145CEC6762EB">
    <w:name w:val="9933C2DD38FE4F448F9C145CEC6762EB"/>
    <w:rsid w:val="00C309BA"/>
  </w:style>
  <w:style w:type="paragraph" w:customStyle="1" w:styleId="449E68307FCE49429094851AE94ED944">
    <w:name w:val="449E68307FCE49429094851AE94ED944"/>
    <w:rsid w:val="00C309BA"/>
  </w:style>
  <w:style w:type="paragraph" w:customStyle="1" w:styleId="362AAB1065594D1789468E38E0736E86">
    <w:name w:val="362AAB1065594D1789468E38E0736E86"/>
    <w:rsid w:val="00C309BA"/>
  </w:style>
  <w:style w:type="paragraph" w:customStyle="1" w:styleId="B00EE1201A764706BB9F31F84FC7FD5B">
    <w:name w:val="B00EE1201A764706BB9F31F84FC7FD5B"/>
    <w:rsid w:val="00C309BA"/>
  </w:style>
  <w:style w:type="paragraph" w:customStyle="1" w:styleId="E679D9AE268642369BCFF7851F99086E">
    <w:name w:val="E679D9AE268642369BCFF7851F99086E"/>
    <w:rsid w:val="00C309BA"/>
  </w:style>
  <w:style w:type="paragraph" w:customStyle="1" w:styleId="0EFD16AE6B4C416194C58B388B7933D9">
    <w:name w:val="0EFD16AE6B4C416194C58B388B7933D9"/>
    <w:rsid w:val="00C309BA"/>
  </w:style>
  <w:style w:type="paragraph" w:customStyle="1" w:styleId="C03F48C977C0486B961416B131DC4C78">
    <w:name w:val="C03F48C977C0486B961416B131DC4C78"/>
    <w:rsid w:val="00C309BA"/>
  </w:style>
  <w:style w:type="paragraph" w:customStyle="1" w:styleId="12B23DC7D2774916843C919D28C6B386">
    <w:name w:val="12B23DC7D2774916843C919D28C6B386"/>
    <w:rsid w:val="00C309BA"/>
  </w:style>
  <w:style w:type="paragraph" w:customStyle="1" w:styleId="CA6B2FB65DA54D5E990EAAA0E7D06D88">
    <w:name w:val="CA6B2FB65DA54D5E990EAAA0E7D06D88"/>
    <w:rsid w:val="00C309BA"/>
  </w:style>
  <w:style w:type="paragraph" w:customStyle="1" w:styleId="E659277DEEF14F2087C521FE56E90D44">
    <w:name w:val="E659277DEEF14F2087C521FE56E90D44"/>
    <w:rsid w:val="00C309BA"/>
  </w:style>
  <w:style w:type="character" w:styleId="Emphasis">
    <w:name w:val="Emphasis"/>
    <w:basedOn w:val="DefaultParagraphFont"/>
    <w:uiPriority w:val="20"/>
    <w:qFormat/>
    <w:rsid w:val="0005669A"/>
    <w:rPr>
      <w:i/>
      <w:iCs/>
    </w:rPr>
  </w:style>
  <w:style w:type="paragraph" w:customStyle="1" w:styleId="8CAC98BB5FB4456C8B290FABE214661B1">
    <w:name w:val="8CAC98BB5FB4456C8B290FABE214661B1"/>
    <w:rsid w:val="00F97A46"/>
    <w:pPr>
      <w:spacing w:after="200" w:line="276" w:lineRule="auto"/>
    </w:pPr>
    <w:rPr>
      <w:rFonts w:ascii="Arial" w:eastAsiaTheme="minorHAnsi" w:hAnsi="Arial"/>
      <w:lang w:val="fr-FR"/>
    </w:rPr>
  </w:style>
  <w:style w:type="paragraph" w:customStyle="1" w:styleId="279A552F70874294A36A2E79F28307CD1">
    <w:name w:val="279A552F70874294A36A2E79F28307CD1"/>
    <w:rsid w:val="00F97A46"/>
    <w:pPr>
      <w:spacing w:after="200" w:line="276" w:lineRule="auto"/>
    </w:pPr>
    <w:rPr>
      <w:rFonts w:ascii="Arial" w:eastAsiaTheme="minorHAnsi" w:hAnsi="Arial"/>
      <w:lang w:val="fr-FR"/>
    </w:rPr>
  </w:style>
  <w:style w:type="paragraph" w:customStyle="1" w:styleId="42842794A0654ABDA1331F9FAC1D26071">
    <w:name w:val="42842794A0654ABDA1331F9FAC1D26071"/>
    <w:rsid w:val="00F97A46"/>
    <w:pPr>
      <w:spacing w:after="200" w:line="276" w:lineRule="auto"/>
    </w:pPr>
    <w:rPr>
      <w:rFonts w:ascii="Arial" w:eastAsiaTheme="minorHAnsi" w:hAnsi="Arial"/>
      <w:lang w:val="fr-FR"/>
    </w:rPr>
  </w:style>
  <w:style w:type="paragraph" w:customStyle="1" w:styleId="7C4856C52EDD441E98F07063E163C30C1">
    <w:name w:val="7C4856C52EDD441E98F07063E163C30C1"/>
    <w:rsid w:val="00F97A46"/>
    <w:pPr>
      <w:spacing w:after="200" w:line="276" w:lineRule="auto"/>
    </w:pPr>
    <w:rPr>
      <w:rFonts w:ascii="Arial" w:eastAsiaTheme="minorHAnsi" w:hAnsi="Arial"/>
      <w:lang w:val="fr-FR"/>
    </w:rPr>
  </w:style>
  <w:style w:type="paragraph" w:customStyle="1" w:styleId="9933C2DD38FE4F448F9C145CEC6762EB1">
    <w:name w:val="9933C2DD38FE4F448F9C145CEC6762EB1"/>
    <w:rsid w:val="00F97A46"/>
    <w:pPr>
      <w:spacing w:after="200" w:line="276" w:lineRule="auto"/>
    </w:pPr>
    <w:rPr>
      <w:rFonts w:ascii="Arial" w:eastAsiaTheme="minorHAnsi" w:hAnsi="Arial"/>
      <w:lang w:val="fr-FR"/>
    </w:rPr>
  </w:style>
  <w:style w:type="paragraph" w:customStyle="1" w:styleId="449E68307FCE49429094851AE94ED9441">
    <w:name w:val="449E68307FCE49429094851AE94ED9441"/>
    <w:rsid w:val="00F97A46"/>
    <w:pPr>
      <w:spacing w:after="200" w:line="276" w:lineRule="auto"/>
    </w:pPr>
    <w:rPr>
      <w:rFonts w:ascii="Arial" w:eastAsiaTheme="minorHAnsi" w:hAnsi="Arial"/>
      <w:lang w:val="fr-FR"/>
    </w:rPr>
  </w:style>
  <w:style w:type="paragraph" w:customStyle="1" w:styleId="B00EE1201A764706BB9F31F84FC7FD5B1">
    <w:name w:val="B00EE1201A764706BB9F31F84FC7FD5B1"/>
    <w:rsid w:val="00F97A46"/>
    <w:pPr>
      <w:spacing w:after="200" w:line="276" w:lineRule="auto"/>
    </w:pPr>
    <w:rPr>
      <w:rFonts w:ascii="Arial" w:eastAsiaTheme="minorHAnsi" w:hAnsi="Arial"/>
      <w:lang w:val="fr-FR"/>
    </w:rPr>
  </w:style>
  <w:style w:type="paragraph" w:customStyle="1" w:styleId="E679D9AE268642369BCFF7851F99086E1">
    <w:name w:val="E679D9AE268642369BCFF7851F99086E1"/>
    <w:rsid w:val="00F97A46"/>
    <w:pPr>
      <w:spacing w:after="200" w:line="276" w:lineRule="auto"/>
    </w:pPr>
    <w:rPr>
      <w:rFonts w:ascii="Arial" w:eastAsiaTheme="minorHAnsi" w:hAnsi="Arial"/>
      <w:lang w:val="fr-FR"/>
    </w:rPr>
  </w:style>
  <w:style w:type="paragraph" w:customStyle="1" w:styleId="0EFD16AE6B4C416194C58B388B7933D91">
    <w:name w:val="0EFD16AE6B4C416194C58B388B7933D91"/>
    <w:rsid w:val="00F97A46"/>
    <w:pPr>
      <w:spacing w:after="200" w:line="276" w:lineRule="auto"/>
    </w:pPr>
    <w:rPr>
      <w:rFonts w:ascii="Arial" w:eastAsiaTheme="minorHAnsi" w:hAnsi="Arial"/>
      <w:lang w:val="fr-FR"/>
    </w:rPr>
  </w:style>
  <w:style w:type="paragraph" w:customStyle="1" w:styleId="C03F48C977C0486B961416B131DC4C781">
    <w:name w:val="C03F48C977C0486B961416B131DC4C781"/>
    <w:rsid w:val="00F97A46"/>
    <w:pPr>
      <w:spacing w:after="200" w:line="276" w:lineRule="auto"/>
    </w:pPr>
    <w:rPr>
      <w:rFonts w:ascii="Arial" w:eastAsiaTheme="minorHAnsi" w:hAnsi="Arial"/>
      <w:lang w:val="fr-FR"/>
    </w:rPr>
  </w:style>
  <w:style w:type="paragraph" w:customStyle="1" w:styleId="12B23DC7D2774916843C919D28C6B3861">
    <w:name w:val="12B23DC7D2774916843C919D28C6B3861"/>
    <w:rsid w:val="00F97A46"/>
    <w:pPr>
      <w:spacing w:after="200" w:line="276" w:lineRule="auto"/>
    </w:pPr>
    <w:rPr>
      <w:rFonts w:ascii="Arial" w:eastAsiaTheme="minorHAnsi" w:hAnsi="Arial"/>
      <w:lang w:val="fr-FR"/>
    </w:rPr>
  </w:style>
  <w:style w:type="paragraph" w:customStyle="1" w:styleId="CA6B2FB65DA54D5E990EAAA0E7D06D881">
    <w:name w:val="CA6B2FB65DA54D5E990EAAA0E7D06D881"/>
    <w:rsid w:val="00F97A46"/>
    <w:pPr>
      <w:spacing w:after="200" w:line="276" w:lineRule="auto"/>
    </w:pPr>
    <w:rPr>
      <w:rFonts w:ascii="Arial" w:eastAsiaTheme="minorHAnsi" w:hAnsi="Arial"/>
      <w:lang w:val="fr-FR"/>
    </w:rPr>
  </w:style>
  <w:style w:type="paragraph" w:customStyle="1" w:styleId="E659277DEEF14F2087C521FE56E90D441">
    <w:name w:val="E659277DEEF14F2087C521FE56E90D441"/>
    <w:rsid w:val="00F97A46"/>
    <w:pPr>
      <w:spacing w:after="200" w:line="276" w:lineRule="auto"/>
    </w:pPr>
    <w:rPr>
      <w:rFonts w:ascii="Arial" w:eastAsiaTheme="minorHAnsi" w:hAnsi="Arial"/>
      <w:lang w:val="fr-FR"/>
    </w:rPr>
  </w:style>
  <w:style w:type="paragraph" w:customStyle="1" w:styleId="EC742BBC07C44E8BB2EEE0235C17170E1">
    <w:name w:val="EC742BBC07C44E8BB2EEE0235C17170E1"/>
    <w:rsid w:val="00F97A46"/>
    <w:pPr>
      <w:spacing w:after="200" w:line="276" w:lineRule="auto"/>
    </w:pPr>
    <w:rPr>
      <w:rFonts w:ascii="Arial" w:eastAsiaTheme="minorHAnsi" w:hAnsi="Arial"/>
      <w:lang w:val="fr-FR"/>
    </w:rPr>
  </w:style>
  <w:style w:type="paragraph" w:customStyle="1" w:styleId="26979BC502614758858BE7A49A6347F01">
    <w:name w:val="26979BC502614758858BE7A49A6347F01"/>
    <w:rsid w:val="00F97A46"/>
    <w:pPr>
      <w:spacing w:after="200" w:line="276" w:lineRule="auto"/>
    </w:pPr>
    <w:rPr>
      <w:rFonts w:ascii="Arial" w:eastAsiaTheme="minorHAnsi" w:hAnsi="Arial"/>
      <w:lang w:val="fr-FR"/>
    </w:rPr>
  </w:style>
  <w:style w:type="paragraph" w:customStyle="1" w:styleId="D02BB4C5F6A742D8BCB23955D03429011">
    <w:name w:val="D02BB4C5F6A742D8BCB23955D03429011"/>
    <w:rsid w:val="00F97A46"/>
    <w:pPr>
      <w:spacing w:after="200" w:line="276" w:lineRule="auto"/>
    </w:pPr>
    <w:rPr>
      <w:rFonts w:ascii="Arial" w:eastAsiaTheme="minorHAnsi" w:hAnsi="Arial"/>
      <w:lang w:val="fr-FR"/>
    </w:rPr>
  </w:style>
  <w:style w:type="paragraph" w:customStyle="1" w:styleId="FD58384A06B04584A403687D359F6D6C1">
    <w:name w:val="FD58384A06B04584A403687D359F6D6C1"/>
    <w:rsid w:val="00F97A46"/>
    <w:pPr>
      <w:spacing w:after="200" w:line="276" w:lineRule="auto"/>
    </w:pPr>
    <w:rPr>
      <w:rFonts w:ascii="Arial" w:eastAsiaTheme="minorHAnsi" w:hAnsi="Arial"/>
      <w:lang w:val="fr-FR"/>
    </w:rPr>
  </w:style>
  <w:style w:type="paragraph" w:customStyle="1" w:styleId="096219F7249B4B8ABD3AA14DF485A0CE1">
    <w:name w:val="096219F7249B4B8ABD3AA14DF485A0CE1"/>
    <w:rsid w:val="00F97A46"/>
    <w:pPr>
      <w:spacing w:after="200" w:line="276" w:lineRule="auto"/>
    </w:pPr>
    <w:rPr>
      <w:rFonts w:ascii="Arial" w:eastAsiaTheme="minorHAnsi" w:hAnsi="Arial"/>
      <w:lang w:val="fr-FR"/>
    </w:rPr>
  </w:style>
  <w:style w:type="paragraph" w:customStyle="1" w:styleId="B9CEF98BB86442FF901C29DE54275B991">
    <w:name w:val="B9CEF98BB86442FF901C29DE54275B991"/>
    <w:rsid w:val="00F97A46"/>
    <w:pPr>
      <w:spacing w:after="200" w:line="276" w:lineRule="auto"/>
    </w:pPr>
    <w:rPr>
      <w:rFonts w:ascii="Arial" w:eastAsiaTheme="minorHAnsi" w:hAnsi="Arial"/>
      <w:lang w:val="fr-FR"/>
    </w:rPr>
  </w:style>
  <w:style w:type="paragraph" w:customStyle="1" w:styleId="867DC7F704C6477C82D103C8F271F64B1">
    <w:name w:val="867DC7F704C6477C82D103C8F271F64B1"/>
    <w:rsid w:val="00F97A46"/>
    <w:pPr>
      <w:spacing w:after="200" w:line="276" w:lineRule="auto"/>
    </w:pPr>
    <w:rPr>
      <w:rFonts w:ascii="Arial" w:eastAsiaTheme="minorHAnsi" w:hAnsi="Arial"/>
      <w:lang w:val="fr-FR"/>
    </w:rPr>
  </w:style>
  <w:style w:type="paragraph" w:customStyle="1" w:styleId="6DB7BDB1892141C68FD04B3DC8A74F4E1">
    <w:name w:val="6DB7BDB1892141C68FD04B3DC8A74F4E1"/>
    <w:rsid w:val="00F97A46"/>
    <w:pPr>
      <w:spacing w:after="200" w:line="276" w:lineRule="auto"/>
    </w:pPr>
    <w:rPr>
      <w:rFonts w:ascii="Arial" w:eastAsiaTheme="minorHAnsi" w:hAnsi="Arial"/>
      <w:lang w:val="fr-FR"/>
    </w:rPr>
  </w:style>
  <w:style w:type="paragraph" w:customStyle="1" w:styleId="33645FDF44384D9BB6A869FCA6CFDE671">
    <w:name w:val="33645FDF44384D9BB6A869FCA6CFDE671"/>
    <w:rsid w:val="00F97A46"/>
    <w:pPr>
      <w:spacing w:after="200" w:line="276" w:lineRule="auto"/>
    </w:pPr>
    <w:rPr>
      <w:rFonts w:ascii="Arial" w:eastAsiaTheme="minorHAnsi" w:hAnsi="Arial"/>
      <w:lang w:val="fr-FR"/>
    </w:rPr>
  </w:style>
  <w:style w:type="paragraph" w:customStyle="1" w:styleId="2F1B299248554A15927C3EF9F6826B8B1">
    <w:name w:val="2F1B299248554A15927C3EF9F6826B8B1"/>
    <w:rsid w:val="00F97A46"/>
    <w:pPr>
      <w:spacing w:after="200" w:line="276" w:lineRule="auto"/>
    </w:pPr>
    <w:rPr>
      <w:rFonts w:ascii="Arial" w:eastAsiaTheme="minorHAnsi" w:hAnsi="Arial"/>
      <w:lang w:val="fr-FR"/>
    </w:rPr>
  </w:style>
  <w:style w:type="paragraph" w:customStyle="1" w:styleId="6F6F72358AFC456D8ADF4387016E86FE1">
    <w:name w:val="6F6F72358AFC456D8ADF4387016E86FE1"/>
    <w:rsid w:val="00F97A46"/>
    <w:pPr>
      <w:spacing w:after="200" w:line="276" w:lineRule="auto"/>
    </w:pPr>
    <w:rPr>
      <w:rFonts w:ascii="Arial" w:eastAsiaTheme="minorHAnsi" w:hAnsi="Arial"/>
      <w:lang w:val="fr-FR"/>
    </w:rPr>
  </w:style>
  <w:style w:type="paragraph" w:customStyle="1" w:styleId="2183BBB5088A4FC48AB29F98C0F3A4AF1">
    <w:name w:val="2183BBB5088A4FC48AB29F98C0F3A4AF1"/>
    <w:rsid w:val="00F97A46"/>
    <w:pPr>
      <w:spacing w:after="200" w:line="276" w:lineRule="auto"/>
    </w:pPr>
    <w:rPr>
      <w:rFonts w:ascii="Arial" w:eastAsiaTheme="minorHAnsi" w:hAnsi="Arial"/>
      <w:lang w:val="fr-FR"/>
    </w:rPr>
  </w:style>
  <w:style w:type="paragraph" w:customStyle="1" w:styleId="F7FBEA342E7E4360BF0D21AF73450CDA1">
    <w:name w:val="F7FBEA342E7E4360BF0D21AF73450CDA1"/>
    <w:rsid w:val="00F97A46"/>
    <w:pPr>
      <w:spacing w:after="200" w:line="276" w:lineRule="auto"/>
    </w:pPr>
    <w:rPr>
      <w:rFonts w:ascii="Arial" w:eastAsiaTheme="minorHAnsi" w:hAnsi="Arial"/>
      <w:lang w:val="fr-FR"/>
    </w:rPr>
  </w:style>
  <w:style w:type="paragraph" w:customStyle="1" w:styleId="EFF1F63F73214EA39B6BDB68376A51061">
    <w:name w:val="EFF1F63F73214EA39B6BDB68376A51061"/>
    <w:rsid w:val="00F97A46"/>
    <w:pPr>
      <w:spacing w:after="200" w:line="276" w:lineRule="auto"/>
    </w:pPr>
    <w:rPr>
      <w:rFonts w:ascii="Arial" w:eastAsiaTheme="minorHAnsi" w:hAnsi="Arial"/>
      <w:lang w:val="fr-FR"/>
    </w:rPr>
  </w:style>
  <w:style w:type="paragraph" w:customStyle="1" w:styleId="D023CD49E12744539623A0CCB3EC0F111">
    <w:name w:val="D023CD49E12744539623A0CCB3EC0F111"/>
    <w:rsid w:val="00F97A46"/>
    <w:pPr>
      <w:spacing w:after="200" w:line="276" w:lineRule="auto"/>
    </w:pPr>
    <w:rPr>
      <w:rFonts w:ascii="Arial" w:eastAsiaTheme="minorHAnsi" w:hAnsi="Arial"/>
      <w:lang w:val="fr-FR"/>
    </w:rPr>
  </w:style>
  <w:style w:type="paragraph" w:customStyle="1" w:styleId="A1ED8E009AE14DFC9910DF1BFDDC866C1">
    <w:name w:val="A1ED8E009AE14DFC9910DF1BFDDC866C1"/>
    <w:rsid w:val="00F97A46"/>
    <w:pPr>
      <w:spacing w:after="200" w:line="276" w:lineRule="auto"/>
    </w:pPr>
    <w:rPr>
      <w:rFonts w:ascii="Arial" w:eastAsiaTheme="minorHAnsi" w:hAnsi="Arial"/>
      <w:lang w:val="fr-FR"/>
    </w:rPr>
  </w:style>
  <w:style w:type="paragraph" w:customStyle="1" w:styleId="3DD0DDBB92FB4E6B8DC860179B36BE2F1">
    <w:name w:val="3DD0DDBB92FB4E6B8DC860179B36BE2F1"/>
    <w:rsid w:val="00F97A46"/>
    <w:pPr>
      <w:spacing w:after="200" w:line="276" w:lineRule="auto"/>
    </w:pPr>
    <w:rPr>
      <w:rFonts w:ascii="Arial" w:eastAsiaTheme="minorHAnsi" w:hAnsi="Arial"/>
      <w:lang w:val="fr-FR"/>
    </w:rPr>
  </w:style>
  <w:style w:type="paragraph" w:customStyle="1" w:styleId="ECAAE4FA46BB4AA78DCBC820414E51CE1">
    <w:name w:val="ECAAE4FA46BB4AA78DCBC820414E51CE1"/>
    <w:rsid w:val="00F97A46"/>
    <w:pPr>
      <w:spacing w:after="200" w:line="276" w:lineRule="auto"/>
    </w:pPr>
    <w:rPr>
      <w:rFonts w:ascii="Arial" w:eastAsiaTheme="minorHAnsi" w:hAnsi="Arial"/>
      <w:lang w:val="fr-FR"/>
    </w:rPr>
  </w:style>
  <w:style w:type="paragraph" w:customStyle="1" w:styleId="14DCFC708CB844AFB207F4ECFB56D35B1">
    <w:name w:val="14DCFC708CB844AFB207F4ECFB56D35B1"/>
    <w:rsid w:val="00F97A46"/>
    <w:pPr>
      <w:spacing w:after="200" w:line="276" w:lineRule="auto"/>
    </w:pPr>
    <w:rPr>
      <w:rFonts w:ascii="Arial" w:eastAsiaTheme="minorHAnsi" w:hAnsi="Arial"/>
      <w:lang w:val="fr-FR"/>
    </w:rPr>
  </w:style>
  <w:style w:type="paragraph" w:customStyle="1" w:styleId="645B5A159A3C498CA1CD67CD21AD76C41">
    <w:name w:val="645B5A159A3C498CA1CD67CD21AD76C41"/>
    <w:rsid w:val="00F97A46"/>
    <w:pPr>
      <w:spacing w:after="200" w:line="276" w:lineRule="auto"/>
    </w:pPr>
    <w:rPr>
      <w:rFonts w:ascii="Arial" w:eastAsiaTheme="minorHAnsi" w:hAnsi="Arial"/>
      <w:lang w:val="fr-FR"/>
    </w:rPr>
  </w:style>
  <w:style w:type="paragraph" w:customStyle="1" w:styleId="7274DA6094174DF48BF872F332895C9C1">
    <w:name w:val="7274DA6094174DF48BF872F332895C9C1"/>
    <w:rsid w:val="00F97A46"/>
    <w:pPr>
      <w:spacing w:after="200" w:line="276" w:lineRule="auto"/>
    </w:pPr>
    <w:rPr>
      <w:rFonts w:ascii="Arial" w:eastAsiaTheme="minorHAnsi" w:hAnsi="Arial"/>
      <w:lang w:val="fr-FR"/>
    </w:rPr>
  </w:style>
  <w:style w:type="paragraph" w:customStyle="1" w:styleId="55592600CF6541E2A171F51735EBC55A1">
    <w:name w:val="55592600CF6541E2A171F51735EBC55A1"/>
    <w:rsid w:val="00F97A46"/>
    <w:pPr>
      <w:spacing w:after="200" w:line="276" w:lineRule="auto"/>
      <w:ind w:left="720"/>
      <w:contextualSpacing/>
    </w:pPr>
    <w:rPr>
      <w:rFonts w:eastAsiaTheme="minorHAnsi"/>
      <w:lang w:val="fr-FR"/>
    </w:rPr>
  </w:style>
  <w:style w:type="paragraph" w:customStyle="1" w:styleId="554B16385C604D9489A241C7F35ACF021">
    <w:name w:val="554B16385C604D9489A241C7F35ACF021"/>
    <w:rsid w:val="00F97A46"/>
    <w:pPr>
      <w:spacing w:after="200" w:line="276" w:lineRule="auto"/>
      <w:ind w:left="720"/>
      <w:contextualSpacing/>
    </w:pPr>
    <w:rPr>
      <w:rFonts w:eastAsiaTheme="minorHAnsi"/>
      <w:lang w:val="fr-FR"/>
    </w:rPr>
  </w:style>
  <w:style w:type="paragraph" w:customStyle="1" w:styleId="5D20DE2F81E248F89516F54D652FEBE61">
    <w:name w:val="5D20DE2F81E248F89516F54D652FEBE61"/>
    <w:rsid w:val="00F97A46"/>
    <w:pPr>
      <w:spacing w:after="200" w:line="276" w:lineRule="auto"/>
      <w:ind w:left="720"/>
      <w:contextualSpacing/>
    </w:pPr>
    <w:rPr>
      <w:rFonts w:eastAsiaTheme="minorHAnsi"/>
      <w:lang w:val="fr-FR"/>
    </w:rPr>
  </w:style>
  <w:style w:type="paragraph" w:customStyle="1" w:styleId="6920335ABE194C32A6F84C96841E178C1">
    <w:name w:val="6920335ABE194C32A6F84C96841E178C1"/>
    <w:rsid w:val="00F97A46"/>
    <w:pPr>
      <w:spacing w:after="200" w:line="276" w:lineRule="auto"/>
    </w:pPr>
    <w:rPr>
      <w:rFonts w:ascii="Arial" w:eastAsiaTheme="minorHAnsi" w:hAnsi="Arial"/>
      <w:lang w:val="fr-FR"/>
    </w:rPr>
  </w:style>
  <w:style w:type="paragraph" w:customStyle="1" w:styleId="F007CCC89A794D55A793129C0EB5AF491">
    <w:name w:val="F007CCC89A794D55A793129C0EB5AF491"/>
    <w:rsid w:val="00F97A46"/>
    <w:pPr>
      <w:spacing w:after="200" w:line="276" w:lineRule="auto"/>
    </w:pPr>
    <w:rPr>
      <w:rFonts w:ascii="Arial" w:eastAsiaTheme="minorHAnsi" w:hAnsi="Arial"/>
      <w:lang w:val="fr-FR"/>
    </w:rPr>
  </w:style>
  <w:style w:type="paragraph" w:customStyle="1" w:styleId="676557D61BF54A8AA43A888C95CD25271">
    <w:name w:val="676557D61BF54A8AA43A888C95CD25271"/>
    <w:rsid w:val="00F97A46"/>
    <w:pPr>
      <w:spacing w:after="200" w:line="276" w:lineRule="auto"/>
    </w:pPr>
    <w:rPr>
      <w:rFonts w:ascii="Arial" w:eastAsiaTheme="minorHAnsi" w:hAnsi="Arial"/>
      <w:lang w:val="fr-FR"/>
    </w:rPr>
  </w:style>
  <w:style w:type="paragraph" w:customStyle="1" w:styleId="C1A221E0862D4C4B91616590FFCC3AD21">
    <w:name w:val="C1A221E0862D4C4B91616590FFCC3AD21"/>
    <w:rsid w:val="00F97A46"/>
    <w:pPr>
      <w:spacing w:after="200" w:line="276" w:lineRule="auto"/>
    </w:pPr>
    <w:rPr>
      <w:rFonts w:ascii="Arial" w:eastAsiaTheme="minorHAnsi" w:hAnsi="Arial"/>
      <w:lang w:val="fr-FR"/>
    </w:rPr>
  </w:style>
  <w:style w:type="paragraph" w:customStyle="1" w:styleId="32B08867FADF4E7A8C912CD9D3785F281">
    <w:name w:val="32B08867FADF4E7A8C912CD9D3785F281"/>
    <w:rsid w:val="00F97A46"/>
    <w:pPr>
      <w:spacing w:after="200" w:line="276" w:lineRule="auto"/>
    </w:pPr>
    <w:rPr>
      <w:rFonts w:ascii="Arial" w:eastAsiaTheme="minorHAnsi" w:hAnsi="Arial"/>
      <w:lang w:val="fr-FR"/>
    </w:rPr>
  </w:style>
  <w:style w:type="paragraph" w:customStyle="1" w:styleId="25C0B953B422413296CDFC42BACC58741">
    <w:name w:val="25C0B953B422413296CDFC42BACC58741"/>
    <w:rsid w:val="00F97A46"/>
    <w:pPr>
      <w:spacing w:after="200" w:line="276" w:lineRule="auto"/>
    </w:pPr>
    <w:rPr>
      <w:rFonts w:ascii="Arial" w:eastAsiaTheme="minorHAnsi" w:hAnsi="Arial"/>
      <w:lang w:val="fr-FR"/>
    </w:rPr>
  </w:style>
  <w:style w:type="paragraph" w:customStyle="1" w:styleId="0590EBF945E4408380A202BB2BEF665B1">
    <w:name w:val="0590EBF945E4408380A202BB2BEF665B1"/>
    <w:rsid w:val="00F97A46"/>
    <w:pPr>
      <w:spacing w:after="200" w:line="276" w:lineRule="auto"/>
    </w:pPr>
    <w:rPr>
      <w:rFonts w:ascii="Arial" w:eastAsiaTheme="minorHAnsi" w:hAnsi="Arial"/>
      <w:lang w:val="fr-FR"/>
    </w:rPr>
  </w:style>
  <w:style w:type="paragraph" w:customStyle="1" w:styleId="AB4722D865B643DAB3A38038C9790F9C1">
    <w:name w:val="AB4722D865B643DAB3A38038C9790F9C1"/>
    <w:rsid w:val="00F97A46"/>
    <w:pPr>
      <w:spacing w:after="200" w:line="276" w:lineRule="auto"/>
    </w:pPr>
    <w:rPr>
      <w:rFonts w:ascii="Arial" w:eastAsiaTheme="minorHAnsi" w:hAnsi="Arial"/>
      <w:lang w:val="fr-FR"/>
    </w:rPr>
  </w:style>
  <w:style w:type="paragraph" w:customStyle="1" w:styleId="7694775AF5484475A303252C49CF683A1">
    <w:name w:val="7694775AF5484475A303252C49CF683A1"/>
    <w:rsid w:val="00F97A46"/>
    <w:pPr>
      <w:spacing w:after="200" w:line="276" w:lineRule="auto"/>
    </w:pPr>
    <w:rPr>
      <w:rFonts w:ascii="Arial" w:eastAsiaTheme="minorHAnsi" w:hAnsi="Arial"/>
      <w:lang w:val="fr-FR"/>
    </w:rPr>
  </w:style>
  <w:style w:type="paragraph" w:customStyle="1" w:styleId="FD16439B2C9D48888067DD1DF159245A1">
    <w:name w:val="FD16439B2C9D48888067DD1DF159245A1"/>
    <w:rsid w:val="00F97A46"/>
    <w:pPr>
      <w:spacing w:after="200" w:line="276" w:lineRule="auto"/>
    </w:pPr>
    <w:rPr>
      <w:rFonts w:ascii="Arial" w:eastAsiaTheme="minorHAnsi" w:hAnsi="Arial"/>
      <w:lang w:val="fr-FR"/>
    </w:rPr>
  </w:style>
  <w:style w:type="paragraph" w:customStyle="1" w:styleId="67465D81F1934436BBB77BA733C0067A1">
    <w:name w:val="67465D81F1934436BBB77BA733C0067A1"/>
    <w:rsid w:val="00F97A46"/>
    <w:pPr>
      <w:keepNext/>
      <w:keepLines/>
      <w:spacing w:before="200" w:after="0" w:line="276" w:lineRule="auto"/>
      <w:outlineLvl w:val="1"/>
    </w:pPr>
    <w:rPr>
      <w:rFonts w:asciiTheme="majorHAnsi" w:eastAsiaTheme="majorEastAsia" w:hAnsiTheme="majorHAnsi" w:cstheme="majorBidi"/>
      <w:b/>
      <w:bCs/>
      <w:color w:val="005386"/>
      <w:sz w:val="26"/>
      <w:szCs w:val="26"/>
      <w:lang w:val="fr-FR"/>
    </w:rPr>
  </w:style>
  <w:style w:type="paragraph" w:customStyle="1" w:styleId="F237B030CDB14634A34AE6577A987E2E1">
    <w:name w:val="F237B030CDB14634A34AE6577A987E2E1"/>
    <w:rsid w:val="00F97A46"/>
    <w:pPr>
      <w:spacing w:after="200" w:line="276" w:lineRule="auto"/>
    </w:pPr>
    <w:rPr>
      <w:rFonts w:ascii="Arial" w:eastAsiaTheme="minorHAnsi" w:hAnsi="Arial"/>
      <w:lang w:val="fr-FR"/>
    </w:rPr>
  </w:style>
  <w:style w:type="paragraph" w:customStyle="1" w:styleId="4693775C2CDD4A7B9266403A9A639E7D1">
    <w:name w:val="4693775C2CDD4A7B9266403A9A639E7D1"/>
    <w:rsid w:val="00F97A46"/>
    <w:pPr>
      <w:spacing w:after="200" w:line="276" w:lineRule="auto"/>
    </w:pPr>
    <w:rPr>
      <w:rFonts w:ascii="Arial" w:eastAsiaTheme="minorHAnsi" w:hAnsi="Arial"/>
      <w:lang w:val="fr-FR"/>
    </w:rPr>
  </w:style>
  <w:style w:type="paragraph" w:customStyle="1" w:styleId="7D975D3EE9B742FEBA0F7C0D19219B561">
    <w:name w:val="7D975D3EE9B742FEBA0F7C0D19219B561"/>
    <w:rsid w:val="00F97A46"/>
    <w:pPr>
      <w:spacing w:after="200" w:line="276" w:lineRule="auto"/>
    </w:pPr>
    <w:rPr>
      <w:rFonts w:ascii="Arial" w:eastAsiaTheme="minorHAnsi" w:hAnsi="Arial"/>
      <w:lang w:val="fr-FR"/>
    </w:rPr>
  </w:style>
  <w:style w:type="paragraph" w:customStyle="1" w:styleId="E42A6E43256542B893D5349F7FEBD1481">
    <w:name w:val="E42A6E43256542B893D5349F7FEBD1481"/>
    <w:rsid w:val="00F97A46"/>
    <w:pPr>
      <w:spacing w:after="200" w:line="276" w:lineRule="auto"/>
    </w:pPr>
    <w:rPr>
      <w:rFonts w:ascii="Arial" w:eastAsiaTheme="minorHAnsi" w:hAnsi="Arial"/>
      <w:lang w:val="fr-FR"/>
    </w:rPr>
  </w:style>
  <w:style w:type="paragraph" w:customStyle="1" w:styleId="C99D3DBB51D54D77B5AA4268228D188F1">
    <w:name w:val="C99D3DBB51D54D77B5AA4268228D188F1"/>
    <w:rsid w:val="00F97A46"/>
    <w:pPr>
      <w:spacing w:after="200" w:line="276" w:lineRule="auto"/>
    </w:pPr>
    <w:rPr>
      <w:rFonts w:ascii="Arial" w:eastAsiaTheme="minorHAnsi" w:hAnsi="Arial"/>
      <w:lang w:val="fr-FR"/>
    </w:rPr>
  </w:style>
  <w:style w:type="paragraph" w:customStyle="1" w:styleId="06A434ADD87D421D89FBA605DAF04F461">
    <w:name w:val="06A434ADD87D421D89FBA605DAF04F461"/>
    <w:rsid w:val="00F97A46"/>
    <w:pPr>
      <w:spacing w:after="200" w:line="276" w:lineRule="auto"/>
    </w:pPr>
    <w:rPr>
      <w:rFonts w:ascii="Arial" w:eastAsiaTheme="minorHAnsi" w:hAnsi="Arial"/>
      <w:lang w:val="fr-FR"/>
    </w:rPr>
  </w:style>
  <w:style w:type="paragraph" w:customStyle="1" w:styleId="DC766F6061B94AD3855190A98F53D1011">
    <w:name w:val="DC766F6061B94AD3855190A98F53D1011"/>
    <w:rsid w:val="00F97A46"/>
    <w:pPr>
      <w:keepNext/>
      <w:keepLines/>
      <w:spacing w:before="200" w:after="0" w:line="276" w:lineRule="auto"/>
      <w:outlineLvl w:val="1"/>
    </w:pPr>
    <w:rPr>
      <w:rFonts w:asciiTheme="majorHAnsi" w:eastAsiaTheme="majorEastAsia" w:hAnsiTheme="majorHAnsi" w:cstheme="majorBidi"/>
      <w:b/>
      <w:bCs/>
      <w:color w:val="005386"/>
      <w:sz w:val="26"/>
      <w:szCs w:val="26"/>
      <w:lang w:val="fr-FR"/>
    </w:rPr>
  </w:style>
  <w:style w:type="paragraph" w:customStyle="1" w:styleId="EC9F2BE1DA35422C90F2BFF17712F04C1">
    <w:name w:val="EC9F2BE1DA35422C90F2BFF17712F04C1"/>
    <w:rsid w:val="00F97A46"/>
    <w:pPr>
      <w:keepNext/>
      <w:keepLines/>
      <w:spacing w:before="200" w:after="0" w:line="276" w:lineRule="auto"/>
      <w:outlineLvl w:val="1"/>
    </w:pPr>
    <w:rPr>
      <w:rFonts w:asciiTheme="majorHAnsi" w:eastAsiaTheme="majorEastAsia" w:hAnsiTheme="majorHAnsi" w:cstheme="majorBidi"/>
      <w:b/>
      <w:bCs/>
      <w:color w:val="005386"/>
      <w:sz w:val="26"/>
      <w:szCs w:val="26"/>
      <w:lang w:val="fr-FR"/>
    </w:rPr>
  </w:style>
  <w:style w:type="paragraph" w:customStyle="1" w:styleId="AC2E42973AC147DAB4EF40AFF24241691">
    <w:name w:val="AC2E42973AC147DAB4EF40AFF24241691"/>
    <w:rsid w:val="00F97A46"/>
    <w:pPr>
      <w:spacing w:after="200" w:line="276" w:lineRule="auto"/>
    </w:pPr>
    <w:rPr>
      <w:rFonts w:ascii="Arial" w:eastAsiaTheme="minorHAnsi" w:hAnsi="Arial"/>
      <w:lang w:val="fr-FR"/>
    </w:rPr>
  </w:style>
  <w:style w:type="paragraph" w:customStyle="1" w:styleId="36504EC7F75240DCA275F3118A9C8E6D1">
    <w:name w:val="36504EC7F75240DCA275F3118A9C8E6D1"/>
    <w:rsid w:val="00F97A46"/>
    <w:pPr>
      <w:spacing w:after="200" w:line="276" w:lineRule="auto"/>
    </w:pPr>
    <w:rPr>
      <w:rFonts w:ascii="Arial" w:eastAsiaTheme="minorHAnsi" w:hAnsi="Arial"/>
      <w:lang w:val="fr-FR"/>
    </w:rPr>
  </w:style>
  <w:style w:type="paragraph" w:customStyle="1" w:styleId="7527D9AE95F849ABB9DECB2FAC741BA01">
    <w:name w:val="7527D9AE95F849ABB9DECB2FAC741BA01"/>
    <w:rsid w:val="00F97A46"/>
    <w:pPr>
      <w:spacing w:after="200" w:line="276" w:lineRule="auto"/>
    </w:pPr>
    <w:rPr>
      <w:rFonts w:ascii="Arial" w:eastAsiaTheme="minorHAnsi" w:hAnsi="Arial"/>
      <w:lang w:val="fr-FR"/>
    </w:rPr>
  </w:style>
  <w:style w:type="paragraph" w:customStyle="1" w:styleId="497A1B0CAA884E2593D33312DFAB806E1">
    <w:name w:val="497A1B0CAA884E2593D33312DFAB806E1"/>
    <w:rsid w:val="00F97A46"/>
    <w:pPr>
      <w:spacing w:after="200" w:line="276" w:lineRule="auto"/>
    </w:pPr>
    <w:rPr>
      <w:rFonts w:ascii="Arial" w:eastAsiaTheme="minorHAnsi" w:hAnsi="Arial"/>
      <w:lang w:val="fr-FR"/>
    </w:rPr>
  </w:style>
  <w:style w:type="paragraph" w:customStyle="1" w:styleId="6893FA2AAAED4EA4BAF34559B177E7CD1">
    <w:name w:val="6893FA2AAAED4EA4BAF34559B177E7CD1"/>
    <w:rsid w:val="00F97A46"/>
    <w:pPr>
      <w:spacing w:after="200" w:line="276" w:lineRule="auto"/>
    </w:pPr>
    <w:rPr>
      <w:rFonts w:ascii="Arial" w:eastAsiaTheme="minorHAnsi" w:hAnsi="Arial"/>
      <w:lang w:val="fr-FR"/>
    </w:rPr>
  </w:style>
  <w:style w:type="paragraph" w:customStyle="1" w:styleId="C72864E985E94DBC8B69FB2F6EE9E9871">
    <w:name w:val="C72864E985E94DBC8B69FB2F6EE9E9871"/>
    <w:rsid w:val="00F97A46"/>
    <w:pPr>
      <w:spacing w:after="200" w:line="276" w:lineRule="auto"/>
    </w:pPr>
    <w:rPr>
      <w:rFonts w:ascii="Arial" w:eastAsiaTheme="minorHAnsi" w:hAnsi="Arial"/>
      <w:lang w:val="fr-FR"/>
    </w:rPr>
  </w:style>
  <w:style w:type="paragraph" w:customStyle="1" w:styleId="BC920FE1E89748C19CC90F33AEDFA5DD1">
    <w:name w:val="BC920FE1E89748C19CC90F33AEDFA5DD1"/>
    <w:rsid w:val="00F97A46"/>
    <w:pPr>
      <w:spacing w:after="200" w:line="276" w:lineRule="auto"/>
    </w:pPr>
    <w:rPr>
      <w:rFonts w:ascii="Arial" w:eastAsiaTheme="minorHAnsi" w:hAnsi="Arial"/>
      <w:lang w:val="fr-FR"/>
    </w:rPr>
  </w:style>
  <w:style w:type="paragraph" w:customStyle="1" w:styleId="F8ED04CA804C4CE7843B079D5DA0FD401">
    <w:name w:val="F8ED04CA804C4CE7843B079D5DA0FD401"/>
    <w:rsid w:val="00F97A46"/>
    <w:pPr>
      <w:spacing w:after="200" w:line="276" w:lineRule="auto"/>
    </w:pPr>
    <w:rPr>
      <w:rFonts w:ascii="Arial" w:eastAsiaTheme="minorHAnsi" w:hAnsi="Arial"/>
      <w:lang w:val="fr-FR"/>
    </w:rPr>
  </w:style>
  <w:style w:type="paragraph" w:customStyle="1" w:styleId="E28A2CDE79014FC3AF24E71470D6B4CD1">
    <w:name w:val="E28A2CDE79014FC3AF24E71470D6B4CD1"/>
    <w:rsid w:val="00F97A46"/>
    <w:pPr>
      <w:spacing w:after="200" w:line="276" w:lineRule="auto"/>
    </w:pPr>
    <w:rPr>
      <w:rFonts w:ascii="Arial" w:eastAsiaTheme="minorHAnsi" w:hAnsi="Arial"/>
      <w:lang w:val="fr-FR"/>
    </w:rPr>
  </w:style>
  <w:style w:type="paragraph" w:customStyle="1" w:styleId="80257B4603EC4AC8B8A3BC9A2B2F107A1">
    <w:name w:val="80257B4603EC4AC8B8A3BC9A2B2F107A1"/>
    <w:rsid w:val="00F97A46"/>
    <w:pPr>
      <w:spacing w:after="200" w:line="276" w:lineRule="auto"/>
    </w:pPr>
    <w:rPr>
      <w:rFonts w:ascii="Arial" w:eastAsiaTheme="minorHAnsi" w:hAnsi="Arial"/>
      <w:lang w:val="fr-FR"/>
    </w:rPr>
  </w:style>
  <w:style w:type="paragraph" w:customStyle="1" w:styleId="CFA28C612E18437EB6375273E8B076141">
    <w:name w:val="CFA28C612E18437EB6375273E8B076141"/>
    <w:rsid w:val="00F97A46"/>
    <w:pPr>
      <w:tabs>
        <w:tab w:val="center" w:pos="4513"/>
        <w:tab w:val="right" w:pos="9026"/>
      </w:tabs>
      <w:spacing w:after="0" w:line="240" w:lineRule="auto"/>
    </w:pPr>
    <w:rPr>
      <w:rFonts w:ascii="Arial" w:eastAsiaTheme="minorHAnsi" w:hAnsi="Arial"/>
      <w:lang w:val="fr-FR"/>
    </w:rPr>
  </w:style>
  <w:style w:type="paragraph" w:customStyle="1" w:styleId="0701BBAAF58A41358D79F5C628BB01261">
    <w:name w:val="0701BBAAF58A41358D79F5C628BB01261"/>
    <w:rsid w:val="00F97A46"/>
    <w:pPr>
      <w:spacing w:after="200" w:line="276" w:lineRule="auto"/>
    </w:pPr>
    <w:rPr>
      <w:rFonts w:ascii="Arial" w:eastAsiaTheme="minorHAnsi" w:hAnsi="Arial"/>
      <w:lang w:val="fr-FR"/>
    </w:rPr>
  </w:style>
  <w:style w:type="paragraph" w:customStyle="1" w:styleId="3BA3185E0E074742B5194A1740ECDC7D1">
    <w:name w:val="3BA3185E0E074742B5194A1740ECDC7D1"/>
    <w:rsid w:val="00F97A46"/>
    <w:pPr>
      <w:spacing w:after="200" w:line="276" w:lineRule="auto"/>
    </w:pPr>
    <w:rPr>
      <w:rFonts w:ascii="Arial" w:eastAsiaTheme="minorHAnsi" w:hAnsi="Arial"/>
      <w:lang w:val="fr-FR"/>
    </w:rPr>
  </w:style>
  <w:style w:type="paragraph" w:customStyle="1" w:styleId="A86385F289FB404D82488A56516C57DE1">
    <w:name w:val="A86385F289FB404D82488A56516C57DE1"/>
    <w:rsid w:val="00F97A46"/>
    <w:pPr>
      <w:spacing w:after="200" w:line="276" w:lineRule="auto"/>
    </w:pPr>
    <w:rPr>
      <w:rFonts w:ascii="Arial" w:eastAsiaTheme="minorHAnsi" w:hAnsi="Arial"/>
      <w:lang w:val="fr-FR"/>
    </w:rPr>
  </w:style>
  <w:style w:type="paragraph" w:customStyle="1" w:styleId="551EE92CD686466D8B5EE907BFEC9B1A1">
    <w:name w:val="551EE92CD686466D8B5EE907BFEC9B1A1"/>
    <w:rsid w:val="00F97A46"/>
    <w:pPr>
      <w:spacing w:after="200" w:line="276" w:lineRule="auto"/>
    </w:pPr>
    <w:rPr>
      <w:rFonts w:ascii="Arial" w:eastAsiaTheme="minorHAnsi" w:hAnsi="Arial"/>
      <w:lang w:val="fr-FR"/>
    </w:rPr>
  </w:style>
  <w:style w:type="paragraph" w:customStyle="1" w:styleId="24147482CD6848349D3C25EAF280CA48">
    <w:name w:val="24147482CD6848349D3C25EAF280CA48"/>
    <w:rsid w:val="00F97A46"/>
    <w:pPr>
      <w:spacing w:after="200" w:line="276" w:lineRule="auto"/>
    </w:pPr>
    <w:rPr>
      <w:rFonts w:ascii="Arial" w:eastAsiaTheme="minorHAnsi" w:hAnsi="Arial"/>
      <w:lang w:val="fr-FR"/>
    </w:rPr>
  </w:style>
  <w:style w:type="paragraph" w:customStyle="1" w:styleId="E905873811FB4DA9936586F86579B6C1">
    <w:name w:val="E905873811FB4DA9936586F86579B6C1"/>
    <w:rsid w:val="00F97A46"/>
    <w:pPr>
      <w:spacing w:after="200" w:line="276" w:lineRule="auto"/>
    </w:pPr>
    <w:rPr>
      <w:rFonts w:ascii="Arial" w:eastAsiaTheme="minorHAnsi" w:hAnsi="Arial"/>
      <w:lang w:val="fr-FR"/>
    </w:rPr>
  </w:style>
  <w:style w:type="paragraph" w:customStyle="1" w:styleId="ECF9EFEC00AC488E8A94753B13F6BCCF">
    <w:name w:val="ECF9EFEC00AC488E8A94753B13F6BCCF"/>
    <w:rsid w:val="00F97A46"/>
    <w:pPr>
      <w:spacing w:after="200" w:line="276" w:lineRule="auto"/>
    </w:pPr>
    <w:rPr>
      <w:rFonts w:ascii="Arial" w:eastAsiaTheme="minorHAnsi" w:hAnsi="Arial"/>
      <w:lang w:val="fr-FR"/>
    </w:rPr>
  </w:style>
  <w:style w:type="paragraph" w:customStyle="1" w:styleId="5734DD38BEB24C31839021F9F9818630">
    <w:name w:val="5734DD38BEB24C31839021F9F9818630"/>
    <w:rsid w:val="00F97A46"/>
    <w:pPr>
      <w:spacing w:after="200" w:line="276" w:lineRule="auto"/>
    </w:pPr>
    <w:rPr>
      <w:rFonts w:ascii="Arial" w:eastAsiaTheme="minorHAnsi" w:hAnsi="Arial"/>
      <w:lang w:val="fr-FR"/>
    </w:rPr>
  </w:style>
  <w:style w:type="paragraph" w:customStyle="1" w:styleId="F9DD39F50C0143F0887F1A0A9E6A2D71">
    <w:name w:val="F9DD39F50C0143F0887F1A0A9E6A2D71"/>
    <w:rsid w:val="00F97A46"/>
    <w:pPr>
      <w:spacing w:after="200" w:line="276" w:lineRule="auto"/>
    </w:pPr>
    <w:rPr>
      <w:rFonts w:ascii="Arial" w:eastAsiaTheme="minorHAnsi" w:hAnsi="Arial"/>
      <w:lang w:val="fr-FR"/>
    </w:rPr>
  </w:style>
  <w:style w:type="paragraph" w:customStyle="1" w:styleId="ADF65CDE7B084B91B5DD68D775C6A237">
    <w:name w:val="ADF65CDE7B084B91B5DD68D775C6A237"/>
    <w:rsid w:val="00F97A46"/>
    <w:pPr>
      <w:spacing w:after="200" w:line="276" w:lineRule="auto"/>
    </w:pPr>
    <w:rPr>
      <w:rFonts w:ascii="Arial" w:eastAsiaTheme="minorHAnsi" w:hAnsi="Arial"/>
      <w:lang w:val="fr-FR"/>
    </w:rPr>
  </w:style>
  <w:style w:type="paragraph" w:customStyle="1" w:styleId="35610FB38FBE4B87B9D700B764B5DDD1">
    <w:name w:val="35610FB38FBE4B87B9D700B764B5DDD1"/>
    <w:rsid w:val="00F97A46"/>
    <w:pPr>
      <w:spacing w:after="200" w:line="276" w:lineRule="auto"/>
    </w:pPr>
    <w:rPr>
      <w:rFonts w:ascii="Arial" w:eastAsiaTheme="minorHAnsi" w:hAnsi="Arial"/>
      <w:lang w:val="fr-FR"/>
    </w:rPr>
  </w:style>
  <w:style w:type="paragraph" w:customStyle="1" w:styleId="D2EBBAC28235443880D34A9393C24B77">
    <w:name w:val="D2EBBAC28235443880D34A9393C24B77"/>
    <w:rsid w:val="00F97A46"/>
  </w:style>
  <w:style w:type="paragraph" w:customStyle="1" w:styleId="7C8DA76C8FB74CD7AC7802BFD1B195EF">
    <w:name w:val="7C8DA76C8FB74CD7AC7802BFD1B195EF"/>
    <w:rsid w:val="00F97A46"/>
  </w:style>
  <w:style w:type="paragraph" w:customStyle="1" w:styleId="B3C4A7D0F52247D9A1643C687FF430DF">
    <w:name w:val="B3C4A7D0F52247D9A1643C687FF430DF"/>
    <w:rsid w:val="00F97A46"/>
  </w:style>
  <w:style w:type="paragraph" w:customStyle="1" w:styleId="F3119A842F6C46D19DB56944065681B0">
    <w:name w:val="F3119A842F6C46D19DB56944065681B0"/>
    <w:rsid w:val="00F97A46"/>
  </w:style>
  <w:style w:type="paragraph" w:customStyle="1" w:styleId="AA33AFEB1C4041BDAFF916DA95E7E413">
    <w:name w:val="AA33AFEB1C4041BDAFF916DA95E7E413"/>
    <w:rsid w:val="00F35D0B"/>
  </w:style>
  <w:style w:type="paragraph" w:customStyle="1" w:styleId="BF747868AC4F40D5AF4155184961C565">
    <w:name w:val="BF747868AC4F40D5AF4155184961C565"/>
    <w:rsid w:val="00F35D0B"/>
  </w:style>
  <w:style w:type="paragraph" w:customStyle="1" w:styleId="1BDB50AE78D6404489DF0BA17BCC9141">
    <w:name w:val="1BDB50AE78D6404489DF0BA17BCC9141"/>
    <w:rsid w:val="00F35D0B"/>
  </w:style>
  <w:style w:type="paragraph" w:customStyle="1" w:styleId="9865369D93DF42FE951E43EFCCBAB710">
    <w:name w:val="9865369D93DF42FE951E43EFCCBAB710"/>
    <w:rsid w:val="00F35D0B"/>
  </w:style>
  <w:style w:type="paragraph" w:customStyle="1" w:styleId="0A7379FE436843A09545FCC75BDA701B">
    <w:name w:val="0A7379FE436843A09545FCC75BDA701B"/>
    <w:rsid w:val="00F35D0B"/>
  </w:style>
  <w:style w:type="paragraph" w:customStyle="1" w:styleId="9F08E4A0CDE4423FBCE4F52331826AD0">
    <w:name w:val="9F08E4A0CDE4423FBCE4F52331826AD0"/>
    <w:rsid w:val="00F35D0B"/>
  </w:style>
  <w:style w:type="paragraph" w:customStyle="1" w:styleId="995BE4914BCE4E279F587FDEF53E3F5D">
    <w:name w:val="995BE4914BCE4E279F587FDEF53E3F5D"/>
    <w:rsid w:val="00F35D0B"/>
  </w:style>
  <w:style w:type="paragraph" w:customStyle="1" w:styleId="6CCEE2DCA714431389C8C79D70F0AB2E">
    <w:name w:val="6CCEE2DCA714431389C8C79D70F0AB2E"/>
    <w:rsid w:val="00F35D0B"/>
  </w:style>
  <w:style w:type="paragraph" w:customStyle="1" w:styleId="E9B19F804FD142C2946FF53D42CCB929">
    <w:name w:val="E9B19F804FD142C2946FF53D42CCB929"/>
    <w:rsid w:val="00F35D0B"/>
  </w:style>
  <w:style w:type="paragraph" w:customStyle="1" w:styleId="45EFF50E626441CD8464BA95FC0E07B1">
    <w:name w:val="45EFF50E626441CD8464BA95FC0E07B1"/>
    <w:rsid w:val="00F35D0B"/>
  </w:style>
  <w:style w:type="paragraph" w:customStyle="1" w:styleId="9CE04ECB22D1475BA262EE535B87F294">
    <w:name w:val="9CE04ECB22D1475BA262EE535B87F294"/>
    <w:rsid w:val="00F35D0B"/>
  </w:style>
  <w:style w:type="paragraph" w:customStyle="1" w:styleId="8FCE82F064194755A80D6F46709B4882">
    <w:name w:val="8FCE82F064194755A80D6F46709B4882"/>
    <w:rsid w:val="00F35D0B"/>
  </w:style>
  <w:style w:type="paragraph" w:customStyle="1" w:styleId="0FBDA112BE2F4DFCA60E07DE8AFC8BDA">
    <w:name w:val="0FBDA112BE2F4DFCA60E07DE8AFC8BDA"/>
    <w:rsid w:val="00F35D0B"/>
  </w:style>
  <w:style w:type="paragraph" w:customStyle="1" w:styleId="C1B6D4B3FCB947E8B78829AA2DA614CB">
    <w:name w:val="C1B6D4B3FCB947E8B78829AA2DA614CB"/>
    <w:rsid w:val="00F35D0B"/>
  </w:style>
  <w:style w:type="paragraph" w:customStyle="1" w:styleId="AB6B30C889604A4E8D2294ED315DD287">
    <w:name w:val="AB6B30C889604A4E8D2294ED315DD287"/>
    <w:rsid w:val="00F35D0B"/>
  </w:style>
  <w:style w:type="paragraph" w:customStyle="1" w:styleId="CEFE745B82C8423DB61BF5126ADDB21E">
    <w:name w:val="CEFE745B82C8423DB61BF5126ADDB21E"/>
    <w:rsid w:val="00F35D0B"/>
  </w:style>
  <w:style w:type="paragraph" w:customStyle="1" w:styleId="C32F24C4DC4044E19ED3690DD497946C">
    <w:name w:val="C32F24C4DC4044E19ED3690DD497946C"/>
    <w:rsid w:val="00F35D0B"/>
  </w:style>
  <w:style w:type="paragraph" w:customStyle="1" w:styleId="F39418100A094679A46D63E2937FAE9D">
    <w:name w:val="F39418100A094679A46D63E2937FAE9D"/>
    <w:rsid w:val="00F35D0B"/>
  </w:style>
  <w:style w:type="paragraph" w:customStyle="1" w:styleId="AA33AFEB1C4041BDAFF916DA95E7E4131">
    <w:name w:val="AA33AFEB1C4041BDAFF916DA95E7E4131"/>
    <w:rsid w:val="00F35D0B"/>
    <w:pPr>
      <w:spacing w:after="200" w:line="276" w:lineRule="auto"/>
    </w:pPr>
    <w:rPr>
      <w:rFonts w:ascii="Arial" w:eastAsiaTheme="minorHAnsi" w:hAnsi="Arial"/>
      <w:lang w:val="fr-FR"/>
    </w:rPr>
  </w:style>
  <w:style w:type="paragraph" w:customStyle="1" w:styleId="BF747868AC4F40D5AF4155184961C5651">
    <w:name w:val="BF747868AC4F40D5AF4155184961C5651"/>
    <w:rsid w:val="00F35D0B"/>
    <w:pPr>
      <w:spacing w:after="200" w:line="276" w:lineRule="auto"/>
    </w:pPr>
    <w:rPr>
      <w:rFonts w:ascii="Arial" w:eastAsiaTheme="minorHAnsi" w:hAnsi="Arial"/>
      <w:lang w:val="fr-FR"/>
    </w:rPr>
  </w:style>
  <w:style w:type="paragraph" w:customStyle="1" w:styleId="1BDB50AE78D6404489DF0BA17BCC91411">
    <w:name w:val="1BDB50AE78D6404489DF0BA17BCC91411"/>
    <w:rsid w:val="00F35D0B"/>
    <w:pPr>
      <w:spacing w:after="200" w:line="276" w:lineRule="auto"/>
    </w:pPr>
    <w:rPr>
      <w:rFonts w:ascii="Arial" w:eastAsiaTheme="minorHAnsi" w:hAnsi="Arial"/>
      <w:lang w:val="fr-FR"/>
    </w:rPr>
  </w:style>
  <w:style w:type="paragraph" w:customStyle="1" w:styleId="C1B6D4B3FCB947E8B78829AA2DA614CB1">
    <w:name w:val="C1B6D4B3FCB947E8B78829AA2DA614CB1"/>
    <w:rsid w:val="00F35D0B"/>
    <w:pPr>
      <w:spacing w:after="200" w:line="276" w:lineRule="auto"/>
    </w:pPr>
    <w:rPr>
      <w:rFonts w:ascii="Arial" w:eastAsiaTheme="minorHAnsi" w:hAnsi="Arial"/>
      <w:lang w:val="fr-FR"/>
    </w:rPr>
  </w:style>
  <w:style w:type="paragraph" w:customStyle="1" w:styleId="CEFE745B82C8423DB61BF5126ADDB21E1">
    <w:name w:val="CEFE745B82C8423DB61BF5126ADDB21E1"/>
    <w:rsid w:val="00F35D0B"/>
    <w:pPr>
      <w:spacing w:after="200" w:line="276" w:lineRule="auto"/>
    </w:pPr>
    <w:rPr>
      <w:rFonts w:ascii="Arial" w:eastAsiaTheme="minorHAnsi" w:hAnsi="Arial"/>
      <w:lang w:val="fr-FR"/>
    </w:rPr>
  </w:style>
  <w:style w:type="paragraph" w:customStyle="1" w:styleId="F39418100A094679A46D63E2937FAE9D1">
    <w:name w:val="F39418100A094679A46D63E2937FAE9D1"/>
    <w:rsid w:val="00F35D0B"/>
    <w:pPr>
      <w:spacing w:after="200" w:line="276" w:lineRule="auto"/>
    </w:pPr>
    <w:rPr>
      <w:rFonts w:ascii="Arial" w:eastAsiaTheme="minorHAnsi" w:hAnsi="Arial"/>
      <w:lang w:val="fr-FR"/>
    </w:rPr>
  </w:style>
  <w:style w:type="paragraph" w:customStyle="1" w:styleId="12B23DC7D2774916843C919D28C6B3862">
    <w:name w:val="12B23DC7D2774916843C919D28C6B3862"/>
    <w:rsid w:val="00F35D0B"/>
    <w:pPr>
      <w:spacing w:after="200" w:line="276" w:lineRule="auto"/>
    </w:pPr>
    <w:rPr>
      <w:rFonts w:ascii="Arial" w:eastAsiaTheme="minorHAnsi" w:hAnsi="Arial"/>
      <w:lang w:val="fr-FR"/>
    </w:rPr>
  </w:style>
  <w:style w:type="paragraph" w:customStyle="1" w:styleId="CA6B2FB65DA54D5E990EAAA0E7D06D882">
    <w:name w:val="CA6B2FB65DA54D5E990EAAA0E7D06D882"/>
    <w:rsid w:val="00F35D0B"/>
    <w:pPr>
      <w:spacing w:after="200" w:line="276" w:lineRule="auto"/>
    </w:pPr>
    <w:rPr>
      <w:rFonts w:ascii="Arial" w:eastAsiaTheme="minorHAnsi" w:hAnsi="Arial"/>
      <w:lang w:val="fr-FR"/>
    </w:rPr>
  </w:style>
  <w:style w:type="paragraph" w:customStyle="1" w:styleId="E659277DEEF14F2087C521FE56E90D442">
    <w:name w:val="E659277DEEF14F2087C521FE56E90D442"/>
    <w:rsid w:val="00F35D0B"/>
    <w:pPr>
      <w:spacing w:after="200" w:line="276" w:lineRule="auto"/>
    </w:pPr>
    <w:rPr>
      <w:rFonts w:ascii="Arial" w:eastAsiaTheme="minorHAnsi" w:hAnsi="Arial"/>
      <w:lang w:val="fr-FR"/>
    </w:rPr>
  </w:style>
  <w:style w:type="paragraph" w:customStyle="1" w:styleId="EC742BBC07C44E8BB2EEE0235C17170E2">
    <w:name w:val="EC742BBC07C44E8BB2EEE0235C17170E2"/>
    <w:rsid w:val="00F35D0B"/>
    <w:pPr>
      <w:spacing w:after="200" w:line="276" w:lineRule="auto"/>
    </w:pPr>
    <w:rPr>
      <w:rFonts w:ascii="Arial" w:eastAsiaTheme="minorHAnsi" w:hAnsi="Arial"/>
      <w:lang w:val="fr-FR"/>
    </w:rPr>
  </w:style>
  <w:style w:type="paragraph" w:customStyle="1" w:styleId="26979BC502614758858BE7A49A6347F02">
    <w:name w:val="26979BC502614758858BE7A49A6347F02"/>
    <w:rsid w:val="00F35D0B"/>
    <w:pPr>
      <w:spacing w:after="200" w:line="276" w:lineRule="auto"/>
    </w:pPr>
    <w:rPr>
      <w:rFonts w:ascii="Arial" w:eastAsiaTheme="minorHAnsi" w:hAnsi="Arial"/>
      <w:lang w:val="fr-FR"/>
    </w:rPr>
  </w:style>
  <w:style w:type="paragraph" w:customStyle="1" w:styleId="D02BB4C5F6A742D8BCB23955D03429012">
    <w:name w:val="D02BB4C5F6A742D8BCB23955D03429012"/>
    <w:rsid w:val="00F35D0B"/>
    <w:pPr>
      <w:spacing w:after="200" w:line="276" w:lineRule="auto"/>
    </w:pPr>
    <w:rPr>
      <w:rFonts w:ascii="Arial" w:eastAsiaTheme="minorHAnsi" w:hAnsi="Arial"/>
      <w:lang w:val="fr-FR"/>
    </w:rPr>
  </w:style>
  <w:style w:type="paragraph" w:customStyle="1" w:styleId="FD58384A06B04584A403687D359F6D6C2">
    <w:name w:val="FD58384A06B04584A403687D359F6D6C2"/>
    <w:rsid w:val="00F35D0B"/>
    <w:pPr>
      <w:spacing w:after="200" w:line="276" w:lineRule="auto"/>
    </w:pPr>
    <w:rPr>
      <w:rFonts w:ascii="Arial" w:eastAsiaTheme="minorHAnsi" w:hAnsi="Arial"/>
      <w:lang w:val="fr-FR"/>
    </w:rPr>
  </w:style>
  <w:style w:type="paragraph" w:customStyle="1" w:styleId="096219F7249B4B8ABD3AA14DF485A0CE2">
    <w:name w:val="096219F7249B4B8ABD3AA14DF485A0CE2"/>
    <w:rsid w:val="00F35D0B"/>
    <w:pPr>
      <w:spacing w:after="200" w:line="276" w:lineRule="auto"/>
    </w:pPr>
    <w:rPr>
      <w:rFonts w:ascii="Arial" w:eastAsiaTheme="minorHAnsi" w:hAnsi="Arial"/>
      <w:lang w:val="fr-FR"/>
    </w:rPr>
  </w:style>
  <w:style w:type="paragraph" w:customStyle="1" w:styleId="B9CEF98BB86442FF901C29DE54275B992">
    <w:name w:val="B9CEF98BB86442FF901C29DE54275B992"/>
    <w:rsid w:val="00F35D0B"/>
    <w:pPr>
      <w:spacing w:after="200" w:line="276" w:lineRule="auto"/>
    </w:pPr>
    <w:rPr>
      <w:rFonts w:ascii="Arial" w:eastAsiaTheme="minorHAnsi" w:hAnsi="Arial"/>
      <w:lang w:val="fr-FR"/>
    </w:rPr>
  </w:style>
  <w:style w:type="paragraph" w:customStyle="1" w:styleId="867DC7F704C6477C82D103C8F271F64B2">
    <w:name w:val="867DC7F704C6477C82D103C8F271F64B2"/>
    <w:rsid w:val="00F35D0B"/>
    <w:pPr>
      <w:spacing w:after="200" w:line="276" w:lineRule="auto"/>
    </w:pPr>
    <w:rPr>
      <w:rFonts w:ascii="Arial" w:eastAsiaTheme="minorHAnsi" w:hAnsi="Arial"/>
      <w:lang w:val="fr-FR"/>
    </w:rPr>
  </w:style>
  <w:style w:type="paragraph" w:customStyle="1" w:styleId="6DB7BDB1892141C68FD04B3DC8A74F4E2">
    <w:name w:val="6DB7BDB1892141C68FD04B3DC8A74F4E2"/>
    <w:rsid w:val="00F35D0B"/>
    <w:pPr>
      <w:spacing w:after="200" w:line="276" w:lineRule="auto"/>
    </w:pPr>
    <w:rPr>
      <w:rFonts w:ascii="Arial" w:eastAsiaTheme="minorHAnsi" w:hAnsi="Arial"/>
      <w:lang w:val="fr-FR"/>
    </w:rPr>
  </w:style>
  <w:style w:type="paragraph" w:customStyle="1" w:styleId="33645FDF44384D9BB6A869FCA6CFDE672">
    <w:name w:val="33645FDF44384D9BB6A869FCA6CFDE672"/>
    <w:rsid w:val="00F35D0B"/>
    <w:pPr>
      <w:spacing w:after="200" w:line="276" w:lineRule="auto"/>
    </w:pPr>
    <w:rPr>
      <w:rFonts w:ascii="Arial" w:eastAsiaTheme="minorHAnsi" w:hAnsi="Arial"/>
      <w:lang w:val="fr-FR"/>
    </w:rPr>
  </w:style>
  <w:style w:type="paragraph" w:customStyle="1" w:styleId="2F1B299248554A15927C3EF9F6826B8B2">
    <w:name w:val="2F1B299248554A15927C3EF9F6826B8B2"/>
    <w:rsid w:val="00F35D0B"/>
    <w:pPr>
      <w:spacing w:after="200" w:line="276" w:lineRule="auto"/>
    </w:pPr>
    <w:rPr>
      <w:rFonts w:ascii="Arial" w:eastAsiaTheme="minorHAnsi" w:hAnsi="Arial"/>
      <w:lang w:val="fr-FR"/>
    </w:rPr>
  </w:style>
  <w:style w:type="paragraph" w:customStyle="1" w:styleId="6F6F72358AFC456D8ADF4387016E86FE2">
    <w:name w:val="6F6F72358AFC456D8ADF4387016E86FE2"/>
    <w:rsid w:val="00F35D0B"/>
    <w:pPr>
      <w:spacing w:after="200" w:line="276" w:lineRule="auto"/>
    </w:pPr>
    <w:rPr>
      <w:rFonts w:ascii="Arial" w:eastAsiaTheme="minorHAnsi" w:hAnsi="Arial"/>
      <w:lang w:val="fr-FR"/>
    </w:rPr>
  </w:style>
  <w:style w:type="paragraph" w:customStyle="1" w:styleId="2183BBB5088A4FC48AB29F98C0F3A4AF2">
    <w:name w:val="2183BBB5088A4FC48AB29F98C0F3A4AF2"/>
    <w:rsid w:val="00F35D0B"/>
    <w:pPr>
      <w:spacing w:after="200" w:line="276" w:lineRule="auto"/>
    </w:pPr>
    <w:rPr>
      <w:rFonts w:ascii="Arial" w:eastAsiaTheme="minorHAnsi" w:hAnsi="Arial"/>
      <w:lang w:val="fr-FR"/>
    </w:rPr>
  </w:style>
  <w:style w:type="paragraph" w:customStyle="1" w:styleId="F7FBEA342E7E4360BF0D21AF73450CDA2">
    <w:name w:val="F7FBEA342E7E4360BF0D21AF73450CDA2"/>
    <w:rsid w:val="00F35D0B"/>
    <w:pPr>
      <w:spacing w:after="200" w:line="276" w:lineRule="auto"/>
    </w:pPr>
    <w:rPr>
      <w:rFonts w:ascii="Arial" w:eastAsiaTheme="minorHAnsi" w:hAnsi="Arial"/>
      <w:lang w:val="fr-FR"/>
    </w:rPr>
  </w:style>
  <w:style w:type="paragraph" w:customStyle="1" w:styleId="EFF1F63F73214EA39B6BDB68376A51062">
    <w:name w:val="EFF1F63F73214EA39B6BDB68376A51062"/>
    <w:rsid w:val="00F35D0B"/>
    <w:pPr>
      <w:spacing w:after="200" w:line="276" w:lineRule="auto"/>
    </w:pPr>
    <w:rPr>
      <w:rFonts w:ascii="Arial" w:eastAsiaTheme="minorHAnsi" w:hAnsi="Arial"/>
      <w:lang w:val="fr-FR"/>
    </w:rPr>
  </w:style>
  <w:style w:type="paragraph" w:customStyle="1" w:styleId="D023CD49E12744539623A0CCB3EC0F112">
    <w:name w:val="D023CD49E12744539623A0CCB3EC0F112"/>
    <w:rsid w:val="00F35D0B"/>
    <w:pPr>
      <w:spacing w:after="200" w:line="276" w:lineRule="auto"/>
    </w:pPr>
    <w:rPr>
      <w:rFonts w:ascii="Arial" w:eastAsiaTheme="minorHAnsi" w:hAnsi="Arial"/>
      <w:lang w:val="fr-FR"/>
    </w:rPr>
  </w:style>
  <w:style w:type="paragraph" w:customStyle="1" w:styleId="A1ED8E009AE14DFC9910DF1BFDDC866C2">
    <w:name w:val="A1ED8E009AE14DFC9910DF1BFDDC866C2"/>
    <w:rsid w:val="00F35D0B"/>
    <w:pPr>
      <w:spacing w:after="200" w:line="276" w:lineRule="auto"/>
    </w:pPr>
    <w:rPr>
      <w:rFonts w:ascii="Arial" w:eastAsiaTheme="minorHAnsi" w:hAnsi="Arial"/>
      <w:lang w:val="fr-FR"/>
    </w:rPr>
  </w:style>
  <w:style w:type="paragraph" w:customStyle="1" w:styleId="3DD0DDBB92FB4E6B8DC860179B36BE2F2">
    <w:name w:val="3DD0DDBB92FB4E6B8DC860179B36BE2F2"/>
    <w:rsid w:val="00F35D0B"/>
    <w:pPr>
      <w:spacing w:after="200" w:line="276" w:lineRule="auto"/>
    </w:pPr>
    <w:rPr>
      <w:rFonts w:ascii="Arial" w:eastAsiaTheme="minorHAnsi" w:hAnsi="Arial"/>
      <w:lang w:val="fr-FR"/>
    </w:rPr>
  </w:style>
  <w:style w:type="paragraph" w:customStyle="1" w:styleId="7C8DA76C8FB74CD7AC7802BFD1B195EF1">
    <w:name w:val="7C8DA76C8FB74CD7AC7802BFD1B195EF1"/>
    <w:rsid w:val="00F35D0B"/>
    <w:pPr>
      <w:spacing w:after="200" w:line="276" w:lineRule="auto"/>
    </w:pPr>
    <w:rPr>
      <w:rFonts w:ascii="Arial" w:eastAsiaTheme="minorHAnsi" w:hAnsi="Arial"/>
      <w:lang w:val="fr-FR"/>
    </w:rPr>
  </w:style>
  <w:style w:type="paragraph" w:customStyle="1" w:styleId="B3C4A7D0F52247D9A1643C687FF430DF1">
    <w:name w:val="B3C4A7D0F52247D9A1643C687FF430DF1"/>
    <w:rsid w:val="00F35D0B"/>
    <w:pPr>
      <w:spacing w:after="200" w:line="276" w:lineRule="auto"/>
    </w:pPr>
    <w:rPr>
      <w:rFonts w:ascii="Arial" w:eastAsiaTheme="minorHAnsi" w:hAnsi="Arial"/>
      <w:lang w:val="fr-FR"/>
    </w:rPr>
  </w:style>
  <w:style w:type="paragraph" w:customStyle="1" w:styleId="ECAAE4FA46BB4AA78DCBC820414E51CE2">
    <w:name w:val="ECAAE4FA46BB4AA78DCBC820414E51CE2"/>
    <w:rsid w:val="00F35D0B"/>
    <w:pPr>
      <w:spacing w:after="200" w:line="276" w:lineRule="auto"/>
    </w:pPr>
    <w:rPr>
      <w:rFonts w:ascii="Arial" w:eastAsiaTheme="minorHAnsi" w:hAnsi="Arial"/>
      <w:lang w:val="fr-FR"/>
    </w:rPr>
  </w:style>
  <w:style w:type="paragraph" w:customStyle="1" w:styleId="14DCFC708CB844AFB207F4ECFB56D35B2">
    <w:name w:val="14DCFC708CB844AFB207F4ECFB56D35B2"/>
    <w:rsid w:val="00F35D0B"/>
    <w:pPr>
      <w:spacing w:after="200" w:line="276" w:lineRule="auto"/>
    </w:pPr>
    <w:rPr>
      <w:rFonts w:ascii="Arial" w:eastAsiaTheme="minorHAnsi" w:hAnsi="Arial"/>
      <w:lang w:val="fr-FR"/>
    </w:rPr>
  </w:style>
  <w:style w:type="paragraph" w:customStyle="1" w:styleId="645B5A159A3C498CA1CD67CD21AD76C42">
    <w:name w:val="645B5A159A3C498CA1CD67CD21AD76C42"/>
    <w:rsid w:val="00F35D0B"/>
    <w:pPr>
      <w:spacing w:after="200" w:line="276" w:lineRule="auto"/>
    </w:pPr>
    <w:rPr>
      <w:rFonts w:ascii="Arial" w:eastAsiaTheme="minorHAnsi" w:hAnsi="Arial"/>
      <w:lang w:val="fr-FR"/>
    </w:rPr>
  </w:style>
  <w:style w:type="paragraph" w:customStyle="1" w:styleId="7274DA6094174DF48BF872F332895C9C2">
    <w:name w:val="7274DA6094174DF48BF872F332895C9C2"/>
    <w:rsid w:val="00F35D0B"/>
    <w:pPr>
      <w:spacing w:after="200" w:line="276" w:lineRule="auto"/>
    </w:pPr>
    <w:rPr>
      <w:rFonts w:ascii="Arial" w:eastAsiaTheme="minorHAnsi" w:hAnsi="Arial"/>
      <w:lang w:val="fr-FR"/>
    </w:rPr>
  </w:style>
  <w:style w:type="paragraph" w:customStyle="1" w:styleId="55592600CF6541E2A171F51735EBC55A2">
    <w:name w:val="55592600CF6541E2A171F51735EBC55A2"/>
    <w:rsid w:val="00F35D0B"/>
    <w:pPr>
      <w:spacing w:after="200" w:line="276" w:lineRule="auto"/>
      <w:ind w:left="720"/>
      <w:contextualSpacing/>
    </w:pPr>
    <w:rPr>
      <w:rFonts w:eastAsiaTheme="minorHAnsi"/>
      <w:lang w:val="fr-FR"/>
    </w:rPr>
  </w:style>
  <w:style w:type="paragraph" w:customStyle="1" w:styleId="554B16385C604D9489A241C7F35ACF022">
    <w:name w:val="554B16385C604D9489A241C7F35ACF022"/>
    <w:rsid w:val="00F35D0B"/>
    <w:pPr>
      <w:spacing w:after="200" w:line="276" w:lineRule="auto"/>
      <w:ind w:left="720"/>
      <w:contextualSpacing/>
    </w:pPr>
    <w:rPr>
      <w:rFonts w:eastAsiaTheme="minorHAnsi"/>
      <w:lang w:val="fr-FR"/>
    </w:rPr>
  </w:style>
  <w:style w:type="paragraph" w:customStyle="1" w:styleId="5D20DE2F81E248F89516F54D652FEBE62">
    <w:name w:val="5D20DE2F81E248F89516F54D652FEBE62"/>
    <w:rsid w:val="00F35D0B"/>
    <w:pPr>
      <w:spacing w:after="200" w:line="276" w:lineRule="auto"/>
      <w:ind w:left="720"/>
      <w:contextualSpacing/>
    </w:pPr>
    <w:rPr>
      <w:rFonts w:eastAsiaTheme="minorHAnsi"/>
      <w:lang w:val="fr-FR"/>
    </w:rPr>
  </w:style>
  <w:style w:type="paragraph" w:customStyle="1" w:styleId="6920335ABE194C32A6F84C96841E178C2">
    <w:name w:val="6920335ABE194C32A6F84C96841E178C2"/>
    <w:rsid w:val="00F35D0B"/>
    <w:pPr>
      <w:spacing w:after="200" w:line="276" w:lineRule="auto"/>
    </w:pPr>
    <w:rPr>
      <w:rFonts w:ascii="Arial" w:eastAsiaTheme="minorHAnsi" w:hAnsi="Arial"/>
      <w:lang w:val="fr-FR"/>
    </w:rPr>
  </w:style>
  <w:style w:type="paragraph" w:customStyle="1" w:styleId="F007CCC89A794D55A793129C0EB5AF492">
    <w:name w:val="F007CCC89A794D55A793129C0EB5AF492"/>
    <w:rsid w:val="00F35D0B"/>
    <w:pPr>
      <w:spacing w:after="200" w:line="276" w:lineRule="auto"/>
    </w:pPr>
    <w:rPr>
      <w:rFonts w:ascii="Arial" w:eastAsiaTheme="minorHAnsi" w:hAnsi="Arial"/>
      <w:lang w:val="fr-FR"/>
    </w:rPr>
  </w:style>
  <w:style w:type="paragraph" w:customStyle="1" w:styleId="676557D61BF54A8AA43A888C95CD25272">
    <w:name w:val="676557D61BF54A8AA43A888C95CD25272"/>
    <w:rsid w:val="00F35D0B"/>
    <w:pPr>
      <w:spacing w:after="200" w:line="276" w:lineRule="auto"/>
    </w:pPr>
    <w:rPr>
      <w:rFonts w:ascii="Arial" w:eastAsiaTheme="minorHAnsi" w:hAnsi="Arial"/>
      <w:lang w:val="fr-FR"/>
    </w:rPr>
  </w:style>
  <w:style w:type="paragraph" w:customStyle="1" w:styleId="C1A221E0862D4C4B91616590FFCC3AD22">
    <w:name w:val="C1A221E0862D4C4B91616590FFCC3AD22"/>
    <w:rsid w:val="00F35D0B"/>
    <w:pPr>
      <w:spacing w:after="200" w:line="276" w:lineRule="auto"/>
    </w:pPr>
    <w:rPr>
      <w:rFonts w:ascii="Arial" w:eastAsiaTheme="minorHAnsi" w:hAnsi="Arial"/>
      <w:lang w:val="fr-FR"/>
    </w:rPr>
  </w:style>
  <w:style w:type="paragraph" w:customStyle="1" w:styleId="32B08867FADF4E7A8C912CD9D3785F282">
    <w:name w:val="32B08867FADF4E7A8C912CD9D3785F282"/>
    <w:rsid w:val="00F35D0B"/>
    <w:pPr>
      <w:spacing w:after="200" w:line="276" w:lineRule="auto"/>
    </w:pPr>
    <w:rPr>
      <w:rFonts w:ascii="Arial" w:eastAsiaTheme="minorHAnsi" w:hAnsi="Arial"/>
      <w:lang w:val="fr-FR"/>
    </w:rPr>
  </w:style>
  <w:style w:type="paragraph" w:customStyle="1" w:styleId="25C0B953B422413296CDFC42BACC58742">
    <w:name w:val="25C0B953B422413296CDFC42BACC58742"/>
    <w:rsid w:val="00F35D0B"/>
    <w:pPr>
      <w:spacing w:after="200" w:line="276" w:lineRule="auto"/>
    </w:pPr>
    <w:rPr>
      <w:rFonts w:ascii="Arial" w:eastAsiaTheme="minorHAnsi" w:hAnsi="Arial"/>
      <w:lang w:val="fr-FR"/>
    </w:rPr>
  </w:style>
  <w:style w:type="paragraph" w:customStyle="1" w:styleId="0590EBF945E4408380A202BB2BEF665B2">
    <w:name w:val="0590EBF945E4408380A202BB2BEF665B2"/>
    <w:rsid w:val="00F35D0B"/>
    <w:pPr>
      <w:spacing w:after="200" w:line="276" w:lineRule="auto"/>
    </w:pPr>
    <w:rPr>
      <w:rFonts w:ascii="Arial" w:eastAsiaTheme="minorHAnsi" w:hAnsi="Arial"/>
      <w:lang w:val="fr-FR"/>
    </w:rPr>
  </w:style>
  <w:style w:type="paragraph" w:customStyle="1" w:styleId="AB4722D865B643DAB3A38038C9790F9C2">
    <w:name w:val="AB4722D865B643DAB3A38038C9790F9C2"/>
    <w:rsid w:val="00F35D0B"/>
    <w:pPr>
      <w:spacing w:after="200" w:line="276" w:lineRule="auto"/>
    </w:pPr>
    <w:rPr>
      <w:rFonts w:ascii="Arial" w:eastAsiaTheme="minorHAnsi" w:hAnsi="Arial"/>
      <w:lang w:val="fr-FR"/>
    </w:rPr>
  </w:style>
  <w:style w:type="paragraph" w:customStyle="1" w:styleId="7694775AF5484475A303252C49CF683A2">
    <w:name w:val="7694775AF5484475A303252C49CF683A2"/>
    <w:rsid w:val="00F35D0B"/>
    <w:pPr>
      <w:spacing w:after="200" w:line="276" w:lineRule="auto"/>
    </w:pPr>
    <w:rPr>
      <w:rFonts w:ascii="Arial" w:eastAsiaTheme="minorHAnsi" w:hAnsi="Arial"/>
      <w:lang w:val="fr-FR"/>
    </w:rPr>
  </w:style>
  <w:style w:type="paragraph" w:customStyle="1" w:styleId="FD16439B2C9D48888067DD1DF159245A2">
    <w:name w:val="FD16439B2C9D48888067DD1DF159245A2"/>
    <w:rsid w:val="00F35D0B"/>
    <w:pPr>
      <w:spacing w:after="200" w:line="276" w:lineRule="auto"/>
    </w:pPr>
    <w:rPr>
      <w:rFonts w:ascii="Arial" w:eastAsiaTheme="minorHAnsi" w:hAnsi="Arial"/>
      <w:lang w:val="fr-FR"/>
    </w:rPr>
  </w:style>
  <w:style w:type="paragraph" w:customStyle="1" w:styleId="F237B030CDB14634A34AE6577A987E2E2">
    <w:name w:val="F237B030CDB14634A34AE6577A987E2E2"/>
    <w:rsid w:val="00F35D0B"/>
    <w:pPr>
      <w:spacing w:after="200" w:line="276" w:lineRule="auto"/>
    </w:pPr>
    <w:rPr>
      <w:rFonts w:ascii="Arial" w:eastAsiaTheme="minorHAnsi" w:hAnsi="Arial"/>
      <w:lang w:val="fr-FR"/>
    </w:rPr>
  </w:style>
  <w:style w:type="paragraph" w:customStyle="1" w:styleId="4693775C2CDD4A7B9266403A9A639E7D2">
    <w:name w:val="4693775C2CDD4A7B9266403A9A639E7D2"/>
    <w:rsid w:val="00F35D0B"/>
    <w:pPr>
      <w:spacing w:after="200" w:line="276" w:lineRule="auto"/>
    </w:pPr>
    <w:rPr>
      <w:rFonts w:ascii="Arial" w:eastAsiaTheme="minorHAnsi" w:hAnsi="Arial"/>
      <w:lang w:val="fr-FR"/>
    </w:rPr>
  </w:style>
  <w:style w:type="paragraph" w:customStyle="1" w:styleId="7D975D3EE9B742FEBA0F7C0D19219B562">
    <w:name w:val="7D975D3EE9B742FEBA0F7C0D19219B562"/>
    <w:rsid w:val="00F35D0B"/>
    <w:pPr>
      <w:spacing w:after="200" w:line="276" w:lineRule="auto"/>
    </w:pPr>
    <w:rPr>
      <w:rFonts w:ascii="Arial" w:eastAsiaTheme="minorHAnsi" w:hAnsi="Arial"/>
      <w:lang w:val="fr-FR"/>
    </w:rPr>
  </w:style>
  <w:style w:type="paragraph" w:customStyle="1" w:styleId="E42A6E43256542B893D5349F7FEBD1482">
    <w:name w:val="E42A6E43256542B893D5349F7FEBD1482"/>
    <w:rsid w:val="00F35D0B"/>
    <w:pPr>
      <w:spacing w:after="200" w:line="276" w:lineRule="auto"/>
    </w:pPr>
    <w:rPr>
      <w:rFonts w:ascii="Arial" w:eastAsiaTheme="minorHAnsi" w:hAnsi="Arial"/>
      <w:lang w:val="fr-FR"/>
    </w:rPr>
  </w:style>
  <w:style w:type="paragraph" w:customStyle="1" w:styleId="C99D3DBB51D54D77B5AA4268228D188F2">
    <w:name w:val="C99D3DBB51D54D77B5AA4268228D188F2"/>
    <w:rsid w:val="00F35D0B"/>
    <w:pPr>
      <w:spacing w:after="200" w:line="276" w:lineRule="auto"/>
    </w:pPr>
    <w:rPr>
      <w:rFonts w:ascii="Arial" w:eastAsiaTheme="minorHAnsi" w:hAnsi="Arial"/>
      <w:lang w:val="fr-FR"/>
    </w:rPr>
  </w:style>
  <w:style w:type="paragraph" w:customStyle="1" w:styleId="06A434ADD87D421D89FBA605DAF04F462">
    <w:name w:val="06A434ADD87D421D89FBA605DAF04F462"/>
    <w:rsid w:val="00F35D0B"/>
    <w:pPr>
      <w:spacing w:after="200" w:line="276" w:lineRule="auto"/>
    </w:pPr>
    <w:rPr>
      <w:rFonts w:ascii="Arial" w:eastAsiaTheme="minorHAnsi" w:hAnsi="Arial"/>
      <w:lang w:val="fr-FR"/>
    </w:rPr>
  </w:style>
  <w:style w:type="paragraph" w:customStyle="1" w:styleId="D2EBBAC28235443880D34A9393C24B771">
    <w:name w:val="D2EBBAC28235443880D34A9393C24B771"/>
    <w:rsid w:val="00F35D0B"/>
    <w:pPr>
      <w:spacing w:after="200" w:line="276" w:lineRule="auto"/>
    </w:pPr>
    <w:rPr>
      <w:rFonts w:ascii="Arial" w:eastAsiaTheme="minorHAnsi" w:hAnsi="Arial"/>
      <w:lang w:val="fr-FR"/>
    </w:rPr>
  </w:style>
  <w:style w:type="paragraph" w:customStyle="1" w:styleId="EC9F2BE1DA35422C90F2BFF17712F04C2">
    <w:name w:val="EC9F2BE1DA35422C90F2BFF17712F04C2"/>
    <w:rsid w:val="00F35D0B"/>
    <w:pPr>
      <w:spacing w:after="200" w:line="276" w:lineRule="auto"/>
    </w:pPr>
    <w:rPr>
      <w:rFonts w:ascii="Arial" w:eastAsiaTheme="minorHAnsi" w:hAnsi="Arial"/>
      <w:lang w:val="fr-FR"/>
    </w:rPr>
  </w:style>
  <w:style w:type="paragraph" w:customStyle="1" w:styleId="AC2E42973AC147DAB4EF40AFF24241692">
    <w:name w:val="AC2E42973AC147DAB4EF40AFF24241692"/>
    <w:rsid w:val="00F35D0B"/>
    <w:pPr>
      <w:spacing w:after="200" w:line="276" w:lineRule="auto"/>
    </w:pPr>
    <w:rPr>
      <w:rFonts w:ascii="Arial" w:eastAsiaTheme="minorHAnsi" w:hAnsi="Arial"/>
      <w:lang w:val="fr-FR"/>
    </w:rPr>
  </w:style>
  <w:style w:type="paragraph" w:customStyle="1" w:styleId="36504EC7F75240DCA275F3118A9C8E6D2">
    <w:name w:val="36504EC7F75240DCA275F3118A9C8E6D2"/>
    <w:rsid w:val="00F35D0B"/>
    <w:pPr>
      <w:spacing w:after="200" w:line="276" w:lineRule="auto"/>
    </w:pPr>
    <w:rPr>
      <w:rFonts w:ascii="Arial" w:eastAsiaTheme="minorHAnsi" w:hAnsi="Arial"/>
      <w:lang w:val="fr-FR"/>
    </w:rPr>
  </w:style>
  <w:style w:type="paragraph" w:customStyle="1" w:styleId="7527D9AE95F849ABB9DECB2FAC741BA02">
    <w:name w:val="7527D9AE95F849ABB9DECB2FAC741BA02"/>
    <w:rsid w:val="00F35D0B"/>
    <w:pPr>
      <w:spacing w:after="200" w:line="276" w:lineRule="auto"/>
    </w:pPr>
    <w:rPr>
      <w:rFonts w:ascii="Arial" w:eastAsiaTheme="minorHAnsi" w:hAnsi="Arial"/>
      <w:lang w:val="fr-FR"/>
    </w:rPr>
  </w:style>
  <w:style w:type="paragraph" w:customStyle="1" w:styleId="497A1B0CAA884E2593D33312DFAB806E2">
    <w:name w:val="497A1B0CAA884E2593D33312DFAB806E2"/>
    <w:rsid w:val="00F35D0B"/>
    <w:pPr>
      <w:spacing w:after="200" w:line="276" w:lineRule="auto"/>
    </w:pPr>
    <w:rPr>
      <w:rFonts w:ascii="Arial" w:eastAsiaTheme="minorHAnsi" w:hAnsi="Arial"/>
      <w:lang w:val="fr-FR"/>
    </w:rPr>
  </w:style>
  <w:style w:type="paragraph" w:customStyle="1" w:styleId="6893FA2AAAED4EA4BAF34559B177E7CD2">
    <w:name w:val="6893FA2AAAED4EA4BAF34559B177E7CD2"/>
    <w:rsid w:val="00F35D0B"/>
    <w:pPr>
      <w:spacing w:after="200" w:line="276" w:lineRule="auto"/>
    </w:pPr>
    <w:rPr>
      <w:rFonts w:ascii="Arial" w:eastAsiaTheme="minorHAnsi" w:hAnsi="Arial"/>
      <w:lang w:val="fr-FR"/>
    </w:rPr>
  </w:style>
  <w:style w:type="paragraph" w:customStyle="1" w:styleId="C72864E985E94DBC8B69FB2F6EE9E9872">
    <w:name w:val="C72864E985E94DBC8B69FB2F6EE9E9872"/>
    <w:rsid w:val="00F35D0B"/>
    <w:pPr>
      <w:spacing w:after="200" w:line="276" w:lineRule="auto"/>
    </w:pPr>
    <w:rPr>
      <w:rFonts w:ascii="Arial" w:eastAsiaTheme="minorHAnsi" w:hAnsi="Arial"/>
      <w:lang w:val="fr-FR"/>
    </w:rPr>
  </w:style>
  <w:style w:type="paragraph" w:customStyle="1" w:styleId="BC920FE1E89748C19CC90F33AEDFA5DD2">
    <w:name w:val="BC920FE1E89748C19CC90F33AEDFA5DD2"/>
    <w:rsid w:val="00F35D0B"/>
    <w:pPr>
      <w:spacing w:after="200" w:line="276" w:lineRule="auto"/>
    </w:pPr>
    <w:rPr>
      <w:rFonts w:ascii="Arial" w:eastAsiaTheme="minorHAnsi" w:hAnsi="Arial"/>
      <w:lang w:val="fr-FR"/>
    </w:rPr>
  </w:style>
  <w:style w:type="paragraph" w:customStyle="1" w:styleId="F8ED04CA804C4CE7843B079D5DA0FD402">
    <w:name w:val="F8ED04CA804C4CE7843B079D5DA0FD402"/>
    <w:rsid w:val="00F35D0B"/>
    <w:pPr>
      <w:spacing w:after="200" w:line="276" w:lineRule="auto"/>
    </w:pPr>
    <w:rPr>
      <w:rFonts w:ascii="Arial" w:eastAsiaTheme="minorHAnsi" w:hAnsi="Arial"/>
      <w:lang w:val="fr-FR"/>
    </w:rPr>
  </w:style>
  <w:style w:type="paragraph" w:customStyle="1" w:styleId="F3119A842F6C46D19DB56944065681B01">
    <w:name w:val="F3119A842F6C46D19DB56944065681B01"/>
    <w:rsid w:val="00F35D0B"/>
    <w:pPr>
      <w:spacing w:after="200" w:line="276" w:lineRule="auto"/>
    </w:pPr>
    <w:rPr>
      <w:rFonts w:ascii="Arial" w:eastAsiaTheme="minorHAnsi" w:hAnsi="Arial"/>
      <w:lang w:val="fr-FR"/>
    </w:rPr>
  </w:style>
  <w:style w:type="paragraph" w:customStyle="1" w:styleId="CFA28C612E18437EB6375273E8B076142">
    <w:name w:val="CFA28C612E18437EB6375273E8B076142"/>
    <w:rsid w:val="00F35D0B"/>
    <w:pPr>
      <w:tabs>
        <w:tab w:val="center" w:pos="4513"/>
        <w:tab w:val="right" w:pos="9026"/>
      </w:tabs>
      <w:spacing w:after="0" w:line="240" w:lineRule="auto"/>
    </w:pPr>
    <w:rPr>
      <w:rFonts w:ascii="Arial" w:eastAsiaTheme="minorHAnsi" w:hAnsi="Arial"/>
      <w:lang w:val="fr-FR"/>
    </w:rPr>
  </w:style>
  <w:style w:type="paragraph" w:customStyle="1" w:styleId="0701BBAAF58A41358D79F5C628BB01262">
    <w:name w:val="0701BBAAF58A41358D79F5C628BB01262"/>
    <w:rsid w:val="00F35D0B"/>
    <w:pPr>
      <w:spacing w:after="200" w:line="276" w:lineRule="auto"/>
    </w:pPr>
    <w:rPr>
      <w:rFonts w:ascii="Arial" w:eastAsiaTheme="minorHAnsi" w:hAnsi="Arial"/>
      <w:lang w:val="fr-FR"/>
    </w:rPr>
  </w:style>
  <w:style w:type="paragraph" w:customStyle="1" w:styleId="3BA3185E0E074742B5194A1740ECDC7D2">
    <w:name w:val="3BA3185E0E074742B5194A1740ECDC7D2"/>
    <w:rsid w:val="00F35D0B"/>
    <w:pPr>
      <w:spacing w:after="200" w:line="276" w:lineRule="auto"/>
    </w:pPr>
    <w:rPr>
      <w:rFonts w:ascii="Arial" w:eastAsiaTheme="minorHAnsi" w:hAnsi="Arial"/>
      <w:lang w:val="fr-FR"/>
    </w:rPr>
  </w:style>
  <w:style w:type="paragraph" w:customStyle="1" w:styleId="A86385F289FB404D82488A56516C57DE2">
    <w:name w:val="A86385F289FB404D82488A56516C57DE2"/>
    <w:rsid w:val="00F35D0B"/>
    <w:pPr>
      <w:spacing w:after="200" w:line="276" w:lineRule="auto"/>
    </w:pPr>
    <w:rPr>
      <w:rFonts w:ascii="Arial" w:eastAsiaTheme="minorHAnsi" w:hAnsi="Arial"/>
      <w:lang w:val="fr-FR"/>
    </w:rPr>
  </w:style>
  <w:style w:type="paragraph" w:customStyle="1" w:styleId="551EE92CD686466D8B5EE907BFEC9B1A2">
    <w:name w:val="551EE92CD686466D8B5EE907BFEC9B1A2"/>
    <w:rsid w:val="00F35D0B"/>
    <w:pPr>
      <w:spacing w:after="200" w:line="276" w:lineRule="auto"/>
    </w:pPr>
    <w:rPr>
      <w:rFonts w:ascii="Arial" w:eastAsiaTheme="minorHAnsi" w:hAnsi="Arial"/>
      <w:lang w:val="fr-FR"/>
    </w:rPr>
  </w:style>
  <w:style w:type="paragraph" w:customStyle="1" w:styleId="24147482CD6848349D3C25EAF280CA481">
    <w:name w:val="24147482CD6848349D3C25EAF280CA481"/>
    <w:rsid w:val="00F35D0B"/>
    <w:pPr>
      <w:spacing w:after="200" w:line="276" w:lineRule="auto"/>
    </w:pPr>
    <w:rPr>
      <w:rFonts w:ascii="Arial" w:eastAsiaTheme="minorHAnsi" w:hAnsi="Arial"/>
      <w:lang w:val="fr-FR"/>
    </w:rPr>
  </w:style>
  <w:style w:type="paragraph" w:customStyle="1" w:styleId="E905873811FB4DA9936586F86579B6C11">
    <w:name w:val="E905873811FB4DA9936586F86579B6C11"/>
    <w:rsid w:val="00F35D0B"/>
    <w:pPr>
      <w:spacing w:after="200" w:line="276" w:lineRule="auto"/>
    </w:pPr>
    <w:rPr>
      <w:rFonts w:ascii="Arial" w:eastAsiaTheme="minorHAnsi" w:hAnsi="Arial"/>
      <w:lang w:val="fr-FR"/>
    </w:rPr>
  </w:style>
  <w:style w:type="paragraph" w:customStyle="1" w:styleId="ECF9EFEC00AC488E8A94753B13F6BCCF1">
    <w:name w:val="ECF9EFEC00AC488E8A94753B13F6BCCF1"/>
    <w:rsid w:val="00F35D0B"/>
    <w:pPr>
      <w:spacing w:after="200" w:line="276" w:lineRule="auto"/>
    </w:pPr>
    <w:rPr>
      <w:rFonts w:ascii="Arial" w:eastAsiaTheme="minorHAnsi" w:hAnsi="Arial"/>
      <w:lang w:val="fr-FR"/>
    </w:rPr>
  </w:style>
  <w:style w:type="paragraph" w:customStyle="1" w:styleId="5734DD38BEB24C31839021F9F98186301">
    <w:name w:val="5734DD38BEB24C31839021F9F98186301"/>
    <w:rsid w:val="00F35D0B"/>
    <w:pPr>
      <w:spacing w:after="200" w:line="276" w:lineRule="auto"/>
    </w:pPr>
    <w:rPr>
      <w:rFonts w:ascii="Arial" w:eastAsiaTheme="minorHAnsi" w:hAnsi="Arial"/>
      <w:lang w:val="fr-FR"/>
    </w:rPr>
  </w:style>
  <w:style w:type="paragraph" w:customStyle="1" w:styleId="F9DD39F50C0143F0887F1A0A9E6A2D711">
    <w:name w:val="F9DD39F50C0143F0887F1A0A9E6A2D711"/>
    <w:rsid w:val="00F35D0B"/>
    <w:pPr>
      <w:spacing w:after="200" w:line="276" w:lineRule="auto"/>
    </w:pPr>
    <w:rPr>
      <w:rFonts w:ascii="Arial" w:eastAsiaTheme="minorHAnsi" w:hAnsi="Arial"/>
      <w:lang w:val="fr-FR"/>
    </w:rPr>
  </w:style>
  <w:style w:type="paragraph" w:customStyle="1" w:styleId="ADF65CDE7B084B91B5DD68D775C6A2371">
    <w:name w:val="ADF65CDE7B084B91B5DD68D775C6A2371"/>
    <w:rsid w:val="00F35D0B"/>
    <w:pPr>
      <w:spacing w:after="200" w:line="276" w:lineRule="auto"/>
    </w:pPr>
    <w:rPr>
      <w:rFonts w:ascii="Arial" w:eastAsiaTheme="minorHAnsi" w:hAnsi="Arial"/>
      <w:lang w:val="fr-FR"/>
    </w:rPr>
  </w:style>
  <w:style w:type="paragraph" w:customStyle="1" w:styleId="35610FB38FBE4B87B9D700B764B5DDD11">
    <w:name w:val="35610FB38FBE4B87B9D700B764B5DDD11"/>
    <w:rsid w:val="00F35D0B"/>
    <w:pPr>
      <w:spacing w:after="200" w:line="276" w:lineRule="auto"/>
    </w:pPr>
    <w:rPr>
      <w:rFonts w:ascii="Arial" w:eastAsiaTheme="minorHAnsi" w:hAnsi="Arial"/>
      <w:lang w:val="fr-FR"/>
    </w:rPr>
  </w:style>
  <w:style w:type="paragraph" w:customStyle="1" w:styleId="EF8154FD5B9E4D16BEE93F317931E954">
    <w:name w:val="EF8154FD5B9E4D16BEE93F317931E954"/>
    <w:rsid w:val="00F35D0B"/>
  </w:style>
  <w:style w:type="paragraph" w:customStyle="1" w:styleId="C8482C336F0B41E594B9C461A8BE2151">
    <w:name w:val="C8482C336F0B41E594B9C461A8BE2151"/>
    <w:rsid w:val="00F35D0B"/>
  </w:style>
  <w:style w:type="paragraph" w:customStyle="1" w:styleId="1CCA0E51E7CE40E892D50F13099103E9">
    <w:name w:val="1CCA0E51E7CE40E892D50F13099103E9"/>
    <w:rsid w:val="00F35D0B"/>
  </w:style>
  <w:style w:type="paragraph" w:customStyle="1" w:styleId="72D6C98F6C584949B878E52B15F46D3C">
    <w:name w:val="72D6C98F6C584949B878E52B15F46D3C"/>
    <w:rsid w:val="00F35D0B"/>
  </w:style>
  <w:style w:type="paragraph" w:customStyle="1" w:styleId="4EC278F29B80433BA4002D000DA125A4">
    <w:name w:val="4EC278F29B80433BA4002D000DA125A4"/>
    <w:rsid w:val="00F35D0B"/>
  </w:style>
  <w:style w:type="paragraph" w:customStyle="1" w:styleId="3D2DE584E9C943329DEEC55DE85E9D1B">
    <w:name w:val="3D2DE584E9C943329DEEC55DE85E9D1B"/>
    <w:rsid w:val="00F35D0B"/>
  </w:style>
  <w:style w:type="paragraph" w:customStyle="1" w:styleId="4E66C5FFB6794AD194E7E5E2175B5D53">
    <w:name w:val="4E66C5FFB6794AD194E7E5E2175B5D53"/>
    <w:rsid w:val="00F35D0B"/>
  </w:style>
  <w:style w:type="paragraph" w:customStyle="1" w:styleId="8DE5D015DE7D4D77A6256E993B4D7A7F">
    <w:name w:val="8DE5D015DE7D4D77A6256E993B4D7A7F"/>
    <w:rsid w:val="00F35D0B"/>
  </w:style>
  <w:style w:type="paragraph" w:customStyle="1" w:styleId="6D200FD3F62D4219AC32021CB6D713F8">
    <w:name w:val="6D200FD3F62D4219AC32021CB6D713F8"/>
    <w:rsid w:val="00F35D0B"/>
  </w:style>
  <w:style w:type="paragraph" w:customStyle="1" w:styleId="CFCB3DD8530B424E96E2FFE7EA813C92">
    <w:name w:val="CFCB3DD8530B424E96E2FFE7EA813C92"/>
    <w:rsid w:val="00F35D0B"/>
  </w:style>
  <w:style w:type="paragraph" w:customStyle="1" w:styleId="2DD9DACC9B954A17BE9614E189916661">
    <w:name w:val="2DD9DACC9B954A17BE9614E189916661"/>
    <w:rsid w:val="00F35D0B"/>
  </w:style>
  <w:style w:type="paragraph" w:customStyle="1" w:styleId="78FF14162E4E4E5A9CF1EF2AA41C28A7">
    <w:name w:val="78FF14162E4E4E5A9CF1EF2AA41C28A7"/>
    <w:rsid w:val="00F35D0B"/>
  </w:style>
  <w:style w:type="paragraph" w:customStyle="1" w:styleId="E5F2126F2B1E4C85965CD8C312EEC171">
    <w:name w:val="E5F2126F2B1E4C85965CD8C312EEC171"/>
    <w:rsid w:val="00F35D0B"/>
  </w:style>
  <w:style w:type="paragraph" w:customStyle="1" w:styleId="54CAC700BBD3481398F52560C4B6E158">
    <w:name w:val="54CAC700BBD3481398F52560C4B6E158"/>
    <w:rsid w:val="00F35D0B"/>
  </w:style>
  <w:style w:type="paragraph" w:customStyle="1" w:styleId="0DC63053D4AA4AB8859016BAA6B7BDF0">
    <w:name w:val="0DC63053D4AA4AB8859016BAA6B7BDF0"/>
    <w:rsid w:val="00F35D0B"/>
  </w:style>
  <w:style w:type="paragraph" w:customStyle="1" w:styleId="F9787966F95D4385AFC449F37A59C9C7">
    <w:name w:val="F9787966F95D4385AFC449F37A59C9C7"/>
    <w:rsid w:val="00F35D0B"/>
  </w:style>
  <w:style w:type="paragraph" w:customStyle="1" w:styleId="DF261B476C454B4DAA6F602BDF437854">
    <w:name w:val="DF261B476C454B4DAA6F602BDF437854"/>
    <w:rsid w:val="00F35D0B"/>
  </w:style>
  <w:style w:type="paragraph" w:customStyle="1" w:styleId="21D1B7688D714AA392AD2AC9525623A6">
    <w:name w:val="21D1B7688D714AA392AD2AC9525623A6"/>
    <w:rsid w:val="00F35D0B"/>
  </w:style>
  <w:style w:type="paragraph" w:customStyle="1" w:styleId="972629FCAA544157BCD75CCBE0A6C5A9">
    <w:name w:val="972629FCAA544157BCD75CCBE0A6C5A9"/>
    <w:rsid w:val="00F35D0B"/>
  </w:style>
  <w:style w:type="paragraph" w:customStyle="1" w:styleId="9D8DF6A1D2A54BBFACC3A9652F3DB46B">
    <w:name w:val="9D8DF6A1D2A54BBFACC3A9652F3DB46B"/>
    <w:rsid w:val="00F35D0B"/>
  </w:style>
  <w:style w:type="paragraph" w:customStyle="1" w:styleId="438FEB1FFC2C41DFA41F951ACA4F79E8">
    <w:name w:val="438FEB1FFC2C41DFA41F951ACA4F79E8"/>
    <w:rsid w:val="00F35D0B"/>
  </w:style>
  <w:style w:type="paragraph" w:customStyle="1" w:styleId="AAC9805B2BBC495680E0052C578B4A7F">
    <w:name w:val="AAC9805B2BBC495680E0052C578B4A7F"/>
    <w:rsid w:val="00F35D0B"/>
  </w:style>
  <w:style w:type="paragraph" w:customStyle="1" w:styleId="8BE380D5E9844F8BB0C985E47309363D">
    <w:name w:val="8BE380D5E9844F8BB0C985E47309363D"/>
    <w:rsid w:val="00F35D0B"/>
  </w:style>
  <w:style w:type="paragraph" w:customStyle="1" w:styleId="9614DC3DB9374A10B36B57CFF82AE0A2">
    <w:name w:val="9614DC3DB9374A10B36B57CFF82AE0A2"/>
    <w:rsid w:val="00F35D0B"/>
  </w:style>
  <w:style w:type="paragraph" w:customStyle="1" w:styleId="B3163F82EFB44610B53A97DA3A5A8939">
    <w:name w:val="B3163F82EFB44610B53A97DA3A5A8939"/>
    <w:rsid w:val="00F35D0B"/>
  </w:style>
  <w:style w:type="paragraph" w:customStyle="1" w:styleId="65DB70AC043E4983B213C121D2CCE2EF">
    <w:name w:val="65DB70AC043E4983B213C121D2CCE2EF"/>
    <w:rsid w:val="00F35D0B"/>
  </w:style>
  <w:style w:type="paragraph" w:customStyle="1" w:styleId="AA33AFEB1C4041BDAFF916DA95E7E4132">
    <w:name w:val="AA33AFEB1C4041BDAFF916DA95E7E4132"/>
    <w:rsid w:val="00F35D0B"/>
    <w:pPr>
      <w:spacing w:after="200" w:line="276" w:lineRule="auto"/>
    </w:pPr>
    <w:rPr>
      <w:rFonts w:ascii="Arial" w:eastAsiaTheme="minorHAnsi" w:hAnsi="Arial"/>
      <w:lang w:val="fr-FR"/>
    </w:rPr>
  </w:style>
  <w:style w:type="paragraph" w:customStyle="1" w:styleId="BF747868AC4F40D5AF4155184961C5652">
    <w:name w:val="BF747868AC4F40D5AF4155184961C5652"/>
    <w:rsid w:val="00F35D0B"/>
    <w:pPr>
      <w:spacing w:after="200" w:line="276" w:lineRule="auto"/>
    </w:pPr>
    <w:rPr>
      <w:rFonts w:ascii="Arial" w:eastAsiaTheme="minorHAnsi" w:hAnsi="Arial"/>
      <w:lang w:val="fr-FR"/>
    </w:rPr>
  </w:style>
  <w:style w:type="paragraph" w:customStyle="1" w:styleId="1BDB50AE78D6404489DF0BA17BCC91412">
    <w:name w:val="1BDB50AE78D6404489DF0BA17BCC91412"/>
    <w:rsid w:val="00F35D0B"/>
    <w:pPr>
      <w:spacing w:after="200" w:line="276" w:lineRule="auto"/>
    </w:pPr>
    <w:rPr>
      <w:rFonts w:ascii="Arial" w:eastAsiaTheme="minorHAnsi" w:hAnsi="Arial"/>
      <w:lang w:val="fr-FR"/>
    </w:rPr>
  </w:style>
  <w:style w:type="paragraph" w:customStyle="1" w:styleId="12B23DC7D2774916843C919D28C6B3863">
    <w:name w:val="12B23DC7D2774916843C919D28C6B3863"/>
    <w:rsid w:val="00F35D0B"/>
    <w:pPr>
      <w:spacing w:after="200" w:line="276" w:lineRule="auto"/>
    </w:pPr>
    <w:rPr>
      <w:rFonts w:ascii="Arial" w:eastAsiaTheme="minorHAnsi" w:hAnsi="Arial"/>
      <w:lang w:val="fr-FR"/>
    </w:rPr>
  </w:style>
  <w:style w:type="paragraph" w:customStyle="1" w:styleId="CA6B2FB65DA54D5E990EAAA0E7D06D883">
    <w:name w:val="CA6B2FB65DA54D5E990EAAA0E7D06D883"/>
    <w:rsid w:val="00F35D0B"/>
    <w:pPr>
      <w:spacing w:after="200" w:line="276" w:lineRule="auto"/>
    </w:pPr>
    <w:rPr>
      <w:rFonts w:ascii="Arial" w:eastAsiaTheme="minorHAnsi" w:hAnsi="Arial"/>
      <w:lang w:val="fr-FR"/>
    </w:rPr>
  </w:style>
  <w:style w:type="paragraph" w:customStyle="1" w:styleId="E659277DEEF14F2087C521FE56E90D443">
    <w:name w:val="E659277DEEF14F2087C521FE56E90D443"/>
    <w:rsid w:val="00F35D0B"/>
    <w:pPr>
      <w:spacing w:after="200" w:line="276" w:lineRule="auto"/>
    </w:pPr>
    <w:rPr>
      <w:rFonts w:ascii="Arial" w:eastAsiaTheme="minorHAnsi" w:hAnsi="Arial"/>
      <w:lang w:val="fr-FR"/>
    </w:rPr>
  </w:style>
  <w:style w:type="paragraph" w:customStyle="1" w:styleId="EC742BBC07C44E8BB2EEE0235C17170E3">
    <w:name w:val="EC742BBC07C44E8BB2EEE0235C17170E3"/>
    <w:rsid w:val="00F35D0B"/>
    <w:pPr>
      <w:spacing w:after="200" w:line="276" w:lineRule="auto"/>
    </w:pPr>
    <w:rPr>
      <w:rFonts w:ascii="Arial" w:eastAsiaTheme="minorHAnsi" w:hAnsi="Arial"/>
      <w:lang w:val="fr-FR"/>
    </w:rPr>
  </w:style>
  <w:style w:type="paragraph" w:customStyle="1" w:styleId="26979BC502614758858BE7A49A6347F03">
    <w:name w:val="26979BC502614758858BE7A49A6347F03"/>
    <w:rsid w:val="00F35D0B"/>
    <w:pPr>
      <w:spacing w:after="200" w:line="276" w:lineRule="auto"/>
    </w:pPr>
    <w:rPr>
      <w:rFonts w:ascii="Arial" w:eastAsiaTheme="minorHAnsi" w:hAnsi="Arial"/>
      <w:lang w:val="fr-FR"/>
    </w:rPr>
  </w:style>
  <w:style w:type="paragraph" w:customStyle="1" w:styleId="D02BB4C5F6A742D8BCB23955D03429013">
    <w:name w:val="D02BB4C5F6A742D8BCB23955D03429013"/>
    <w:rsid w:val="00F35D0B"/>
    <w:pPr>
      <w:spacing w:after="200" w:line="276" w:lineRule="auto"/>
    </w:pPr>
    <w:rPr>
      <w:rFonts w:ascii="Arial" w:eastAsiaTheme="minorHAnsi" w:hAnsi="Arial"/>
      <w:lang w:val="fr-FR"/>
    </w:rPr>
  </w:style>
  <w:style w:type="paragraph" w:customStyle="1" w:styleId="FD58384A06B04584A403687D359F6D6C3">
    <w:name w:val="FD58384A06B04584A403687D359F6D6C3"/>
    <w:rsid w:val="00F35D0B"/>
    <w:pPr>
      <w:spacing w:after="200" w:line="276" w:lineRule="auto"/>
    </w:pPr>
    <w:rPr>
      <w:rFonts w:ascii="Arial" w:eastAsiaTheme="minorHAnsi" w:hAnsi="Arial"/>
      <w:lang w:val="fr-FR"/>
    </w:rPr>
  </w:style>
  <w:style w:type="paragraph" w:customStyle="1" w:styleId="096219F7249B4B8ABD3AA14DF485A0CE3">
    <w:name w:val="096219F7249B4B8ABD3AA14DF485A0CE3"/>
    <w:rsid w:val="00F35D0B"/>
    <w:pPr>
      <w:spacing w:after="200" w:line="276" w:lineRule="auto"/>
    </w:pPr>
    <w:rPr>
      <w:rFonts w:ascii="Arial" w:eastAsiaTheme="minorHAnsi" w:hAnsi="Arial"/>
      <w:lang w:val="fr-FR"/>
    </w:rPr>
  </w:style>
  <w:style w:type="paragraph" w:customStyle="1" w:styleId="B9CEF98BB86442FF901C29DE54275B993">
    <w:name w:val="B9CEF98BB86442FF901C29DE54275B993"/>
    <w:rsid w:val="00F35D0B"/>
    <w:pPr>
      <w:spacing w:after="200" w:line="276" w:lineRule="auto"/>
    </w:pPr>
    <w:rPr>
      <w:rFonts w:ascii="Arial" w:eastAsiaTheme="minorHAnsi" w:hAnsi="Arial"/>
      <w:lang w:val="fr-FR"/>
    </w:rPr>
  </w:style>
  <w:style w:type="paragraph" w:customStyle="1" w:styleId="867DC7F704C6477C82D103C8F271F64B3">
    <w:name w:val="867DC7F704C6477C82D103C8F271F64B3"/>
    <w:rsid w:val="00F35D0B"/>
    <w:pPr>
      <w:spacing w:after="200" w:line="276" w:lineRule="auto"/>
    </w:pPr>
    <w:rPr>
      <w:rFonts w:ascii="Arial" w:eastAsiaTheme="minorHAnsi" w:hAnsi="Arial"/>
      <w:lang w:val="fr-FR"/>
    </w:rPr>
  </w:style>
  <w:style w:type="paragraph" w:customStyle="1" w:styleId="6DB7BDB1892141C68FD04B3DC8A74F4E3">
    <w:name w:val="6DB7BDB1892141C68FD04B3DC8A74F4E3"/>
    <w:rsid w:val="00F35D0B"/>
    <w:pPr>
      <w:spacing w:after="200" w:line="276" w:lineRule="auto"/>
    </w:pPr>
    <w:rPr>
      <w:rFonts w:ascii="Arial" w:eastAsiaTheme="minorHAnsi" w:hAnsi="Arial"/>
      <w:lang w:val="fr-FR"/>
    </w:rPr>
  </w:style>
  <w:style w:type="paragraph" w:customStyle="1" w:styleId="33645FDF44384D9BB6A869FCA6CFDE673">
    <w:name w:val="33645FDF44384D9BB6A869FCA6CFDE673"/>
    <w:rsid w:val="00F35D0B"/>
    <w:pPr>
      <w:spacing w:after="200" w:line="276" w:lineRule="auto"/>
    </w:pPr>
    <w:rPr>
      <w:rFonts w:ascii="Arial" w:eastAsiaTheme="minorHAnsi" w:hAnsi="Arial"/>
      <w:lang w:val="fr-FR"/>
    </w:rPr>
  </w:style>
  <w:style w:type="paragraph" w:customStyle="1" w:styleId="2F1B299248554A15927C3EF9F6826B8B3">
    <w:name w:val="2F1B299248554A15927C3EF9F6826B8B3"/>
    <w:rsid w:val="00F35D0B"/>
    <w:pPr>
      <w:spacing w:after="200" w:line="276" w:lineRule="auto"/>
    </w:pPr>
    <w:rPr>
      <w:rFonts w:ascii="Arial" w:eastAsiaTheme="minorHAnsi" w:hAnsi="Arial"/>
      <w:lang w:val="fr-FR"/>
    </w:rPr>
  </w:style>
  <w:style w:type="paragraph" w:customStyle="1" w:styleId="6F6F72358AFC456D8ADF4387016E86FE3">
    <w:name w:val="6F6F72358AFC456D8ADF4387016E86FE3"/>
    <w:rsid w:val="00F35D0B"/>
    <w:pPr>
      <w:spacing w:after="200" w:line="276" w:lineRule="auto"/>
    </w:pPr>
    <w:rPr>
      <w:rFonts w:ascii="Arial" w:eastAsiaTheme="minorHAnsi" w:hAnsi="Arial"/>
      <w:lang w:val="fr-FR"/>
    </w:rPr>
  </w:style>
  <w:style w:type="paragraph" w:customStyle="1" w:styleId="2183BBB5088A4FC48AB29F98C0F3A4AF3">
    <w:name w:val="2183BBB5088A4FC48AB29F98C0F3A4AF3"/>
    <w:rsid w:val="00F35D0B"/>
    <w:pPr>
      <w:spacing w:after="200" w:line="276" w:lineRule="auto"/>
    </w:pPr>
    <w:rPr>
      <w:rFonts w:ascii="Arial" w:eastAsiaTheme="minorHAnsi" w:hAnsi="Arial"/>
      <w:lang w:val="fr-FR"/>
    </w:rPr>
  </w:style>
  <w:style w:type="paragraph" w:customStyle="1" w:styleId="F7FBEA342E7E4360BF0D21AF73450CDA3">
    <w:name w:val="F7FBEA342E7E4360BF0D21AF73450CDA3"/>
    <w:rsid w:val="00F35D0B"/>
    <w:pPr>
      <w:spacing w:after="200" w:line="276" w:lineRule="auto"/>
    </w:pPr>
    <w:rPr>
      <w:rFonts w:ascii="Arial" w:eastAsiaTheme="minorHAnsi" w:hAnsi="Arial"/>
      <w:lang w:val="fr-FR"/>
    </w:rPr>
  </w:style>
  <w:style w:type="paragraph" w:customStyle="1" w:styleId="EFF1F63F73214EA39B6BDB68376A51063">
    <w:name w:val="EFF1F63F73214EA39B6BDB68376A51063"/>
    <w:rsid w:val="00F35D0B"/>
    <w:pPr>
      <w:spacing w:after="200" w:line="276" w:lineRule="auto"/>
    </w:pPr>
    <w:rPr>
      <w:rFonts w:ascii="Arial" w:eastAsiaTheme="minorHAnsi" w:hAnsi="Arial"/>
      <w:lang w:val="fr-FR"/>
    </w:rPr>
  </w:style>
  <w:style w:type="paragraph" w:customStyle="1" w:styleId="D023CD49E12744539623A0CCB3EC0F113">
    <w:name w:val="D023CD49E12744539623A0CCB3EC0F113"/>
    <w:rsid w:val="00F35D0B"/>
    <w:pPr>
      <w:spacing w:after="200" w:line="276" w:lineRule="auto"/>
    </w:pPr>
    <w:rPr>
      <w:rFonts w:ascii="Arial" w:eastAsiaTheme="minorHAnsi" w:hAnsi="Arial"/>
      <w:lang w:val="fr-FR"/>
    </w:rPr>
  </w:style>
  <w:style w:type="paragraph" w:customStyle="1" w:styleId="A1ED8E009AE14DFC9910DF1BFDDC866C3">
    <w:name w:val="A1ED8E009AE14DFC9910DF1BFDDC866C3"/>
    <w:rsid w:val="00F35D0B"/>
    <w:pPr>
      <w:spacing w:after="200" w:line="276" w:lineRule="auto"/>
    </w:pPr>
    <w:rPr>
      <w:rFonts w:ascii="Arial" w:eastAsiaTheme="minorHAnsi" w:hAnsi="Arial"/>
      <w:lang w:val="fr-FR"/>
    </w:rPr>
  </w:style>
  <w:style w:type="paragraph" w:customStyle="1" w:styleId="3DD0DDBB92FB4E6B8DC860179B36BE2F3">
    <w:name w:val="3DD0DDBB92FB4E6B8DC860179B36BE2F3"/>
    <w:rsid w:val="00F35D0B"/>
    <w:pPr>
      <w:spacing w:after="200" w:line="276" w:lineRule="auto"/>
    </w:pPr>
    <w:rPr>
      <w:rFonts w:ascii="Arial" w:eastAsiaTheme="minorHAnsi" w:hAnsi="Arial"/>
      <w:lang w:val="fr-FR"/>
    </w:rPr>
  </w:style>
  <w:style w:type="paragraph" w:customStyle="1" w:styleId="7C8DA76C8FB74CD7AC7802BFD1B195EF2">
    <w:name w:val="7C8DA76C8FB74CD7AC7802BFD1B195EF2"/>
    <w:rsid w:val="00F35D0B"/>
    <w:pPr>
      <w:spacing w:after="200" w:line="276" w:lineRule="auto"/>
    </w:pPr>
    <w:rPr>
      <w:rFonts w:ascii="Arial" w:eastAsiaTheme="minorHAnsi" w:hAnsi="Arial"/>
      <w:lang w:val="fr-FR"/>
    </w:rPr>
  </w:style>
  <w:style w:type="paragraph" w:customStyle="1" w:styleId="B3C4A7D0F52247D9A1643C687FF430DF2">
    <w:name w:val="B3C4A7D0F52247D9A1643C687FF430DF2"/>
    <w:rsid w:val="00F35D0B"/>
    <w:pPr>
      <w:spacing w:after="200" w:line="276" w:lineRule="auto"/>
    </w:pPr>
    <w:rPr>
      <w:rFonts w:ascii="Arial" w:eastAsiaTheme="minorHAnsi" w:hAnsi="Arial"/>
      <w:lang w:val="fr-FR"/>
    </w:rPr>
  </w:style>
  <w:style w:type="paragraph" w:customStyle="1" w:styleId="ECAAE4FA46BB4AA78DCBC820414E51CE3">
    <w:name w:val="ECAAE4FA46BB4AA78DCBC820414E51CE3"/>
    <w:rsid w:val="00F35D0B"/>
    <w:pPr>
      <w:spacing w:after="200" w:line="276" w:lineRule="auto"/>
    </w:pPr>
    <w:rPr>
      <w:rFonts w:ascii="Arial" w:eastAsiaTheme="minorHAnsi" w:hAnsi="Arial"/>
      <w:lang w:val="fr-FR"/>
    </w:rPr>
  </w:style>
  <w:style w:type="paragraph" w:customStyle="1" w:styleId="14DCFC708CB844AFB207F4ECFB56D35B3">
    <w:name w:val="14DCFC708CB844AFB207F4ECFB56D35B3"/>
    <w:rsid w:val="00F35D0B"/>
    <w:pPr>
      <w:spacing w:after="200" w:line="276" w:lineRule="auto"/>
    </w:pPr>
    <w:rPr>
      <w:rFonts w:ascii="Arial" w:eastAsiaTheme="minorHAnsi" w:hAnsi="Arial"/>
      <w:lang w:val="fr-FR"/>
    </w:rPr>
  </w:style>
  <w:style w:type="paragraph" w:customStyle="1" w:styleId="645B5A159A3C498CA1CD67CD21AD76C43">
    <w:name w:val="645B5A159A3C498CA1CD67CD21AD76C43"/>
    <w:rsid w:val="00F35D0B"/>
    <w:pPr>
      <w:spacing w:after="200" w:line="276" w:lineRule="auto"/>
    </w:pPr>
    <w:rPr>
      <w:rFonts w:ascii="Arial" w:eastAsiaTheme="minorHAnsi" w:hAnsi="Arial"/>
      <w:lang w:val="fr-FR"/>
    </w:rPr>
  </w:style>
  <w:style w:type="paragraph" w:customStyle="1" w:styleId="7274DA6094174DF48BF872F332895C9C3">
    <w:name w:val="7274DA6094174DF48BF872F332895C9C3"/>
    <w:rsid w:val="00F35D0B"/>
    <w:pPr>
      <w:spacing w:after="200" w:line="276" w:lineRule="auto"/>
    </w:pPr>
    <w:rPr>
      <w:rFonts w:ascii="Arial" w:eastAsiaTheme="minorHAnsi" w:hAnsi="Arial"/>
      <w:lang w:val="fr-FR"/>
    </w:rPr>
  </w:style>
  <w:style w:type="paragraph" w:customStyle="1" w:styleId="55592600CF6541E2A171F51735EBC55A3">
    <w:name w:val="55592600CF6541E2A171F51735EBC55A3"/>
    <w:rsid w:val="00F35D0B"/>
    <w:pPr>
      <w:spacing w:after="200" w:line="276" w:lineRule="auto"/>
      <w:ind w:left="720"/>
      <w:contextualSpacing/>
    </w:pPr>
    <w:rPr>
      <w:rFonts w:eastAsiaTheme="minorHAnsi"/>
      <w:lang w:val="fr-FR"/>
    </w:rPr>
  </w:style>
  <w:style w:type="paragraph" w:customStyle="1" w:styleId="554B16385C604D9489A241C7F35ACF023">
    <w:name w:val="554B16385C604D9489A241C7F35ACF023"/>
    <w:rsid w:val="00F35D0B"/>
    <w:pPr>
      <w:spacing w:after="200" w:line="276" w:lineRule="auto"/>
      <w:ind w:left="720"/>
      <w:contextualSpacing/>
    </w:pPr>
    <w:rPr>
      <w:rFonts w:eastAsiaTheme="minorHAnsi"/>
      <w:lang w:val="fr-FR"/>
    </w:rPr>
  </w:style>
  <w:style w:type="paragraph" w:customStyle="1" w:styleId="5D20DE2F81E248F89516F54D652FEBE63">
    <w:name w:val="5D20DE2F81E248F89516F54D652FEBE63"/>
    <w:rsid w:val="00F35D0B"/>
    <w:pPr>
      <w:spacing w:after="200" w:line="276" w:lineRule="auto"/>
      <w:ind w:left="720"/>
      <w:contextualSpacing/>
    </w:pPr>
    <w:rPr>
      <w:rFonts w:eastAsiaTheme="minorHAnsi"/>
      <w:lang w:val="fr-FR"/>
    </w:rPr>
  </w:style>
  <w:style w:type="paragraph" w:customStyle="1" w:styleId="6920335ABE194C32A6F84C96841E178C3">
    <w:name w:val="6920335ABE194C32A6F84C96841E178C3"/>
    <w:rsid w:val="00F35D0B"/>
    <w:pPr>
      <w:spacing w:after="200" w:line="276" w:lineRule="auto"/>
    </w:pPr>
    <w:rPr>
      <w:rFonts w:ascii="Arial" w:eastAsiaTheme="minorHAnsi" w:hAnsi="Arial"/>
      <w:lang w:val="fr-FR"/>
    </w:rPr>
  </w:style>
  <w:style w:type="paragraph" w:customStyle="1" w:styleId="F007CCC89A794D55A793129C0EB5AF493">
    <w:name w:val="F007CCC89A794D55A793129C0EB5AF493"/>
    <w:rsid w:val="00F35D0B"/>
    <w:pPr>
      <w:spacing w:after="200" w:line="276" w:lineRule="auto"/>
    </w:pPr>
    <w:rPr>
      <w:rFonts w:ascii="Arial" w:eastAsiaTheme="minorHAnsi" w:hAnsi="Arial"/>
      <w:lang w:val="fr-FR"/>
    </w:rPr>
  </w:style>
  <w:style w:type="paragraph" w:customStyle="1" w:styleId="676557D61BF54A8AA43A888C95CD25273">
    <w:name w:val="676557D61BF54A8AA43A888C95CD25273"/>
    <w:rsid w:val="00F35D0B"/>
    <w:pPr>
      <w:spacing w:after="200" w:line="276" w:lineRule="auto"/>
    </w:pPr>
    <w:rPr>
      <w:rFonts w:ascii="Arial" w:eastAsiaTheme="minorHAnsi" w:hAnsi="Arial"/>
      <w:lang w:val="fr-FR"/>
    </w:rPr>
  </w:style>
  <w:style w:type="paragraph" w:customStyle="1" w:styleId="C1A221E0862D4C4B91616590FFCC3AD23">
    <w:name w:val="C1A221E0862D4C4B91616590FFCC3AD23"/>
    <w:rsid w:val="00F35D0B"/>
    <w:pPr>
      <w:spacing w:after="200" w:line="276" w:lineRule="auto"/>
    </w:pPr>
    <w:rPr>
      <w:rFonts w:ascii="Arial" w:eastAsiaTheme="minorHAnsi" w:hAnsi="Arial"/>
      <w:lang w:val="fr-FR"/>
    </w:rPr>
  </w:style>
  <w:style w:type="paragraph" w:customStyle="1" w:styleId="32B08867FADF4E7A8C912CD9D3785F283">
    <w:name w:val="32B08867FADF4E7A8C912CD9D3785F283"/>
    <w:rsid w:val="00F35D0B"/>
    <w:pPr>
      <w:spacing w:after="200" w:line="276" w:lineRule="auto"/>
    </w:pPr>
    <w:rPr>
      <w:rFonts w:ascii="Arial" w:eastAsiaTheme="minorHAnsi" w:hAnsi="Arial"/>
      <w:lang w:val="fr-FR"/>
    </w:rPr>
  </w:style>
  <w:style w:type="paragraph" w:customStyle="1" w:styleId="25C0B953B422413296CDFC42BACC58743">
    <w:name w:val="25C0B953B422413296CDFC42BACC58743"/>
    <w:rsid w:val="00F35D0B"/>
    <w:pPr>
      <w:spacing w:after="200" w:line="276" w:lineRule="auto"/>
    </w:pPr>
    <w:rPr>
      <w:rFonts w:ascii="Arial" w:eastAsiaTheme="minorHAnsi" w:hAnsi="Arial"/>
      <w:lang w:val="fr-FR"/>
    </w:rPr>
  </w:style>
  <w:style w:type="paragraph" w:customStyle="1" w:styleId="0590EBF945E4408380A202BB2BEF665B3">
    <w:name w:val="0590EBF945E4408380A202BB2BEF665B3"/>
    <w:rsid w:val="00F35D0B"/>
    <w:pPr>
      <w:spacing w:after="200" w:line="276" w:lineRule="auto"/>
    </w:pPr>
    <w:rPr>
      <w:rFonts w:ascii="Arial" w:eastAsiaTheme="minorHAnsi" w:hAnsi="Arial"/>
      <w:lang w:val="fr-FR"/>
    </w:rPr>
  </w:style>
  <w:style w:type="paragraph" w:customStyle="1" w:styleId="AB4722D865B643DAB3A38038C9790F9C3">
    <w:name w:val="AB4722D865B643DAB3A38038C9790F9C3"/>
    <w:rsid w:val="00F35D0B"/>
    <w:pPr>
      <w:spacing w:after="200" w:line="276" w:lineRule="auto"/>
    </w:pPr>
    <w:rPr>
      <w:rFonts w:ascii="Arial" w:eastAsiaTheme="minorHAnsi" w:hAnsi="Arial"/>
      <w:lang w:val="fr-FR"/>
    </w:rPr>
  </w:style>
  <w:style w:type="paragraph" w:customStyle="1" w:styleId="7694775AF5484475A303252C49CF683A3">
    <w:name w:val="7694775AF5484475A303252C49CF683A3"/>
    <w:rsid w:val="00F35D0B"/>
    <w:pPr>
      <w:spacing w:after="200" w:line="276" w:lineRule="auto"/>
    </w:pPr>
    <w:rPr>
      <w:rFonts w:ascii="Arial" w:eastAsiaTheme="minorHAnsi" w:hAnsi="Arial"/>
      <w:lang w:val="fr-FR"/>
    </w:rPr>
  </w:style>
  <w:style w:type="paragraph" w:customStyle="1" w:styleId="FD16439B2C9D48888067DD1DF159245A3">
    <w:name w:val="FD16439B2C9D48888067DD1DF159245A3"/>
    <w:rsid w:val="00F35D0B"/>
    <w:pPr>
      <w:spacing w:after="200" w:line="276" w:lineRule="auto"/>
    </w:pPr>
    <w:rPr>
      <w:rFonts w:ascii="Arial" w:eastAsiaTheme="minorHAnsi" w:hAnsi="Arial"/>
      <w:lang w:val="fr-FR"/>
    </w:rPr>
  </w:style>
  <w:style w:type="paragraph" w:customStyle="1" w:styleId="F237B030CDB14634A34AE6577A987E2E3">
    <w:name w:val="F237B030CDB14634A34AE6577A987E2E3"/>
    <w:rsid w:val="00F35D0B"/>
    <w:pPr>
      <w:spacing w:after="200" w:line="276" w:lineRule="auto"/>
    </w:pPr>
    <w:rPr>
      <w:rFonts w:ascii="Arial" w:eastAsiaTheme="minorHAnsi" w:hAnsi="Arial"/>
      <w:lang w:val="fr-FR"/>
    </w:rPr>
  </w:style>
  <w:style w:type="paragraph" w:customStyle="1" w:styleId="4693775C2CDD4A7B9266403A9A639E7D3">
    <w:name w:val="4693775C2CDD4A7B9266403A9A639E7D3"/>
    <w:rsid w:val="00F35D0B"/>
    <w:pPr>
      <w:spacing w:after="200" w:line="276" w:lineRule="auto"/>
    </w:pPr>
    <w:rPr>
      <w:rFonts w:ascii="Arial" w:eastAsiaTheme="minorHAnsi" w:hAnsi="Arial"/>
      <w:lang w:val="fr-FR"/>
    </w:rPr>
  </w:style>
  <w:style w:type="paragraph" w:customStyle="1" w:styleId="7D975D3EE9B742FEBA0F7C0D19219B563">
    <w:name w:val="7D975D3EE9B742FEBA0F7C0D19219B563"/>
    <w:rsid w:val="00F35D0B"/>
    <w:pPr>
      <w:spacing w:after="200" w:line="276" w:lineRule="auto"/>
    </w:pPr>
    <w:rPr>
      <w:rFonts w:ascii="Arial" w:eastAsiaTheme="minorHAnsi" w:hAnsi="Arial"/>
      <w:lang w:val="fr-FR"/>
    </w:rPr>
  </w:style>
  <w:style w:type="paragraph" w:customStyle="1" w:styleId="E42A6E43256542B893D5349F7FEBD1483">
    <w:name w:val="E42A6E43256542B893D5349F7FEBD1483"/>
    <w:rsid w:val="00F35D0B"/>
    <w:pPr>
      <w:spacing w:after="200" w:line="276" w:lineRule="auto"/>
    </w:pPr>
    <w:rPr>
      <w:rFonts w:ascii="Arial" w:eastAsiaTheme="minorHAnsi" w:hAnsi="Arial"/>
      <w:lang w:val="fr-FR"/>
    </w:rPr>
  </w:style>
  <w:style w:type="paragraph" w:customStyle="1" w:styleId="C99D3DBB51D54D77B5AA4268228D188F3">
    <w:name w:val="C99D3DBB51D54D77B5AA4268228D188F3"/>
    <w:rsid w:val="00F35D0B"/>
    <w:pPr>
      <w:spacing w:after="200" w:line="276" w:lineRule="auto"/>
    </w:pPr>
    <w:rPr>
      <w:rFonts w:ascii="Arial" w:eastAsiaTheme="minorHAnsi" w:hAnsi="Arial"/>
      <w:lang w:val="fr-FR"/>
    </w:rPr>
  </w:style>
  <w:style w:type="paragraph" w:customStyle="1" w:styleId="06A434ADD87D421D89FBA605DAF04F463">
    <w:name w:val="06A434ADD87D421D89FBA605DAF04F463"/>
    <w:rsid w:val="00F35D0B"/>
    <w:pPr>
      <w:spacing w:after="200" w:line="276" w:lineRule="auto"/>
    </w:pPr>
    <w:rPr>
      <w:rFonts w:ascii="Arial" w:eastAsiaTheme="minorHAnsi" w:hAnsi="Arial"/>
      <w:lang w:val="fr-FR"/>
    </w:rPr>
  </w:style>
  <w:style w:type="paragraph" w:customStyle="1" w:styleId="D2EBBAC28235443880D34A9393C24B772">
    <w:name w:val="D2EBBAC28235443880D34A9393C24B772"/>
    <w:rsid w:val="00F35D0B"/>
    <w:pPr>
      <w:spacing w:after="200" w:line="276" w:lineRule="auto"/>
    </w:pPr>
    <w:rPr>
      <w:rFonts w:ascii="Arial" w:eastAsiaTheme="minorHAnsi" w:hAnsi="Arial"/>
      <w:lang w:val="fr-FR"/>
    </w:rPr>
  </w:style>
  <w:style w:type="paragraph" w:customStyle="1" w:styleId="EC9F2BE1DA35422C90F2BFF17712F04C3">
    <w:name w:val="EC9F2BE1DA35422C90F2BFF17712F04C3"/>
    <w:rsid w:val="00F35D0B"/>
    <w:pPr>
      <w:spacing w:after="200" w:line="276" w:lineRule="auto"/>
    </w:pPr>
    <w:rPr>
      <w:rFonts w:ascii="Arial" w:eastAsiaTheme="minorHAnsi" w:hAnsi="Arial"/>
      <w:lang w:val="fr-FR"/>
    </w:rPr>
  </w:style>
  <w:style w:type="paragraph" w:customStyle="1" w:styleId="AC2E42973AC147DAB4EF40AFF24241693">
    <w:name w:val="AC2E42973AC147DAB4EF40AFF24241693"/>
    <w:rsid w:val="00F35D0B"/>
    <w:pPr>
      <w:spacing w:after="200" w:line="276" w:lineRule="auto"/>
    </w:pPr>
    <w:rPr>
      <w:rFonts w:ascii="Arial" w:eastAsiaTheme="minorHAnsi" w:hAnsi="Arial"/>
      <w:lang w:val="fr-FR"/>
    </w:rPr>
  </w:style>
  <w:style w:type="paragraph" w:customStyle="1" w:styleId="36504EC7F75240DCA275F3118A9C8E6D3">
    <w:name w:val="36504EC7F75240DCA275F3118A9C8E6D3"/>
    <w:rsid w:val="00F35D0B"/>
    <w:pPr>
      <w:spacing w:after="200" w:line="276" w:lineRule="auto"/>
    </w:pPr>
    <w:rPr>
      <w:rFonts w:ascii="Arial" w:eastAsiaTheme="minorHAnsi" w:hAnsi="Arial"/>
      <w:lang w:val="fr-FR"/>
    </w:rPr>
  </w:style>
  <w:style w:type="paragraph" w:customStyle="1" w:styleId="7527D9AE95F849ABB9DECB2FAC741BA03">
    <w:name w:val="7527D9AE95F849ABB9DECB2FAC741BA03"/>
    <w:rsid w:val="00F35D0B"/>
    <w:pPr>
      <w:spacing w:after="200" w:line="276" w:lineRule="auto"/>
    </w:pPr>
    <w:rPr>
      <w:rFonts w:ascii="Arial" w:eastAsiaTheme="minorHAnsi" w:hAnsi="Arial"/>
      <w:lang w:val="fr-FR"/>
    </w:rPr>
  </w:style>
  <w:style w:type="paragraph" w:customStyle="1" w:styleId="497A1B0CAA884E2593D33312DFAB806E3">
    <w:name w:val="497A1B0CAA884E2593D33312DFAB806E3"/>
    <w:rsid w:val="00F35D0B"/>
    <w:pPr>
      <w:spacing w:after="200" w:line="276" w:lineRule="auto"/>
    </w:pPr>
    <w:rPr>
      <w:rFonts w:ascii="Arial" w:eastAsiaTheme="minorHAnsi" w:hAnsi="Arial"/>
      <w:lang w:val="fr-FR"/>
    </w:rPr>
  </w:style>
  <w:style w:type="paragraph" w:customStyle="1" w:styleId="6893FA2AAAED4EA4BAF34559B177E7CD3">
    <w:name w:val="6893FA2AAAED4EA4BAF34559B177E7CD3"/>
    <w:rsid w:val="00F35D0B"/>
    <w:pPr>
      <w:spacing w:after="200" w:line="276" w:lineRule="auto"/>
    </w:pPr>
    <w:rPr>
      <w:rFonts w:ascii="Arial" w:eastAsiaTheme="minorHAnsi" w:hAnsi="Arial"/>
      <w:lang w:val="fr-FR"/>
    </w:rPr>
  </w:style>
  <w:style w:type="paragraph" w:customStyle="1" w:styleId="C72864E985E94DBC8B69FB2F6EE9E9873">
    <w:name w:val="C72864E985E94DBC8B69FB2F6EE9E9873"/>
    <w:rsid w:val="00F35D0B"/>
    <w:pPr>
      <w:spacing w:after="200" w:line="276" w:lineRule="auto"/>
    </w:pPr>
    <w:rPr>
      <w:rFonts w:ascii="Arial" w:eastAsiaTheme="minorHAnsi" w:hAnsi="Arial"/>
      <w:lang w:val="fr-FR"/>
    </w:rPr>
  </w:style>
  <w:style w:type="paragraph" w:customStyle="1" w:styleId="BC920FE1E89748C19CC90F33AEDFA5DD3">
    <w:name w:val="BC920FE1E89748C19CC90F33AEDFA5DD3"/>
    <w:rsid w:val="00F35D0B"/>
    <w:pPr>
      <w:spacing w:after="200" w:line="276" w:lineRule="auto"/>
    </w:pPr>
    <w:rPr>
      <w:rFonts w:ascii="Arial" w:eastAsiaTheme="minorHAnsi" w:hAnsi="Arial"/>
      <w:lang w:val="fr-FR"/>
    </w:rPr>
  </w:style>
  <w:style w:type="paragraph" w:customStyle="1" w:styleId="F8ED04CA804C4CE7843B079D5DA0FD403">
    <w:name w:val="F8ED04CA804C4CE7843B079D5DA0FD403"/>
    <w:rsid w:val="00F35D0B"/>
    <w:pPr>
      <w:spacing w:after="200" w:line="276" w:lineRule="auto"/>
    </w:pPr>
    <w:rPr>
      <w:rFonts w:ascii="Arial" w:eastAsiaTheme="minorHAnsi" w:hAnsi="Arial"/>
      <w:lang w:val="fr-FR"/>
    </w:rPr>
  </w:style>
  <w:style w:type="paragraph" w:customStyle="1" w:styleId="F3119A842F6C46D19DB56944065681B02">
    <w:name w:val="F3119A842F6C46D19DB56944065681B02"/>
    <w:rsid w:val="00F35D0B"/>
    <w:pPr>
      <w:spacing w:after="200" w:line="276" w:lineRule="auto"/>
    </w:pPr>
    <w:rPr>
      <w:rFonts w:ascii="Arial" w:eastAsiaTheme="minorHAnsi" w:hAnsi="Arial"/>
      <w:lang w:val="fr-FR"/>
    </w:rPr>
  </w:style>
  <w:style w:type="paragraph" w:customStyle="1" w:styleId="CFA28C612E18437EB6375273E8B076143">
    <w:name w:val="CFA28C612E18437EB6375273E8B076143"/>
    <w:rsid w:val="00F35D0B"/>
    <w:pPr>
      <w:tabs>
        <w:tab w:val="center" w:pos="4513"/>
        <w:tab w:val="right" w:pos="9026"/>
      </w:tabs>
      <w:spacing w:after="0" w:line="240" w:lineRule="auto"/>
    </w:pPr>
    <w:rPr>
      <w:rFonts w:ascii="Arial" w:eastAsiaTheme="minorHAnsi" w:hAnsi="Arial"/>
      <w:lang w:val="fr-FR"/>
    </w:rPr>
  </w:style>
  <w:style w:type="paragraph" w:customStyle="1" w:styleId="0701BBAAF58A41358D79F5C628BB01263">
    <w:name w:val="0701BBAAF58A41358D79F5C628BB01263"/>
    <w:rsid w:val="00F35D0B"/>
    <w:pPr>
      <w:spacing w:after="200" w:line="276" w:lineRule="auto"/>
    </w:pPr>
    <w:rPr>
      <w:rFonts w:ascii="Arial" w:eastAsiaTheme="minorHAnsi" w:hAnsi="Arial"/>
      <w:lang w:val="fr-FR"/>
    </w:rPr>
  </w:style>
  <w:style w:type="paragraph" w:customStyle="1" w:styleId="3BA3185E0E074742B5194A1740ECDC7D3">
    <w:name w:val="3BA3185E0E074742B5194A1740ECDC7D3"/>
    <w:rsid w:val="00F35D0B"/>
    <w:pPr>
      <w:spacing w:after="200" w:line="276" w:lineRule="auto"/>
    </w:pPr>
    <w:rPr>
      <w:rFonts w:ascii="Arial" w:eastAsiaTheme="minorHAnsi" w:hAnsi="Arial"/>
      <w:lang w:val="fr-FR"/>
    </w:rPr>
  </w:style>
  <w:style w:type="paragraph" w:customStyle="1" w:styleId="A86385F289FB404D82488A56516C57DE3">
    <w:name w:val="A86385F289FB404D82488A56516C57DE3"/>
    <w:rsid w:val="00F35D0B"/>
    <w:pPr>
      <w:spacing w:after="200" w:line="276" w:lineRule="auto"/>
    </w:pPr>
    <w:rPr>
      <w:rFonts w:ascii="Arial" w:eastAsiaTheme="minorHAnsi" w:hAnsi="Arial"/>
      <w:lang w:val="fr-FR"/>
    </w:rPr>
  </w:style>
  <w:style w:type="paragraph" w:customStyle="1" w:styleId="551EE92CD686466D8B5EE907BFEC9B1A3">
    <w:name w:val="551EE92CD686466D8B5EE907BFEC9B1A3"/>
    <w:rsid w:val="00F35D0B"/>
    <w:pPr>
      <w:spacing w:after="200" w:line="276" w:lineRule="auto"/>
    </w:pPr>
    <w:rPr>
      <w:rFonts w:ascii="Arial" w:eastAsiaTheme="minorHAnsi" w:hAnsi="Arial"/>
      <w:lang w:val="fr-FR"/>
    </w:rPr>
  </w:style>
  <w:style w:type="paragraph" w:customStyle="1" w:styleId="24147482CD6848349D3C25EAF280CA482">
    <w:name w:val="24147482CD6848349D3C25EAF280CA482"/>
    <w:rsid w:val="00F35D0B"/>
    <w:pPr>
      <w:spacing w:after="200" w:line="276" w:lineRule="auto"/>
    </w:pPr>
    <w:rPr>
      <w:rFonts w:ascii="Arial" w:eastAsiaTheme="minorHAnsi" w:hAnsi="Arial"/>
      <w:lang w:val="fr-FR"/>
    </w:rPr>
  </w:style>
  <w:style w:type="paragraph" w:customStyle="1" w:styleId="E905873811FB4DA9936586F86579B6C12">
    <w:name w:val="E905873811FB4DA9936586F86579B6C12"/>
    <w:rsid w:val="00F35D0B"/>
    <w:pPr>
      <w:spacing w:after="200" w:line="276" w:lineRule="auto"/>
    </w:pPr>
    <w:rPr>
      <w:rFonts w:ascii="Arial" w:eastAsiaTheme="minorHAnsi" w:hAnsi="Arial"/>
      <w:lang w:val="fr-FR"/>
    </w:rPr>
  </w:style>
  <w:style w:type="paragraph" w:customStyle="1" w:styleId="ECF9EFEC00AC488E8A94753B13F6BCCF2">
    <w:name w:val="ECF9EFEC00AC488E8A94753B13F6BCCF2"/>
    <w:rsid w:val="00F35D0B"/>
    <w:pPr>
      <w:spacing w:after="200" w:line="276" w:lineRule="auto"/>
    </w:pPr>
    <w:rPr>
      <w:rFonts w:ascii="Arial" w:eastAsiaTheme="minorHAnsi" w:hAnsi="Arial"/>
      <w:lang w:val="fr-FR"/>
    </w:rPr>
  </w:style>
  <w:style w:type="paragraph" w:customStyle="1" w:styleId="5734DD38BEB24C31839021F9F98186302">
    <w:name w:val="5734DD38BEB24C31839021F9F98186302"/>
    <w:rsid w:val="00F35D0B"/>
    <w:pPr>
      <w:spacing w:after="200" w:line="276" w:lineRule="auto"/>
    </w:pPr>
    <w:rPr>
      <w:rFonts w:ascii="Arial" w:eastAsiaTheme="minorHAnsi" w:hAnsi="Arial"/>
      <w:lang w:val="fr-FR"/>
    </w:rPr>
  </w:style>
  <w:style w:type="paragraph" w:customStyle="1" w:styleId="F9DD39F50C0143F0887F1A0A9E6A2D712">
    <w:name w:val="F9DD39F50C0143F0887F1A0A9E6A2D712"/>
    <w:rsid w:val="00F35D0B"/>
    <w:pPr>
      <w:spacing w:after="200" w:line="276" w:lineRule="auto"/>
    </w:pPr>
    <w:rPr>
      <w:rFonts w:ascii="Arial" w:eastAsiaTheme="minorHAnsi" w:hAnsi="Arial"/>
      <w:lang w:val="fr-FR"/>
    </w:rPr>
  </w:style>
  <w:style w:type="paragraph" w:customStyle="1" w:styleId="ADF65CDE7B084B91B5DD68D775C6A2372">
    <w:name w:val="ADF65CDE7B084B91B5DD68D775C6A2372"/>
    <w:rsid w:val="00F35D0B"/>
    <w:pPr>
      <w:spacing w:after="200" w:line="276" w:lineRule="auto"/>
    </w:pPr>
    <w:rPr>
      <w:rFonts w:ascii="Arial" w:eastAsiaTheme="minorHAnsi" w:hAnsi="Arial"/>
      <w:lang w:val="fr-FR"/>
    </w:rPr>
  </w:style>
  <w:style w:type="paragraph" w:customStyle="1" w:styleId="35610FB38FBE4B87B9D700B764B5DDD12">
    <w:name w:val="35610FB38FBE4B87B9D700B764B5DDD12"/>
    <w:rsid w:val="00F35D0B"/>
    <w:pPr>
      <w:spacing w:after="200" w:line="276" w:lineRule="auto"/>
    </w:pPr>
    <w:rPr>
      <w:rFonts w:ascii="Arial" w:eastAsiaTheme="minorHAnsi" w:hAnsi="Arial"/>
      <w:lang w:val="fr-FR"/>
    </w:rPr>
  </w:style>
  <w:style w:type="paragraph" w:customStyle="1" w:styleId="AA33AFEB1C4041BDAFF916DA95E7E4133">
    <w:name w:val="AA33AFEB1C4041BDAFF916DA95E7E4133"/>
    <w:rsid w:val="00F35D0B"/>
    <w:pPr>
      <w:spacing w:after="200" w:line="276" w:lineRule="auto"/>
    </w:pPr>
    <w:rPr>
      <w:rFonts w:ascii="Arial" w:eastAsiaTheme="minorHAnsi" w:hAnsi="Arial"/>
      <w:lang w:val="fr-FR"/>
    </w:rPr>
  </w:style>
  <w:style w:type="paragraph" w:customStyle="1" w:styleId="BF747868AC4F40D5AF4155184961C5653">
    <w:name w:val="BF747868AC4F40D5AF4155184961C5653"/>
    <w:rsid w:val="00F35D0B"/>
    <w:pPr>
      <w:spacing w:after="200" w:line="276" w:lineRule="auto"/>
    </w:pPr>
    <w:rPr>
      <w:rFonts w:ascii="Arial" w:eastAsiaTheme="minorHAnsi" w:hAnsi="Arial"/>
      <w:lang w:val="fr-FR"/>
    </w:rPr>
  </w:style>
  <w:style w:type="paragraph" w:customStyle="1" w:styleId="1BDB50AE78D6404489DF0BA17BCC91413">
    <w:name w:val="1BDB50AE78D6404489DF0BA17BCC91413"/>
    <w:rsid w:val="00F35D0B"/>
    <w:pPr>
      <w:spacing w:after="200" w:line="276" w:lineRule="auto"/>
    </w:pPr>
    <w:rPr>
      <w:rFonts w:ascii="Arial" w:eastAsiaTheme="minorHAnsi" w:hAnsi="Arial"/>
      <w:lang w:val="fr-FR"/>
    </w:rPr>
  </w:style>
  <w:style w:type="paragraph" w:customStyle="1" w:styleId="12B23DC7D2774916843C919D28C6B3864">
    <w:name w:val="12B23DC7D2774916843C919D28C6B3864"/>
    <w:rsid w:val="00F35D0B"/>
    <w:pPr>
      <w:spacing w:after="200" w:line="276" w:lineRule="auto"/>
    </w:pPr>
    <w:rPr>
      <w:rFonts w:ascii="Arial" w:eastAsiaTheme="minorHAnsi" w:hAnsi="Arial"/>
      <w:lang w:val="fr-FR"/>
    </w:rPr>
  </w:style>
  <w:style w:type="paragraph" w:customStyle="1" w:styleId="CA6B2FB65DA54D5E990EAAA0E7D06D884">
    <w:name w:val="CA6B2FB65DA54D5E990EAAA0E7D06D884"/>
    <w:rsid w:val="00F35D0B"/>
    <w:pPr>
      <w:spacing w:after="200" w:line="276" w:lineRule="auto"/>
    </w:pPr>
    <w:rPr>
      <w:rFonts w:ascii="Arial" w:eastAsiaTheme="minorHAnsi" w:hAnsi="Arial"/>
      <w:lang w:val="fr-FR"/>
    </w:rPr>
  </w:style>
  <w:style w:type="paragraph" w:customStyle="1" w:styleId="E659277DEEF14F2087C521FE56E90D444">
    <w:name w:val="E659277DEEF14F2087C521FE56E90D444"/>
    <w:rsid w:val="00F35D0B"/>
    <w:pPr>
      <w:spacing w:after="200" w:line="276" w:lineRule="auto"/>
    </w:pPr>
    <w:rPr>
      <w:rFonts w:ascii="Arial" w:eastAsiaTheme="minorHAnsi" w:hAnsi="Arial"/>
      <w:lang w:val="fr-FR"/>
    </w:rPr>
  </w:style>
  <w:style w:type="paragraph" w:customStyle="1" w:styleId="EC742BBC07C44E8BB2EEE0235C17170E4">
    <w:name w:val="EC742BBC07C44E8BB2EEE0235C17170E4"/>
    <w:rsid w:val="00F35D0B"/>
    <w:pPr>
      <w:spacing w:after="200" w:line="276" w:lineRule="auto"/>
    </w:pPr>
    <w:rPr>
      <w:rFonts w:ascii="Arial" w:eastAsiaTheme="minorHAnsi" w:hAnsi="Arial"/>
      <w:lang w:val="fr-FR"/>
    </w:rPr>
  </w:style>
  <w:style w:type="paragraph" w:customStyle="1" w:styleId="26979BC502614758858BE7A49A6347F04">
    <w:name w:val="26979BC502614758858BE7A49A6347F04"/>
    <w:rsid w:val="00F35D0B"/>
    <w:pPr>
      <w:spacing w:after="200" w:line="276" w:lineRule="auto"/>
    </w:pPr>
    <w:rPr>
      <w:rFonts w:ascii="Arial" w:eastAsiaTheme="minorHAnsi" w:hAnsi="Arial"/>
      <w:lang w:val="fr-FR"/>
    </w:rPr>
  </w:style>
  <w:style w:type="paragraph" w:customStyle="1" w:styleId="FD58384A06B04584A403687D359F6D6C4">
    <w:name w:val="FD58384A06B04584A403687D359F6D6C4"/>
    <w:rsid w:val="00F35D0B"/>
    <w:pPr>
      <w:spacing w:after="200" w:line="276" w:lineRule="auto"/>
    </w:pPr>
    <w:rPr>
      <w:rFonts w:ascii="Arial" w:eastAsiaTheme="minorHAnsi" w:hAnsi="Arial"/>
      <w:lang w:val="fr-FR"/>
    </w:rPr>
  </w:style>
  <w:style w:type="paragraph" w:customStyle="1" w:styleId="6DB7BDB1892141C68FD04B3DC8A74F4E4">
    <w:name w:val="6DB7BDB1892141C68FD04B3DC8A74F4E4"/>
    <w:rsid w:val="00F35D0B"/>
    <w:pPr>
      <w:spacing w:after="200" w:line="276" w:lineRule="auto"/>
    </w:pPr>
    <w:rPr>
      <w:rFonts w:ascii="Arial" w:eastAsiaTheme="minorHAnsi" w:hAnsi="Arial"/>
      <w:lang w:val="fr-FR"/>
    </w:rPr>
  </w:style>
  <w:style w:type="paragraph" w:customStyle="1" w:styleId="33645FDF44384D9BB6A869FCA6CFDE674">
    <w:name w:val="33645FDF44384D9BB6A869FCA6CFDE674"/>
    <w:rsid w:val="00F35D0B"/>
    <w:pPr>
      <w:spacing w:after="200" w:line="276" w:lineRule="auto"/>
    </w:pPr>
    <w:rPr>
      <w:rFonts w:ascii="Arial" w:eastAsiaTheme="minorHAnsi" w:hAnsi="Arial"/>
      <w:lang w:val="fr-FR"/>
    </w:rPr>
  </w:style>
  <w:style w:type="paragraph" w:customStyle="1" w:styleId="2F1B299248554A15927C3EF9F6826B8B4">
    <w:name w:val="2F1B299248554A15927C3EF9F6826B8B4"/>
    <w:rsid w:val="00F35D0B"/>
    <w:pPr>
      <w:spacing w:after="200" w:line="276" w:lineRule="auto"/>
    </w:pPr>
    <w:rPr>
      <w:rFonts w:ascii="Arial" w:eastAsiaTheme="minorHAnsi" w:hAnsi="Arial"/>
      <w:lang w:val="fr-FR"/>
    </w:rPr>
  </w:style>
  <w:style w:type="paragraph" w:customStyle="1" w:styleId="6F6F72358AFC456D8ADF4387016E86FE4">
    <w:name w:val="6F6F72358AFC456D8ADF4387016E86FE4"/>
    <w:rsid w:val="00F35D0B"/>
    <w:pPr>
      <w:spacing w:after="200" w:line="276" w:lineRule="auto"/>
    </w:pPr>
    <w:rPr>
      <w:rFonts w:ascii="Arial" w:eastAsiaTheme="minorHAnsi" w:hAnsi="Arial"/>
      <w:lang w:val="fr-FR"/>
    </w:rPr>
  </w:style>
  <w:style w:type="paragraph" w:customStyle="1" w:styleId="2183BBB5088A4FC48AB29F98C0F3A4AF4">
    <w:name w:val="2183BBB5088A4FC48AB29F98C0F3A4AF4"/>
    <w:rsid w:val="00F35D0B"/>
    <w:pPr>
      <w:spacing w:after="200" w:line="276" w:lineRule="auto"/>
    </w:pPr>
    <w:rPr>
      <w:rFonts w:ascii="Arial" w:eastAsiaTheme="minorHAnsi" w:hAnsi="Arial"/>
      <w:lang w:val="fr-FR"/>
    </w:rPr>
  </w:style>
  <w:style w:type="paragraph" w:customStyle="1" w:styleId="F7FBEA342E7E4360BF0D21AF73450CDA4">
    <w:name w:val="F7FBEA342E7E4360BF0D21AF73450CDA4"/>
    <w:rsid w:val="00F35D0B"/>
    <w:pPr>
      <w:spacing w:after="200" w:line="276" w:lineRule="auto"/>
    </w:pPr>
    <w:rPr>
      <w:rFonts w:ascii="Arial" w:eastAsiaTheme="minorHAnsi" w:hAnsi="Arial"/>
      <w:lang w:val="fr-FR"/>
    </w:rPr>
  </w:style>
  <w:style w:type="paragraph" w:customStyle="1" w:styleId="EFF1F63F73214EA39B6BDB68376A51064">
    <w:name w:val="EFF1F63F73214EA39B6BDB68376A51064"/>
    <w:rsid w:val="00F35D0B"/>
    <w:pPr>
      <w:spacing w:after="200" w:line="276" w:lineRule="auto"/>
    </w:pPr>
    <w:rPr>
      <w:rFonts w:ascii="Arial" w:eastAsiaTheme="minorHAnsi" w:hAnsi="Arial"/>
      <w:lang w:val="fr-FR"/>
    </w:rPr>
  </w:style>
  <w:style w:type="paragraph" w:customStyle="1" w:styleId="D023CD49E12744539623A0CCB3EC0F114">
    <w:name w:val="D023CD49E12744539623A0CCB3EC0F114"/>
    <w:rsid w:val="00F35D0B"/>
    <w:pPr>
      <w:spacing w:after="200" w:line="276" w:lineRule="auto"/>
    </w:pPr>
    <w:rPr>
      <w:rFonts w:ascii="Arial" w:eastAsiaTheme="minorHAnsi" w:hAnsi="Arial"/>
      <w:lang w:val="fr-FR"/>
    </w:rPr>
  </w:style>
  <w:style w:type="paragraph" w:customStyle="1" w:styleId="A1ED8E009AE14DFC9910DF1BFDDC866C4">
    <w:name w:val="A1ED8E009AE14DFC9910DF1BFDDC866C4"/>
    <w:rsid w:val="00F35D0B"/>
    <w:pPr>
      <w:spacing w:after="200" w:line="276" w:lineRule="auto"/>
    </w:pPr>
    <w:rPr>
      <w:rFonts w:ascii="Arial" w:eastAsiaTheme="minorHAnsi" w:hAnsi="Arial"/>
      <w:lang w:val="fr-FR"/>
    </w:rPr>
  </w:style>
  <w:style w:type="paragraph" w:customStyle="1" w:styleId="3DD0DDBB92FB4E6B8DC860179B36BE2F4">
    <w:name w:val="3DD0DDBB92FB4E6B8DC860179B36BE2F4"/>
    <w:rsid w:val="00F35D0B"/>
    <w:pPr>
      <w:spacing w:after="200" w:line="276" w:lineRule="auto"/>
    </w:pPr>
    <w:rPr>
      <w:rFonts w:ascii="Arial" w:eastAsiaTheme="minorHAnsi" w:hAnsi="Arial"/>
      <w:lang w:val="fr-FR"/>
    </w:rPr>
  </w:style>
  <w:style w:type="paragraph" w:customStyle="1" w:styleId="7C8DA76C8FB74CD7AC7802BFD1B195EF3">
    <w:name w:val="7C8DA76C8FB74CD7AC7802BFD1B195EF3"/>
    <w:rsid w:val="00F35D0B"/>
    <w:pPr>
      <w:spacing w:after="200" w:line="276" w:lineRule="auto"/>
    </w:pPr>
    <w:rPr>
      <w:rFonts w:ascii="Arial" w:eastAsiaTheme="minorHAnsi" w:hAnsi="Arial"/>
      <w:lang w:val="fr-FR"/>
    </w:rPr>
  </w:style>
  <w:style w:type="paragraph" w:customStyle="1" w:styleId="B3C4A7D0F52247D9A1643C687FF430DF3">
    <w:name w:val="B3C4A7D0F52247D9A1643C687FF430DF3"/>
    <w:rsid w:val="00F35D0B"/>
    <w:pPr>
      <w:spacing w:after="200" w:line="276" w:lineRule="auto"/>
    </w:pPr>
    <w:rPr>
      <w:rFonts w:ascii="Arial" w:eastAsiaTheme="minorHAnsi" w:hAnsi="Arial"/>
      <w:lang w:val="fr-FR"/>
    </w:rPr>
  </w:style>
  <w:style w:type="paragraph" w:customStyle="1" w:styleId="ECAAE4FA46BB4AA78DCBC820414E51CE4">
    <w:name w:val="ECAAE4FA46BB4AA78DCBC820414E51CE4"/>
    <w:rsid w:val="00F35D0B"/>
    <w:pPr>
      <w:spacing w:after="200" w:line="276" w:lineRule="auto"/>
    </w:pPr>
    <w:rPr>
      <w:rFonts w:ascii="Arial" w:eastAsiaTheme="minorHAnsi" w:hAnsi="Arial"/>
      <w:lang w:val="fr-FR"/>
    </w:rPr>
  </w:style>
  <w:style w:type="paragraph" w:customStyle="1" w:styleId="14DCFC708CB844AFB207F4ECFB56D35B4">
    <w:name w:val="14DCFC708CB844AFB207F4ECFB56D35B4"/>
    <w:rsid w:val="00F35D0B"/>
    <w:pPr>
      <w:spacing w:after="200" w:line="276" w:lineRule="auto"/>
    </w:pPr>
    <w:rPr>
      <w:rFonts w:ascii="Arial" w:eastAsiaTheme="minorHAnsi" w:hAnsi="Arial"/>
      <w:lang w:val="fr-FR"/>
    </w:rPr>
  </w:style>
  <w:style w:type="paragraph" w:customStyle="1" w:styleId="645B5A159A3C498CA1CD67CD21AD76C44">
    <w:name w:val="645B5A159A3C498CA1CD67CD21AD76C44"/>
    <w:rsid w:val="00F35D0B"/>
    <w:pPr>
      <w:spacing w:after="200" w:line="276" w:lineRule="auto"/>
    </w:pPr>
    <w:rPr>
      <w:rFonts w:ascii="Arial" w:eastAsiaTheme="minorHAnsi" w:hAnsi="Arial"/>
      <w:lang w:val="fr-FR"/>
    </w:rPr>
  </w:style>
  <w:style w:type="paragraph" w:customStyle="1" w:styleId="7274DA6094174DF48BF872F332895C9C4">
    <w:name w:val="7274DA6094174DF48BF872F332895C9C4"/>
    <w:rsid w:val="00F35D0B"/>
    <w:pPr>
      <w:spacing w:after="200" w:line="276" w:lineRule="auto"/>
    </w:pPr>
    <w:rPr>
      <w:rFonts w:ascii="Arial" w:eastAsiaTheme="minorHAnsi" w:hAnsi="Arial"/>
      <w:lang w:val="fr-FR"/>
    </w:rPr>
  </w:style>
  <w:style w:type="paragraph" w:customStyle="1" w:styleId="55592600CF6541E2A171F51735EBC55A4">
    <w:name w:val="55592600CF6541E2A171F51735EBC55A4"/>
    <w:rsid w:val="00F35D0B"/>
    <w:pPr>
      <w:spacing w:after="200" w:line="276" w:lineRule="auto"/>
      <w:ind w:left="720"/>
      <w:contextualSpacing/>
    </w:pPr>
    <w:rPr>
      <w:rFonts w:eastAsiaTheme="minorHAnsi"/>
      <w:lang w:val="fr-FR"/>
    </w:rPr>
  </w:style>
  <w:style w:type="paragraph" w:customStyle="1" w:styleId="554B16385C604D9489A241C7F35ACF024">
    <w:name w:val="554B16385C604D9489A241C7F35ACF024"/>
    <w:rsid w:val="00F35D0B"/>
    <w:pPr>
      <w:spacing w:after="200" w:line="276" w:lineRule="auto"/>
      <w:ind w:left="720"/>
      <w:contextualSpacing/>
    </w:pPr>
    <w:rPr>
      <w:rFonts w:eastAsiaTheme="minorHAnsi"/>
      <w:lang w:val="fr-FR"/>
    </w:rPr>
  </w:style>
  <w:style w:type="paragraph" w:customStyle="1" w:styleId="5D20DE2F81E248F89516F54D652FEBE64">
    <w:name w:val="5D20DE2F81E248F89516F54D652FEBE64"/>
    <w:rsid w:val="00F35D0B"/>
    <w:pPr>
      <w:spacing w:after="200" w:line="276" w:lineRule="auto"/>
      <w:ind w:left="720"/>
      <w:contextualSpacing/>
    </w:pPr>
    <w:rPr>
      <w:rFonts w:eastAsiaTheme="minorHAnsi"/>
      <w:lang w:val="fr-FR"/>
    </w:rPr>
  </w:style>
  <w:style w:type="paragraph" w:customStyle="1" w:styleId="6920335ABE194C32A6F84C96841E178C4">
    <w:name w:val="6920335ABE194C32A6F84C96841E178C4"/>
    <w:rsid w:val="00F35D0B"/>
    <w:pPr>
      <w:spacing w:after="200" w:line="276" w:lineRule="auto"/>
    </w:pPr>
    <w:rPr>
      <w:rFonts w:ascii="Arial" w:eastAsiaTheme="minorHAnsi" w:hAnsi="Arial"/>
      <w:lang w:val="fr-FR"/>
    </w:rPr>
  </w:style>
  <w:style w:type="paragraph" w:customStyle="1" w:styleId="F007CCC89A794D55A793129C0EB5AF494">
    <w:name w:val="F007CCC89A794D55A793129C0EB5AF494"/>
    <w:rsid w:val="00F35D0B"/>
    <w:pPr>
      <w:spacing w:after="200" w:line="276" w:lineRule="auto"/>
    </w:pPr>
    <w:rPr>
      <w:rFonts w:ascii="Arial" w:eastAsiaTheme="minorHAnsi" w:hAnsi="Arial"/>
      <w:lang w:val="fr-FR"/>
    </w:rPr>
  </w:style>
  <w:style w:type="paragraph" w:customStyle="1" w:styleId="676557D61BF54A8AA43A888C95CD25274">
    <w:name w:val="676557D61BF54A8AA43A888C95CD25274"/>
    <w:rsid w:val="00F35D0B"/>
    <w:pPr>
      <w:spacing w:after="200" w:line="276" w:lineRule="auto"/>
    </w:pPr>
    <w:rPr>
      <w:rFonts w:ascii="Arial" w:eastAsiaTheme="minorHAnsi" w:hAnsi="Arial"/>
      <w:lang w:val="fr-FR"/>
    </w:rPr>
  </w:style>
  <w:style w:type="paragraph" w:customStyle="1" w:styleId="C1A221E0862D4C4B91616590FFCC3AD24">
    <w:name w:val="C1A221E0862D4C4B91616590FFCC3AD24"/>
    <w:rsid w:val="00F35D0B"/>
    <w:pPr>
      <w:spacing w:after="200" w:line="276" w:lineRule="auto"/>
    </w:pPr>
    <w:rPr>
      <w:rFonts w:ascii="Arial" w:eastAsiaTheme="minorHAnsi" w:hAnsi="Arial"/>
      <w:lang w:val="fr-FR"/>
    </w:rPr>
  </w:style>
  <w:style w:type="paragraph" w:customStyle="1" w:styleId="32B08867FADF4E7A8C912CD9D3785F284">
    <w:name w:val="32B08867FADF4E7A8C912CD9D3785F284"/>
    <w:rsid w:val="00F35D0B"/>
    <w:pPr>
      <w:spacing w:after="200" w:line="276" w:lineRule="auto"/>
    </w:pPr>
    <w:rPr>
      <w:rFonts w:ascii="Arial" w:eastAsiaTheme="minorHAnsi" w:hAnsi="Arial"/>
      <w:lang w:val="fr-FR"/>
    </w:rPr>
  </w:style>
  <w:style w:type="paragraph" w:customStyle="1" w:styleId="25C0B953B422413296CDFC42BACC58744">
    <w:name w:val="25C0B953B422413296CDFC42BACC58744"/>
    <w:rsid w:val="00F35D0B"/>
    <w:pPr>
      <w:spacing w:after="200" w:line="276" w:lineRule="auto"/>
    </w:pPr>
    <w:rPr>
      <w:rFonts w:ascii="Arial" w:eastAsiaTheme="minorHAnsi" w:hAnsi="Arial"/>
      <w:lang w:val="fr-FR"/>
    </w:rPr>
  </w:style>
  <w:style w:type="paragraph" w:customStyle="1" w:styleId="0590EBF945E4408380A202BB2BEF665B4">
    <w:name w:val="0590EBF945E4408380A202BB2BEF665B4"/>
    <w:rsid w:val="00F35D0B"/>
    <w:pPr>
      <w:spacing w:after="200" w:line="276" w:lineRule="auto"/>
    </w:pPr>
    <w:rPr>
      <w:rFonts w:ascii="Arial" w:eastAsiaTheme="minorHAnsi" w:hAnsi="Arial"/>
      <w:lang w:val="fr-FR"/>
    </w:rPr>
  </w:style>
  <w:style w:type="paragraph" w:customStyle="1" w:styleId="AB4722D865B643DAB3A38038C9790F9C4">
    <w:name w:val="AB4722D865B643DAB3A38038C9790F9C4"/>
    <w:rsid w:val="00F35D0B"/>
    <w:pPr>
      <w:spacing w:after="200" w:line="276" w:lineRule="auto"/>
    </w:pPr>
    <w:rPr>
      <w:rFonts w:ascii="Arial" w:eastAsiaTheme="minorHAnsi" w:hAnsi="Arial"/>
      <w:lang w:val="fr-FR"/>
    </w:rPr>
  </w:style>
  <w:style w:type="paragraph" w:customStyle="1" w:styleId="7694775AF5484475A303252C49CF683A4">
    <w:name w:val="7694775AF5484475A303252C49CF683A4"/>
    <w:rsid w:val="00F35D0B"/>
    <w:pPr>
      <w:spacing w:after="200" w:line="276" w:lineRule="auto"/>
    </w:pPr>
    <w:rPr>
      <w:rFonts w:ascii="Arial" w:eastAsiaTheme="minorHAnsi" w:hAnsi="Arial"/>
      <w:lang w:val="fr-FR"/>
    </w:rPr>
  </w:style>
  <w:style w:type="paragraph" w:customStyle="1" w:styleId="FD16439B2C9D48888067DD1DF159245A4">
    <w:name w:val="FD16439B2C9D48888067DD1DF159245A4"/>
    <w:rsid w:val="00F35D0B"/>
    <w:pPr>
      <w:spacing w:after="200" w:line="276" w:lineRule="auto"/>
    </w:pPr>
    <w:rPr>
      <w:rFonts w:ascii="Arial" w:eastAsiaTheme="minorHAnsi" w:hAnsi="Arial"/>
      <w:lang w:val="fr-FR"/>
    </w:rPr>
  </w:style>
  <w:style w:type="paragraph" w:customStyle="1" w:styleId="F237B030CDB14634A34AE6577A987E2E4">
    <w:name w:val="F237B030CDB14634A34AE6577A987E2E4"/>
    <w:rsid w:val="00F35D0B"/>
    <w:pPr>
      <w:spacing w:after="200" w:line="276" w:lineRule="auto"/>
    </w:pPr>
    <w:rPr>
      <w:rFonts w:ascii="Arial" w:eastAsiaTheme="minorHAnsi" w:hAnsi="Arial"/>
      <w:lang w:val="fr-FR"/>
    </w:rPr>
  </w:style>
  <w:style w:type="paragraph" w:customStyle="1" w:styleId="4693775C2CDD4A7B9266403A9A639E7D4">
    <w:name w:val="4693775C2CDD4A7B9266403A9A639E7D4"/>
    <w:rsid w:val="00F35D0B"/>
    <w:pPr>
      <w:spacing w:after="200" w:line="276" w:lineRule="auto"/>
    </w:pPr>
    <w:rPr>
      <w:rFonts w:ascii="Arial" w:eastAsiaTheme="minorHAnsi" w:hAnsi="Arial"/>
      <w:lang w:val="fr-FR"/>
    </w:rPr>
  </w:style>
  <w:style w:type="paragraph" w:customStyle="1" w:styleId="7D975D3EE9B742FEBA0F7C0D19219B564">
    <w:name w:val="7D975D3EE9B742FEBA0F7C0D19219B564"/>
    <w:rsid w:val="00F35D0B"/>
    <w:pPr>
      <w:spacing w:after="200" w:line="276" w:lineRule="auto"/>
    </w:pPr>
    <w:rPr>
      <w:rFonts w:ascii="Arial" w:eastAsiaTheme="minorHAnsi" w:hAnsi="Arial"/>
      <w:lang w:val="fr-FR"/>
    </w:rPr>
  </w:style>
  <w:style w:type="paragraph" w:customStyle="1" w:styleId="E42A6E43256542B893D5349F7FEBD1484">
    <w:name w:val="E42A6E43256542B893D5349F7FEBD1484"/>
    <w:rsid w:val="00F35D0B"/>
    <w:pPr>
      <w:spacing w:after="200" w:line="276" w:lineRule="auto"/>
    </w:pPr>
    <w:rPr>
      <w:rFonts w:ascii="Arial" w:eastAsiaTheme="minorHAnsi" w:hAnsi="Arial"/>
      <w:lang w:val="fr-FR"/>
    </w:rPr>
  </w:style>
  <w:style w:type="paragraph" w:customStyle="1" w:styleId="C99D3DBB51D54D77B5AA4268228D188F4">
    <w:name w:val="C99D3DBB51D54D77B5AA4268228D188F4"/>
    <w:rsid w:val="00F35D0B"/>
    <w:pPr>
      <w:spacing w:after="200" w:line="276" w:lineRule="auto"/>
    </w:pPr>
    <w:rPr>
      <w:rFonts w:ascii="Arial" w:eastAsiaTheme="minorHAnsi" w:hAnsi="Arial"/>
      <w:lang w:val="fr-FR"/>
    </w:rPr>
  </w:style>
  <w:style w:type="paragraph" w:customStyle="1" w:styleId="06A434ADD87D421D89FBA605DAF04F464">
    <w:name w:val="06A434ADD87D421D89FBA605DAF04F464"/>
    <w:rsid w:val="00F35D0B"/>
    <w:pPr>
      <w:spacing w:after="200" w:line="276" w:lineRule="auto"/>
    </w:pPr>
    <w:rPr>
      <w:rFonts w:ascii="Arial" w:eastAsiaTheme="minorHAnsi" w:hAnsi="Arial"/>
      <w:lang w:val="fr-FR"/>
    </w:rPr>
  </w:style>
  <w:style w:type="paragraph" w:customStyle="1" w:styleId="D2EBBAC28235443880D34A9393C24B773">
    <w:name w:val="D2EBBAC28235443880D34A9393C24B773"/>
    <w:rsid w:val="00F35D0B"/>
    <w:pPr>
      <w:spacing w:after="200" w:line="276" w:lineRule="auto"/>
    </w:pPr>
    <w:rPr>
      <w:rFonts w:ascii="Arial" w:eastAsiaTheme="minorHAnsi" w:hAnsi="Arial"/>
      <w:lang w:val="fr-FR"/>
    </w:rPr>
  </w:style>
  <w:style w:type="paragraph" w:customStyle="1" w:styleId="EC9F2BE1DA35422C90F2BFF17712F04C4">
    <w:name w:val="EC9F2BE1DA35422C90F2BFF17712F04C4"/>
    <w:rsid w:val="00F35D0B"/>
    <w:pPr>
      <w:spacing w:after="200" w:line="276" w:lineRule="auto"/>
    </w:pPr>
    <w:rPr>
      <w:rFonts w:ascii="Arial" w:eastAsiaTheme="minorHAnsi" w:hAnsi="Arial"/>
      <w:lang w:val="fr-FR"/>
    </w:rPr>
  </w:style>
  <w:style w:type="paragraph" w:customStyle="1" w:styleId="AC2E42973AC147DAB4EF40AFF24241694">
    <w:name w:val="AC2E42973AC147DAB4EF40AFF24241694"/>
    <w:rsid w:val="00F35D0B"/>
    <w:pPr>
      <w:spacing w:after="200" w:line="276" w:lineRule="auto"/>
    </w:pPr>
    <w:rPr>
      <w:rFonts w:ascii="Arial" w:eastAsiaTheme="minorHAnsi" w:hAnsi="Arial"/>
      <w:lang w:val="fr-FR"/>
    </w:rPr>
  </w:style>
  <w:style w:type="paragraph" w:customStyle="1" w:styleId="36504EC7F75240DCA275F3118A9C8E6D4">
    <w:name w:val="36504EC7F75240DCA275F3118A9C8E6D4"/>
    <w:rsid w:val="00F35D0B"/>
    <w:pPr>
      <w:spacing w:after="200" w:line="276" w:lineRule="auto"/>
    </w:pPr>
    <w:rPr>
      <w:rFonts w:ascii="Arial" w:eastAsiaTheme="minorHAnsi" w:hAnsi="Arial"/>
      <w:lang w:val="fr-FR"/>
    </w:rPr>
  </w:style>
  <w:style w:type="paragraph" w:customStyle="1" w:styleId="7527D9AE95F849ABB9DECB2FAC741BA04">
    <w:name w:val="7527D9AE95F849ABB9DECB2FAC741BA04"/>
    <w:rsid w:val="00F35D0B"/>
    <w:pPr>
      <w:spacing w:after="200" w:line="276" w:lineRule="auto"/>
    </w:pPr>
    <w:rPr>
      <w:rFonts w:ascii="Arial" w:eastAsiaTheme="minorHAnsi" w:hAnsi="Arial"/>
      <w:lang w:val="fr-FR"/>
    </w:rPr>
  </w:style>
  <w:style w:type="paragraph" w:customStyle="1" w:styleId="497A1B0CAA884E2593D33312DFAB806E4">
    <w:name w:val="497A1B0CAA884E2593D33312DFAB806E4"/>
    <w:rsid w:val="00F35D0B"/>
    <w:pPr>
      <w:spacing w:after="200" w:line="276" w:lineRule="auto"/>
    </w:pPr>
    <w:rPr>
      <w:rFonts w:ascii="Arial" w:eastAsiaTheme="minorHAnsi" w:hAnsi="Arial"/>
      <w:lang w:val="fr-FR"/>
    </w:rPr>
  </w:style>
  <w:style w:type="paragraph" w:customStyle="1" w:styleId="6893FA2AAAED4EA4BAF34559B177E7CD4">
    <w:name w:val="6893FA2AAAED4EA4BAF34559B177E7CD4"/>
    <w:rsid w:val="00F35D0B"/>
    <w:pPr>
      <w:spacing w:after="200" w:line="276" w:lineRule="auto"/>
    </w:pPr>
    <w:rPr>
      <w:rFonts w:ascii="Arial" w:eastAsiaTheme="minorHAnsi" w:hAnsi="Arial"/>
      <w:lang w:val="fr-FR"/>
    </w:rPr>
  </w:style>
  <w:style w:type="paragraph" w:customStyle="1" w:styleId="C72864E985E94DBC8B69FB2F6EE9E9874">
    <w:name w:val="C72864E985E94DBC8B69FB2F6EE9E9874"/>
    <w:rsid w:val="00F35D0B"/>
    <w:pPr>
      <w:spacing w:after="200" w:line="276" w:lineRule="auto"/>
    </w:pPr>
    <w:rPr>
      <w:rFonts w:ascii="Arial" w:eastAsiaTheme="minorHAnsi" w:hAnsi="Arial"/>
      <w:lang w:val="fr-FR"/>
    </w:rPr>
  </w:style>
  <w:style w:type="paragraph" w:customStyle="1" w:styleId="BC920FE1E89748C19CC90F33AEDFA5DD4">
    <w:name w:val="BC920FE1E89748C19CC90F33AEDFA5DD4"/>
    <w:rsid w:val="00F35D0B"/>
    <w:pPr>
      <w:spacing w:after="200" w:line="276" w:lineRule="auto"/>
    </w:pPr>
    <w:rPr>
      <w:rFonts w:ascii="Arial" w:eastAsiaTheme="minorHAnsi" w:hAnsi="Arial"/>
      <w:lang w:val="fr-FR"/>
    </w:rPr>
  </w:style>
  <w:style w:type="paragraph" w:customStyle="1" w:styleId="F8ED04CA804C4CE7843B079D5DA0FD404">
    <w:name w:val="F8ED04CA804C4CE7843B079D5DA0FD404"/>
    <w:rsid w:val="00F35D0B"/>
    <w:pPr>
      <w:spacing w:after="200" w:line="276" w:lineRule="auto"/>
    </w:pPr>
    <w:rPr>
      <w:rFonts w:ascii="Arial" w:eastAsiaTheme="minorHAnsi" w:hAnsi="Arial"/>
      <w:lang w:val="fr-FR"/>
    </w:rPr>
  </w:style>
  <w:style w:type="paragraph" w:customStyle="1" w:styleId="F3119A842F6C46D19DB56944065681B03">
    <w:name w:val="F3119A842F6C46D19DB56944065681B03"/>
    <w:rsid w:val="00F35D0B"/>
    <w:pPr>
      <w:spacing w:after="200" w:line="276" w:lineRule="auto"/>
    </w:pPr>
    <w:rPr>
      <w:rFonts w:ascii="Arial" w:eastAsiaTheme="minorHAnsi" w:hAnsi="Arial"/>
      <w:lang w:val="fr-FR"/>
    </w:rPr>
  </w:style>
  <w:style w:type="paragraph" w:customStyle="1" w:styleId="CFA28C612E18437EB6375273E8B076144">
    <w:name w:val="CFA28C612E18437EB6375273E8B076144"/>
    <w:rsid w:val="00F35D0B"/>
    <w:pPr>
      <w:tabs>
        <w:tab w:val="center" w:pos="4513"/>
        <w:tab w:val="right" w:pos="9026"/>
      </w:tabs>
      <w:spacing w:after="0" w:line="240" w:lineRule="auto"/>
    </w:pPr>
    <w:rPr>
      <w:rFonts w:ascii="Arial" w:eastAsiaTheme="minorHAnsi" w:hAnsi="Arial"/>
      <w:lang w:val="fr-FR"/>
    </w:rPr>
  </w:style>
  <w:style w:type="paragraph" w:customStyle="1" w:styleId="0701BBAAF58A41358D79F5C628BB01264">
    <w:name w:val="0701BBAAF58A41358D79F5C628BB01264"/>
    <w:rsid w:val="00F35D0B"/>
    <w:pPr>
      <w:spacing w:after="200" w:line="276" w:lineRule="auto"/>
    </w:pPr>
    <w:rPr>
      <w:rFonts w:ascii="Arial" w:eastAsiaTheme="minorHAnsi" w:hAnsi="Arial"/>
      <w:lang w:val="fr-FR"/>
    </w:rPr>
  </w:style>
  <w:style w:type="paragraph" w:customStyle="1" w:styleId="3BA3185E0E074742B5194A1740ECDC7D4">
    <w:name w:val="3BA3185E0E074742B5194A1740ECDC7D4"/>
    <w:rsid w:val="00F35D0B"/>
    <w:pPr>
      <w:spacing w:after="200" w:line="276" w:lineRule="auto"/>
    </w:pPr>
    <w:rPr>
      <w:rFonts w:ascii="Arial" w:eastAsiaTheme="minorHAnsi" w:hAnsi="Arial"/>
      <w:lang w:val="fr-FR"/>
    </w:rPr>
  </w:style>
  <w:style w:type="paragraph" w:customStyle="1" w:styleId="A86385F289FB404D82488A56516C57DE4">
    <w:name w:val="A86385F289FB404D82488A56516C57DE4"/>
    <w:rsid w:val="00F35D0B"/>
    <w:pPr>
      <w:spacing w:after="200" w:line="276" w:lineRule="auto"/>
    </w:pPr>
    <w:rPr>
      <w:rFonts w:ascii="Arial" w:eastAsiaTheme="minorHAnsi" w:hAnsi="Arial"/>
      <w:lang w:val="fr-FR"/>
    </w:rPr>
  </w:style>
  <w:style w:type="paragraph" w:customStyle="1" w:styleId="551EE92CD686466D8B5EE907BFEC9B1A4">
    <w:name w:val="551EE92CD686466D8B5EE907BFEC9B1A4"/>
    <w:rsid w:val="00F35D0B"/>
    <w:pPr>
      <w:spacing w:after="200" w:line="276" w:lineRule="auto"/>
    </w:pPr>
    <w:rPr>
      <w:rFonts w:ascii="Arial" w:eastAsiaTheme="minorHAnsi" w:hAnsi="Arial"/>
      <w:lang w:val="fr-FR"/>
    </w:rPr>
  </w:style>
  <w:style w:type="paragraph" w:customStyle="1" w:styleId="24147482CD6848349D3C25EAF280CA483">
    <w:name w:val="24147482CD6848349D3C25EAF280CA483"/>
    <w:rsid w:val="00F35D0B"/>
    <w:pPr>
      <w:spacing w:after="200" w:line="276" w:lineRule="auto"/>
    </w:pPr>
    <w:rPr>
      <w:rFonts w:ascii="Arial" w:eastAsiaTheme="minorHAnsi" w:hAnsi="Arial"/>
      <w:lang w:val="fr-FR"/>
    </w:rPr>
  </w:style>
  <w:style w:type="paragraph" w:customStyle="1" w:styleId="E905873811FB4DA9936586F86579B6C13">
    <w:name w:val="E905873811FB4DA9936586F86579B6C13"/>
    <w:rsid w:val="00F35D0B"/>
    <w:pPr>
      <w:spacing w:after="200" w:line="276" w:lineRule="auto"/>
    </w:pPr>
    <w:rPr>
      <w:rFonts w:ascii="Arial" w:eastAsiaTheme="minorHAnsi" w:hAnsi="Arial"/>
      <w:lang w:val="fr-FR"/>
    </w:rPr>
  </w:style>
  <w:style w:type="paragraph" w:customStyle="1" w:styleId="ECF9EFEC00AC488E8A94753B13F6BCCF3">
    <w:name w:val="ECF9EFEC00AC488E8A94753B13F6BCCF3"/>
    <w:rsid w:val="00F35D0B"/>
    <w:pPr>
      <w:spacing w:after="200" w:line="276" w:lineRule="auto"/>
    </w:pPr>
    <w:rPr>
      <w:rFonts w:ascii="Arial" w:eastAsiaTheme="minorHAnsi" w:hAnsi="Arial"/>
      <w:lang w:val="fr-FR"/>
    </w:rPr>
  </w:style>
  <w:style w:type="paragraph" w:customStyle="1" w:styleId="5734DD38BEB24C31839021F9F98186303">
    <w:name w:val="5734DD38BEB24C31839021F9F98186303"/>
    <w:rsid w:val="00F35D0B"/>
    <w:pPr>
      <w:spacing w:after="200" w:line="276" w:lineRule="auto"/>
    </w:pPr>
    <w:rPr>
      <w:rFonts w:ascii="Arial" w:eastAsiaTheme="minorHAnsi" w:hAnsi="Arial"/>
      <w:lang w:val="fr-FR"/>
    </w:rPr>
  </w:style>
  <w:style w:type="paragraph" w:customStyle="1" w:styleId="F9DD39F50C0143F0887F1A0A9E6A2D713">
    <w:name w:val="F9DD39F50C0143F0887F1A0A9E6A2D713"/>
    <w:rsid w:val="00F35D0B"/>
    <w:pPr>
      <w:spacing w:after="200" w:line="276" w:lineRule="auto"/>
    </w:pPr>
    <w:rPr>
      <w:rFonts w:ascii="Arial" w:eastAsiaTheme="minorHAnsi" w:hAnsi="Arial"/>
      <w:lang w:val="fr-FR"/>
    </w:rPr>
  </w:style>
  <w:style w:type="paragraph" w:customStyle="1" w:styleId="ADF65CDE7B084B91B5DD68D775C6A2373">
    <w:name w:val="ADF65CDE7B084B91B5DD68D775C6A2373"/>
    <w:rsid w:val="00F35D0B"/>
    <w:pPr>
      <w:spacing w:after="200" w:line="276" w:lineRule="auto"/>
    </w:pPr>
    <w:rPr>
      <w:rFonts w:ascii="Arial" w:eastAsiaTheme="minorHAnsi" w:hAnsi="Arial"/>
      <w:lang w:val="fr-FR"/>
    </w:rPr>
  </w:style>
  <w:style w:type="paragraph" w:customStyle="1" w:styleId="35610FB38FBE4B87B9D700B764B5DDD13">
    <w:name w:val="35610FB38FBE4B87B9D700B764B5DDD13"/>
    <w:rsid w:val="00F35D0B"/>
    <w:pPr>
      <w:spacing w:after="200" w:line="276" w:lineRule="auto"/>
    </w:pPr>
    <w:rPr>
      <w:rFonts w:ascii="Arial" w:eastAsiaTheme="minorHAnsi" w:hAnsi="Arial"/>
      <w:lang w:val="fr-FR"/>
    </w:rPr>
  </w:style>
  <w:style w:type="paragraph" w:customStyle="1" w:styleId="0ABED4273E164BA48A3C1397EDF91320">
    <w:name w:val="0ABED4273E164BA48A3C1397EDF91320"/>
    <w:rsid w:val="00F35D0B"/>
  </w:style>
  <w:style w:type="paragraph" w:customStyle="1" w:styleId="EEB5D9BE8E8A4B3E804EB9828726294C">
    <w:name w:val="EEB5D9BE8E8A4B3E804EB9828726294C"/>
    <w:rsid w:val="00F35D0B"/>
  </w:style>
  <w:style w:type="paragraph" w:customStyle="1" w:styleId="F818C9070CDA4C6F86E9E576F63AF429">
    <w:name w:val="F818C9070CDA4C6F86E9E576F63AF429"/>
    <w:rsid w:val="00F35D0B"/>
  </w:style>
  <w:style w:type="paragraph" w:customStyle="1" w:styleId="73B82FA8CA104F5584A1420FE2488522">
    <w:name w:val="73B82FA8CA104F5584A1420FE2488522"/>
    <w:rsid w:val="00F35D0B"/>
  </w:style>
  <w:style w:type="paragraph" w:customStyle="1" w:styleId="A3291EA684E74F4BAA893EE6E1AEBF91">
    <w:name w:val="A3291EA684E74F4BAA893EE6E1AEBF91"/>
    <w:rsid w:val="00F35D0B"/>
  </w:style>
  <w:style w:type="paragraph" w:customStyle="1" w:styleId="D2890FA798584702A8E7D34B8BFEE1C4">
    <w:name w:val="D2890FA798584702A8E7D34B8BFEE1C4"/>
    <w:rsid w:val="00F35D0B"/>
  </w:style>
  <w:style w:type="paragraph" w:customStyle="1" w:styleId="AA33AFEB1C4041BDAFF916DA95E7E4134">
    <w:name w:val="AA33AFEB1C4041BDAFF916DA95E7E4134"/>
    <w:rsid w:val="00F35D0B"/>
    <w:pPr>
      <w:spacing w:after="200" w:line="276" w:lineRule="auto"/>
    </w:pPr>
    <w:rPr>
      <w:rFonts w:ascii="Arial" w:eastAsiaTheme="minorHAnsi" w:hAnsi="Arial"/>
      <w:lang w:val="fr-FR"/>
    </w:rPr>
  </w:style>
  <w:style w:type="paragraph" w:customStyle="1" w:styleId="BF747868AC4F40D5AF4155184961C5654">
    <w:name w:val="BF747868AC4F40D5AF4155184961C5654"/>
    <w:rsid w:val="00F35D0B"/>
    <w:pPr>
      <w:spacing w:after="200" w:line="276" w:lineRule="auto"/>
    </w:pPr>
    <w:rPr>
      <w:rFonts w:ascii="Arial" w:eastAsiaTheme="minorHAnsi" w:hAnsi="Arial"/>
      <w:lang w:val="fr-FR"/>
    </w:rPr>
  </w:style>
  <w:style w:type="paragraph" w:customStyle="1" w:styleId="1BDB50AE78D6404489DF0BA17BCC91414">
    <w:name w:val="1BDB50AE78D6404489DF0BA17BCC91414"/>
    <w:rsid w:val="00F35D0B"/>
    <w:pPr>
      <w:spacing w:after="200" w:line="276" w:lineRule="auto"/>
    </w:pPr>
    <w:rPr>
      <w:rFonts w:ascii="Arial" w:eastAsiaTheme="minorHAnsi" w:hAnsi="Arial"/>
      <w:lang w:val="fr-FR"/>
    </w:rPr>
  </w:style>
  <w:style w:type="paragraph" w:customStyle="1" w:styleId="EC742BBC07C44E8BB2EEE0235C17170E5">
    <w:name w:val="EC742BBC07C44E8BB2EEE0235C17170E5"/>
    <w:rsid w:val="00F35D0B"/>
    <w:pPr>
      <w:spacing w:after="200" w:line="276" w:lineRule="auto"/>
    </w:pPr>
    <w:rPr>
      <w:rFonts w:ascii="Arial" w:eastAsiaTheme="minorHAnsi" w:hAnsi="Arial"/>
      <w:lang w:val="fr-FR"/>
    </w:rPr>
  </w:style>
  <w:style w:type="paragraph" w:customStyle="1" w:styleId="26979BC502614758858BE7A49A6347F05">
    <w:name w:val="26979BC502614758858BE7A49A6347F05"/>
    <w:rsid w:val="00F35D0B"/>
    <w:pPr>
      <w:spacing w:after="200" w:line="276" w:lineRule="auto"/>
    </w:pPr>
    <w:rPr>
      <w:rFonts w:ascii="Arial" w:eastAsiaTheme="minorHAnsi" w:hAnsi="Arial"/>
      <w:lang w:val="fr-FR"/>
    </w:rPr>
  </w:style>
  <w:style w:type="paragraph" w:customStyle="1" w:styleId="FD58384A06B04584A403687D359F6D6C5">
    <w:name w:val="FD58384A06B04584A403687D359F6D6C5"/>
    <w:rsid w:val="00F35D0B"/>
    <w:pPr>
      <w:spacing w:after="200" w:line="276" w:lineRule="auto"/>
    </w:pPr>
    <w:rPr>
      <w:rFonts w:ascii="Arial" w:eastAsiaTheme="minorHAnsi" w:hAnsi="Arial"/>
      <w:lang w:val="fr-FR"/>
    </w:rPr>
  </w:style>
  <w:style w:type="paragraph" w:customStyle="1" w:styleId="6DB7BDB1892141C68FD04B3DC8A74F4E5">
    <w:name w:val="6DB7BDB1892141C68FD04B3DC8A74F4E5"/>
    <w:rsid w:val="00F35D0B"/>
    <w:pPr>
      <w:spacing w:after="200" w:line="276" w:lineRule="auto"/>
    </w:pPr>
    <w:rPr>
      <w:rFonts w:ascii="Arial" w:eastAsiaTheme="minorHAnsi" w:hAnsi="Arial"/>
      <w:lang w:val="fr-FR"/>
    </w:rPr>
  </w:style>
  <w:style w:type="paragraph" w:customStyle="1" w:styleId="73B82FA8CA104F5584A1420FE24885221">
    <w:name w:val="73B82FA8CA104F5584A1420FE24885221"/>
    <w:rsid w:val="00F35D0B"/>
    <w:pPr>
      <w:spacing w:after="200" w:line="276" w:lineRule="auto"/>
    </w:pPr>
    <w:rPr>
      <w:rFonts w:ascii="Arial" w:eastAsiaTheme="minorHAnsi" w:hAnsi="Arial"/>
      <w:lang w:val="fr-FR"/>
    </w:rPr>
  </w:style>
  <w:style w:type="paragraph" w:customStyle="1" w:styleId="0ABED4273E164BA48A3C1397EDF913201">
    <w:name w:val="0ABED4273E164BA48A3C1397EDF913201"/>
    <w:rsid w:val="00F35D0B"/>
    <w:pPr>
      <w:spacing w:after="200" w:line="276" w:lineRule="auto"/>
    </w:pPr>
    <w:rPr>
      <w:rFonts w:ascii="Arial" w:eastAsiaTheme="minorHAnsi" w:hAnsi="Arial"/>
      <w:lang w:val="fr-FR"/>
    </w:rPr>
  </w:style>
  <w:style w:type="paragraph" w:customStyle="1" w:styleId="D2890FA798584702A8E7D34B8BFEE1C41">
    <w:name w:val="D2890FA798584702A8E7D34B8BFEE1C41"/>
    <w:rsid w:val="00F35D0B"/>
    <w:pPr>
      <w:spacing w:after="200" w:line="276" w:lineRule="auto"/>
    </w:pPr>
    <w:rPr>
      <w:rFonts w:ascii="Arial" w:eastAsiaTheme="minorHAnsi" w:hAnsi="Arial"/>
      <w:lang w:val="fr-FR"/>
    </w:rPr>
  </w:style>
  <w:style w:type="paragraph" w:customStyle="1" w:styleId="2F1B299248554A15927C3EF9F6826B8B5">
    <w:name w:val="2F1B299248554A15927C3EF9F6826B8B5"/>
    <w:rsid w:val="00F35D0B"/>
    <w:pPr>
      <w:spacing w:after="200" w:line="276" w:lineRule="auto"/>
    </w:pPr>
    <w:rPr>
      <w:rFonts w:ascii="Arial" w:eastAsiaTheme="minorHAnsi" w:hAnsi="Arial"/>
      <w:lang w:val="fr-FR"/>
    </w:rPr>
  </w:style>
  <w:style w:type="paragraph" w:customStyle="1" w:styleId="6F6F72358AFC456D8ADF4387016E86FE5">
    <w:name w:val="6F6F72358AFC456D8ADF4387016E86FE5"/>
    <w:rsid w:val="00F35D0B"/>
    <w:pPr>
      <w:spacing w:after="200" w:line="276" w:lineRule="auto"/>
    </w:pPr>
    <w:rPr>
      <w:rFonts w:ascii="Arial" w:eastAsiaTheme="minorHAnsi" w:hAnsi="Arial"/>
      <w:lang w:val="fr-FR"/>
    </w:rPr>
  </w:style>
  <w:style w:type="paragraph" w:customStyle="1" w:styleId="2183BBB5088A4FC48AB29F98C0F3A4AF5">
    <w:name w:val="2183BBB5088A4FC48AB29F98C0F3A4AF5"/>
    <w:rsid w:val="00F35D0B"/>
    <w:pPr>
      <w:spacing w:after="200" w:line="276" w:lineRule="auto"/>
    </w:pPr>
    <w:rPr>
      <w:rFonts w:ascii="Arial" w:eastAsiaTheme="minorHAnsi" w:hAnsi="Arial"/>
      <w:lang w:val="fr-FR"/>
    </w:rPr>
  </w:style>
  <w:style w:type="paragraph" w:customStyle="1" w:styleId="F7FBEA342E7E4360BF0D21AF73450CDA5">
    <w:name w:val="F7FBEA342E7E4360BF0D21AF73450CDA5"/>
    <w:rsid w:val="00F35D0B"/>
    <w:pPr>
      <w:spacing w:after="200" w:line="276" w:lineRule="auto"/>
    </w:pPr>
    <w:rPr>
      <w:rFonts w:ascii="Arial" w:eastAsiaTheme="minorHAnsi" w:hAnsi="Arial"/>
      <w:lang w:val="fr-FR"/>
    </w:rPr>
  </w:style>
  <w:style w:type="paragraph" w:customStyle="1" w:styleId="EFF1F63F73214EA39B6BDB68376A51065">
    <w:name w:val="EFF1F63F73214EA39B6BDB68376A51065"/>
    <w:rsid w:val="00F35D0B"/>
    <w:pPr>
      <w:spacing w:after="200" w:line="276" w:lineRule="auto"/>
    </w:pPr>
    <w:rPr>
      <w:rFonts w:ascii="Arial" w:eastAsiaTheme="minorHAnsi" w:hAnsi="Arial"/>
      <w:lang w:val="fr-FR"/>
    </w:rPr>
  </w:style>
  <w:style w:type="paragraph" w:customStyle="1" w:styleId="D023CD49E12744539623A0CCB3EC0F115">
    <w:name w:val="D023CD49E12744539623A0CCB3EC0F115"/>
    <w:rsid w:val="00F35D0B"/>
    <w:pPr>
      <w:spacing w:after="200" w:line="276" w:lineRule="auto"/>
    </w:pPr>
    <w:rPr>
      <w:rFonts w:ascii="Arial" w:eastAsiaTheme="minorHAnsi" w:hAnsi="Arial"/>
      <w:lang w:val="fr-FR"/>
    </w:rPr>
  </w:style>
  <w:style w:type="paragraph" w:customStyle="1" w:styleId="A1ED8E009AE14DFC9910DF1BFDDC866C5">
    <w:name w:val="A1ED8E009AE14DFC9910DF1BFDDC866C5"/>
    <w:rsid w:val="00F35D0B"/>
    <w:pPr>
      <w:spacing w:after="200" w:line="276" w:lineRule="auto"/>
    </w:pPr>
    <w:rPr>
      <w:rFonts w:ascii="Arial" w:eastAsiaTheme="minorHAnsi" w:hAnsi="Arial"/>
      <w:lang w:val="fr-FR"/>
    </w:rPr>
  </w:style>
  <w:style w:type="paragraph" w:customStyle="1" w:styleId="3DD0DDBB92FB4E6B8DC860179B36BE2F5">
    <w:name w:val="3DD0DDBB92FB4E6B8DC860179B36BE2F5"/>
    <w:rsid w:val="00F35D0B"/>
    <w:pPr>
      <w:spacing w:after="200" w:line="276" w:lineRule="auto"/>
    </w:pPr>
    <w:rPr>
      <w:rFonts w:ascii="Arial" w:eastAsiaTheme="minorHAnsi" w:hAnsi="Arial"/>
      <w:lang w:val="fr-FR"/>
    </w:rPr>
  </w:style>
  <w:style w:type="paragraph" w:customStyle="1" w:styleId="7C8DA76C8FB74CD7AC7802BFD1B195EF4">
    <w:name w:val="7C8DA76C8FB74CD7AC7802BFD1B195EF4"/>
    <w:rsid w:val="00F35D0B"/>
    <w:pPr>
      <w:spacing w:after="200" w:line="276" w:lineRule="auto"/>
    </w:pPr>
    <w:rPr>
      <w:rFonts w:ascii="Arial" w:eastAsiaTheme="minorHAnsi" w:hAnsi="Arial"/>
      <w:lang w:val="fr-FR"/>
    </w:rPr>
  </w:style>
  <w:style w:type="paragraph" w:customStyle="1" w:styleId="B3C4A7D0F52247D9A1643C687FF430DF4">
    <w:name w:val="B3C4A7D0F52247D9A1643C687FF430DF4"/>
    <w:rsid w:val="00F35D0B"/>
    <w:pPr>
      <w:spacing w:after="200" w:line="276" w:lineRule="auto"/>
    </w:pPr>
    <w:rPr>
      <w:rFonts w:ascii="Arial" w:eastAsiaTheme="minorHAnsi" w:hAnsi="Arial"/>
      <w:lang w:val="fr-FR"/>
    </w:rPr>
  </w:style>
  <w:style w:type="paragraph" w:customStyle="1" w:styleId="ECAAE4FA46BB4AA78DCBC820414E51CE5">
    <w:name w:val="ECAAE4FA46BB4AA78DCBC820414E51CE5"/>
    <w:rsid w:val="00F35D0B"/>
    <w:pPr>
      <w:spacing w:after="200" w:line="276" w:lineRule="auto"/>
    </w:pPr>
    <w:rPr>
      <w:rFonts w:ascii="Arial" w:eastAsiaTheme="minorHAnsi" w:hAnsi="Arial"/>
      <w:lang w:val="fr-FR"/>
    </w:rPr>
  </w:style>
  <w:style w:type="paragraph" w:customStyle="1" w:styleId="14DCFC708CB844AFB207F4ECFB56D35B5">
    <w:name w:val="14DCFC708CB844AFB207F4ECFB56D35B5"/>
    <w:rsid w:val="00F35D0B"/>
    <w:pPr>
      <w:spacing w:after="200" w:line="276" w:lineRule="auto"/>
    </w:pPr>
    <w:rPr>
      <w:rFonts w:ascii="Arial" w:eastAsiaTheme="minorHAnsi" w:hAnsi="Arial"/>
      <w:lang w:val="fr-FR"/>
    </w:rPr>
  </w:style>
  <w:style w:type="paragraph" w:customStyle="1" w:styleId="645B5A159A3C498CA1CD67CD21AD76C45">
    <w:name w:val="645B5A159A3C498CA1CD67CD21AD76C45"/>
    <w:rsid w:val="00F35D0B"/>
    <w:pPr>
      <w:spacing w:after="200" w:line="276" w:lineRule="auto"/>
    </w:pPr>
    <w:rPr>
      <w:rFonts w:ascii="Arial" w:eastAsiaTheme="minorHAnsi" w:hAnsi="Arial"/>
      <w:lang w:val="fr-FR"/>
    </w:rPr>
  </w:style>
  <w:style w:type="paragraph" w:customStyle="1" w:styleId="7274DA6094174DF48BF872F332895C9C5">
    <w:name w:val="7274DA6094174DF48BF872F332895C9C5"/>
    <w:rsid w:val="00F35D0B"/>
    <w:pPr>
      <w:spacing w:after="200" w:line="276" w:lineRule="auto"/>
    </w:pPr>
    <w:rPr>
      <w:rFonts w:ascii="Arial" w:eastAsiaTheme="minorHAnsi" w:hAnsi="Arial"/>
      <w:lang w:val="fr-FR"/>
    </w:rPr>
  </w:style>
  <w:style w:type="paragraph" w:customStyle="1" w:styleId="55592600CF6541E2A171F51735EBC55A5">
    <w:name w:val="55592600CF6541E2A171F51735EBC55A5"/>
    <w:rsid w:val="00F35D0B"/>
    <w:pPr>
      <w:spacing w:after="200" w:line="276" w:lineRule="auto"/>
      <w:ind w:left="720"/>
      <w:contextualSpacing/>
    </w:pPr>
    <w:rPr>
      <w:rFonts w:eastAsiaTheme="minorHAnsi"/>
      <w:lang w:val="fr-FR"/>
    </w:rPr>
  </w:style>
  <w:style w:type="paragraph" w:customStyle="1" w:styleId="554B16385C604D9489A241C7F35ACF025">
    <w:name w:val="554B16385C604D9489A241C7F35ACF025"/>
    <w:rsid w:val="00F35D0B"/>
    <w:pPr>
      <w:spacing w:after="200" w:line="276" w:lineRule="auto"/>
      <w:ind w:left="720"/>
      <w:contextualSpacing/>
    </w:pPr>
    <w:rPr>
      <w:rFonts w:eastAsiaTheme="minorHAnsi"/>
      <w:lang w:val="fr-FR"/>
    </w:rPr>
  </w:style>
  <w:style w:type="paragraph" w:customStyle="1" w:styleId="5D20DE2F81E248F89516F54D652FEBE65">
    <w:name w:val="5D20DE2F81E248F89516F54D652FEBE65"/>
    <w:rsid w:val="00F35D0B"/>
    <w:pPr>
      <w:spacing w:after="200" w:line="276" w:lineRule="auto"/>
      <w:ind w:left="720"/>
      <w:contextualSpacing/>
    </w:pPr>
    <w:rPr>
      <w:rFonts w:eastAsiaTheme="minorHAnsi"/>
      <w:lang w:val="fr-FR"/>
    </w:rPr>
  </w:style>
  <w:style w:type="paragraph" w:customStyle="1" w:styleId="6920335ABE194C32A6F84C96841E178C5">
    <w:name w:val="6920335ABE194C32A6F84C96841E178C5"/>
    <w:rsid w:val="00F35D0B"/>
    <w:pPr>
      <w:spacing w:after="200" w:line="276" w:lineRule="auto"/>
    </w:pPr>
    <w:rPr>
      <w:rFonts w:ascii="Arial" w:eastAsiaTheme="minorHAnsi" w:hAnsi="Arial"/>
      <w:lang w:val="fr-FR"/>
    </w:rPr>
  </w:style>
  <w:style w:type="paragraph" w:customStyle="1" w:styleId="F007CCC89A794D55A793129C0EB5AF495">
    <w:name w:val="F007CCC89A794D55A793129C0EB5AF495"/>
    <w:rsid w:val="00F35D0B"/>
    <w:pPr>
      <w:spacing w:after="200" w:line="276" w:lineRule="auto"/>
    </w:pPr>
    <w:rPr>
      <w:rFonts w:ascii="Arial" w:eastAsiaTheme="minorHAnsi" w:hAnsi="Arial"/>
      <w:lang w:val="fr-FR"/>
    </w:rPr>
  </w:style>
  <w:style w:type="paragraph" w:customStyle="1" w:styleId="676557D61BF54A8AA43A888C95CD25275">
    <w:name w:val="676557D61BF54A8AA43A888C95CD25275"/>
    <w:rsid w:val="00F35D0B"/>
    <w:pPr>
      <w:spacing w:after="200" w:line="276" w:lineRule="auto"/>
    </w:pPr>
    <w:rPr>
      <w:rFonts w:ascii="Arial" w:eastAsiaTheme="minorHAnsi" w:hAnsi="Arial"/>
      <w:lang w:val="fr-FR"/>
    </w:rPr>
  </w:style>
  <w:style w:type="paragraph" w:customStyle="1" w:styleId="C1A221E0862D4C4B91616590FFCC3AD25">
    <w:name w:val="C1A221E0862D4C4B91616590FFCC3AD25"/>
    <w:rsid w:val="00F35D0B"/>
    <w:pPr>
      <w:spacing w:after="200" w:line="276" w:lineRule="auto"/>
    </w:pPr>
    <w:rPr>
      <w:rFonts w:ascii="Arial" w:eastAsiaTheme="minorHAnsi" w:hAnsi="Arial"/>
      <w:lang w:val="fr-FR"/>
    </w:rPr>
  </w:style>
  <w:style w:type="paragraph" w:customStyle="1" w:styleId="32B08867FADF4E7A8C912CD9D3785F285">
    <w:name w:val="32B08867FADF4E7A8C912CD9D3785F285"/>
    <w:rsid w:val="00F35D0B"/>
    <w:pPr>
      <w:spacing w:after="200" w:line="276" w:lineRule="auto"/>
    </w:pPr>
    <w:rPr>
      <w:rFonts w:ascii="Arial" w:eastAsiaTheme="minorHAnsi" w:hAnsi="Arial"/>
      <w:lang w:val="fr-FR"/>
    </w:rPr>
  </w:style>
  <w:style w:type="paragraph" w:customStyle="1" w:styleId="25C0B953B422413296CDFC42BACC58745">
    <w:name w:val="25C0B953B422413296CDFC42BACC58745"/>
    <w:rsid w:val="00F35D0B"/>
    <w:pPr>
      <w:spacing w:after="200" w:line="276" w:lineRule="auto"/>
    </w:pPr>
    <w:rPr>
      <w:rFonts w:ascii="Arial" w:eastAsiaTheme="minorHAnsi" w:hAnsi="Arial"/>
      <w:lang w:val="fr-FR"/>
    </w:rPr>
  </w:style>
  <w:style w:type="paragraph" w:customStyle="1" w:styleId="0590EBF945E4408380A202BB2BEF665B5">
    <w:name w:val="0590EBF945E4408380A202BB2BEF665B5"/>
    <w:rsid w:val="00F35D0B"/>
    <w:pPr>
      <w:spacing w:after="200" w:line="276" w:lineRule="auto"/>
    </w:pPr>
    <w:rPr>
      <w:rFonts w:ascii="Arial" w:eastAsiaTheme="minorHAnsi" w:hAnsi="Arial"/>
      <w:lang w:val="fr-FR"/>
    </w:rPr>
  </w:style>
  <w:style w:type="paragraph" w:customStyle="1" w:styleId="AB4722D865B643DAB3A38038C9790F9C5">
    <w:name w:val="AB4722D865B643DAB3A38038C9790F9C5"/>
    <w:rsid w:val="00F35D0B"/>
    <w:pPr>
      <w:spacing w:after="200" w:line="276" w:lineRule="auto"/>
    </w:pPr>
    <w:rPr>
      <w:rFonts w:ascii="Arial" w:eastAsiaTheme="minorHAnsi" w:hAnsi="Arial"/>
      <w:lang w:val="fr-FR"/>
    </w:rPr>
  </w:style>
  <w:style w:type="paragraph" w:customStyle="1" w:styleId="7694775AF5484475A303252C49CF683A5">
    <w:name w:val="7694775AF5484475A303252C49CF683A5"/>
    <w:rsid w:val="00F35D0B"/>
    <w:pPr>
      <w:spacing w:after="200" w:line="276" w:lineRule="auto"/>
    </w:pPr>
    <w:rPr>
      <w:rFonts w:ascii="Arial" w:eastAsiaTheme="minorHAnsi" w:hAnsi="Arial"/>
      <w:lang w:val="fr-FR"/>
    </w:rPr>
  </w:style>
  <w:style w:type="paragraph" w:customStyle="1" w:styleId="FD16439B2C9D48888067DD1DF159245A5">
    <w:name w:val="FD16439B2C9D48888067DD1DF159245A5"/>
    <w:rsid w:val="00F35D0B"/>
    <w:pPr>
      <w:spacing w:after="200" w:line="276" w:lineRule="auto"/>
    </w:pPr>
    <w:rPr>
      <w:rFonts w:ascii="Arial" w:eastAsiaTheme="minorHAnsi" w:hAnsi="Arial"/>
      <w:lang w:val="fr-FR"/>
    </w:rPr>
  </w:style>
  <w:style w:type="paragraph" w:customStyle="1" w:styleId="F237B030CDB14634A34AE6577A987E2E5">
    <w:name w:val="F237B030CDB14634A34AE6577A987E2E5"/>
    <w:rsid w:val="00F35D0B"/>
    <w:pPr>
      <w:spacing w:after="200" w:line="276" w:lineRule="auto"/>
    </w:pPr>
    <w:rPr>
      <w:rFonts w:ascii="Arial" w:eastAsiaTheme="minorHAnsi" w:hAnsi="Arial"/>
      <w:lang w:val="fr-FR"/>
    </w:rPr>
  </w:style>
  <w:style w:type="paragraph" w:customStyle="1" w:styleId="4693775C2CDD4A7B9266403A9A639E7D5">
    <w:name w:val="4693775C2CDD4A7B9266403A9A639E7D5"/>
    <w:rsid w:val="00F35D0B"/>
    <w:pPr>
      <w:spacing w:after="200" w:line="276" w:lineRule="auto"/>
    </w:pPr>
    <w:rPr>
      <w:rFonts w:ascii="Arial" w:eastAsiaTheme="minorHAnsi" w:hAnsi="Arial"/>
      <w:lang w:val="fr-FR"/>
    </w:rPr>
  </w:style>
  <w:style w:type="paragraph" w:customStyle="1" w:styleId="7D975D3EE9B742FEBA0F7C0D19219B565">
    <w:name w:val="7D975D3EE9B742FEBA0F7C0D19219B565"/>
    <w:rsid w:val="00F35D0B"/>
    <w:pPr>
      <w:spacing w:after="200" w:line="276" w:lineRule="auto"/>
    </w:pPr>
    <w:rPr>
      <w:rFonts w:ascii="Arial" w:eastAsiaTheme="minorHAnsi" w:hAnsi="Arial"/>
      <w:lang w:val="fr-FR"/>
    </w:rPr>
  </w:style>
  <w:style w:type="paragraph" w:customStyle="1" w:styleId="E42A6E43256542B893D5349F7FEBD1485">
    <w:name w:val="E42A6E43256542B893D5349F7FEBD1485"/>
    <w:rsid w:val="00F35D0B"/>
    <w:pPr>
      <w:spacing w:after="200" w:line="276" w:lineRule="auto"/>
    </w:pPr>
    <w:rPr>
      <w:rFonts w:ascii="Arial" w:eastAsiaTheme="minorHAnsi" w:hAnsi="Arial"/>
      <w:lang w:val="fr-FR"/>
    </w:rPr>
  </w:style>
  <w:style w:type="paragraph" w:customStyle="1" w:styleId="C99D3DBB51D54D77B5AA4268228D188F5">
    <w:name w:val="C99D3DBB51D54D77B5AA4268228D188F5"/>
    <w:rsid w:val="00F35D0B"/>
    <w:pPr>
      <w:spacing w:after="200" w:line="276" w:lineRule="auto"/>
    </w:pPr>
    <w:rPr>
      <w:rFonts w:ascii="Arial" w:eastAsiaTheme="minorHAnsi" w:hAnsi="Arial"/>
      <w:lang w:val="fr-FR"/>
    </w:rPr>
  </w:style>
  <w:style w:type="paragraph" w:customStyle="1" w:styleId="06A434ADD87D421D89FBA605DAF04F465">
    <w:name w:val="06A434ADD87D421D89FBA605DAF04F465"/>
    <w:rsid w:val="00F35D0B"/>
    <w:pPr>
      <w:spacing w:after="200" w:line="276" w:lineRule="auto"/>
    </w:pPr>
    <w:rPr>
      <w:rFonts w:ascii="Arial" w:eastAsiaTheme="minorHAnsi" w:hAnsi="Arial"/>
      <w:lang w:val="fr-FR"/>
    </w:rPr>
  </w:style>
  <w:style w:type="paragraph" w:customStyle="1" w:styleId="D2EBBAC28235443880D34A9393C24B774">
    <w:name w:val="D2EBBAC28235443880D34A9393C24B774"/>
    <w:rsid w:val="00F35D0B"/>
    <w:pPr>
      <w:spacing w:after="200" w:line="276" w:lineRule="auto"/>
    </w:pPr>
    <w:rPr>
      <w:rFonts w:ascii="Arial" w:eastAsiaTheme="minorHAnsi" w:hAnsi="Arial"/>
      <w:lang w:val="fr-FR"/>
    </w:rPr>
  </w:style>
  <w:style w:type="paragraph" w:customStyle="1" w:styleId="EC9F2BE1DA35422C90F2BFF17712F04C5">
    <w:name w:val="EC9F2BE1DA35422C90F2BFF17712F04C5"/>
    <w:rsid w:val="00F35D0B"/>
    <w:pPr>
      <w:spacing w:after="200" w:line="276" w:lineRule="auto"/>
    </w:pPr>
    <w:rPr>
      <w:rFonts w:ascii="Arial" w:eastAsiaTheme="minorHAnsi" w:hAnsi="Arial"/>
      <w:lang w:val="fr-FR"/>
    </w:rPr>
  </w:style>
  <w:style w:type="paragraph" w:customStyle="1" w:styleId="AC2E42973AC147DAB4EF40AFF24241695">
    <w:name w:val="AC2E42973AC147DAB4EF40AFF24241695"/>
    <w:rsid w:val="00F35D0B"/>
    <w:pPr>
      <w:spacing w:after="200" w:line="276" w:lineRule="auto"/>
    </w:pPr>
    <w:rPr>
      <w:rFonts w:ascii="Arial" w:eastAsiaTheme="minorHAnsi" w:hAnsi="Arial"/>
      <w:lang w:val="fr-FR"/>
    </w:rPr>
  </w:style>
  <w:style w:type="paragraph" w:customStyle="1" w:styleId="36504EC7F75240DCA275F3118A9C8E6D5">
    <w:name w:val="36504EC7F75240DCA275F3118A9C8E6D5"/>
    <w:rsid w:val="00F35D0B"/>
    <w:pPr>
      <w:spacing w:after="200" w:line="276" w:lineRule="auto"/>
    </w:pPr>
    <w:rPr>
      <w:rFonts w:ascii="Arial" w:eastAsiaTheme="minorHAnsi" w:hAnsi="Arial"/>
      <w:lang w:val="fr-FR"/>
    </w:rPr>
  </w:style>
  <w:style w:type="paragraph" w:customStyle="1" w:styleId="7527D9AE95F849ABB9DECB2FAC741BA05">
    <w:name w:val="7527D9AE95F849ABB9DECB2FAC741BA05"/>
    <w:rsid w:val="00F35D0B"/>
    <w:pPr>
      <w:spacing w:after="200" w:line="276" w:lineRule="auto"/>
    </w:pPr>
    <w:rPr>
      <w:rFonts w:ascii="Arial" w:eastAsiaTheme="minorHAnsi" w:hAnsi="Arial"/>
      <w:lang w:val="fr-FR"/>
    </w:rPr>
  </w:style>
  <w:style w:type="paragraph" w:customStyle="1" w:styleId="497A1B0CAA884E2593D33312DFAB806E5">
    <w:name w:val="497A1B0CAA884E2593D33312DFAB806E5"/>
    <w:rsid w:val="00F35D0B"/>
    <w:pPr>
      <w:spacing w:after="200" w:line="276" w:lineRule="auto"/>
    </w:pPr>
    <w:rPr>
      <w:rFonts w:ascii="Arial" w:eastAsiaTheme="minorHAnsi" w:hAnsi="Arial"/>
      <w:lang w:val="fr-FR"/>
    </w:rPr>
  </w:style>
  <w:style w:type="paragraph" w:customStyle="1" w:styleId="6893FA2AAAED4EA4BAF34559B177E7CD5">
    <w:name w:val="6893FA2AAAED4EA4BAF34559B177E7CD5"/>
    <w:rsid w:val="00F35D0B"/>
    <w:pPr>
      <w:spacing w:after="200" w:line="276" w:lineRule="auto"/>
    </w:pPr>
    <w:rPr>
      <w:rFonts w:ascii="Arial" w:eastAsiaTheme="minorHAnsi" w:hAnsi="Arial"/>
      <w:lang w:val="fr-FR"/>
    </w:rPr>
  </w:style>
  <w:style w:type="paragraph" w:customStyle="1" w:styleId="C72864E985E94DBC8B69FB2F6EE9E9875">
    <w:name w:val="C72864E985E94DBC8B69FB2F6EE9E9875"/>
    <w:rsid w:val="00F35D0B"/>
    <w:pPr>
      <w:spacing w:after="200" w:line="276" w:lineRule="auto"/>
    </w:pPr>
    <w:rPr>
      <w:rFonts w:ascii="Arial" w:eastAsiaTheme="minorHAnsi" w:hAnsi="Arial"/>
      <w:lang w:val="fr-FR"/>
    </w:rPr>
  </w:style>
  <w:style w:type="paragraph" w:customStyle="1" w:styleId="BC920FE1E89748C19CC90F33AEDFA5DD5">
    <w:name w:val="BC920FE1E89748C19CC90F33AEDFA5DD5"/>
    <w:rsid w:val="00F35D0B"/>
    <w:pPr>
      <w:spacing w:after="200" w:line="276" w:lineRule="auto"/>
    </w:pPr>
    <w:rPr>
      <w:rFonts w:ascii="Arial" w:eastAsiaTheme="minorHAnsi" w:hAnsi="Arial"/>
      <w:lang w:val="fr-FR"/>
    </w:rPr>
  </w:style>
  <w:style w:type="paragraph" w:customStyle="1" w:styleId="F8ED04CA804C4CE7843B079D5DA0FD405">
    <w:name w:val="F8ED04CA804C4CE7843B079D5DA0FD405"/>
    <w:rsid w:val="00F35D0B"/>
    <w:pPr>
      <w:spacing w:after="200" w:line="276" w:lineRule="auto"/>
    </w:pPr>
    <w:rPr>
      <w:rFonts w:ascii="Arial" w:eastAsiaTheme="minorHAnsi" w:hAnsi="Arial"/>
      <w:lang w:val="fr-FR"/>
    </w:rPr>
  </w:style>
  <w:style w:type="paragraph" w:customStyle="1" w:styleId="F3119A842F6C46D19DB56944065681B04">
    <w:name w:val="F3119A842F6C46D19DB56944065681B04"/>
    <w:rsid w:val="00F35D0B"/>
    <w:pPr>
      <w:spacing w:after="200" w:line="276" w:lineRule="auto"/>
    </w:pPr>
    <w:rPr>
      <w:rFonts w:ascii="Arial" w:eastAsiaTheme="minorHAnsi" w:hAnsi="Arial"/>
      <w:lang w:val="fr-FR"/>
    </w:rPr>
  </w:style>
  <w:style w:type="paragraph" w:customStyle="1" w:styleId="CFA28C612E18437EB6375273E8B076145">
    <w:name w:val="CFA28C612E18437EB6375273E8B076145"/>
    <w:rsid w:val="00F35D0B"/>
    <w:pPr>
      <w:tabs>
        <w:tab w:val="center" w:pos="4513"/>
        <w:tab w:val="right" w:pos="9026"/>
      </w:tabs>
      <w:spacing w:after="0" w:line="240" w:lineRule="auto"/>
    </w:pPr>
    <w:rPr>
      <w:rFonts w:ascii="Arial" w:eastAsiaTheme="minorHAnsi" w:hAnsi="Arial"/>
      <w:lang w:val="fr-FR"/>
    </w:rPr>
  </w:style>
  <w:style w:type="paragraph" w:customStyle="1" w:styleId="0701BBAAF58A41358D79F5C628BB01265">
    <w:name w:val="0701BBAAF58A41358D79F5C628BB01265"/>
    <w:rsid w:val="00F35D0B"/>
    <w:pPr>
      <w:spacing w:after="200" w:line="276" w:lineRule="auto"/>
    </w:pPr>
    <w:rPr>
      <w:rFonts w:ascii="Arial" w:eastAsiaTheme="minorHAnsi" w:hAnsi="Arial"/>
      <w:lang w:val="fr-FR"/>
    </w:rPr>
  </w:style>
  <w:style w:type="paragraph" w:customStyle="1" w:styleId="3BA3185E0E074742B5194A1740ECDC7D5">
    <w:name w:val="3BA3185E0E074742B5194A1740ECDC7D5"/>
    <w:rsid w:val="00F35D0B"/>
    <w:pPr>
      <w:spacing w:after="200" w:line="276" w:lineRule="auto"/>
    </w:pPr>
    <w:rPr>
      <w:rFonts w:ascii="Arial" w:eastAsiaTheme="minorHAnsi" w:hAnsi="Arial"/>
      <w:lang w:val="fr-FR"/>
    </w:rPr>
  </w:style>
  <w:style w:type="paragraph" w:customStyle="1" w:styleId="A86385F289FB404D82488A56516C57DE5">
    <w:name w:val="A86385F289FB404D82488A56516C57DE5"/>
    <w:rsid w:val="00F35D0B"/>
    <w:pPr>
      <w:spacing w:after="200" w:line="276" w:lineRule="auto"/>
    </w:pPr>
    <w:rPr>
      <w:rFonts w:ascii="Arial" w:eastAsiaTheme="minorHAnsi" w:hAnsi="Arial"/>
      <w:lang w:val="fr-FR"/>
    </w:rPr>
  </w:style>
  <w:style w:type="paragraph" w:customStyle="1" w:styleId="551EE92CD686466D8B5EE907BFEC9B1A5">
    <w:name w:val="551EE92CD686466D8B5EE907BFEC9B1A5"/>
    <w:rsid w:val="00F35D0B"/>
    <w:pPr>
      <w:spacing w:after="200" w:line="276" w:lineRule="auto"/>
    </w:pPr>
    <w:rPr>
      <w:rFonts w:ascii="Arial" w:eastAsiaTheme="minorHAnsi" w:hAnsi="Arial"/>
      <w:lang w:val="fr-FR"/>
    </w:rPr>
  </w:style>
  <w:style w:type="paragraph" w:customStyle="1" w:styleId="24147482CD6848349D3C25EAF280CA484">
    <w:name w:val="24147482CD6848349D3C25EAF280CA484"/>
    <w:rsid w:val="00F35D0B"/>
    <w:pPr>
      <w:spacing w:after="200" w:line="276" w:lineRule="auto"/>
    </w:pPr>
    <w:rPr>
      <w:rFonts w:ascii="Arial" w:eastAsiaTheme="minorHAnsi" w:hAnsi="Arial"/>
      <w:lang w:val="fr-FR"/>
    </w:rPr>
  </w:style>
  <w:style w:type="paragraph" w:customStyle="1" w:styleId="E905873811FB4DA9936586F86579B6C14">
    <w:name w:val="E905873811FB4DA9936586F86579B6C14"/>
    <w:rsid w:val="00F35D0B"/>
    <w:pPr>
      <w:spacing w:after="200" w:line="276" w:lineRule="auto"/>
    </w:pPr>
    <w:rPr>
      <w:rFonts w:ascii="Arial" w:eastAsiaTheme="minorHAnsi" w:hAnsi="Arial"/>
      <w:lang w:val="fr-FR"/>
    </w:rPr>
  </w:style>
  <w:style w:type="paragraph" w:customStyle="1" w:styleId="ECF9EFEC00AC488E8A94753B13F6BCCF4">
    <w:name w:val="ECF9EFEC00AC488E8A94753B13F6BCCF4"/>
    <w:rsid w:val="00F35D0B"/>
    <w:pPr>
      <w:spacing w:after="200" w:line="276" w:lineRule="auto"/>
    </w:pPr>
    <w:rPr>
      <w:rFonts w:ascii="Arial" w:eastAsiaTheme="minorHAnsi" w:hAnsi="Arial"/>
      <w:lang w:val="fr-FR"/>
    </w:rPr>
  </w:style>
  <w:style w:type="paragraph" w:customStyle="1" w:styleId="5734DD38BEB24C31839021F9F98186304">
    <w:name w:val="5734DD38BEB24C31839021F9F98186304"/>
    <w:rsid w:val="00F35D0B"/>
    <w:pPr>
      <w:spacing w:after="200" w:line="276" w:lineRule="auto"/>
    </w:pPr>
    <w:rPr>
      <w:rFonts w:ascii="Arial" w:eastAsiaTheme="minorHAnsi" w:hAnsi="Arial"/>
      <w:lang w:val="fr-FR"/>
    </w:rPr>
  </w:style>
  <w:style w:type="paragraph" w:customStyle="1" w:styleId="F9DD39F50C0143F0887F1A0A9E6A2D714">
    <w:name w:val="F9DD39F50C0143F0887F1A0A9E6A2D714"/>
    <w:rsid w:val="00F35D0B"/>
    <w:pPr>
      <w:spacing w:after="200" w:line="276" w:lineRule="auto"/>
    </w:pPr>
    <w:rPr>
      <w:rFonts w:ascii="Arial" w:eastAsiaTheme="minorHAnsi" w:hAnsi="Arial"/>
      <w:lang w:val="fr-FR"/>
    </w:rPr>
  </w:style>
  <w:style w:type="paragraph" w:customStyle="1" w:styleId="ADF65CDE7B084B91B5DD68D775C6A2374">
    <w:name w:val="ADF65CDE7B084B91B5DD68D775C6A2374"/>
    <w:rsid w:val="00F35D0B"/>
    <w:pPr>
      <w:spacing w:after="200" w:line="276" w:lineRule="auto"/>
    </w:pPr>
    <w:rPr>
      <w:rFonts w:ascii="Arial" w:eastAsiaTheme="minorHAnsi" w:hAnsi="Arial"/>
      <w:lang w:val="fr-FR"/>
    </w:rPr>
  </w:style>
  <w:style w:type="paragraph" w:customStyle="1" w:styleId="35610FB38FBE4B87B9D700B764B5DDD14">
    <w:name w:val="35610FB38FBE4B87B9D700B764B5DDD14"/>
    <w:rsid w:val="00F35D0B"/>
    <w:pPr>
      <w:spacing w:after="200" w:line="276" w:lineRule="auto"/>
    </w:pPr>
    <w:rPr>
      <w:rFonts w:ascii="Arial" w:eastAsiaTheme="minorHAnsi" w:hAnsi="Arial"/>
      <w:lang w:val="fr-FR"/>
    </w:rPr>
  </w:style>
  <w:style w:type="paragraph" w:customStyle="1" w:styleId="Title1">
    <w:name w:val="Title 1"/>
    <w:basedOn w:val="Heading1"/>
    <w:link w:val="Title1Char"/>
    <w:autoRedefine/>
    <w:qFormat/>
    <w:rsid w:val="00F35D0B"/>
    <w:pPr>
      <w:spacing w:before="480" w:line="276" w:lineRule="auto"/>
      <w:jc w:val="right"/>
    </w:pPr>
    <w:rPr>
      <w:rFonts w:ascii="Arial" w:hAnsi="Arial"/>
      <w:b/>
      <w:bCs/>
      <w:sz w:val="36"/>
      <w:szCs w:val="28"/>
      <w:lang w:val="fr-FR"/>
    </w:rPr>
  </w:style>
  <w:style w:type="character" w:customStyle="1" w:styleId="Title1Char">
    <w:name w:val="Title 1 Char"/>
    <w:basedOn w:val="Heading1Char"/>
    <w:link w:val="Title1"/>
    <w:rsid w:val="00F35D0B"/>
    <w:rPr>
      <w:rFonts w:ascii="Arial" w:eastAsiaTheme="majorEastAsia" w:hAnsi="Arial" w:cstheme="majorBidi"/>
      <w:b/>
      <w:bCs/>
      <w:color w:val="2E74B5" w:themeColor="accent1" w:themeShade="BF"/>
      <w:sz w:val="36"/>
      <w:szCs w:val="28"/>
      <w:lang w:val="fr-FR"/>
    </w:rPr>
  </w:style>
  <w:style w:type="character" w:customStyle="1" w:styleId="Heading1Char">
    <w:name w:val="Heading 1 Char"/>
    <w:basedOn w:val="DefaultParagraphFont"/>
    <w:link w:val="Heading1"/>
    <w:uiPriority w:val="9"/>
    <w:rsid w:val="00F35D0B"/>
    <w:rPr>
      <w:rFonts w:asciiTheme="majorHAnsi" w:eastAsiaTheme="majorEastAsia" w:hAnsiTheme="majorHAnsi" w:cstheme="majorBidi"/>
      <w:color w:val="2E74B5" w:themeColor="accent1" w:themeShade="BF"/>
      <w:sz w:val="32"/>
      <w:szCs w:val="32"/>
    </w:rPr>
  </w:style>
  <w:style w:type="paragraph" w:customStyle="1" w:styleId="AA33AFEB1C4041BDAFF916DA95E7E4135">
    <w:name w:val="AA33AFEB1C4041BDAFF916DA95E7E4135"/>
    <w:rsid w:val="00F35D0B"/>
    <w:pPr>
      <w:spacing w:after="200" w:line="276" w:lineRule="auto"/>
    </w:pPr>
    <w:rPr>
      <w:rFonts w:ascii="Arial" w:eastAsiaTheme="minorHAnsi" w:hAnsi="Arial"/>
      <w:lang w:val="fr-FR"/>
    </w:rPr>
  </w:style>
  <w:style w:type="paragraph" w:customStyle="1" w:styleId="BF747868AC4F40D5AF4155184961C5655">
    <w:name w:val="BF747868AC4F40D5AF4155184961C5655"/>
    <w:rsid w:val="00F35D0B"/>
    <w:pPr>
      <w:spacing w:after="200" w:line="276" w:lineRule="auto"/>
    </w:pPr>
    <w:rPr>
      <w:rFonts w:ascii="Arial" w:eastAsiaTheme="minorHAnsi" w:hAnsi="Arial"/>
      <w:lang w:val="fr-FR"/>
    </w:rPr>
  </w:style>
  <w:style w:type="paragraph" w:customStyle="1" w:styleId="1BDB50AE78D6404489DF0BA17BCC91415">
    <w:name w:val="1BDB50AE78D6404489DF0BA17BCC91415"/>
    <w:rsid w:val="00F35D0B"/>
    <w:pPr>
      <w:spacing w:after="200" w:line="276" w:lineRule="auto"/>
    </w:pPr>
    <w:rPr>
      <w:rFonts w:ascii="Arial" w:eastAsiaTheme="minorHAnsi" w:hAnsi="Arial"/>
      <w:lang w:val="fr-FR"/>
    </w:rPr>
  </w:style>
  <w:style w:type="paragraph" w:customStyle="1" w:styleId="EC742BBC07C44E8BB2EEE0235C17170E6">
    <w:name w:val="EC742BBC07C44E8BB2EEE0235C17170E6"/>
    <w:rsid w:val="00F35D0B"/>
    <w:pPr>
      <w:spacing w:after="200" w:line="276" w:lineRule="auto"/>
    </w:pPr>
    <w:rPr>
      <w:rFonts w:ascii="Arial" w:eastAsiaTheme="minorHAnsi" w:hAnsi="Arial"/>
      <w:lang w:val="fr-FR"/>
    </w:rPr>
  </w:style>
  <w:style w:type="paragraph" w:customStyle="1" w:styleId="26979BC502614758858BE7A49A6347F06">
    <w:name w:val="26979BC502614758858BE7A49A6347F06"/>
    <w:rsid w:val="00F35D0B"/>
    <w:pPr>
      <w:spacing w:after="200" w:line="276" w:lineRule="auto"/>
    </w:pPr>
    <w:rPr>
      <w:rFonts w:ascii="Arial" w:eastAsiaTheme="minorHAnsi" w:hAnsi="Arial"/>
      <w:lang w:val="fr-FR"/>
    </w:rPr>
  </w:style>
  <w:style w:type="paragraph" w:customStyle="1" w:styleId="FD58384A06B04584A403687D359F6D6C6">
    <w:name w:val="FD58384A06B04584A403687D359F6D6C6"/>
    <w:rsid w:val="00F35D0B"/>
    <w:pPr>
      <w:spacing w:after="200" w:line="276" w:lineRule="auto"/>
    </w:pPr>
    <w:rPr>
      <w:rFonts w:ascii="Arial" w:eastAsiaTheme="minorHAnsi" w:hAnsi="Arial"/>
      <w:lang w:val="fr-FR"/>
    </w:rPr>
  </w:style>
  <w:style w:type="paragraph" w:customStyle="1" w:styleId="6DB7BDB1892141C68FD04B3DC8A74F4E6">
    <w:name w:val="6DB7BDB1892141C68FD04B3DC8A74F4E6"/>
    <w:rsid w:val="00F35D0B"/>
    <w:pPr>
      <w:spacing w:after="200" w:line="276" w:lineRule="auto"/>
    </w:pPr>
    <w:rPr>
      <w:rFonts w:ascii="Arial" w:eastAsiaTheme="minorHAnsi" w:hAnsi="Arial"/>
      <w:lang w:val="fr-FR"/>
    </w:rPr>
  </w:style>
  <w:style w:type="paragraph" w:customStyle="1" w:styleId="73B82FA8CA104F5584A1420FE24885222">
    <w:name w:val="73B82FA8CA104F5584A1420FE24885222"/>
    <w:rsid w:val="00F35D0B"/>
    <w:pPr>
      <w:spacing w:after="200" w:line="276" w:lineRule="auto"/>
    </w:pPr>
    <w:rPr>
      <w:rFonts w:ascii="Arial" w:eastAsiaTheme="minorHAnsi" w:hAnsi="Arial"/>
      <w:lang w:val="fr-FR"/>
    </w:rPr>
  </w:style>
  <w:style w:type="paragraph" w:customStyle="1" w:styleId="0ABED4273E164BA48A3C1397EDF913202">
    <w:name w:val="0ABED4273E164BA48A3C1397EDF913202"/>
    <w:rsid w:val="00F35D0B"/>
    <w:pPr>
      <w:spacing w:after="200" w:line="276" w:lineRule="auto"/>
    </w:pPr>
    <w:rPr>
      <w:rFonts w:ascii="Arial" w:eastAsiaTheme="minorHAnsi" w:hAnsi="Arial"/>
      <w:lang w:val="fr-FR"/>
    </w:rPr>
  </w:style>
  <w:style w:type="paragraph" w:customStyle="1" w:styleId="D2890FA798584702A8E7D34B8BFEE1C42">
    <w:name w:val="D2890FA798584702A8E7D34B8BFEE1C42"/>
    <w:rsid w:val="00F35D0B"/>
    <w:pPr>
      <w:spacing w:after="200" w:line="276" w:lineRule="auto"/>
    </w:pPr>
    <w:rPr>
      <w:rFonts w:ascii="Arial" w:eastAsiaTheme="minorHAnsi" w:hAnsi="Arial"/>
      <w:lang w:val="fr-FR"/>
    </w:rPr>
  </w:style>
  <w:style w:type="paragraph" w:customStyle="1" w:styleId="2F1B299248554A15927C3EF9F6826B8B6">
    <w:name w:val="2F1B299248554A15927C3EF9F6826B8B6"/>
    <w:rsid w:val="00F35D0B"/>
    <w:pPr>
      <w:spacing w:after="200" w:line="276" w:lineRule="auto"/>
    </w:pPr>
    <w:rPr>
      <w:rFonts w:ascii="Arial" w:eastAsiaTheme="minorHAnsi" w:hAnsi="Arial"/>
      <w:lang w:val="fr-FR"/>
    </w:rPr>
  </w:style>
  <w:style w:type="paragraph" w:customStyle="1" w:styleId="6F6F72358AFC456D8ADF4387016E86FE6">
    <w:name w:val="6F6F72358AFC456D8ADF4387016E86FE6"/>
    <w:rsid w:val="00F35D0B"/>
    <w:pPr>
      <w:spacing w:after="200" w:line="276" w:lineRule="auto"/>
    </w:pPr>
    <w:rPr>
      <w:rFonts w:ascii="Arial" w:eastAsiaTheme="minorHAnsi" w:hAnsi="Arial"/>
      <w:lang w:val="fr-FR"/>
    </w:rPr>
  </w:style>
  <w:style w:type="paragraph" w:customStyle="1" w:styleId="2183BBB5088A4FC48AB29F98C0F3A4AF6">
    <w:name w:val="2183BBB5088A4FC48AB29F98C0F3A4AF6"/>
    <w:rsid w:val="00F35D0B"/>
    <w:pPr>
      <w:spacing w:after="200" w:line="276" w:lineRule="auto"/>
    </w:pPr>
    <w:rPr>
      <w:rFonts w:ascii="Arial" w:eastAsiaTheme="minorHAnsi" w:hAnsi="Arial"/>
      <w:lang w:val="fr-FR"/>
    </w:rPr>
  </w:style>
  <w:style w:type="paragraph" w:customStyle="1" w:styleId="F7FBEA342E7E4360BF0D21AF73450CDA6">
    <w:name w:val="F7FBEA342E7E4360BF0D21AF73450CDA6"/>
    <w:rsid w:val="00F35D0B"/>
    <w:pPr>
      <w:spacing w:after="200" w:line="276" w:lineRule="auto"/>
    </w:pPr>
    <w:rPr>
      <w:rFonts w:ascii="Arial" w:eastAsiaTheme="minorHAnsi" w:hAnsi="Arial"/>
      <w:lang w:val="fr-FR"/>
    </w:rPr>
  </w:style>
  <w:style w:type="paragraph" w:customStyle="1" w:styleId="EFF1F63F73214EA39B6BDB68376A51066">
    <w:name w:val="EFF1F63F73214EA39B6BDB68376A51066"/>
    <w:rsid w:val="00F35D0B"/>
    <w:pPr>
      <w:spacing w:after="200" w:line="276" w:lineRule="auto"/>
    </w:pPr>
    <w:rPr>
      <w:rFonts w:ascii="Arial" w:eastAsiaTheme="minorHAnsi" w:hAnsi="Arial"/>
      <w:lang w:val="fr-FR"/>
    </w:rPr>
  </w:style>
  <w:style w:type="paragraph" w:customStyle="1" w:styleId="D023CD49E12744539623A0CCB3EC0F116">
    <w:name w:val="D023CD49E12744539623A0CCB3EC0F116"/>
    <w:rsid w:val="00F35D0B"/>
    <w:pPr>
      <w:spacing w:after="200" w:line="276" w:lineRule="auto"/>
    </w:pPr>
    <w:rPr>
      <w:rFonts w:ascii="Arial" w:eastAsiaTheme="minorHAnsi" w:hAnsi="Arial"/>
      <w:lang w:val="fr-FR"/>
    </w:rPr>
  </w:style>
  <w:style w:type="paragraph" w:customStyle="1" w:styleId="A1ED8E009AE14DFC9910DF1BFDDC866C6">
    <w:name w:val="A1ED8E009AE14DFC9910DF1BFDDC866C6"/>
    <w:rsid w:val="00F35D0B"/>
    <w:pPr>
      <w:spacing w:after="200" w:line="276" w:lineRule="auto"/>
    </w:pPr>
    <w:rPr>
      <w:rFonts w:ascii="Arial" w:eastAsiaTheme="minorHAnsi" w:hAnsi="Arial"/>
      <w:lang w:val="fr-FR"/>
    </w:rPr>
  </w:style>
  <w:style w:type="paragraph" w:customStyle="1" w:styleId="3DD0DDBB92FB4E6B8DC860179B36BE2F6">
    <w:name w:val="3DD0DDBB92FB4E6B8DC860179B36BE2F6"/>
    <w:rsid w:val="00F35D0B"/>
    <w:pPr>
      <w:spacing w:after="200" w:line="276" w:lineRule="auto"/>
    </w:pPr>
    <w:rPr>
      <w:rFonts w:ascii="Arial" w:eastAsiaTheme="minorHAnsi" w:hAnsi="Arial"/>
      <w:lang w:val="fr-FR"/>
    </w:rPr>
  </w:style>
  <w:style w:type="paragraph" w:customStyle="1" w:styleId="7C8DA76C8FB74CD7AC7802BFD1B195EF5">
    <w:name w:val="7C8DA76C8FB74CD7AC7802BFD1B195EF5"/>
    <w:rsid w:val="00F35D0B"/>
    <w:pPr>
      <w:spacing w:after="200" w:line="276" w:lineRule="auto"/>
    </w:pPr>
    <w:rPr>
      <w:rFonts w:ascii="Arial" w:eastAsiaTheme="minorHAnsi" w:hAnsi="Arial"/>
      <w:lang w:val="fr-FR"/>
    </w:rPr>
  </w:style>
  <w:style w:type="paragraph" w:customStyle="1" w:styleId="B3C4A7D0F52247D9A1643C687FF430DF5">
    <w:name w:val="B3C4A7D0F52247D9A1643C687FF430DF5"/>
    <w:rsid w:val="00F35D0B"/>
    <w:pPr>
      <w:spacing w:after="200" w:line="276" w:lineRule="auto"/>
    </w:pPr>
    <w:rPr>
      <w:rFonts w:ascii="Arial" w:eastAsiaTheme="minorHAnsi" w:hAnsi="Arial"/>
      <w:lang w:val="fr-FR"/>
    </w:rPr>
  </w:style>
  <w:style w:type="paragraph" w:customStyle="1" w:styleId="ECAAE4FA46BB4AA78DCBC820414E51CE6">
    <w:name w:val="ECAAE4FA46BB4AA78DCBC820414E51CE6"/>
    <w:rsid w:val="00F35D0B"/>
    <w:pPr>
      <w:spacing w:after="200" w:line="276" w:lineRule="auto"/>
    </w:pPr>
    <w:rPr>
      <w:rFonts w:ascii="Arial" w:eastAsiaTheme="minorHAnsi" w:hAnsi="Arial"/>
      <w:lang w:val="fr-FR"/>
    </w:rPr>
  </w:style>
  <w:style w:type="paragraph" w:customStyle="1" w:styleId="14DCFC708CB844AFB207F4ECFB56D35B6">
    <w:name w:val="14DCFC708CB844AFB207F4ECFB56D35B6"/>
    <w:rsid w:val="00F35D0B"/>
    <w:pPr>
      <w:spacing w:after="200" w:line="276" w:lineRule="auto"/>
    </w:pPr>
    <w:rPr>
      <w:rFonts w:ascii="Arial" w:eastAsiaTheme="minorHAnsi" w:hAnsi="Arial"/>
      <w:lang w:val="fr-FR"/>
    </w:rPr>
  </w:style>
  <w:style w:type="paragraph" w:customStyle="1" w:styleId="645B5A159A3C498CA1CD67CD21AD76C46">
    <w:name w:val="645B5A159A3C498CA1CD67CD21AD76C46"/>
    <w:rsid w:val="00F35D0B"/>
    <w:pPr>
      <w:spacing w:after="200" w:line="276" w:lineRule="auto"/>
    </w:pPr>
    <w:rPr>
      <w:rFonts w:ascii="Arial" w:eastAsiaTheme="minorHAnsi" w:hAnsi="Arial"/>
      <w:lang w:val="fr-FR"/>
    </w:rPr>
  </w:style>
  <w:style w:type="paragraph" w:customStyle="1" w:styleId="7274DA6094174DF48BF872F332895C9C6">
    <w:name w:val="7274DA6094174DF48BF872F332895C9C6"/>
    <w:rsid w:val="00F35D0B"/>
    <w:pPr>
      <w:spacing w:after="200" w:line="276" w:lineRule="auto"/>
    </w:pPr>
    <w:rPr>
      <w:rFonts w:ascii="Arial" w:eastAsiaTheme="minorHAnsi" w:hAnsi="Arial"/>
      <w:lang w:val="fr-FR"/>
    </w:rPr>
  </w:style>
  <w:style w:type="paragraph" w:customStyle="1" w:styleId="55592600CF6541E2A171F51735EBC55A6">
    <w:name w:val="55592600CF6541E2A171F51735EBC55A6"/>
    <w:rsid w:val="00F35D0B"/>
    <w:pPr>
      <w:spacing w:after="200" w:line="276" w:lineRule="auto"/>
      <w:ind w:left="720"/>
      <w:contextualSpacing/>
    </w:pPr>
    <w:rPr>
      <w:rFonts w:eastAsiaTheme="minorHAnsi"/>
      <w:lang w:val="fr-FR"/>
    </w:rPr>
  </w:style>
  <w:style w:type="paragraph" w:customStyle="1" w:styleId="554B16385C604D9489A241C7F35ACF026">
    <w:name w:val="554B16385C604D9489A241C7F35ACF026"/>
    <w:rsid w:val="00F35D0B"/>
    <w:pPr>
      <w:spacing w:after="200" w:line="276" w:lineRule="auto"/>
      <w:ind w:left="720"/>
      <w:contextualSpacing/>
    </w:pPr>
    <w:rPr>
      <w:rFonts w:eastAsiaTheme="minorHAnsi"/>
      <w:lang w:val="fr-FR"/>
    </w:rPr>
  </w:style>
  <w:style w:type="paragraph" w:customStyle="1" w:styleId="5D20DE2F81E248F89516F54D652FEBE66">
    <w:name w:val="5D20DE2F81E248F89516F54D652FEBE66"/>
    <w:rsid w:val="00F35D0B"/>
    <w:pPr>
      <w:spacing w:after="200" w:line="276" w:lineRule="auto"/>
      <w:ind w:left="720"/>
      <w:contextualSpacing/>
    </w:pPr>
    <w:rPr>
      <w:rFonts w:eastAsiaTheme="minorHAnsi"/>
      <w:lang w:val="fr-FR"/>
    </w:rPr>
  </w:style>
  <w:style w:type="paragraph" w:customStyle="1" w:styleId="6920335ABE194C32A6F84C96841E178C6">
    <w:name w:val="6920335ABE194C32A6F84C96841E178C6"/>
    <w:rsid w:val="00F35D0B"/>
    <w:pPr>
      <w:spacing w:after="200" w:line="276" w:lineRule="auto"/>
    </w:pPr>
    <w:rPr>
      <w:rFonts w:ascii="Arial" w:eastAsiaTheme="minorHAnsi" w:hAnsi="Arial"/>
      <w:lang w:val="fr-FR"/>
    </w:rPr>
  </w:style>
  <w:style w:type="paragraph" w:customStyle="1" w:styleId="F007CCC89A794D55A793129C0EB5AF496">
    <w:name w:val="F007CCC89A794D55A793129C0EB5AF496"/>
    <w:rsid w:val="00F35D0B"/>
    <w:pPr>
      <w:spacing w:after="200" w:line="276" w:lineRule="auto"/>
    </w:pPr>
    <w:rPr>
      <w:rFonts w:ascii="Arial" w:eastAsiaTheme="minorHAnsi" w:hAnsi="Arial"/>
      <w:lang w:val="fr-FR"/>
    </w:rPr>
  </w:style>
  <w:style w:type="paragraph" w:customStyle="1" w:styleId="676557D61BF54A8AA43A888C95CD25276">
    <w:name w:val="676557D61BF54A8AA43A888C95CD25276"/>
    <w:rsid w:val="00F35D0B"/>
    <w:pPr>
      <w:spacing w:after="200" w:line="276" w:lineRule="auto"/>
    </w:pPr>
    <w:rPr>
      <w:rFonts w:ascii="Arial" w:eastAsiaTheme="minorHAnsi" w:hAnsi="Arial"/>
      <w:lang w:val="fr-FR"/>
    </w:rPr>
  </w:style>
  <w:style w:type="paragraph" w:customStyle="1" w:styleId="C1A221E0862D4C4B91616590FFCC3AD26">
    <w:name w:val="C1A221E0862D4C4B91616590FFCC3AD26"/>
    <w:rsid w:val="00F35D0B"/>
    <w:pPr>
      <w:spacing w:after="200" w:line="276" w:lineRule="auto"/>
    </w:pPr>
    <w:rPr>
      <w:rFonts w:ascii="Arial" w:eastAsiaTheme="minorHAnsi" w:hAnsi="Arial"/>
      <w:lang w:val="fr-FR"/>
    </w:rPr>
  </w:style>
  <w:style w:type="paragraph" w:customStyle="1" w:styleId="32B08867FADF4E7A8C912CD9D3785F286">
    <w:name w:val="32B08867FADF4E7A8C912CD9D3785F286"/>
    <w:rsid w:val="00F35D0B"/>
    <w:pPr>
      <w:spacing w:after="200" w:line="276" w:lineRule="auto"/>
    </w:pPr>
    <w:rPr>
      <w:rFonts w:ascii="Arial" w:eastAsiaTheme="minorHAnsi" w:hAnsi="Arial"/>
      <w:lang w:val="fr-FR"/>
    </w:rPr>
  </w:style>
  <w:style w:type="paragraph" w:customStyle="1" w:styleId="25C0B953B422413296CDFC42BACC58746">
    <w:name w:val="25C0B953B422413296CDFC42BACC58746"/>
    <w:rsid w:val="00F35D0B"/>
    <w:pPr>
      <w:spacing w:after="200" w:line="276" w:lineRule="auto"/>
    </w:pPr>
    <w:rPr>
      <w:rFonts w:ascii="Arial" w:eastAsiaTheme="minorHAnsi" w:hAnsi="Arial"/>
      <w:lang w:val="fr-FR"/>
    </w:rPr>
  </w:style>
  <w:style w:type="paragraph" w:customStyle="1" w:styleId="0590EBF945E4408380A202BB2BEF665B6">
    <w:name w:val="0590EBF945E4408380A202BB2BEF665B6"/>
    <w:rsid w:val="00F35D0B"/>
    <w:pPr>
      <w:spacing w:after="200" w:line="276" w:lineRule="auto"/>
    </w:pPr>
    <w:rPr>
      <w:rFonts w:ascii="Arial" w:eastAsiaTheme="minorHAnsi" w:hAnsi="Arial"/>
      <w:lang w:val="fr-FR"/>
    </w:rPr>
  </w:style>
  <w:style w:type="paragraph" w:customStyle="1" w:styleId="AB4722D865B643DAB3A38038C9790F9C6">
    <w:name w:val="AB4722D865B643DAB3A38038C9790F9C6"/>
    <w:rsid w:val="00F35D0B"/>
    <w:pPr>
      <w:spacing w:after="200" w:line="276" w:lineRule="auto"/>
    </w:pPr>
    <w:rPr>
      <w:rFonts w:ascii="Arial" w:eastAsiaTheme="minorHAnsi" w:hAnsi="Arial"/>
      <w:lang w:val="fr-FR"/>
    </w:rPr>
  </w:style>
  <w:style w:type="paragraph" w:customStyle="1" w:styleId="7694775AF5484475A303252C49CF683A6">
    <w:name w:val="7694775AF5484475A303252C49CF683A6"/>
    <w:rsid w:val="00F35D0B"/>
    <w:pPr>
      <w:spacing w:after="200" w:line="276" w:lineRule="auto"/>
    </w:pPr>
    <w:rPr>
      <w:rFonts w:ascii="Arial" w:eastAsiaTheme="minorHAnsi" w:hAnsi="Arial"/>
      <w:lang w:val="fr-FR"/>
    </w:rPr>
  </w:style>
  <w:style w:type="paragraph" w:customStyle="1" w:styleId="FD16439B2C9D48888067DD1DF159245A6">
    <w:name w:val="FD16439B2C9D48888067DD1DF159245A6"/>
    <w:rsid w:val="00F35D0B"/>
    <w:pPr>
      <w:spacing w:after="200" w:line="276" w:lineRule="auto"/>
    </w:pPr>
    <w:rPr>
      <w:rFonts w:ascii="Arial" w:eastAsiaTheme="minorHAnsi" w:hAnsi="Arial"/>
      <w:lang w:val="fr-FR"/>
    </w:rPr>
  </w:style>
  <w:style w:type="paragraph" w:customStyle="1" w:styleId="F237B030CDB14634A34AE6577A987E2E6">
    <w:name w:val="F237B030CDB14634A34AE6577A987E2E6"/>
    <w:rsid w:val="00F35D0B"/>
    <w:pPr>
      <w:spacing w:after="200" w:line="276" w:lineRule="auto"/>
    </w:pPr>
    <w:rPr>
      <w:rFonts w:ascii="Arial" w:eastAsiaTheme="minorHAnsi" w:hAnsi="Arial"/>
      <w:lang w:val="fr-FR"/>
    </w:rPr>
  </w:style>
  <w:style w:type="paragraph" w:customStyle="1" w:styleId="4693775C2CDD4A7B9266403A9A639E7D6">
    <w:name w:val="4693775C2CDD4A7B9266403A9A639E7D6"/>
    <w:rsid w:val="00F35D0B"/>
    <w:pPr>
      <w:spacing w:after="200" w:line="276" w:lineRule="auto"/>
    </w:pPr>
    <w:rPr>
      <w:rFonts w:ascii="Arial" w:eastAsiaTheme="minorHAnsi" w:hAnsi="Arial"/>
      <w:lang w:val="fr-FR"/>
    </w:rPr>
  </w:style>
  <w:style w:type="paragraph" w:customStyle="1" w:styleId="7D975D3EE9B742FEBA0F7C0D19219B566">
    <w:name w:val="7D975D3EE9B742FEBA0F7C0D19219B566"/>
    <w:rsid w:val="00F35D0B"/>
    <w:pPr>
      <w:spacing w:after="200" w:line="276" w:lineRule="auto"/>
    </w:pPr>
    <w:rPr>
      <w:rFonts w:ascii="Arial" w:eastAsiaTheme="minorHAnsi" w:hAnsi="Arial"/>
      <w:lang w:val="fr-FR"/>
    </w:rPr>
  </w:style>
  <w:style w:type="paragraph" w:customStyle="1" w:styleId="E42A6E43256542B893D5349F7FEBD1486">
    <w:name w:val="E42A6E43256542B893D5349F7FEBD1486"/>
    <w:rsid w:val="00F35D0B"/>
    <w:pPr>
      <w:spacing w:after="200" w:line="276" w:lineRule="auto"/>
    </w:pPr>
    <w:rPr>
      <w:rFonts w:ascii="Arial" w:eastAsiaTheme="minorHAnsi" w:hAnsi="Arial"/>
      <w:lang w:val="fr-FR"/>
    </w:rPr>
  </w:style>
  <w:style w:type="paragraph" w:customStyle="1" w:styleId="C99D3DBB51D54D77B5AA4268228D188F6">
    <w:name w:val="C99D3DBB51D54D77B5AA4268228D188F6"/>
    <w:rsid w:val="00F35D0B"/>
    <w:pPr>
      <w:spacing w:after="200" w:line="276" w:lineRule="auto"/>
    </w:pPr>
    <w:rPr>
      <w:rFonts w:ascii="Arial" w:eastAsiaTheme="minorHAnsi" w:hAnsi="Arial"/>
      <w:lang w:val="fr-FR"/>
    </w:rPr>
  </w:style>
  <w:style w:type="paragraph" w:customStyle="1" w:styleId="06A434ADD87D421D89FBA605DAF04F466">
    <w:name w:val="06A434ADD87D421D89FBA605DAF04F466"/>
    <w:rsid w:val="00F35D0B"/>
    <w:pPr>
      <w:spacing w:after="200" w:line="276" w:lineRule="auto"/>
    </w:pPr>
    <w:rPr>
      <w:rFonts w:ascii="Arial" w:eastAsiaTheme="minorHAnsi" w:hAnsi="Arial"/>
      <w:lang w:val="fr-FR"/>
    </w:rPr>
  </w:style>
  <w:style w:type="paragraph" w:customStyle="1" w:styleId="D2EBBAC28235443880D34A9393C24B775">
    <w:name w:val="D2EBBAC28235443880D34A9393C24B775"/>
    <w:rsid w:val="00F35D0B"/>
    <w:pPr>
      <w:spacing w:after="200" w:line="276" w:lineRule="auto"/>
    </w:pPr>
    <w:rPr>
      <w:rFonts w:ascii="Arial" w:eastAsiaTheme="minorHAnsi" w:hAnsi="Arial"/>
      <w:lang w:val="fr-FR"/>
    </w:rPr>
  </w:style>
  <w:style w:type="paragraph" w:customStyle="1" w:styleId="EC9F2BE1DA35422C90F2BFF17712F04C6">
    <w:name w:val="EC9F2BE1DA35422C90F2BFF17712F04C6"/>
    <w:rsid w:val="00F35D0B"/>
    <w:pPr>
      <w:spacing w:after="200" w:line="276" w:lineRule="auto"/>
    </w:pPr>
    <w:rPr>
      <w:rFonts w:ascii="Arial" w:eastAsiaTheme="minorHAnsi" w:hAnsi="Arial"/>
      <w:lang w:val="fr-FR"/>
    </w:rPr>
  </w:style>
  <w:style w:type="paragraph" w:customStyle="1" w:styleId="AC2E42973AC147DAB4EF40AFF24241696">
    <w:name w:val="AC2E42973AC147DAB4EF40AFF24241696"/>
    <w:rsid w:val="00F35D0B"/>
    <w:pPr>
      <w:spacing w:after="200" w:line="276" w:lineRule="auto"/>
    </w:pPr>
    <w:rPr>
      <w:rFonts w:ascii="Arial" w:eastAsiaTheme="minorHAnsi" w:hAnsi="Arial"/>
      <w:lang w:val="fr-FR"/>
    </w:rPr>
  </w:style>
  <w:style w:type="paragraph" w:customStyle="1" w:styleId="36504EC7F75240DCA275F3118A9C8E6D6">
    <w:name w:val="36504EC7F75240DCA275F3118A9C8E6D6"/>
    <w:rsid w:val="00F35D0B"/>
    <w:pPr>
      <w:spacing w:after="200" w:line="276" w:lineRule="auto"/>
    </w:pPr>
    <w:rPr>
      <w:rFonts w:ascii="Arial" w:eastAsiaTheme="minorHAnsi" w:hAnsi="Arial"/>
      <w:lang w:val="fr-FR"/>
    </w:rPr>
  </w:style>
  <w:style w:type="paragraph" w:customStyle="1" w:styleId="7527D9AE95F849ABB9DECB2FAC741BA06">
    <w:name w:val="7527D9AE95F849ABB9DECB2FAC741BA06"/>
    <w:rsid w:val="00F35D0B"/>
    <w:pPr>
      <w:spacing w:after="200" w:line="276" w:lineRule="auto"/>
    </w:pPr>
    <w:rPr>
      <w:rFonts w:ascii="Arial" w:eastAsiaTheme="minorHAnsi" w:hAnsi="Arial"/>
      <w:lang w:val="fr-FR"/>
    </w:rPr>
  </w:style>
  <w:style w:type="paragraph" w:customStyle="1" w:styleId="497A1B0CAA884E2593D33312DFAB806E6">
    <w:name w:val="497A1B0CAA884E2593D33312DFAB806E6"/>
    <w:rsid w:val="00F35D0B"/>
    <w:pPr>
      <w:spacing w:after="200" w:line="276" w:lineRule="auto"/>
    </w:pPr>
    <w:rPr>
      <w:rFonts w:ascii="Arial" w:eastAsiaTheme="minorHAnsi" w:hAnsi="Arial"/>
      <w:lang w:val="fr-FR"/>
    </w:rPr>
  </w:style>
  <w:style w:type="paragraph" w:customStyle="1" w:styleId="6893FA2AAAED4EA4BAF34559B177E7CD6">
    <w:name w:val="6893FA2AAAED4EA4BAF34559B177E7CD6"/>
    <w:rsid w:val="00F35D0B"/>
    <w:pPr>
      <w:spacing w:after="200" w:line="276" w:lineRule="auto"/>
    </w:pPr>
    <w:rPr>
      <w:rFonts w:ascii="Arial" w:eastAsiaTheme="minorHAnsi" w:hAnsi="Arial"/>
      <w:lang w:val="fr-FR"/>
    </w:rPr>
  </w:style>
  <w:style w:type="paragraph" w:customStyle="1" w:styleId="C72864E985E94DBC8B69FB2F6EE9E9876">
    <w:name w:val="C72864E985E94DBC8B69FB2F6EE9E9876"/>
    <w:rsid w:val="00F35D0B"/>
    <w:pPr>
      <w:spacing w:after="200" w:line="276" w:lineRule="auto"/>
    </w:pPr>
    <w:rPr>
      <w:rFonts w:ascii="Arial" w:eastAsiaTheme="minorHAnsi" w:hAnsi="Arial"/>
      <w:lang w:val="fr-FR"/>
    </w:rPr>
  </w:style>
  <w:style w:type="paragraph" w:customStyle="1" w:styleId="BC920FE1E89748C19CC90F33AEDFA5DD6">
    <w:name w:val="BC920FE1E89748C19CC90F33AEDFA5DD6"/>
    <w:rsid w:val="00F35D0B"/>
    <w:pPr>
      <w:spacing w:after="200" w:line="276" w:lineRule="auto"/>
    </w:pPr>
    <w:rPr>
      <w:rFonts w:ascii="Arial" w:eastAsiaTheme="minorHAnsi" w:hAnsi="Arial"/>
      <w:lang w:val="fr-FR"/>
    </w:rPr>
  </w:style>
  <w:style w:type="paragraph" w:customStyle="1" w:styleId="F8ED04CA804C4CE7843B079D5DA0FD406">
    <w:name w:val="F8ED04CA804C4CE7843B079D5DA0FD406"/>
    <w:rsid w:val="00F35D0B"/>
    <w:pPr>
      <w:spacing w:after="200" w:line="276" w:lineRule="auto"/>
    </w:pPr>
    <w:rPr>
      <w:rFonts w:ascii="Arial" w:eastAsiaTheme="minorHAnsi" w:hAnsi="Arial"/>
      <w:lang w:val="fr-FR"/>
    </w:rPr>
  </w:style>
  <w:style w:type="paragraph" w:customStyle="1" w:styleId="F3119A842F6C46D19DB56944065681B05">
    <w:name w:val="F3119A842F6C46D19DB56944065681B05"/>
    <w:rsid w:val="00F35D0B"/>
    <w:pPr>
      <w:spacing w:after="200" w:line="276" w:lineRule="auto"/>
    </w:pPr>
    <w:rPr>
      <w:rFonts w:ascii="Arial" w:eastAsiaTheme="minorHAnsi" w:hAnsi="Arial"/>
      <w:lang w:val="fr-FR"/>
    </w:rPr>
  </w:style>
  <w:style w:type="paragraph" w:customStyle="1" w:styleId="CFA28C612E18437EB6375273E8B076146">
    <w:name w:val="CFA28C612E18437EB6375273E8B076146"/>
    <w:rsid w:val="00F35D0B"/>
    <w:pPr>
      <w:tabs>
        <w:tab w:val="center" w:pos="4513"/>
        <w:tab w:val="right" w:pos="9026"/>
      </w:tabs>
      <w:spacing w:after="0" w:line="240" w:lineRule="auto"/>
    </w:pPr>
    <w:rPr>
      <w:rFonts w:ascii="Arial" w:eastAsiaTheme="minorHAnsi" w:hAnsi="Arial"/>
      <w:lang w:val="fr-FR"/>
    </w:rPr>
  </w:style>
  <w:style w:type="paragraph" w:customStyle="1" w:styleId="0701BBAAF58A41358D79F5C628BB01266">
    <w:name w:val="0701BBAAF58A41358D79F5C628BB01266"/>
    <w:rsid w:val="00F35D0B"/>
    <w:pPr>
      <w:spacing w:after="200" w:line="276" w:lineRule="auto"/>
    </w:pPr>
    <w:rPr>
      <w:rFonts w:ascii="Arial" w:eastAsiaTheme="minorHAnsi" w:hAnsi="Arial"/>
      <w:lang w:val="fr-FR"/>
    </w:rPr>
  </w:style>
  <w:style w:type="paragraph" w:customStyle="1" w:styleId="3BA3185E0E074742B5194A1740ECDC7D6">
    <w:name w:val="3BA3185E0E074742B5194A1740ECDC7D6"/>
    <w:rsid w:val="00F35D0B"/>
    <w:pPr>
      <w:spacing w:after="200" w:line="276" w:lineRule="auto"/>
    </w:pPr>
    <w:rPr>
      <w:rFonts w:ascii="Arial" w:eastAsiaTheme="minorHAnsi" w:hAnsi="Arial"/>
      <w:lang w:val="fr-FR"/>
    </w:rPr>
  </w:style>
  <w:style w:type="paragraph" w:customStyle="1" w:styleId="A86385F289FB404D82488A56516C57DE6">
    <w:name w:val="A86385F289FB404D82488A56516C57DE6"/>
    <w:rsid w:val="00F35D0B"/>
    <w:pPr>
      <w:spacing w:after="200" w:line="276" w:lineRule="auto"/>
    </w:pPr>
    <w:rPr>
      <w:rFonts w:ascii="Arial" w:eastAsiaTheme="minorHAnsi" w:hAnsi="Arial"/>
      <w:lang w:val="fr-FR"/>
    </w:rPr>
  </w:style>
  <w:style w:type="paragraph" w:customStyle="1" w:styleId="551EE92CD686466D8B5EE907BFEC9B1A6">
    <w:name w:val="551EE92CD686466D8B5EE907BFEC9B1A6"/>
    <w:rsid w:val="00F35D0B"/>
    <w:pPr>
      <w:spacing w:after="200" w:line="276" w:lineRule="auto"/>
    </w:pPr>
    <w:rPr>
      <w:rFonts w:ascii="Arial" w:eastAsiaTheme="minorHAnsi" w:hAnsi="Arial"/>
      <w:lang w:val="fr-FR"/>
    </w:rPr>
  </w:style>
  <w:style w:type="paragraph" w:customStyle="1" w:styleId="24147482CD6848349D3C25EAF280CA485">
    <w:name w:val="24147482CD6848349D3C25EAF280CA485"/>
    <w:rsid w:val="00F35D0B"/>
    <w:pPr>
      <w:spacing w:after="200" w:line="276" w:lineRule="auto"/>
    </w:pPr>
    <w:rPr>
      <w:rFonts w:ascii="Arial" w:eastAsiaTheme="minorHAnsi" w:hAnsi="Arial"/>
      <w:lang w:val="fr-FR"/>
    </w:rPr>
  </w:style>
  <w:style w:type="paragraph" w:customStyle="1" w:styleId="E905873811FB4DA9936586F86579B6C15">
    <w:name w:val="E905873811FB4DA9936586F86579B6C15"/>
    <w:rsid w:val="00F35D0B"/>
    <w:pPr>
      <w:spacing w:after="200" w:line="276" w:lineRule="auto"/>
    </w:pPr>
    <w:rPr>
      <w:rFonts w:ascii="Arial" w:eastAsiaTheme="minorHAnsi" w:hAnsi="Arial"/>
      <w:lang w:val="fr-FR"/>
    </w:rPr>
  </w:style>
  <w:style w:type="paragraph" w:customStyle="1" w:styleId="ECF9EFEC00AC488E8A94753B13F6BCCF5">
    <w:name w:val="ECF9EFEC00AC488E8A94753B13F6BCCF5"/>
    <w:rsid w:val="00F35D0B"/>
    <w:pPr>
      <w:spacing w:after="200" w:line="276" w:lineRule="auto"/>
    </w:pPr>
    <w:rPr>
      <w:rFonts w:ascii="Arial" w:eastAsiaTheme="minorHAnsi" w:hAnsi="Arial"/>
      <w:lang w:val="fr-FR"/>
    </w:rPr>
  </w:style>
  <w:style w:type="paragraph" w:customStyle="1" w:styleId="5734DD38BEB24C31839021F9F98186305">
    <w:name w:val="5734DD38BEB24C31839021F9F98186305"/>
    <w:rsid w:val="00F35D0B"/>
    <w:pPr>
      <w:spacing w:after="200" w:line="276" w:lineRule="auto"/>
    </w:pPr>
    <w:rPr>
      <w:rFonts w:ascii="Arial" w:eastAsiaTheme="minorHAnsi" w:hAnsi="Arial"/>
      <w:lang w:val="fr-FR"/>
    </w:rPr>
  </w:style>
  <w:style w:type="paragraph" w:customStyle="1" w:styleId="F9DD39F50C0143F0887F1A0A9E6A2D715">
    <w:name w:val="F9DD39F50C0143F0887F1A0A9E6A2D715"/>
    <w:rsid w:val="00F35D0B"/>
    <w:pPr>
      <w:spacing w:after="200" w:line="276" w:lineRule="auto"/>
    </w:pPr>
    <w:rPr>
      <w:rFonts w:ascii="Arial" w:eastAsiaTheme="minorHAnsi" w:hAnsi="Arial"/>
      <w:lang w:val="fr-FR"/>
    </w:rPr>
  </w:style>
  <w:style w:type="paragraph" w:customStyle="1" w:styleId="ADF65CDE7B084B91B5DD68D775C6A2375">
    <w:name w:val="ADF65CDE7B084B91B5DD68D775C6A2375"/>
    <w:rsid w:val="00F35D0B"/>
    <w:pPr>
      <w:spacing w:after="200" w:line="276" w:lineRule="auto"/>
    </w:pPr>
    <w:rPr>
      <w:rFonts w:ascii="Arial" w:eastAsiaTheme="minorHAnsi" w:hAnsi="Arial"/>
      <w:lang w:val="fr-FR"/>
    </w:rPr>
  </w:style>
  <w:style w:type="paragraph" w:customStyle="1" w:styleId="35610FB38FBE4B87B9D700B764B5DDD15">
    <w:name w:val="35610FB38FBE4B87B9D700B764B5DDD15"/>
    <w:rsid w:val="00F35D0B"/>
    <w:pPr>
      <w:spacing w:after="200" w:line="276" w:lineRule="auto"/>
    </w:pPr>
    <w:rPr>
      <w:rFonts w:ascii="Arial" w:eastAsiaTheme="minorHAnsi" w:hAnsi="Arial"/>
      <w:lang w:val="fr-FR"/>
    </w:rPr>
  </w:style>
  <w:style w:type="paragraph" w:customStyle="1" w:styleId="AA33AFEB1C4041BDAFF916DA95E7E4136">
    <w:name w:val="AA33AFEB1C4041BDAFF916DA95E7E4136"/>
    <w:rsid w:val="00F35D0B"/>
    <w:pPr>
      <w:spacing w:after="200" w:line="276" w:lineRule="auto"/>
    </w:pPr>
    <w:rPr>
      <w:rFonts w:ascii="Arial" w:eastAsiaTheme="minorHAnsi" w:hAnsi="Arial"/>
      <w:lang w:val="fr-FR"/>
    </w:rPr>
  </w:style>
  <w:style w:type="paragraph" w:customStyle="1" w:styleId="BF747868AC4F40D5AF4155184961C5656">
    <w:name w:val="BF747868AC4F40D5AF4155184961C5656"/>
    <w:rsid w:val="00F35D0B"/>
    <w:pPr>
      <w:spacing w:after="200" w:line="276" w:lineRule="auto"/>
    </w:pPr>
    <w:rPr>
      <w:rFonts w:ascii="Arial" w:eastAsiaTheme="minorHAnsi" w:hAnsi="Arial"/>
      <w:lang w:val="fr-FR"/>
    </w:rPr>
  </w:style>
  <w:style w:type="paragraph" w:customStyle="1" w:styleId="1BDB50AE78D6404489DF0BA17BCC91416">
    <w:name w:val="1BDB50AE78D6404489DF0BA17BCC91416"/>
    <w:rsid w:val="00F35D0B"/>
    <w:pPr>
      <w:spacing w:after="200" w:line="276" w:lineRule="auto"/>
    </w:pPr>
    <w:rPr>
      <w:rFonts w:ascii="Arial" w:eastAsiaTheme="minorHAnsi" w:hAnsi="Arial"/>
      <w:lang w:val="fr-FR"/>
    </w:rPr>
  </w:style>
  <w:style w:type="paragraph" w:customStyle="1" w:styleId="EC742BBC07C44E8BB2EEE0235C17170E7">
    <w:name w:val="EC742BBC07C44E8BB2EEE0235C17170E7"/>
    <w:rsid w:val="00F35D0B"/>
    <w:pPr>
      <w:spacing w:after="200" w:line="276" w:lineRule="auto"/>
    </w:pPr>
    <w:rPr>
      <w:rFonts w:ascii="Arial" w:eastAsiaTheme="minorHAnsi" w:hAnsi="Arial"/>
      <w:lang w:val="fr-FR"/>
    </w:rPr>
  </w:style>
  <w:style w:type="paragraph" w:customStyle="1" w:styleId="26979BC502614758858BE7A49A6347F07">
    <w:name w:val="26979BC502614758858BE7A49A6347F07"/>
    <w:rsid w:val="00F35D0B"/>
    <w:pPr>
      <w:spacing w:after="200" w:line="276" w:lineRule="auto"/>
    </w:pPr>
    <w:rPr>
      <w:rFonts w:ascii="Arial" w:eastAsiaTheme="minorHAnsi" w:hAnsi="Arial"/>
      <w:lang w:val="fr-FR"/>
    </w:rPr>
  </w:style>
  <w:style w:type="paragraph" w:customStyle="1" w:styleId="FD58384A06B04584A403687D359F6D6C7">
    <w:name w:val="FD58384A06B04584A403687D359F6D6C7"/>
    <w:rsid w:val="00F35D0B"/>
    <w:pPr>
      <w:spacing w:after="200" w:line="276" w:lineRule="auto"/>
    </w:pPr>
    <w:rPr>
      <w:rFonts w:ascii="Arial" w:eastAsiaTheme="minorHAnsi" w:hAnsi="Arial"/>
      <w:lang w:val="fr-FR"/>
    </w:rPr>
  </w:style>
  <w:style w:type="paragraph" w:customStyle="1" w:styleId="6DB7BDB1892141C68FD04B3DC8A74F4E7">
    <w:name w:val="6DB7BDB1892141C68FD04B3DC8A74F4E7"/>
    <w:rsid w:val="00F35D0B"/>
    <w:pPr>
      <w:spacing w:after="200" w:line="276" w:lineRule="auto"/>
    </w:pPr>
    <w:rPr>
      <w:rFonts w:ascii="Arial" w:eastAsiaTheme="minorHAnsi" w:hAnsi="Arial"/>
      <w:lang w:val="fr-FR"/>
    </w:rPr>
  </w:style>
  <w:style w:type="paragraph" w:customStyle="1" w:styleId="73B82FA8CA104F5584A1420FE24885223">
    <w:name w:val="73B82FA8CA104F5584A1420FE24885223"/>
    <w:rsid w:val="00F35D0B"/>
    <w:pPr>
      <w:spacing w:after="200" w:line="276" w:lineRule="auto"/>
    </w:pPr>
    <w:rPr>
      <w:rFonts w:ascii="Arial" w:eastAsiaTheme="minorHAnsi" w:hAnsi="Arial"/>
      <w:lang w:val="fr-FR"/>
    </w:rPr>
  </w:style>
  <w:style w:type="paragraph" w:customStyle="1" w:styleId="0ABED4273E164BA48A3C1397EDF913203">
    <w:name w:val="0ABED4273E164BA48A3C1397EDF913203"/>
    <w:rsid w:val="00F35D0B"/>
    <w:pPr>
      <w:spacing w:after="200" w:line="276" w:lineRule="auto"/>
    </w:pPr>
    <w:rPr>
      <w:rFonts w:ascii="Arial" w:eastAsiaTheme="minorHAnsi" w:hAnsi="Arial"/>
      <w:lang w:val="fr-FR"/>
    </w:rPr>
  </w:style>
  <w:style w:type="paragraph" w:customStyle="1" w:styleId="D2890FA798584702A8E7D34B8BFEE1C43">
    <w:name w:val="D2890FA798584702A8E7D34B8BFEE1C43"/>
    <w:rsid w:val="00F35D0B"/>
    <w:pPr>
      <w:spacing w:after="200" w:line="276" w:lineRule="auto"/>
    </w:pPr>
    <w:rPr>
      <w:rFonts w:ascii="Arial" w:eastAsiaTheme="minorHAnsi" w:hAnsi="Arial"/>
      <w:lang w:val="fr-FR"/>
    </w:rPr>
  </w:style>
  <w:style w:type="paragraph" w:customStyle="1" w:styleId="2F1B299248554A15927C3EF9F6826B8B7">
    <w:name w:val="2F1B299248554A15927C3EF9F6826B8B7"/>
    <w:rsid w:val="00F35D0B"/>
    <w:pPr>
      <w:spacing w:after="200" w:line="276" w:lineRule="auto"/>
    </w:pPr>
    <w:rPr>
      <w:rFonts w:ascii="Arial" w:eastAsiaTheme="minorHAnsi" w:hAnsi="Arial"/>
      <w:lang w:val="fr-FR"/>
    </w:rPr>
  </w:style>
  <w:style w:type="paragraph" w:customStyle="1" w:styleId="6F6F72358AFC456D8ADF4387016E86FE7">
    <w:name w:val="6F6F72358AFC456D8ADF4387016E86FE7"/>
    <w:rsid w:val="00F35D0B"/>
    <w:pPr>
      <w:spacing w:after="200" w:line="276" w:lineRule="auto"/>
    </w:pPr>
    <w:rPr>
      <w:rFonts w:ascii="Arial" w:eastAsiaTheme="minorHAnsi" w:hAnsi="Arial"/>
      <w:lang w:val="fr-FR"/>
    </w:rPr>
  </w:style>
  <w:style w:type="paragraph" w:customStyle="1" w:styleId="2183BBB5088A4FC48AB29F98C0F3A4AF7">
    <w:name w:val="2183BBB5088A4FC48AB29F98C0F3A4AF7"/>
    <w:rsid w:val="00F35D0B"/>
    <w:pPr>
      <w:spacing w:after="200" w:line="276" w:lineRule="auto"/>
    </w:pPr>
    <w:rPr>
      <w:rFonts w:ascii="Arial" w:eastAsiaTheme="minorHAnsi" w:hAnsi="Arial"/>
      <w:lang w:val="fr-FR"/>
    </w:rPr>
  </w:style>
  <w:style w:type="paragraph" w:customStyle="1" w:styleId="F7FBEA342E7E4360BF0D21AF73450CDA7">
    <w:name w:val="F7FBEA342E7E4360BF0D21AF73450CDA7"/>
    <w:rsid w:val="00F35D0B"/>
    <w:pPr>
      <w:spacing w:after="200" w:line="276" w:lineRule="auto"/>
    </w:pPr>
    <w:rPr>
      <w:rFonts w:ascii="Arial" w:eastAsiaTheme="minorHAnsi" w:hAnsi="Arial"/>
      <w:lang w:val="fr-FR"/>
    </w:rPr>
  </w:style>
  <w:style w:type="paragraph" w:customStyle="1" w:styleId="EFF1F63F73214EA39B6BDB68376A51067">
    <w:name w:val="EFF1F63F73214EA39B6BDB68376A51067"/>
    <w:rsid w:val="00F35D0B"/>
    <w:pPr>
      <w:spacing w:after="200" w:line="276" w:lineRule="auto"/>
    </w:pPr>
    <w:rPr>
      <w:rFonts w:ascii="Arial" w:eastAsiaTheme="minorHAnsi" w:hAnsi="Arial"/>
      <w:lang w:val="fr-FR"/>
    </w:rPr>
  </w:style>
  <w:style w:type="paragraph" w:customStyle="1" w:styleId="D023CD49E12744539623A0CCB3EC0F117">
    <w:name w:val="D023CD49E12744539623A0CCB3EC0F117"/>
    <w:rsid w:val="00F35D0B"/>
    <w:pPr>
      <w:spacing w:after="200" w:line="276" w:lineRule="auto"/>
    </w:pPr>
    <w:rPr>
      <w:rFonts w:ascii="Arial" w:eastAsiaTheme="minorHAnsi" w:hAnsi="Arial"/>
      <w:lang w:val="fr-FR"/>
    </w:rPr>
  </w:style>
  <w:style w:type="paragraph" w:customStyle="1" w:styleId="A1ED8E009AE14DFC9910DF1BFDDC866C7">
    <w:name w:val="A1ED8E009AE14DFC9910DF1BFDDC866C7"/>
    <w:rsid w:val="00F35D0B"/>
    <w:pPr>
      <w:spacing w:after="200" w:line="276" w:lineRule="auto"/>
    </w:pPr>
    <w:rPr>
      <w:rFonts w:ascii="Arial" w:eastAsiaTheme="minorHAnsi" w:hAnsi="Arial"/>
      <w:lang w:val="fr-FR"/>
    </w:rPr>
  </w:style>
  <w:style w:type="paragraph" w:customStyle="1" w:styleId="3DD0DDBB92FB4E6B8DC860179B36BE2F7">
    <w:name w:val="3DD0DDBB92FB4E6B8DC860179B36BE2F7"/>
    <w:rsid w:val="00F35D0B"/>
    <w:pPr>
      <w:spacing w:after="200" w:line="276" w:lineRule="auto"/>
    </w:pPr>
    <w:rPr>
      <w:rFonts w:ascii="Arial" w:eastAsiaTheme="minorHAnsi" w:hAnsi="Arial"/>
      <w:lang w:val="fr-FR"/>
    </w:rPr>
  </w:style>
  <w:style w:type="paragraph" w:customStyle="1" w:styleId="7C8DA76C8FB74CD7AC7802BFD1B195EF6">
    <w:name w:val="7C8DA76C8FB74CD7AC7802BFD1B195EF6"/>
    <w:rsid w:val="00F35D0B"/>
    <w:pPr>
      <w:spacing w:after="200" w:line="276" w:lineRule="auto"/>
    </w:pPr>
    <w:rPr>
      <w:rFonts w:ascii="Arial" w:eastAsiaTheme="minorHAnsi" w:hAnsi="Arial"/>
      <w:lang w:val="fr-FR"/>
    </w:rPr>
  </w:style>
  <w:style w:type="paragraph" w:customStyle="1" w:styleId="B3C4A7D0F52247D9A1643C687FF430DF6">
    <w:name w:val="B3C4A7D0F52247D9A1643C687FF430DF6"/>
    <w:rsid w:val="00F35D0B"/>
    <w:pPr>
      <w:spacing w:after="200" w:line="276" w:lineRule="auto"/>
    </w:pPr>
    <w:rPr>
      <w:rFonts w:ascii="Arial" w:eastAsiaTheme="minorHAnsi" w:hAnsi="Arial"/>
      <w:lang w:val="fr-FR"/>
    </w:rPr>
  </w:style>
  <w:style w:type="paragraph" w:customStyle="1" w:styleId="ECAAE4FA46BB4AA78DCBC820414E51CE7">
    <w:name w:val="ECAAE4FA46BB4AA78DCBC820414E51CE7"/>
    <w:rsid w:val="00F35D0B"/>
    <w:pPr>
      <w:spacing w:after="200" w:line="276" w:lineRule="auto"/>
    </w:pPr>
    <w:rPr>
      <w:rFonts w:ascii="Arial" w:eastAsiaTheme="minorHAnsi" w:hAnsi="Arial"/>
      <w:lang w:val="fr-FR"/>
    </w:rPr>
  </w:style>
  <w:style w:type="paragraph" w:customStyle="1" w:styleId="14DCFC708CB844AFB207F4ECFB56D35B7">
    <w:name w:val="14DCFC708CB844AFB207F4ECFB56D35B7"/>
    <w:rsid w:val="00F35D0B"/>
    <w:pPr>
      <w:spacing w:after="200" w:line="276" w:lineRule="auto"/>
    </w:pPr>
    <w:rPr>
      <w:rFonts w:ascii="Arial" w:eastAsiaTheme="minorHAnsi" w:hAnsi="Arial"/>
      <w:lang w:val="fr-FR"/>
    </w:rPr>
  </w:style>
  <w:style w:type="paragraph" w:customStyle="1" w:styleId="645B5A159A3C498CA1CD67CD21AD76C47">
    <w:name w:val="645B5A159A3C498CA1CD67CD21AD76C47"/>
    <w:rsid w:val="00F35D0B"/>
    <w:pPr>
      <w:spacing w:after="200" w:line="276" w:lineRule="auto"/>
    </w:pPr>
    <w:rPr>
      <w:rFonts w:ascii="Arial" w:eastAsiaTheme="minorHAnsi" w:hAnsi="Arial"/>
      <w:lang w:val="fr-FR"/>
    </w:rPr>
  </w:style>
  <w:style w:type="paragraph" w:customStyle="1" w:styleId="7274DA6094174DF48BF872F332895C9C7">
    <w:name w:val="7274DA6094174DF48BF872F332895C9C7"/>
    <w:rsid w:val="00F35D0B"/>
    <w:pPr>
      <w:spacing w:after="200" w:line="276" w:lineRule="auto"/>
    </w:pPr>
    <w:rPr>
      <w:rFonts w:ascii="Arial" w:eastAsiaTheme="minorHAnsi" w:hAnsi="Arial"/>
      <w:lang w:val="fr-FR"/>
    </w:rPr>
  </w:style>
  <w:style w:type="paragraph" w:customStyle="1" w:styleId="55592600CF6541E2A171F51735EBC55A7">
    <w:name w:val="55592600CF6541E2A171F51735EBC55A7"/>
    <w:rsid w:val="00F35D0B"/>
    <w:pPr>
      <w:spacing w:after="200" w:line="276" w:lineRule="auto"/>
      <w:ind w:left="720"/>
      <w:contextualSpacing/>
    </w:pPr>
    <w:rPr>
      <w:rFonts w:eastAsiaTheme="minorHAnsi"/>
      <w:lang w:val="fr-FR"/>
    </w:rPr>
  </w:style>
  <w:style w:type="paragraph" w:customStyle="1" w:styleId="554B16385C604D9489A241C7F35ACF027">
    <w:name w:val="554B16385C604D9489A241C7F35ACF027"/>
    <w:rsid w:val="00F35D0B"/>
    <w:pPr>
      <w:spacing w:after="200" w:line="276" w:lineRule="auto"/>
      <w:ind w:left="720"/>
      <w:contextualSpacing/>
    </w:pPr>
    <w:rPr>
      <w:rFonts w:eastAsiaTheme="minorHAnsi"/>
      <w:lang w:val="fr-FR"/>
    </w:rPr>
  </w:style>
  <w:style w:type="paragraph" w:customStyle="1" w:styleId="5D20DE2F81E248F89516F54D652FEBE67">
    <w:name w:val="5D20DE2F81E248F89516F54D652FEBE67"/>
    <w:rsid w:val="00F35D0B"/>
    <w:pPr>
      <w:spacing w:after="200" w:line="276" w:lineRule="auto"/>
      <w:ind w:left="720"/>
      <w:contextualSpacing/>
    </w:pPr>
    <w:rPr>
      <w:rFonts w:eastAsiaTheme="minorHAnsi"/>
      <w:lang w:val="fr-FR"/>
    </w:rPr>
  </w:style>
  <w:style w:type="paragraph" w:customStyle="1" w:styleId="6920335ABE194C32A6F84C96841E178C7">
    <w:name w:val="6920335ABE194C32A6F84C96841E178C7"/>
    <w:rsid w:val="00F35D0B"/>
    <w:pPr>
      <w:spacing w:after="200" w:line="276" w:lineRule="auto"/>
    </w:pPr>
    <w:rPr>
      <w:rFonts w:ascii="Arial" w:eastAsiaTheme="minorHAnsi" w:hAnsi="Arial"/>
      <w:lang w:val="fr-FR"/>
    </w:rPr>
  </w:style>
  <w:style w:type="paragraph" w:customStyle="1" w:styleId="F007CCC89A794D55A793129C0EB5AF497">
    <w:name w:val="F007CCC89A794D55A793129C0EB5AF497"/>
    <w:rsid w:val="00F35D0B"/>
    <w:pPr>
      <w:spacing w:after="200" w:line="276" w:lineRule="auto"/>
    </w:pPr>
    <w:rPr>
      <w:rFonts w:ascii="Arial" w:eastAsiaTheme="minorHAnsi" w:hAnsi="Arial"/>
      <w:lang w:val="fr-FR"/>
    </w:rPr>
  </w:style>
  <w:style w:type="paragraph" w:customStyle="1" w:styleId="676557D61BF54A8AA43A888C95CD25277">
    <w:name w:val="676557D61BF54A8AA43A888C95CD25277"/>
    <w:rsid w:val="00F35D0B"/>
    <w:pPr>
      <w:spacing w:after="200" w:line="276" w:lineRule="auto"/>
    </w:pPr>
    <w:rPr>
      <w:rFonts w:ascii="Arial" w:eastAsiaTheme="minorHAnsi" w:hAnsi="Arial"/>
      <w:lang w:val="fr-FR"/>
    </w:rPr>
  </w:style>
  <w:style w:type="paragraph" w:customStyle="1" w:styleId="C1A221E0862D4C4B91616590FFCC3AD27">
    <w:name w:val="C1A221E0862D4C4B91616590FFCC3AD27"/>
    <w:rsid w:val="00F35D0B"/>
    <w:pPr>
      <w:spacing w:after="200" w:line="276" w:lineRule="auto"/>
    </w:pPr>
    <w:rPr>
      <w:rFonts w:ascii="Arial" w:eastAsiaTheme="minorHAnsi" w:hAnsi="Arial"/>
      <w:lang w:val="fr-FR"/>
    </w:rPr>
  </w:style>
  <w:style w:type="paragraph" w:customStyle="1" w:styleId="32B08867FADF4E7A8C912CD9D3785F287">
    <w:name w:val="32B08867FADF4E7A8C912CD9D3785F287"/>
    <w:rsid w:val="00F35D0B"/>
    <w:pPr>
      <w:spacing w:after="200" w:line="276" w:lineRule="auto"/>
    </w:pPr>
    <w:rPr>
      <w:rFonts w:ascii="Arial" w:eastAsiaTheme="minorHAnsi" w:hAnsi="Arial"/>
      <w:lang w:val="fr-FR"/>
    </w:rPr>
  </w:style>
  <w:style w:type="paragraph" w:customStyle="1" w:styleId="25C0B953B422413296CDFC42BACC58747">
    <w:name w:val="25C0B953B422413296CDFC42BACC58747"/>
    <w:rsid w:val="00F35D0B"/>
    <w:pPr>
      <w:spacing w:after="200" w:line="276" w:lineRule="auto"/>
    </w:pPr>
    <w:rPr>
      <w:rFonts w:ascii="Arial" w:eastAsiaTheme="minorHAnsi" w:hAnsi="Arial"/>
      <w:lang w:val="fr-FR"/>
    </w:rPr>
  </w:style>
  <w:style w:type="paragraph" w:customStyle="1" w:styleId="0590EBF945E4408380A202BB2BEF665B7">
    <w:name w:val="0590EBF945E4408380A202BB2BEF665B7"/>
    <w:rsid w:val="00F35D0B"/>
    <w:pPr>
      <w:spacing w:after="200" w:line="276" w:lineRule="auto"/>
    </w:pPr>
    <w:rPr>
      <w:rFonts w:ascii="Arial" w:eastAsiaTheme="minorHAnsi" w:hAnsi="Arial"/>
      <w:lang w:val="fr-FR"/>
    </w:rPr>
  </w:style>
  <w:style w:type="paragraph" w:customStyle="1" w:styleId="AB4722D865B643DAB3A38038C9790F9C7">
    <w:name w:val="AB4722D865B643DAB3A38038C9790F9C7"/>
    <w:rsid w:val="00F35D0B"/>
    <w:pPr>
      <w:spacing w:after="200" w:line="276" w:lineRule="auto"/>
    </w:pPr>
    <w:rPr>
      <w:rFonts w:ascii="Arial" w:eastAsiaTheme="minorHAnsi" w:hAnsi="Arial"/>
      <w:lang w:val="fr-FR"/>
    </w:rPr>
  </w:style>
  <w:style w:type="paragraph" w:customStyle="1" w:styleId="7694775AF5484475A303252C49CF683A7">
    <w:name w:val="7694775AF5484475A303252C49CF683A7"/>
    <w:rsid w:val="00F35D0B"/>
    <w:pPr>
      <w:spacing w:after="200" w:line="276" w:lineRule="auto"/>
    </w:pPr>
    <w:rPr>
      <w:rFonts w:ascii="Arial" w:eastAsiaTheme="minorHAnsi" w:hAnsi="Arial"/>
      <w:lang w:val="fr-FR"/>
    </w:rPr>
  </w:style>
  <w:style w:type="paragraph" w:customStyle="1" w:styleId="FD16439B2C9D48888067DD1DF159245A7">
    <w:name w:val="FD16439B2C9D48888067DD1DF159245A7"/>
    <w:rsid w:val="00F35D0B"/>
    <w:pPr>
      <w:spacing w:after="200" w:line="276" w:lineRule="auto"/>
    </w:pPr>
    <w:rPr>
      <w:rFonts w:ascii="Arial" w:eastAsiaTheme="minorHAnsi" w:hAnsi="Arial"/>
      <w:lang w:val="fr-FR"/>
    </w:rPr>
  </w:style>
  <w:style w:type="paragraph" w:customStyle="1" w:styleId="F237B030CDB14634A34AE6577A987E2E7">
    <w:name w:val="F237B030CDB14634A34AE6577A987E2E7"/>
    <w:rsid w:val="00F35D0B"/>
    <w:pPr>
      <w:spacing w:after="200" w:line="276" w:lineRule="auto"/>
    </w:pPr>
    <w:rPr>
      <w:rFonts w:ascii="Arial" w:eastAsiaTheme="minorHAnsi" w:hAnsi="Arial"/>
      <w:lang w:val="fr-FR"/>
    </w:rPr>
  </w:style>
  <w:style w:type="paragraph" w:customStyle="1" w:styleId="4693775C2CDD4A7B9266403A9A639E7D7">
    <w:name w:val="4693775C2CDD4A7B9266403A9A639E7D7"/>
    <w:rsid w:val="00F35D0B"/>
    <w:pPr>
      <w:spacing w:after="200" w:line="276" w:lineRule="auto"/>
    </w:pPr>
    <w:rPr>
      <w:rFonts w:ascii="Arial" w:eastAsiaTheme="minorHAnsi" w:hAnsi="Arial"/>
      <w:lang w:val="fr-FR"/>
    </w:rPr>
  </w:style>
  <w:style w:type="paragraph" w:customStyle="1" w:styleId="7D975D3EE9B742FEBA0F7C0D19219B567">
    <w:name w:val="7D975D3EE9B742FEBA0F7C0D19219B567"/>
    <w:rsid w:val="00F35D0B"/>
    <w:pPr>
      <w:spacing w:after="200" w:line="276" w:lineRule="auto"/>
    </w:pPr>
    <w:rPr>
      <w:rFonts w:ascii="Arial" w:eastAsiaTheme="minorHAnsi" w:hAnsi="Arial"/>
      <w:lang w:val="fr-FR"/>
    </w:rPr>
  </w:style>
  <w:style w:type="paragraph" w:customStyle="1" w:styleId="E42A6E43256542B893D5349F7FEBD1487">
    <w:name w:val="E42A6E43256542B893D5349F7FEBD1487"/>
    <w:rsid w:val="00F35D0B"/>
    <w:pPr>
      <w:spacing w:after="200" w:line="276" w:lineRule="auto"/>
    </w:pPr>
    <w:rPr>
      <w:rFonts w:ascii="Arial" w:eastAsiaTheme="minorHAnsi" w:hAnsi="Arial"/>
      <w:lang w:val="fr-FR"/>
    </w:rPr>
  </w:style>
  <w:style w:type="paragraph" w:customStyle="1" w:styleId="C99D3DBB51D54D77B5AA4268228D188F7">
    <w:name w:val="C99D3DBB51D54D77B5AA4268228D188F7"/>
    <w:rsid w:val="00F35D0B"/>
    <w:pPr>
      <w:spacing w:after="200" w:line="276" w:lineRule="auto"/>
    </w:pPr>
    <w:rPr>
      <w:rFonts w:ascii="Arial" w:eastAsiaTheme="minorHAnsi" w:hAnsi="Arial"/>
      <w:lang w:val="fr-FR"/>
    </w:rPr>
  </w:style>
  <w:style w:type="paragraph" w:customStyle="1" w:styleId="06A434ADD87D421D89FBA605DAF04F467">
    <w:name w:val="06A434ADD87D421D89FBA605DAF04F467"/>
    <w:rsid w:val="00F35D0B"/>
    <w:pPr>
      <w:spacing w:after="200" w:line="276" w:lineRule="auto"/>
    </w:pPr>
    <w:rPr>
      <w:rFonts w:ascii="Arial" w:eastAsiaTheme="minorHAnsi" w:hAnsi="Arial"/>
      <w:lang w:val="fr-FR"/>
    </w:rPr>
  </w:style>
  <w:style w:type="paragraph" w:customStyle="1" w:styleId="D2EBBAC28235443880D34A9393C24B776">
    <w:name w:val="D2EBBAC28235443880D34A9393C24B776"/>
    <w:rsid w:val="00F35D0B"/>
    <w:pPr>
      <w:spacing w:after="200" w:line="276" w:lineRule="auto"/>
    </w:pPr>
    <w:rPr>
      <w:rFonts w:ascii="Arial" w:eastAsiaTheme="minorHAnsi" w:hAnsi="Arial"/>
      <w:lang w:val="fr-FR"/>
    </w:rPr>
  </w:style>
  <w:style w:type="paragraph" w:customStyle="1" w:styleId="EC9F2BE1DA35422C90F2BFF17712F04C7">
    <w:name w:val="EC9F2BE1DA35422C90F2BFF17712F04C7"/>
    <w:rsid w:val="00F35D0B"/>
    <w:pPr>
      <w:spacing w:after="200" w:line="276" w:lineRule="auto"/>
    </w:pPr>
    <w:rPr>
      <w:rFonts w:ascii="Arial" w:eastAsiaTheme="minorHAnsi" w:hAnsi="Arial"/>
      <w:lang w:val="fr-FR"/>
    </w:rPr>
  </w:style>
  <w:style w:type="paragraph" w:customStyle="1" w:styleId="AC2E42973AC147DAB4EF40AFF24241697">
    <w:name w:val="AC2E42973AC147DAB4EF40AFF24241697"/>
    <w:rsid w:val="00F35D0B"/>
    <w:pPr>
      <w:spacing w:after="200" w:line="276" w:lineRule="auto"/>
    </w:pPr>
    <w:rPr>
      <w:rFonts w:ascii="Arial" w:eastAsiaTheme="minorHAnsi" w:hAnsi="Arial"/>
      <w:lang w:val="fr-FR"/>
    </w:rPr>
  </w:style>
  <w:style w:type="paragraph" w:customStyle="1" w:styleId="36504EC7F75240DCA275F3118A9C8E6D7">
    <w:name w:val="36504EC7F75240DCA275F3118A9C8E6D7"/>
    <w:rsid w:val="00F35D0B"/>
    <w:pPr>
      <w:spacing w:after="200" w:line="276" w:lineRule="auto"/>
    </w:pPr>
    <w:rPr>
      <w:rFonts w:ascii="Arial" w:eastAsiaTheme="minorHAnsi" w:hAnsi="Arial"/>
      <w:lang w:val="fr-FR"/>
    </w:rPr>
  </w:style>
  <w:style w:type="paragraph" w:customStyle="1" w:styleId="7527D9AE95F849ABB9DECB2FAC741BA07">
    <w:name w:val="7527D9AE95F849ABB9DECB2FAC741BA07"/>
    <w:rsid w:val="00F35D0B"/>
    <w:pPr>
      <w:spacing w:after="200" w:line="276" w:lineRule="auto"/>
    </w:pPr>
    <w:rPr>
      <w:rFonts w:ascii="Arial" w:eastAsiaTheme="minorHAnsi" w:hAnsi="Arial"/>
      <w:lang w:val="fr-FR"/>
    </w:rPr>
  </w:style>
  <w:style w:type="paragraph" w:customStyle="1" w:styleId="497A1B0CAA884E2593D33312DFAB806E7">
    <w:name w:val="497A1B0CAA884E2593D33312DFAB806E7"/>
    <w:rsid w:val="00F35D0B"/>
    <w:pPr>
      <w:spacing w:after="200" w:line="276" w:lineRule="auto"/>
    </w:pPr>
    <w:rPr>
      <w:rFonts w:ascii="Arial" w:eastAsiaTheme="minorHAnsi" w:hAnsi="Arial"/>
      <w:lang w:val="fr-FR"/>
    </w:rPr>
  </w:style>
  <w:style w:type="paragraph" w:customStyle="1" w:styleId="6893FA2AAAED4EA4BAF34559B177E7CD7">
    <w:name w:val="6893FA2AAAED4EA4BAF34559B177E7CD7"/>
    <w:rsid w:val="00F35D0B"/>
    <w:pPr>
      <w:spacing w:after="200" w:line="276" w:lineRule="auto"/>
    </w:pPr>
    <w:rPr>
      <w:rFonts w:ascii="Arial" w:eastAsiaTheme="minorHAnsi" w:hAnsi="Arial"/>
      <w:lang w:val="fr-FR"/>
    </w:rPr>
  </w:style>
  <w:style w:type="paragraph" w:customStyle="1" w:styleId="C72864E985E94DBC8B69FB2F6EE9E9877">
    <w:name w:val="C72864E985E94DBC8B69FB2F6EE9E9877"/>
    <w:rsid w:val="00F35D0B"/>
    <w:pPr>
      <w:spacing w:after="200" w:line="276" w:lineRule="auto"/>
    </w:pPr>
    <w:rPr>
      <w:rFonts w:ascii="Arial" w:eastAsiaTheme="minorHAnsi" w:hAnsi="Arial"/>
      <w:lang w:val="fr-FR"/>
    </w:rPr>
  </w:style>
  <w:style w:type="paragraph" w:customStyle="1" w:styleId="BC920FE1E89748C19CC90F33AEDFA5DD7">
    <w:name w:val="BC920FE1E89748C19CC90F33AEDFA5DD7"/>
    <w:rsid w:val="00F35D0B"/>
    <w:pPr>
      <w:spacing w:after="200" w:line="276" w:lineRule="auto"/>
    </w:pPr>
    <w:rPr>
      <w:rFonts w:ascii="Arial" w:eastAsiaTheme="minorHAnsi" w:hAnsi="Arial"/>
      <w:lang w:val="fr-FR"/>
    </w:rPr>
  </w:style>
  <w:style w:type="paragraph" w:customStyle="1" w:styleId="F8ED04CA804C4CE7843B079D5DA0FD407">
    <w:name w:val="F8ED04CA804C4CE7843B079D5DA0FD407"/>
    <w:rsid w:val="00F35D0B"/>
    <w:pPr>
      <w:spacing w:after="200" w:line="276" w:lineRule="auto"/>
    </w:pPr>
    <w:rPr>
      <w:rFonts w:ascii="Arial" w:eastAsiaTheme="minorHAnsi" w:hAnsi="Arial"/>
      <w:lang w:val="fr-FR"/>
    </w:rPr>
  </w:style>
  <w:style w:type="paragraph" w:customStyle="1" w:styleId="F3119A842F6C46D19DB56944065681B06">
    <w:name w:val="F3119A842F6C46D19DB56944065681B06"/>
    <w:rsid w:val="00F35D0B"/>
    <w:pPr>
      <w:spacing w:after="200" w:line="276" w:lineRule="auto"/>
    </w:pPr>
    <w:rPr>
      <w:rFonts w:ascii="Arial" w:eastAsiaTheme="minorHAnsi" w:hAnsi="Arial"/>
      <w:lang w:val="fr-FR"/>
    </w:rPr>
  </w:style>
  <w:style w:type="paragraph" w:customStyle="1" w:styleId="CFA28C612E18437EB6375273E8B076147">
    <w:name w:val="CFA28C612E18437EB6375273E8B076147"/>
    <w:rsid w:val="00F35D0B"/>
    <w:pPr>
      <w:tabs>
        <w:tab w:val="center" w:pos="4513"/>
        <w:tab w:val="right" w:pos="9026"/>
      </w:tabs>
      <w:spacing w:after="0" w:line="240" w:lineRule="auto"/>
    </w:pPr>
    <w:rPr>
      <w:rFonts w:ascii="Arial" w:eastAsiaTheme="minorHAnsi" w:hAnsi="Arial"/>
      <w:lang w:val="fr-FR"/>
    </w:rPr>
  </w:style>
  <w:style w:type="paragraph" w:customStyle="1" w:styleId="0701BBAAF58A41358D79F5C628BB01267">
    <w:name w:val="0701BBAAF58A41358D79F5C628BB01267"/>
    <w:rsid w:val="00F35D0B"/>
    <w:pPr>
      <w:spacing w:after="200" w:line="276" w:lineRule="auto"/>
    </w:pPr>
    <w:rPr>
      <w:rFonts w:ascii="Arial" w:eastAsiaTheme="minorHAnsi" w:hAnsi="Arial"/>
      <w:lang w:val="fr-FR"/>
    </w:rPr>
  </w:style>
  <w:style w:type="paragraph" w:customStyle="1" w:styleId="3BA3185E0E074742B5194A1740ECDC7D7">
    <w:name w:val="3BA3185E0E074742B5194A1740ECDC7D7"/>
    <w:rsid w:val="00F35D0B"/>
    <w:pPr>
      <w:spacing w:after="200" w:line="276" w:lineRule="auto"/>
    </w:pPr>
    <w:rPr>
      <w:rFonts w:ascii="Arial" w:eastAsiaTheme="minorHAnsi" w:hAnsi="Arial"/>
      <w:lang w:val="fr-FR"/>
    </w:rPr>
  </w:style>
  <w:style w:type="paragraph" w:customStyle="1" w:styleId="A86385F289FB404D82488A56516C57DE7">
    <w:name w:val="A86385F289FB404D82488A56516C57DE7"/>
    <w:rsid w:val="00F35D0B"/>
    <w:pPr>
      <w:spacing w:after="200" w:line="276" w:lineRule="auto"/>
    </w:pPr>
    <w:rPr>
      <w:rFonts w:ascii="Arial" w:eastAsiaTheme="minorHAnsi" w:hAnsi="Arial"/>
      <w:lang w:val="fr-FR"/>
    </w:rPr>
  </w:style>
  <w:style w:type="paragraph" w:customStyle="1" w:styleId="551EE92CD686466D8B5EE907BFEC9B1A7">
    <w:name w:val="551EE92CD686466D8B5EE907BFEC9B1A7"/>
    <w:rsid w:val="00F35D0B"/>
    <w:pPr>
      <w:spacing w:after="200" w:line="276" w:lineRule="auto"/>
    </w:pPr>
    <w:rPr>
      <w:rFonts w:ascii="Arial" w:eastAsiaTheme="minorHAnsi" w:hAnsi="Arial"/>
      <w:lang w:val="fr-FR"/>
    </w:rPr>
  </w:style>
  <w:style w:type="paragraph" w:customStyle="1" w:styleId="24147482CD6848349D3C25EAF280CA486">
    <w:name w:val="24147482CD6848349D3C25EAF280CA486"/>
    <w:rsid w:val="00F35D0B"/>
    <w:pPr>
      <w:spacing w:after="200" w:line="276" w:lineRule="auto"/>
    </w:pPr>
    <w:rPr>
      <w:rFonts w:ascii="Arial" w:eastAsiaTheme="minorHAnsi" w:hAnsi="Arial"/>
      <w:lang w:val="fr-FR"/>
    </w:rPr>
  </w:style>
  <w:style w:type="paragraph" w:customStyle="1" w:styleId="E905873811FB4DA9936586F86579B6C16">
    <w:name w:val="E905873811FB4DA9936586F86579B6C16"/>
    <w:rsid w:val="00F35D0B"/>
    <w:pPr>
      <w:spacing w:after="200" w:line="276" w:lineRule="auto"/>
    </w:pPr>
    <w:rPr>
      <w:rFonts w:ascii="Arial" w:eastAsiaTheme="minorHAnsi" w:hAnsi="Arial"/>
      <w:lang w:val="fr-FR"/>
    </w:rPr>
  </w:style>
  <w:style w:type="paragraph" w:customStyle="1" w:styleId="ECF9EFEC00AC488E8A94753B13F6BCCF6">
    <w:name w:val="ECF9EFEC00AC488E8A94753B13F6BCCF6"/>
    <w:rsid w:val="00F35D0B"/>
    <w:pPr>
      <w:spacing w:after="200" w:line="276" w:lineRule="auto"/>
    </w:pPr>
    <w:rPr>
      <w:rFonts w:ascii="Arial" w:eastAsiaTheme="minorHAnsi" w:hAnsi="Arial"/>
      <w:lang w:val="fr-FR"/>
    </w:rPr>
  </w:style>
  <w:style w:type="paragraph" w:customStyle="1" w:styleId="5734DD38BEB24C31839021F9F98186306">
    <w:name w:val="5734DD38BEB24C31839021F9F98186306"/>
    <w:rsid w:val="00F35D0B"/>
    <w:pPr>
      <w:spacing w:after="200" w:line="276" w:lineRule="auto"/>
    </w:pPr>
    <w:rPr>
      <w:rFonts w:ascii="Arial" w:eastAsiaTheme="minorHAnsi" w:hAnsi="Arial"/>
      <w:lang w:val="fr-FR"/>
    </w:rPr>
  </w:style>
  <w:style w:type="paragraph" w:customStyle="1" w:styleId="F9DD39F50C0143F0887F1A0A9E6A2D716">
    <w:name w:val="F9DD39F50C0143F0887F1A0A9E6A2D716"/>
    <w:rsid w:val="00F35D0B"/>
    <w:pPr>
      <w:spacing w:after="200" w:line="276" w:lineRule="auto"/>
    </w:pPr>
    <w:rPr>
      <w:rFonts w:ascii="Arial" w:eastAsiaTheme="minorHAnsi" w:hAnsi="Arial"/>
      <w:lang w:val="fr-FR"/>
    </w:rPr>
  </w:style>
  <w:style w:type="paragraph" w:customStyle="1" w:styleId="ADF65CDE7B084B91B5DD68D775C6A2376">
    <w:name w:val="ADF65CDE7B084B91B5DD68D775C6A2376"/>
    <w:rsid w:val="00F35D0B"/>
    <w:pPr>
      <w:spacing w:after="200" w:line="276" w:lineRule="auto"/>
    </w:pPr>
    <w:rPr>
      <w:rFonts w:ascii="Arial" w:eastAsiaTheme="minorHAnsi" w:hAnsi="Arial"/>
      <w:lang w:val="fr-FR"/>
    </w:rPr>
  </w:style>
  <w:style w:type="paragraph" w:customStyle="1" w:styleId="35610FB38FBE4B87B9D700B764B5DDD16">
    <w:name w:val="35610FB38FBE4B87B9D700B764B5DDD16"/>
    <w:rsid w:val="00F35D0B"/>
    <w:pPr>
      <w:spacing w:after="200" w:line="276" w:lineRule="auto"/>
    </w:pPr>
    <w:rPr>
      <w:rFonts w:ascii="Arial" w:eastAsiaTheme="minorHAnsi" w:hAnsi="Arial"/>
      <w:lang w:val="fr-FR"/>
    </w:rPr>
  </w:style>
  <w:style w:type="paragraph" w:customStyle="1" w:styleId="586044F746D149CEADB36D567719BAE3">
    <w:name w:val="586044F746D149CEADB36D567719BAE3"/>
    <w:rsid w:val="004829CC"/>
  </w:style>
  <w:style w:type="paragraph" w:customStyle="1" w:styleId="E4E25143F474422895A8C7FE95F4E367">
    <w:name w:val="E4E25143F474422895A8C7FE95F4E367"/>
    <w:rsid w:val="004829CC"/>
  </w:style>
  <w:style w:type="paragraph" w:customStyle="1" w:styleId="AA33AFEB1C4041BDAFF916DA95E7E4137">
    <w:name w:val="AA33AFEB1C4041BDAFF916DA95E7E4137"/>
    <w:rsid w:val="00292B81"/>
    <w:pPr>
      <w:spacing w:after="200" w:line="276" w:lineRule="auto"/>
    </w:pPr>
    <w:rPr>
      <w:rFonts w:ascii="Arial" w:eastAsiaTheme="minorHAnsi" w:hAnsi="Arial"/>
      <w:lang w:val="fr-FR"/>
    </w:rPr>
  </w:style>
  <w:style w:type="paragraph" w:customStyle="1" w:styleId="BF747868AC4F40D5AF4155184961C5657">
    <w:name w:val="BF747868AC4F40D5AF4155184961C5657"/>
    <w:rsid w:val="00292B81"/>
    <w:pPr>
      <w:spacing w:after="200" w:line="276" w:lineRule="auto"/>
    </w:pPr>
    <w:rPr>
      <w:rFonts w:ascii="Arial" w:eastAsiaTheme="minorHAnsi" w:hAnsi="Arial"/>
      <w:lang w:val="fr-FR"/>
    </w:rPr>
  </w:style>
  <w:style w:type="paragraph" w:customStyle="1" w:styleId="1BDB50AE78D6404489DF0BA17BCC91417">
    <w:name w:val="1BDB50AE78D6404489DF0BA17BCC91417"/>
    <w:rsid w:val="00292B81"/>
    <w:pPr>
      <w:spacing w:after="200" w:line="276" w:lineRule="auto"/>
    </w:pPr>
    <w:rPr>
      <w:rFonts w:ascii="Arial" w:eastAsiaTheme="minorHAnsi" w:hAnsi="Arial"/>
      <w:lang w:val="fr-FR"/>
    </w:rPr>
  </w:style>
  <w:style w:type="paragraph" w:customStyle="1" w:styleId="EC742BBC07C44E8BB2EEE0235C17170E8">
    <w:name w:val="EC742BBC07C44E8BB2EEE0235C17170E8"/>
    <w:rsid w:val="00292B81"/>
    <w:pPr>
      <w:spacing w:after="200" w:line="276" w:lineRule="auto"/>
    </w:pPr>
    <w:rPr>
      <w:rFonts w:ascii="Arial" w:eastAsiaTheme="minorHAnsi" w:hAnsi="Arial"/>
      <w:lang w:val="fr-FR"/>
    </w:rPr>
  </w:style>
  <w:style w:type="paragraph" w:customStyle="1" w:styleId="26979BC502614758858BE7A49A6347F08">
    <w:name w:val="26979BC502614758858BE7A49A6347F08"/>
    <w:rsid w:val="00292B81"/>
    <w:pPr>
      <w:spacing w:after="200" w:line="276" w:lineRule="auto"/>
    </w:pPr>
    <w:rPr>
      <w:rFonts w:ascii="Arial" w:eastAsiaTheme="minorHAnsi" w:hAnsi="Arial"/>
      <w:lang w:val="fr-FR"/>
    </w:rPr>
  </w:style>
  <w:style w:type="paragraph" w:customStyle="1" w:styleId="867DC7F704C6477C82D103C8F271F64B4">
    <w:name w:val="867DC7F704C6477C82D103C8F271F64B4"/>
    <w:rsid w:val="00292B81"/>
    <w:pPr>
      <w:spacing w:after="200" w:line="276" w:lineRule="auto"/>
    </w:pPr>
    <w:rPr>
      <w:rFonts w:ascii="Arial" w:eastAsiaTheme="minorHAnsi" w:hAnsi="Arial"/>
      <w:lang w:val="fr-FR"/>
    </w:rPr>
  </w:style>
  <w:style w:type="paragraph" w:customStyle="1" w:styleId="E4E25143F474422895A8C7FE95F4E3671">
    <w:name w:val="E4E25143F474422895A8C7FE95F4E3671"/>
    <w:rsid w:val="00292B81"/>
    <w:pPr>
      <w:spacing w:after="200" w:line="276" w:lineRule="auto"/>
    </w:pPr>
    <w:rPr>
      <w:rFonts w:ascii="Arial" w:eastAsiaTheme="minorHAnsi" w:hAnsi="Arial"/>
      <w:lang w:val="fr-FR"/>
    </w:rPr>
  </w:style>
  <w:style w:type="paragraph" w:customStyle="1" w:styleId="6DB7BDB1892141C68FD04B3DC8A74F4E8">
    <w:name w:val="6DB7BDB1892141C68FD04B3DC8A74F4E8"/>
    <w:rsid w:val="00292B81"/>
    <w:pPr>
      <w:spacing w:after="200" w:line="276" w:lineRule="auto"/>
    </w:pPr>
    <w:rPr>
      <w:rFonts w:ascii="Arial" w:eastAsiaTheme="minorHAnsi" w:hAnsi="Arial"/>
      <w:lang w:val="fr-FR"/>
    </w:rPr>
  </w:style>
  <w:style w:type="paragraph" w:customStyle="1" w:styleId="73B82FA8CA104F5584A1420FE24885224">
    <w:name w:val="73B82FA8CA104F5584A1420FE24885224"/>
    <w:rsid w:val="00292B81"/>
    <w:pPr>
      <w:spacing w:after="200" w:line="276" w:lineRule="auto"/>
    </w:pPr>
    <w:rPr>
      <w:rFonts w:ascii="Arial" w:eastAsiaTheme="minorHAnsi" w:hAnsi="Arial"/>
      <w:lang w:val="fr-FR"/>
    </w:rPr>
  </w:style>
  <w:style w:type="paragraph" w:customStyle="1" w:styleId="0ABED4273E164BA48A3C1397EDF913204">
    <w:name w:val="0ABED4273E164BA48A3C1397EDF913204"/>
    <w:rsid w:val="00292B81"/>
    <w:pPr>
      <w:spacing w:after="200" w:line="276" w:lineRule="auto"/>
    </w:pPr>
    <w:rPr>
      <w:rFonts w:ascii="Arial" w:eastAsiaTheme="minorHAnsi" w:hAnsi="Arial"/>
      <w:lang w:val="fr-FR"/>
    </w:rPr>
  </w:style>
  <w:style w:type="paragraph" w:customStyle="1" w:styleId="D2890FA798584702A8E7D34B8BFEE1C44">
    <w:name w:val="D2890FA798584702A8E7D34B8BFEE1C44"/>
    <w:rsid w:val="00292B81"/>
    <w:pPr>
      <w:spacing w:after="200" w:line="276" w:lineRule="auto"/>
    </w:pPr>
    <w:rPr>
      <w:rFonts w:ascii="Arial" w:eastAsiaTheme="minorHAnsi" w:hAnsi="Arial"/>
      <w:lang w:val="fr-FR"/>
    </w:rPr>
  </w:style>
  <w:style w:type="paragraph" w:customStyle="1" w:styleId="2F1B299248554A15927C3EF9F6826B8B8">
    <w:name w:val="2F1B299248554A15927C3EF9F6826B8B8"/>
    <w:rsid w:val="00292B81"/>
    <w:pPr>
      <w:spacing w:after="200" w:line="276" w:lineRule="auto"/>
    </w:pPr>
    <w:rPr>
      <w:rFonts w:ascii="Arial" w:eastAsiaTheme="minorHAnsi" w:hAnsi="Arial"/>
      <w:lang w:val="fr-FR"/>
    </w:rPr>
  </w:style>
  <w:style w:type="paragraph" w:customStyle="1" w:styleId="6F6F72358AFC456D8ADF4387016E86FE8">
    <w:name w:val="6F6F72358AFC456D8ADF4387016E86FE8"/>
    <w:rsid w:val="00292B81"/>
    <w:pPr>
      <w:spacing w:after="200" w:line="276" w:lineRule="auto"/>
    </w:pPr>
    <w:rPr>
      <w:rFonts w:ascii="Arial" w:eastAsiaTheme="minorHAnsi" w:hAnsi="Arial"/>
      <w:lang w:val="fr-FR"/>
    </w:rPr>
  </w:style>
  <w:style w:type="paragraph" w:customStyle="1" w:styleId="2183BBB5088A4FC48AB29F98C0F3A4AF8">
    <w:name w:val="2183BBB5088A4FC48AB29F98C0F3A4AF8"/>
    <w:rsid w:val="00292B81"/>
    <w:pPr>
      <w:spacing w:after="200" w:line="276" w:lineRule="auto"/>
    </w:pPr>
    <w:rPr>
      <w:rFonts w:ascii="Arial" w:eastAsiaTheme="minorHAnsi" w:hAnsi="Arial"/>
      <w:lang w:val="fr-FR"/>
    </w:rPr>
  </w:style>
  <w:style w:type="paragraph" w:customStyle="1" w:styleId="F7FBEA342E7E4360BF0D21AF73450CDA8">
    <w:name w:val="F7FBEA342E7E4360BF0D21AF73450CDA8"/>
    <w:rsid w:val="00292B81"/>
    <w:pPr>
      <w:spacing w:after="200" w:line="276" w:lineRule="auto"/>
    </w:pPr>
    <w:rPr>
      <w:rFonts w:ascii="Arial" w:eastAsiaTheme="minorHAnsi" w:hAnsi="Arial"/>
      <w:lang w:val="fr-FR"/>
    </w:rPr>
  </w:style>
  <w:style w:type="paragraph" w:customStyle="1" w:styleId="EFF1F63F73214EA39B6BDB68376A51068">
    <w:name w:val="EFF1F63F73214EA39B6BDB68376A51068"/>
    <w:rsid w:val="00292B81"/>
    <w:pPr>
      <w:spacing w:after="200" w:line="276" w:lineRule="auto"/>
    </w:pPr>
    <w:rPr>
      <w:rFonts w:ascii="Arial" w:eastAsiaTheme="minorHAnsi" w:hAnsi="Arial"/>
      <w:lang w:val="fr-FR"/>
    </w:rPr>
  </w:style>
  <w:style w:type="paragraph" w:customStyle="1" w:styleId="D023CD49E12744539623A0CCB3EC0F118">
    <w:name w:val="D023CD49E12744539623A0CCB3EC0F118"/>
    <w:rsid w:val="00292B81"/>
    <w:pPr>
      <w:spacing w:after="200" w:line="276" w:lineRule="auto"/>
    </w:pPr>
    <w:rPr>
      <w:rFonts w:ascii="Arial" w:eastAsiaTheme="minorHAnsi" w:hAnsi="Arial"/>
      <w:lang w:val="fr-FR"/>
    </w:rPr>
  </w:style>
  <w:style w:type="paragraph" w:customStyle="1" w:styleId="A1ED8E009AE14DFC9910DF1BFDDC866C8">
    <w:name w:val="A1ED8E009AE14DFC9910DF1BFDDC866C8"/>
    <w:rsid w:val="00292B81"/>
    <w:pPr>
      <w:spacing w:after="200" w:line="276" w:lineRule="auto"/>
    </w:pPr>
    <w:rPr>
      <w:rFonts w:ascii="Arial" w:eastAsiaTheme="minorHAnsi" w:hAnsi="Arial"/>
      <w:lang w:val="fr-FR"/>
    </w:rPr>
  </w:style>
  <w:style w:type="paragraph" w:customStyle="1" w:styleId="3DD0DDBB92FB4E6B8DC860179B36BE2F8">
    <w:name w:val="3DD0DDBB92FB4E6B8DC860179B36BE2F8"/>
    <w:rsid w:val="00292B81"/>
    <w:pPr>
      <w:spacing w:after="200" w:line="276" w:lineRule="auto"/>
    </w:pPr>
    <w:rPr>
      <w:rFonts w:ascii="Arial" w:eastAsiaTheme="minorHAnsi" w:hAnsi="Arial"/>
      <w:lang w:val="fr-FR"/>
    </w:rPr>
  </w:style>
  <w:style w:type="paragraph" w:customStyle="1" w:styleId="7C8DA76C8FB74CD7AC7802BFD1B195EF7">
    <w:name w:val="7C8DA76C8FB74CD7AC7802BFD1B195EF7"/>
    <w:rsid w:val="00292B81"/>
    <w:pPr>
      <w:spacing w:after="200" w:line="276" w:lineRule="auto"/>
    </w:pPr>
    <w:rPr>
      <w:rFonts w:ascii="Arial" w:eastAsiaTheme="minorHAnsi" w:hAnsi="Arial"/>
      <w:lang w:val="fr-FR"/>
    </w:rPr>
  </w:style>
  <w:style w:type="paragraph" w:customStyle="1" w:styleId="B3C4A7D0F52247D9A1643C687FF430DF7">
    <w:name w:val="B3C4A7D0F52247D9A1643C687FF430DF7"/>
    <w:rsid w:val="00292B81"/>
    <w:pPr>
      <w:spacing w:after="200" w:line="276" w:lineRule="auto"/>
    </w:pPr>
    <w:rPr>
      <w:rFonts w:ascii="Arial" w:eastAsiaTheme="minorHAnsi" w:hAnsi="Arial"/>
      <w:lang w:val="fr-FR"/>
    </w:rPr>
  </w:style>
  <w:style w:type="paragraph" w:customStyle="1" w:styleId="ECAAE4FA46BB4AA78DCBC820414E51CE8">
    <w:name w:val="ECAAE4FA46BB4AA78DCBC820414E51CE8"/>
    <w:rsid w:val="00292B81"/>
    <w:pPr>
      <w:spacing w:after="200" w:line="276" w:lineRule="auto"/>
    </w:pPr>
    <w:rPr>
      <w:rFonts w:ascii="Arial" w:eastAsiaTheme="minorHAnsi" w:hAnsi="Arial"/>
      <w:lang w:val="fr-FR"/>
    </w:rPr>
  </w:style>
  <w:style w:type="paragraph" w:customStyle="1" w:styleId="14DCFC708CB844AFB207F4ECFB56D35B8">
    <w:name w:val="14DCFC708CB844AFB207F4ECFB56D35B8"/>
    <w:rsid w:val="00292B81"/>
    <w:pPr>
      <w:spacing w:after="200" w:line="276" w:lineRule="auto"/>
    </w:pPr>
    <w:rPr>
      <w:rFonts w:ascii="Arial" w:eastAsiaTheme="minorHAnsi" w:hAnsi="Arial"/>
      <w:lang w:val="fr-FR"/>
    </w:rPr>
  </w:style>
  <w:style w:type="paragraph" w:customStyle="1" w:styleId="645B5A159A3C498CA1CD67CD21AD76C48">
    <w:name w:val="645B5A159A3C498CA1CD67CD21AD76C48"/>
    <w:rsid w:val="00292B81"/>
    <w:pPr>
      <w:spacing w:after="200" w:line="276" w:lineRule="auto"/>
    </w:pPr>
    <w:rPr>
      <w:rFonts w:ascii="Arial" w:eastAsiaTheme="minorHAnsi" w:hAnsi="Arial"/>
      <w:lang w:val="fr-FR"/>
    </w:rPr>
  </w:style>
  <w:style w:type="paragraph" w:customStyle="1" w:styleId="7274DA6094174DF48BF872F332895C9C8">
    <w:name w:val="7274DA6094174DF48BF872F332895C9C8"/>
    <w:rsid w:val="00292B81"/>
    <w:pPr>
      <w:spacing w:after="200" w:line="276" w:lineRule="auto"/>
    </w:pPr>
    <w:rPr>
      <w:rFonts w:ascii="Arial" w:eastAsiaTheme="minorHAnsi" w:hAnsi="Arial"/>
      <w:lang w:val="fr-FR"/>
    </w:rPr>
  </w:style>
  <w:style w:type="paragraph" w:customStyle="1" w:styleId="55592600CF6541E2A171F51735EBC55A8">
    <w:name w:val="55592600CF6541E2A171F51735EBC55A8"/>
    <w:rsid w:val="00292B81"/>
    <w:pPr>
      <w:spacing w:after="200" w:line="276" w:lineRule="auto"/>
      <w:ind w:left="720"/>
      <w:contextualSpacing/>
    </w:pPr>
    <w:rPr>
      <w:rFonts w:eastAsiaTheme="minorHAnsi"/>
      <w:lang w:val="fr-FR"/>
    </w:rPr>
  </w:style>
  <w:style w:type="paragraph" w:customStyle="1" w:styleId="554B16385C604D9489A241C7F35ACF028">
    <w:name w:val="554B16385C604D9489A241C7F35ACF028"/>
    <w:rsid w:val="00292B81"/>
    <w:pPr>
      <w:spacing w:after="200" w:line="276" w:lineRule="auto"/>
      <w:ind w:left="720"/>
      <w:contextualSpacing/>
    </w:pPr>
    <w:rPr>
      <w:rFonts w:eastAsiaTheme="minorHAnsi"/>
      <w:lang w:val="fr-FR"/>
    </w:rPr>
  </w:style>
  <w:style w:type="paragraph" w:customStyle="1" w:styleId="5D20DE2F81E248F89516F54D652FEBE68">
    <w:name w:val="5D20DE2F81E248F89516F54D652FEBE68"/>
    <w:rsid w:val="00292B81"/>
    <w:pPr>
      <w:spacing w:after="200" w:line="276" w:lineRule="auto"/>
      <w:ind w:left="720"/>
      <w:contextualSpacing/>
    </w:pPr>
    <w:rPr>
      <w:rFonts w:eastAsiaTheme="minorHAnsi"/>
      <w:lang w:val="fr-FR"/>
    </w:rPr>
  </w:style>
  <w:style w:type="paragraph" w:customStyle="1" w:styleId="6920335ABE194C32A6F84C96841E178C8">
    <w:name w:val="6920335ABE194C32A6F84C96841E178C8"/>
    <w:rsid w:val="00292B81"/>
    <w:pPr>
      <w:spacing w:after="200" w:line="276" w:lineRule="auto"/>
    </w:pPr>
    <w:rPr>
      <w:rFonts w:ascii="Arial" w:eastAsiaTheme="minorHAnsi" w:hAnsi="Arial"/>
      <w:lang w:val="fr-FR"/>
    </w:rPr>
  </w:style>
  <w:style w:type="paragraph" w:customStyle="1" w:styleId="F007CCC89A794D55A793129C0EB5AF498">
    <w:name w:val="F007CCC89A794D55A793129C0EB5AF498"/>
    <w:rsid w:val="00292B81"/>
    <w:pPr>
      <w:spacing w:after="200" w:line="276" w:lineRule="auto"/>
    </w:pPr>
    <w:rPr>
      <w:rFonts w:ascii="Arial" w:eastAsiaTheme="minorHAnsi" w:hAnsi="Arial"/>
      <w:lang w:val="fr-FR"/>
    </w:rPr>
  </w:style>
  <w:style w:type="paragraph" w:customStyle="1" w:styleId="676557D61BF54A8AA43A888C95CD25278">
    <w:name w:val="676557D61BF54A8AA43A888C95CD25278"/>
    <w:rsid w:val="00292B81"/>
    <w:pPr>
      <w:spacing w:after="200" w:line="276" w:lineRule="auto"/>
    </w:pPr>
    <w:rPr>
      <w:rFonts w:ascii="Arial" w:eastAsiaTheme="minorHAnsi" w:hAnsi="Arial"/>
      <w:lang w:val="fr-FR"/>
    </w:rPr>
  </w:style>
  <w:style w:type="paragraph" w:customStyle="1" w:styleId="C1A221E0862D4C4B91616590FFCC3AD28">
    <w:name w:val="C1A221E0862D4C4B91616590FFCC3AD28"/>
    <w:rsid w:val="00292B81"/>
    <w:pPr>
      <w:spacing w:after="200" w:line="276" w:lineRule="auto"/>
    </w:pPr>
    <w:rPr>
      <w:rFonts w:ascii="Arial" w:eastAsiaTheme="minorHAnsi" w:hAnsi="Arial"/>
      <w:lang w:val="fr-FR"/>
    </w:rPr>
  </w:style>
  <w:style w:type="paragraph" w:customStyle="1" w:styleId="32B08867FADF4E7A8C912CD9D3785F288">
    <w:name w:val="32B08867FADF4E7A8C912CD9D3785F288"/>
    <w:rsid w:val="00292B81"/>
    <w:pPr>
      <w:spacing w:after="200" w:line="276" w:lineRule="auto"/>
    </w:pPr>
    <w:rPr>
      <w:rFonts w:ascii="Arial" w:eastAsiaTheme="minorHAnsi" w:hAnsi="Arial"/>
      <w:lang w:val="fr-FR"/>
    </w:rPr>
  </w:style>
  <w:style w:type="paragraph" w:customStyle="1" w:styleId="25C0B953B422413296CDFC42BACC58748">
    <w:name w:val="25C0B953B422413296CDFC42BACC58748"/>
    <w:rsid w:val="00292B81"/>
    <w:pPr>
      <w:spacing w:after="200" w:line="276" w:lineRule="auto"/>
    </w:pPr>
    <w:rPr>
      <w:rFonts w:ascii="Arial" w:eastAsiaTheme="minorHAnsi" w:hAnsi="Arial"/>
      <w:lang w:val="fr-FR"/>
    </w:rPr>
  </w:style>
  <w:style w:type="paragraph" w:customStyle="1" w:styleId="0590EBF945E4408380A202BB2BEF665B8">
    <w:name w:val="0590EBF945E4408380A202BB2BEF665B8"/>
    <w:rsid w:val="00292B81"/>
    <w:pPr>
      <w:spacing w:after="200" w:line="276" w:lineRule="auto"/>
    </w:pPr>
    <w:rPr>
      <w:rFonts w:ascii="Arial" w:eastAsiaTheme="minorHAnsi" w:hAnsi="Arial"/>
      <w:lang w:val="fr-FR"/>
    </w:rPr>
  </w:style>
  <w:style w:type="paragraph" w:customStyle="1" w:styleId="AB4722D865B643DAB3A38038C9790F9C8">
    <w:name w:val="AB4722D865B643DAB3A38038C9790F9C8"/>
    <w:rsid w:val="00292B81"/>
    <w:pPr>
      <w:spacing w:after="200" w:line="276" w:lineRule="auto"/>
    </w:pPr>
    <w:rPr>
      <w:rFonts w:ascii="Arial" w:eastAsiaTheme="minorHAnsi" w:hAnsi="Arial"/>
      <w:lang w:val="fr-FR"/>
    </w:rPr>
  </w:style>
  <w:style w:type="paragraph" w:customStyle="1" w:styleId="7694775AF5484475A303252C49CF683A8">
    <w:name w:val="7694775AF5484475A303252C49CF683A8"/>
    <w:rsid w:val="00292B81"/>
    <w:pPr>
      <w:spacing w:after="200" w:line="276" w:lineRule="auto"/>
    </w:pPr>
    <w:rPr>
      <w:rFonts w:ascii="Arial" w:eastAsiaTheme="minorHAnsi" w:hAnsi="Arial"/>
      <w:lang w:val="fr-FR"/>
    </w:rPr>
  </w:style>
  <w:style w:type="paragraph" w:customStyle="1" w:styleId="FD16439B2C9D48888067DD1DF159245A8">
    <w:name w:val="FD16439B2C9D48888067DD1DF159245A8"/>
    <w:rsid w:val="00292B81"/>
    <w:pPr>
      <w:spacing w:after="200" w:line="276" w:lineRule="auto"/>
    </w:pPr>
    <w:rPr>
      <w:rFonts w:ascii="Arial" w:eastAsiaTheme="minorHAnsi" w:hAnsi="Arial"/>
      <w:lang w:val="fr-FR"/>
    </w:rPr>
  </w:style>
  <w:style w:type="paragraph" w:customStyle="1" w:styleId="F237B030CDB14634A34AE6577A987E2E8">
    <w:name w:val="F237B030CDB14634A34AE6577A987E2E8"/>
    <w:rsid w:val="00292B81"/>
    <w:pPr>
      <w:spacing w:after="200" w:line="276" w:lineRule="auto"/>
    </w:pPr>
    <w:rPr>
      <w:rFonts w:ascii="Arial" w:eastAsiaTheme="minorHAnsi" w:hAnsi="Arial"/>
      <w:lang w:val="fr-FR"/>
    </w:rPr>
  </w:style>
  <w:style w:type="paragraph" w:customStyle="1" w:styleId="4693775C2CDD4A7B9266403A9A639E7D8">
    <w:name w:val="4693775C2CDD4A7B9266403A9A639E7D8"/>
    <w:rsid w:val="00292B81"/>
    <w:pPr>
      <w:spacing w:after="200" w:line="276" w:lineRule="auto"/>
    </w:pPr>
    <w:rPr>
      <w:rFonts w:ascii="Arial" w:eastAsiaTheme="minorHAnsi" w:hAnsi="Arial"/>
      <w:lang w:val="fr-FR"/>
    </w:rPr>
  </w:style>
  <w:style w:type="paragraph" w:customStyle="1" w:styleId="7D975D3EE9B742FEBA0F7C0D19219B568">
    <w:name w:val="7D975D3EE9B742FEBA0F7C0D19219B568"/>
    <w:rsid w:val="00292B81"/>
    <w:pPr>
      <w:spacing w:after="200" w:line="276" w:lineRule="auto"/>
    </w:pPr>
    <w:rPr>
      <w:rFonts w:ascii="Arial" w:eastAsiaTheme="minorHAnsi" w:hAnsi="Arial"/>
      <w:lang w:val="fr-FR"/>
    </w:rPr>
  </w:style>
  <w:style w:type="paragraph" w:customStyle="1" w:styleId="E42A6E43256542B893D5349F7FEBD1488">
    <w:name w:val="E42A6E43256542B893D5349F7FEBD1488"/>
    <w:rsid w:val="00292B81"/>
    <w:pPr>
      <w:spacing w:after="200" w:line="276" w:lineRule="auto"/>
    </w:pPr>
    <w:rPr>
      <w:rFonts w:ascii="Arial" w:eastAsiaTheme="minorHAnsi" w:hAnsi="Arial"/>
      <w:lang w:val="fr-FR"/>
    </w:rPr>
  </w:style>
  <w:style w:type="paragraph" w:customStyle="1" w:styleId="C99D3DBB51D54D77B5AA4268228D188F8">
    <w:name w:val="C99D3DBB51D54D77B5AA4268228D188F8"/>
    <w:rsid w:val="00292B81"/>
    <w:pPr>
      <w:spacing w:after="200" w:line="276" w:lineRule="auto"/>
    </w:pPr>
    <w:rPr>
      <w:rFonts w:ascii="Arial" w:eastAsiaTheme="minorHAnsi" w:hAnsi="Arial"/>
      <w:lang w:val="fr-FR"/>
    </w:rPr>
  </w:style>
  <w:style w:type="paragraph" w:customStyle="1" w:styleId="06A434ADD87D421D89FBA605DAF04F468">
    <w:name w:val="06A434ADD87D421D89FBA605DAF04F468"/>
    <w:rsid w:val="00292B81"/>
    <w:pPr>
      <w:spacing w:after="200" w:line="276" w:lineRule="auto"/>
    </w:pPr>
    <w:rPr>
      <w:rFonts w:ascii="Arial" w:eastAsiaTheme="minorHAnsi" w:hAnsi="Arial"/>
      <w:lang w:val="fr-FR"/>
    </w:rPr>
  </w:style>
  <w:style w:type="paragraph" w:customStyle="1" w:styleId="D2EBBAC28235443880D34A9393C24B777">
    <w:name w:val="D2EBBAC28235443880D34A9393C24B777"/>
    <w:rsid w:val="00292B81"/>
    <w:pPr>
      <w:spacing w:after="200" w:line="276" w:lineRule="auto"/>
    </w:pPr>
    <w:rPr>
      <w:rFonts w:ascii="Arial" w:eastAsiaTheme="minorHAnsi" w:hAnsi="Arial"/>
      <w:lang w:val="fr-FR"/>
    </w:rPr>
  </w:style>
  <w:style w:type="paragraph" w:customStyle="1" w:styleId="EC9F2BE1DA35422C90F2BFF17712F04C8">
    <w:name w:val="EC9F2BE1DA35422C90F2BFF17712F04C8"/>
    <w:rsid w:val="00292B81"/>
    <w:pPr>
      <w:spacing w:after="200" w:line="276" w:lineRule="auto"/>
    </w:pPr>
    <w:rPr>
      <w:rFonts w:ascii="Arial" w:eastAsiaTheme="minorHAnsi" w:hAnsi="Arial"/>
      <w:lang w:val="fr-FR"/>
    </w:rPr>
  </w:style>
  <w:style w:type="paragraph" w:customStyle="1" w:styleId="AC2E42973AC147DAB4EF40AFF24241698">
    <w:name w:val="AC2E42973AC147DAB4EF40AFF24241698"/>
    <w:rsid w:val="00292B81"/>
    <w:pPr>
      <w:spacing w:after="200" w:line="276" w:lineRule="auto"/>
    </w:pPr>
    <w:rPr>
      <w:rFonts w:ascii="Arial" w:eastAsiaTheme="minorHAnsi" w:hAnsi="Arial"/>
      <w:lang w:val="fr-FR"/>
    </w:rPr>
  </w:style>
  <w:style w:type="paragraph" w:customStyle="1" w:styleId="36504EC7F75240DCA275F3118A9C8E6D8">
    <w:name w:val="36504EC7F75240DCA275F3118A9C8E6D8"/>
    <w:rsid w:val="00292B81"/>
    <w:pPr>
      <w:spacing w:after="200" w:line="276" w:lineRule="auto"/>
    </w:pPr>
    <w:rPr>
      <w:rFonts w:ascii="Arial" w:eastAsiaTheme="minorHAnsi" w:hAnsi="Arial"/>
      <w:lang w:val="fr-FR"/>
    </w:rPr>
  </w:style>
  <w:style w:type="paragraph" w:customStyle="1" w:styleId="7527D9AE95F849ABB9DECB2FAC741BA08">
    <w:name w:val="7527D9AE95F849ABB9DECB2FAC741BA08"/>
    <w:rsid w:val="00292B81"/>
    <w:pPr>
      <w:spacing w:after="200" w:line="276" w:lineRule="auto"/>
    </w:pPr>
    <w:rPr>
      <w:rFonts w:ascii="Arial" w:eastAsiaTheme="minorHAnsi" w:hAnsi="Arial"/>
      <w:lang w:val="fr-FR"/>
    </w:rPr>
  </w:style>
  <w:style w:type="paragraph" w:customStyle="1" w:styleId="497A1B0CAA884E2593D33312DFAB806E8">
    <w:name w:val="497A1B0CAA884E2593D33312DFAB806E8"/>
    <w:rsid w:val="00292B81"/>
    <w:pPr>
      <w:spacing w:after="200" w:line="276" w:lineRule="auto"/>
    </w:pPr>
    <w:rPr>
      <w:rFonts w:ascii="Arial" w:eastAsiaTheme="minorHAnsi" w:hAnsi="Arial"/>
      <w:lang w:val="fr-FR"/>
    </w:rPr>
  </w:style>
  <w:style w:type="paragraph" w:customStyle="1" w:styleId="6893FA2AAAED4EA4BAF34559B177E7CD8">
    <w:name w:val="6893FA2AAAED4EA4BAF34559B177E7CD8"/>
    <w:rsid w:val="00292B81"/>
    <w:pPr>
      <w:spacing w:after="200" w:line="276" w:lineRule="auto"/>
    </w:pPr>
    <w:rPr>
      <w:rFonts w:ascii="Arial" w:eastAsiaTheme="minorHAnsi" w:hAnsi="Arial"/>
      <w:lang w:val="fr-FR"/>
    </w:rPr>
  </w:style>
  <w:style w:type="paragraph" w:customStyle="1" w:styleId="C72864E985E94DBC8B69FB2F6EE9E9878">
    <w:name w:val="C72864E985E94DBC8B69FB2F6EE9E9878"/>
    <w:rsid w:val="00292B81"/>
    <w:pPr>
      <w:spacing w:after="200" w:line="276" w:lineRule="auto"/>
    </w:pPr>
    <w:rPr>
      <w:rFonts w:ascii="Arial" w:eastAsiaTheme="minorHAnsi" w:hAnsi="Arial"/>
      <w:lang w:val="fr-FR"/>
    </w:rPr>
  </w:style>
  <w:style w:type="paragraph" w:customStyle="1" w:styleId="BC920FE1E89748C19CC90F33AEDFA5DD8">
    <w:name w:val="BC920FE1E89748C19CC90F33AEDFA5DD8"/>
    <w:rsid w:val="00292B81"/>
    <w:pPr>
      <w:spacing w:after="200" w:line="276" w:lineRule="auto"/>
    </w:pPr>
    <w:rPr>
      <w:rFonts w:ascii="Arial" w:eastAsiaTheme="minorHAnsi" w:hAnsi="Arial"/>
      <w:lang w:val="fr-FR"/>
    </w:rPr>
  </w:style>
  <w:style w:type="paragraph" w:customStyle="1" w:styleId="F8ED04CA804C4CE7843B079D5DA0FD408">
    <w:name w:val="F8ED04CA804C4CE7843B079D5DA0FD408"/>
    <w:rsid w:val="00292B81"/>
    <w:pPr>
      <w:spacing w:after="200" w:line="276" w:lineRule="auto"/>
    </w:pPr>
    <w:rPr>
      <w:rFonts w:ascii="Arial" w:eastAsiaTheme="minorHAnsi" w:hAnsi="Arial"/>
      <w:lang w:val="fr-FR"/>
    </w:rPr>
  </w:style>
  <w:style w:type="paragraph" w:customStyle="1" w:styleId="F3119A842F6C46D19DB56944065681B07">
    <w:name w:val="F3119A842F6C46D19DB56944065681B07"/>
    <w:rsid w:val="00292B81"/>
    <w:pPr>
      <w:spacing w:after="200" w:line="276" w:lineRule="auto"/>
    </w:pPr>
    <w:rPr>
      <w:rFonts w:ascii="Arial" w:eastAsiaTheme="minorHAnsi" w:hAnsi="Arial"/>
      <w:lang w:val="fr-FR"/>
    </w:rPr>
  </w:style>
  <w:style w:type="paragraph" w:customStyle="1" w:styleId="CFA28C612E18437EB6375273E8B076148">
    <w:name w:val="CFA28C612E18437EB6375273E8B076148"/>
    <w:rsid w:val="00292B81"/>
    <w:pPr>
      <w:tabs>
        <w:tab w:val="center" w:pos="4513"/>
        <w:tab w:val="right" w:pos="9026"/>
      </w:tabs>
      <w:spacing w:after="0" w:line="240" w:lineRule="auto"/>
    </w:pPr>
    <w:rPr>
      <w:rFonts w:ascii="Arial" w:eastAsiaTheme="minorHAnsi" w:hAnsi="Arial"/>
      <w:lang w:val="fr-FR"/>
    </w:rPr>
  </w:style>
  <w:style w:type="paragraph" w:customStyle="1" w:styleId="0701BBAAF58A41358D79F5C628BB01268">
    <w:name w:val="0701BBAAF58A41358D79F5C628BB01268"/>
    <w:rsid w:val="00292B81"/>
    <w:pPr>
      <w:spacing w:after="200" w:line="276" w:lineRule="auto"/>
    </w:pPr>
    <w:rPr>
      <w:rFonts w:ascii="Arial" w:eastAsiaTheme="minorHAnsi" w:hAnsi="Arial"/>
      <w:lang w:val="fr-FR"/>
    </w:rPr>
  </w:style>
  <w:style w:type="paragraph" w:customStyle="1" w:styleId="3BA3185E0E074742B5194A1740ECDC7D8">
    <w:name w:val="3BA3185E0E074742B5194A1740ECDC7D8"/>
    <w:rsid w:val="00292B81"/>
    <w:pPr>
      <w:spacing w:after="200" w:line="276" w:lineRule="auto"/>
    </w:pPr>
    <w:rPr>
      <w:rFonts w:ascii="Arial" w:eastAsiaTheme="minorHAnsi" w:hAnsi="Arial"/>
      <w:lang w:val="fr-FR"/>
    </w:rPr>
  </w:style>
  <w:style w:type="paragraph" w:customStyle="1" w:styleId="A86385F289FB404D82488A56516C57DE8">
    <w:name w:val="A86385F289FB404D82488A56516C57DE8"/>
    <w:rsid w:val="00292B81"/>
    <w:pPr>
      <w:spacing w:after="200" w:line="276" w:lineRule="auto"/>
    </w:pPr>
    <w:rPr>
      <w:rFonts w:ascii="Arial" w:eastAsiaTheme="minorHAnsi" w:hAnsi="Arial"/>
      <w:lang w:val="fr-FR"/>
    </w:rPr>
  </w:style>
  <w:style w:type="paragraph" w:customStyle="1" w:styleId="551EE92CD686466D8B5EE907BFEC9B1A8">
    <w:name w:val="551EE92CD686466D8B5EE907BFEC9B1A8"/>
    <w:rsid w:val="00292B81"/>
    <w:pPr>
      <w:spacing w:after="200" w:line="276" w:lineRule="auto"/>
    </w:pPr>
    <w:rPr>
      <w:rFonts w:ascii="Arial" w:eastAsiaTheme="minorHAnsi" w:hAnsi="Arial"/>
      <w:lang w:val="fr-FR"/>
    </w:rPr>
  </w:style>
  <w:style w:type="paragraph" w:customStyle="1" w:styleId="24147482CD6848349D3C25EAF280CA487">
    <w:name w:val="24147482CD6848349D3C25EAF280CA487"/>
    <w:rsid w:val="00292B81"/>
    <w:pPr>
      <w:spacing w:after="200" w:line="276" w:lineRule="auto"/>
    </w:pPr>
    <w:rPr>
      <w:rFonts w:ascii="Arial" w:eastAsiaTheme="minorHAnsi" w:hAnsi="Arial"/>
      <w:lang w:val="fr-FR"/>
    </w:rPr>
  </w:style>
  <w:style w:type="paragraph" w:customStyle="1" w:styleId="E905873811FB4DA9936586F86579B6C17">
    <w:name w:val="E905873811FB4DA9936586F86579B6C17"/>
    <w:rsid w:val="00292B81"/>
    <w:pPr>
      <w:spacing w:after="200" w:line="276" w:lineRule="auto"/>
    </w:pPr>
    <w:rPr>
      <w:rFonts w:ascii="Arial" w:eastAsiaTheme="minorHAnsi" w:hAnsi="Arial"/>
      <w:lang w:val="fr-FR"/>
    </w:rPr>
  </w:style>
  <w:style w:type="paragraph" w:customStyle="1" w:styleId="ECF9EFEC00AC488E8A94753B13F6BCCF7">
    <w:name w:val="ECF9EFEC00AC488E8A94753B13F6BCCF7"/>
    <w:rsid w:val="00292B81"/>
    <w:pPr>
      <w:spacing w:after="200" w:line="276" w:lineRule="auto"/>
    </w:pPr>
    <w:rPr>
      <w:rFonts w:ascii="Arial" w:eastAsiaTheme="minorHAnsi" w:hAnsi="Arial"/>
      <w:lang w:val="fr-FR"/>
    </w:rPr>
  </w:style>
  <w:style w:type="paragraph" w:customStyle="1" w:styleId="5734DD38BEB24C31839021F9F98186307">
    <w:name w:val="5734DD38BEB24C31839021F9F98186307"/>
    <w:rsid w:val="00292B81"/>
    <w:pPr>
      <w:spacing w:after="200" w:line="276" w:lineRule="auto"/>
    </w:pPr>
    <w:rPr>
      <w:rFonts w:ascii="Arial" w:eastAsiaTheme="minorHAnsi" w:hAnsi="Arial"/>
      <w:lang w:val="fr-FR"/>
    </w:rPr>
  </w:style>
  <w:style w:type="paragraph" w:customStyle="1" w:styleId="F9DD39F50C0143F0887F1A0A9E6A2D717">
    <w:name w:val="F9DD39F50C0143F0887F1A0A9E6A2D717"/>
    <w:rsid w:val="00292B81"/>
    <w:pPr>
      <w:spacing w:after="200" w:line="276" w:lineRule="auto"/>
    </w:pPr>
    <w:rPr>
      <w:rFonts w:ascii="Arial" w:eastAsiaTheme="minorHAnsi" w:hAnsi="Arial"/>
      <w:lang w:val="fr-FR"/>
    </w:rPr>
  </w:style>
  <w:style w:type="paragraph" w:customStyle="1" w:styleId="ADF65CDE7B084B91B5DD68D775C6A2377">
    <w:name w:val="ADF65CDE7B084B91B5DD68D775C6A2377"/>
    <w:rsid w:val="00292B81"/>
    <w:pPr>
      <w:spacing w:after="200" w:line="276" w:lineRule="auto"/>
    </w:pPr>
    <w:rPr>
      <w:rFonts w:ascii="Arial" w:eastAsiaTheme="minorHAnsi" w:hAnsi="Arial"/>
      <w:lang w:val="fr-FR"/>
    </w:rPr>
  </w:style>
  <w:style w:type="paragraph" w:customStyle="1" w:styleId="35610FB38FBE4B87B9D700B764B5DDD17">
    <w:name w:val="35610FB38FBE4B87B9D700B764B5DDD17"/>
    <w:rsid w:val="00292B81"/>
    <w:pPr>
      <w:spacing w:after="200" w:line="276" w:lineRule="auto"/>
    </w:pPr>
    <w:rPr>
      <w:rFonts w:ascii="Arial" w:eastAsiaTheme="minorHAnsi" w:hAnsi="Arial"/>
      <w:lang w:val="fr-FR"/>
    </w:rPr>
  </w:style>
  <w:style w:type="paragraph" w:customStyle="1" w:styleId="E7AB98D6474A4C29B6707E49A9CB8C68">
    <w:name w:val="E7AB98D6474A4C29B6707E49A9CB8C68"/>
    <w:rsid w:val="00866D1E"/>
  </w:style>
  <w:style w:type="paragraph" w:customStyle="1" w:styleId="9AF21663189F4F29924992851285D52D">
    <w:name w:val="9AF21663189F4F29924992851285D52D"/>
    <w:rsid w:val="00866D1E"/>
  </w:style>
  <w:style w:type="paragraph" w:customStyle="1" w:styleId="3B0830635BFD414AAE6286F4322ADE8B">
    <w:name w:val="3B0830635BFD414AAE6286F4322ADE8B"/>
    <w:rsid w:val="00866D1E"/>
  </w:style>
  <w:style w:type="paragraph" w:customStyle="1" w:styleId="9A7331CF1B5547B19C4D7A804B67A485">
    <w:name w:val="9A7331CF1B5547B19C4D7A804B67A485"/>
    <w:rsid w:val="00866D1E"/>
  </w:style>
  <w:style w:type="paragraph" w:customStyle="1" w:styleId="85D4CF93F72945278A85054D247FCF1F">
    <w:name w:val="85D4CF93F72945278A85054D247FCF1F"/>
    <w:rsid w:val="00866D1E"/>
  </w:style>
  <w:style w:type="paragraph" w:customStyle="1" w:styleId="00461A47364747F898136C0DA38A7F92">
    <w:name w:val="00461A47364747F898136C0DA38A7F92"/>
    <w:rsid w:val="00866D1E"/>
  </w:style>
  <w:style w:type="paragraph" w:customStyle="1" w:styleId="24042E79D52F413C82C580BA62DAC6D8">
    <w:name w:val="24042E79D52F413C82C580BA62DAC6D8"/>
    <w:rsid w:val="00866D1E"/>
  </w:style>
  <w:style w:type="paragraph" w:customStyle="1" w:styleId="DE1BC9280A634537AF1881222795DC38">
    <w:name w:val="DE1BC9280A634537AF1881222795DC38"/>
    <w:rsid w:val="00866D1E"/>
  </w:style>
  <w:style w:type="paragraph" w:customStyle="1" w:styleId="80DAA5CE22D54797972FA25B7F873D12">
    <w:name w:val="80DAA5CE22D54797972FA25B7F873D12"/>
    <w:rsid w:val="00866D1E"/>
  </w:style>
  <w:style w:type="paragraph" w:customStyle="1" w:styleId="39465F1BA4F44C40BB8831A2D6071CB5">
    <w:name w:val="39465F1BA4F44C40BB8831A2D6071CB5"/>
    <w:rsid w:val="00866D1E"/>
  </w:style>
  <w:style w:type="paragraph" w:customStyle="1" w:styleId="2BAD87E051394A49875D5C2DA7034A17">
    <w:name w:val="2BAD87E051394A49875D5C2DA7034A17"/>
    <w:rsid w:val="00866D1E"/>
  </w:style>
  <w:style w:type="paragraph" w:customStyle="1" w:styleId="01FEA55713E047E59898EECE1068B097">
    <w:name w:val="01FEA55713E047E59898EECE1068B097"/>
    <w:rsid w:val="00866D1E"/>
  </w:style>
  <w:style w:type="paragraph" w:customStyle="1" w:styleId="BF747868AC4F40D5AF4155184961C5658">
    <w:name w:val="BF747868AC4F40D5AF4155184961C5658"/>
    <w:rsid w:val="00A20E38"/>
    <w:pPr>
      <w:spacing w:after="200" w:line="276" w:lineRule="auto"/>
    </w:pPr>
    <w:rPr>
      <w:rFonts w:ascii="Arial" w:eastAsiaTheme="minorHAnsi" w:hAnsi="Arial"/>
    </w:rPr>
  </w:style>
  <w:style w:type="paragraph" w:customStyle="1" w:styleId="1BDB50AE78D6404489DF0BA17BCC91418">
    <w:name w:val="1BDB50AE78D6404489DF0BA17BCC91418"/>
    <w:rsid w:val="00A20E38"/>
    <w:pPr>
      <w:spacing w:after="200" w:line="276" w:lineRule="auto"/>
    </w:pPr>
    <w:rPr>
      <w:rFonts w:ascii="Arial" w:eastAsiaTheme="minorHAnsi" w:hAnsi="Arial"/>
    </w:rPr>
  </w:style>
  <w:style w:type="paragraph" w:customStyle="1" w:styleId="EC742BBC07C44E8BB2EEE0235C17170E9">
    <w:name w:val="EC742BBC07C44E8BB2EEE0235C17170E9"/>
    <w:rsid w:val="00A20E38"/>
    <w:pPr>
      <w:spacing w:after="200" w:line="276" w:lineRule="auto"/>
    </w:pPr>
    <w:rPr>
      <w:rFonts w:ascii="Arial" w:eastAsiaTheme="minorHAnsi" w:hAnsi="Arial"/>
    </w:rPr>
  </w:style>
  <w:style w:type="paragraph" w:customStyle="1" w:styleId="26979BC502614758858BE7A49A6347F09">
    <w:name w:val="26979BC502614758858BE7A49A6347F09"/>
    <w:rsid w:val="00A20E38"/>
    <w:pPr>
      <w:spacing w:after="200" w:line="276" w:lineRule="auto"/>
    </w:pPr>
    <w:rPr>
      <w:rFonts w:ascii="Arial" w:eastAsiaTheme="minorHAnsi" w:hAnsi="Arial"/>
    </w:rPr>
  </w:style>
  <w:style w:type="paragraph" w:customStyle="1" w:styleId="73B82FA8CA104F5584A1420FE24885225">
    <w:name w:val="73B82FA8CA104F5584A1420FE24885225"/>
    <w:rsid w:val="00A20E38"/>
    <w:pPr>
      <w:spacing w:after="200" w:line="276" w:lineRule="auto"/>
    </w:pPr>
    <w:rPr>
      <w:rFonts w:ascii="Arial" w:eastAsiaTheme="minorHAnsi" w:hAnsi="Arial"/>
    </w:rPr>
  </w:style>
  <w:style w:type="paragraph" w:customStyle="1" w:styleId="0ABED4273E164BA48A3C1397EDF913205">
    <w:name w:val="0ABED4273E164BA48A3C1397EDF913205"/>
    <w:rsid w:val="00A20E38"/>
    <w:pPr>
      <w:spacing w:after="200" w:line="276" w:lineRule="auto"/>
    </w:pPr>
    <w:rPr>
      <w:rFonts w:ascii="Arial" w:eastAsiaTheme="minorHAnsi" w:hAnsi="Arial"/>
    </w:rPr>
  </w:style>
  <w:style w:type="paragraph" w:customStyle="1" w:styleId="D2890FA798584702A8E7D34B8BFEE1C45">
    <w:name w:val="D2890FA798584702A8E7D34B8BFEE1C45"/>
    <w:rsid w:val="00A20E38"/>
    <w:pPr>
      <w:spacing w:after="200" w:line="276" w:lineRule="auto"/>
    </w:pPr>
    <w:rPr>
      <w:rFonts w:ascii="Arial" w:eastAsiaTheme="minorHAnsi" w:hAnsi="Arial"/>
    </w:rPr>
  </w:style>
  <w:style w:type="paragraph" w:customStyle="1" w:styleId="2F1B299248554A15927C3EF9F6826B8B9">
    <w:name w:val="2F1B299248554A15927C3EF9F6826B8B9"/>
    <w:rsid w:val="00A20E38"/>
    <w:pPr>
      <w:spacing w:after="200" w:line="276" w:lineRule="auto"/>
    </w:pPr>
    <w:rPr>
      <w:rFonts w:ascii="Arial" w:eastAsiaTheme="minorHAnsi" w:hAnsi="Arial"/>
    </w:rPr>
  </w:style>
  <w:style w:type="paragraph" w:customStyle="1" w:styleId="6F6F72358AFC456D8ADF4387016E86FE9">
    <w:name w:val="6F6F72358AFC456D8ADF4387016E86FE9"/>
    <w:rsid w:val="00A20E38"/>
    <w:pPr>
      <w:spacing w:after="200" w:line="276" w:lineRule="auto"/>
    </w:pPr>
    <w:rPr>
      <w:rFonts w:ascii="Arial" w:eastAsiaTheme="minorHAnsi" w:hAnsi="Arial"/>
    </w:rPr>
  </w:style>
  <w:style w:type="paragraph" w:customStyle="1" w:styleId="2183BBB5088A4FC48AB29F98C0F3A4AF9">
    <w:name w:val="2183BBB5088A4FC48AB29F98C0F3A4AF9"/>
    <w:rsid w:val="00A20E38"/>
    <w:pPr>
      <w:spacing w:after="200" w:line="276" w:lineRule="auto"/>
    </w:pPr>
    <w:rPr>
      <w:rFonts w:ascii="Arial" w:eastAsiaTheme="minorHAnsi" w:hAnsi="Arial"/>
    </w:rPr>
  </w:style>
  <w:style w:type="paragraph" w:customStyle="1" w:styleId="E7AB98D6474A4C29B6707E49A9CB8C681">
    <w:name w:val="E7AB98D6474A4C29B6707E49A9CB8C681"/>
    <w:rsid w:val="00A20E38"/>
    <w:pPr>
      <w:spacing w:after="200" w:line="276" w:lineRule="auto"/>
    </w:pPr>
    <w:rPr>
      <w:rFonts w:ascii="Arial" w:eastAsiaTheme="minorHAnsi" w:hAnsi="Arial"/>
    </w:rPr>
  </w:style>
  <w:style w:type="paragraph" w:customStyle="1" w:styleId="A1ED8E009AE14DFC9910DF1BFDDC866C9">
    <w:name w:val="A1ED8E009AE14DFC9910DF1BFDDC866C9"/>
    <w:rsid w:val="00A20E38"/>
    <w:pPr>
      <w:spacing w:after="200" w:line="276" w:lineRule="auto"/>
    </w:pPr>
    <w:rPr>
      <w:rFonts w:ascii="Arial" w:eastAsiaTheme="minorHAnsi" w:hAnsi="Arial"/>
    </w:rPr>
  </w:style>
  <w:style w:type="paragraph" w:customStyle="1" w:styleId="3DD0DDBB92FB4E6B8DC860179B36BE2F9">
    <w:name w:val="3DD0DDBB92FB4E6B8DC860179B36BE2F9"/>
    <w:rsid w:val="00A20E38"/>
    <w:pPr>
      <w:spacing w:after="200" w:line="276" w:lineRule="auto"/>
    </w:pPr>
    <w:rPr>
      <w:rFonts w:ascii="Arial" w:eastAsiaTheme="minorHAnsi" w:hAnsi="Arial"/>
    </w:rPr>
  </w:style>
  <w:style w:type="paragraph" w:customStyle="1" w:styleId="3B0830635BFD414AAE6286F4322ADE8B1">
    <w:name w:val="3B0830635BFD414AAE6286F4322ADE8B1"/>
    <w:rsid w:val="00A20E38"/>
    <w:pPr>
      <w:spacing w:after="200" w:line="276" w:lineRule="auto"/>
    </w:pPr>
    <w:rPr>
      <w:rFonts w:ascii="Arial" w:eastAsiaTheme="minorHAnsi" w:hAnsi="Arial"/>
    </w:rPr>
  </w:style>
  <w:style w:type="paragraph" w:customStyle="1" w:styleId="9A7331CF1B5547B19C4D7A804B67A4851">
    <w:name w:val="9A7331CF1B5547B19C4D7A804B67A4851"/>
    <w:rsid w:val="00A20E38"/>
    <w:pPr>
      <w:spacing w:after="200" w:line="276" w:lineRule="auto"/>
    </w:pPr>
    <w:rPr>
      <w:rFonts w:ascii="Arial" w:eastAsiaTheme="minorHAnsi" w:hAnsi="Arial"/>
    </w:rPr>
  </w:style>
  <w:style w:type="paragraph" w:customStyle="1" w:styleId="14DCFC708CB844AFB207F4ECFB56D35B9">
    <w:name w:val="14DCFC708CB844AFB207F4ECFB56D35B9"/>
    <w:rsid w:val="00A20E38"/>
    <w:pPr>
      <w:spacing w:after="200" w:line="276" w:lineRule="auto"/>
    </w:pPr>
    <w:rPr>
      <w:rFonts w:ascii="Arial" w:eastAsiaTheme="minorHAnsi" w:hAnsi="Arial"/>
    </w:rPr>
  </w:style>
  <w:style w:type="paragraph" w:customStyle="1" w:styleId="7274DA6094174DF48BF872F332895C9C9">
    <w:name w:val="7274DA6094174DF48BF872F332895C9C9"/>
    <w:rsid w:val="00A20E38"/>
    <w:pPr>
      <w:spacing w:after="200" w:line="276" w:lineRule="auto"/>
    </w:pPr>
    <w:rPr>
      <w:rFonts w:ascii="Arial" w:eastAsiaTheme="minorHAnsi" w:hAnsi="Arial"/>
    </w:rPr>
  </w:style>
  <w:style w:type="paragraph" w:customStyle="1" w:styleId="55592600CF6541E2A171F51735EBC55A9">
    <w:name w:val="55592600CF6541E2A171F51735EBC55A9"/>
    <w:rsid w:val="00A20E38"/>
    <w:pPr>
      <w:spacing w:after="200" w:line="276" w:lineRule="auto"/>
      <w:ind w:left="720"/>
      <w:contextualSpacing/>
    </w:pPr>
    <w:rPr>
      <w:rFonts w:eastAsiaTheme="minorHAnsi"/>
    </w:rPr>
  </w:style>
  <w:style w:type="paragraph" w:customStyle="1" w:styleId="554B16385C604D9489A241C7F35ACF029">
    <w:name w:val="554B16385C604D9489A241C7F35ACF029"/>
    <w:rsid w:val="00A20E38"/>
    <w:pPr>
      <w:spacing w:after="200" w:line="276" w:lineRule="auto"/>
      <w:ind w:left="720"/>
      <w:contextualSpacing/>
    </w:pPr>
    <w:rPr>
      <w:rFonts w:eastAsiaTheme="minorHAnsi"/>
    </w:rPr>
  </w:style>
  <w:style w:type="paragraph" w:customStyle="1" w:styleId="5D20DE2F81E248F89516F54D652FEBE69">
    <w:name w:val="5D20DE2F81E248F89516F54D652FEBE69"/>
    <w:rsid w:val="00A20E38"/>
    <w:pPr>
      <w:spacing w:after="200" w:line="276" w:lineRule="auto"/>
      <w:ind w:left="720"/>
      <w:contextualSpacing/>
    </w:pPr>
    <w:rPr>
      <w:rFonts w:eastAsiaTheme="minorHAnsi"/>
    </w:rPr>
  </w:style>
  <w:style w:type="paragraph" w:customStyle="1" w:styleId="6920335ABE194C32A6F84C96841E178C9">
    <w:name w:val="6920335ABE194C32A6F84C96841E178C9"/>
    <w:rsid w:val="00A20E38"/>
    <w:pPr>
      <w:spacing w:after="200" w:line="276" w:lineRule="auto"/>
    </w:pPr>
    <w:rPr>
      <w:rFonts w:ascii="Arial" w:eastAsiaTheme="minorHAnsi" w:hAnsi="Arial"/>
    </w:rPr>
  </w:style>
  <w:style w:type="paragraph" w:customStyle="1" w:styleId="F007CCC89A794D55A793129C0EB5AF499">
    <w:name w:val="F007CCC89A794D55A793129C0EB5AF499"/>
    <w:rsid w:val="00A20E38"/>
    <w:pPr>
      <w:spacing w:after="200" w:line="276" w:lineRule="auto"/>
    </w:pPr>
    <w:rPr>
      <w:rFonts w:ascii="Arial" w:eastAsiaTheme="minorHAnsi" w:hAnsi="Arial"/>
    </w:rPr>
  </w:style>
  <w:style w:type="paragraph" w:customStyle="1" w:styleId="676557D61BF54A8AA43A888C95CD25279">
    <w:name w:val="676557D61BF54A8AA43A888C95CD25279"/>
    <w:rsid w:val="00A20E38"/>
    <w:pPr>
      <w:spacing w:after="200" w:line="276" w:lineRule="auto"/>
    </w:pPr>
    <w:rPr>
      <w:rFonts w:ascii="Arial" w:eastAsiaTheme="minorHAnsi" w:hAnsi="Arial"/>
    </w:rPr>
  </w:style>
  <w:style w:type="paragraph" w:customStyle="1" w:styleId="C1A221E0862D4C4B91616590FFCC3AD29">
    <w:name w:val="C1A221E0862D4C4B91616590FFCC3AD29"/>
    <w:rsid w:val="00A20E38"/>
    <w:pPr>
      <w:spacing w:after="200" w:line="276" w:lineRule="auto"/>
    </w:pPr>
    <w:rPr>
      <w:rFonts w:ascii="Arial" w:eastAsiaTheme="minorHAnsi" w:hAnsi="Arial"/>
    </w:rPr>
  </w:style>
  <w:style w:type="paragraph" w:customStyle="1" w:styleId="32B08867FADF4E7A8C912CD9D3785F289">
    <w:name w:val="32B08867FADF4E7A8C912CD9D3785F289"/>
    <w:rsid w:val="00A20E38"/>
    <w:pPr>
      <w:spacing w:after="200" w:line="276" w:lineRule="auto"/>
    </w:pPr>
    <w:rPr>
      <w:rFonts w:ascii="Arial" w:eastAsiaTheme="minorHAnsi" w:hAnsi="Arial"/>
    </w:rPr>
  </w:style>
  <w:style w:type="paragraph" w:customStyle="1" w:styleId="25C0B953B422413296CDFC42BACC58749">
    <w:name w:val="25C0B953B422413296CDFC42BACC58749"/>
    <w:rsid w:val="00A20E38"/>
    <w:pPr>
      <w:spacing w:after="200" w:line="276" w:lineRule="auto"/>
    </w:pPr>
    <w:rPr>
      <w:rFonts w:ascii="Arial" w:eastAsiaTheme="minorHAnsi" w:hAnsi="Arial"/>
    </w:rPr>
  </w:style>
  <w:style w:type="paragraph" w:customStyle="1" w:styleId="0590EBF945E4408380A202BB2BEF665B9">
    <w:name w:val="0590EBF945E4408380A202BB2BEF665B9"/>
    <w:rsid w:val="00A20E38"/>
    <w:pPr>
      <w:spacing w:after="200" w:line="276" w:lineRule="auto"/>
    </w:pPr>
    <w:rPr>
      <w:rFonts w:ascii="Arial" w:eastAsiaTheme="minorHAnsi" w:hAnsi="Arial"/>
    </w:rPr>
  </w:style>
  <w:style w:type="paragraph" w:customStyle="1" w:styleId="AB4722D865B643DAB3A38038C9790F9C9">
    <w:name w:val="AB4722D865B643DAB3A38038C9790F9C9"/>
    <w:rsid w:val="00A20E38"/>
    <w:pPr>
      <w:spacing w:after="200" w:line="276" w:lineRule="auto"/>
    </w:pPr>
    <w:rPr>
      <w:rFonts w:ascii="Arial" w:eastAsiaTheme="minorHAnsi" w:hAnsi="Arial"/>
    </w:rPr>
  </w:style>
  <w:style w:type="paragraph" w:customStyle="1" w:styleId="7694775AF5484475A303252C49CF683A9">
    <w:name w:val="7694775AF5484475A303252C49CF683A9"/>
    <w:rsid w:val="00A20E38"/>
    <w:pPr>
      <w:spacing w:after="200" w:line="276" w:lineRule="auto"/>
    </w:pPr>
    <w:rPr>
      <w:rFonts w:ascii="Arial" w:eastAsiaTheme="minorHAnsi" w:hAnsi="Arial"/>
    </w:rPr>
  </w:style>
  <w:style w:type="paragraph" w:customStyle="1" w:styleId="FD16439B2C9D48888067DD1DF159245A9">
    <w:name w:val="FD16439B2C9D48888067DD1DF159245A9"/>
    <w:rsid w:val="00A20E38"/>
    <w:pPr>
      <w:spacing w:after="200" w:line="276" w:lineRule="auto"/>
    </w:pPr>
    <w:rPr>
      <w:rFonts w:ascii="Arial" w:eastAsiaTheme="minorHAnsi" w:hAnsi="Arial"/>
    </w:rPr>
  </w:style>
  <w:style w:type="paragraph" w:customStyle="1" w:styleId="F237B030CDB14634A34AE6577A987E2E9">
    <w:name w:val="F237B030CDB14634A34AE6577A987E2E9"/>
    <w:rsid w:val="00A20E38"/>
    <w:pPr>
      <w:spacing w:after="200" w:line="276" w:lineRule="auto"/>
    </w:pPr>
    <w:rPr>
      <w:rFonts w:ascii="Arial" w:eastAsiaTheme="minorHAnsi" w:hAnsi="Arial"/>
    </w:rPr>
  </w:style>
  <w:style w:type="paragraph" w:customStyle="1" w:styleId="4693775C2CDD4A7B9266403A9A639E7D9">
    <w:name w:val="4693775C2CDD4A7B9266403A9A639E7D9"/>
    <w:rsid w:val="00A20E38"/>
    <w:pPr>
      <w:spacing w:after="200" w:line="276" w:lineRule="auto"/>
    </w:pPr>
    <w:rPr>
      <w:rFonts w:ascii="Arial" w:eastAsiaTheme="minorHAnsi" w:hAnsi="Arial"/>
    </w:rPr>
  </w:style>
  <w:style w:type="paragraph" w:customStyle="1" w:styleId="7D975D3EE9B742FEBA0F7C0D19219B569">
    <w:name w:val="7D975D3EE9B742FEBA0F7C0D19219B569"/>
    <w:rsid w:val="00A20E38"/>
    <w:pPr>
      <w:spacing w:after="200" w:line="276" w:lineRule="auto"/>
    </w:pPr>
    <w:rPr>
      <w:rFonts w:ascii="Arial" w:eastAsiaTheme="minorHAnsi" w:hAnsi="Arial"/>
    </w:rPr>
  </w:style>
  <w:style w:type="paragraph" w:customStyle="1" w:styleId="E42A6E43256542B893D5349F7FEBD1489">
    <w:name w:val="E42A6E43256542B893D5349F7FEBD1489"/>
    <w:rsid w:val="00A20E38"/>
    <w:pPr>
      <w:spacing w:after="200" w:line="276" w:lineRule="auto"/>
    </w:pPr>
    <w:rPr>
      <w:rFonts w:ascii="Arial" w:eastAsiaTheme="minorHAnsi" w:hAnsi="Arial"/>
    </w:rPr>
  </w:style>
  <w:style w:type="paragraph" w:customStyle="1" w:styleId="C99D3DBB51D54D77B5AA4268228D188F9">
    <w:name w:val="C99D3DBB51D54D77B5AA4268228D188F9"/>
    <w:rsid w:val="00A20E38"/>
    <w:pPr>
      <w:spacing w:after="200" w:line="276" w:lineRule="auto"/>
    </w:pPr>
    <w:rPr>
      <w:rFonts w:ascii="Arial" w:eastAsiaTheme="minorHAnsi" w:hAnsi="Arial"/>
    </w:rPr>
  </w:style>
  <w:style w:type="paragraph" w:customStyle="1" w:styleId="06A434ADD87D421D89FBA605DAF04F469">
    <w:name w:val="06A434ADD87D421D89FBA605DAF04F469"/>
    <w:rsid w:val="00A20E38"/>
    <w:pPr>
      <w:spacing w:after="200" w:line="276" w:lineRule="auto"/>
    </w:pPr>
    <w:rPr>
      <w:rFonts w:ascii="Arial" w:eastAsiaTheme="minorHAnsi" w:hAnsi="Arial"/>
    </w:rPr>
  </w:style>
  <w:style w:type="paragraph" w:customStyle="1" w:styleId="AC2E42973AC147DAB4EF40AFF24241699">
    <w:name w:val="AC2E42973AC147DAB4EF40AFF24241699"/>
    <w:rsid w:val="00A20E38"/>
    <w:pPr>
      <w:spacing w:after="200" w:line="276" w:lineRule="auto"/>
    </w:pPr>
    <w:rPr>
      <w:rFonts w:ascii="Arial" w:eastAsiaTheme="minorHAnsi" w:hAnsi="Arial"/>
    </w:rPr>
  </w:style>
  <w:style w:type="paragraph" w:customStyle="1" w:styleId="36504EC7F75240DCA275F3118A9C8E6D9">
    <w:name w:val="36504EC7F75240DCA275F3118A9C8E6D9"/>
    <w:rsid w:val="00A20E38"/>
    <w:pPr>
      <w:spacing w:after="200" w:line="276" w:lineRule="auto"/>
    </w:pPr>
    <w:rPr>
      <w:rFonts w:ascii="Arial" w:eastAsiaTheme="minorHAnsi" w:hAnsi="Arial"/>
    </w:rPr>
  </w:style>
  <w:style w:type="paragraph" w:customStyle="1" w:styleId="7527D9AE95F849ABB9DECB2FAC741BA09">
    <w:name w:val="7527D9AE95F849ABB9DECB2FAC741BA09"/>
    <w:rsid w:val="00A20E38"/>
    <w:pPr>
      <w:spacing w:after="200" w:line="276" w:lineRule="auto"/>
    </w:pPr>
    <w:rPr>
      <w:rFonts w:ascii="Arial" w:eastAsiaTheme="minorHAnsi" w:hAnsi="Arial"/>
    </w:rPr>
  </w:style>
  <w:style w:type="paragraph" w:customStyle="1" w:styleId="497A1B0CAA884E2593D33312DFAB806E9">
    <w:name w:val="497A1B0CAA884E2593D33312DFAB806E9"/>
    <w:rsid w:val="00A20E38"/>
    <w:pPr>
      <w:spacing w:after="200" w:line="276" w:lineRule="auto"/>
    </w:pPr>
    <w:rPr>
      <w:rFonts w:ascii="Arial" w:eastAsiaTheme="minorHAnsi" w:hAnsi="Arial"/>
    </w:rPr>
  </w:style>
  <w:style w:type="paragraph" w:customStyle="1" w:styleId="6893FA2AAAED4EA4BAF34559B177E7CD9">
    <w:name w:val="6893FA2AAAED4EA4BAF34559B177E7CD9"/>
    <w:rsid w:val="00A20E38"/>
    <w:pPr>
      <w:spacing w:after="200" w:line="276" w:lineRule="auto"/>
    </w:pPr>
    <w:rPr>
      <w:rFonts w:ascii="Arial" w:eastAsiaTheme="minorHAnsi" w:hAnsi="Arial"/>
    </w:rPr>
  </w:style>
  <w:style w:type="paragraph" w:customStyle="1" w:styleId="F3119A842F6C46D19DB56944065681B08">
    <w:name w:val="F3119A842F6C46D19DB56944065681B08"/>
    <w:rsid w:val="00A20E38"/>
    <w:pPr>
      <w:spacing w:after="200" w:line="276" w:lineRule="auto"/>
    </w:pPr>
    <w:rPr>
      <w:rFonts w:ascii="Arial" w:eastAsiaTheme="minorHAnsi" w:hAnsi="Arial"/>
    </w:rPr>
  </w:style>
  <w:style w:type="paragraph" w:customStyle="1" w:styleId="0701BBAAF58A41358D79F5C628BB01269">
    <w:name w:val="0701BBAAF58A41358D79F5C628BB01269"/>
    <w:rsid w:val="00A20E38"/>
    <w:pPr>
      <w:spacing w:after="200" w:line="276" w:lineRule="auto"/>
    </w:pPr>
    <w:rPr>
      <w:rFonts w:ascii="Arial" w:eastAsiaTheme="minorHAnsi" w:hAnsi="Arial"/>
    </w:rPr>
  </w:style>
  <w:style w:type="paragraph" w:customStyle="1" w:styleId="3BA3185E0E074742B5194A1740ECDC7D9">
    <w:name w:val="3BA3185E0E074742B5194A1740ECDC7D9"/>
    <w:rsid w:val="00A20E38"/>
    <w:pPr>
      <w:spacing w:after="200" w:line="276" w:lineRule="auto"/>
    </w:pPr>
    <w:rPr>
      <w:rFonts w:ascii="Arial" w:eastAsiaTheme="minorHAnsi" w:hAnsi="Arial"/>
    </w:rPr>
  </w:style>
  <w:style w:type="paragraph" w:customStyle="1" w:styleId="A86385F289FB404D82488A56516C57DE9">
    <w:name w:val="A86385F289FB404D82488A56516C57DE9"/>
    <w:rsid w:val="00A20E38"/>
    <w:pPr>
      <w:spacing w:after="200" w:line="276" w:lineRule="auto"/>
    </w:pPr>
    <w:rPr>
      <w:rFonts w:ascii="Arial" w:eastAsiaTheme="minorHAnsi" w:hAnsi="Arial"/>
    </w:rPr>
  </w:style>
  <w:style w:type="paragraph" w:customStyle="1" w:styleId="551EE92CD686466D8B5EE907BFEC9B1A9">
    <w:name w:val="551EE92CD686466D8B5EE907BFEC9B1A9"/>
    <w:rsid w:val="00A20E38"/>
    <w:pPr>
      <w:spacing w:after="200" w:line="276" w:lineRule="auto"/>
    </w:pPr>
    <w:rPr>
      <w:rFonts w:ascii="Arial" w:eastAsiaTheme="minorHAnsi" w:hAnsi="Arial"/>
    </w:rPr>
  </w:style>
  <w:style w:type="paragraph" w:customStyle="1" w:styleId="24147482CD6848349D3C25EAF280CA488">
    <w:name w:val="24147482CD6848349D3C25EAF280CA488"/>
    <w:rsid w:val="00A20E38"/>
    <w:pPr>
      <w:spacing w:after="200" w:line="276" w:lineRule="auto"/>
    </w:pPr>
    <w:rPr>
      <w:rFonts w:ascii="Arial" w:eastAsiaTheme="minorHAnsi" w:hAnsi="Arial"/>
    </w:rPr>
  </w:style>
  <w:style w:type="paragraph" w:customStyle="1" w:styleId="E905873811FB4DA9936586F86579B6C18">
    <w:name w:val="E905873811FB4DA9936586F86579B6C18"/>
    <w:rsid w:val="00A20E38"/>
    <w:pPr>
      <w:spacing w:after="200" w:line="276" w:lineRule="auto"/>
    </w:pPr>
    <w:rPr>
      <w:rFonts w:ascii="Arial" w:eastAsiaTheme="minorHAnsi" w:hAnsi="Arial"/>
    </w:rPr>
  </w:style>
  <w:style w:type="paragraph" w:customStyle="1" w:styleId="F9DD39F50C0143F0887F1A0A9E6A2D718">
    <w:name w:val="F9DD39F50C0143F0887F1A0A9E6A2D718"/>
    <w:rsid w:val="00A20E38"/>
    <w:pPr>
      <w:spacing w:after="200" w:line="276" w:lineRule="auto"/>
    </w:pPr>
    <w:rPr>
      <w:rFonts w:ascii="Arial" w:eastAsiaTheme="minorHAnsi" w:hAnsi="Arial"/>
    </w:rPr>
  </w:style>
  <w:style w:type="paragraph" w:customStyle="1" w:styleId="ADF65CDE7B084B91B5DD68D775C6A2378">
    <w:name w:val="ADF65CDE7B084B91B5DD68D775C6A2378"/>
    <w:rsid w:val="00A20E38"/>
    <w:pPr>
      <w:spacing w:after="200" w:line="276" w:lineRule="auto"/>
    </w:pPr>
    <w:rPr>
      <w:rFonts w:ascii="Arial" w:eastAsiaTheme="minorHAnsi" w:hAnsi="Arial"/>
    </w:rPr>
  </w:style>
  <w:style w:type="paragraph" w:customStyle="1" w:styleId="35610FB38FBE4B87B9D700B764B5DDD18">
    <w:name w:val="35610FB38FBE4B87B9D700B764B5DDD18"/>
    <w:rsid w:val="00A20E38"/>
    <w:pPr>
      <w:spacing w:after="200" w:line="276" w:lineRule="auto"/>
    </w:pPr>
    <w:rPr>
      <w:rFonts w:ascii="Arial" w:eastAsiaTheme="minorHAnsi" w:hAnsi="Arial"/>
    </w:rPr>
  </w:style>
  <w:style w:type="paragraph" w:customStyle="1" w:styleId="0B4E50AD7535476C900F973EC9112269">
    <w:name w:val="0B4E50AD7535476C900F973EC9112269"/>
    <w:rsid w:val="00A20E38"/>
  </w:style>
  <w:style w:type="paragraph" w:customStyle="1" w:styleId="9BD1F459772D4D1DAE3D1C11FF21ABB1">
    <w:name w:val="9BD1F459772D4D1DAE3D1C11FF21ABB1"/>
    <w:rsid w:val="00A20E38"/>
  </w:style>
  <w:style w:type="paragraph" w:customStyle="1" w:styleId="CD44F854D57F4D48885F23AE801AD405">
    <w:name w:val="CD44F854D57F4D48885F23AE801AD405"/>
    <w:rsid w:val="00A20E38"/>
  </w:style>
  <w:style w:type="paragraph" w:customStyle="1" w:styleId="9E1E2668EBD148E6B6C3696E293B434C">
    <w:name w:val="9E1E2668EBD148E6B6C3696E293B434C"/>
    <w:rsid w:val="00A20E38"/>
  </w:style>
  <w:style w:type="paragraph" w:customStyle="1" w:styleId="BF747868AC4F40D5AF4155184961C5659">
    <w:name w:val="BF747868AC4F40D5AF4155184961C5659"/>
    <w:rsid w:val="00450FC6"/>
    <w:pPr>
      <w:spacing w:after="200" w:line="276" w:lineRule="auto"/>
    </w:pPr>
    <w:rPr>
      <w:rFonts w:ascii="Arial" w:eastAsiaTheme="minorHAnsi" w:hAnsi="Arial"/>
    </w:rPr>
  </w:style>
  <w:style w:type="paragraph" w:customStyle="1" w:styleId="1BDB50AE78D6404489DF0BA17BCC91419">
    <w:name w:val="1BDB50AE78D6404489DF0BA17BCC91419"/>
    <w:rsid w:val="00450FC6"/>
    <w:pPr>
      <w:spacing w:after="200" w:line="276" w:lineRule="auto"/>
    </w:pPr>
    <w:rPr>
      <w:rFonts w:ascii="Arial" w:eastAsiaTheme="minorHAnsi" w:hAnsi="Arial"/>
    </w:rPr>
  </w:style>
  <w:style w:type="paragraph" w:customStyle="1" w:styleId="EC742BBC07C44E8BB2EEE0235C17170E10">
    <w:name w:val="EC742BBC07C44E8BB2EEE0235C17170E10"/>
    <w:rsid w:val="00450FC6"/>
    <w:pPr>
      <w:spacing w:after="200" w:line="276" w:lineRule="auto"/>
    </w:pPr>
    <w:rPr>
      <w:rFonts w:ascii="Arial" w:eastAsiaTheme="minorHAnsi" w:hAnsi="Arial"/>
    </w:rPr>
  </w:style>
  <w:style w:type="paragraph" w:customStyle="1" w:styleId="26979BC502614758858BE7A49A6347F010">
    <w:name w:val="26979BC502614758858BE7A49A6347F010"/>
    <w:rsid w:val="00450FC6"/>
    <w:pPr>
      <w:spacing w:after="200" w:line="276" w:lineRule="auto"/>
    </w:pPr>
    <w:rPr>
      <w:rFonts w:ascii="Arial" w:eastAsiaTheme="minorHAnsi" w:hAnsi="Arial"/>
    </w:rPr>
  </w:style>
  <w:style w:type="paragraph" w:customStyle="1" w:styleId="73B82FA8CA104F5584A1420FE24885226">
    <w:name w:val="73B82FA8CA104F5584A1420FE24885226"/>
    <w:rsid w:val="00450FC6"/>
    <w:pPr>
      <w:spacing w:after="200" w:line="276" w:lineRule="auto"/>
    </w:pPr>
    <w:rPr>
      <w:rFonts w:ascii="Arial" w:eastAsiaTheme="minorHAnsi" w:hAnsi="Arial"/>
    </w:rPr>
  </w:style>
  <w:style w:type="paragraph" w:customStyle="1" w:styleId="0ABED4273E164BA48A3C1397EDF913206">
    <w:name w:val="0ABED4273E164BA48A3C1397EDF913206"/>
    <w:rsid w:val="00450FC6"/>
    <w:pPr>
      <w:spacing w:after="200" w:line="276" w:lineRule="auto"/>
    </w:pPr>
    <w:rPr>
      <w:rFonts w:ascii="Arial" w:eastAsiaTheme="minorHAnsi" w:hAnsi="Arial"/>
    </w:rPr>
  </w:style>
  <w:style w:type="paragraph" w:customStyle="1" w:styleId="D2890FA798584702A8E7D34B8BFEE1C46">
    <w:name w:val="D2890FA798584702A8E7D34B8BFEE1C46"/>
    <w:rsid w:val="00450FC6"/>
    <w:pPr>
      <w:spacing w:after="200" w:line="276" w:lineRule="auto"/>
    </w:pPr>
    <w:rPr>
      <w:rFonts w:ascii="Arial" w:eastAsiaTheme="minorHAnsi" w:hAnsi="Arial"/>
    </w:rPr>
  </w:style>
  <w:style w:type="paragraph" w:customStyle="1" w:styleId="2F1B299248554A15927C3EF9F6826B8B10">
    <w:name w:val="2F1B299248554A15927C3EF9F6826B8B10"/>
    <w:rsid w:val="00450FC6"/>
    <w:pPr>
      <w:spacing w:after="200" w:line="276" w:lineRule="auto"/>
    </w:pPr>
    <w:rPr>
      <w:rFonts w:ascii="Arial" w:eastAsiaTheme="minorHAnsi" w:hAnsi="Arial"/>
    </w:rPr>
  </w:style>
  <w:style w:type="paragraph" w:customStyle="1" w:styleId="6F6F72358AFC456D8ADF4387016E86FE10">
    <w:name w:val="6F6F72358AFC456D8ADF4387016E86FE10"/>
    <w:rsid w:val="00450FC6"/>
    <w:pPr>
      <w:spacing w:after="200" w:line="276" w:lineRule="auto"/>
    </w:pPr>
    <w:rPr>
      <w:rFonts w:ascii="Arial" w:eastAsiaTheme="minorHAnsi" w:hAnsi="Arial"/>
    </w:rPr>
  </w:style>
  <w:style w:type="paragraph" w:customStyle="1" w:styleId="2183BBB5088A4FC48AB29F98C0F3A4AF10">
    <w:name w:val="2183BBB5088A4FC48AB29F98C0F3A4AF10"/>
    <w:rsid w:val="00450FC6"/>
    <w:pPr>
      <w:spacing w:after="200" w:line="276" w:lineRule="auto"/>
    </w:pPr>
    <w:rPr>
      <w:rFonts w:ascii="Arial" w:eastAsiaTheme="minorHAnsi" w:hAnsi="Arial"/>
    </w:rPr>
  </w:style>
  <w:style w:type="paragraph" w:customStyle="1" w:styleId="E7AB98D6474A4C29B6707E49A9CB8C682">
    <w:name w:val="E7AB98D6474A4C29B6707E49A9CB8C682"/>
    <w:rsid w:val="00450FC6"/>
    <w:pPr>
      <w:spacing w:after="200" w:line="276" w:lineRule="auto"/>
    </w:pPr>
    <w:rPr>
      <w:rFonts w:ascii="Arial" w:eastAsiaTheme="minorHAnsi" w:hAnsi="Arial"/>
    </w:rPr>
  </w:style>
  <w:style w:type="paragraph" w:customStyle="1" w:styleId="A1ED8E009AE14DFC9910DF1BFDDC866C10">
    <w:name w:val="A1ED8E009AE14DFC9910DF1BFDDC866C10"/>
    <w:rsid w:val="00450FC6"/>
    <w:pPr>
      <w:spacing w:after="200" w:line="276" w:lineRule="auto"/>
    </w:pPr>
    <w:rPr>
      <w:rFonts w:ascii="Arial" w:eastAsiaTheme="minorHAnsi" w:hAnsi="Arial"/>
    </w:rPr>
  </w:style>
  <w:style w:type="paragraph" w:customStyle="1" w:styleId="3DD0DDBB92FB4E6B8DC860179B36BE2F10">
    <w:name w:val="3DD0DDBB92FB4E6B8DC860179B36BE2F10"/>
    <w:rsid w:val="00450FC6"/>
    <w:pPr>
      <w:spacing w:after="200" w:line="276" w:lineRule="auto"/>
    </w:pPr>
    <w:rPr>
      <w:rFonts w:ascii="Arial" w:eastAsiaTheme="minorHAnsi" w:hAnsi="Arial"/>
    </w:rPr>
  </w:style>
  <w:style w:type="paragraph" w:customStyle="1" w:styleId="3B0830635BFD414AAE6286F4322ADE8B2">
    <w:name w:val="3B0830635BFD414AAE6286F4322ADE8B2"/>
    <w:rsid w:val="00450FC6"/>
    <w:pPr>
      <w:spacing w:after="200" w:line="276" w:lineRule="auto"/>
    </w:pPr>
    <w:rPr>
      <w:rFonts w:ascii="Arial" w:eastAsiaTheme="minorHAnsi" w:hAnsi="Arial"/>
    </w:rPr>
  </w:style>
  <w:style w:type="paragraph" w:customStyle="1" w:styleId="9A7331CF1B5547B19C4D7A804B67A4852">
    <w:name w:val="9A7331CF1B5547B19C4D7A804B67A4852"/>
    <w:rsid w:val="00450FC6"/>
    <w:pPr>
      <w:spacing w:after="200" w:line="276" w:lineRule="auto"/>
    </w:pPr>
    <w:rPr>
      <w:rFonts w:ascii="Arial" w:eastAsiaTheme="minorHAnsi" w:hAnsi="Arial"/>
    </w:rPr>
  </w:style>
  <w:style w:type="paragraph" w:customStyle="1" w:styleId="14DCFC708CB844AFB207F4ECFB56D35B10">
    <w:name w:val="14DCFC708CB844AFB207F4ECFB56D35B10"/>
    <w:rsid w:val="00450FC6"/>
    <w:pPr>
      <w:spacing w:after="200" w:line="276" w:lineRule="auto"/>
    </w:pPr>
    <w:rPr>
      <w:rFonts w:ascii="Arial" w:eastAsiaTheme="minorHAnsi" w:hAnsi="Arial"/>
    </w:rPr>
  </w:style>
  <w:style w:type="paragraph" w:customStyle="1" w:styleId="7274DA6094174DF48BF872F332895C9C10">
    <w:name w:val="7274DA6094174DF48BF872F332895C9C10"/>
    <w:rsid w:val="00450FC6"/>
    <w:pPr>
      <w:spacing w:after="200" w:line="276" w:lineRule="auto"/>
    </w:pPr>
    <w:rPr>
      <w:rFonts w:ascii="Arial" w:eastAsiaTheme="minorHAnsi" w:hAnsi="Arial"/>
    </w:rPr>
  </w:style>
  <w:style w:type="paragraph" w:customStyle="1" w:styleId="55592600CF6541E2A171F51735EBC55A10">
    <w:name w:val="55592600CF6541E2A171F51735EBC55A10"/>
    <w:rsid w:val="00450FC6"/>
    <w:pPr>
      <w:spacing w:after="200" w:line="276" w:lineRule="auto"/>
      <w:ind w:left="720"/>
      <w:contextualSpacing/>
    </w:pPr>
    <w:rPr>
      <w:rFonts w:eastAsiaTheme="minorHAnsi"/>
    </w:rPr>
  </w:style>
  <w:style w:type="paragraph" w:customStyle="1" w:styleId="554B16385C604D9489A241C7F35ACF0210">
    <w:name w:val="554B16385C604D9489A241C7F35ACF0210"/>
    <w:rsid w:val="00450FC6"/>
    <w:pPr>
      <w:spacing w:after="200" w:line="276" w:lineRule="auto"/>
      <w:ind w:left="720"/>
      <w:contextualSpacing/>
    </w:pPr>
    <w:rPr>
      <w:rFonts w:eastAsiaTheme="minorHAnsi"/>
    </w:rPr>
  </w:style>
  <w:style w:type="paragraph" w:customStyle="1" w:styleId="5D20DE2F81E248F89516F54D652FEBE610">
    <w:name w:val="5D20DE2F81E248F89516F54D652FEBE610"/>
    <w:rsid w:val="00450FC6"/>
    <w:pPr>
      <w:spacing w:after="200" w:line="276" w:lineRule="auto"/>
      <w:ind w:left="720"/>
      <w:contextualSpacing/>
    </w:pPr>
    <w:rPr>
      <w:rFonts w:eastAsiaTheme="minorHAnsi"/>
    </w:rPr>
  </w:style>
  <w:style w:type="paragraph" w:customStyle="1" w:styleId="6920335ABE194C32A6F84C96841E178C10">
    <w:name w:val="6920335ABE194C32A6F84C96841E178C10"/>
    <w:rsid w:val="00450FC6"/>
    <w:pPr>
      <w:spacing w:after="200" w:line="276" w:lineRule="auto"/>
    </w:pPr>
    <w:rPr>
      <w:rFonts w:ascii="Arial" w:eastAsiaTheme="minorHAnsi" w:hAnsi="Arial"/>
    </w:rPr>
  </w:style>
  <w:style w:type="paragraph" w:customStyle="1" w:styleId="F007CCC89A794D55A793129C0EB5AF4910">
    <w:name w:val="F007CCC89A794D55A793129C0EB5AF4910"/>
    <w:rsid w:val="00450FC6"/>
    <w:pPr>
      <w:spacing w:after="200" w:line="276" w:lineRule="auto"/>
    </w:pPr>
    <w:rPr>
      <w:rFonts w:ascii="Arial" w:eastAsiaTheme="minorHAnsi" w:hAnsi="Arial"/>
    </w:rPr>
  </w:style>
  <w:style w:type="paragraph" w:customStyle="1" w:styleId="676557D61BF54A8AA43A888C95CD252710">
    <w:name w:val="676557D61BF54A8AA43A888C95CD252710"/>
    <w:rsid w:val="00450FC6"/>
    <w:pPr>
      <w:spacing w:after="200" w:line="276" w:lineRule="auto"/>
    </w:pPr>
    <w:rPr>
      <w:rFonts w:ascii="Arial" w:eastAsiaTheme="minorHAnsi" w:hAnsi="Arial"/>
    </w:rPr>
  </w:style>
  <w:style w:type="paragraph" w:customStyle="1" w:styleId="C1A221E0862D4C4B91616590FFCC3AD210">
    <w:name w:val="C1A221E0862D4C4B91616590FFCC3AD210"/>
    <w:rsid w:val="00450FC6"/>
    <w:pPr>
      <w:spacing w:after="200" w:line="276" w:lineRule="auto"/>
    </w:pPr>
    <w:rPr>
      <w:rFonts w:ascii="Arial" w:eastAsiaTheme="minorHAnsi" w:hAnsi="Arial"/>
    </w:rPr>
  </w:style>
  <w:style w:type="paragraph" w:customStyle="1" w:styleId="32B08867FADF4E7A8C912CD9D3785F2810">
    <w:name w:val="32B08867FADF4E7A8C912CD9D3785F2810"/>
    <w:rsid w:val="00450FC6"/>
    <w:pPr>
      <w:spacing w:after="200" w:line="276" w:lineRule="auto"/>
    </w:pPr>
    <w:rPr>
      <w:rFonts w:ascii="Arial" w:eastAsiaTheme="minorHAnsi" w:hAnsi="Arial"/>
    </w:rPr>
  </w:style>
  <w:style w:type="paragraph" w:customStyle="1" w:styleId="25C0B953B422413296CDFC42BACC587410">
    <w:name w:val="25C0B953B422413296CDFC42BACC587410"/>
    <w:rsid w:val="00450FC6"/>
    <w:pPr>
      <w:spacing w:after="200" w:line="276" w:lineRule="auto"/>
    </w:pPr>
    <w:rPr>
      <w:rFonts w:ascii="Arial" w:eastAsiaTheme="minorHAnsi" w:hAnsi="Arial"/>
    </w:rPr>
  </w:style>
  <w:style w:type="paragraph" w:customStyle="1" w:styleId="0590EBF945E4408380A202BB2BEF665B10">
    <w:name w:val="0590EBF945E4408380A202BB2BEF665B10"/>
    <w:rsid w:val="00450FC6"/>
    <w:pPr>
      <w:spacing w:after="200" w:line="276" w:lineRule="auto"/>
    </w:pPr>
    <w:rPr>
      <w:rFonts w:ascii="Arial" w:eastAsiaTheme="minorHAnsi" w:hAnsi="Arial"/>
    </w:rPr>
  </w:style>
  <w:style w:type="paragraph" w:customStyle="1" w:styleId="AB4722D865B643DAB3A38038C9790F9C10">
    <w:name w:val="AB4722D865B643DAB3A38038C9790F9C10"/>
    <w:rsid w:val="00450FC6"/>
    <w:pPr>
      <w:spacing w:after="200" w:line="276" w:lineRule="auto"/>
    </w:pPr>
    <w:rPr>
      <w:rFonts w:ascii="Arial" w:eastAsiaTheme="minorHAnsi" w:hAnsi="Arial"/>
    </w:rPr>
  </w:style>
  <w:style w:type="paragraph" w:customStyle="1" w:styleId="7694775AF5484475A303252C49CF683A10">
    <w:name w:val="7694775AF5484475A303252C49CF683A10"/>
    <w:rsid w:val="00450FC6"/>
    <w:pPr>
      <w:spacing w:after="200" w:line="276" w:lineRule="auto"/>
    </w:pPr>
    <w:rPr>
      <w:rFonts w:ascii="Arial" w:eastAsiaTheme="minorHAnsi" w:hAnsi="Arial"/>
    </w:rPr>
  </w:style>
  <w:style w:type="paragraph" w:customStyle="1" w:styleId="FD16439B2C9D48888067DD1DF159245A10">
    <w:name w:val="FD16439B2C9D48888067DD1DF159245A10"/>
    <w:rsid w:val="00450FC6"/>
    <w:pPr>
      <w:spacing w:after="200" w:line="276" w:lineRule="auto"/>
    </w:pPr>
    <w:rPr>
      <w:rFonts w:ascii="Arial" w:eastAsiaTheme="minorHAnsi" w:hAnsi="Arial"/>
    </w:rPr>
  </w:style>
  <w:style w:type="paragraph" w:customStyle="1" w:styleId="F237B030CDB14634A34AE6577A987E2E10">
    <w:name w:val="F237B030CDB14634A34AE6577A987E2E10"/>
    <w:rsid w:val="00450FC6"/>
    <w:pPr>
      <w:spacing w:after="200" w:line="276" w:lineRule="auto"/>
    </w:pPr>
    <w:rPr>
      <w:rFonts w:ascii="Arial" w:eastAsiaTheme="minorHAnsi" w:hAnsi="Arial"/>
    </w:rPr>
  </w:style>
  <w:style w:type="paragraph" w:customStyle="1" w:styleId="4693775C2CDD4A7B9266403A9A639E7D10">
    <w:name w:val="4693775C2CDD4A7B9266403A9A639E7D10"/>
    <w:rsid w:val="00450FC6"/>
    <w:pPr>
      <w:spacing w:after="200" w:line="276" w:lineRule="auto"/>
    </w:pPr>
    <w:rPr>
      <w:rFonts w:ascii="Arial" w:eastAsiaTheme="minorHAnsi" w:hAnsi="Arial"/>
    </w:rPr>
  </w:style>
  <w:style w:type="paragraph" w:customStyle="1" w:styleId="7D975D3EE9B742FEBA0F7C0D19219B5610">
    <w:name w:val="7D975D3EE9B742FEBA0F7C0D19219B5610"/>
    <w:rsid w:val="00450FC6"/>
    <w:pPr>
      <w:spacing w:after="200" w:line="276" w:lineRule="auto"/>
    </w:pPr>
    <w:rPr>
      <w:rFonts w:ascii="Arial" w:eastAsiaTheme="minorHAnsi" w:hAnsi="Arial"/>
    </w:rPr>
  </w:style>
  <w:style w:type="paragraph" w:customStyle="1" w:styleId="E42A6E43256542B893D5349F7FEBD14810">
    <w:name w:val="E42A6E43256542B893D5349F7FEBD14810"/>
    <w:rsid w:val="00450FC6"/>
    <w:pPr>
      <w:spacing w:after="200" w:line="276" w:lineRule="auto"/>
    </w:pPr>
    <w:rPr>
      <w:rFonts w:ascii="Arial" w:eastAsiaTheme="minorHAnsi" w:hAnsi="Arial"/>
    </w:rPr>
  </w:style>
  <w:style w:type="paragraph" w:customStyle="1" w:styleId="C99D3DBB51D54D77B5AA4268228D188F10">
    <w:name w:val="C99D3DBB51D54D77B5AA4268228D188F10"/>
    <w:rsid w:val="00450FC6"/>
    <w:pPr>
      <w:spacing w:after="200" w:line="276" w:lineRule="auto"/>
    </w:pPr>
    <w:rPr>
      <w:rFonts w:ascii="Arial" w:eastAsiaTheme="minorHAnsi" w:hAnsi="Arial"/>
    </w:rPr>
  </w:style>
  <w:style w:type="paragraph" w:customStyle="1" w:styleId="06A434ADD87D421D89FBA605DAF04F4610">
    <w:name w:val="06A434ADD87D421D89FBA605DAF04F4610"/>
    <w:rsid w:val="00450FC6"/>
    <w:pPr>
      <w:spacing w:after="200" w:line="276" w:lineRule="auto"/>
    </w:pPr>
    <w:rPr>
      <w:rFonts w:ascii="Arial" w:eastAsiaTheme="minorHAnsi" w:hAnsi="Arial"/>
    </w:rPr>
  </w:style>
  <w:style w:type="paragraph" w:customStyle="1" w:styleId="AC2E42973AC147DAB4EF40AFF242416910">
    <w:name w:val="AC2E42973AC147DAB4EF40AFF242416910"/>
    <w:rsid w:val="00450FC6"/>
    <w:pPr>
      <w:spacing w:after="200" w:line="276" w:lineRule="auto"/>
    </w:pPr>
    <w:rPr>
      <w:rFonts w:ascii="Arial" w:eastAsiaTheme="minorHAnsi" w:hAnsi="Arial"/>
    </w:rPr>
  </w:style>
  <w:style w:type="paragraph" w:customStyle="1" w:styleId="36504EC7F75240DCA275F3118A9C8E6D10">
    <w:name w:val="36504EC7F75240DCA275F3118A9C8E6D10"/>
    <w:rsid w:val="00450FC6"/>
    <w:pPr>
      <w:spacing w:after="200" w:line="276" w:lineRule="auto"/>
    </w:pPr>
    <w:rPr>
      <w:rFonts w:ascii="Arial" w:eastAsiaTheme="minorHAnsi" w:hAnsi="Arial"/>
    </w:rPr>
  </w:style>
  <w:style w:type="paragraph" w:customStyle="1" w:styleId="7527D9AE95F849ABB9DECB2FAC741BA010">
    <w:name w:val="7527D9AE95F849ABB9DECB2FAC741BA010"/>
    <w:rsid w:val="00450FC6"/>
    <w:pPr>
      <w:spacing w:after="200" w:line="276" w:lineRule="auto"/>
    </w:pPr>
    <w:rPr>
      <w:rFonts w:ascii="Arial" w:eastAsiaTheme="minorHAnsi" w:hAnsi="Arial"/>
    </w:rPr>
  </w:style>
  <w:style w:type="paragraph" w:customStyle="1" w:styleId="497A1B0CAA884E2593D33312DFAB806E10">
    <w:name w:val="497A1B0CAA884E2593D33312DFAB806E10"/>
    <w:rsid w:val="00450FC6"/>
    <w:pPr>
      <w:spacing w:after="200" w:line="276" w:lineRule="auto"/>
    </w:pPr>
    <w:rPr>
      <w:rFonts w:ascii="Arial" w:eastAsiaTheme="minorHAnsi" w:hAnsi="Arial"/>
    </w:rPr>
  </w:style>
  <w:style w:type="paragraph" w:customStyle="1" w:styleId="6893FA2AAAED4EA4BAF34559B177E7CD10">
    <w:name w:val="6893FA2AAAED4EA4BAF34559B177E7CD10"/>
    <w:rsid w:val="00450FC6"/>
    <w:pPr>
      <w:spacing w:after="200" w:line="276" w:lineRule="auto"/>
    </w:pPr>
    <w:rPr>
      <w:rFonts w:ascii="Arial" w:eastAsiaTheme="minorHAnsi" w:hAnsi="Arial"/>
    </w:rPr>
  </w:style>
  <w:style w:type="paragraph" w:customStyle="1" w:styleId="F3119A842F6C46D19DB56944065681B09">
    <w:name w:val="F3119A842F6C46D19DB56944065681B09"/>
    <w:rsid w:val="00450FC6"/>
    <w:pPr>
      <w:spacing w:after="200" w:line="276" w:lineRule="auto"/>
    </w:pPr>
    <w:rPr>
      <w:rFonts w:ascii="Arial" w:eastAsiaTheme="minorHAnsi" w:hAnsi="Arial"/>
    </w:rPr>
  </w:style>
  <w:style w:type="paragraph" w:customStyle="1" w:styleId="0701BBAAF58A41358D79F5C628BB012610">
    <w:name w:val="0701BBAAF58A41358D79F5C628BB012610"/>
    <w:rsid w:val="00450FC6"/>
    <w:pPr>
      <w:spacing w:after="200" w:line="276" w:lineRule="auto"/>
    </w:pPr>
    <w:rPr>
      <w:rFonts w:ascii="Arial" w:eastAsiaTheme="minorHAnsi" w:hAnsi="Arial"/>
    </w:rPr>
  </w:style>
  <w:style w:type="paragraph" w:customStyle="1" w:styleId="3BA3185E0E074742B5194A1740ECDC7D10">
    <w:name w:val="3BA3185E0E074742B5194A1740ECDC7D10"/>
    <w:rsid w:val="00450FC6"/>
    <w:pPr>
      <w:spacing w:after="200" w:line="276" w:lineRule="auto"/>
    </w:pPr>
    <w:rPr>
      <w:rFonts w:ascii="Arial" w:eastAsiaTheme="minorHAnsi" w:hAnsi="Arial"/>
    </w:rPr>
  </w:style>
  <w:style w:type="paragraph" w:customStyle="1" w:styleId="A86385F289FB404D82488A56516C57DE10">
    <w:name w:val="A86385F289FB404D82488A56516C57DE10"/>
    <w:rsid w:val="00450FC6"/>
    <w:pPr>
      <w:spacing w:after="200" w:line="276" w:lineRule="auto"/>
    </w:pPr>
    <w:rPr>
      <w:rFonts w:ascii="Arial" w:eastAsiaTheme="minorHAnsi" w:hAnsi="Arial"/>
    </w:rPr>
  </w:style>
  <w:style w:type="paragraph" w:customStyle="1" w:styleId="551EE92CD686466D8B5EE907BFEC9B1A10">
    <w:name w:val="551EE92CD686466D8B5EE907BFEC9B1A10"/>
    <w:rsid w:val="00450FC6"/>
    <w:pPr>
      <w:spacing w:after="200" w:line="276" w:lineRule="auto"/>
    </w:pPr>
    <w:rPr>
      <w:rFonts w:ascii="Arial" w:eastAsiaTheme="minorHAnsi" w:hAnsi="Arial"/>
    </w:rPr>
  </w:style>
  <w:style w:type="paragraph" w:customStyle="1" w:styleId="24147482CD6848349D3C25EAF280CA489">
    <w:name w:val="24147482CD6848349D3C25EAF280CA489"/>
    <w:rsid w:val="00450FC6"/>
    <w:pPr>
      <w:spacing w:after="200" w:line="276" w:lineRule="auto"/>
    </w:pPr>
    <w:rPr>
      <w:rFonts w:ascii="Arial" w:eastAsiaTheme="minorHAnsi" w:hAnsi="Arial"/>
    </w:rPr>
  </w:style>
  <w:style w:type="paragraph" w:customStyle="1" w:styleId="E905873811FB4DA9936586F86579B6C19">
    <w:name w:val="E905873811FB4DA9936586F86579B6C19"/>
    <w:rsid w:val="00450FC6"/>
    <w:pPr>
      <w:spacing w:after="200" w:line="276" w:lineRule="auto"/>
    </w:pPr>
    <w:rPr>
      <w:rFonts w:ascii="Arial" w:eastAsiaTheme="minorHAnsi" w:hAnsi="Arial"/>
    </w:rPr>
  </w:style>
  <w:style w:type="paragraph" w:customStyle="1" w:styleId="F9DD39F50C0143F0887F1A0A9E6A2D719">
    <w:name w:val="F9DD39F50C0143F0887F1A0A9E6A2D719"/>
    <w:rsid w:val="00450FC6"/>
    <w:pPr>
      <w:spacing w:after="200" w:line="276" w:lineRule="auto"/>
    </w:pPr>
    <w:rPr>
      <w:rFonts w:ascii="Arial" w:eastAsiaTheme="minorHAnsi" w:hAnsi="Arial"/>
    </w:rPr>
  </w:style>
  <w:style w:type="paragraph" w:customStyle="1" w:styleId="ADF65CDE7B084B91B5DD68D775C6A2379">
    <w:name w:val="ADF65CDE7B084B91B5DD68D775C6A2379"/>
    <w:rsid w:val="00450FC6"/>
    <w:pPr>
      <w:spacing w:after="200" w:line="276" w:lineRule="auto"/>
    </w:pPr>
    <w:rPr>
      <w:rFonts w:ascii="Arial" w:eastAsiaTheme="minorHAnsi" w:hAnsi="Arial"/>
    </w:rPr>
  </w:style>
  <w:style w:type="paragraph" w:customStyle="1" w:styleId="35610FB38FBE4B87B9D700B764B5DDD19">
    <w:name w:val="35610FB38FBE4B87B9D700B764B5DDD19"/>
    <w:rsid w:val="00450FC6"/>
    <w:pPr>
      <w:spacing w:after="200" w:line="276" w:lineRule="auto"/>
    </w:pPr>
    <w:rPr>
      <w:rFonts w:ascii="Arial" w:eastAsiaTheme="minorHAnsi" w:hAnsi="Arial"/>
    </w:rPr>
  </w:style>
  <w:style w:type="paragraph" w:customStyle="1" w:styleId="BF747868AC4F40D5AF4155184961C56510">
    <w:name w:val="BF747868AC4F40D5AF4155184961C56510"/>
    <w:rsid w:val="00450FC6"/>
    <w:pPr>
      <w:spacing w:after="200" w:line="276" w:lineRule="auto"/>
    </w:pPr>
    <w:rPr>
      <w:rFonts w:ascii="Arial" w:eastAsiaTheme="minorHAnsi" w:hAnsi="Arial"/>
    </w:rPr>
  </w:style>
  <w:style w:type="paragraph" w:customStyle="1" w:styleId="1BDB50AE78D6404489DF0BA17BCC914110">
    <w:name w:val="1BDB50AE78D6404489DF0BA17BCC914110"/>
    <w:rsid w:val="00450FC6"/>
    <w:pPr>
      <w:spacing w:after="200" w:line="276" w:lineRule="auto"/>
    </w:pPr>
    <w:rPr>
      <w:rFonts w:ascii="Arial" w:eastAsiaTheme="minorHAnsi" w:hAnsi="Arial"/>
    </w:rPr>
  </w:style>
  <w:style w:type="paragraph" w:customStyle="1" w:styleId="EC742BBC07C44E8BB2EEE0235C17170E11">
    <w:name w:val="EC742BBC07C44E8BB2EEE0235C17170E11"/>
    <w:rsid w:val="00450FC6"/>
    <w:pPr>
      <w:spacing w:after="200" w:line="276" w:lineRule="auto"/>
    </w:pPr>
    <w:rPr>
      <w:rFonts w:ascii="Arial" w:eastAsiaTheme="minorHAnsi" w:hAnsi="Arial"/>
    </w:rPr>
  </w:style>
  <w:style w:type="paragraph" w:customStyle="1" w:styleId="26979BC502614758858BE7A49A6347F011">
    <w:name w:val="26979BC502614758858BE7A49A6347F011"/>
    <w:rsid w:val="00450FC6"/>
    <w:pPr>
      <w:spacing w:after="200" w:line="276" w:lineRule="auto"/>
    </w:pPr>
    <w:rPr>
      <w:rFonts w:ascii="Arial" w:eastAsiaTheme="minorHAnsi" w:hAnsi="Arial"/>
    </w:rPr>
  </w:style>
  <w:style w:type="paragraph" w:customStyle="1" w:styleId="73B82FA8CA104F5584A1420FE24885227">
    <w:name w:val="73B82FA8CA104F5584A1420FE24885227"/>
    <w:rsid w:val="00450FC6"/>
    <w:pPr>
      <w:spacing w:after="200" w:line="276" w:lineRule="auto"/>
    </w:pPr>
    <w:rPr>
      <w:rFonts w:ascii="Arial" w:eastAsiaTheme="minorHAnsi" w:hAnsi="Arial"/>
    </w:rPr>
  </w:style>
  <w:style w:type="paragraph" w:customStyle="1" w:styleId="0ABED4273E164BA48A3C1397EDF913207">
    <w:name w:val="0ABED4273E164BA48A3C1397EDF913207"/>
    <w:rsid w:val="00450FC6"/>
    <w:pPr>
      <w:spacing w:after="200" w:line="276" w:lineRule="auto"/>
    </w:pPr>
    <w:rPr>
      <w:rFonts w:ascii="Arial" w:eastAsiaTheme="minorHAnsi" w:hAnsi="Arial"/>
    </w:rPr>
  </w:style>
  <w:style w:type="paragraph" w:customStyle="1" w:styleId="D2890FA798584702A8E7D34B8BFEE1C47">
    <w:name w:val="D2890FA798584702A8E7D34B8BFEE1C47"/>
    <w:rsid w:val="00450FC6"/>
    <w:pPr>
      <w:spacing w:after="200" w:line="276" w:lineRule="auto"/>
    </w:pPr>
    <w:rPr>
      <w:rFonts w:ascii="Arial" w:eastAsiaTheme="minorHAnsi" w:hAnsi="Arial"/>
    </w:rPr>
  </w:style>
  <w:style w:type="paragraph" w:customStyle="1" w:styleId="2F1B299248554A15927C3EF9F6826B8B11">
    <w:name w:val="2F1B299248554A15927C3EF9F6826B8B11"/>
    <w:rsid w:val="00450FC6"/>
    <w:pPr>
      <w:spacing w:after="200" w:line="276" w:lineRule="auto"/>
    </w:pPr>
    <w:rPr>
      <w:rFonts w:ascii="Arial" w:eastAsiaTheme="minorHAnsi" w:hAnsi="Arial"/>
    </w:rPr>
  </w:style>
  <w:style w:type="paragraph" w:customStyle="1" w:styleId="6F6F72358AFC456D8ADF4387016E86FE11">
    <w:name w:val="6F6F72358AFC456D8ADF4387016E86FE11"/>
    <w:rsid w:val="00450FC6"/>
    <w:pPr>
      <w:spacing w:after="200" w:line="276" w:lineRule="auto"/>
    </w:pPr>
    <w:rPr>
      <w:rFonts w:ascii="Arial" w:eastAsiaTheme="minorHAnsi" w:hAnsi="Arial"/>
    </w:rPr>
  </w:style>
  <w:style w:type="paragraph" w:customStyle="1" w:styleId="2183BBB5088A4FC48AB29F98C0F3A4AF11">
    <w:name w:val="2183BBB5088A4FC48AB29F98C0F3A4AF11"/>
    <w:rsid w:val="00450FC6"/>
    <w:pPr>
      <w:spacing w:after="200" w:line="276" w:lineRule="auto"/>
    </w:pPr>
    <w:rPr>
      <w:rFonts w:ascii="Arial" w:eastAsiaTheme="minorHAnsi" w:hAnsi="Arial"/>
    </w:rPr>
  </w:style>
  <w:style w:type="paragraph" w:customStyle="1" w:styleId="E7AB98D6474A4C29B6707E49A9CB8C683">
    <w:name w:val="E7AB98D6474A4C29B6707E49A9CB8C683"/>
    <w:rsid w:val="00450FC6"/>
    <w:pPr>
      <w:spacing w:after="200" w:line="276" w:lineRule="auto"/>
    </w:pPr>
    <w:rPr>
      <w:rFonts w:ascii="Arial" w:eastAsiaTheme="minorHAnsi" w:hAnsi="Arial"/>
    </w:rPr>
  </w:style>
  <w:style w:type="paragraph" w:customStyle="1" w:styleId="A1ED8E009AE14DFC9910DF1BFDDC866C11">
    <w:name w:val="A1ED8E009AE14DFC9910DF1BFDDC866C11"/>
    <w:rsid w:val="00450FC6"/>
    <w:pPr>
      <w:spacing w:after="200" w:line="276" w:lineRule="auto"/>
    </w:pPr>
    <w:rPr>
      <w:rFonts w:ascii="Arial" w:eastAsiaTheme="minorHAnsi" w:hAnsi="Arial"/>
    </w:rPr>
  </w:style>
  <w:style w:type="paragraph" w:customStyle="1" w:styleId="3DD0DDBB92FB4E6B8DC860179B36BE2F11">
    <w:name w:val="3DD0DDBB92FB4E6B8DC860179B36BE2F11"/>
    <w:rsid w:val="00450FC6"/>
    <w:pPr>
      <w:spacing w:after="200" w:line="276" w:lineRule="auto"/>
    </w:pPr>
    <w:rPr>
      <w:rFonts w:ascii="Arial" w:eastAsiaTheme="minorHAnsi" w:hAnsi="Arial"/>
    </w:rPr>
  </w:style>
  <w:style w:type="paragraph" w:customStyle="1" w:styleId="3B0830635BFD414AAE6286F4322ADE8B3">
    <w:name w:val="3B0830635BFD414AAE6286F4322ADE8B3"/>
    <w:rsid w:val="00450FC6"/>
    <w:pPr>
      <w:spacing w:after="200" w:line="276" w:lineRule="auto"/>
    </w:pPr>
    <w:rPr>
      <w:rFonts w:ascii="Arial" w:eastAsiaTheme="minorHAnsi" w:hAnsi="Arial"/>
    </w:rPr>
  </w:style>
  <w:style w:type="paragraph" w:customStyle="1" w:styleId="9A7331CF1B5547B19C4D7A804B67A4853">
    <w:name w:val="9A7331CF1B5547B19C4D7A804B67A4853"/>
    <w:rsid w:val="00450FC6"/>
    <w:pPr>
      <w:spacing w:after="200" w:line="276" w:lineRule="auto"/>
    </w:pPr>
    <w:rPr>
      <w:rFonts w:ascii="Arial" w:eastAsiaTheme="minorHAnsi" w:hAnsi="Arial"/>
    </w:rPr>
  </w:style>
  <w:style w:type="paragraph" w:customStyle="1" w:styleId="14DCFC708CB844AFB207F4ECFB56D35B11">
    <w:name w:val="14DCFC708CB844AFB207F4ECFB56D35B11"/>
    <w:rsid w:val="00450FC6"/>
    <w:pPr>
      <w:spacing w:after="200" w:line="276" w:lineRule="auto"/>
    </w:pPr>
    <w:rPr>
      <w:rFonts w:ascii="Arial" w:eastAsiaTheme="minorHAnsi" w:hAnsi="Arial"/>
    </w:rPr>
  </w:style>
  <w:style w:type="paragraph" w:customStyle="1" w:styleId="7274DA6094174DF48BF872F332895C9C11">
    <w:name w:val="7274DA6094174DF48BF872F332895C9C11"/>
    <w:rsid w:val="00450FC6"/>
    <w:pPr>
      <w:spacing w:after="200" w:line="276" w:lineRule="auto"/>
    </w:pPr>
    <w:rPr>
      <w:rFonts w:ascii="Arial" w:eastAsiaTheme="minorHAnsi" w:hAnsi="Arial"/>
    </w:rPr>
  </w:style>
  <w:style w:type="paragraph" w:customStyle="1" w:styleId="55592600CF6541E2A171F51735EBC55A11">
    <w:name w:val="55592600CF6541E2A171F51735EBC55A11"/>
    <w:rsid w:val="00450FC6"/>
    <w:pPr>
      <w:spacing w:after="200" w:line="276" w:lineRule="auto"/>
      <w:ind w:left="720"/>
      <w:contextualSpacing/>
    </w:pPr>
    <w:rPr>
      <w:rFonts w:eastAsiaTheme="minorHAnsi"/>
    </w:rPr>
  </w:style>
  <w:style w:type="paragraph" w:customStyle="1" w:styleId="554B16385C604D9489A241C7F35ACF0211">
    <w:name w:val="554B16385C604D9489A241C7F35ACF0211"/>
    <w:rsid w:val="00450FC6"/>
    <w:pPr>
      <w:spacing w:after="200" w:line="276" w:lineRule="auto"/>
      <w:ind w:left="720"/>
      <w:contextualSpacing/>
    </w:pPr>
    <w:rPr>
      <w:rFonts w:eastAsiaTheme="minorHAnsi"/>
    </w:rPr>
  </w:style>
  <w:style w:type="paragraph" w:customStyle="1" w:styleId="5D20DE2F81E248F89516F54D652FEBE611">
    <w:name w:val="5D20DE2F81E248F89516F54D652FEBE611"/>
    <w:rsid w:val="00450FC6"/>
    <w:pPr>
      <w:spacing w:after="200" w:line="276" w:lineRule="auto"/>
      <w:ind w:left="720"/>
      <w:contextualSpacing/>
    </w:pPr>
    <w:rPr>
      <w:rFonts w:eastAsiaTheme="minorHAnsi"/>
    </w:rPr>
  </w:style>
  <w:style w:type="paragraph" w:customStyle="1" w:styleId="6920335ABE194C32A6F84C96841E178C11">
    <w:name w:val="6920335ABE194C32A6F84C96841E178C11"/>
    <w:rsid w:val="00450FC6"/>
    <w:pPr>
      <w:spacing w:after="200" w:line="276" w:lineRule="auto"/>
    </w:pPr>
    <w:rPr>
      <w:rFonts w:ascii="Arial" w:eastAsiaTheme="minorHAnsi" w:hAnsi="Arial"/>
    </w:rPr>
  </w:style>
  <w:style w:type="paragraph" w:customStyle="1" w:styleId="F007CCC89A794D55A793129C0EB5AF4911">
    <w:name w:val="F007CCC89A794D55A793129C0EB5AF4911"/>
    <w:rsid w:val="00450FC6"/>
    <w:pPr>
      <w:spacing w:after="200" w:line="276" w:lineRule="auto"/>
    </w:pPr>
    <w:rPr>
      <w:rFonts w:ascii="Arial" w:eastAsiaTheme="minorHAnsi" w:hAnsi="Arial"/>
    </w:rPr>
  </w:style>
  <w:style w:type="paragraph" w:customStyle="1" w:styleId="676557D61BF54A8AA43A888C95CD252711">
    <w:name w:val="676557D61BF54A8AA43A888C95CD252711"/>
    <w:rsid w:val="00450FC6"/>
    <w:pPr>
      <w:spacing w:after="200" w:line="276" w:lineRule="auto"/>
    </w:pPr>
    <w:rPr>
      <w:rFonts w:ascii="Arial" w:eastAsiaTheme="minorHAnsi" w:hAnsi="Arial"/>
    </w:rPr>
  </w:style>
  <w:style w:type="paragraph" w:customStyle="1" w:styleId="C1A221E0862D4C4B91616590FFCC3AD211">
    <w:name w:val="C1A221E0862D4C4B91616590FFCC3AD211"/>
    <w:rsid w:val="00450FC6"/>
    <w:pPr>
      <w:spacing w:after="200" w:line="276" w:lineRule="auto"/>
    </w:pPr>
    <w:rPr>
      <w:rFonts w:ascii="Arial" w:eastAsiaTheme="minorHAnsi" w:hAnsi="Arial"/>
    </w:rPr>
  </w:style>
  <w:style w:type="paragraph" w:customStyle="1" w:styleId="32B08867FADF4E7A8C912CD9D3785F2811">
    <w:name w:val="32B08867FADF4E7A8C912CD9D3785F2811"/>
    <w:rsid w:val="00450FC6"/>
    <w:pPr>
      <w:spacing w:after="200" w:line="276" w:lineRule="auto"/>
    </w:pPr>
    <w:rPr>
      <w:rFonts w:ascii="Arial" w:eastAsiaTheme="minorHAnsi" w:hAnsi="Arial"/>
    </w:rPr>
  </w:style>
  <w:style w:type="paragraph" w:customStyle="1" w:styleId="25C0B953B422413296CDFC42BACC587411">
    <w:name w:val="25C0B953B422413296CDFC42BACC587411"/>
    <w:rsid w:val="00450FC6"/>
    <w:pPr>
      <w:spacing w:after="200" w:line="276" w:lineRule="auto"/>
    </w:pPr>
    <w:rPr>
      <w:rFonts w:ascii="Arial" w:eastAsiaTheme="minorHAnsi" w:hAnsi="Arial"/>
    </w:rPr>
  </w:style>
  <w:style w:type="paragraph" w:customStyle="1" w:styleId="0590EBF945E4408380A202BB2BEF665B11">
    <w:name w:val="0590EBF945E4408380A202BB2BEF665B11"/>
    <w:rsid w:val="00450FC6"/>
    <w:pPr>
      <w:spacing w:after="200" w:line="276" w:lineRule="auto"/>
    </w:pPr>
    <w:rPr>
      <w:rFonts w:ascii="Arial" w:eastAsiaTheme="minorHAnsi" w:hAnsi="Arial"/>
    </w:rPr>
  </w:style>
  <w:style w:type="paragraph" w:customStyle="1" w:styleId="AB4722D865B643DAB3A38038C9790F9C11">
    <w:name w:val="AB4722D865B643DAB3A38038C9790F9C11"/>
    <w:rsid w:val="00450FC6"/>
    <w:pPr>
      <w:spacing w:after="200" w:line="276" w:lineRule="auto"/>
    </w:pPr>
    <w:rPr>
      <w:rFonts w:ascii="Arial" w:eastAsiaTheme="minorHAnsi" w:hAnsi="Arial"/>
    </w:rPr>
  </w:style>
  <w:style w:type="paragraph" w:customStyle="1" w:styleId="7694775AF5484475A303252C49CF683A11">
    <w:name w:val="7694775AF5484475A303252C49CF683A11"/>
    <w:rsid w:val="00450FC6"/>
    <w:pPr>
      <w:spacing w:after="200" w:line="276" w:lineRule="auto"/>
    </w:pPr>
    <w:rPr>
      <w:rFonts w:ascii="Arial" w:eastAsiaTheme="minorHAnsi" w:hAnsi="Arial"/>
    </w:rPr>
  </w:style>
  <w:style w:type="paragraph" w:customStyle="1" w:styleId="FD16439B2C9D48888067DD1DF159245A11">
    <w:name w:val="FD16439B2C9D48888067DD1DF159245A11"/>
    <w:rsid w:val="00450FC6"/>
    <w:pPr>
      <w:spacing w:after="200" w:line="276" w:lineRule="auto"/>
    </w:pPr>
    <w:rPr>
      <w:rFonts w:ascii="Arial" w:eastAsiaTheme="minorHAnsi" w:hAnsi="Arial"/>
    </w:rPr>
  </w:style>
  <w:style w:type="paragraph" w:customStyle="1" w:styleId="F237B030CDB14634A34AE6577A987E2E11">
    <w:name w:val="F237B030CDB14634A34AE6577A987E2E11"/>
    <w:rsid w:val="00450FC6"/>
    <w:pPr>
      <w:spacing w:after="200" w:line="276" w:lineRule="auto"/>
    </w:pPr>
    <w:rPr>
      <w:rFonts w:ascii="Arial" w:eastAsiaTheme="minorHAnsi" w:hAnsi="Arial"/>
    </w:rPr>
  </w:style>
  <w:style w:type="paragraph" w:customStyle="1" w:styleId="4693775C2CDD4A7B9266403A9A639E7D11">
    <w:name w:val="4693775C2CDD4A7B9266403A9A639E7D11"/>
    <w:rsid w:val="00450FC6"/>
    <w:pPr>
      <w:spacing w:after="200" w:line="276" w:lineRule="auto"/>
    </w:pPr>
    <w:rPr>
      <w:rFonts w:ascii="Arial" w:eastAsiaTheme="minorHAnsi" w:hAnsi="Arial"/>
    </w:rPr>
  </w:style>
  <w:style w:type="paragraph" w:customStyle="1" w:styleId="7D975D3EE9B742FEBA0F7C0D19219B5611">
    <w:name w:val="7D975D3EE9B742FEBA0F7C0D19219B5611"/>
    <w:rsid w:val="00450FC6"/>
    <w:pPr>
      <w:spacing w:after="200" w:line="276" w:lineRule="auto"/>
    </w:pPr>
    <w:rPr>
      <w:rFonts w:ascii="Arial" w:eastAsiaTheme="minorHAnsi" w:hAnsi="Arial"/>
    </w:rPr>
  </w:style>
  <w:style w:type="paragraph" w:customStyle="1" w:styleId="E42A6E43256542B893D5349F7FEBD14811">
    <w:name w:val="E42A6E43256542B893D5349F7FEBD14811"/>
    <w:rsid w:val="00450FC6"/>
    <w:pPr>
      <w:spacing w:after="200" w:line="276" w:lineRule="auto"/>
    </w:pPr>
    <w:rPr>
      <w:rFonts w:ascii="Arial" w:eastAsiaTheme="minorHAnsi" w:hAnsi="Arial"/>
    </w:rPr>
  </w:style>
  <w:style w:type="paragraph" w:customStyle="1" w:styleId="C99D3DBB51D54D77B5AA4268228D188F11">
    <w:name w:val="C99D3DBB51D54D77B5AA4268228D188F11"/>
    <w:rsid w:val="00450FC6"/>
    <w:pPr>
      <w:spacing w:after="200" w:line="276" w:lineRule="auto"/>
    </w:pPr>
    <w:rPr>
      <w:rFonts w:ascii="Arial" w:eastAsiaTheme="minorHAnsi" w:hAnsi="Arial"/>
    </w:rPr>
  </w:style>
  <w:style w:type="paragraph" w:customStyle="1" w:styleId="06A434ADD87D421D89FBA605DAF04F4611">
    <w:name w:val="06A434ADD87D421D89FBA605DAF04F4611"/>
    <w:rsid w:val="00450FC6"/>
    <w:pPr>
      <w:spacing w:after="200" w:line="276" w:lineRule="auto"/>
    </w:pPr>
    <w:rPr>
      <w:rFonts w:ascii="Arial" w:eastAsiaTheme="minorHAnsi" w:hAnsi="Arial"/>
    </w:rPr>
  </w:style>
  <w:style w:type="paragraph" w:customStyle="1" w:styleId="AC2E42973AC147DAB4EF40AFF242416911">
    <w:name w:val="AC2E42973AC147DAB4EF40AFF242416911"/>
    <w:rsid w:val="00450FC6"/>
    <w:pPr>
      <w:spacing w:after="200" w:line="276" w:lineRule="auto"/>
    </w:pPr>
    <w:rPr>
      <w:rFonts w:ascii="Arial" w:eastAsiaTheme="minorHAnsi" w:hAnsi="Arial"/>
    </w:rPr>
  </w:style>
  <w:style w:type="paragraph" w:customStyle="1" w:styleId="36504EC7F75240DCA275F3118A9C8E6D11">
    <w:name w:val="36504EC7F75240DCA275F3118A9C8E6D11"/>
    <w:rsid w:val="00450FC6"/>
    <w:pPr>
      <w:spacing w:after="200" w:line="276" w:lineRule="auto"/>
    </w:pPr>
    <w:rPr>
      <w:rFonts w:ascii="Arial" w:eastAsiaTheme="minorHAnsi" w:hAnsi="Arial"/>
    </w:rPr>
  </w:style>
  <w:style w:type="paragraph" w:customStyle="1" w:styleId="7527D9AE95F849ABB9DECB2FAC741BA011">
    <w:name w:val="7527D9AE95F849ABB9DECB2FAC741BA011"/>
    <w:rsid w:val="00450FC6"/>
    <w:pPr>
      <w:spacing w:after="200" w:line="276" w:lineRule="auto"/>
    </w:pPr>
    <w:rPr>
      <w:rFonts w:ascii="Arial" w:eastAsiaTheme="minorHAnsi" w:hAnsi="Arial"/>
    </w:rPr>
  </w:style>
  <w:style w:type="paragraph" w:customStyle="1" w:styleId="497A1B0CAA884E2593D33312DFAB806E11">
    <w:name w:val="497A1B0CAA884E2593D33312DFAB806E11"/>
    <w:rsid w:val="00450FC6"/>
    <w:pPr>
      <w:spacing w:after="200" w:line="276" w:lineRule="auto"/>
    </w:pPr>
    <w:rPr>
      <w:rFonts w:ascii="Arial" w:eastAsiaTheme="minorHAnsi" w:hAnsi="Arial"/>
    </w:rPr>
  </w:style>
  <w:style w:type="paragraph" w:customStyle="1" w:styleId="6893FA2AAAED4EA4BAF34559B177E7CD11">
    <w:name w:val="6893FA2AAAED4EA4BAF34559B177E7CD11"/>
    <w:rsid w:val="00450FC6"/>
    <w:pPr>
      <w:spacing w:after="200" w:line="276" w:lineRule="auto"/>
    </w:pPr>
    <w:rPr>
      <w:rFonts w:ascii="Arial" w:eastAsiaTheme="minorHAnsi" w:hAnsi="Arial"/>
    </w:rPr>
  </w:style>
  <w:style w:type="paragraph" w:customStyle="1" w:styleId="F3119A842F6C46D19DB56944065681B010">
    <w:name w:val="F3119A842F6C46D19DB56944065681B010"/>
    <w:rsid w:val="00450FC6"/>
    <w:pPr>
      <w:spacing w:after="200" w:line="276" w:lineRule="auto"/>
    </w:pPr>
    <w:rPr>
      <w:rFonts w:ascii="Arial" w:eastAsiaTheme="minorHAnsi" w:hAnsi="Arial"/>
    </w:rPr>
  </w:style>
  <w:style w:type="paragraph" w:customStyle="1" w:styleId="0701BBAAF58A41358D79F5C628BB012611">
    <w:name w:val="0701BBAAF58A41358D79F5C628BB012611"/>
    <w:rsid w:val="00450FC6"/>
    <w:pPr>
      <w:spacing w:after="200" w:line="276" w:lineRule="auto"/>
    </w:pPr>
    <w:rPr>
      <w:rFonts w:ascii="Arial" w:eastAsiaTheme="minorHAnsi" w:hAnsi="Arial"/>
    </w:rPr>
  </w:style>
  <w:style w:type="paragraph" w:customStyle="1" w:styleId="3BA3185E0E074742B5194A1740ECDC7D11">
    <w:name w:val="3BA3185E0E074742B5194A1740ECDC7D11"/>
    <w:rsid w:val="00450FC6"/>
    <w:pPr>
      <w:spacing w:after="200" w:line="276" w:lineRule="auto"/>
    </w:pPr>
    <w:rPr>
      <w:rFonts w:ascii="Arial" w:eastAsiaTheme="minorHAnsi" w:hAnsi="Arial"/>
    </w:rPr>
  </w:style>
  <w:style w:type="paragraph" w:customStyle="1" w:styleId="A86385F289FB404D82488A56516C57DE11">
    <w:name w:val="A86385F289FB404D82488A56516C57DE11"/>
    <w:rsid w:val="00450FC6"/>
    <w:pPr>
      <w:spacing w:after="200" w:line="276" w:lineRule="auto"/>
    </w:pPr>
    <w:rPr>
      <w:rFonts w:ascii="Arial" w:eastAsiaTheme="minorHAnsi" w:hAnsi="Arial"/>
    </w:rPr>
  </w:style>
  <w:style w:type="paragraph" w:customStyle="1" w:styleId="551EE92CD686466D8B5EE907BFEC9B1A11">
    <w:name w:val="551EE92CD686466D8B5EE907BFEC9B1A11"/>
    <w:rsid w:val="00450FC6"/>
    <w:pPr>
      <w:spacing w:after="200" w:line="276" w:lineRule="auto"/>
    </w:pPr>
    <w:rPr>
      <w:rFonts w:ascii="Arial" w:eastAsiaTheme="minorHAnsi" w:hAnsi="Arial"/>
    </w:rPr>
  </w:style>
  <w:style w:type="paragraph" w:customStyle="1" w:styleId="24147482CD6848349D3C25EAF280CA4810">
    <w:name w:val="24147482CD6848349D3C25EAF280CA4810"/>
    <w:rsid w:val="00450FC6"/>
    <w:pPr>
      <w:spacing w:after="200" w:line="276" w:lineRule="auto"/>
    </w:pPr>
    <w:rPr>
      <w:rFonts w:ascii="Arial" w:eastAsiaTheme="minorHAnsi" w:hAnsi="Arial"/>
    </w:rPr>
  </w:style>
  <w:style w:type="paragraph" w:customStyle="1" w:styleId="E905873811FB4DA9936586F86579B6C110">
    <w:name w:val="E905873811FB4DA9936586F86579B6C110"/>
    <w:rsid w:val="00450FC6"/>
    <w:pPr>
      <w:spacing w:after="200" w:line="276" w:lineRule="auto"/>
    </w:pPr>
    <w:rPr>
      <w:rFonts w:ascii="Arial" w:eastAsiaTheme="minorHAnsi" w:hAnsi="Arial"/>
    </w:rPr>
  </w:style>
  <w:style w:type="paragraph" w:customStyle="1" w:styleId="F9DD39F50C0143F0887F1A0A9E6A2D7110">
    <w:name w:val="F9DD39F50C0143F0887F1A0A9E6A2D7110"/>
    <w:rsid w:val="00450FC6"/>
    <w:pPr>
      <w:spacing w:after="200" w:line="276" w:lineRule="auto"/>
    </w:pPr>
    <w:rPr>
      <w:rFonts w:ascii="Arial" w:eastAsiaTheme="minorHAnsi" w:hAnsi="Arial"/>
    </w:rPr>
  </w:style>
  <w:style w:type="paragraph" w:customStyle="1" w:styleId="ADF65CDE7B084B91B5DD68D775C6A23710">
    <w:name w:val="ADF65CDE7B084B91B5DD68D775C6A23710"/>
    <w:rsid w:val="00450FC6"/>
    <w:pPr>
      <w:spacing w:after="200" w:line="276" w:lineRule="auto"/>
    </w:pPr>
    <w:rPr>
      <w:rFonts w:ascii="Arial" w:eastAsiaTheme="minorHAnsi" w:hAnsi="Arial"/>
    </w:rPr>
  </w:style>
  <w:style w:type="paragraph" w:customStyle="1" w:styleId="35610FB38FBE4B87B9D700B764B5DDD110">
    <w:name w:val="35610FB38FBE4B87B9D700B764B5DDD110"/>
    <w:rsid w:val="00450FC6"/>
    <w:pPr>
      <w:spacing w:after="200" w:line="276" w:lineRule="auto"/>
    </w:pPr>
    <w:rPr>
      <w:rFonts w:ascii="Arial" w:eastAsiaTheme="minorHAnsi" w:hAnsi="Arial"/>
    </w:rPr>
  </w:style>
  <w:style w:type="paragraph" w:customStyle="1" w:styleId="BF747868AC4F40D5AF4155184961C56511">
    <w:name w:val="BF747868AC4F40D5AF4155184961C56511"/>
    <w:rsid w:val="00FF0FAE"/>
    <w:pPr>
      <w:spacing w:after="200" w:line="276" w:lineRule="auto"/>
    </w:pPr>
    <w:rPr>
      <w:rFonts w:ascii="Arial" w:eastAsiaTheme="minorHAnsi" w:hAnsi="Arial"/>
    </w:rPr>
  </w:style>
  <w:style w:type="paragraph" w:customStyle="1" w:styleId="1BDB50AE78D6404489DF0BA17BCC914111">
    <w:name w:val="1BDB50AE78D6404489DF0BA17BCC914111"/>
    <w:rsid w:val="00FF0FAE"/>
    <w:pPr>
      <w:spacing w:after="200" w:line="276" w:lineRule="auto"/>
    </w:pPr>
    <w:rPr>
      <w:rFonts w:ascii="Arial" w:eastAsiaTheme="minorHAnsi" w:hAnsi="Arial"/>
    </w:rPr>
  </w:style>
  <w:style w:type="paragraph" w:customStyle="1" w:styleId="EC742BBC07C44E8BB2EEE0235C17170E12">
    <w:name w:val="EC742BBC07C44E8BB2EEE0235C17170E12"/>
    <w:rsid w:val="00FF0FAE"/>
    <w:pPr>
      <w:spacing w:after="200" w:line="276" w:lineRule="auto"/>
    </w:pPr>
    <w:rPr>
      <w:rFonts w:ascii="Arial" w:eastAsiaTheme="minorHAnsi" w:hAnsi="Arial"/>
    </w:rPr>
  </w:style>
  <w:style w:type="paragraph" w:customStyle="1" w:styleId="26979BC502614758858BE7A49A6347F012">
    <w:name w:val="26979BC502614758858BE7A49A6347F012"/>
    <w:rsid w:val="00FF0FAE"/>
    <w:pPr>
      <w:spacing w:after="200" w:line="276" w:lineRule="auto"/>
    </w:pPr>
    <w:rPr>
      <w:rFonts w:ascii="Arial" w:eastAsiaTheme="minorHAnsi" w:hAnsi="Arial"/>
    </w:rPr>
  </w:style>
  <w:style w:type="paragraph" w:customStyle="1" w:styleId="73B82FA8CA104F5584A1420FE24885228">
    <w:name w:val="73B82FA8CA104F5584A1420FE24885228"/>
    <w:rsid w:val="00FF0FAE"/>
    <w:pPr>
      <w:spacing w:after="200" w:line="276" w:lineRule="auto"/>
    </w:pPr>
    <w:rPr>
      <w:rFonts w:ascii="Arial" w:eastAsiaTheme="minorHAnsi" w:hAnsi="Arial"/>
    </w:rPr>
  </w:style>
  <w:style w:type="paragraph" w:customStyle="1" w:styleId="0ABED4273E164BA48A3C1397EDF913208">
    <w:name w:val="0ABED4273E164BA48A3C1397EDF913208"/>
    <w:rsid w:val="00FF0FAE"/>
    <w:pPr>
      <w:spacing w:after="200" w:line="276" w:lineRule="auto"/>
    </w:pPr>
    <w:rPr>
      <w:rFonts w:ascii="Arial" w:eastAsiaTheme="minorHAnsi" w:hAnsi="Arial"/>
    </w:rPr>
  </w:style>
  <w:style w:type="paragraph" w:customStyle="1" w:styleId="D2890FA798584702A8E7D34B8BFEE1C48">
    <w:name w:val="D2890FA798584702A8E7D34B8BFEE1C48"/>
    <w:rsid w:val="00FF0FAE"/>
    <w:pPr>
      <w:spacing w:after="200" w:line="276" w:lineRule="auto"/>
    </w:pPr>
    <w:rPr>
      <w:rFonts w:ascii="Arial" w:eastAsiaTheme="minorHAnsi" w:hAnsi="Arial"/>
    </w:rPr>
  </w:style>
  <w:style w:type="paragraph" w:customStyle="1" w:styleId="2F1B299248554A15927C3EF9F6826B8B12">
    <w:name w:val="2F1B299248554A15927C3EF9F6826B8B12"/>
    <w:rsid w:val="00FF0FAE"/>
    <w:pPr>
      <w:spacing w:after="200" w:line="276" w:lineRule="auto"/>
    </w:pPr>
    <w:rPr>
      <w:rFonts w:ascii="Arial" w:eastAsiaTheme="minorHAnsi" w:hAnsi="Arial"/>
    </w:rPr>
  </w:style>
  <w:style w:type="paragraph" w:customStyle="1" w:styleId="6F6F72358AFC456D8ADF4387016E86FE12">
    <w:name w:val="6F6F72358AFC456D8ADF4387016E86FE12"/>
    <w:rsid w:val="00FF0FAE"/>
    <w:pPr>
      <w:spacing w:after="200" w:line="276" w:lineRule="auto"/>
    </w:pPr>
    <w:rPr>
      <w:rFonts w:ascii="Arial" w:eastAsiaTheme="minorHAnsi" w:hAnsi="Arial"/>
    </w:rPr>
  </w:style>
  <w:style w:type="paragraph" w:customStyle="1" w:styleId="2183BBB5088A4FC48AB29F98C0F3A4AF12">
    <w:name w:val="2183BBB5088A4FC48AB29F98C0F3A4AF12"/>
    <w:rsid w:val="00FF0FAE"/>
    <w:pPr>
      <w:spacing w:after="200" w:line="276" w:lineRule="auto"/>
    </w:pPr>
    <w:rPr>
      <w:rFonts w:ascii="Arial" w:eastAsiaTheme="minorHAnsi" w:hAnsi="Arial"/>
    </w:rPr>
  </w:style>
  <w:style w:type="paragraph" w:customStyle="1" w:styleId="E7AB98D6474A4C29B6707E49A9CB8C684">
    <w:name w:val="E7AB98D6474A4C29B6707E49A9CB8C684"/>
    <w:rsid w:val="00FF0FAE"/>
    <w:pPr>
      <w:spacing w:after="200" w:line="276" w:lineRule="auto"/>
    </w:pPr>
    <w:rPr>
      <w:rFonts w:ascii="Arial" w:eastAsiaTheme="minorHAnsi" w:hAnsi="Arial"/>
    </w:rPr>
  </w:style>
  <w:style w:type="paragraph" w:customStyle="1" w:styleId="A1ED8E009AE14DFC9910DF1BFDDC866C12">
    <w:name w:val="A1ED8E009AE14DFC9910DF1BFDDC866C12"/>
    <w:rsid w:val="00FF0FAE"/>
    <w:pPr>
      <w:spacing w:after="200" w:line="276" w:lineRule="auto"/>
    </w:pPr>
    <w:rPr>
      <w:rFonts w:ascii="Arial" w:eastAsiaTheme="minorHAnsi" w:hAnsi="Arial"/>
    </w:rPr>
  </w:style>
  <w:style w:type="paragraph" w:customStyle="1" w:styleId="3DD0DDBB92FB4E6B8DC860179B36BE2F12">
    <w:name w:val="3DD0DDBB92FB4E6B8DC860179B36BE2F12"/>
    <w:rsid w:val="00FF0FAE"/>
    <w:pPr>
      <w:spacing w:after="200" w:line="276" w:lineRule="auto"/>
    </w:pPr>
    <w:rPr>
      <w:rFonts w:ascii="Arial" w:eastAsiaTheme="minorHAnsi" w:hAnsi="Arial"/>
    </w:rPr>
  </w:style>
  <w:style w:type="paragraph" w:customStyle="1" w:styleId="3B0830635BFD414AAE6286F4322ADE8B4">
    <w:name w:val="3B0830635BFD414AAE6286F4322ADE8B4"/>
    <w:rsid w:val="00FF0FAE"/>
    <w:pPr>
      <w:spacing w:after="200" w:line="276" w:lineRule="auto"/>
    </w:pPr>
    <w:rPr>
      <w:rFonts w:ascii="Arial" w:eastAsiaTheme="minorHAnsi" w:hAnsi="Arial"/>
    </w:rPr>
  </w:style>
  <w:style w:type="paragraph" w:customStyle="1" w:styleId="9A7331CF1B5547B19C4D7A804B67A4854">
    <w:name w:val="9A7331CF1B5547B19C4D7A804B67A4854"/>
    <w:rsid w:val="00FF0FAE"/>
    <w:pPr>
      <w:spacing w:after="200" w:line="276" w:lineRule="auto"/>
    </w:pPr>
    <w:rPr>
      <w:rFonts w:ascii="Arial" w:eastAsiaTheme="minorHAnsi" w:hAnsi="Arial"/>
    </w:rPr>
  </w:style>
  <w:style w:type="paragraph" w:customStyle="1" w:styleId="14DCFC708CB844AFB207F4ECFB56D35B12">
    <w:name w:val="14DCFC708CB844AFB207F4ECFB56D35B12"/>
    <w:rsid w:val="00FF0FAE"/>
    <w:pPr>
      <w:spacing w:after="200" w:line="276" w:lineRule="auto"/>
    </w:pPr>
    <w:rPr>
      <w:rFonts w:ascii="Arial" w:eastAsiaTheme="minorHAnsi" w:hAnsi="Arial"/>
    </w:rPr>
  </w:style>
  <w:style w:type="paragraph" w:customStyle="1" w:styleId="7274DA6094174DF48BF872F332895C9C12">
    <w:name w:val="7274DA6094174DF48BF872F332895C9C12"/>
    <w:rsid w:val="00FF0FAE"/>
    <w:pPr>
      <w:spacing w:after="200" w:line="276" w:lineRule="auto"/>
    </w:pPr>
    <w:rPr>
      <w:rFonts w:ascii="Arial" w:eastAsiaTheme="minorHAnsi" w:hAnsi="Arial"/>
    </w:rPr>
  </w:style>
  <w:style w:type="paragraph" w:customStyle="1" w:styleId="55592600CF6541E2A171F51735EBC55A12">
    <w:name w:val="55592600CF6541E2A171F51735EBC55A12"/>
    <w:rsid w:val="00FF0FAE"/>
    <w:pPr>
      <w:spacing w:after="200" w:line="276" w:lineRule="auto"/>
      <w:ind w:left="720"/>
      <w:contextualSpacing/>
    </w:pPr>
    <w:rPr>
      <w:rFonts w:eastAsiaTheme="minorHAnsi"/>
    </w:rPr>
  </w:style>
  <w:style w:type="paragraph" w:customStyle="1" w:styleId="554B16385C604D9489A241C7F35ACF0212">
    <w:name w:val="554B16385C604D9489A241C7F35ACF0212"/>
    <w:rsid w:val="00FF0FAE"/>
    <w:pPr>
      <w:spacing w:after="200" w:line="276" w:lineRule="auto"/>
      <w:ind w:left="720"/>
      <w:contextualSpacing/>
    </w:pPr>
    <w:rPr>
      <w:rFonts w:eastAsiaTheme="minorHAnsi"/>
    </w:rPr>
  </w:style>
  <w:style w:type="paragraph" w:customStyle="1" w:styleId="5D20DE2F81E248F89516F54D652FEBE612">
    <w:name w:val="5D20DE2F81E248F89516F54D652FEBE612"/>
    <w:rsid w:val="00FF0FAE"/>
    <w:pPr>
      <w:spacing w:after="200" w:line="276" w:lineRule="auto"/>
      <w:ind w:left="720"/>
      <w:contextualSpacing/>
    </w:pPr>
    <w:rPr>
      <w:rFonts w:eastAsiaTheme="minorHAnsi"/>
    </w:rPr>
  </w:style>
  <w:style w:type="paragraph" w:customStyle="1" w:styleId="6920335ABE194C32A6F84C96841E178C12">
    <w:name w:val="6920335ABE194C32A6F84C96841E178C12"/>
    <w:rsid w:val="00FF0FAE"/>
    <w:pPr>
      <w:spacing w:after="200" w:line="276" w:lineRule="auto"/>
    </w:pPr>
    <w:rPr>
      <w:rFonts w:ascii="Arial" w:eastAsiaTheme="minorHAnsi" w:hAnsi="Arial"/>
    </w:rPr>
  </w:style>
  <w:style w:type="paragraph" w:customStyle="1" w:styleId="F007CCC89A794D55A793129C0EB5AF4912">
    <w:name w:val="F007CCC89A794D55A793129C0EB5AF4912"/>
    <w:rsid w:val="00FF0FAE"/>
    <w:pPr>
      <w:spacing w:after="200" w:line="276" w:lineRule="auto"/>
    </w:pPr>
    <w:rPr>
      <w:rFonts w:ascii="Arial" w:eastAsiaTheme="minorHAnsi" w:hAnsi="Arial"/>
    </w:rPr>
  </w:style>
  <w:style w:type="paragraph" w:customStyle="1" w:styleId="676557D61BF54A8AA43A888C95CD252712">
    <w:name w:val="676557D61BF54A8AA43A888C95CD252712"/>
    <w:rsid w:val="00FF0FAE"/>
    <w:pPr>
      <w:spacing w:after="200" w:line="276" w:lineRule="auto"/>
    </w:pPr>
    <w:rPr>
      <w:rFonts w:ascii="Arial" w:eastAsiaTheme="minorHAnsi" w:hAnsi="Arial"/>
    </w:rPr>
  </w:style>
  <w:style w:type="paragraph" w:customStyle="1" w:styleId="C1A221E0862D4C4B91616590FFCC3AD212">
    <w:name w:val="C1A221E0862D4C4B91616590FFCC3AD212"/>
    <w:rsid w:val="00FF0FAE"/>
    <w:pPr>
      <w:spacing w:after="200" w:line="276" w:lineRule="auto"/>
    </w:pPr>
    <w:rPr>
      <w:rFonts w:ascii="Arial" w:eastAsiaTheme="minorHAnsi" w:hAnsi="Arial"/>
    </w:rPr>
  </w:style>
  <w:style w:type="paragraph" w:customStyle="1" w:styleId="32B08867FADF4E7A8C912CD9D3785F2812">
    <w:name w:val="32B08867FADF4E7A8C912CD9D3785F2812"/>
    <w:rsid w:val="00FF0FAE"/>
    <w:pPr>
      <w:spacing w:after="200" w:line="276" w:lineRule="auto"/>
    </w:pPr>
    <w:rPr>
      <w:rFonts w:ascii="Arial" w:eastAsiaTheme="minorHAnsi" w:hAnsi="Arial"/>
    </w:rPr>
  </w:style>
  <w:style w:type="paragraph" w:customStyle="1" w:styleId="25C0B953B422413296CDFC42BACC587412">
    <w:name w:val="25C0B953B422413296CDFC42BACC587412"/>
    <w:rsid w:val="00FF0FAE"/>
    <w:pPr>
      <w:spacing w:after="200" w:line="276" w:lineRule="auto"/>
    </w:pPr>
    <w:rPr>
      <w:rFonts w:ascii="Arial" w:eastAsiaTheme="minorHAnsi" w:hAnsi="Arial"/>
    </w:rPr>
  </w:style>
  <w:style w:type="paragraph" w:customStyle="1" w:styleId="0590EBF945E4408380A202BB2BEF665B12">
    <w:name w:val="0590EBF945E4408380A202BB2BEF665B12"/>
    <w:rsid w:val="00FF0FAE"/>
    <w:pPr>
      <w:spacing w:after="200" w:line="276" w:lineRule="auto"/>
    </w:pPr>
    <w:rPr>
      <w:rFonts w:ascii="Arial" w:eastAsiaTheme="minorHAnsi" w:hAnsi="Arial"/>
    </w:rPr>
  </w:style>
  <w:style w:type="paragraph" w:customStyle="1" w:styleId="AB4722D865B643DAB3A38038C9790F9C12">
    <w:name w:val="AB4722D865B643DAB3A38038C9790F9C12"/>
    <w:rsid w:val="00FF0FAE"/>
    <w:pPr>
      <w:spacing w:after="200" w:line="276" w:lineRule="auto"/>
    </w:pPr>
    <w:rPr>
      <w:rFonts w:ascii="Arial" w:eastAsiaTheme="minorHAnsi" w:hAnsi="Arial"/>
    </w:rPr>
  </w:style>
  <w:style w:type="paragraph" w:customStyle="1" w:styleId="7694775AF5484475A303252C49CF683A12">
    <w:name w:val="7694775AF5484475A303252C49CF683A12"/>
    <w:rsid w:val="00FF0FAE"/>
    <w:pPr>
      <w:spacing w:after="200" w:line="276" w:lineRule="auto"/>
    </w:pPr>
    <w:rPr>
      <w:rFonts w:ascii="Arial" w:eastAsiaTheme="minorHAnsi" w:hAnsi="Arial"/>
    </w:rPr>
  </w:style>
  <w:style w:type="paragraph" w:customStyle="1" w:styleId="FD16439B2C9D48888067DD1DF159245A12">
    <w:name w:val="FD16439B2C9D48888067DD1DF159245A12"/>
    <w:rsid w:val="00FF0FAE"/>
    <w:pPr>
      <w:spacing w:after="200" w:line="276" w:lineRule="auto"/>
    </w:pPr>
    <w:rPr>
      <w:rFonts w:ascii="Arial" w:eastAsiaTheme="minorHAnsi" w:hAnsi="Arial"/>
    </w:rPr>
  </w:style>
  <w:style w:type="paragraph" w:customStyle="1" w:styleId="F237B030CDB14634A34AE6577A987E2E12">
    <w:name w:val="F237B030CDB14634A34AE6577A987E2E12"/>
    <w:rsid w:val="00FF0FAE"/>
    <w:pPr>
      <w:spacing w:after="200" w:line="276" w:lineRule="auto"/>
    </w:pPr>
    <w:rPr>
      <w:rFonts w:ascii="Arial" w:eastAsiaTheme="minorHAnsi" w:hAnsi="Arial"/>
    </w:rPr>
  </w:style>
  <w:style w:type="paragraph" w:customStyle="1" w:styleId="4693775C2CDD4A7B9266403A9A639E7D12">
    <w:name w:val="4693775C2CDD4A7B9266403A9A639E7D12"/>
    <w:rsid w:val="00FF0FAE"/>
    <w:pPr>
      <w:spacing w:after="200" w:line="276" w:lineRule="auto"/>
    </w:pPr>
    <w:rPr>
      <w:rFonts w:ascii="Arial" w:eastAsiaTheme="minorHAnsi" w:hAnsi="Arial"/>
    </w:rPr>
  </w:style>
  <w:style w:type="paragraph" w:customStyle="1" w:styleId="7D975D3EE9B742FEBA0F7C0D19219B5612">
    <w:name w:val="7D975D3EE9B742FEBA0F7C0D19219B5612"/>
    <w:rsid w:val="00FF0FAE"/>
    <w:pPr>
      <w:spacing w:after="200" w:line="276" w:lineRule="auto"/>
    </w:pPr>
    <w:rPr>
      <w:rFonts w:ascii="Arial" w:eastAsiaTheme="minorHAnsi" w:hAnsi="Arial"/>
    </w:rPr>
  </w:style>
  <w:style w:type="paragraph" w:customStyle="1" w:styleId="E42A6E43256542B893D5349F7FEBD14812">
    <w:name w:val="E42A6E43256542B893D5349F7FEBD14812"/>
    <w:rsid w:val="00FF0FAE"/>
    <w:pPr>
      <w:spacing w:after="200" w:line="276" w:lineRule="auto"/>
    </w:pPr>
    <w:rPr>
      <w:rFonts w:ascii="Arial" w:eastAsiaTheme="minorHAnsi" w:hAnsi="Arial"/>
    </w:rPr>
  </w:style>
  <w:style w:type="paragraph" w:customStyle="1" w:styleId="C99D3DBB51D54D77B5AA4268228D188F12">
    <w:name w:val="C99D3DBB51D54D77B5AA4268228D188F12"/>
    <w:rsid w:val="00FF0FAE"/>
    <w:pPr>
      <w:spacing w:after="200" w:line="276" w:lineRule="auto"/>
    </w:pPr>
    <w:rPr>
      <w:rFonts w:ascii="Arial" w:eastAsiaTheme="minorHAnsi" w:hAnsi="Arial"/>
    </w:rPr>
  </w:style>
  <w:style w:type="paragraph" w:customStyle="1" w:styleId="06A434ADD87D421D89FBA605DAF04F4612">
    <w:name w:val="06A434ADD87D421D89FBA605DAF04F4612"/>
    <w:rsid w:val="00FF0FAE"/>
    <w:pPr>
      <w:spacing w:after="200" w:line="276" w:lineRule="auto"/>
    </w:pPr>
    <w:rPr>
      <w:rFonts w:ascii="Arial" w:eastAsiaTheme="minorHAnsi" w:hAnsi="Arial"/>
    </w:rPr>
  </w:style>
  <w:style w:type="paragraph" w:customStyle="1" w:styleId="AC2E42973AC147DAB4EF40AFF242416912">
    <w:name w:val="AC2E42973AC147DAB4EF40AFF242416912"/>
    <w:rsid w:val="00FF0FAE"/>
    <w:pPr>
      <w:spacing w:after="200" w:line="276" w:lineRule="auto"/>
    </w:pPr>
    <w:rPr>
      <w:rFonts w:ascii="Arial" w:eastAsiaTheme="minorHAnsi" w:hAnsi="Arial"/>
    </w:rPr>
  </w:style>
  <w:style w:type="paragraph" w:customStyle="1" w:styleId="36504EC7F75240DCA275F3118A9C8E6D12">
    <w:name w:val="36504EC7F75240DCA275F3118A9C8E6D12"/>
    <w:rsid w:val="00FF0FAE"/>
    <w:pPr>
      <w:spacing w:after="200" w:line="276" w:lineRule="auto"/>
    </w:pPr>
    <w:rPr>
      <w:rFonts w:ascii="Arial" w:eastAsiaTheme="minorHAnsi" w:hAnsi="Arial"/>
    </w:rPr>
  </w:style>
  <w:style w:type="paragraph" w:customStyle="1" w:styleId="7527D9AE95F849ABB9DECB2FAC741BA012">
    <w:name w:val="7527D9AE95F849ABB9DECB2FAC741BA012"/>
    <w:rsid w:val="00FF0FAE"/>
    <w:pPr>
      <w:spacing w:after="200" w:line="276" w:lineRule="auto"/>
    </w:pPr>
    <w:rPr>
      <w:rFonts w:ascii="Arial" w:eastAsiaTheme="minorHAnsi" w:hAnsi="Arial"/>
    </w:rPr>
  </w:style>
  <w:style w:type="paragraph" w:customStyle="1" w:styleId="497A1B0CAA884E2593D33312DFAB806E12">
    <w:name w:val="497A1B0CAA884E2593D33312DFAB806E12"/>
    <w:rsid w:val="00FF0FAE"/>
    <w:pPr>
      <w:spacing w:after="200" w:line="276" w:lineRule="auto"/>
    </w:pPr>
    <w:rPr>
      <w:rFonts w:ascii="Arial" w:eastAsiaTheme="minorHAnsi" w:hAnsi="Arial"/>
    </w:rPr>
  </w:style>
  <w:style w:type="paragraph" w:customStyle="1" w:styleId="6893FA2AAAED4EA4BAF34559B177E7CD12">
    <w:name w:val="6893FA2AAAED4EA4BAF34559B177E7CD12"/>
    <w:rsid w:val="00FF0FAE"/>
    <w:pPr>
      <w:spacing w:after="200" w:line="276" w:lineRule="auto"/>
    </w:pPr>
    <w:rPr>
      <w:rFonts w:ascii="Arial" w:eastAsiaTheme="minorHAnsi" w:hAnsi="Arial"/>
    </w:rPr>
  </w:style>
  <w:style w:type="paragraph" w:customStyle="1" w:styleId="F3119A842F6C46D19DB56944065681B011">
    <w:name w:val="F3119A842F6C46D19DB56944065681B011"/>
    <w:rsid w:val="00FF0FAE"/>
    <w:pPr>
      <w:spacing w:after="200" w:line="276" w:lineRule="auto"/>
    </w:pPr>
    <w:rPr>
      <w:rFonts w:ascii="Arial" w:eastAsiaTheme="minorHAnsi" w:hAnsi="Arial"/>
    </w:rPr>
  </w:style>
  <w:style w:type="paragraph" w:customStyle="1" w:styleId="0701BBAAF58A41358D79F5C628BB012612">
    <w:name w:val="0701BBAAF58A41358D79F5C628BB012612"/>
    <w:rsid w:val="00FF0FAE"/>
    <w:pPr>
      <w:spacing w:after="200" w:line="276" w:lineRule="auto"/>
    </w:pPr>
    <w:rPr>
      <w:rFonts w:ascii="Arial" w:eastAsiaTheme="minorHAnsi" w:hAnsi="Arial"/>
    </w:rPr>
  </w:style>
  <w:style w:type="paragraph" w:customStyle="1" w:styleId="3BA3185E0E074742B5194A1740ECDC7D12">
    <w:name w:val="3BA3185E0E074742B5194A1740ECDC7D12"/>
    <w:rsid w:val="00FF0FAE"/>
    <w:pPr>
      <w:spacing w:after="200" w:line="276" w:lineRule="auto"/>
    </w:pPr>
    <w:rPr>
      <w:rFonts w:ascii="Arial" w:eastAsiaTheme="minorHAnsi" w:hAnsi="Arial"/>
    </w:rPr>
  </w:style>
  <w:style w:type="paragraph" w:customStyle="1" w:styleId="A86385F289FB404D82488A56516C57DE12">
    <w:name w:val="A86385F289FB404D82488A56516C57DE12"/>
    <w:rsid w:val="00FF0FAE"/>
    <w:pPr>
      <w:spacing w:after="200" w:line="276" w:lineRule="auto"/>
    </w:pPr>
    <w:rPr>
      <w:rFonts w:ascii="Arial" w:eastAsiaTheme="minorHAnsi" w:hAnsi="Arial"/>
    </w:rPr>
  </w:style>
  <w:style w:type="paragraph" w:customStyle="1" w:styleId="551EE92CD686466D8B5EE907BFEC9B1A12">
    <w:name w:val="551EE92CD686466D8B5EE907BFEC9B1A12"/>
    <w:rsid w:val="00FF0FAE"/>
    <w:pPr>
      <w:spacing w:after="200" w:line="276" w:lineRule="auto"/>
    </w:pPr>
    <w:rPr>
      <w:rFonts w:ascii="Arial" w:eastAsiaTheme="minorHAnsi" w:hAnsi="Arial"/>
    </w:rPr>
  </w:style>
  <w:style w:type="paragraph" w:customStyle="1" w:styleId="24147482CD6848349D3C25EAF280CA4811">
    <w:name w:val="24147482CD6848349D3C25EAF280CA4811"/>
    <w:rsid w:val="00FF0FAE"/>
    <w:pPr>
      <w:spacing w:after="200" w:line="276" w:lineRule="auto"/>
    </w:pPr>
    <w:rPr>
      <w:rFonts w:ascii="Arial" w:eastAsiaTheme="minorHAnsi" w:hAnsi="Arial"/>
    </w:rPr>
  </w:style>
  <w:style w:type="paragraph" w:customStyle="1" w:styleId="E905873811FB4DA9936586F86579B6C111">
    <w:name w:val="E905873811FB4DA9936586F86579B6C111"/>
    <w:rsid w:val="00FF0FAE"/>
    <w:pPr>
      <w:spacing w:after="200" w:line="276" w:lineRule="auto"/>
    </w:pPr>
    <w:rPr>
      <w:rFonts w:ascii="Arial" w:eastAsiaTheme="minorHAnsi" w:hAnsi="Arial"/>
    </w:rPr>
  </w:style>
  <w:style w:type="paragraph" w:customStyle="1" w:styleId="F9DD39F50C0143F0887F1A0A9E6A2D7111">
    <w:name w:val="F9DD39F50C0143F0887F1A0A9E6A2D7111"/>
    <w:rsid w:val="00FF0FAE"/>
    <w:pPr>
      <w:spacing w:after="200" w:line="276" w:lineRule="auto"/>
    </w:pPr>
    <w:rPr>
      <w:rFonts w:ascii="Arial" w:eastAsiaTheme="minorHAnsi" w:hAnsi="Arial"/>
    </w:rPr>
  </w:style>
  <w:style w:type="paragraph" w:customStyle="1" w:styleId="ADF65CDE7B084B91B5DD68D775C6A23711">
    <w:name w:val="ADF65CDE7B084B91B5DD68D775C6A23711"/>
    <w:rsid w:val="00FF0FAE"/>
    <w:pPr>
      <w:spacing w:after="200" w:line="276" w:lineRule="auto"/>
    </w:pPr>
    <w:rPr>
      <w:rFonts w:ascii="Arial" w:eastAsiaTheme="minorHAnsi" w:hAnsi="Arial"/>
    </w:rPr>
  </w:style>
  <w:style w:type="paragraph" w:customStyle="1" w:styleId="35610FB38FBE4B87B9D700B764B5DDD111">
    <w:name w:val="35610FB38FBE4B87B9D700B764B5DDD111"/>
    <w:rsid w:val="00FF0FAE"/>
    <w:pPr>
      <w:spacing w:after="200" w:line="276" w:lineRule="auto"/>
    </w:pPr>
    <w:rPr>
      <w:rFonts w:ascii="Arial" w:eastAsiaTheme="minorHAnsi" w:hAnsi="Arial"/>
    </w:rPr>
  </w:style>
  <w:style w:type="paragraph" w:customStyle="1" w:styleId="37D7E29BC6484C3386469875808A74A8">
    <w:name w:val="37D7E29BC6484C3386469875808A74A8"/>
    <w:rsid w:val="00FF0FAE"/>
  </w:style>
  <w:style w:type="paragraph" w:customStyle="1" w:styleId="9CDCC3571F0B4087BDDF81C800564294">
    <w:name w:val="9CDCC3571F0B4087BDDF81C800564294"/>
    <w:rsid w:val="00FF0FAE"/>
  </w:style>
  <w:style w:type="paragraph" w:customStyle="1" w:styleId="D87E1D4567F64740A2B325406A228A9A">
    <w:name w:val="D87E1D4567F64740A2B325406A228A9A"/>
    <w:rsid w:val="00FF0FAE"/>
  </w:style>
  <w:style w:type="paragraph" w:customStyle="1" w:styleId="A9A719895E4F4D06A8096A984FC81017">
    <w:name w:val="A9A719895E4F4D06A8096A984FC81017"/>
    <w:rsid w:val="00313AF6"/>
  </w:style>
  <w:style w:type="paragraph" w:customStyle="1" w:styleId="3E85717611DF49B39488312B74357341">
    <w:name w:val="3E85717611DF49B39488312B74357341"/>
    <w:rsid w:val="00313AF6"/>
  </w:style>
  <w:style w:type="paragraph" w:customStyle="1" w:styleId="1878B24E60D74408A9D0BD61044B965E">
    <w:name w:val="1878B24E60D74408A9D0BD61044B965E"/>
    <w:rsid w:val="00313AF6"/>
  </w:style>
  <w:style w:type="paragraph" w:customStyle="1" w:styleId="5E18FD436B8547A6AC97B5C5825DC1D7">
    <w:name w:val="5E18FD436B8547A6AC97B5C5825DC1D7"/>
    <w:rsid w:val="00313AF6"/>
  </w:style>
  <w:style w:type="paragraph" w:customStyle="1" w:styleId="7967C7BB5CA445679FBCA95BEDF4B35A">
    <w:name w:val="7967C7BB5CA445679FBCA95BEDF4B35A"/>
    <w:rsid w:val="00313AF6"/>
  </w:style>
  <w:style w:type="paragraph" w:customStyle="1" w:styleId="7C651DCB27F54EDFB435E06A147BF49A">
    <w:name w:val="7C651DCB27F54EDFB435E06A147BF49A"/>
    <w:rsid w:val="00313AF6"/>
  </w:style>
  <w:style w:type="paragraph" w:customStyle="1" w:styleId="44F41552A8C240EE9D18B124D858FEC2">
    <w:name w:val="44F41552A8C240EE9D18B124D858FEC2"/>
    <w:rsid w:val="00313AF6"/>
  </w:style>
  <w:style w:type="paragraph" w:customStyle="1" w:styleId="D69F56B39893430887D334B27276E8F6">
    <w:name w:val="D69F56B39893430887D334B27276E8F6"/>
    <w:rsid w:val="00313AF6"/>
  </w:style>
  <w:style w:type="paragraph" w:customStyle="1" w:styleId="26501866CB1644A5AFD85FFFD458CF8C">
    <w:name w:val="26501866CB1644A5AFD85FFFD458CF8C"/>
    <w:rsid w:val="00313AF6"/>
  </w:style>
  <w:style w:type="paragraph" w:customStyle="1" w:styleId="4EAE2834364647A78A7F973F8158106F">
    <w:name w:val="4EAE2834364647A78A7F973F8158106F"/>
    <w:rsid w:val="00313AF6"/>
  </w:style>
  <w:style w:type="paragraph" w:customStyle="1" w:styleId="05BF04BEF2B24C2DAB28CDC5DCC4A8C6">
    <w:name w:val="05BF04BEF2B24C2DAB28CDC5DCC4A8C6"/>
    <w:rsid w:val="00313AF6"/>
  </w:style>
  <w:style w:type="paragraph" w:customStyle="1" w:styleId="DCA379B4ECBF4D468AC8F0EB92C806A1">
    <w:name w:val="DCA379B4ECBF4D468AC8F0EB92C806A1"/>
    <w:rsid w:val="00313AF6"/>
  </w:style>
  <w:style w:type="paragraph" w:customStyle="1" w:styleId="BF747868AC4F40D5AF4155184961C56512">
    <w:name w:val="BF747868AC4F40D5AF4155184961C56512"/>
    <w:rsid w:val="006136D9"/>
    <w:pPr>
      <w:spacing w:after="200" w:line="276" w:lineRule="auto"/>
    </w:pPr>
    <w:rPr>
      <w:rFonts w:ascii="Arial" w:eastAsiaTheme="minorHAnsi" w:hAnsi="Arial"/>
    </w:rPr>
  </w:style>
  <w:style w:type="paragraph" w:customStyle="1" w:styleId="1BDB50AE78D6404489DF0BA17BCC914112">
    <w:name w:val="1BDB50AE78D6404489DF0BA17BCC914112"/>
    <w:rsid w:val="006136D9"/>
    <w:pPr>
      <w:spacing w:after="200" w:line="276" w:lineRule="auto"/>
    </w:pPr>
    <w:rPr>
      <w:rFonts w:ascii="Arial" w:eastAsiaTheme="minorHAnsi" w:hAnsi="Arial"/>
    </w:rPr>
  </w:style>
  <w:style w:type="paragraph" w:customStyle="1" w:styleId="EC742BBC07C44E8BB2EEE0235C17170E13">
    <w:name w:val="EC742BBC07C44E8BB2EEE0235C17170E13"/>
    <w:rsid w:val="006136D9"/>
    <w:pPr>
      <w:spacing w:after="200" w:line="276" w:lineRule="auto"/>
    </w:pPr>
    <w:rPr>
      <w:rFonts w:ascii="Arial" w:eastAsiaTheme="minorHAnsi" w:hAnsi="Arial"/>
    </w:rPr>
  </w:style>
  <w:style w:type="paragraph" w:customStyle="1" w:styleId="26979BC502614758858BE7A49A6347F013">
    <w:name w:val="26979BC502614758858BE7A49A6347F013"/>
    <w:rsid w:val="006136D9"/>
    <w:pPr>
      <w:spacing w:after="200" w:line="276" w:lineRule="auto"/>
    </w:pPr>
    <w:rPr>
      <w:rFonts w:ascii="Arial" w:eastAsiaTheme="minorHAnsi" w:hAnsi="Arial"/>
    </w:rPr>
  </w:style>
  <w:style w:type="paragraph" w:customStyle="1" w:styleId="73B82FA8CA104F5584A1420FE24885229">
    <w:name w:val="73B82FA8CA104F5584A1420FE24885229"/>
    <w:rsid w:val="006136D9"/>
    <w:pPr>
      <w:spacing w:after="200" w:line="276" w:lineRule="auto"/>
    </w:pPr>
    <w:rPr>
      <w:rFonts w:ascii="Arial" w:eastAsiaTheme="minorHAnsi" w:hAnsi="Arial"/>
    </w:rPr>
  </w:style>
  <w:style w:type="paragraph" w:customStyle="1" w:styleId="0ABED4273E164BA48A3C1397EDF913209">
    <w:name w:val="0ABED4273E164BA48A3C1397EDF913209"/>
    <w:rsid w:val="006136D9"/>
    <w:pPr>
      <w:spacing w:after="200" w:line="276" w:lineRule="auto"/>
    </w:pPr>
    <w:rPr>
      <w:rFonts w:ascii="Arial" w:eastAsiaTheme="minorHAnsi" w:hAnsi="Arial"/>
    </w:rPr>
  </w:style>
  <w:style w:type="paragraph" w:customStyle="1" w:styleId="D2890FA798584702A8E7D34B8BFEE1C49">
    <w:name w:val="D2890FA798584702A8E7D34B8BFEE1C49"/>
    <w:rsid w:val="006136D9"/>
    <w:pPr>
      <w:spacing w:after="200" w:line="276" w:lineRule="auto"/>
    </w:pPr>
    <w:rPr>
      <w:rFonts w:ascii="Arial" w:eastAsiaTheme="minorHAnsi" w:hAnsi="Arial"/>
    </w:rPr>
  </w:style>
  <w:style w:type="paragraph" w:customStyle="1" w:styleId="E7AB98D6474A4C29B6707E49A9CB8C685">
    <w:name w:val="E7AB98D6474A4C29B6707E49A9CB8C685"/>
    <w:rsid w:val="006136D9"/>
    <w:pPr>
      <w:spacing w:after="200" w:line="276" w:lineRule="auto"/>
    </w:pPr>
    <w:rPr>
      <w:rFonts w:ascii="Arial" w:eastAsiaTheme="minorHAnsi" w:hAnsi="Arial"/>
    </w:rPr>
  </w:style>
  <w:style w:type="paragraph" w:customStyle="1" w:styleId="7967C7BB5CA445679FBCA95BEDF4B35A1">
    <w:name w:val="7967C7BB5CA445679FBCA95BEDF4B35A1"/>
    <w:rsid w:val="006136D9"/>
    <w:pPr>
      <w:spacing w:after="200" w:line="276" w:lineRule="auto"/>
    </w:pPr>
    <w:rPr>
      <w:rFonts w:ascii="Arial" w:eastAsiaTheme="minorHAnsi" w:hAnsi="Arial"/>
    </w:rPr>
  </w:style>
  <w:style w:type="paragraph" w:customStyle="1" w:styleId="7C651DCB27F54EDFB435E06A147BF49A1">
    <w:name w:val="7C651DCB27F54EDFB435E06A147BF49A1"/>
    <w:rsid w:val="006136D9"/>
    <w:pPr>
      <w:spacing w:after="200" w:line="276" w:lineRule="auto"/>
    </w:pPr>
    <w:rPr>
      <w:rFonts w:ascii="Arial" w:eastAsiaTheme="minorHAnsi" w:hAnsi="Arial"/>
    </w:rPr>
  </w:style>
  <w:style w:type="paragraph" w:customStyle="1" w:styleId="1878B24E60D74408A9D0BD61044B965E1">
    <w:name w:val="1878B24E60D74408A9D0BD61044B965E1"/>
    <w:rsid w:val="006136D9"/>
    <w:pPr>
      <w:spacing w:after="200" w:line="276" w:lineRule="auto"/>
    </w:pPr>
    <w:rPr>
      <w:rFonts w:ascii="Arial" w:eastAsiaTheme="minorHAnsi" w:hAnsi="Arial"/>
    </w:rPr>
  </w:style>
  <w:style w:type="paragraph" w:customStyle="1" w:styleId="5E18FD436B8547A6AC97B5C5825DC1D71">
    <w:name w:val="5E18FD436B8547A6AC97B5C5825DC1D71"/>
    <w:rsid w:val="006136D9"/>
    <w:pPr>
      <w:spacing w:after="200" w:line="276" w:lineRule="auto"/>
    </w:pPr>
    <w:rPr>
      <w:rFonts w:ascii="Arial" w:eastAsiaTheme="minorHAnsi" w:hAnsi="Arial"/>
    </w:rPr>
  </w:style>
  <w:style w:type="paragraph" w:customStyle="1" w:styleId="3E85717611DF49B39488312B743573411">
    <w:name w:val="3E85717611DF49B39488312B743573411"/>
    <w:rsid w:val="006136D9"/>
    <w:pPr>
      <w:spacing w:after="200" w:line="276" w:lineRule="auto"/>
    </w:pPr>
    <w:rPr>
      <w:rFonts w:ascii="Arial" w:eastAsiaTheme="minorHAnsi" w:hAnsi="Arial"/>
    </w:rPr>
  </w:style>
  <w:style w:type="paragraph" w:customStyle="1" w:styleId="14DCFC708CB844AFB207F4ECFB56D35B13">
    <w:name w:val="14DCFC708CB844AFB207F4ECFB56D35B13"/>
    <w:rsid w:val="006136D9"/>
    <w:pPr>
      <w:spacing w:after="200" w:line="276" w:lineRule="auto"/>
    </w:pPr>
    <w:rPr>
      <w:rFonts w:ascii="Arial" w:eastAsiaTheme="minorHAnsi" w:hAnsi="Arial"/>
    </w:rPr>
  </w:style>
  <w:style w:type="paragraph" w:customStyle="1" w:styleId="06A434ADD87D421D89FBA605DAF04F4613">
    <w:name w:val="06A434ADD87D421D89FBA605DAF04F4613"/>
    <w:rsid w:val="006136D9"/>
    <w:pPr>
      <w:spacing w:after="200" w:line="276" w:lineRule="auto"/>
    </w:pPr>
    <w:rPr>
      <w:rFonts w:ascii="Arial" w:eastAsiaTheme="minorHAnsi" w:hAnsi="Arial"/>
    </w:rPr>
  </w:style>
  <w:style w:type="paragraph" w:customStyle="1" w:styleId="0701BBAAF58A41358D79F5C628BB012613">
    <w:name w:val="0701BBAAF58A41358D79F5C628BB012613"/>
    <w:rsid w:val="006136D9"/>
    <w:pPr>
      <w:spacing w:after="200" w:line="276" w:lineRule="auto"/>
    </w:pPr>
    <w:rPr>
      <w:rFonts w:ascii="Arial" w:eastAsiaTheme="minorHAnsi" w:hAnsi="Arial"/>
    </w:rPr>
  </w:style>
  <w:style w:type="paragraph" w:customStyle="1" w:styleId="3BA3185E0E074742B5194A1740ECDC7D13">
    <w:name w:val="3BA3185E0E074742B5194A1740ECDC7D13"/>
    <w:rsid w:val="006136D9"/>
    <w:pPr>
      <w:spacing w:after="200" w:line="276" w:lineRule="auto"/>
    </w:pPr>
    <w:rPr>
      <w:rFonts w:ascii="Arial" w:eastAsiaTheme="minorHAnsi" w:hAnsi="Arial"/>
    </w:rPr>
  </w:style>
  <w:style w:type="paragraph" w:customStyle="1" w:styleId="A86385F289FB404D82488A56516C57DE13">
    <w:name w:val="A86385F289FB404D82488A56516C57DE13"/>
    <w:rsid w:val="006136D9"/>
    <w:pPr>
      <w:spacing w:after="200" w:line="276" w:lineRule="auto"/>
    </w:pPr>
    <w:rPr>
      <w:rFonts w:ascii="Arial" w:eastAsiaTheme="minorHAnsi" w:hAnsi="Arial"/>
    </w:rPr>
  </w:style>
  <w:style w:type="paragraph" w:customStyle="1" w:styleId="551EE92CD686466D8B5EE907BFEC9B1A13">
    <w:name w:val="551EE92CD686466D8B5EE907BFEC9B1A13"/>
    <w:rsid w:val="006136D9"/>
    <w:pPr>
      <w:spacing w:after="200" w:line="276" w:lineRule="auto"/>
    </w:pPr>
    <w:rPr>
      <w:rFonts w:ascii="Arial" w:eastAsiaTheme="minorHAnsi" w:hAnsi="Arial"/>
    </w:rPr>
  </w:style>
  <w:style w:type="paragraph" w:customStyle="1" w:styleId="24147482CD6848349D3C25EAF280CA4812">
    <w:name w:val="24147482CD6848349D3C25EAF280CA4812"/>
    <w:rsid w:val="006136D9"/>
    <w:pPr>
      <w:spacing w:after="200" w:line="276" w:lineRule="auto"/>
    </w:pPr>
    <w:rPr>
      <w:rFonts w:ascii="Arial" w:eastAsiaTheme="minorHAnsi" w:hAnsi="Arial"/>
    </w:rPr>
  </w:style>
  <w:style w:type="paragraph" w:customStyle="1" w:styleId="E905873811FB4DA9936586F86579B6C112">
    <w:name w:val="E905873811FB4DA9936586F86579B6C112"/>
    <w:rsid w:val="006136D9"/>
    <w:pPr>
      <w:spacing w:after="200" w:line="276" w:lineRule="auto"/>
    </w:pPr>
    <w:rPr>
      <w:rFonts w:ascii="Arial" w:eastAsiaTheme="minorHAnsi" w:hAnsi="Arial"/>
    </w:rPr>
  </w:style>
  <w:style w:type="paragraph" w:customStyle="1" w:styleId="F9DD39F50C0143F0887F1A0A9E6A2D7112">
    <w:name w:val="F9DD39F50C0143F0887F1A0A9E6A2D7112"/>
    <w:rsid w:val="006136D9"/>
    <w:pPr>
      <w:spacing w:after="200" w:line="276" w:lineRule="auto"/>
    </w:pPr>
    <w:rPr>
      <w:rFonts w:ascii="Arial" w:eastAsiaTheme="minorHAnsi" w:hAnsi="Arial"/>
    </w:rPr>
  </w:style>
  <w:style w:type="paragraph" w:customStyle="1" w:styleId="ADF65CDE7B084B91B5DD68D775C6A23712">
    <w:name w:val="ADF65CDE7B084B91B5DD68D775C6A23712"/>
    <w:rsid w:val="006136D9"/>
    <w:pPr>
      <w:spacing w:after="200" w:line="276" w:lineRule="auto"/>
    </w:pPr>
    <w:rPr>
      <w:rFonts w:ascii="Arial" w:eastAsiaTheme="minorHAnsi" w:hAnsi="Arial"/>
    </w:rPr>
  </w:style>
  <w:style w:type="paragraph" w:customStyle="1" w:styleId="35610FB38FBE4B87B9D700B764B5DDD112">
    <w:name w:val="35610FB38FBE4B87B9D700B764B5DDD112"/>
    <w:rsid w:val="006136D9"/>
    <w:pPr>
      <w:spacing w:after="200" w:line="276" w:lineRule="auto"/>
    </w:pPr>
    <w:rPr>
      <w:rFonts w:ascii="Arial" w:eastAsiaTheme="minorHAnsi" w:hAnsi="Arial"/>
    </w:rPr>
  </w:style>
  <w:style w:type="paragraph" w:customStyle="1" w:styleId="1B30082AC1B94082A3C4394E8E808F29">
    <w:name w:val="1B30082AC1B94082A3C4394E8E808F29"/>
    <w:rsid w:val="006136D9"/>
  </w:style>
  <w:style w:type="paragraph" w:customStyle="1" w:styleId="BF747868AC4F40D5AF4155184961C56513">
    <w:name w:val="BF747868AC4F40D5AF4155184961C56513"/>
    <w:rsid w:val="00B170CF"/>
    <w:pPr>
      <w:spacing w:after="200" w:line="276" w:lineRule="auto"/>
    </w:pPr>
    <w:rPr>
      <w:rFonts w:ascii="Arial" w:eastAsiaTheme="minorHAnsi" w:hAnsi="Arial"/>
    </w:rPr>
  </w:style>
  <w:style w:type="paragraph" w:customStyle="1" w:styleId="1BDB50AE78D6404489DF0BA17BCC914113">
    <w:name w:val="1BDB50AE78D6404489DF0BA17BCC914113"/>
    <w:rsid w:val="00B170CF"/>
    <w:pPr>
      <w:spacing w:after="200" w:line="276" w:lineRule="auto"/>
    </w:pPr>
    <w:rPr>
      <w:rFonts w:ascii="Arial" w:eastAsiaTheme="minorHAnsi" w:hAnsi="Arial"/>
    </w:rPr>
  </w:style>
  <w:style w:type="paragraph" w:customStyle="1" w:styleId="EC742BBC07C44E8BB2EEE0235C17170E14">
    <w:name w:val="EC742BBC07C44E8BB2EEE0235C17170E14"/>
    <w:rsid w:val="00B170CF"/>
    <w:pPr>
      <w:spacing w:after="200" w:line="276" w:lineRule="auto"/>
    </w:pPr>
    <w:rPr>
      <w:rFonts w:ascii="Arial" w:eastAsiaTheme="minorHAnsi" w:hAnsi="Arial"/>
    </w:rPr>
  </w:style>
  <w:style w:type="paragraph" w:customStyle="1" w:styleId="26979BC502614758858BE7A49A6347F014">
    <w:name w:val="26979BC502614758858BE7A49A6347F014"/>
    <w:rsid w:val="00B170CF"/>
    <w:pPr>
      <w:spacing w:after="200" w:line="276" w:lineRule="auto"/>
    </w:pPr>
    <w:rPr>
      <w:rFonts w:ascii="Arial" w:eastAsiaTheme="minorHAnsi" w:hAnsi="Arial"/>
    </w:rPr>
  </w:style>
  <w:style w:type="paragraph" w:customStyle="1" w:styleId="73B82FA8CA104F5584A1420FE248852210">
    <w:name w:val="73B82FA8CA104F5584A1420FE248852210"/>
    <w:rsid w:val="00B170CF"/>
    <w:pPr>
      <w:spacing w:after="200" w:line="276" w:lineRule="auto"/>
    </w:pPr>
    <w:rPr>
      <w:rFonts w:ascii="Arial" w:eastAsiaTheme="minorHAnsi" w:hAnsi="Arial"/>
    </w:rPr>
  </w:style>
  <w:style w:type="paragraph" w:customStyle="1" w:styleId="0ABED4273E164BA48A3C1397EDF9132010">
    <w:name w:val="0ABED4273E164BA48A3C1397EDF9132010"/>
    <w:rsid w:val="00B170CF"/>
    <w:pPr>
      <w:spacing w:after="200" w:line="276" w:lineRule="auto"/>
    </w:pPr>
    <w:rPr>
      <w:rFonts w:ascii="Arial" w:eastAsiaTheme="minorHAnsi" w:hAnsi="Arial"/>
    </w:rPr>
  </w:style>
  <w:style w:type="paragraph" w:customStyle="1" w:styleId="D2890FA798584702A8E7D34B8BFEE1C410">
    <w:name w:val="D2890FA798584702A8E7D34B8BFEE1C410"/>
    <w:rsid w:val="00B170CF"/>
    <w:pPr>
      <w:spacing w:after="200" w:line="276" w:lineRule="auto"/>
    </w:pPr>
    <w:rPr>
      <w:rFonts w:ascii="Arial" w:eastAsiaTheme="minorHAnsi" w:hAnsi="Arial"/>
    </w:rPr>
  </w:style>
  <w:style w:type="paragraph" w:customStyle="1" w:styleId="E7AB98D6474A4C29B6707E49A9CB8C686">
    <w:name w:val="E7AB98D6474A4C29B6707E49A9CB8C686"/>
    <w:rsid w:val="00B170CF"/>
    <w:pPr>
      <w:spacing w:after="200" w:line="276" w:lineRule="auto"/>
    </w:pPr>
    <w:rPr>
      <w:rFonts w:ascii="Arial" w:eastAsiaTheme="minorHAnsi" w:hAnsi="Arial"/>
    </w:rPr>
  </w:style>
  <w:style w:type="paragraph" w:customStyle="1" w:styleId="7967C7BB5CA445679FBCA95BEDF4B35A2">
    <w:name w:val="7967C7BB5CA445679FBCA95BEDF4B35A2"/>
    <w:rsid w:val="00B170CF"/>
    <w:pPr>
      <w:spacing w:after="200" w:line="276" w:lineRule="auto"/>
    </w:pPr>
    <w:rPr>
      <w:rFonts w:ascii="Arial" w:eastAsiaTheme="minorHAnsi" w:hAnsi="Arial"/>
    </w:rPr>
  </w:style>
  <w:style w:type="paragraph" w:customStyle="1" w:styleId="7C651DCB27F54EDFB435E06A147BF49A2">
    <w:name w:val="7C651DCB27F54EDFB435E06A147BF49A2"/>
    <w:rsid w:val="00B170CF"/>
    <w:pPr>
      <w:spacing w:after="200" w:line="276" w:lineRule="auto"/>
    </w:pPr>
    <w:rPr>
      <w:rFonts w:ascii="Arial" w:eastAsiaTheme="minorHAnsi" w:hAnsi="Arial"/>
    </w:rPr>
  </w:style>
  <w:style w:type="paragraph" w:customStyle="1" w:styleId="1878B24E60D74408A9D0BD61044B965E2">
    <w:name w:val="1878B24E60D74408A9D0BD61044B965E2"/>
    <w:rsid w:val="00B170CF"/>
    <w:pPr>
      <w:spacing w:after="200" w:line="276" w:lineRule="auto"/>
    </w:pPr>
    <w:rPr>
      <w:rFonts w:ascii="Arial" w:eastAsiaTheme="minorHAnsi" w:hAnsi="Arial"/>
    </w:rPr>
  </w:style>
  <w:style w:type="paragraph" w:customStyle="1" w:styleId="5E18FD436B8547A6AC97B5C5825DC1D72">
    <w:name w:val="5E18FD436B8547A6AC97B5C5825DC1D72"/>
    <w:rsid w:val="00B170CF"/>
    <w:pPr>
      <w:spacing w:after="200" w:line="276" w:lineRule="auto"/>
    </w:pPr>
    <w:rPr>
      <w:rFonts w:ascii="Arial" w:eastAsiaTheme="minorHAnsi" w:hAnsi="Arial"/>
    </w:rPr>
  </w:style>
  <w:style w:type="paragraph" w:customStyle="1" w:styleId="3E85717611DF49B39488312B743573412">
    <w:name w:val="3E85717611DF49B39488312B743573412"/>
    <w:rsid w:val="00B170CF"/>
    <w:pPr>
      <w:spacing w:after="200" w:line="276" w:lineRule="auto"/>
    </w:pPr>
    <w:rPr>
      <w:rFonts w:ascii="Arial" w:eastAsiaTheme="minorHAnsi" w:hAnsi="Arial"/>
    </w:rPr>
  </w:style>
  <w:style w:type="paragraph" w:customStyle="1" w:styleId="14DCFC708CB844AFB207F4ECFB56D35B14">
    <w:name w:val="14DCFC708CB844AFB207F4ECFB56D35B14"/>
    <w:rsid w:val="00B170CF"/>
    <w:pPr>
      <w:spacing w:after="200" w:line="276" w:lineRule="auto"/>
    </w:pPr>
    <w:rPr>
      <w:rFonts w:ascii="Arial" w:eastAsiaTheme="minorHAnsi" w:hAnsi="Arial"/>
    </w:rPr>
  </w:style>
  <w:style w:type="paragraph" w:customStyle="1" w:styleId="06A434ADD87D421D89FBA605DAF04F4614">
    <w:name w:val="06A434ADD87D421D89FBA605DAF04F4614"/>
    <w:rsid w:val="00B170CF"/>
    <w:pPr>
      <w:spacing w:after="200" w:line="276" w:lineRule="auto"/>
    </w:pPr>
    <w:rPr>
      <w:rFonts w:ascii="Arial" w:eastAsiaTheme="minorHAnsi" w:hAnsi="Arial"/>
    </w:rPr>
  </w:style>
  <w:style w:type="paragraph" w:customStyle="1" w:styleId="3DS2Title1">
    <w:name w:val="3DS 2 Title 1"/>
    <w:basedOn w:val="ListParagraph"/>
    <w:link w:val="3DS2Title1Char"/>
    <w:rsid w:val="00B170CF"/>
    <w:pPr>
      <w:numPr>
        <w:numId w:val="1"/>
      </w:numPr>
      <w:spacing w:after="200" w:line="276" w:lineRule="auto"/>
    </w:pPr>
    <w:rPr>
      <w:rFonts w:eastAsiaTheme="minorHAnsi" w:cs="Arial"/>
      <w:b/>
      <w:sz w:val="32"/>
      <w:szCs w:val="32"/>
    </w:rPr>
  </w:style>
  <w:style w:type="character" w:customStyle="1" w:styleId="3DS2Title1Char">
    <w:name w:val="3DS 2 Title 1 Char"/>
    <w:basedOn w:val="DefaultParagraphFont"/>
    <w:link w:val="3DS2Title1"/>
    <w:rsid w:val="00B170CF"/>
    <w:rPr>
      <w:rFonts w:eastAsiaTheme="minorHAnsi" w:cs="Arial"/>
      <w:b/>
      <w:sz w:val="32"/>
      <w:szCs w:val="32"/>
    </w:rPr>
  </w:style>
  <w:style w:type="paragraph" w:customStyle="1" w:styleId="3DS2Title2">
    <w:name w:val="3DS 2 Title 2"/>
    <w:basedOn w:val="ListParagraph"/>
    <w:rsid w:val="00B170CF"/>
    <w:pPr>
      <w:numPr>
        <w:ilvl w:val="1"/>
        <w:numId w:val="1"/>
      </w:numPr>
      <w:spacing w:after="200" w:line="276" w:lineRule="auto"/>
    </w:pPr>
    <w:rPr>
      <w:rFonts w:eastAsiaTheme="minorHAnsi" w:cs="Arial"/>
      <w:sz w:val="28"/>
      <w:szCs w:val="28"/>
    </w:rPr>
  </w:style>
  <w:style w:type="paragraph" w:styleId="ListParagraph">
    <w:name w:val="List Paragraph"/>
    <w:basedOn w:val="Normal"/>
    <w:uiPriority w:val="34"/>
    <w:qFormat/>
    <w:rsid w:val="00B170CF"/>
    <w:pPr>
      <w:ind w:left="720"/>
      <w:contextualSpacing/>
    </w:pPr>
  </w:style>
  <w:style w:type="paragraph" w:customStyle="1" w:styleId="EC9F2BE1DA35422C90F2BFF17712F04C9">
    <w:name w:val="EC9F2BE1DA35422C90F2BFF17712F04C9"/>
    <w:rsid w:val="00B170CF"/>
    <w:pPr>
      <w:numPr>
        <w:numId w:val="2"/>
      </w:numPr>
      <w:spacing w:after="200" w:line="276" w:lineRule="auto"/>
      <w:ind w:left="360" w:hanging="360"/>
      <w:contextualSpacing/>
    </w:pPr>
    <w:rPr>
      <w:rFonts w:eastAsiaTheme="minorHAnsi" w:cs="Arial"/>
      <w:b/>
      <w:sz w:val="32"/>
      <w:szCs w:val="32"/>
    </w:rPr>
  </w:style>
  <w:style w:type="paragraph" w:customStyle="1" w:styleId="0701BBAAF58A41358D79F5C628BB012614">
    <w:name w:val="0701BBAAF58A41358D79F5C628BB012614"/>
    <w:rsid w:val="00B170CF"/>
    <w:pPr>
      <w:spacing w:after="200" w:line="276" w:lineRule="auto"/>
    </w:pPr>
    <w:rPr>
      <w:rFonts w:ascii="Arial" w:eastAsiaTheme="minorHAnsi" w:hAnsi="Arial"/>
    </w:rPr>
  </w:style>
  <w:style w:type="paragraph" w:customStyle="1" w:styleId="3BA3185E0E074742B5194A1740ECDC7D14">
    <w:name w:val="3BA3185E0E074742B5194A1740ECDC7D14"/>
    <w:rsid w:val="00B170CF"/>
    <w:pPr>
      <w:spacing w:after="200" w:line="276" w:lineRule="auto"/>
    </w:pPr>
    <w:rPr>
      <w:rFonts w:ascii="Arial" w:eastAsiaTheme="minorHAnsi" w:hAnsi="Arial"/>
    </w:rPr>
  </w:style>
  <w:style w:type="paragraph" w:customStyle="1" w:styleId="A86385F289FB404D82488A56516C57DE14">
    <w:name w:val="A86385F289FB404D82488A56516C57DE14"/>
    <w:rsid w:val="00B170CF"/>
    <w:pPr>
      <w:spacing w:after="200" w:line="276" w:lineRule="auto"/>
    </w:pPr>
    <w:rPr>
      <w:rFonts w:ascii="Arial" w:eastAsiaTheme="minorHAnsi" w:hAnsi="Arial"/>
    </w:rPr>
  </w:style>
  <w:style w:type="paragraph" w:customStyle="1" w:styleId="551EE92CD686466D8B5EE907BFEC9B1A14">
    <w:name w:val="551EE92CD686466D8B5EE907BFEC9B1A14"/>
    <w:rsid w:val="00B170CF"/>
    <w:pPr>
      <w:spacing w:after="200" w:line="276" w:lineRule="auto"/>
    </w:pPr>
    <w:rPr>
      <w:rFonts w:ascii="Arial" w:eastAsiaTheme="minorHAnsi" w:hAnsi="Arial"/>
    </w:rPr>
  </w:style>
  <w:style w:type="paragraph" w:customStyle="1" w:styleId="24147482CD6848349D3C25EAF280CA4813">
    <w:name w:val="24147482CD6848349D3C25EAF280CA4813"/>
    <w:rsid w:val="00B170CF"/>
    <w:pPr>
      <w:spacing w:after="200" w:line="276" w:lineRule="auto"/>
    </w:pPr>
    <w:rPr>
      <w:rFonts w:ascii="Arial" w:eastAsiaTheme="minorHAnsi" w:hAnsi="Arial"/>
    </w:rPr>
  </w:style>
  <w:style w:type="paragraph" w:customStyle="1" w:styleId="E905873811FB4DA9936586F86579B6C113">
    <w:name w:val="E905873811FB4DA9936586F86579B6C113"/>
    <w:rsid w:val="00B170CF"/>
    <w:pPr>
      <w:spacing w:after="200" w:line="276" w:lineRule="auto"/>
    </w:pPr>
    <w:rPr>
      <w:rFonts w:ascii="Arial" w:eastAsiaTheme="minorHAnsi" w:hAnsi="Arial"/>
    </w:rPr>
  </w:style>
  <w:style w:type="paragraph" w:customStyle="1" w:styleId="F9DD39F50C0143F0887F1A0A9E6A2D7113">
    <w:name w:val="F9DD39F50C0143F0887F1A0A9E6A2D7113"/>
    <w:rsid w:val="00B170CF"/>
    <w:pPr>
      <w:spacing w:after="200" w:line="276" w:lineRule="auto"/>
    </w:pPr>
    <w:rPr>
      <w:rFonts w:ascii="Arial" w:eastAsiaTheme="minorHAnsi" w:hAnsi="Arial"/>
    </w:rPr>
  </w:style>
  <w:style w:type="paragraph" w:customStyle="1" w:styleId="ADF65CDE7B084B91B5DD68D775C6A23713">
    <w:name w:val="ADF65CDE7B084B91B5DD68D775C6A23713"/>
    <w:rsid w:val="00B170CF"/>
    <w:pPr>
      <w:spacing w:after="200" w:line="276" w:lineRule="auto"/>
    </w:pPr>
    <w:rPr>
      <w:rFonts w:ascii="Arial" w:eastAsiaTheme="minorHAnsi" w:hAnsi="Arial"/>
    </w:rPr>
  </w:style>
  <w:style w:type="paragraph" w:customStyle="1" w:styleId="35610FB38FBE4B87B9D700B764B5DDD113">
    <w:name w:val="35610FB38FBE4B87B9D700B764B5DDD113"/>
    <w:rsid w:val="00B170CF"/>
    <w:pPr>
      <w:spacing w:after="200" w:line="276" w:lineRule="auto"/>
    </w:pPr>
    <w:rPr>
      <w:rFonts w:ascii="Arial" w:eastAsiaTheme="minorHAnsi" w:hAnsi="Arial"/>
    </w:rPr>
  </w:style>
  <w:style w:type="paragraph" w:customStyle="1" w:styleId="CCD5D3AC0D274368A38F5E8F117E3881">
    <w:name w:val="CCD5D3AC0D274368A38F5E8F117E3881"/>
    <w:rsid w:val="00B170CF"/>
  </w:style>
  <w:style w:type="paragraph" w:customStyle="1" w:styleId="A6E090056F3A4964AF3364CB4011D1C7">
    <w:name w:val="A6E090056F3A4964AF3364CB4011D1C7"/>
    <w:rsid w:val="00B170CF"/>
  </w:style>
  <w:style w:type="paragraph" w:customStyle="1" w:styleId="BF747868AC4F40D5AF4155184961C56514">
    <w:name w:val="BF747868AC4F40D5AF4155184961C56514"/>
    <w:rsid w:val="00F959A9"/>
    <w:pPr>
      <w:spacing w:after="200" w:line="276" w:lineRule="auto"/>
    </w:pPr>
    <w:rPr>
      <w:rFonts w:ascii="Arial" w:eastAsiaTheme="minorHAnsi" w:hAnsi="Arial"/>
    </w:rPr>
  </w:style>
  <w:style w:type="paragraph" w:customStyle="1" w:styleId="1BDB50AE78D6404489DF0BA17BCC914114">
    <w:name w:val="1BDB50AE78D6404489DF0BA17BCC914114"/>
    <w:rsid w:val="00F959A9"/>
    <w:pPr>
      <w:spacing w:after="200" w:line="276" w:lineRule="auto"/>
    </w:pPr>
    <w:rPr>
      <w:rFonts w:ascii="Arial" w:eastAsiaTheme="minorHAnsi" w:hAnsi="Arial"/>
    </w:rPr>
  </w:style>
  <w:style w:type="paragraph" w:customStyle="1" w:styleId="EC742BBC07C44E8BB2EEE0235C17170E15">
    <w:name w:val="EC742BBC07C44E8BB2EEE0235C17170E15"/>
    <w:rsid w:val="00F959A9"/>
    <w:pPr>
      <w:spacing w:after="200" w:line="276" w:lineRule="auto"/>
    </w:pPr>
    <w:rPr>
      <w:rFonts w:ascii="Arial" w:eastAsiaTheme="minorHAnsi" w:hAnsi="Arial"/>
    </w:rPr>
  </w:style>
  <w:style w:type="paragraph" w:customStyle="1" w:styleId="26979BC502614758858BE7A49A6347F015">
    <w:name w:val="26979BC502614758858BE7A49A6347F015"/>
    <w:rsid w:val="00F959A9"/>
    <w:pPr>
      <w:spacing w:after="200" w:line="276" w:lineRule="auto"/>
    </w:pPr>
    <w:rPr>
      <w:rFonts w:ascii="Arial" w:eastAsiaTheme="minorHAnsi" w:hAnsi="Arial"/>
    </w:rPr>
  </w:style>
  <w:style w:type="paragraph" w:customStyle="1" w:styleId="73B82FA8CA104F5584A1420FE248852211">
    <w:name w:val="73B82FA8CA104F5584A1420FE248852211"/>
    <w:rsid w:val="00F959A9"/>
    <w:pPr>
      <w:spacing w:after="200" w:line="276" w:lineRule="auto"/>
    </w:pPr>
    <w:rPr>
      <w:rFonts w:ascii="Arial" w:eastAsiaTheme="minorHAnsi" w:hAnsi="Arial"/>
    </w:rPr>
  </w:style>
  <w:style w:type="paragraph" w:customStyle="1" w:styleId="0ABED4273E164BA48A3C1397EDF9132011">
    <w:name w:val="0ABED4273E164BA48A3C1397EDF9132011"/>
    <w:rsid w:val="00F959A9"/>
    <w:pPr>
      <w:spacing w:after="200" w:line="276" w:lineRule="auto"/>
    </w:pPr>
    <w:rPr>
      <w:rFonts w:ascii="Arial" w:eastAsiaTheme="minorHAnsi" w:hAnsi="Arial"/>
    </w:rPr>
  </w:style>
  <w:style w:type="paragraph" w:customStyle="1" w:styleId="D2890FA798584702A8E7D34B8BFEE1C411">
    <w:name w:val="D2890FA798584702A8E7D34B8BFEE1C411"/>
    <w:rsid w:val="00F959A9"/>
    <w:pPr>
      <w:spacing w:after="200" w:line="276" w:lineRule="auto"/>
    </w:pPr>
    <w:rPr>
      <w:rFonts w:ascii="Arial" w:eastAsiaTheme="minorHAnsi" w:hAnsi="Arial"/>
    </w:rPr>
  </w:style>
  <w:style w:type="paragraph" w:customStyle="1" w:styleId="E7AB98D6474A4C29B6707E49A9CB8C687">
    <w:name w:val="E7AB98D6474A4C29B6707E49A9CB8C687"/>
    <w:rsid w:val="00F959A9"/>
    <w:pPr>
      <w:spacing w:after="200" w:line="276" w:lineRule="auto"/>
    </w:pPr>
    <w:rPr>
      <w:rFonts w:ascii="Arial" w:eastAsiaTheme="minorHAnsi" w:hAnsi="Arial"/>
    </w:rPr>
  </w:style>
  <w:style w:type="paragraph" w:customStyle="1" w:styleId="7967C7BB5CA445679FBCA95BEDF4B35A3">
    <w:name w:val="7967C7BB5CA445679FBCA95BEDF4B35A3"/>
    <w:rsid w:val="00F959A9"/>
    <w:pPr>
      <w:spacing w:after="200" w:line="276" w:lineRule="auto"/>
    </w:pPr>
    <w:rPr>
      <w:rFonts w:ascii="Arial" w:eastAsiaTheme="minorHAnsi" w:hAnsi="Arial"/>
    </w:rPr>
  </w:style>
  <w:style w:type="paragraph" w:customStyle="1" w:styleId="7C651DCB27F54EDFB435E06A147BF49A3">
    <w:name w:val="7C651DCB27F54EDFB435E06A147BF49A3"/>
    <w:rsid w:val="00F959A9"/>
    <w:pPr>
      <w:spacing w:after="200" w:line="276" w:lineRule="auto"/>
    </w:pPr>
    <w:rPr>
      <w:rFonts w:ascii="Arial" w:eastAsiaTheme="minorHAnsi" w:hAnsi="Arial"/>
    </w:rPr>
  </w:style>
  <w:style w:type="paragraph" w:customStyle="1" w:styleId="1878B24E60D74408A9D0BD61044B965E3">
    <w:name w:val="1878B24E60D74408A9D0BD61044B965E3"/>
    <w:rsid w:val="00F959A9"/>
    <w:pPr>
      <w:spacing w:after="200" w:line="276" w:lineRule="auto"/>
    </w:pPr>
    <w:rPr>
      <w:rFonts w:ascii="Arial" w:eastAsiaTheme="minorHAnsi" w:hAnsi="Arial"/>
    </w:rPr>
  </w:style>
  <w:style w:type="paragraph" w:customStyle="1" w:styleId="5E18FD436B8547A6AC97B5C5825DC1D73">
    <w:name w:val="5E18FD436B8547A6AC97B5C5825DC1D73"/>
    <w:rsid w:val="00F959A9"/>
    <w:pPr>
      <w:spacing w:after="200" w:line="276" w:lineRule="auto"/>
    </w:pPr>
    <w:rPr>
      <w:rFonts w:ascii="Arial" w:eastAsiaTheme="minorHAnsi" w:hAnsi="Arial"/>
    </w:rPr>
  </w:style>
  <w:style w:type="paragraph" w:customStyle="1" w:styleId="3E85717611DF49B39488312B743573413">
    <w:name w:val="3E85717611DF49B39488312B743573413"/>
    <w:rsid w:val="00F959A9"/>
    <w:pPr>
      <w:spacing w:after="200" w:line="276" w:lineRule="auto"/>
    </w:pPr>
    <w:rPr>
      <w:rFonts w:ascii="Arial" w:eastAsiaTheme="minorHAnsi" w:hAnsi="Arial"/>
    </w:rPr>
  </w:style>
  <w:style w:type="paragraph" w:customStyle="1" w:styleId="14DCFC708CB844AFB207F4ECFB56D35B15">
    <w:name w:val="14DCFC708CB844AFB207F4ECFB56D35B15"/>
    <w:rsid w:val="00F959A9"/>
    <w:pPr>
      <w:spacing w:after="200" w:line="276" w:lineRule="auto"/>
    </w:pPr>
    <w:rPr>
      <w:rFonts w:ascii="Arial" w:eastAsiaTheme="minorHAnsi" w:hAnsi="Arial"/>
    </w:rPr>
  </w:style>
  <w:style w:type="paragraph" w:customStyle="1" w:styleId="A6E090056F3A4964AF3364CB4011D1C71">
    <w:name w:val="A6E090056F3A4964AF3364CB4011D1C71"/>
    <w:rsid w:val="00F959A9"/>
    <w:pPr>
      <w:spacing w:after="200" w:line="276" w:lineRule="auto"/>
    </w:pPr>
    <w:rPr>
      <w:rFonts w:ascii="Arial" w:eastAsiaTheme="minorHAnsi" w:hAnsi="Arial"/>
    </w:rPr>
  </w:style>
  <w:style w:type="paragraph" w:customStyle="1" w:styleId="0701BBAAF58A41358D79F5C628BB012615">
    <w:name w:val="0701BBAAF58A41358D79F5C628BB012615"/>
    <w:rsid w:val="00F959A9"/>
    <w:pPr>
      <w:spacing w:after="200" w:line="276" w:lineRule="auto"/>
    </w:pPr>
    <w:rPr>
      <w:rFonts w:ascii="Arial" w:eastAsiaTheme="minorHAnsi" w:hAnsi="Arial"/>
    </w:rPr>
  </w:style>
  <w:style w:type="paragraph" w:customStyle="1" w:styleId="3BA3185E0E074742B5194A1740ECDC7D15">
    <w:name w:val="3BA3185E0E074742B5194A1740ECDC7D15"/>
    <w:rsid w:val="00F959A9"/>
    <w:pPr>
      <w:spacing w:after="200" w:line="276" w:lineRule="auto"/>
    </w:pPr>
    <w:rPr>
      <w:rFonts w:ascii="Arial" w:eastAsiaTheme="minorHAnsi" w:hAnsi="Arial"/>
    </w:rPr>
  </w:style>
  <w:style w:type="paragraph" w:customStyle="1" w:styleId="A86385F289FB404D82488A56516C57DE15">
    <w:name w:val="A86385F289FB404D82488A56516C57DE15"/>
    <w:rsid w:val="00F959A9"/>
    <w:pPr>
      <w:spacing w:after="200" w:line="276" w:lineRule="auto"/>
    </w:pPr>
    <w:rPr>
      <w:rFonts w:ascii="Arial" w:eastAsiaTheme="minorHAnsi" w:hAnsi="Arial"/>
    </w:rPr>
  </w:style>
  <w:style w:type="paragraph" w:customStyle="1" w:styleId="551EE92CD686466D8B5EE907BFEC9B1A15">
    <w:name w:val="551EE92CD686466D8B5EE907BFEC9B1A15"/>
    <w:rsid w:val="00F959A9"/>
    <w:pPr>
      <w:spacing w:after="200" w:line="276" w:lineRule="auto"/>
    </w:pPr>
    <w:rPr>
      <w:rFonts w:ascii="Arial" w:eastAsiaTheme="minorHAnsi" w:hAnsi="Arial"/>
    </w:rPr>
  </w:style>
  <w:style w:type="paragraph" w:customStyle="1" w:styleId="24147482CD6848349D3C25EAF280CA4814">
    <w:name w:val="24147482CD6848349D3C25EAF280CA4814"/>
    <w:rsid w:val="00F959A9"/>
    <w:pPr>
      <w:spacing w:after="200" w:line="276" w:lineRule="auto"/>
    </w:pPr>
    <w:rPr>
      <w:rFonts w:ascii="Arial" w:eastAsiaTheme="minorHAnsi" w:hAnsi="Arial"/>
    </w:rPr>
  </w:style>
  <w:style w:type="paragraph" w:customStyle="1" w:styleId="E905873811FB4DA9936586F86579B6C114">
    <w:name w:val="E905873811FB4DA9936586F86579B6C114"/>
    <w:rsid w:val="00F959A9"/>
    <w:pPr>
      <w:spacing w:after="200" w:line="276" w:lineRule="auto"/>
    </w:pPr>
    <w:rPr>
      <w:rFonts w:ascii="Arial" w:eastAsiaTheme="minorHAnsi" w:hAnsi="Arial"/>
    </w:rPr>
  </w:style>
  <w:style w:type="paragraph" w:customStyle="1" w:styleId="F9DD39F50C0143F0887F1A0A9E6A2D7114">
    <w:name w:val="F9DD39F50C0143F0887F1A0A9E6A2D7114"/>
    <w:rsid w:val="00F959A9"/>
    <w:pPr>
      <w:spacing w:after="200" w:line="276" w:lineRule="auto"/>
    </w:pPr>
    <w:rPr>
      <w:rFonts w:ascii="Arial" w:eastAsiaTheme="minorHAnsi" w:hAnsi="Arial"/>
    </w:rPr>
  </w:style>
  <w:style w:type="paragraph" w:customStyle="1" w:styleId="ADF65CDE7B084B91B5DD68D775C6A23714">
    <w:name w:val="ADF65CDE7B084B91B5DD68D775C6A23714"/>
    <w:rsid w:val="00F959A9"/>
    <w:pPr>
      <w:spacing w:after="200" w:line="276" w:lineRule="auto"/>
    </w:pPr>
    <w:rPr>
      <w:rFonts w:ascii="Arial" w:eastAsiaTheme="minorHAnsi" w:hAnsi="Arial"/>
    </w:rPr>
  </w:style>
  <w:style w:type="paragraph" w:customStyle="1" w:styleId="35610FB38FBE4B87B9D700B764B5DDD114">
    <w:name w:val="35610FB38FBE4B87B9D700B764B5DDD114"/>
    <w:rsid w:val="00F959A9"/>
    <w:pPr>
      <w:spacing w:after="200" w:line="276" w:lineRule="auto"/>
    </w:pPr>
    <w:rPr>
      <w:rFonts w:ascii="Arial" w:eastAsiaTheme="minorHAnsi" w:hAnsi="Arial"/>
    </w:rPr>
  </w:style>
  <w:style w:type="paragraph" w:customStyle="1" w:styleId="B534955D66B240979A52ED746A5F879B">
    <w:name w:val="B534955D66B240979A52ED746A5F879B"/>
    <w:rsid w:val="00F959A9"/>
  </w:style>
  <w:style w:type="paragraph" w:customStyle="1" w:styleId="3E07F896C4894C2F82BE90E3719F62B3">
    <w:name w:val="3E07F896C4894C2F82BE90E3719F62B3"/>
    <w:rsid w:val="00F959A9"/>
  </w:style>
  <w:style w:type="paragraph" w:customStyle="1" w:styleId="5E74F633D2DE488DA10BF6D2C1263ED4">
    <w:name w:val="5E74F633D2DE488DA10BF6D2C1263ED4"/>
    <w:rsid w:val="00F959A9"/>
  </w:style>
  <w:style w:type="paragraph" w:customStyle="1" w:styleId="307DFB2037534816BB1C30279468D984">
    <w:name w:val="307DFB2037534816BB1C30279468D984"/>
    <w:rsid w:val="00F959A9"/>
  </w:style>
  <w:style w:type="paragraph" w:customStyle="1" w:styleId="2A79124E67544650B2960B60C76F56F8">
    <w:name w:val="2A79124E67544650B2960B60C76F56F8"/>
    <w:rsid w:val="00F959A9"/>
  </w:style>
  <w:style w:type="paragraph" w:customStyle="1" w:styleId="1303CC112BA745A3B64FE7594E00F9B0">
    <w:name w:val="1303CC112BA745A3B64FE7594E00F9B0"/>
    <w:rsid w:val="00F959A9"/>
  </w:style>
  <w:style w:type="paragraph" w:customStyle="1" w:styleId="DB562F9323D0499AA785027B275155D1">
    <w:name w:val="DB562F9323D0499AA785027B275155D1"/>
    <w:rsid w:val="00F959A9"/>
  </w:style>
  <w:style w:type="paragraph" w:customStyle="1" w:styleId="E6B3CE2155A14E65B273253E44731B17">
    <w:name w:val="E6B3CE2155A14E65B273253E44731B17"/>
    <w:rsid w:val="00F959A9"/>
  </w:style>
  <w:style w:type="paragraph" w:customStyle="1" w:styleId="9A12C6EBCEC54EE797E0B8C8FBCCA5E7">
    <w:name w:val="9A12C6EBCEC54EE797E0B8C8FBCCA5E7"/>
    <w:rsid w:val="00F959A9"/>
  </w:style>
  <w:style w:type="paragraph" w:customStyle="1" w:styleId="DDEEFF31328146F0AFF6CC49D7CF4BDA">
    <w:name w:val="DDEEFF31328146F0AFF6CC49D7CF4BDA"/>
    <w:rsid w:val="00F959A9"/>
  </w:style>
  <w:style w:type="paragraph" w:customStyle="1" w:styleId="BF747868AC4F40D5AF4155184961C56515">
    <w:name w:val="BF747868AC4F40D5AF4155184961C56515"/>
    <w:rsid w:val="00F959A9"/>
    <w:pPr>
      <w:spacing w:after="200" w:line="276" w:lineRule="auto"/>
    </w:pPr>
    <w:rPr>
      <w:rFonts w:ascii="Arial" w:eastAsiaTheme="minorHAnsi" w:hAnsi="Arial"/>
    </w:rPr>
  </w:style>
  <w:style w:type="paragraph" w:customStyle="1" w:styleId="1BDB50AE78D6404489DF0BA17BCC914115">
    <w:name w:val="1BDB50AE78D6404489DF0BA17BCC914115"/>
    <w:rsid w:val="00F959A9"/>
    <w:pPr>
      <w:spacing w:after="200" w:line="276" w:lineRule="auto"/>
    </w:pPr>
    <w:rPr>
      <w:rFonts w:ascii="Arial" w:eastAsiaTheme="minorHAnsi" w:hAnsi="Arial"/>
    </w:rPr>
  </w:style>
  <w:style w:type="paragraph" w:customStyle="1" w:styleId="EC742BBC07C44E8BB2EEE0235C17170E16">
    <w:name w:val="EC742BBC07C44E8BB2EEE0235C17170E16"/>
    <w:rsid w:val="00F959A9"/>
    <w:pPr>
      <w:spacing w:after="200" w:line="276" w:lineRule="auto"/>
    </w:pPr>
    <w:rPr>
      <w:rFonts w:ascii="Arial" w:eastAsiaTheme="minorHAnsi" w:hAnsi="Arial"/>
    </w:rPr>
  </w:style>
  <w:style w:type="paragraph" w:customStyle="1" w:styleId="26979BC502614758858BE7A49A6347F016">
    <w:name w:val="26979BC502614758858BE7A49A6347F016"/>
    <w:rsid w:val="00F959A9"/>
    <w:pPr>
      <w:spacing w:after="200" w:line="276" w:lineRule="auto"/>
    </w:pPr>
    <w:rPr>
      <w:rFonts w:ascii="Arial" w:eastAsiaTheme="minorHAnsi" w:hAnsi="Arial"/>
    </w:rPr>
  </w:style>
  <w:style w:type="paragraph" w:customStyle="1" w:styleId="73B82FA8CA104F5584A1420FE248852212">
    <w:name w:val="73B82FA8CA104F5584A1420FE248852212"/>
    <w:rsid w:val="00F959A9"/>
    <w:pPr>
      <w:spacing w:after="200" w:line="276" w:lineRule="auto"/>
    </w:pPr>
    <w:rPr>
      <w:rFonts w:ascii="Arial" w:eastAsiaTheme="minorHAnsi" w:hAnsi="Arial"/>
    </w:rPr>
  </w:style>
  <w:style w:type="paragraph" w:customStyle="1" w:styleId="0ABED4273E164BA48A3C1397EDF9132012">
    <w:name w:val="0ABED4273E164BA48A3C1397EDF9132012"/>
    <w:rsid w:val="00F959A9"/>
    <w:pPr>
      <w:spacing w:after="200" w:line="276" w:lineRule="auto"/>
    </w:pPr>
    <w:rPr>
      <w:rFonts w:ascii="Arial" w:eastAsiaTheme="minorHAnsi" w:hAnsi="Arial"/>
    </w:rPr>
  </w:style>
  <w:style w:type="paragraph" w:customStyle="1" w:styleId="D2890FA798584702A8E7D34B8BFEE1C412">
    <w:name w:val="D2890FA798584702A8E7D34B8BFEE1C412"/>
    <w:rsid w:val="00F959A9"/>
    <w:pPr>
      <w:spacing w:after="200" w:line="276" w:lineRule="auto"/>
    </w:pPr>
    <w:rPr>
      <w:rFonts w:ascii="Arial" w:eastAsiaTheme="minorHAnsi" w:hAnsi="Arial"/>
    </w:rPr>
  </w:style>
  <w:style w:type="paragraph" w:customStyle="1" w:styleId="7967C7BB5CA445679FBCA95BEDF4B35A4">
    <w:name w:val="7967C7BB5CA445679FBCA95BEDF4B35A4"/>
    <w:rsid w:val="00F959A9"/>
    <w:pPr>
      <w:spacing w:after="200" w:line="276" w:lineRule="auto"/>
    </w:pPr>
    <w:rPr>
      <w:rFonts w:ascii="Arial" w:eastAsiaTheme="minorHAnsi" w:hAnsi="Arial"/>
    </w:rPr>
  </w:style>
  <w:style w:type="paragraph" w:customStyle="1" w:styleId="7C651DCB27F54EDFB435E06A147BF49A4">
    <w:name w:val="7C651DCB27F54EDFB435E06A147BF49A4"/>
    <w:rsid w:val="00F959A9"/>
    <w:pPr>
      <w:spacing w:after="200" w:line="276" w:lineRule="auto"/>
    </w:pPr>
    <w:rPr>
      <w:rFonts w:ascii="Arial" w:eastAsiaTheme="minorHAnsi" w:hAnsi="Arial"/>
    </w:rPr>
  </w:style>
  <w:style w:type="paragraph" w:customStyle="1" w:styleId="1878B24E60D74408A9D0BD61044B965E4">
    <w:name w:val="1878B24E60D74408A9D0BD61044B965E4"/>
    <w:rsid w:val="00F959A9"/>
    <w:pPr>
      <w:spacing w:after="200" w:line="276" w:lineRule="auto"/>
    </w:pPr>
    <w:rPr>
      <w:rFonts w:ascii="Arial" w:eastAsiaTheme="minorHAnsi" w:hAnsi="Arial"/>
    </w:rPr>
  </w:style>
  <w:style w:type="paragraph" w:customStyle="1" w:styleId="5E18FD436B8547A6AC97B5C5825DC1D74">
    <w:name w:val="5E18FD436B8547A6AC97B5C5825DC1D74"/>
    <w:rsid w:val="00F959A9"/>
    <w:pPr>
      <w:spacing w:after="200" w:line="276" w:lineRule="auto"/>
    </w:pPr>
    <w:rPr>
      <w:rFonts w:ascii="Arial" w:eastAsiaTheme="minorHAnsi" w:hAnsi="Arial"/>
    </w:rPr>
  </w:style>
  <w:style w:type="paragraph" w:customStyle="1" w:styleId="3E85717611DF49B39488312B743573414">
    <w:name w:val="3E85717611DF49B39488312B743573414"/>
    <w:rsid w:val="00F959A9"/>
    <w:pPr>
      <w:spacing w:after="200" w:line="276" w:lineRule="auto"/>
    </w:pPr>
    <w:rPr>
      <w:rFonts w:ascii="Arial" w:eastAsiaTheme="minorHAnsi" w:hAnsi="Arial"/>
    </w:rPr>
  </w:style>
  <w:style w:type="paragraph" w:customStyle="1" w:styleId="14DCFC708CB844AFB207F4ECFB56D35B16">
    <w:name w:val="14DCFC708CB844AFB207F4ECFB56D35B16"/>
    <w:rsid w:val="00F959A9"/>
    <w:pPr>
      <w:spacing w:after="200" w:line="276" w:lineRule="auto"/>
    </w:pPr>
    <w:rPr>
      <w:rFonts w:ascii="Arial" w:eastAsiaTheme="minorHAnsi" w:hAnsi="Arial"/>
    </w:rPr>
  </w:style>
  <w:style w:type="paragraph" w:customStyle="1" w:styleId="A6E090056F3A4964AF3364CB4011D1C72">
    <w:name w:val="A6E090056F3A4964AF3364CB4011D1C72"/>
    <w:rsid w:val="00F959A9"/>
    <w:pPr>
      <w:spacing w:after="200" w:line="276" w:lineRule="auto"/>
    </w:pPr>
    <w:rPr>
      <w:rFonts w:ascii="Arial" w:eastAsiaTheme="minorHAnsi" w:hAnsi="Arial"/>
    </w:rPr>
  </w:style>
  <w:style w:type="paragraph" w:customStyle="1" w:styleId="0701BBAAF58A41358D79F5C628BB012616">
    <w:name w:val="0701BBAAF58A41358D79F5C628BB012616"/>
    <w:rsid w:val="00F959A9"/>
    <w:pPr>
      <w:spacing w:after="200" w:line="276" w:lineRule="auto"/>
    </w:pPr>
    <w:rPr>
      <w:rFonts w:ascii="Arial" w:eastAsiaTheme="minorHAnsi" w:hAnsi="Arial"/>
    </w:rPr>
  </w:style>
  <w:style w:type="paragraph" w:customStyle="1" w:styleId="3BA3185E0E074742B5194A1740ECDC7D16">
    <w:name w:val="3BA3185E0E074742B5194A1740ECDC7D16"/>
    <w:rsid w:val="00F959A9"/>
    <w:pPr>
      <w:spacing w:after="200" w:line="276" w:lineRule="auto"/>
    </w:pPr>
    <w:rPr>
      <w:rFonts w:ascii="Arial" w:eastAsiaTheme="minorHAnsi" w:hAnsi="Arial"/>
    </w:rPr>
  </w:style>
  <w:style w:type="paragraph" w:customStyle="1" w:styleId="A86385F289FB404D82488A56516C57DE16">
    <w:name w:val="A86385F289FB404D82488A56516C57DE16"/>
    <w:rsid w:val="00F959A9"/>
    <w:pPr>
      <w:spacing w:after="200" w:line="276" w:lineRule="auto"/>
    </w:pPr>
    <w:rPr>
      <w:rFonts w:ascii="Arial" w:eastAsiaTheme="minorHAnsi" w:hAnsi="Arial"/>
    </w:rPr>
  </w:style>
  <w:style w:type="paragraph" w:customStyle="1" w:styleId="551EE92CD686466D8B5EE907BFEC9B1A16">
    <w:name w:val="551EE92CD686466D8B5EE907BFEC9B1A16"/>
    <w:rsid w:val="00F959A9"/>
    <w:pPr>
      <w:spacing w:after="200" w:line="276" w:lineRule="auto"/>
    </w:pPr>
    <w:rPr>
      <w:rFonts w:ascii="Arial" w:eastAsiaTheme="minorHAnsi" w:hAnsi="Arial"/>
    </w:rPr>
  </w:style>
  <w:style w:type="paragraph" w:customStyle="1" w:styleId="24147482CD6848349D3C25EAF280CA4815">
    <w:name w:val="24147482CD6848349D3C25EAF280CA4815"/>
    <w:rsid w:val="00F959A9"/>
    <w:pPr>
      <w:spacing w:after="200" w:line="276" w:lineRule="auto"/>
    </w:pPr>
    <w:rPr>
      <w:rFonts w:ascii="Arial" w:eastAsiaTheme="minorHAnsi" w:hAnsi="Arial"/>
    </w:rPr>
  </w:style>
  <w:style w:type="paragraph" w:customStyle="1" w:styleId="E905873811FB4DA9936586F86579B6C115">
    <w:name w:val="E905873811FB4DA9936586F86579B6C115"/>
    <w:rsid w:val="00F959A9"/>
    <w:pPr>
      <w:spacing w:after="200" w:line="276" w:lineRule="auto"/>
    </w:pPr>
    <w:rPr>
      <w:rFonts w:ascii="Arial" w:eastAsiaTheme="minorHAnsi" w:hAnsi="Arial"/>
    </w:rPr>
  </w:style>
  <w:style w:type="paragraph" w:customStyle="1" w:styleId="F9DD39F50C0143F0887F1A0A9E6A2D7115">
    <w:name w:val="F9DD39F50C0143F0887F1A0A9E6A2D7115"/>
    <w:rsid w:val="00F959A9"/>
    <w:pPr>
      <w:spacing w:after="200" w:line="276" w:lineRule="auto"/>
    </w:pPr>
    <w:rPr>
      <w:rFonts w:ascii="Arial" w:eastAsiaTheme="minorHAnsi" w:hAnsi="Arial"/>
    </w:rPr>
  </w:style>
  <w:style w:type="paragraph" w:customStyle="1" w:styleId="ADF65CDE7B084B91B5DD68D775C6A23715">
    <w:name w:val="ADF65CDE7B084B91B5DD68D775C6A23715"/>
    <w:rsid w:val="00F959A9"/>
    <w:pPr>
      <w:spacing w:after="200" w:line="276" w:lineRule="auto"/>
    </w:pPr>
    <w:rPr>
      <w:rFonts w:ascii="Arial" w:eastAsiaTheme="minorHAnsi" w:hAnsi="Arial"/>
    </w:rPr>
  </w:style>
  <w:style w:type="paragraph" w:customStyle="1" w:styleId="35610FB38FBE4B87B9D700B764B5DDD115">
    <w:name w:val="35610FB38FBE4B87B9D700B764B5DDD115"/>
    <w:rsid w:val="00F959A9"/>
    <w:pPr>
      <w:spacing w:after="200" w:line="276" w:lineRule="auto"/>
    </w:pPr>
    <w:rPr>
      <w:rFonts w:ascii="Arial" w:eastAsiaTheme="minorHAnsi" w:hAnsi="Arial"/>
    </w:rPr>
  </w:style>
  <w:style w:type="paragraph" w:customStyle="1" w:styleId="2AC21982D30D451F8FAEDAD6296C05B4">
    <w:name w:val="2AC21982D30D451F8FAEDAD6296C05B4"/>
    <w:rsid w:val="00CD3022"/>
  </w:style>
  <w:style w:type="paragraph" w:customStyle="1" w:styleId="9A9E410986DA4ECFBBA3FC9D320D4A75">
    <w:name w:val="9A9E410986DA4ECFBBA3FC9D320D4A75"/>
    <w:rsid w:val="00CD3022"/>
  </w:style>
  <w:style w:type="paragraph" w:customStyle="1" w:styleId="2D3F3B0A0B354F6D884926F14215A855">
    <w:name w:val="2D3F3B0A0B354F6D884926F14215A855"/>
    <w:rsid w:val="00CD3022"/>
  </w:style>
  <w:style w:type="paragraph" w:customStyle="1" w:styleId="83328A0DFA5042E481A30913D6D854C6">
    <w:name w:val="83328A0DFA5042E481A30913D6D854C6"/>
    <w:rsid w:val="00CD3022"/>
  </w:style>
  <w:style w:type="paragraph" w:customStyle="1" w:styleId="09E95E7AB9004E0DBA3D2D9EEBEE1A7C">
    <w:name w:val="09E95E7AB9004E0DBA3D2D9EEBEE1A7C"/>
    <w:rsid w:val="00CD3022"/>
  </w:style>
  <w:style w:type="paragraph" w:customStyle="1" w:styleId="3D3DE4D8066749DDA99FF69EBFC9DD99">
    <w:name w:val="3D3DE4D8066749DDA99FF69EBFC9DD99"/>
    <w:rsid w:val="00CD3022"/>
  </w:style>
  <w:style w:type="paragraph" w:customStyle="1" w:styleId="BF747868AC4F40D5AF4155184961C56516">
    <w:name w:val="BF747868AC4F40D5AF4155184961C56516"/>
    <w:rsid w:val="00D64EC4"/>
    <w:pPr>
      <w:spacing w:after="200" w:line="276" w:lineRule="auto"/>
    </w:pPr>
    <w:rPr>
      <w:rFonts w:ascii="Arial" w:eastAsiaTheme="minorHAnsi" w:hAnsi="Arial"/>
    </w:rPr>
  </w:style>
  <w:style w:type="paragraph" w:customStyle="1" w:styleId="1BDB50AE78D6404489DF0BA17BCC914116">
    <w:name w:val="1BDB50AE78D6404489DF0BA17BCC914116"/>
    <w:rsid w:val="00D64EC4"/>
    <w:pPr>
      <w:spacing w:after="200" w:line="276" w:lineRule="auto"/>
    </w:pPr>
    <w:rPr>
      <w:rFonts w:ascii="Arial" w:eastAsiaTheme="minorHAnsi" w:hAnsi="Arial"/>
    </w:rPr>
  </w:style>
  <w:style w:type="paragraph" w:customStyle="1" w:styleId="EC742BBC07C44E8BB2EEE0235C17170E17">
    <w:name w:val="EC742BBC07C44E8BB2EEE0235C17170E17"/>
    <w:rsid w:val="00D64EC4"/>
    <w:pPr>
      <w:spacing w:after="200" w:line="276" w:lineRule="auto"/>
    </w:pPr>
    <w:rPr>
      <w:rFonts w:ascii="Arial" w:eastAsiaTheme="minorHAnsi" w:hAnsi="Arial"/>
    </w:rPr>
  </w:style>
  <w:style w:type="paragraph" w:customStyle="1" w:styleId="26979BC502614758858BE7A49A6347F017">
    <w:name w:val="26979BC502614758858BE7A49A6347F017"/>
    <w:rsid w:val="00D64EC4"/>
    <w:pPr>
      <w:spacing w:after="200" w:line="276" w:lineRule="auto"/>
    </w:pPr>
    <w:rPr>
      <w:rFonts w:ascii="Arial" w:eastAsiaTheme="minorHAnsi" w:hAnsi="Arial"/>
    </w:rPr>
  </w:style>
  <w:style w:type="paragraph" w:customStyle="1" w:styleId="83328A0DFA5042E481A30913D6D854C61">
    <w:name w:val="83328A0DFA5042E481A30913D6D854C61"/>
    <w:rsid w:val="00D64EC4"/>
    <w:pPr>
      <w:spacing w:after="200" w:line="276" w:lineRule="auto"/>
    </w:pPr>
    <w:rPr>
      <w:rFonts w:ascii="Arial" w:eastAsiaTheme="minorHAnsi" w:hAnsi="Arial"/>
    </w:rPr>
  </w:style>
  <w:style w:type="paragraph" w:customStyle="1" w:styleId="09E95E7AB9004E0DBA3D2D9EEBEE1A7C1">
    <w:name w:val="09E95E7AB9004E0DBA3D2D9EEBEE1A7C1"/>
    <w:rsid w:val="00D64EC4"/>
    <w:pPr>
      <w:spacing w:after="200" w:line="276" w:lineRule="auto"/>
    </w:pPr>
    <w:rPr>
      <w:rFonts w:ascii="Arial" w:eastAsiaTheme="minorHAnsi" w:hAnsi="Arial"/>
    </w:rPr>
  </w:style>
  <w:style w:type="paragraph" w:customStyle="1" w:styleId="7967C7BB5CA445679FBCA95BEDF4B35A5">
    <w:name w:val="7967C7BB5CA445679FBCA95BEDF4B35A5"/>
    <w:rsid w:val="00D64EC4"/>
    <w:pPr>
      <w:spacing w:after="200" w:line="276" w:lineRule="auto"/>
    </w:pPr>
    <w:rPr>
      <w:rFonts w:ascii="Arial" w:eastAsiaTheme="minorHAnsi" w:hAnsi="Arial"/>
    </w:rPr>
  </w:style>
  <w:style w:type="paragraph" w:customStyle="1" w:styleId="7C651DCB27F54EDFB435E06A147BF49A5">
    <w:name w:val="7C651DCB27F54EDFB435E06A147BF49A5"/>
    <w:rsid w:val="00D64EC4"/>
    <w:pPr>
      <w:spacing w:after="200" w:line="276" w:lineRule="auto"/>
    </w:pPr>
    <w:rPr>
      <w:rFonts w:ascii="Arial" w:eastAsiaTheme="minorHAnsi" w:hAnsi="Arial"/>
    </w:rPr>
  </w:style>
  <w:style w:type="paragraph" w:customStyle="1" w:styleId="1878B24E60D74408A9D0BD61044B965E5">
    <w:name w:val="1878B24E60D74408A9D0BD61044B965E5"/>
    <w:rsid w:val="00D64EC4"/>
    <w:pPr>
      <w:spacing w:after="200" w:line="276" w:lineRule="auto"/>
    </w:pPr>
    <w:rPr>
      <w:rFonts w:ascii="Arial" w:eastAsiaTheme="minorHAnsi" w:hAnsi="Arial"/>
    </w:rPr>
  </w:style>
  <w:style w:type="paragraph" w:customStyle="1" w:styleId="5E18FD436B8547A6AC97B5C5825DC1D75">
    <w:name w:val="5E18FD436B8547A6AC97B5C5825DC1D75"/>
    <w:rsid w:val="00D64EC4"/>
    <w:pPr>
      <w:spacing w:after="200" w:line="276" w:lineRule="auto"/>
    </w:pPr>
    <w:rPr>
      <w:rFonts w:ascii="Arial" w:eastAsiaTheme="minorHAnsi" w:hAnsi="Arial"/>
    </w:rPr>
  </w:style>
  <w:style w:type="paragraph" w:customStyle="1" w:styleId="3E85717611DF49B39488312B743573415">
    <w:name w:val="3E85717611DF49B39488312B743573415"/>
    <w:rsid w:val="00D64EC4"/>
    <w:pPr>
      <w:spacing w:after="200" w:line="276" w:lineRule="auto"/>
    </w:pPr>
    <w:rPr>
      <w:rFonts w:ascii="Arial" w:eastAsiaTheme="minorHAnsi" w:hAnsi="Arial"/>
    </w:rPr>
  </w:style>
  <w:style w:type="paragraph" w:customStyle="1" w:styleId="14DCFC708CB844AFB207F4ECFB56D35B17">
    <w:name w:val="14DCFC708CB844AFB207F4ECFB56D35B17"/>
    <w:rsid w:val="00D64EC4"/>
    <w:pPr>
      <w:spacing w:after="200" w:line="276" w:lineRule="auto"/>
    </w:pPr>
    <w:rPr>
      <w:rFonts w:ascii="Arial" w:eastAsiaTheme="minorHAnsi" w:hAnsi="Arial"/>
    </w:rPr>
  </w:style>
  <w:style w:type="paragraph" w:customStyle="1" w:styleId="A6E090056F3A4964AF3364CB4011D1C73">
    <w:name w:val="A6E090056F3A4964AF3364CB4011D1C73"/>
    <w:rsid w:val="00D64EC4"/>
    <w:pPr>
      <w:spacing w:after="200" w:line="276" w:lineRule="auto"/>
    </w:pPr>
    <w:rPr>
      <w:rFonts w:ascii="Arial" w:eastAsiaTheme="minorHAnsi" w:hAnsi="Arial"/>
    </w:rPr>
  </w:style>
  <w:style w:type="paragraph" w:customStyle="1" w:styleId="0701BBAAF58A41358D79F5C628BB012617">
    <w:name w:val="0701BBAAF58A41358D79F5C628BB012617"/>
    <w:rsid w:val="00D64EC4"/>
    <w:pPr>
      <w:spacing w:after="200" w:line="276" w:lineRule="auto"/>
    </w:pPr>
    <w:rPr>
      <w:rFonts w:ascii="Arial" w:eastAsiaTheme="minorHAnsi" w:hAnsi="Arial"/>
    </w:rPr>
  </w:style>
  <w:style w:type="paragraph" w:customStyle="1" w:styleId="3BA3185E0E074742B5194A1740ECDC7D17">
    <w:name w:val="3BA3185E0E074742B5194A1740ECDC7D17"/>
    <w:rsid w:val="00D64EC4"/>
    <w:pPr>
      <w:spacing w:after="200" w:line="276" w:lineRule="auto"/>
    </w:pPr>
    <w:rPr>
      <w:rFonts w:ascii="Arial" w:eastAsiaTheme="minorHAnsi" w:hAnsi="Arial"/>
    </w:rPr>
  </w:style>
  <w:style w:type="paragraph" w:customStyle="1" w:styleId="A86385F289FB404D82488A56516C57DE17">
    <w:name w:val="A86385F289FB404D82488A56516C57DE17"/>
    <w:rsid w:val="00D64EC4"/>
    <w:pPr>
      <w:spacing w:after="200" w:line="276" w:lineRule="auto"/>
    </w:pPr>
    <w:rPr>
      <w:rFonts w:ascii="Arial" w:eastAsiaTheme="minorHAnsi" w:hAnsi="Arial"/>
    </w:rPr>
  </w:style>
  <w:style w:type="paragraph" w:customStyle="1" w:styleId="551EE92CD686466D8B5EE907BFEC9B1A17">
    <w:name w:val="551EE92CD686466D8B5EE907BFEC9B1A17"/>
    <w:rsid w:val="00D64EC4"/>
    <w:pPr>
      <w:spacing w:after="200" w:line="276" w:lineRule="auto"/>
    </w:pPr>
    <w:rPr>
      <w:rFonts w:ascii="Arial" w:eastAsiaTheme="minorHAnsi" w:hAnsi="Arial"/>
    </w:rPr>
  </w:style>
  <w:style w:type="paragraph" w:customStyle="1" w:styleId="24147482CD6848349D3C25EAF280CA4816">
    <w:name w:val="24147482CD6848349D3C25EAF280CA4816"/>
    <w:rsid w:val="00D64EC4"/>
    <w:pPr>
      <w:spacing w:after="200" w:line="276" w:lineRule="auto"/>
    </w:pPr>
    <w:rPr>
      <w:rFonts w:ascii="Arial" w:eastAsiaTheme="minorHAnsi" w:hAnsi="Arial"/>
    </w:rPr>
  </w:style>
  <w:style w:type="paragraph" w:customStyle="1" w:styleId="E905873811FB4DA9936586F86579B6C116">
    <w:name w:val="E905873811FB4DA9936586F86579B6C116"/>
    <w:rsid w:val="00D64EC4"/>
    <w:pPr>
      <w:spacing w:after="200" w:line="276" w:lineRule="auto"/>
    </w:pPr>
    <w:rPr>
      <w:rFonts w:ascii="Arial" w:eastAsiaTheme="minorHAnsi" w:hAnsi="Arial"/>
    </w:rPr>
  </w:style>
  <w:style w:type="paragraph" w:customStyle="1" w:styleId="F9DD39F50C0143F0887F1A0A9E6A2D7116">
    <w:name w:val="F9DD39F50C0143F0887F1A0A9E6A2D7116"/>
    <w:rsid w:val="00D64EC4"/>
    <w:pPr>
      <w:spacing w:after="200" w:line="276" w:lineRule="auto"/>
    </w:pPr>
    <w:rPr>
      <w:rFonts w:ascii="Arial" w:eastAsiaTheme="minorHAnsi" w:hAnsi="Arial"/>
    </w:rPr>
  </w:style>
  <w:style w:type="paragraph" w:customStyle="1" w:styleId="ADF65CDE7B084B91B5DD68D775C6A23716">
    <w:name w:val="ADF65CDE7B084B91B5DD68D775C6A23716"/>
    <w:rsid w:val="00D64EC4"/>
    <w:pPr>
      <w:spacing w:after="200" w:line="276" w:lineRule="auto"/>
    </w:pPr>
    <w:rPr>
      <w:rFonts w:ascii="Arial" w:eastAsiaTheme="minorHAnsi" w:hAnsi="Arial"/>
    </w:rPr>
  </w:style>
  <w:style w:type="paragraph" w:customStyle="1" w:styleId="35610FB38FBE4B87B9D700B764B5DDD116">
    <w:name w:val="35610FB38FBE4B87B9D700B764B5DDD116"/>
    <w:rsid w:val="00D64EC4"/>
    <w:pPr>
      <w:spacing w:after="200" w:line="276" w:lineRule="auto"/>
    </w:pPr>
    <w:rPr>
      <w:rFonts w:ascii="Arial" w:eastAsiaTheme="minorHAnsi" w:hAnsi="Arial"/>
    </w:rPr>
  </w:style>
  <w:style w:type="paragraph" w:customStyle="1" w:styleId="BF747868AC4F40D5AF4155184961C56517">
    <w:name w:val="BF747868AC4F40D5AF4155184961C56517"/>
    <w:rsid w:val="00B74F61"/>
    <w:pPr>
      <w:spacing w:after="200" w:line="276" w:lineRule="auto"/>
    </w:pPr>
    <w:rPr>
      <w:rFonts w:ascii="Arial" w:eastAsiaTheme="minorHAnsi" w:hAnsi="Arial"/>
    </w:rPr>
  </w:style>
  <w:style w:type="paragraph" w:customStyle="1" w:styleId="1BDB50AE78D6404489DF0BA17BCC914117">
    <w:name w:val="1BDB50AE78D6404489DF0BA17BCC914117"/>
    <w:rsid w:val="00B74F61"/>
    <w:pPr>
      <w:spacing w:after="200" w:line="276" w:lineRule="auto"/>
    </w:pPr>
    <w:rPr>
      <w:rFonts w:ascii="Arial" w:eastAsiaTheme="minorHAnsi" w:hAnsi="Arial"/>
    </w:rPr>
  </w:style>
  <w:style w:type="paragraph" w:customStyle="1" w:styleId="EC742BBC07C44E8BB2EEE0235C17170E18">
    <w:name w:val="EC742BBC07C44E8BB2EEE0235C17170E18"/>
    <w:rsid w:val="00B74F61"/>
    <w:pPr>
      <w:spacing w:after="200" w:line="276" w:lineRule="auto"/>
    </w:pPr>
    <w:rPr>
      <w:rFonts w:ascii="Arial" w:eastAsiaTheme="minorHAnsi" w:hAnsi="Arial"/>
    </w:rPr>
  </w:style>
  <w:style w:type="paragraph" w:customStyle="1" w:styleId="26979BC502614758858BE7A49A6347F018">
    <w:name w:val="26979BC502614758858BE7A49A6347F018"/>
    <w:rsid w:val="00B74F61"/>
    <w:pPr>
      <w:spacing w:after="200" w:line="276" w:lineRule="auto"/>
    </w:pPr>
    <w:rPr>
      <w:rFonts w:ascii="Arial" w:eastAsiaTheme="minorHAnsi" w:hAnsi="Arial"/>
    </w:rPr>
  </w:style>
  <w:style w:type="paragraph" w:customStyle="1" w:styleId="83328A0DFA5042E481A30913D6D854C62">
    <w:name w:val="83328A0DFA5042E481A30913D6D854C62"/>
    <w:rsid w:val="00B74F61"/>
    <w:pPr>
      <w:spacing w:after="200" w:line="276" w:lineRule="auto"/>
    </w:pPr>
    <w:rPr>
      <w:rFonts w:ascii="Arial" w:eastAsiaTheme="minorHAnsi" w:hAnsi="Arial"/>
    </w:rPr>
  </w:style>
  <w:style w:type="paragraph" w:customStyle="1" w:styleId="09E95E7AB9004E0DBA3D2D9EEBEE1A7C2">
    <w:name w:val="09E95E7AB9004E0DBA3D2D9EEBEE1A7C2"/>
    <w:rsid w:val="00B74F61"/>
    <w:pPr>
      <w:spacing w:after="200" w:line="276" w:lineRule="auto"/>
    </w:pPr>
    <w:rPr>
      <w:rFonts w:ascii="Arial" w:eastAsiaTheme="minorHAnsi" w:hAnsi="Arial"/>
    </w:rPr>
  </w:style>
  <w:style w:type="paragraph" w:customStyle="1" w:styleId="7967C7BB5CA445679FBCA95BEDF4B35A6">
    <w:name w:val="7967C7BB5CA445679FBCA95BEDF4B35A6"/>
    <w:rsid w:val="00B74F61"/>
    <w:pPr>
      <w:spacing w:after="200" w:line="276" w:lineRule="auto"/>
    </w:pPr>
    <w:rPr>
      <w:rFonts w:ascii="Arial" w:eastAsiaTheme="minorHAnsi" w:hAnsi="Arial"/>
    </w:rPr>
  </w:style>
  <w:style w:type="paragraph" w:customStyle="1" w:styleId="7C651DCB27F54EDFB435E06A147BF49A6">
    <w:name w:val="7C651DCB27F54EDFB435E06A147BF49A6"/>
    <w:rsid w:val="00B74F61"/>
    <w:pPr>
      <w:spacing w:after="200" w:line="276" w:lineRule="auto"/>
    </w:pPr>
    <w:rPr>
      <w:rFonts w:ascii="Arial" w:eastAsiaTheme="minorHAnsi" w:hAnsi="Arial"/>
    </w:rPr>
  </w:style>
  <w:style w:type="paragraph" w:customStyle="1" w:styleId="1878B24E60D74408A9D0BD61044B965E6">
    <w:name w:val="1878B24E60D74408A9D0BD61044B965E6"/>
    <w:rsid w:val="00B74F61"/>
    <w:pPr>
      <w:spacing w:after="200" w:line="276" w:lineRule="auto"/>
    </w:pPr>
    <w:rPr>
      <w:rFonts w:ascii="Arial" w:eastAsiaTheme="minorHAnsi" w:hAnsi="Arial"/>
    </w:rPr>
  </w:style>
  <w:style w:type="paragraph" w:customStyle="1" w:styleId="5E18FD436B8547A6AC97B5C5825DC1D76">
    <w:name w:val="5E18FD436B8547A6AC97B5C5825DC1D76"/>
    <w:rsid w:val="00B74F61"/>
    <w:pPr>
      <w:spacing w:after="200" w:line="276" w:lineRule="auto"/>
    </w:pPr>
    <w:rPr>
      <w:rFonts w:ascii="Arial" w:eastAsiaTheme="minorHAnsi" w:hAnsi="Arial"/>
    </w:rPr>
  </w:style>
  <w:style w:type="paragraph" w:customStyle="1" w:styleId="3E85717611DF49B39488312B743573416">
    <w:name w:val="3E85717611DF49B39488312B743573416"/>
    <w:rsid w:val="00B74F61"/>
    <w:pPr>
      <w:spacing w:after="200" w:line="276" w:lineRule="auto"/>
    </w:pPr>
    <w:rPr>
      <w:rFonts w:ascii="Arial" w:eastAsiaTheme="minorHAnsi" w:hAnsi="Arial"/>
    </w:rPr>
  </w:style>
  <w:style w:type="paragraph" w:customStyle="1" w:styleId="14DCFC708CB844AFB207F4ECFB56D35B18">
    <w:name w:val="14DCFC708CB844AFB207F4ECFB56D35B18"/>
    <w:rsid w:val="00B74F61"/>
    <w:pPr>
      <w:spacing w:after="200" w:line="276" w:lineRule="auto"/>
    </w:pPr>
    <w:rPr>
      <w:rFonts w:ascii="Arial" w:eastAsiaTheme="minorHAnsi" w:hAnsi="Arial"/>
    </w:rPr>
  </w:style>
  <w:style w:type="paragraph" w:customStyle="1" w:styleId="A6E090056F3A4964AF3364CB4011D1C74">
    <w:name w:val="A6E090056F3A4964AF3364CB4011D1C74"/>
    <w:rsid w:val="00B74F61"/>
    <w:pPr>
      <w:spacing w:after="200" w:line="276" w:lineRule="auto"/>
    </w:pPr>
    <w:rPr>
      <w:rFonts w:ascii="Arial" w:eastAsiaTheme="minorHAnsi" w:hAnsi="Arial"/>
    </w:rPr>
  </w:style>
  <w:style w:type="paragraph" w:customStyle="1" w:styleId="0701BBAAF58A41358D79F5C628BB012618">
    <w:name w:val="0701BBAAF58A41358D79F5C628BB012618"/>
    <w:rsid w:val="00B74F61"/>
    <w:pPr>
      <w:spacing w:after="200" w:line="276" w:lineRule="auto"/>
    </w:pPr>
    <w:rPr>
      <w:rFonts w:ascii="Arial" w:eastAsiaTheme="minorHAnsi" w:hAnsi="Arial"/>
    </w:rPr>
  </w:style>
  <w:style w:type="paragraph" w:customStyle="1" w:styleId="3BA3185E0E074742B5194A1740ECDC7D18">
    <w:name w:val="3BA3185E0E074742B5194A1740ECDC7D18"/>
    <w:rsid w:val="00B74F61"/>
    <w:pPr>
      <w:spacing w:after="200" w:line="276" w:lineRule="auto"/>
    </w:pPr>
    <w:rPr>
      <w:rFonts w:ascii="Arial" w:eastAsiaTheme="minorHAnsi" w:hAnsi="Arial"/>
    </w:rPr>
  </w:style>
  <w:style w:type="paragraph" w:customStyle="1" w:styleId="A86385F289FB404D82488A56516C57DE18">
    <w:name w:val="A86385F289FB404D82488A56516C57DE18"/>
    <w:rsid w:val="00B74F61"/>
    <w:pPr>
      <w:spacing w:after="200" w:line="276" w:lineRule="auto"/>
    </w:pPr>
    <w:rPr>
      <w:rFonts w:ascii="Arial" w:eastAsiaTheme="minorHAnsi" w:hAnsi="Arial"/>
    </w:rPr>
  </w:style>
  <w:style w:type="paragraph" w:customStyle="1" w:styleId="551EE92CD686466D8B5EE907BFEC9B1A18">
    <w:name w:val="551EE92CD686466D8B5EE907BFEC9B1A18"/>
    <w:rsid w:val="00B74F61"/>
    <w:pPr>
      <w:spacing w:after="200" w:line="276" w:lineRule="auto"/>
    </w:pPr>
    <w:rPr>
      <w:rFonts w:ascii="Arial" w:eastAsiaTheme="minorHAnsi" w:hAnsi="Arial"/>
    </w:rPr>
  </w:style>
  <w:style w:type="paragraph" w:customStyle="1" w:styleId="24147482CD6848349D3C25EAF280CA4817">
    <w:name w:val="24147482CD6848349D3C25EAF280CA4817"/>
    <w:rsid w:val="00B74F61"/>
    <w:pPr>
      <w:spacing w:after="200" w:line="276" w:lineRule="auto"/>
    </w:pPr>
    <w:rPr>
      <w:rFonts w:ascii="Arial" w:eastAsiaTheme="minorHAnsi" w:hAnsi="Arial"/>
    </w:rPr>
  </w:style>
  <w:style w:type="paragraph" w:customStyle="1" w:styleId="E905873811FB4DA9936586F86579B6C117">
    <w:name w:val="E905873811FB4DA9936586F86579B6C117"/>
    <w:rsid w:val="00B74F61"/>
    <w:pPr>
      <w:spacing w:after="200" w:line="276" w:lineRule="auto"/>
    </w:pPr>
    <w:rPr>
      <w:rFonts w:ascii="Arial" w:eastAsiaTheme="minorHAnsi" w:hAnsi="Arial"/>
    </w:rPr>
  </w:style>
  <w:style w:type="paragraph" w:customStyle="1" w:styleId="F9DD39F50C0143F0887F1A0A9E6A2D7117">
    <w:name w:val="F9DD39F50C0143F0887F1A0A9E6A2D7117"/>
    <w:rsid w:val="00B74F61"/>
    <w:pPr>
      <w:spacing w:after="200" w:line="276" w:lineRule="auto"/>
    </w:pPr>
    <w:rPr>
      <w:rFonts w:ascii="Arial" w:eastAsiaTheme="minorHAnsi" w:hAnsi="Arial"/>
    </w:rPr>
  </w:style>
  <w:style w:type="paragraph" w:customStyle="1" w:styleId="ADF65CDE7B084B91B5DD68D775C6A23717">
    <w:name w:val="ADF65CDE7B084B91B5DD68D775C6A23717"/>
    <w:rsid w:val="00B74F61"/>
    <w:pPr>
      <w:spacing w:after="200" w:line="276" w:lineRule="auto"/>
    </w:pPr>
    <w:rPr>
      <w:rFonts w:ascii="Arial" w:eastAsiaTheme="minorHAnsi" w:hAnsi="Arial"/>
    </w:rPr>
  </w:style>
  <w:style w:type="paragraph" w:customStyle="1" w:styleId="35610FB38FBE4B87B9D700B764B5DDD117">
    <w:name w:val="35610FB38FBE4B87B9D700B764B5DDD117"/>
    <w:rsid w:val="00B74F61"/>
    <w:pPr>
      <w:spacing w:after="200" w:line="276" w:lineRule="auto"/>
    </w:pPr>
    <w:rPr>
      <w:rFonts w:ascii="Arial" w:eastAsiaTheme="minorHAnsi" w:hAnsi="Arial"/>
    </w:rPr>
  </w:style>
  <w:style w:type="paragraph" w:customStyle="1" w:styleId="BF747868AC4F40D5AF4155184961C56518">
    <w:name w:val="BF747868AC4F40D5AF4155184961C56518"/>
    <w:rsid w:val="00B74F61"/>
    <w:pPr>
      <w:spacing w:after="200" w:line="276" w:lineRule="auto"/>
    </w:pPr>
    <w:rPr>
      <w:rFonts w:ascii="Arial" w:eastAsiaTheme="minorHAnsi" w:hAnsi="Arial"/>
    </w:rPr>
  </w:style>
  <w:style w:type="paragraph" w:customStyle="1" w:styleId="1BDB50AE78D6404489DF0BA17BCC914118">
    <w:name w:val="1BDB50AE78D6404489DF0BA17BCC914118"/>
    <w:rsid w:val="00B74F61"/>
    <w:pPr>
      <w:spacing w:after="200" w:line="276" w:lineRule="auto"/>
    </w:pPr>
    <w:rPr>
      <w:rFonts w:ascii="Arial" w:eastAsiaTheme="minorHAnsi" w:hAnsi="Arial"/>
    </w:rPr>
  </w:style>
  <w:style w:type="paragraph" w:customStyle="1" w:styleId="EC742BBC07C44E8BB2EEE0235C17170E19">
    <w:name w:val="EC742BBC07C44E8BB2EEE0235C17170E19"/>
    <w:rsid w:val="00B74F61"/>
    <w:pPr>
      <w:spacing w:after="200" w:line="276" w:lineRule="auto"/>
    </w:pPr>
    <w:rPr>
      <w:rFonts w:ascii="Arial" w:eastAsiaTheme="minorHAnsi" w:hAnsi="Arial"/>
    </w:rPr>
  </w:style>
  <w:style w:type="paragraph" w:customStyle="1" w:styleId="26979BC502614758858BE7A49A6347F019">
    <w:name w:val="26979BC502614758858BE7A49A6347F019"/>
    <w:rsid w:val="00B74F61"/>
    <w:pPr>
      <w:spacing w:after="200" w:line="276" w:lineRule="auto"/>
    </w:pPr>
    <w:rPr>
      <w:rFonts w:ascii="Arial" w:eastAsiaTheme="minorHAnsi" w:hAnsi="Arial"/>
    </w:rPr>
  </w:style>
  <w:style w:type="paragraph" w:customStyle="1" w:styleId="83328A0DFA5042E481A30913D6D854C63">
    <w:name w:val="83328A0DFA5042E481A30913D6D854C63"/>
    <w:rsid w:val="00B74F61"/>
    <w:pPr>
      <w:spacing w:after="200" w:line="276" w:lineRule="auto"/>
    </w:pPr>
    <w:rPr>
      <w:rFonts w:ascii="Arial" w:eastAsiaTheme="minorHAnsi" w:hAnsi="Arial"/>
    </w:rPr>
  </w:style>
  <w:style w:type="paragraph" w:customStyle="1" w:styleId="09E95E7AB9004E0DBA3D2D9EEBEE1A7C3">
    <w:name w:val="09E95E7AB9004E0DBA3D2D9EEBEE1A7C3"/>
    <w:rsid w:val="00B74F61"/>
    <w:pPr>
      <w:spacing w:after="200" w:line="276" w:lineRule="auto"/>
    </w:pPr>
    <w:rPr>
      <w:rFonts w:ascii="Arial" w:eastAsiaTheme="minorHAnsi" w:hAnsi="Arial"/>
    </w:rPr>
  </w:style>
  <w:style w:type="paragraph" w:customStyle="1" w:styleId="7967C7BB5CA445679FBCA95BEDF4B35A7">
    <w:name w:val="7967C7BB5CA445679FBCA95BEDF4B35A7"/>
    <w:rsid w:val="00B74F61"/>
    <w:pPr>
      <w:spacing w:after="200" w:line="276" w:lineRule="auto"/>
    </w:pPr>
    <w:rPr>
      <w:rFonts w:ascii="Arial" w:eastAsiaTheme="minorHAnsi" w:hAnsi="Arial"/>
    </w:rPr>
  </w:style>
  <w:style w:type="paragraph" w:customStyle="1" w:styleId="7C651DCB27F54EDFB435E06A147BF49A7">
    <w:name w:val="7C651DCB27F54EDFB435E06A147BF49A7"/>
    <w:rsid w:val="00B74F61"/>
    <w:pPr>
      <w:spacing w:after="200" w:line="276" w:lineRule="auto"/>
    </w:pPr>
    <w:rPr>
      <w:rFonts w:ascii="Arial" w:eastAsiaTheme="minorHAnsi" w:hAnsi="Arial"/>
    </w:rPr>
  </w:style>
  <w:style w:type="paragraph" w:customStyle="1" w:styleId="1878B24E60D74408A9D0BD61044B965E7">
    <w:name w:val="1878B24E60D74408A9D0BD61044B965E7"/>
    <w:rsid w:val="00B74F61"/>
    <w:pPr>
      <w:spacing w:after="200" w:line="276" w:lineRule="auto"/>
    </w:pPr>
    <w:rPr>
      <w:rFonts w:ascii="Arial" w:eastAsiaTheme="minorHAnsi" w:hAnsi="Arial"/>
    </w:rPr>
  </w:style>
  <w:style w:type="paragraph" w:customStyle="1" w:styleId="5E18FD436B8547A6AC97B5C5825DC1D77">
    <w:name w:val="5E18FD436B8547A6AC97B5C5825DC1D77"/>
    <w:rsid w:val="00B74F61"/>
    <w:pPr>
      <w:spacing w:after="200" w:line="276" w:lineRule="auto"/>
    </w:pPr>
    <w:rPr>
      <w:rFonts w:ascii="Arial" w:eastAsiaTheme="minorHAnsi" w:hAnsi="Arial"/>
    </w:rPr>
  </w:style>
  <w:style w:type="paragraph" w:customStyle="1" w:styleId="3E85717611DF49B39488312B743573417">
    <w:name w:val="3E85717611DF49B39488312B743573417"/>
    <w:rsid w:val="00B74F61"/>
    <w:pPr>
      <w:spacing w:after="200" w:line="276" w:lineRule="auto"/>
    </w:pPr>
    <w:rPr>
      <w:rFonts w:ascii="Arial" w:eastAsiaTheme="minorHAnsi" w:hAnsi="Arial"/>
    </w:rPr>
  </w:style>
  <w:style w:type="paragraph" w:customStyle="1" w:styleId="14DCFC708CB844AFB207F4ECFB56D35B19">
    <w:name w:val="14DCFC708CB844AFB207F4ECFB56D35B19"/>
    <w:rsid w:val="00B74F61"/>
    <w:pPr>
      <w:spacing w:after="200" w:line="276" w:lineRule="auto"/>
    </w:pPr>
    <w:rPr>
      <w:rFonts w:ascii="Arial" w:eastAsiaTheme="minorHAnsi" w:hAnsi="Arial"/>
    </w:rPr>
  </w:style>
  <w:style w:type="paragraph" w:customStyle="1" w:styleId="A6E090056F3A4964AF3364CB4011D1C75">
    <w:name w:val="A6E090056F3A4964AF3364CB4011D1C75"/>
    <w:rsid w:val="00B74F61"/>
    <w:pPr>
      <w:spacing w:after="200" w:line="276" w:lineRule="auto"/>
    </w:pPr>
    <w:rPr>
      <w:rFonts w:ascii="Arial" w:eastAsiaTheme="minorHAnsi" w:hAnsi="Arial"/>
    </w:rPr>
  </w:style>
  <w:style w:type="paragraph" w:customStyle="1" w:styleId="0701BBAAF58A41358D79F5C628BB012619">
    <w:name w:val="0701BBAAF58A41358D79F5C628BB012619"/>
    <w:rsid w:val="00B74F61"/>
    <w:pPr>
      <w:spacing w:after="200" w:line="276" w:lineRule="auto"/>
    </w:pPr>
    <w:rPr>
      <w:rFonts w:ascii="Arial" w:eastAsiaTheme="minorHAnsi" w:hAnsi="Arial"/>
    </w:rPr>
  </w:style>
  <w:style w:type="paragraph" w:customStyle="1" w:styleId="3BA3185E0E074742B5194A1740ECDC7D19">
    <w:name w:val="3BA3185E0E074742B5194A1740ECDC7D19"/>
    <w:rsid w:val="00B74F61"/>
    <w:pPr>
      <w:spacing w:after="200" w:line="276" w:lineRule="auto"/>
    </w:pPr>
    <w:rPr>
      <w:rFonts w:ascii="Arial" w:eastAsiaTheme="minorHAnsi" w:hAnsi="Arial"/>
    </w:rPr>
  </w:style>
  <w:style w:type="paragraph" w:customStyle="1" w:styleId="A86385F289FB404D82488A56516C57DE19">
    <w:name w:val="A86385F289FB404D82488A56516C57DE19"/>
    <w:rsid w:val="00B74F61"/>
    <w:pPr>
      <w:spacing w:after="200" w:line="276" w:lineRule="auto"/>
    </w:pPr>
    <w:rPr>
      <w:rFonts w:ascii="Arial" w:eastAsiaTheme="minorHAnsi" w:hAnsi="Arial"/>
    </w:rPr>
  </w:style>
  <w:style w:type="paragraph" w:customStyle="1" w:styleId="551EE92CD686466D8B5EE907BFEC9B1A19">
    <w:name w:val="551EE92CD686466D8B5EE907BFEC9B1A19"/>
    <w:rsid w:val="00B74F61"/>
    <w:pPr>
      <w:spacing w:after="200" w:line="276" w:lineRule="auto"/>
    </w:pPr>
    <w:rPr>
      <w:rFonts w:ascii="Arial" w:eastAsiaTheme="minorHAnsi" w:hAnsi="Arial"/>
    </w:rPr>
  </w:style>
  <w:style w:type="paragraph" w:customStyle="1" w:styleId="24147482CD6848349D3C25EAF280CA4818">
    <w:name w:val="24147482CD6848349D3C25EAF280CA4818"/>
    <w:rsid w:val="00B74F61"/>
    <w:pPr>
      <w:spacing w:after="200" w:line="276" w:lineRule="auto"/>
    </w:pPr>
    <w:rPr>
      <w:rFonts w:ascii="Arial" w:eastAsiaTheme="minorHAnsi" w:hAnsi="Arial"/>
    </w:rPr>
  </w:style>
  <w:style w:type="paragraph" w:customStyle="1" w:styleId="E905873811FB4DA9936586F86579B6C118">
    <w:name w:val="E905873811FB4DA9936586F86579B6C118"/>
    <w:rsid w:val="00B74F61"/>
    <w:pPr>
      <w:spacing w:after="200" w:line="276" w:lineRule="auto"/>
    </w:pPr>
    <w:rPr>
      <w:rFonts w:ascii="Arial" w:eastAsiaTheme="minorHAnsi" w:hAnsi="Arial"/>
    </w:rPr>
  </w:style>
  <w:style w:type="paragraph" w:customStyle="1" w:styleId="F9DD39F50C0143F0887F1A0A9E6A2D7118">
    <w:name w:val="F9DD39F50C0143F0887F1A0A9E6A2D7118"/>
    <w:rsid w:val="00B74F61"/>
    <w:pPr>
      <w:spacing w:after="200" w:line="276" w:lineRule="auto"/>
    </w:pPr>
    <w:rPr>
      <w:rFonts w:ascii="Arial" w:eastAsiaTheme="minorHAnsi" w:hAnsi="Arial"/>
    </w:rPr>
  </w:style>
  <w:style w:type="paragraph" w:customStyle="1" w:styleId="ADF65CDE7B084B91B5DD68D775C6A23718">
    <w:name w:val="ADF65CDE7B084B91B5DD68D775C6A23718"/>
    <w:rsid w:val="00B74F61"/>
    <w:pPr>
      <w:spacing w:after="200" w:line="276" w:lineRule="auto"/>
    </w:pPr>
    <w:rPr>
      <w:rFonts w:ascii="Arial" w:eastAsiaTheme="minorHAnsi" w:hAnsi="Arial"/>
    </w:rPr>
  </w:style>
  <w:style w:type="paragraph" w:customStyle="1" w:styleId="35610FB38FBE4B87B9D700B764B5DDD118">
    <w:name w:val="35610FB38FBE4B87B9D700B764B5DDD118"/>
    <w:rsid w:val="00B74F61"/>
    <w:pPr>
      <w:spacing w:after="200" w:line="276" w:lineRule="auto"/>
    </w:pPr>
    <w:rPr>
      <w:rFonts w:ascii="Arial" w:eastAsiaTheme="minorHAnsi" w:hAnsi="Arial"/>
    </w:rPr>
  </w:style>
  <w:style w:type="paragraph" w:customStyle="1" w:styleId="BE5DBF70F97D4F0A90C04814C2D93E2F">
    <w:name w:val="BE5DBF70F97D4F0A90C04814C2D93E2F"/>
    <w:rsid w:val="003C26E7"/>
  </w:style>
  <w:style w:type="paragraph" w:customStyle="1" w:styleId="3EEFE940CEB94416B813F8990FA328DA">
    <w:name w:val="3EEFE940CEB94416B813F8990FA328DA"/>
    <w:rsid w:val="003C26E7"/>
  </w:style>
  <w:style w:type="paragraph" w:customStyle="1" w:styleId="18B7D4CBFD314218B311960938E2DD66">
    <w:name w:val="18B7D4CBFD314218B311960938E2DD66"/>
    <w:rsid w:val="003C26E7"/>
  </w:style>
  <w:style w:type="paragraph" w:customStyle="1" w:styleId="DC85C06B6F1C4681A5908DAC774ED4E8">
    <w:name w:val="DC85C06B6F1C4681A5908DAC774ED4E8"/>
    <w:rsid w:val="003C26E7"/>
  </w:style>
  <w:style w:type="paragraph" w:customStyle="1" w:styleId="942C7CBE2B504B059502EADF7C26B039">
    <w:name w:val="942C7CBE2B504B059502EADF7C26B039"/>
    <w:rsid w:val="003C26E7"/>
  </w:style>
  <w:style w:type="paragraph" w:customStyle="1" w:styleId="EA8FF40F10EC4076A7C1D4C70512C1DB">
    <w:name w:val="EA8FF40F10EC4076A7C1D4C70512C1DB"/>
    <w:rsid w:val="003C26E7"/>
  </w:style>
  <w:style w:type="paragraph" w:customStyle="1" w:styleId="0761ED802474453DB10D85822F18693A">
    <w:name w:val="0761ED802474453DB10D85822F18693A"/>
    <w:rsid w:val="003C26E7"/>
  </w:style>
  <w:style w:type="paragraph" w:customStyle="1" w:styleId="BF747868AC4F40D5AF4155184961C56519">
    <w:name w:val="BF747868AC4F40D5AF4155184961C56519"/>
    <w:rsid w:val="003C26E7"/>
    <w:pPr>
      <w:spacing w:after="200" w:line="276" w:lineRule="auto"/>
    </w:pPr>
    <w:rPr>
      <w:rFonts w:ascii="Arial" w:eastAsiaTheme="minorHAnsi" w:hAnsi="Arial"/>
    </w:rPr>
  </w:style>
  <w:style w:type="paragraph" w:customStyle="1" w:styleId="1BDB50AE78D6404489DF0BA17BCC914119">
    <w:name w:val="1BDB50AE78D6404489DF0BA17BCC914119"/>
    <w:rsid w:val="003C26E7"/>
    <w:pPr>
      <w:spacing w:after="200" w:line="276" w:lineRule="auto"/>
    </w:pPr>
    <w:rPr>
      <w:rFonts w:ascii="Arial" w:eastAsiaTheme="minorHAnsi" w:hAnsi="Arial"/>
    </w:rPr>
  </w:style>
  <w:style w:type="paragraph" w:customStyle="1" w:styleId="EC742BBC07C44E8BB2EEE0235C17170E20">
    <w:name w:val="EC742BBC07C44E8BB2EEE0235C17170E20"/>
    <w:rsid w:val="003C26E7"/>
    <w:pPr>
      <w:spacing w:after="200" w:line="276" w:lineRule="auto"/>
    </w:pPr>
    <w:rPr>
      <w:rFonts w:ascii="Arial" w:eastAsiaTheme="minorHAnsi" w:hAnsi="Arial"/>
    </w:rPr>
  </w:style>
  <w:style w:type="paragraph" w:customStyle="1" w:styleId="26979BC502614758858BE7A49A6347F020">
    <w:name w:val="26979BC502614758858BE7A49A6347F020"/>
    <w:rsid w:val="003C26E7"/>
    <w:pPr>
      <w:spacing w:after="200" w:line="276" w:lineRule="auto"/>
    </w:pPr>
    <w:rPr>
      <w:rFonts w:ascii="Arial" w:eastAsiaTheme="minorHAnsi" w:hAnsi="Arial"/>
    </w:rPr>
  </w:style>
  <w:style w:type="paragraph" w:customStyle="1" w:styleId="83328A0DFA5042E481A30913D6D854C64">
    <w:name w:val="83328A0DFA5042E481A30913D6D854C64"/>
    <w:rsid w:val="003C26E7"/>
    <w:pPr>
      <w:spacing w:after="200" w:line="276" w:lineRule="auto"/>
    </w:pPr>
    <w:rPr>
      <w:rFonts w:ascii="Arial" w:eastAsiaTheme="minorHAnsi" w:hAnsi="Arial"/>
    </w:rPr>
  </w:style>
  <w:style w:type="paragraph" w:customStyle="1" w:styleId="09E95E7AB9004E0DBA3D2D9EEBEE1A7C4">
    <w:name w:val="09E95E7AB9004E0DBA3D2D9EEBEE1A7C4"/>
    <w:rsid w:val="003C26E7"/>
    <w:pPr>
      <w:spacing w:after="200" w:line="276" w:lineRule="auto"/>
    </w:pPr>
    <w:rPr>
      <w:rFonts w:ascii="Arial" w:eastAsiaTheme="minorHAnsi" w:hAnsi="Arial"/>
    </w:rPr>
  </w:style>
  <w:style w:type="paragraph" w:customStyle="1" w:styleId="3EEFE940CEB94416B813F8990FA328DA1">
    <w:name w:val="3EEFE940CEB94416B813F8990FA328DA1"/>
    <w:rsid w:val="003C26E7"/>
    <w:pPr>
      <w:spacing w:after="200" w:line="276" w:lineRule="auto"/>
    </w:pPr>
    <w:rPr>
      <w:rFonts w:ascii="Arial" w:eastAsiaTheme="minorHAnsi" w:hAnsi="Arial"/>
    </w:rPr>
  </w:style>
  <w:style w:type="paragraph" w:customStyle="1" w:styleId="7967C7BB5CA445679FBCA95BEDF4B35A8">
    <w:name w:val="7967C7BB5CA445679FBCA95BEDF4B35A8"/>
    <w:rsid w:val="003C26E7"/>
    <w:pPr>
      <w:spacing w:after="200" w:line="276" w:lineRule="auto"/>
    </w:pPr>
    <w:rPr>
      <w:rFonts w:ascii="Arial" w:eastAsiaTheme="minorHAnsi" w:hAnsi="Arial"/>
    </w:rPr>
  </w:style>
  <w:style w:type="paragraph" w:customStyle="1" w:styleId="7C651DCB27F54EDFB435E06A147BF49A8">
    <w:name w:val="7C651DCB27F54EDFB435E06A147BF49A8"/>
    <w:rsid w:val="003C26E7"/>
    <w:pPr>
      <w:spacing w:after="200" w:line="276" w:lineRule="auto"/>
    </w:pPr>
    <w:rPr>
      <w:rFonts w:ascii="Arial" w:eastAsiaTheme="minorHAnsi" w:hAnsi="Arial"/>
    </w:rPr>
  </w:style>
  <w:style w:type="paragraph" w:customStyle="1" w:styleId="18B7D4CBFD314218B311960938E2DD661">
    <w:name w:val="18B7D4CBFD314218B311960938E2DD661"/>
    <w:rsid w:val="003C26E7"/>
    <w:pPr>
      <w:spacing w:after="200" w:line="276" w:lineRule="auto"/>
    </w:pPr>
    <w:rPr>
      <w:rFonts w:ascii="Arial" w:eastAsiaTheme="minorHAnsi" w:hAnsi="Arial"/>
    </w:rPr>
  </w:style>
  <w:style w:type="paragraph" w:customStyle="1" w:styleId="DC85C06B6F1C4681A5908DAC774ED4E81">
    <w:name w:val="DC85C06B6F1C4681A5908DAC774ED4E81"/>
    <w:rsid w:val="003C26E7"/>
    <w:pPr>
      <w:spacing w:after="200" w:line="276" w:lineRule="auto"/>
    </w:pPr>
    <w:rPr>
      <w:rFonts w:ascii="Arial" w:eastAsiaTheme="minorHAnsi" w:hAnsi="Arial"/>
    </w:rPr>
  </w:style>
  <w:style w:type="paragraph" w:customStyle="1" w:styleId="942C7CBE2B504B059502EADF7C26B0391">
    <w:name w:val="942C7CBE2B504B059502EADF7C26B0391"/>
    <w:rsid w:val="003C26E7"/>
    <w:pPr>
      <w:spacing w:after="200" w:line="276" w:lineRule="auto"/>
    </w:pPr>
    <w:rPr>
      <w:rFonts w:ascii="Arial" w:eastAsiaTheme="minorHAnsi" w:hAnsi="Arial"/>
    </w:rPr>
  </w:style>
  <w:style w:type="paragraph" w:customStyle="1" w:styleId="EA8FF40F10EC4076A7C1D4C70512C1DB1">
    <w:name w:val="EA8FF40F10EC4076A7C1D4C70512C1DB1"/>
    <w:rsid w:val="003C26E7"/>
    <w:pPr>
      <w:spacing w:after="200" w:line="276" w:lineRule="auto"/>
    </w:pPr>
    <w:rPr>
      <w:rFonts w:ascii="Arial" w:eastAsiaTheme="minorHAnsi" w:hAnsi="Arial"/>
    </w:rPr>
  </w:style>
  <w:style w:type="paragraph" w:customStyle="1" w:styleId="A6E090056F3A4964AF3364CB4011D1C76">
    <w:name w:val="A6E090056F3A4964AF3364CB4011D1C76"/>
    <w:rsid w:val="003C26E7"/>
    <w:pPr>
      <w:spacing w:after="200" w:line="276" w:lineRule="auto"/>
    </w:pPr>
    <w:rPr>
      <w:rFonts w:ascii="Arial" w:eastAsiaTheme="minorHAnsi" w:hAnsi="Arial"/>
    </w:rPr>
  </w:style>
  <w:style w:type="paragraph" w:customStyle="1" w:styleId="0761ED802474453DB10D85822F18693A1">
    <w:name w:val="0761ED802474453DB10D85822F18693A1"/>
    <w:rsid w:val="003C26E7"/>
    <w:pPr>
      <w:spacing w:after="200" w:line="276" w:lineRule="auto"/>
    </w:pPr>
    <w:rPr>
      <w:rFonts w:ascii="Arial" w:eastAsiaTheme="minorHAnsi" w:hAnsi="Arial"/>
    </w:rPr>
  </w:style>
  <w:style w:type="paragraph" w:customStyle="1" w:styleId="0701BBAAF58A41358D79F5C628BB012620">
    <w:name w:val="0701BBAAF58A41358D79F5C628BB012620"/>
    <w:rsid w:val="003C26E7"/>
    <w:pPr>
      <w:spacing w:after="200" w:line="276" w:lineRule="auto"/>
    </w:pPr>
    <w:rPr>
      <w:rFonts w:ascii="Arial" w:eastAsiaTheme="minorHAnsi" w:hAnsi="Arial"/>
    </w:rPr>
  </w:style>
  <w:style w:type="paragraph" w:customStyle="1" w:styleId="3BA3185E0E074742B5194A1740ECDC7D20">
    <w:name w:val="3BA3185E0E074742B5194A1740ECDC7D20"/>
    <w:rsid w:val="003C26E7"/>
    <w:pPr>
      <w:spacing w:after="200" w:line="276" w:lineRule="auto"/>
    </w:pPr>
    <w:rPr>
      <w:rFonts w:ascii="Arial" w:eastAsiaTheme="minorHAnsi" w:hAnsi="Arial"/>
    </w:rPr>
  </w:style>
  <w:style w:type="paragraph" w:customStyle="1" w:styleId="A86385F289FB404D82488A56516C57DE20">
    <w:name w:val="A86385F289FB404D82488A56516C57DE20"/>
    <w:rsid w:val="003C26E7"/>
    <w:pPr>
      <w:spacing w:after="200" w:line="276" w:lineRule="auto"/>
    </w:pPr>
    <w:rPr>
      <w:rFonts w:ascii="Arial" w:eastAsiaTheme="minorHAnsi" w:hAnsi="Arial"/>
    </w:rPr>
  </w:style>
  <w:style w:type="paragraph" w:customStyle="1" w:styleId="551EE92CD686466D8B5EE907BFEC9B1A20">
    <w:name w:val="551EE92CD686466D8B5EE907BFEC9B1A20"/>
    <w:rsid w:val="003C26E7"/>
    <w:pPr>
      <w:spacing w:after="200" w:line="276" w:lineRule="auto"/>
    </w:pPr>
    <w:rPr>
      <w:rFonts w:ascii="Arial" w:eastAsiaTheme="minorHAnsi" w:hAnsi="Arial"/>
    </w:rPr>
  </w:style>
  <w:style w:type="paragraph" w:customStyle="1" w:styleId="24147482CD6848349D3C25EAF280CA4819">
    <w:name w:val="24147482CD6848349D3C25EAF280CA4819"/>
    <w:rsid w:val="003C26E7"/>
    <w:pPr>
      <w:spacing w:after="200" w:line="276" w:lineRule="auto"/>
    </w:pPr>
    <w:rPr>
      <w:rFonts w:ascii="Arial" w:eastAsiaTheme="minorHAnsi" w:hAnsi="Arial"/>
    </w:rPr>
  </w:style>
  <w:style w:type="paragraph" w:customStyle="1" w:styleId="E905873811FB4DA9936586F86579B6C119">
    <w:name w:val="E905873811FB4DA9936586F86579B6C119"/>
    <w:rsid w:val="003C26E7"/>
    <w:pPr>
      <w:spacing w:after="200" w:line="276" w:lineRule="auto"/>
    </w:pPr>
    <w:rPr>
      <w:rFonts w:ascii="Arial" w:eastAsiaTheme="minorHAnsi" w:hAnsi="Arial"/>
    </w:rPr>
  </w:style>
  <w:style w:type="paragraph" w:customStyle="1" w:styleId="F9DD39F50C0143F0887F1A0A9E6A2D7119">
    <w:name w:val="F9DD39F50C0143F0887F1A0A9E6A2D7119"/>
    <w:rsid w:val="003C26E7"/>
    <w:pPr>
      <w:spacing w:after="200" w:line="276" w:lineRule="auto"/>
    </w:pPr>
    <w:rPr>
      <w:rFonts w:ascii="Arial" w:eastAsiaTheme="minorHAnsi" w:hAnsi="Arial"/>
    </w:rPr>
  </w:style>
  <w:style w:type="paragraph" w:customStyle="1" w:styleId="ADF65CDE7B084B91B5DD68D775C6A23719">
    <w:name w:val="ADF65CDE7B084B91B5DD68D775C6A23719"/>
    <w:rsid w:val="003C26E7"/>
    <w:pPr>
      <w:spacing w:after="200" w:line="276" w:lineRule="auto"/>
    </w:pPr>
    <w:rPr>
      <w:rFonts w:ascii="Arial" w:eastAsiaTheme="minorHAnsi" w:hAnsi="Arial"/>
    </w:rPr>
  </w:style>
  <w:style w:type="paragraph" w:customStyle="1" w:styleId="35610FB38FBE4B87B9D700B764B5DDD119">
    <w:name w:val="35610FB38FBE4B87B9D700B764B5DDD119"/>
    <w:rsid w:val="003C26E7"/>
    <w:pPr>
      <w:spacing w:after="200" w:line="276" w:lineRule="auto"/>
    </w:pPr>
    <w:rPr>
      <w:rFonts w:ascii="Arial" w:eastAsiaTheme="minorHAnsi" w:hAnsi="Arial"/>
    </w:rPr>
  </w:style>
  <w:style w:type="paragraph" w:customStyle="1" w:styleId="BF747868AC4F40D5AF4155184961C56520">
    <w:name w:val="BF747868AC4F40D5AF4155184961C56520"/>
    <w:rsid w:val="003C26E7"/>
    <w:pPr>
      <w:spacing w:after="200" w:line="276" w:lineRule="auto"/>
    </w:pPr>
    <w:rPr>
      <w:rFonts w:ascii="Arial" w:eastAsiaTheme="minorHAnsi" w:hAnsi="Arial"/>
    </w:rPr>
  </w:style>
  <w:style w:type="paragraph" w:customStyle="1" w:styleId="1BDB50AE78D6404489DF0BA17BCC914120">
    <w:name w:val="1BDB50AE78D6404489DF0BA17BCC914120"/>
    <w:rsid w:val="003C26E7"/>
    <w:pPr>
      <w:spacing w:after="200" w:line="276" w:lineRule="auto"/>
    </w:pPr>
    <w:rPr>
      <w:rFonts w:ascii="Arial" w:eastAsiaTheme="minorHAnsi" w:hAnsi="Arial"/>
    </w:rPr>
  </w:style>
  <w:style w:type="paragraph" w:customStyle="1" w:styleId="EC742BBC07C44E8BB2EEE0235C17170E21">
    <w:name w:val="EC742BBC07C44E8BB2EEE0235C17170E21"/>
    <w:rsid w:val="003C26E7"/>
    <w:pPr>
      <w:spacing w:after="200" w:line="276" w:lineRule="auto"/>
    </w:pPr>
    <w:rPr>
      <w:rFonts w:ascii="Arial" w:eastAsiaTheme="minorHAnsi" w:hAnsi="Arial"/>
    </w:rPr>
  </w:style>
  <w:style w:type="paragraph" w:customStyle="1" w:styleId="26979BC502614758858BE7A49A6347F021">
    <w:name w:val="26979BC502614758858BE7A49A6347F021"/>
    <w:rsid w:val="003C26E7"/>
    <w:pPr>
      <w:spacing w:after="200" w:line="276" w:lineRule="auto"/>
    </w:pPr>
    <w:rPr>
      <w:rFonts w:ascii="Arial" w:eastAsiaTheme="minorHAnsi" w:hAnsi="Arial"/>
    </w:rPr>
  </w:style>
  <w:style w:type="paragraph" w:customStyle="1" w:styleId="83328A0DFA5042E481A30913D6D854C65">
    <w:name w:val="83328A0DFA5042E481A30913D6D854C65"/>
    <w:rsid w:val="003C26E7"/>
    <w:pPr>
      <w:spacing w:after="200" w:line="276" w:lineRule="auto"/>
    </w:pPr>
    <w:rPr>
      <w:rFonts w:ascii="Arial" w:eastAsiaTheme="minorHAnsi" w:hAnsi="Arial"/>
    </w:rPr>
  </w:style>
  <w:style w:type="paragraph" w:customStyle="1" w:styleId="09E95E7AB9004E0DBA3D2D9EEBEE1A7C5">
    <w:name w:val="09E95E7AB9004E0DBA3D2D9EEBEE1A7C5"/>
    <w:rsid w:val="003C26E7"/>
    <w:pPr>
      <w:spacing w:after="200" w:line="276" w:lineRule="auto"/>
    </w:pPr>
    <w:rPr>
      <w:rFonts w:ascii="Arial" w:eastAsiaTheme="minorHAnsi" w:hAnsi="Arial"/>
    </w:rPr>
  </w:style>
  <w:style w:type="paragraph" w:customStyle="1" w:styleId="3EEFE940CEB94416B813F8990FA328DA2">
    <w:name w:val="3EEFE940CEB94416B813F8990FA328DA2"/>
    <w:rsid w:val="003C26E7"/>
    <w:pPr>
      <w:spacing w:after="200" w:line="276" w:lineRule="auto"/>
    </w:pPr>
    <w:rPr>
      <w:rFonts w:ascii="Arial" w:eastAsiaTheme="minorHAnsi" w:hAnsi="Arial"/>
    </w:rPr>
  </w:style>
  <w:style w:type="paragraph" w:customStyle="1" w:styleId="7967C7BB5CA445679FBCA95BEDF4B35A9">
    <w:name w:val="7967C7BB5CA445679FBCA95BEDF4B35A9"/>
    <w:rsid w:val="003C26E7"/>
    <w:pPr>
      <w:spacing w:after="200" w:line="276" w:lineRule="auto"/>
    </w:pPr>
    <w:rPr>
      <w:rFonts w:ascii="Arial" w:eastAsiaTheme="minorHAnsi" w:hAnsi="Arial"/>
    </w:rPr>
  </w:style>
  <w:style w:type="paragraph" w:customStyle="1" w:styleId="7C651DCB27F54EDFB435E06A147BF49A9">
    <w:name w:val="7C651DCB27F54EDFB435E06A147BF49A9"/>
    <w:rsid w:val="003C26E7"/>
    <w:pPr>
      <w:spacing w:after="200" w:line="276" w:lineRule="auto"/>
    </w:pPr>
    <w:rPr>
      <w:rFonts w:ascii="Arial" w:eastAsiaTheme="minorHAnsi" w:hAnsi="Arial"/>
    </w:rPr>
  </w:style>
  <w:style w:type="paragraph" w:customStyle="1" w:styleId="18B7D4CBFD314218B311960938E2DD662">
    <w:name w:val="18B7D4CBFD314218B311960938E2DD662"/>
    <w:rsid w:val="003C26E7"/>
    <w:pPr>
      <w:spacing w:after="200" w:line="276" w:lineRule="auto"/>
    </w:pPr>
    <w:rPr>
      <w:rFonts w:ascii="Arial" w:eastAsiaTheme="minorHAnsi" w:hAnsi="Arial"/>
    </w:rPr>
  </w:style>
  <w:style w:type="paragraph" w:customStyle="1" w:styleId="DC85C06B6F1C4681A5908DAC774ED4E82">
    <w:name w:val="DC85C06B6F1C4681A5908DAC774ED4E82"/>
    <w:rsid w:val="003C26E7"/>
    <w:pPr>
      <w:spacing w:after="200" w:line="276" w:lineRule="auto"/>
    </w:pPr>
    <w:rPr>
      <w:rFonts w:ascii="Arial" w:eastAsiaTheme="minorHAnsi" w:hAnsi="Arial"/>
    </w:rPr>
  </w:style>
  <w:style w:type="paragraph" w:customStyle="1" w:styleId="942C7CBE2B504B059502EADF7C26B0392">
    <w:name w:val="942C7CBE2B504B059502EADF7C26B0392"/>
    <w:rsid w:val="003C26E7"/>
    <w:pPr>
      <w:spacing w:after="200" w:line="276" w:lineRule="auto"/>
    </w:pPr>
    <w:rPr>
      <w:rFonts w:ascii="Arial" w:eastAsiaTheme="minorHAnsi" w:hAnsi="Arial"/>
    </w:rPr>
  </w:style>
  <w:style w:type="paragraph" w:customStyle="1" w:styleId="EA8FF40F10EC4076A7C1D4C70512C1DB2">
    <w:name w:val="EA8FF40F10EC4076A7C1D4C70512C1DB2"/>
    <w:rsid w:val="003C26E7"/>
    <w:pPr>
      <w:spacing w:after="200" w:line="276" w:lineRule="auto"/>
    </w:pPr>
    <w:rPr>
      <w:rFonts w:ascii="Arial" w:eastAsiaTheme="minorHAnsi" w:hAnsi="Arial"/>
    </w:rPr>
  </w:style>
  <w:style w:type="paragraph" w:customStyle="1" w:styleId="A6E090056F3A4964AF3364CB4011D1C77">
    <w:name w:val="A6E090056F3A4964AF3364CB4011D1C77"/>
    <w:rsid w:val="003C26E7"/>
    <w:pPr>
      <w:spacing w:after="200" w:line="276" w:lineRule="auto"/>
    </w:pPr>
    <w:rPr>
      <w:rFonts w:ascii="Arial" w:eastAsiaTheme="minorHAnsi" w:hAnsi="Arial"/>
    </w:rPr>
  </w:style>
  <w:style w:type="paragraph" w:customStyle="1" w:styleId="0761ED802474453DB10D85822F18693A2">
    <w:name w:val="0761ED802474453DB10D85822F18693A2"/>
    <w:rsid w:val="003C26E7"/>
    <w:pPr>
      <w:spacing w:after="200" w:line="276" w:lineRule="auto"/>
    </w:pPr>
    <w:rPr>
      <w:rFonts w:ascii="Arial" w:eastAsiaTheme="minorHAnsi" w:hAnsi="Arial"/>
    </w:rPr>
  </w:style>
  <w:style w:type="paragraph" w:customStyle="1" w:styleId="0701BBAAF58A41358D79F5C628BB012621">
    <w:name w:val="0701BBAAF58A41358D79F5C628BB012621"/>
    <w:rsid w:val="003C26E7"/>
    <w:pPr>
      <w:spacing w:after="200" w:line="276" w:lineRule="auto"/>
    </w:pPr>
    <w:rPr>
      <w:rFonts w:ascii="Arial" w:eastAsiaTheme="minorHAnsi" w:hAnsi="Arial"/>
    </w:rPr>
  </w:style>
  <w:style w:type="paragraph" w:customStyle="1" w:styleId="3BA3185E0E074742B5194A1740ECDC7D21">
    <w:name w:val="3BA3185E0E074742B5194A1740ECDC7D21"/>
    <w:rsid w:val="003C26E7"/>
    <w:pPr>
      <w:spacing w:after="200" w:line="276" w:lineRule="auto"/>
    </w:pPr>
    <w:rPr>
      <w:rFonts w:ascii="Arial" w:eastAsiaTheme="minorHAnsi" w:hAnsi="Arial"/>
    </w:rPr>
  </w:style>
  <w:style w:type="paragraph" w:customStyle="1" w:styleId="A86385F289FB404D82488A56516C57DE21">
    <w:name w:val="A86385F289FB404D82488A56516C57DE21"/>
    <w:rsid w:val="003C26E7"/>
    <w:pPr>
      <w:spacing w:after="200" w:line="276" w:lineRule="auto"/>
    </w:pPr>
    <w:rPr>
      <w:rFonts w:ascii="Arial" w:eastAsiaTheme="minorHAnsi" w:hAnsi="Arial"/>
    </w:rPr>
  </w:style>
  <w:style w:type="paragraph" w:customStyle="1" w:styleId="551EE92CD686466D8B5EE907BFEC9B1A21">
    <w:name w:val="551EE92CD686466D8B5EE907BFEC9B1A21"/>
    <w:rsid w:val="003C26E7"/>
    <w:pPr>
      <w:spacing w:after="200" w:line="276" w:lineRule="auto"/>
    </w:pPr>
    <w:rPr>
      <w:rFonts w:ascii="Arial" w:eastAsiaTheme="minorHAnsi" w:hAnsi="Arial"/>
    </w:rPr>
  </w:style>
  <w:style w:type="paragraph" w:customStyle="1" w:styleId="24147482CD6848349D3C25EAF280CA4820">
    <w:name w:val="24147482CD6848349D3C25EAF280CA4820"/>
    <w:rsid w:val="003C26E7"/>
    <w:pPr>
      <w:spacing w:after="200" w:line="276" w:lineRule="auto"/>
    </w:pPr>
    <w:rPr>
      <w:rFonts w:ascii="Arial" w:eastAsiaTheme="minorHAnsi" w:hAnsi="Arial"/>
    </w:rPr>
  </w:style>
  <w:style w:type="paragraph" w:customStyle="1" w:styleId="E905873811FB4DA9936586F86579B6C120">
    <w:name w:val="E905873811FB4DA9936586F86579B6C120"/>
    <w:rsid w:val="003C26E7"/>
    <w:pPr>
      <w:spacing w:after="200" w:line="276" w:lineRule="auto"/>
    </w:pPr>
    <w:rPr>
      <w:rFonts w:ascii="Arial" w:eastAsiaTheme="minorHAnsi" w:hAnsi="Arial"/>
    </w:rPr>
  </w:style>
  <w:style w:type="paragraph" w:customStyle="1" w:styleId="F9DD39F50C0143F0887F1A0A9E6A2D7120">
    <w:name w:val="F9DD39F50C0143F0887F1A0A9E6A2D7120"/>
    <w:rsid w:val="003C26E7"/>
    <w:pPr>
      <w:spacing w:after="200" w:line="276" w:lineRule="auto"/>
    </w:pPr>
    <w:rPr>
      <w:rFonts w:ascii="Arial" w:eastAsiaTheme="minorHAnsi" w:hAnsi="Arial"/>
    </w:rPr>
  </w:style>
  <w:style w:type="paragraph" w:customStyle="1" w:styleId="ADF65CDE7B084B91B5DD68D775C6A23720">
    <w:name w:val="ADF65CDE7B084B91B5DD68D775C6A23720"/>
    <w:rsid w:val="003C26E7"/>
    <w:pPr>
      <w:spacing w:after="200" w:line="276" w:lineRule="auto"/>
    </w:pPr>
    <w:rPr>
      <w:rFonts w:ascii="Arial" w:eastAsiaTheme="minorHAnsi" w:hAnsi="Arial"/>
    </w:rPr>
  </w:style>
  <w:style w:type="paragraph" w:customStyle="1" w:styleId="35610FB38FBE4B87B9D700B764B5DDD120">
    <w:name w:val="35610FB38FBE4B87B9D700B764B5DDD120"/>
    <w:rsid w:val="003C26E7"/>
    <w:pPr>
      <w:spacing w:after="200" w:line="276" w:lineRule="auto"/>
    </w:pPr>
    <w:rPr>
      <w:rFonts w:ascii="Arial" w:eastAsiaTheme="minorHAnsi" w:hAnsi="Arial"/>
    </w:rPr>
  </w:style>
  <w:style w:type="paragraph" w:customStyle="1" w:styleId="9987FA50F2474748981FF3A33097181D">
    <w:name w:val="9987FA50F2474748981FF3A33097181D"/>
    <w:rsid w:val="003C26E7"/>
  </w:style>
  <w:style w:type="paragraph" w:customStyle="1" w:styleId="D29A1311782A4EC68C7975037D3DB7DA">
    <w:name w:val="D29A1311782A4EC68C7975037D3DB7DA"/>
    <w:rsid w:val="003C26E7"/>
  </w:style>
  <w:style w:type="paragraph" w:customStyle="1" w:styleId="A7641CFC4E474CD1A9ED609A4E356004">
    <w:name w:val="A7641CFC4E474CD1A9ED609A4E356004"/>
    <w:rsid w:val="003C26E7"/>
  </w:style>
  <w:style w:type="paragraph" w:customStyle="1" w:styleId="C9DFE65CEE344A47AAC5E7707E31976E">
    <w:name w:val="C9DFE65CEE344A47AAC5E7707E31976E"/>
    <w:rsid w:val="003C26E7"/>
  </w:style>
  <w:style w:type="paragraph" w:customStyle="1" w:styleId="03C85B8BEBFD407E86C08BF9A905790E">
    <w:name w:val="03C85B8BEBFD407E86C08BF9A905790E"/>
    <w:rsid w:val="003C26E7"/>
  </w:style>
  <w:style w:type="paragraph" w:customStyle="1" w:styleId="AA21254B61A1427B9864C16BCE5B68D2">
    <w:name w:val="AA21254B61A1427B9864C16BCE5B68D2"/>
    <w:rsid w:val="003C26E7"/>
  </w:style>
  <w:style w:type="paragraph" w:customStyle="1" w:styleId="C315184767EA41508223245AEFB4EEF6">
    <w:name w:val="C315184767EA41508223245AEFB4EEF6"/>
    <w:rsid w:val="003C26E7"/>
  </w:style>
  <w:style w:type="paragraph" w:customStyle="1" w:styleId="EC8FB9BD23444D2C97E5468FF0C5F6BC">
    <w:name w:val="EC8FB9BD23444D2C97E5468FF0C5F6BC"/>
    <w:rsid w:val="003C26E7"/>
  </w:style>
  <w:style w:type="paragraph" w:customStyle="1" w:styleId="AE88AD29AF1549B0B7C17CCC8C90C090">
    <w:name w:val="AE88AD29AF1549B0B7C17CCC8C90C090"/>
    <w:rsid w:val="003C26E7"/>
  </w:style>
  <w:style w:type="paragraph" w:customStyle="1" w:styleId="D48E9304914B40649369F39189C04CFC">
    <w:name w:val="D48E9304914B40649369F39189C04CFC"/>
    <w:rsid w:val="003C26E7"/>
  </w:style>
  <w:style w:type="paragraph" w:customStyle="1" w:styleId="91480432AB7E4DE39F2FACF3A4931B6F">
    <w:name w:val="91480432AB7E4DE39F2FACF3A4931B6F"/>
    <w:rsid w:val="003C26E7"/>
  </w:style>
  <w:style w:type="paragraph" w:customStyle="1" w:styleId="930253E1A4D34A98A9D2658E000B137E">
    <w:name w:val="930253E1A4D34A98A9D2658E000B137E"/>
    <w:rsid w:val="003C26E7"/>
  </w:style>
  <w:style w:type="paragraph" w:customStyle="1" w:styleId="BF747868AC4F40D5AF4155184961C56521">
    <w:name w:val="BF747868AC4F40D5AF4155184961C56521"/>
    <w:rsid w:val="003C26E7"/>
    <w:pPr>
      <w:spacing w:after="200" w:line="276" w:lineRule="auto"/>
    </w:pPr>
    <w:rPr>
      <w:rFonts w:ascii="Arial" w:eastAsiaTheme="minorHAnsi" w:hAnsi="Arial"/>
    </w:rPr>
  </w:style>
  <w:style w:type="paragraph" w:customStyle="1" w:styleId="1BDB50AE78D6404489DF0BA17BCC914121">
    <w:name w:val="1BDB50AE78D6404489DF0BA17BCC914121"/>
    <w:rsid w:val="003C26E7"/>
    <w:pPr>
      <w:spacing w:after="200" w:line="276" w:lineRule="auto"/>
    </w:pPr>
    <w:rPr>
      <w:rFonts w:ascii="Arial" w:eastAsiaTheme="minorHAnsi" w:hAnsi="Arial"/>
    </w:rPr>
  </w:style>
  <w:style w:type="paragraph" w:customStyle="1" w:styleId="EC742BBC07C44E8BB2EEE0235C17170E22">
    <w:name w:val="EC742BBC07C44E8BB2EEE0235C17170E22"/>
    <w:rsid w:val="003C26E7"/>
    <w:pPr>
      <w:spacing w:after="200" w:line="276" w:lineRule="auto"/>
    </w:pPr>
    <w:rPr>
      <w:rFonts w:ascii="Arial" w:eastAsiaTheme="minorHAnsi" w:hAnsi="Arial"/>
    </w:rPr>
  </w:style>
  <w:style w:type="paragraph" w:customStyle="1" w:styleId="26979BC502614758858BE7A49A6347F022">
    <w:name w:val="26979BC502614758858BE7A49A6347F022"/>
    <w:rsid w:val="003C26E7"/>
    <w:pPr>
      <w:spacing w:after="200" w:line="276" w:lineRule="auto"/>
    </w:pPr>
    <w:rPr>
      <w:rFonts w:ascii="Arial" w:eastAsiaTheme="minorHAnsi" w:hAnsi="Arial"/>
    </w:rPr>
  </w:style>
  <w:style w:type="paragraph" w:customStyle="1" w:styleId="9987FA50F2474748981FF3A33097181D1">
    <w:name w:val="9987FA50F2474748981FF3A33097181D1"/>
    <w:rsid w:val="003C26E7"/>
    <w:pPr>
      <w:spacing w:after="200" w:line="276" w:lineRule="auto"/>
    </w:pPr>
    <w:rPr>
      <w:rFonts w:ascii="Arial" w:eastAsiaTheme="minorHAnsi" w:hAnsi="Arial"/>
    </w:rPr>
  </w:style>
  <w:style w:type="paragraph" w:customStyle="1" w:styleId="3EEFE940CEB94416B813F8990FA328DA3">
    <w:name w:val="3EEFE940CEB94416B813F8990FA328DA3"/>
    <w:rsid w:val="003C26E7"/>
    <w:pPr>
      <w:spacing w:after="200" w:line="276" w:lineRule="auto"/>
    </w:pPr>
    <w:rPr>
      <w:rFonts w:ascii="Arial" w:eastAsiaTheme="minorHAnsi" w:hAnsi="Arial"/>
    </w:rPr>
  </w:style>
  <w:style w:type="paragraph" w:customStyle="1" w:styleId="7967C7BB5CA445679FBCA95BEDF4B35A10">
    <w:name w:val="7967C7BB5CA445679FBCA95BEDF4B35A10"/>
    <w:rsid w:val="003C26E7"/>
    <w:pPr>
      <w:spacing w:after="200" w:line="276" w:lineRule="auto"/>
    </w:pPr>
    <w:rPr>
      <w:rFonts w:ascii="Arial" w:eastAsiaTheme="minorHAnsi" w:hAnsi="Arial"/>
    </w:rPr>
  </w:style>
  <w:style w:type="paragraph" w:customStyle="1" w:styleId="7C651DCB27F54EDFB435E06A147BF49A10">
    <w:name w:val="7C651DCB27F54EDFB435E06A147BF49A10"/>
    <w:rsid w:val="003C26E7"/>
    <w:pPr>
      <w:spacing w:after="200" w:line="276" w:lineRule="auto"/>
    </w:pPr>
    <w:rPr>
      <w:rFonts w:ascii="Arial" w:eastAsiaTheme="minorHAnsi" w:hAnsi="Arial"/>
    </w:rPr>
  </w:style>
  <w:style w:type="paragraph" w:customStyle="1" w:styleId="18B7D4CBFD314218B311960938E2DD663">
    <w:name w:val="18B7D4CBFD314218B311960938E2DD663"/>
    <w:rsid w:val="003C26E7"/>
    <w:pPr>
      <w:spacing w:after="200" w:line="276" w:lineRule="auto"/>
    </w:pPr>
    <w:rPr>
      <w:rFonts w:ascii="Arial" w:eastAsiaTheme="minorHAnsi" w:hAnsi="Arial"/>
    </w:rPr>
  </w:style>
  <w:style w:type="paragraph" w:customStyle="1" w:styleId="DC85C06B6F1C4681A5908DAC774ED4E83">
    <w:name w:val="DC85C06B6F1C4681A5908DAC774ED4E83"/>
    <w:rsid w:val="003C26E7"/>
    <w:pPr>
      <w:spacing w:after="200" w:line="276" w:lineRule="auto"/>
    </w:pPr>
    <w:rPr>
      <w:rFonts w:ascii="Arial" w:eastAsiaTheme="minorHAnsi" w:hAnsi="Arial"/>
    </w:rPr>
  </w:style>
  <w:style w:type="paragraph" w:customStyle="1" w:styleId="942C7CBE2B504B059502EADF7C26B0393">
    <w:name w:val="942C7CBE2B504B059502EADF7C26B0393"/>
    <w:rsid w:val="003C26E7"/>
    <w:pPr>
      <w:spacing w:after="200" w:line="276" w:lineRule="auto"/>
    </w:pPr>
    <w:rPr>
      <w:rFonts w:ascii="Arial" w:eastAsiaTheme="minorHAnsi" w:hAnsi="Arial"/>
    </w:rPr>
  </w:style>
  <w:style w:type="paragraph" w:customStyle="1" w:styleId="EA8FF40F10EC4076A7C1D4C70512C1DB3">
    <w:name w:val="EA8FF40F10EC4076A7C1D4C70512C1DB3"/>
    <w:rsid w:val="003C26E7"/>
    <w:pPr>
      <w:spacing w:after="200" w:line="276" w:lineRule="auto"/>
    </w:pPr>
    <w:rPr>
      <w:rFonts w:ascii="Arial" w:eastAsiaTheme="minorHAnsi" w:hAnsi="Arial"/>
    </w:rPr>
  </w:style>
  <w:style w:type="paragraph" w:customStyle="1" w:styleId="91480432AB7E4DE39F2FACF3A4931B6F1">
    <w:name w:val="91480432AB7E4DE39F2FACF3A4931B6F1"/>
    <w:rsid w:val="003C26E7"/>
    <w:pPr>
      <w:spacing w:after="200" w:line="276" w:lineRule="auto"/>
    </w:pPr>
    <w:rPr>
      <w:rFonts w:ascii="Arial" w:eastAsiaTheme="minorHAnsi" w:hAnsi="Arial"/>
    </w:rPr>
  </w:style>
  <w:style w:type="paragraph" w:customStyle="1" w:styleId="03C85B8BEBFD407E86C08BF9A905790E1">
    <w:name w:val="03C85B8BEBFD407E86C08BF9A905790E1"/>
    <w:rsid w:val="003C26E7"/>
    <w:pPr>
      <w:spacing w:after="200" w:line="276" w:lineRule="auto"/>
    </w:pPr>
    <w:rPr>
      <w:rFonts w:ascii="Arial" w:eastAsiaTheme="minorHAnsi" w:hAnsi="Arial"/>
    </w:rPr>
  </w:style>
  <w:style w:type="paragraph" w:customStyle="1" w:styleId="C315184767EA41508223245AEFB4EEF61">
    <w:name w:val="C315184767EA41508223245AEFB4EEF61"/>
    <w:rsid w:val="003C26E7"/>
    <w:pPr>
      <w:spacing w:after="200" w:line="276" w:lineRule="auto"/>
    </w:pPr>
    <w:rPr>
      <w:rFonts w:ascii="Arial" w:eastAsiaTheme="minorHAnsi" w:hAnsi="Arial"/>
    </w:rPr>
  </w:style>
  <w:style w:type="paragraph" w:customStyle="1" w:styleId="0761ED802474453DB10D85822F18693A3">
    <w:name w:val="0761ED802474453DB10D85822F18693A3"/>
    <w:rsid w:val="003C26E7"/>
    <w:pPr>
      <w:spacing w:after="200" w:line="276" w:lineRule="auto"/>
    </w:pPr>
    <w:rPr>
      <w:rFonts w:ascii="Arial" w:eastAsiaTheme="minorHAnsi" w:hAnsi="Arial"/>
    </w:rPr>
  </w:style>
  <w:style w:type="paragraph" w:customStyle="1" w:styleId="0701BBAAF58A41358D79F5C628BB012622">
    <w:name w:val="0701BBAAF58A41358D79F5C628BB012622"/>
    <w:rsid w:val="003C26E7"/>
    <w:pPr>
      <w:spacing w:after="200" w:line="276" w:lineRule="auto"/>
    </w:pPr>
    <w:rPr>
      <w:rFonts w:ascii="Arial" w:eastAsiaTheme="minorHAnsi" w:hAnsi="Arial"/>
    </w:rPr>
  </w:style>
  <w:style w:type="paragraph" w:customStyle="1" w:styleId="3BA3185E0E074742B5194A1740ECDC7D22">
    <w:name w:val="3BA3185E0E074742B5194A1740ECDC7D22"/>
    <w:rsid w:val="003C26E7"/>
    <w:pPr>
      <w:spacing w:after="200" w:line="276" w:lineRule="auto"/>
    </w:pPr>
    <w:rPr>
      <w:rFonts w:ascii="Arial" w:eastAsiaTheme="minorHAnsi" w:hAnsi="Arial"/>
    </w:rPr>
  </w:style>
  <w:style w:type="paragraph" w:customStyle="1" w:styleId="A86385F289FB404D82488A56516C57DE22">
    <w:name w:val="A86385F289FB404D82488A56516C57DE22"/>
    <w:rsid w:val="003C26E7"/>
    <w:pPr>
      <w:spacing w:after="200" w:line="276" w:lineRule="auto"/>
    </w:pPr>
    <w:rPr>
      <w:rFonts w:ascii="Arial" w:eastAsiaTheme="minorHAnsi" w:hAnsi="Arial"/>
    </w:rPr>
  </w:style>
  <w:style w:type="paragraph" w:customStyle="1" w:styleId="551EE92CD686466D8B5EE907BFEC9B1A22">
    <w:name w:val="551EE92CD686466D8B5EE907BFEC9B1A22"/>
    <w:rsid w:val="003C26E7"/>
    <w:pPr>
      <w:spacing w:after="200" w:line="276" w:lineRule="auto"/>
    </w:pPr>
    <w:rPr>
      <w:rFonts w:ascii="Arial" w:eastAsiaTheme="minorHAnsi" w:hAnsi="Arial"/>
    </w:rPr>
  </w:style>
  <w:style w:type="paragraph" w:customStyle="1" w:styleId="24147482CD6848349D3C25EAF280CA4821">
    <w:name w:val="24147482CD6848349D3C25EAF280CA4821"/>
    <w:rsid w:val="003C26E7"/>
    <w:pPr>
      <w:spacing w:after="200" w:line="276" w:lineRule="auto"/>
    </w:pPr>
    <w:rPr>
      <w:rFonts w:ascii="Arial" w:eastAsiaTheme="minorHAnsi" w:hAnsi="Arial"/>
    </w:rPr>
  </w:style>
  <w:style w:type="paragraph" w:customStyle="1" w:styleId="E905873811FB4DA9936586F86579B6C121">
    <w:name w:val="E905873811FB4DA9936586F86579B6C121"/>
    <w:rsid w:val="003C26E7"/>
    <w:pPr>
      <w:spacing w:after="200" w:line="276" w:lineRule="auto"/>
    </w:pPr>
    <w:rPr>
      <w:rFonts w:ascii="Arial" w:eastAsiaTheme="minorHAnsi" w:hAnsi="Arial"/>
    </w:rPr>
  </w:style>
  <w:style w:type="paragraph" w:customStyle="1" w:styleId="F9DD39F50C0143F0887F1A0A9E6A2D7121">
    <w:name w:val="F9DD39F50C0143F0887F1A0A9E6A2D7121"/>
    <w:rsid w:val="003C26E7"/>
    <w:pPr>
      <w:spacing w:after="200" w:line="276" w:lineRule="auto"/>
    </w:pPr>
    <w:rPr>
      <w:rFonts w:ascii="Arial" w:eastAsiaTheme="minorHAnsi" w:hAnsi="Arial"/>
    </w:rPr>
  </w:style>
  <w:style w:type="paragraph" w:customStyle="1" w:styleId="ADF65CDE7B084B91B5DD68D775C6A23721">
    <w:name w:val="ADF65CDE7B084B91B5DD68D775C6A23721"/>
    <w:rsid w:val="003C26E7"/>
    <w:pPr>
      <w:spacing w:after="200" w:line="276" w:lineRule="auto"/>
    </w:pPr>
    <w:rPr>
      <w:rFonts w:ascii="Arial" w:eastAsiaTheme="minorHAnsi" w:hAnsi="Arial"/>
    </w:rPr>
  </w:style>
  <w:style w:type="paragraph" w:customStyle="1" w:styleId="35610FB38FBE4B87B9D700B764B5DDD121">
    <w:name w:val="35610FB38FBE4B87B9D700B764B5DDD121"/>
    <w:rsid w:val="003C26E7"/>
    <w:pPr>
      <w:spacing w:after="200" w:line="276" w:lineRule="auto"/>
    </w:pPr>
    <w:rPr>
      <w:rFonts w:ascii="Arial" w:eastAsiaTheme="minorHAnsi" w:hAnsi="Arial"/>
    </w:rPr>
  </w:style>
  <w:style w:type="paragraph" w:customStyle="1" w:styleId="BF747868AC4F40D5AF4155184961C56522">
    <w:name w:val="BF747868AC4F40D5AF4155184961C56522"/>
    <w:rsid w:val="006922A4"/>
    <w:pPr>
      <w:spacing w:after="200" w:line="276" w:lineRule="auto"/>
    </w:pPr>
    <w:rPr>
      <w:rFonts w:ascii="Arial" w:eastAsiaTheme="minorHAnsi" w:hAnsi="Arial"/>
    </w:rPr>
  </w:style>
  <w:style w:type="paragraph" w:customStyle="1" w:styleId="1BDB50AE78D6404489DF0BA17BCC914122">
    <w:name w:val="1BDB50AE78D6404489DF0BA17BCC914122"/>
    <w:rsid w:val="006922A4"/>
    <w:pPr>
      <w:spacing w:after="200" w:line="276" w:lineRule="auto"/>
    </w:pPr>
    <w:rPr>
      <w:rFonts w:ascii="Arial" w:eastAsiaTheme="minorHAnsi" w:hAnsi="Arial"/>
    </w:rPr>
  </w:style>
  <w:style w:type="paragraph" w:customStyle="1" w:styleId="EC742BBC07C44E8BB2EEE0235C17170E23">
    <w:name w:val="EC742BBC07C44E8BB2EEE0235C17170E23"/>
    <w:rsid w:val="006922A4"/>
    <w:pPr>
      <w:spacing w:after="200" w:line="276" w:lineRule="auto"/>
    </w:pPr>
    <w:rPr>
      <w:rFonts w:ascii="Arial" w:eastAsiaTheme="minorHAnsi" w:hAnsi="Arial"/>
    </w:rPr>
  </w:style>
  <w:style w:type="paragraph" w:customStyle="1" w:styleId="26979BC502614758858BE7A49A6347F023">
    <w:name w:val="26979BC502614758858BE7A49A6347F023"/>
    <w:rsid w:val="006922A4"/>
    <w:pPr>
      <w:spacing w:after="200" w:line="276" w:lineRule="auto"/>
    </w:pPr>
    <w:rPr>
      <w:rFonts w:ascii="Arial" w:eastAsiaTheme="minorHAnsi" w:hAnsi="Arial"/>
    </w:rPr>
  </w:style>
  <w:style w:type="paragraph" w:customStyle="1" w:styleId="9987FA50F2474748981FF3A33097181D2">
    <w:name w:val="9987FA50F2474748981FF3A33097181D2"/>
    <w:rsid w:val="006922A4"/>
    <w:pPr>
      <w:spacing w:after="200" w:line="276" w:lineRule="auto"/>
    </w:pPr>
    <w:rPr>
      <w:rFonts w:ascii="Arial" w:eastAsiaTheme="minorHAnsi" w:hAnsi="Arial"/>
    </w:rPr>
  </w:style>
  <w:style w:type="paragraph" w:customStyle="1" w:styleId="3EEFE940CEB94416B813F8990FA328DA4">
    <w:name w:val="3EEFE940CEB94416B813F8990FA328DA4"/>
    <w:rsid w:val="006922A4"/>
    <w:pPr>
      <w:spacing w:after="200" w:line="276" w:lineRule="auto"/>
    </w:pPr>
    <w:rPr>
      <w:rFonts w:ascii="Arial" w:eastAsiaTheme="minorHAnsi" w:hAnsi="Arial"/>
    </w:rPr>
  </w:style>
  <w:style w:type="paragraph" w:customStyle="1" w:styleId="7967C7BB5CA445679FBCA95BEDF4B35A11">
    <w:name w:val="7967C7BB5CA445679FBCA95BEDF4B35A11"/>
    <w:rsid w:val="006922A4"/>
    <w:pPr>
      <w:spacing w:after="200" w:line="276" w:lineRule="auto"/>
    </w:pPr>
    <w:rPr>
      <w:rFonts w:ascii="Arial" w:eastAsiaTheme="minorHAnsi" w:hAnsi="Arial"/>
    </w:rPr>
  </w:style>
  <w:style w:type="paragraph" w:customStyle="1" w:styleId="7C651DCB27F54EDFB435E06A147BF49A11">
    <w:name w:val="7C651DCB27F54EDFB435E06A147BF49A11"/>
    <w:rsid w:val="006922A4"/>
    <w:pPr>
      <w:spacing w:after="200" w:line="276" w:lineRule="auto"/>
    </w:pPr>
    <w:rPr>
      <w:rFonts w:ascii="Arial" w:eastAsiaTheme="minorHAnsi" w:hAnsi="Arial"/>
    </w:rPr>
  </w:style>
  <w:style w:type="paragraph" w:customStyle="1" w:styleId="18B7D4CBFD314218B311960938E2DD664">
    <w:name w:val="18B7D4CBFD314218B311960938E2DD664"/>
    <w:rsid w:val="006922A4"/>
    <w:pPr>
      <w:spacing w:after="200" w:line="276" w:lineRule="auto"/>
    </w:pPr>
    <w:rPr>
      <w:rFonts w:ascii="Arial" w:eastAsiaTheme="minorHAnsi" w:hAnsi="Arial"/>
    </w:rPr>
  </w:style>
  <w:style w:type="paragraph" w:customStyle="1" w:styleId="DC85C06B6F1C4681A5908DAC774ED4E84">
    <w:name w:val="DC85C06B6F1C4681A5908DAC774ED4E84"/>
    <w:rsid w:val="006922A4"/>
    <w:pPr>
      <w:spacing w:after="200" w:line="276" w:lineRule="auto"/>
    </w:pPr>
    <w:rPr>
      <w:rFonts w:ascii="Arial" w:eastAsiaTheme="minorHAnsi" w:hAnsi="Arial"/>
    </w:rPr>
  </w:style>
  <w:style w:type="paragraph" w:customStyle="1" w:styleId="942C7CBE2B504B059502EADF7C26B0394">
    <w:name w:val="942C7CBE2B504B059502EADF7C26B0394"/>
    <w:rsid w:val="006922A4"/>
    <w:pPr>
      <w:spacing w:after="200" w:line="276" w:lineRule="auto"/>
    </w:pPr>
    <w:rPr>
      <w:rFonts w:ascii="Arial" w:eastAsiaTheme="minorHAnsi" w:hAnsi="Arial"/>
    </w:rPr>
  </w:style>
  <w:style w:type="paragraph" w:customStyle="1" w:styleId="EA8FF40F10EC4076A7C1D4C70512C1DB4">
    <w:name w:val="EA8FF40F10EC4076A7C1D4C70512C1DB4"/>
    <w:rsid w:val="006922A4"/>
    <w:pPr>
      <w:spacing w:after="200" w:line="276" w:lineRule="auto"/>
    </w:pPr>
    <w:rPr>
      <w:rFonts w:ascii="Arial" w:eastAsiaTheme="minorHAnsi" w:hAnsi="Arial"/>
    </w:rPr>
  </w:style>
  <w:style w:type="paragraph" w:customStyle="1" w:styleId="91480432AB7E4DE39F2FACF3A4931B6F2">
    <w:name w:val="91480432AB7E4DE39F2FACF3A4931B6F2"/>
    <w:rsid w:val="006922A4"/>
    <w:pPr>
      <w:spacing w:after="200" w:line="276" w:lineRule="auto"/>
    </w:pPr>
    <w:rPr>
      <w:rFonts w:ascii="Arial" w:eastAsiaTheme="minorHAnsi" w:hAnsi="Arial"/>
    </w:rPr>
  </w:style>
  <w:style w:type="paragraph" w:customStyle="1" w:styleId="03C85B8BEBFD407E86C08BF9A905790E2">
    <w:name w:val="03C85B8BEBFD407E86C08BF9A905790E2"/>
    <w:rsid w:val="006922A4"/>
    <w:pPr>
      <w:spacing w:after="200" w:line="276" w:lineRule="auto"/>
    </w:pPr>
    <w:rPr>
      <w:rFonts w:ascii="Arial" w:eastAsiaTheme="minorHAnsi" w:hAnsi="Arial"/>
    </w:rPr>
  </w:style>
  <w:style w:type="paragraph" w:customStyle="1" w:styleId="C315184767EA41508223245AEFB4EEF62">
    <w:name w:val="C315184767EA41508223245AEFB4EEF62"/>
    <w:rsid w:val="006922A4"/>
    <w:pPr>
      <w:spacing w:after="200" w:line="276" w:lineRule="auto"/>
    </w:pPr>
    <w:rPr>
      <w:rFonts w:ascii="Arial" w:eastAsiaTheme="minorHAnsi" w:hAnsi="Arial"/>
    </w:rPr>
  </w:style>
  <w:style w:type="paragraph" w:customStyle="1" w:styleId="0761ED802474453DB10D85822F18693A4">
    <w:name w:val="0761ED802474453DB10D85822F18693A4"/>
    <w:rsid w:val="006922A4"/>
    <w:pPr>
      <w:spacing w:after="200" w:line="276" w:lineRule="auto"/>
    </w:pPr>
    <w:rPr>
      <w:rFonts w:ascii="Arial" w:eastAsiaTheme="minorHAnsi" w:hAnsi="Arial"/>
    </w:rPr>
  </w:style>
  <w:style w:type="paragraph" w:customStyle="1" w:styleId="0701BBAAF58A41358D79F5C628BB012623">
    <w:name w:val="0701BBAAF58A41358D79F5C628BB012623"/>
    <w:rsid w:val="006922A4"/>
    <w:pPr>
      <w:spacing w:after="200" w:line="276" w:lineRule="auto"/>
    </w:pPr>
    <w:rPr>
      <w:rFonts w:ascii="Arial" w:eastAsiaTheme="minorHAnsi" w:hAnsi="Arial"/>
    </w:rPr>
  </w:style>
  <w:style w:type="paragraph" w:customStyle="1" w:styleId="3BA3185E0E074742B5194A1740ECDC7D23">
    <w:name w:val="3BA3185E0E074742B5194A1740ECDC7D23"/>
    <w:rsid w:val="006922A4"/>
    <w:pPr>
      <w:spacing w:after="200" w:line="276" w:lineRule="auto"/>
    </w:pPr>
    <w:rPr>
      <w:rFonts w:ascii="Arial" w:eastAsiaTheme="minorHAnsi" w:hAnsi="Arial"/>
    </w:rPr>
  </w:style>
  <w:style w:type="paragraph" w:customStyle="1" w:styleId="A86385F289FB404D82488A56516C57DE23">
    <w:name w:val="A86385F289FB404D82488A56516C57DE23"/>
    <w:rsid w:val="006922A4"/>
    <w:pPr>
      <w:spacing w:after="200" w:line="276" w:lineRule="auto"/>
    </w:pPr>
    <w:rPr>
      <w:rFonts w:ascii="Arial" w:eastAsiaTheme="minorHAnsi" w:hAnsi="Arial"/>
    </w:rPr>
  </w:style>
  <w:style w:type="paragraph" w:customStyle="1" w:styleId="551EE92CD686466D8B5EE907BFEC9B1A23">
    <w:name w:val="551EE92CD686466D8B5EE907BFEC9B1A23"/>
    <w:rsid w:val="006922A4"/>
    <w:pPr>
      <w:spacing w:after="200" w:line="276" w:lineRule="auto"/>
    </w:pPr>
    <w:rPr>
      <w:rFonts w:ascii="Arial" w:eastAsiaTheme="minorHAnsi" w:hAnsi="Arial"/>
    </w:rPr>
  </w:style>
  <w:style w:type="paragraph" w:customStyle="1" w:styleId="24147482CD6848349D3C25EAF280CA4822">
    <w:name w:val="24147482CD6848349D3C25EAF280CA4822"/>
    <w:rsid w:val="006922A4"/>
    <w:pPr>
      <w:spacing w:after="200" w:line="276" w:lineRule="auto"/>
    </w:pPr>
    <w:rPr>
      <w:rFonts w:ascii="Arial" w:eastAsiaTheme="minorHAnsi" w:hAnsi="Arial"/>
    </w:rPr>
  </w:style>
  <w:style w:type="paragraph" w:customStyle="1" w:styleId="E905873811FB4DA9936586F86579B6C122">
    <w:name w:val="E905873811FB4DA9936586F86579B6C122"/>
    <w:rsid w:val="006922A4"/>
    <w:pPr>
      <w:spacing w:after="200" w:line="276" w:lineRule="auto"/>
    </w:pPr>
    <w:rPr>
      <w:rFonts w:ascii="Arial" w:eastAsiaTheme="minorHAnsi" w:hAnsi="Arial"/>
    </w:rPr>
  </w:style>
  <w:style w:type="paragraph" w:customStyle="1" w:styleId="F9DD39F50C0143F0887F1A0A9E6A2D7122">
    <w:name w:val="F9DD39F50C0143F0887F1A0A9E6A2D7122"/>
    <w:rsid w:val="006922A4"/>
    <w:pPr>
      <w:spacing w:after="200" w:line="276" w:lineRule="auto"/>
    </w:pPr>
    <w:rPr>
      <w:rFonts w:ascii="Arial" w:eastAsiaTheme="minorHAnsi" w:hAnsi="Arial"/>
    </w:rPr>
  </w:style>
  <w:style w:type="paragraph" w:customStyle="1" w:styleId="ADF65CDE7B084B91B5DD68D775C6A23722">
    <w:name w:val="ADF65CDE7B084B91B5DD68D775C6A23722"/>
    <w:rsid w:val="006922A4"/>
    <w:pPr>
      <w:spacing w:after="200" w:line="276" w:lineRule="auto"/>
    </w:pPr>
    <w:rPr>
      <w:rFonts w:ascii="Arial" w:eastAsiaTheme="minorHAnsi" w:hAnsi="Arial"/>
    </w:rPr>
  </w:style>
  <w:style w:type="paragraph" w:customStyle="1" w:styleId="35610FB38FBE4B87B9D700B764B5DDD122">
    <w:name w:val="35610FB38FBE4B87B9D700B764B5DDD122"/>
    <w:rsid w:val="006922A4"/>
    <w:pPr>
      <w:spacing w:after="200" w:line="276" w:lineRule="auto"/>
    </w:pPr>
    <w:rPr>
      <w:rFonts w:ascii="Arial" w:eastAsiaTheme="minorHAnsi" w:hAnsi="Arial"/>
    </w:rPr>
  </w:style>
  <w:style w:type="paragraph" w:customStyle="1" w:styleId="BF747868AC4F40D5AF4155184961C56523">
    <w:name w:val="BF747868AC4F40D5AF4155184961C56523"/>
    <w:rsid w:val="00FD4699"/>
    <w:pPr>
      <w:spacing w:after="200" w:line="276" w:lineRule="auto"/>
    </w:pPr>
    <w:rPr>
      <w:rFonts w:ascii="Arial" w:eastAsiaTheme="minorHAnsi" w:hAnsi="Arial"/>
    </w:rPr>
  </w:style>
  <w:style w:type="paragraph" w:customStyle="1" w:styleId="1BDB50AE78D6404489DF0BA17BCC914123">
    <w:name w:val="1BDB50AE78D6404489DF0BA17BCC914123"/>
    <w:rsid w:val="00FD4699"/>
    <w:pPr>
      <w:spacing w:after="200" w:line="276" w:lineRule="auto"/>
    </w:pPr>
    <w:rPr>
      <w:rFonts w:ascii="Arial" w:eastAsiaTheme="minorHAnsi" w:hAnsi="Arial"/>
    </w:rPr>
  </w:style>
  <w:style w:type="paragraph" w:customStyle="1" w:styleId="26979BC502614758858BE7A49A6347F024">
    <w:name w:val="26979BC502614758858BE7A49A6347F024"/>
    <w:rsid w:val="00FD4699"/>
    <w:pPr>
      <w:spacing w:after="200" w:line="276" w:lineRule="auto"/>
    </w:pPr>
    <w:rPr>
      <w:rFonts w:ascii="Arial" w:eastAsiaTheme="minorHAnsi" w:hAnsi="Arial"/>
    </w:rPr>
  </w:style>
  <w:style w:type="paragraph" w:customStyle="1" w:styleId="9987FA50F2474748981FF3A33097181D3">
    <w:name w:val="9987FA50F2474748981FF3A33097181D3"/>
    <w:rsid w:val="00FD4699"/>
    <w:pPr>
      <w:spacing w:after="200" w:line="276" w:lineRule="auto"/>
    </w:pPr>
    <w:rPr>
      <w:rFonts w:ascii="Arial" w:eastAsiaTheme="minorHAnsi" w:hAnsi="Arial"/>
    </w:rPr>
  </w:style>
  <w:style w:type="paragraph" w:customStyle="1" w:styleId="3EEFE940CEB94416B813F8990FA328DA5">
    <w:name w:val="3EEFE940CEB94416B813F8990FA328DA5"/>
    <w:rsid w:val="00FD4699"/>
    <w:pPr>
      <w:spacing w:after="200" w:line="276" w:lineRule="auto"/>
    </w:pPr>
    <w:rPr>
      <w:rFonts w:ascii="Arial" w:eastAsiaTheme="minorHAnsi" w:hAnsi="Arial"/>
    </w:rPr>
  </w:style>
  <w:style w:type="paragraph" w:customStyle="1" w:styleId="7967C7BB5CA445679FBCA95BEDF4B35A12">
    <w:name w:val="7967C7BB5CA445679FBCA95BEDF4B35A12"/>
    <w:rsid w:val="00FD4699"/>
    <w:pPr>
      <w:spacing w:after="200" w:line="276" w:lineRule="auto"/>
    </w:pPr>
    <w:rPr>
      <w:rFonts w:ascii="Arial" w:eastAsiaTheme="minorHAnsi" w:hAnsi="Arial"/>
    </w:rPr>
  </w:style>
  <w:style w:type="paragraph" w:customStyle="1" w:styleId="7C651DCB27F54EDFB435E06A147BF49A12">
    <w:name w:val="7C651DCB27F54EDFB435E06A147BF49A12"/>
    <w:rsid w:val="00FD4699"/>
    <w:pPr>
      <w:spacing w:after="200" w:line="276" w:lineRule="auto"/>
    </w:pPr>
    <w:rPr>
      <w:rFonts w:ascii="Arial" w:eastAsiaTheme="minorHAnsi" w:hAnsi="Arial"/>
    </w:rPr>
  </w:style>
  <w:style w:type="paragraph" w:customStyle="1" w:styleId="18B7D4CBFD314218B311960938E2DD665">
    <w:name w:val="18B7D4CBFD314218B311960938E2DD665"/>
    <w:rsid w:val="00FD4699"/>
    <w:pPr>
      <w:spacing w:after="200" w:line="276" w:lineRule="auto"/>
    </w:pPr>
    <w:rPr>
      <w:rFonts w:ascii="Arial" w:eastAsiaTheme="minorHAnsi" w:hAnsi="Arial"/>
    </w:rPr>
  </w:style>
  <w:style w:type="paragraph" w:customStyle="1" w:styleId="DC85C06B6F1C4681A5908DAC774ED4E85">
    <w:name w:val="DC85C06B6F1C4681A5908DAC774ED4E85"/>
    <w:rsid w:val="00FD4699"/>
    <w:pPr>
      <w:spacing w:after="200" w:line="276" w:lineRule="auto"/>
    </w:pPr>
    <w:rPr>
      <w:rFonts w:ascii="Arial" w:eastAsiaTheme="minorHAnsi" w:hAnsi="Arial"/>
    </w:rPr>
  </w:style>
  <w:style w:type="paragraph" w:customStyle="1" w:styleId="942C7CBE2B504B059502EADF7C26B0395">
    <w:name w:val="942C7CBE2B504B059502EADF7C26B0395"/>
    <w:rsid w:val="00FD4699"/>
    <w:pPr>
      <w:spacing w:after="200" w:line="276" w:lineRule="auto"/>
    </w:pPr>
    <w:rPr>
      <w:rFonts w:ascii="Arial" w:eastAsiaTheme="minorHAnsi" w:hAnsi="Arial"/>
    </w:rPr>
  </w:style>
  <w:style w:type="paragraph" w:customStyle="1" w:styleId="EA8FF40F10EC4076A7C1D4C70512C1DB5">
    <w:name w:val="EA8FF40F10EC4076A7C1D4C70512C1DB5"/>
    <w:rsid w:val="00FD4699"/>
    <w:pPr>
      <w:spacing w:after="200" w:line="276" w:lineRule="auto"/>
    </w:pPr>
    <w:rPr>
      <w:rFonts w:ascii="Arial" w:eastAsiaTheme="minorHAnsi" w:hAnsi="Arial"/>
    </w:rPr>
  </w:style>
  <w:style w:type="paragraph" w:customStyle="1" w:styleId="91480432AB7E4DE39F2FACF3A4931B6F3">
    <w:name w:val="91480432AB7E4DE39F2FACF3A4931B6F3"/>
    <w:rsid w:val="00FD4699"/>
    <w:pPr>
      <w:spacing w:after="200" w:line="276" w:lineRule="auto"/>
    </w:pPr>
    <w:rPr>
      <w:rFonts w:ascii="Arial" w:eastAsiaTheme="minorHAnsi" w:hAnsi="Arial"/>
    </w:rPr>
  </w:style>
  <w:style w:type="paragraph" w:customStyle="1" w:styleId="03C85B8BEBFD407E86C08BF9A905790E3">
    <w:name w:val="03C85B8BEBFD407E86C08BF9A905790E3"/>
    <w:rsid w:val="00FD4699"/>
    <w:pPr>
      <w:spacing w:after="200" w:line="276" w:lineRule="auto"/>
    </w:pPr>
    <w:rPr>
      <w:rFonts w:ascii="Arial" w:eastAsiaTheme="minorHAnsi" w:hAnsi="Arial"/>
    </w:rPr>
  </w:style>
  <w:style w:type="paragraph" w:customStyle="1" w:styleId="C315184767EA41508223245AEFB4EEF63">
    <w:name w:val="C315184767EA41508223245AEFB4EEF63"/>
    <w:rsid w:val="00FD4699"/>
    <w:pPr>
      <w:spacing w:after="200" w:line="276" w:lineRule="auto"/>
    </w:pPr>
    <w:rPr>
      <w:rFonts w:ascii="Arial" w:eastAsiaTheme="minorHAnsi" w:hAnsi="Arial"/>
    </w:rPr>
  </w:style>
  <w:style w:type="paragraph" w:customStyle="1" w:styleId="088184F8CBD44E789B59FAB0C55F9A8C">
    <w:name w:val="088184F8CBD44E789B59FAB0C55F9A8C"/>
    <w:rsid w:val="00FD4699"/>
    <w:pPr>
      <w:numPr>
        <w:ilvl w:val="2"/>
        <w:numId w:val="3"/>
      </w:numPr>
      <w:spacing w:after="200" w:line="276" w:lineRule="auto"/>
      <w:ind w:left="1224" w:hanging="504"/>
    </w:pPr>
    <w:rPr>
      <w:rFonts w:ascii="Arial" w:eastAsiaTheme="minorHAnsi" w:hAnsi="Arial"/>
      <w:color w:val="000000" w:themeColor="text1"/>
      <w:sz w:val="24"/>
    </w:rPr>
  </w:style>
  <w:style w:type="paragraph" w:customStyle="1" w:styleId="0761ED802474453DB10D85822F18693A5">
    <w:name w:val="0761ED802474453DB10D85822F18693A5"/>
    <w:rsid w:val="00FD4699"/>
    <w:pPr>
      <w:spacing w:after="200" w:line="276" w:lineRule="auto"/>
    </w:pPr>
    <w:rPr>
      <w:rFonts w:ascii="Arial" w:eastAsiaTheme="minorHAnsi" w:hAnsi="Arial"/>
    </w:rPr>
  </w:style>
  <w:style w:type="paragraph" w:customStyle="1" w:styleId="0701BBAAF58A41358D79F5C628BB012624">
    <w:name w:val="0701BBAAF58A41358D79F5C628BB012624"/>
    <w:rsid w:val="00FD4699"/>
    <w:pPr>
      <w:spacing w:after="200" w:line="276" w:lineRule="auto"/>
    </w:pPr>
    <w:rPr>
      <w:rFonts w:ascii="Arial" w:eastAsiaTheme="minorHAnsi" w:hAnsi="Arial"/>
    </w:rPr>
  </w:style>
  <w:style w:type="paragraph" w:customStyle="1" w:styleId="3BA3185E0E074742B5194A1740ECDC7D24">
    <w:name w:val="3BA3185E0E074742B5194A1740ECDC7D24"/>
    <w:rsid w:val="00FD4699"/>
    <w:pPr>
      <w:spacing w:after="200" w:line="276" w:lineRule="auto"/>
    </w:pPr>
    <w:rPr>
      <w:rFonts w:ascii="Arial" w:eastAsiaTheme="minorHAnsi" w:hAnsi="Arial"/>
    </w:rPr>
  </w:style>
  <w:style w:type="paragraph" w:customStyle="1" w:styleId="A86385F289FB404D82488A56516C57DE24">
    <w:name w:val="A86385F289FB404D82488A56516C57DE24"/>
    <w:rsid w:val="00FD4699"/>
    <w:pPr>
      <w:spacing w:after="200" w:line="276" w:lineRule="auto"/>
    </w:pPr>
    <w:rPr>
      <w:rFonts w:ascii="Arial" w:eastAsiaTheme="minorHAnsi" w:hAnsi="Arial"/>
    </w:rPr>
  </w:style>
  <w:style w:type="paragraph" w:customStyle="1" w:styleId="551EE92CD686466D8B5EE907BFEC9B1A24">
    <w:name w:val="551EE92CD686466D8B5EE907BFEC9B1A24"/>
    <w:rsid w:val="00FD4699"/>
    <w:pPr>
      <w:spacing w:after="200" w:line="276" w:lineRule="auto"/>
    </w:pPr>
    <w:rPr>
      <w:rFonts w:ascii="Arial" w:eastAsiaTheme="minorHAnsi" w:hAnsi="Arial"/>
    </w:rPr>
  </w:style>
  <w:style w:type="paragraph" w:customStyle="1" w:styleId="24147482CD6848349D3C25EAF280CA4823">
    <w:name w:val="24147482CD6848349D3C25EAF280CA4823"/>
    <w:rsid w:val="00FD4699"/>
    <w:pPr>
      <w:spacing w:after="200" w:line="276" w:lineRule="auto"/>
    </w:pPr>
    <w:rPr>
      <w:rFonts w:ascii="Arial" w:eastAsiaTheme="minorHAnsi" w:hAnsi="Arial"/>
    </w:rPr>
  </w:style>
  <w:style w:type="paragraph" w:customStyle="1" w:styleId="E905873811FB4DA9936586F86579B6C123">
    <w:name w:val="E905873811FB4DA9936586F86579B6C123"/>
    <w:rsid w:val="00FD4699"/>
    <w:pPr>
      <w:spacing w:after="200" w:line="276" w:lineRule="auto"/>
    </w:pPr>
    <w:rPr>
      <w:rFonts w:ascii="Arial" w:eastAsiaTheme="minorHAnsi" w:hAnsi="Arial"/>
    </w:rPr>
  </w:style>
  <w:style w:type="paragraph" w:customStyle="1" w:styleId="F9DD39F50C0143F0887F1A0A9E6A2D7123">
    <w:name w:val="F9DD39F50C0143F0887F1A0A9E6A2D7123"/>
    <w:rsid w:val="00FD4699"/>
    <w:pPr>
      <w:spacing w:after="200" w:line="276" w:lineRule="auto"/>
    </w:pPr>
    <w:rPr>
      <w:rFonts w:ascii="Arial" w:eastAsiaTheme="minorHAnsi" w:hAnsi="Arial"/>
    </w:rPr>
  </w:style>
  <w:style w:type="paragraph" w:customStyle="1" w:styleId="ADF65CDE7B084B91B5DD68D775C6A23723">
    <w:name w:val="ADF65CDE7B084B91B5DD68D775C6A23723"/>
    <w:rsid w:val="00FD4699"/>
    <w:pPr>
      <w:spacing w:after="200" w:line="276" w:lineRule="auto"/>
    </w:pPr>
    <w:rPr>
      <w:rFonts w:ascii="Arial" w:eastAsiaTheme="minorHAnsi" w:hAnsi="Arial"/>
    </w:rPr>
  </w:style>
  <w:style w:type="paragraph" w:customStyle="1" w:styleId="35610FB38FBE4B87B9D700B764B5DDD123">
    <w:name w:val="35610FB38FBE4B87B9D700B764B5DDD123"/>
    <w:rsid w:val="00FD4699"/>
    <w:pPr>
      <w:spacing w:after="200" w:line="276" w:lineRule="auto"/>
    </w:pPr>
    <w:rPr>
      <w:rFonts w:ascii="Arial" w:eastAsiaTheme="minorHAnsi" w:hAnsi="Arial"/>
    </w:rPr>
  </w:style>
  <w:style w:type="paragraph" w:customStyle="1" w:styleId="BF747868AC4F40D5AF4155184961C56524">
    <w:name w:val="BF747868AC4F40D5AF4155184961C56524"/>
    <w:rsid w:val="00FD4699"/>
    <w:pPr>
      <w:spacing w:after="200" w:line="276" w:lineRule="auto"/>
    </w:pPr>
    <w:rPr>
      <w:rFonts w:ascii="Arial" w:eastAsiaTheme="minorHAnsi" w:hAnsi="Arial"/>
    </w:rPr>
  </w:style>
  <w:style w:type="paragraph" w:customStyle="1" w:styleId="1BDB50AE78D6404489DF0BA17BCC914124">
    <w:name w:val="1BDB50AE78D6404489DF0BA17BCC914124"/>
    <w:rsid w:val="00FD4699"/>
    <w:pPr>
      <w:spacing w:after="200" w:line="276" w:lineRule="auto"/>
    </w:pPr>
    <w:rPr>
      <w:rFonts w:ascii="Arial" w:eastAsiaTheme="minorHAnsi" w:hAnsi="Arial"/>
    </w:rPr>
  </w:style>
  <w:style w:type="paragraph" w:customStyle="1" w:styleId="26979BC502614758858BE7A49A6347F025">
    <w:name w:val="26979BC502614758858BE7A49A6347F025"/>
    <w:rsid w:val="00FD4699"/>
    <w:pPr>
      <w:spacing w:after="200" w:line="276" w:lineRule="auto"/>
    </w:pPr>
    <w:rPr>
      <w:rFonts w:ascii="Arial" w:eastAsiaTheme="minorHAnsi" w:hAnsi="Arial"/>
    </w:rPr>
  </w:style>
  <w:style w:type="paragraph" w:customStyle="1" w:styleId="9987FA50F2474748981FF3A33097181D4">
    <w:name w:val="9987FA50F2474748981FF3A33097181D4"/>
    <w:rsid w:val="00FD4699"/>
    <w:pPr>
      <w:spacing w:after="200" w:line="276" w:lineRule="auto"/>
    </w:pPr>
    <w:rPr>
      <w:rFonts w:ascii="Arial" w:eastAsiaTheme="minorHAnsi" w:hAnsi="Arial"/>
    </w:rPr>
  </w:style>
  <w:style w:type="paragraph" w:customStyle="1" w:styleId="3EEFE940CEB94416B813F8990FA328DA6">
    <w:name w:val="3EEFE940CEB94416B813F8990FA328DA6"/>
    <w:rsid w:val="00FD4699"/>
    <w:pPr>
      <w:spacing w:after="200" w:line="276" w:lineRule="auto"/>
    </w:pPr>
    <w:rPr>
      <w:rFonts w:ascii="Arial" w:eastAsiaTheme="minorHAnsi" w:hAnsi="Arial"/>
    </w:rPr>
  </w:style>
  <w:style w:type="paragraph" w:customStyle="1" w:styleId="7967C7BB5CA445679FBCA95BEDF4B35A13">
    <w:name w:val="7967C7BB5CA445679FBCA95BEDF4B35A13"/>
    <w:rsid w:val="00FD4699"/>
    <w:pPr>
      <w:spacing w:after="200" w:line="276" w:lineRule="auto"/>
    </w:pPr>
    <w:rPr>
      <w:rFonts w:ascii="Arial" w:eastAsiaTheme="minorHAnsi" w:hAnsi="Arial"/>
    </w:rPr>
  </w:style>
  <w:style w:type="paragraph" w:customStyle="1" w:styleId="7C651DCB27F54EDFB435E06A147BF49A13">
    <w:name w:val="7C651DCB27F54EDFB435E06A147BF49A13"/>
    <w:rsid w:val="00FD4699"/>
    <w:pPr>
      <w:spacing w:after="200" w:line="276" w:lineRule="auto"/>
    </w:pPr>
    <w:rPr>
      <w:rFonts w:ascii="Arial" w:eastAsiaTheme="minorHAnsi" w:hAnsi="Arial"/>
    </w:rPr>
  </w:style>
  <w:style w:type="paragraph" w:customStyle="1" w:styleId="18B7D4CBFD314218B311960938E2DD666">
    <w:name w:val="18B7D4CBFD314218B311960938E2DD666"/>
    <w:rsid w:val="00FD4699"/>
    <w:pPr>
      <w:spacing w:after="200" w:line="276" w:lineRule="auto"/>
    </w:pPr>
    <w:rPr>
      <w:rFonts w:ascii="Arial" w:eastAsiaTheme="minorHAnsi" w:hAnsi="Arial"/>
    </w:rPr>
  </w:style>
  <w:style w:type="paragraph" w:customStyle="1" w:styleId="DC85C06B6F1C4681A5908DAC774ED4E86">
    <w:name w:val="DC85C06B6F1C4681A5908DAC774ED4E86"/>
    <w:rsid w:val="00FD4699"/>
    <w:pPr>
      <w:spacing w:after="200" w:line="276" w:lineRule="auto"/>
    </w:pPr>
    <w:rPr>
      <w:rFonts w:ascii="Arial" w:eastAsiaTheme="minorHAnsi" w:hAnsi="Arial"/>
    </w:rPr>
  </w:style>
  <w:style w:type="paragraph" w:customStyle="1" w:styleId="942C7CBE2B504B059502EADF7C26B0396">
    <w:name w:val="942C7CBE2B504B059502EADF7C26B0396"/>
    <w:rsid w:val="00FD4699"/>
    <w:pPr>
      <w:spacing w:after="200" w:line="276" w:lineRule="auto"/>
    </w:pPr>
    <w:rPr>
      <w:rFonts w:ascii="Arial" w:eastAsiaTheme="minorHAnsi" w:hAnsi="Arial"/>
    </w:rPr>
  </w:style>
  <w:style w:type="paragraph" w:customStyle="1" w:styleId="EA8FF40F10EC4076A7C1D4C70512C1DB6">
    <w:name w:val="EA8FF40F10EC4076A7C1D4C70512C1DB6"/>
    <w:rsid w:val="00FD4699"/>
    <w:pPr>
      <w:spacing w:after="200" w:line="276" w:lineRule="auto"/>
    </w:pPr>
    <w:rPr>
      <w:rFonts w:ascii="Arial" w:eastAsiaTheme="minorHAnsi" w:hAnsi="Arial"/>
    </w:rPr>
  </w:style>
  <w:style w:type="paragraph" w:customStyle="1" w:styleId="91480432AB7E4DE39F2FACF3A4931B6F4">
    <w:name w:val="91480432AB7E4DE39F2FACF3A4931B6F4"/>
    <w:rsid w:val="00FD4699"/>
    <w:pPr>
      <w:spacing w:after="200" w:line="276" w:lineRule="auto"/>
    </w:pPr>
    <w:rPr>
      <w:rFonts w:ascii="Arial" w:eastAsiaTheme="minorHAnsi" w:hAnsi="Arial"/>
    </w:rPr>
  </w:style>
  <w:style w:type="paragraph" w:customStyle="1" w:styleId="03C85B8BEBFD407E86C08BF9A905790E4">
    <w:name w:val="03C85B8BEBFD407E86C08BF9A905790E4"/>
    <w:rsid w:val="00FD4699"/>
    <w:pPr>
      <w:spacing w:after="200" w:line="276" w:lineRule="auto"/>
    </w:pPr>
    <w:rPr>
      <w:rFonts w:ascii="Arial" w:eastAsiaTheme="minorHAnsi" w:hAnsi="Arial"/>
    </w:rPr>
  </w:style>
  <w:style w:type="paragraph" w:customStyle="1" w:styleId="C315184767EA41508223245AEFB4EEF64">
    <w:name w:val="C315184767EA41508223245AEFB4EEF64"/>
    <w:rsid w:val="00FD4699"/>
    <w:pPr>
      <w:spacing w:after="200" w:line="276" w:lineRule="auto"/>
    </w:pPr>
    <w:rPr>
      <w:rFonts w:ascii="Arial" w:eastAsiaTheme="minorHAnsi" w:hAnsi="Arial"/>
    </w:rPr>
  </w:style>
  <w:style w:type="paragraph" w:customStyle="1" w:styleId="088184F8CBD44E789B59FAB0C55F9A8C1">
    <w:name w:val="088184F8CBD44E789B59FAB0C55F9A8C1"/>
    <w:rsid w:val="00FD4699"/>
    <w:pPr>
      <w:tabs>
        <w:tab w:val="num" w:pos="2160"/>
      </w:tabs>
      <w:spacing w:after="200" w:line="276" w:lineRule="auto"/>
      <w:ind w:left="1224" w:hanging="504"/>
    </w:pPr>
    <w:rPr>
      <w:rFonts w:ascii="Arial" w:eastAsiaTheme="minorHAnsi" w:hAnsi="Arial"/>
      <w:color w:val="000000" w:themeColor="text1"/>
      <w:sz w:val="24"/>
    </w:rPr>
  </w:style>
  <w:style w:type="paragraph" w:customStyle="1" w:styleId="0761ED802474453DB10D85822F18693A6">
    <w:name w:val="0761ED802474453DB10D85822F18693A6"/>
    <w:rsid w:val="00FD4699"/>
    <w:pPr>
      <w:spacing w:after="200" w:line="276" w:lineRule="auto"/>
    </w:pPr>
    <w:rPr>
      <w:rFonts w:ascii="Arial" w:eastAsiaTheme="minorHAnsi" w:hAnsi="Arial"/>
    </w:rPr>
  </w:style>
  <w:style w:type="paragraph" w:customStyle="1" w:styleId="0701BBAAF58A41358D79F5C628BB012625">
    <w:name w:val="0701BBAAF58A41358D79F5C628BB012625"/>
    <w:rsid w:val="00FD4699"/>
    <w:pPr>
      <w:spacing w:after="200" w:line="276" w:lineRule="auto"/>
    </w:pPr>
    <w:rPr>
      <w:rFonts w:ascii="Arial" w:eastAsiaTheme="minorHAnsi" w:hAnsi="Arial"/>
    </w:rPr>
  </w:style>
  <w:style w:type="paragraph" w:customStyle="1" w:styleId="3BA3185E0E074742B5194A1740ECDC7D25">
    <w:name w:val="3BA3185E0E074742B5194A1740ECDC7D25"/>
    <w:rsid w:val="00FD4699"/>
    <w:pPr>
      <w:spacing w:after="200" w:line="276" w:lineRule="auto"/>
    </w:pPr>
    <w:rPr>
      <w:rFonts w:ascii="Arial" w:eastAsiaTheme="minorHAnsi" w:hAnsi="Arial"/>
    </w:rPr>
  </w:style>
  <w:style w:type="paragraph" w:customStyle="1" w:styleId="A86385F289FB404D82488A56516C57DE25">
    <w:name w:val="A86385F289FB404D82488A56516C57DE25"/>
    <w:rsid w:val="00FD4699"/>
    <w:pPr>
      <w:spacing w:after="200" w:line="276" w:lineRule="auto"/>
    </w:pPr>
    <w:rPr>
      <w:rFonts w:ascii="Arial" w:eastAsiaTheme="minorHAnsi" w:hAnsi="Arial"/>
    </w:rPr>
  </w:style>
  <w:style w:type="paragraph" w:customStyle="1" w:styleId="551EE92CD686466D8B5EE907BFEC9B1A25">
    <w:name w:val="551EE92CD686466D8B5EE907BFEC9B1A25"/>
    <w:rsid w:val="00FD4699"/>
    <w:pPr>
      <w:spacing w:after="200" w:line="276" w:lineRule="auto"/>
    </w:pPr>
    <w:rPr>
      <w:rFonts w:ascii="Arial" w:eastAsiaTheme="minorHAnsi" w:hAnsi="Arial"/>
    </w:rPr>
  </w:style>
  <w:style w:type="paragraph" w:customStyle="1" w:styleId="24147482CD6848349D3C25EAF280CA4824">
    <w:name w:val="24147482CD6848349D3C25EAF280CA4824"/>
    <w:rsid w:val="00FD4699"/>
    <w:pPr>
      <w:spacing w:after="200" w:line="276" w:lineRule="auto"/>
    </w:pPr>
    <w:rPr>
      <w:rFonts w:ascii="Arial" w:eastAsiaTheme="minorHAnsi" w:hAnsi="Arial"/>
    </w:rPr>
  </w:style>
  <w:style w:type="paragraph" w:customStyle="1" w:styleId="E905873811FB4DA9936586F86579B6C124">
    <w:name w:val="E905873811FB4DA9936586F86579B6C124"/>
    <w:rsid w:val="00FD4699"/>
    <w:pPr>
      <w:spacing w:after="200" w:line="276" w:lineRule="auto"/>
    </w:pPr>
    <w:rPr>
      <w:rFonts w:ascii="Arial" w:eastAsiaTheme="minorHAnsi" w:hAnsi="Arial"/>
    </w:rPr>
  </w:style>
  <w:style w:type="paragraph" w:customStyle="1" w:styleId="F9DD39F50C0143F0887F1A0A9E6A2D7124">
    <w:name w:val="F9DD39F50C0143F0887F1A0A9E6A2D7124"/>
    <w:rsid w:val="00FD4699"/>
    <w:pPr>
      <w:spacing w:after="200" w:line="276" w:lineRule="auto"/>
    </w:pPr>
    <w:rPr>
      <w:rFonts w:ascii="Arial" w:eastAsiaTheme="minorHAnsi" w:hAnsi="Arial"/>
    </w:rPr>
  </w:style>
  <w:style w:type="paragraph" w:customStyle="1" w:styleId="ADF65CDE7B084B91B5DD68D775C6A23724">
    <w:name w:val="ADF65CDE7B084B91B5DD68D775C6A23724"/>
    <w:rsid w:val="00FD4699"/>
    <w:pPr>
      <w:spacing w:after="200" w:line="276" w:lineRule="auto"/>
    </w:pPr>
    <w:rPr>
      <w:rFonts w:ascii="Arial" w:eastAsiaTheme="minorHAnsi" w:hAnsi="Arial"/>
    </w:rPr>
  </w:style>
  <w:style w:type="paragraph" w:customStyle="1" w:styleId="35610FB38FBE4B87B9D700B764B5DDD124">
    <w:name w:val="35610FB38FBE4B87B9D700B764B5DDD124"/>
    <w:rsid w:val="00FD4699"/>
    <w:pPr>
      <w:spacing w:after="200" w:line="276" w:lineRule="auto"/>
    </w:pPr>
    <w:rPr>
      <w:rFonts w:ascii="Arial" w:eastAsiaTheme="minorHAnsi" w:hAnsi="Arial"/>
    </w:rPr>
  </w:style>
  <w:style w:type="paragraph" w:customStyle="1" w:styleId="BF747868AC4F40D5AF4155184961C56525">
    <w:name w:val="BF747868AC4F40D5AF4155184961C56525"/>
    <w:rsid w:val="00FD4699"/>
    <w:pPr>
      <w:spacing w:after="200" w:line="276" w:lineRule="auto"/>
    </w:pPr>
    <w:rPr>
      <w:rFonts w:ascii="Arial" w:eastAsiaTheme="minorHAnsi" w:hAnsi="Arial"/>
    </w:rPr>
  </w:style>
  <w:style w:type="paragraph" w:customStyle="1" w:styleId="1BDB50AE78D6404489DF0BA17BCC914125">
    <w:name w:val="1BDB50AE78D6404489DF0BA17BCC914125"/>
    <w:rsid w:val="00FD4699"/>
    <w:pPr>
      <w:spacing w:after="200" w:line="276" w:lineRule="auto"/>
    </w:pPr>
    <w:rPr>
      <w:rFonts w:ascii="Arial" w:eastAsiaTheme="minorHAnsi" w:hAnsi="Arial"/>
    </w:rPr>
  </w:style>
  <w:style w:type="paragraph" w:customStyle="1" w:styleId="26979BC502614758858BE7A49A6347F026">
    <w:name w:val="26979BC502614758858BE7A49A6347F026"/>
    <w:rsid w:val="00FD4699"/>
    <w:pPr>
      <w:spacing w:after="200" w:line="276" w:lineRule="auto"/>
    </w:pPr>
    <w:rPr>
      <w:rFonts w:ascii="Arial" w:eastAsiaTheme="minorHAnsi" w:hAnsi="Arial"/>
    </w:rPr>
  </w:style>
  <w:style w:type="paragraph" w:customStyle="1" w:styleId="9987FA50F2474748981FF3A33097181D5">
    <w:name w:val="9987FA50F2474748981FF3A33097181D5"/>
    <w:rsid w:val="00FD4699"/>
    <w:pPr>
      <w:spacing w:after="200" w:line="276" w:lineRule="auto"/>
    </w:pPr>
    <w:rPr>
      <w:rFonts w:ascii="Arial" w:eastAsiaTheme="minorHAnsi" w:hAnsi="Arial"/>
    </w:rPr>
  </w:style>
  <w:style w:type="paragraph" w:customStyle="1" w:styleId="3EEFE940CEB94416B813F8990FA328DA7">
    <w:name w:val="3EEFE940CEB94416B813F8990FA328DA7"/>
    <w:rsid w:val="00FD4699"/>
    <w:pPr>
      <w:spacing w:after="200" w:line="276" w:lineRule="auto"/>
    </w:pPr>
    <w:rPr>
      <w:rFonts w:ascii="Arial" w:eastAsiaTheme="minorHAnsi" w:hAnsi="Arial"/>
    </w:rPr>
  </w:style>
  <w:style w:type="paragraph" w:customStyle="1" w:styleId="7967C7BB5CA445679FBCA95BEDF4B35A14">
    <w:name w:val="7967C7BB5CA445679FBCA95BEDF4B35A14"/>
    <w:rsid w:val="00FD4699"/>
    <w:pPr>
      <w:spacing w:after="200" w:line="276" w:lineRule="auto"/>
    </w:pPr>
    <w:rPr>
      <w:rFonts w:ascii="Arial" w:eastAsiaTheme="minorHAnsi" w:hAnsi="Arial"/>
    </w:rPr>
  </w:style>
  <w:style w:type="paragraph" w:customStyle="1" w:styleId="7C651DCB27F54EDFB435E06A147BF49A14">
    <w:name w:val="7C651DCB27F54EDFB435E06A147BF49A14"/>
    <w:rsid w:val="00FD4699"/>
    <w:pPr>
      <w:spacing w:after="200" w:line="276" w:lineRule="auto"/>
    </w:pPr>
    <w:rPr>
      <w:rFonts w:ascii="Arial" w:eastAsiaTheme="minorHAnsi" w:hAnsi="Arial"/>
    </w:rPr>
  </w:style>
  <w:style w:type="paragraph" w:customStyle="1" w:styleId="18B7D4CBFD314218B311960938E2DD667">
    <w:name w:val="18B7D4CBFD314218B311960938E2DD667"/>
    <w:rsid w:val="00FD4699"/>
    <w:pPr>
      <w:spacing w:after="200" w:line="276" w:lineRule="auto"/>
    </w:pPr>
    <w:rPr>
      <w:rFonts w:ascii="Arial" w:eastAsiaTheme="minorHAnsi" w:hAnsi="Arial"/>
    </w:rPr>
  </w:style>
  <w:style w:type="paragraph" w:customStyle="1" w:styleId="DC85C06B6F1C4681A5908DAC774ED4E87">
    <w:name w:val="DC85C06B6F1C4681A5908DAC774ED4E87"/>
    <w:rsid w:val="00FD4699"/>
    <w:pPr>
      <w:spacing w:after="200" w:line="276" w:lineRule="auto"/>
    </w:pPr>
    <w:rPr>
      <w:rFonts w:ascii="Arial" w:eastAsiaTheme="minorHAnsi" w:hAnsi="Arial"/>
    </w:rPr>
  </w:style>
  <w:style w:type="paragraph" w:customStyle="1" w:styleId="942C7CBE2B504B059502EADF7C26B0397">
    <w:name w:val="942C7CBE2B504B059502EADF7C26B0397"/>
    <w:rsid w:val="00FD4699"/>
    <w:pPr>
      <w:spacing w:after="200" w:line="276" w:lineRule="auto"/>
    </w:pPr>
    <w:rPr>
      <w:rFonts w:ascii="Arial" w:eastAsiaTheme="minorHAnsi" w:hAnsi="Arial"/>
    </w:rPr>
  </w:style>
  <w:style w:type="paragraph" w:customStyle="1" w:styleId="EA8FF40F10EC4076A7C1D4C70512C1DB7">
    <w:name w:val="EA8FF40F10EC4076A7C1D4C70512C1DB7"/>
    <w:rsid w:val="00FD4699"/>
    <w:pPr>
      <w:spacing w:after="200" w:line="276" w:lineRule="auto"/>
    </w:pPr>
    <w:rPr>
      <w:rFonts w:ascii="Arial" w:eastAsiaTheme="minorHAnsi" w:hAnsi="Arial"/>
    </w:rPr>
  </w:style>
  <w:style w:type="paragraph" w:customStyle="1" w:styleId="91480432AB7E4DE39F2FACF3A4931B6F5">
    <w:name w:val="91480432AB7E4DE39F2FACF3A4931B6F5"/>
    <w:rsid w:val="00FD4699"/>
    <w:pPr>
      <w:spacing w:after="200" w:line="276" w:lineRule="auto"/>
    </w:pPr>
    <w:rPr>
      <w:rFonts w:ascii="Arial" w:eastAsiaTheme="minorHAnsi" w:hAnsi="Arial"/>
    </w:rPr>
  </w:style>
  <w:style w:type="paragraph" w:customStyle="1" w:styleId="03C85B8BEBFD407E86C08BF9A905790E5">
    <w:name w:val="03C85B8BEBFD407E86C08BF9A905790E5"/>
    <w:rsid w:val="00FD4699"/>
    <w:pPr>
      <w:spacing w:after="200" w:line="276" w:lineRule="auto"/>
    </w:pPr>
    <w:rPr>
      <w:rFonts w:ascii="Arial" w:eastAsiaTheme="minorHAnsi" w:hAnsi="Arial"/>
    </w:rPr>
  </w:style>
  <w:style w:type="paragraph" w:customStyle="1" w:styleId="C315184767EA41508223245AEFB4EEF65">
    <w:name w:val="C315184767EA41508223245AEFB4EEF65"/>
    <w:rsid w:val="00FD4699"/>
    <w:pPr>
      <w:spacing w:after="200" w:line="276" w:lineRule="auto"/>
    </w:pPr>
    <w:rPr>
      <w:rFonts w:ascii="Arial" w:eastAsiaTheme="minorHAnsi" w:hAnsi="Arial"/>
    </w:rPr>
  </w:style>
  <w:style w:type="paragraph" w:customStyle="1" w:styleId="088184F8CBD44E789B59FAB0C55F9A8C2">
    <w:name w:val="088184F8CBD44E789B59FAB0C55F9A8C2"/>
    <w:rsid w:val="00FD4699"/>
    <w:pPr>
      <w:tabs>
        <w:tab w:val="num" w:pos="2160"/>
      </w:tabs>
      <w:spacing w:after="200" w:line="276" w:lineRule="auto"/>
      <w:ind w:left="1224" w:hanging="504"/>
    </w:pPr>
    <w:rPr>
      <w:rFonts w:ascii="Arial" w:eastAsiaTheme="minorHAnsi" w:hAnsi="Arial"/>
      <w:color w:val="000000" w:themeColor="text1"/>
      <w:sz w:val="24"/>
    </w:rPr>
  </w:style>
  <w:style w:type="paragraph" w:customStyle="1" w:styleId="0761ED802474453DB10D85822F18693A7">
    <w:name w:val="0761ED802474453DB10D85822F18693A7"/>
    <w:rsid w:val="00FD4699"/>
    <w:pPr>
      <w:spacing w:after="200" w:line="276" w:lineRule="auto"/>
    </w:pPr>
    <w:rPr>
      <w:rFonts w:ascii="Arial" w:eastAsiaTheme="minorHAnsi" w:hAnsi="Arial"/>
    </w:rPr>
  </w:style>
  <w:style w:type="paragraph" w:customStyle="1" w:styleId="0701BBAAF58A41358D79F5C628BB012626">
    <w:name w:val="0701BBAAF58A41358D79F5C628BB012626"/>
    <w:rsid w:val="00FD4699"/>
    <w:pPr>
      <w:spacing w:after="200" w:line="276" w:lineRule="auto"/>
    </w:pPr>
    <w:rPr>
      <w:rFonts w:ascii="Arial" w:eastAsiaTheme="minorHAnsi" w:hAnsi="Arial"/>
    </w:rPr>
  </w:style>
  <w:style w:type="paragraph" w:customStyle="1" w:styleId="3BA3185E0E074742B5194A1740ECDC7D26">
    <w:name w:val="3BA3185E0E074742B5194A1740ECDC7D26"/>
    <w:rsid w:val="00FD4699"/>
    <w:pPr>
      <w:spacing w:after="200" w:line="276" w:lineRule="auto"/>
    </w:pPr>
    <w:rPr>
      <w:rFonts w:ascii="Arial" w:eastAsiaTheme="minorHAnsi" w:hAnsi="Arial"/>
    </w:rPr>
  </w:style>
  <w:style w:type="paragraph" w:customStyle="1" w:styleId="A86385F289FB404D82488A56516C57DE26">
    <w:name w:val="A86385F289FB404D82488A56516C57DE26"/>
    <w:rsid w:val="00FD4699"/>
    <w:pPr>
      <w:spacing w:after="200" w:line="276" w:lineRule="auto"/>
    </w:pPr>
    <w:rPr>
      <w:rFonts w:ascii="Arial" w:eastAsiaTheme="minorHAnsi" w:hAnsi="Arial"/>
    </w:rPr>
  </w:style>
  <w:style w:type="paragraph" w:customStyle="1" w:styleId="551EE92CD686466D8B5EE907BFEC9B1A26">
    <w:name w:val="551EE92CD686466D8B5EE907BFEC9B1A26"/>
    <w:rsid w:val="00FD4699"/>
    <w:pPr>
      <w:spacing w:after="200" w:line="276" w:lineRule="auto"/>
    </w:pPr>
    <w:rPr>
      <w:rFonts w:ascii="Arial" w:eastAsiaTheme="minorHAnsi" w:hAnsi="Arial"/>
    </w:rPr>
  </w:style>
  <w:style w:type="paragraph" w:customStyle="1" w:styleId="24147482CD6848349D3C25EAF280CA4825">
    <w:name w:val="24147482CD6848349D3C25EAF280CA4825"/>
    <w:rsid w:val="00FD4699"/>
    <w:pPr>
      <w:spacing w:after="200" w:line="276" w:lineRule="auto"/>
    </w:pPr>
    <w:rPr>
      <w:rFonts w:ascii="Arial" w:eastAsiaTheme="minorHAnsi" w:hAnsi="Arial"/>
    </w:rPr>
  </w:style>
  <w:style w:type="paragraph" w:customStyle="1" w:styleId="E905873811FB4DA9936586F86579B6C125">
    <w:name w:val="E905873811FB4DA9936586F86579B6C125"/>
    <w:rsid w:val="00FD4699"/>
    <w:pPr>
      <w:spacing w:after="200" w:line="276" w:lineRule="auto"/>
    </w:pPr>
    <w:rPr>
      <w:rFonts w:ascii="Arial" w:eastAsiaTheme="minorHAnsi" w:hAnsi="Arial"/>
    </w:rPr>
  </w:style>
  <w:style w:type="paragraph" w:customStyle="1" w:styleId="F9DD39F50C0143F0887F1A0A9E6A2D7125">
    <w:name w:val="F9DD39F50C0143F0887F1A0A9E6A2D7125"/>
    <w:rsid w:val="00FD4699"/>
    <w:pPr>
      <w:spacing w:after="200" w:line="276" w:lineRule="auto"/>
    </w:pPr>
    <w:rPr>
      <w:rFonts w:ascii="Arial" w:eastAsiaTheme="minorHAnsi" w:hAnsi="Arial"/>
    </w:rPr>
  </w:style>
  <w:style w:type="paragraph" w:customStyle="1" w:styleId="ADF65CDE7B084B91B5DD68D775C6A23725">
    <w:name w:val="ADF65CDE7B084B91B5DD68D775C6A23725"/>
    <w:rsid w:val="00FD4699"/>
    <w:pPr>
      <w:spacing w:after="200" w:line="276" w:lineRule="auto"/>
    </w:pPr>
    <w:rPr>
      <w:rFonts w:ascii="Arial" w:eastAsiaTheme="minorHAnsi" w:hAnsi="Arial"/>
    </w:rPr>
  </w:style>
  <w:style w:type="paragraph" w:customStyle="1" w:styleId="35610FB38FBE4B87B9D700B764B5DDD125">
    <w:name w:val="35610FB38FBE4B87B9D700B764B5DDD125"/>
    <w:rsid w:val="00FD4699"/>
    <w:pPr>
      <w:spacing w:after="200" w:line="276" w:lineRule="auto"/>
    </w:pPr>
    <w:rPr>
      <w:rFonts w:ascii="Arial" w:eastAsiaTheme="minorHAnsi" w:hAnsi="Arial"/>
    </w:rPr>
  </w:style>
  <w:style w:type="paragraph" w:customStyle="1" w:styleId="BF747868AC4F40D5AF4155184961C56526">
    <w:name w:val="BF747868AC4F40D5AF4155184961C56526"/>
    <w:rsid w:val="00FD4699"/>
    <w:pPr>
      <w:spacing w:after="200" w:line="276" w:lineRule="auto"/>
    </w:pPr>
    <w:rPr>
      <w:rFonts w:ascii="Arial" w:eastAsiaTheme="minorHAnsi" w:hAnsi="Arial"/>
    </w:rPr>
  </w:style>
  <w:style w:type="paragraph" w:customStyle="1" w:styleId="1BDB50AE78D6404489DF0BA17BCC914126">
    <w:name w:val="1BDB50AE78D6404489DF0BA17BCC914126"/>
    <w:rsid w:val="00FD4699"/>
    <w:pPr>
      <w:spacing w:after="200" w:line="276" w:lineRule="auto"/>
    </w:pPr>
    <w:rPr>
      <w:rFonts w:ascii="Arial" w:eastAsiaTheme="minorHAnsi" w:hAnsi="Arial"/>
    </w:rPr>
  </w:style>
  <w:style w:type="paragraph" w:customStyle="1" w:styleId="26979BC502614758858BE7A49A6347F027">
    <w:name w:val="26979BC502614758858BE7A49A6347F027"/>
    <w:rsid w:val="00FD4699"/>
    <w:pPr>
      <w:spacing w:after="200" w:line="276" w:lineRule="auto"/>
    </w:pPr>
    <w:rPr>
      <w:rFonts w:ascii="Arial" w:eastAsiaTheme="minorHAnsi" w:hAnsi="Arial"/>
    </w:rPr>
  </w:style>
  <w:style w:type="paragraph" w:customStyle="1" w:styleId="9987FA50F2474748981FF3A33097181D6">
    <w:name w:val="9987FA50F2474748981FF3A33097181D6"/>
    <w:rsid w:val="00FD4699"/>
    <w:pPr>
      <w:spacing w:after="200" w:line="276" w:lineRule="auto"/>
    </w:pPr>
    <w:rPr>
      <w:rFonts w:ascii="Arial" w:eastAsiaTheme="minorHAnsi" w:hAnsi="Arial"/>
    </w:rPr>
  </w:style>
  <w:style w:type="paragraph" w:customStyle="1" w:styleId="3EEFE940CEB94416B813F8990FA328DA8">
    <w:name w:val="3EEFE940CEB94416B813F8990FA328DA8"/>
    <w:rsid w:val="00FD4699"/>
    <w:pPr>
      <w:spacing w:after="200" w:line="276" w:lineRule="auto"/>
    </w:pPr>
    <w:rPr>
      <w:rFonts w:ascii="Arial" w:eastAsiaTheme="minorHAnsi" w:hAnsi="Arial"/>
    </w:rPr>
  </w:style>
  <w:style w:type="paragraph" w:customStyle="1" w:styleId="7967C7BB5CA445679FBCA95BEDF4B35A15">
    <w:name w:val="7967C7BB5CA445679FBCA95BEDF4B35A15"/>
    <w:rsid w:val="00FD4699"/>
    <w:pPr>
      <w:spacing w:after="200" w:line="276" w:lineRule="auto"/>
    </w:pPr>
    <w:rPr>
      <w:rFonts w:ascii="Arial" w:eastAsiaTheme="minorHAnsi" w:hAnsi="Arial"/>
    </w:rPr>
  </w:style>
  <w:style w:type="paragraph" w:customStyle="1" w:styleId="7C651DCB27F54EDFB435E06A147BF49A15">
    <w:name w:val="7C651DCB27F54EDFB435E06A147BF49A15"/>
    <w:rsid w:val="00FD4699"/>
    <w:pPr>
      <w:spacing w:after="200" w:line="276" w:lineRule="auto"/>
    </w:pPr>
    <w:rPr>
      <w:rFonts w:ascii="Arial" w:eastAsiaTheme="minorHAnsi" w:hAnsi="Arial"/>
    </w:rPr>
  </w:style>
  <w:style w:type="paragraph" w:customStyle="1" w:styleId="18B7D4CBFD314218B311960938E2DD668">
    <w:name w:val="18B7D4CBFD314218B311960938E2DD668"/>
    <w:rsid w:val="00FD4699"/>
    <w:pPr>
      <w:spacing w:after="200" w:line="276" w:lineRule="auto"/>
    </w:pPr>
    <w:rPr>
      <w:rFonts w:ascii="Arial" w:eastAsiaTheme="minorHAnsi" w:hAnsi="Arial"/>
    </w:rPr>
  </w:style>
  <w:style w:type="paragraph" w:customStyle="1" w:styleId="DC85C06B6F1C4681A5908DAC774ED4E88">
    <w:name w:val="DC85C06B6F1C4681A5908DAC774ED4E88"/>
    <w:rsid w:val="00FD4699"/>
    <w:pPr>
      <w:spacing w:after="200" w:line="276" w:lineRule="auto"/>
    </w:pPr>
    <w:rPr>
      <w:rFonts w:ascii="Arial" w:eastAsiaTheme="minorHAnsi" w:hAnsi="Arial"/>
    </w:rPr>
  </w:style>
  <w:style w:type="paragraph" w:customStyle="1" w:styleId="942C7CBE2B504B059502EADF7C26B0398">
    <w:name w:val="942C7CBE2B504B059502EADF7C26B0398"/>
    <w:rsid w:val="00FD4699"/>
    <w:pPr>
      <w:spacing w:after="200" w:line="276" w:lineRule="auto"/>
    </w:pPr>
    <w:rPr>
      <w:rFonts w:ascii="Arial" w:eastAsiaTheme="minorHAnsi" w:hAnsi="Arial"/>
    </w:rPr>
  </w:style>
  <w:style w:type="paragraph" w:customStyle="1" w:styleId="EA8FF40F10EC4076A7C1D4C70512C1DB8">
    <w:name w:val="EA8FF40F10EC4076A7C1D4C70512C1DB8"/>
    <w:rsid w:val="00FD4699"/>
    <w:pPr>
      <w:spacing w:after="200" w:line="276" w:lineRule="auto"/>
    </w:pPr>
    <w:rPr>
      <w:rFonts w:ascii="Arial" w:eastAsiaTheme="minorHAnsi" w:hAnsi="Arial"/>
    </w:rPr>
  </w:style>
  <w:style w:type="paragraph" w:customStyle="1" w:styleId="91480432AB7E4DE39F2FACF3A4931B6F6">
    <w:name w:val="91480432AB7E4DE39F2FACF3A4931B6F6"/>
    <w:rsid w:val="00FD4699"/>
    <w:pPr>
      <w:spacing w:after="200" w:line="276" w:lineRule="auto"/>
    </w:pPr>
    <w:rPr>
      <w:rFonts w:ascii="Arial" w:eastAsiaTheme="minorHAnsi" w:hAnsi="Arial"/>
    </w:rPr>
  </w:style>
  <w:style w:type="paragraph" w:customStyle="1" w:styleId="03C85B8BEBFD407E86C08BF9A905790E6">
    <w:name w:val="03C85B8BEBFD407E86C08BF9A905790E6"/>
    <w:rsid w:val="00FD4699"/>
    <w:pPr>
      <w:spacing w:after="200" w:line="276" w:lineRule="auto"/>
    </w:pPr>
    <w:rPr>
      <w:rFonts w:ascii="Arial" w:eastAsiaTheme="minorHAnsi" w:hAnsi="Arial"/>
    </w:rPr>
  </w:style>
  <w:style w:type="paragraph" w:customStyle="1" w:styleId="C315184767EA41508223245AEFB4EEF66">
    <w:name w:val="C315184767EA41508223245AEFB4EEF66"/>
    <w:rsid w:val="00FD4699"/>
    <w:pPr>
      <w:spacing w:after="200" w:line="276" w:lineRule="auto"/>
    </w:pPr>
    <w:rPr>
      <w:rFonts w:ascii="Arial" w:eastAsiaTheme="minorHAnsi" w:hAnsi="Arial"/>
    </w:rPr>
  </w:style>
  <w:style w:type="paragraph" w:customStyle="1" w:styleId="088184F8CBD44E789B59FAB0C55F9A8C3">
    <w:name w:val="088184F8CBD44E789B59FAB0C55F9A8C3"/>
    <w:rsid w:val="00FD4699"/>
    <w:pPr>
      <w:tabs>
        <w:tab w:val="num" w:pos="2160"/>
      </w:tabs>
      <w:spacing w:after="200" w:line="276" w:lineRule="auto"/>
      <w:ind w:left="1224" w:hanging="504"/>
    </w:pPr>
    <w:rPr>
      <w:rFonts w:ascii="Arial" w:eastAsiaTheme="minorHAnsi" w:hAnsi="Arial"/>
      <w:color w:val="000000" w:themeColor="text1"/>
      <w:sz w:val="24"/>
    </w:rPr>
  </w:style>
  <w:style w:type="paragraph" w:customStyle="1" w:styleId="0761ED802474453DB10D85822F18693A8">
    <w:name w:val="0761ED802474453DB10D85822F18693A8"/>
    <w:rsid w:val="00FD4699"/>
    <w:pPr>
      <w:spacing w:after="200" w:line="276" w:lineRule="auto"/>
    </w:pPr>
    <w:rPr>
      <w:rFonts w:ascii="Arial" w:eastAsiaTheme="minorHAnsi" w:hAnsi="Arial"/>
    </w:rPr>
  </w:style>
  <w:style w:type="paragraph" w:customStyle="1" w:styleId="0701BBAAF58A41358D79F5C628BB012627">
    <w:name w:val="0701BBAAF58A41358D79F5C628BB012627"/>
    <w:rsid w:val="00FD4699"/>
    <w:pPr>
      <w:spacing w:after="200" w:line="276" w:lineRule="auto"/>
    </w:pPr>
    <w:rPr>
      <w:rFonts w:ascii="Arial" w:eastAsiaTheme="minorHAnsi" w:hAnsi="Arial"/>
    </w:rPr>
  </w:style>
  <w:style w:type="paragraph" w:customStyle="1" w:styleId="3BA3185E0E074742B5194A1740ECDC7D27">
    <w:name w:val="3BA3185E0E074742B5194A1740ECDC7D27"/>
    <w:rsid w:val="00FD4699"/>
    <w:pPr>
      <w:spacing w:after="200" w:line="276" w:lineRule="auto"/>
    </w:pPr>
    <w:rPr>
      <w:rFonts w:ascii="Arial" w:eastAsiaTheme="minorHAnsi" w:hAnsi="Arial"/>
    </w:rPr>
  </w:style>
  <w:style w:type="paragraph" w:customStyle="1" w:styleId="A86385F289FB404D82488A56516C57DE27">
    <w:name w:val="A86385F289FB404D82488A56516C57DE27"/>
    <w:rsid w:val="00FD4699"/>
    <w:pPr>
      <w:spacing w:after="200" w:line="276" w:lineRule="auto"/>
    </w:pPr>
    <w:rPr>
      <w:rFonts w:ascii="Arial" w:eastAsiaTheme="minorHAnsi" w:hAnsi="Arial"/>
    </w:rPr>
  </w:style>
  <w:style w:type="paragraph" w:customStyle="1" w:styleId="551EE92CD686466D8B5EE907BFEC9B1A27">
    <w:name w:val="551EE92CD686466D8B5EE907BFEC9B1A27"/>
    <w:rsid w:val="00FD4699"/>
    <w:pPr>
      <w:spacing w:after="200" w:line="276" w:lineRule="auto"/>
    </w:pPr>
    <w:rPr>
      <w:rFonts w:ascii="Arial" w:eastAsiaTheme="minorHAnsi" w:hAnsi="Arial"/>
    </w:rPr>
  </w:style>
  <w:style w:type="paragraph" w:customStyle="1" w:styleId="24147482CD6848349D3C25EAF280CA4826">
    <w:name w:val="24147482CD6848349D3C25EAF280CA4826"/>
    <w:rsid w:val="00FD4699"/>
    <w:pPr>
      <w:spacing w:after="200" w:line="276" w:lineRule="auto"/>
    </w:pPr>
    <w:rPr>
      <w:rFonts w:ascii="Arial" w:eastAsiaTheme="minorHAnsi" w:hAnsi="Arial"/>
    </w:rPr>
  </w:style>
  <w:style w:type="paragraph" w:customStyle="1" w:styleId="E905873811FB4DA9936586F86579B6C126">
    <w:name w:val="E905873811FB4DA9936586F86579B6C126"/>
    <w:rsid w:val="00FD4699"/>
    <w:pPr>
      <w:spacing w:after="200" w:line="276" w:lineRule="auto"/>
    </w:pPr>
    <w:rPr>
      <w:rFonts w:ascii="Arial" w:eastAsiaTheme="minorHAnsi" w:hAnsi="Arial"/>
    </w:rPr>
  </w:style>
  <w:style w:type="paragraph" w:customStyle="1" w:styleId="F9DD39F50C0143F0887F1A0A9E6A2D7126">
    <w:name w:val="F9DD39F50C0143F0887F1A0A9E6A2D7126"/>
    <w:rsid w:val="00FD4699"/>
    <w:pPr>
      <w:spacing w:after="200" w:line="276" w:lineRule="auto"/>
    </w:pPr>
    <w:rPr>
      <w:rFonts w:ascii="Arial" w:eastAsiaTheme="minorHAnsi" w:hAnsi="Arial"/>
    </w:rPr>
  </w:style>
  <w:style w:type="paragraph" w:customStyle="1" w:styleId="ADF65CDE7B084B91B5DD68D775C6A23726">
    <w:name w:val="ADF65CDE7B084B91B5DD68D775C6A23726"/>
    <w:rsid w:val="00FD4699"/>
    <w:pPr>
      <w:spacing w:after="200" w:line="276" w:lineRule="auto"/>
    </w:pPr>
    <w:rPr>
      <w:rFonts w:ascii="Arial" w:eastAsiaTheme="minorHAnsi" w:hAnsi="Arial"/>
    </w:rPr>
  </w:style>
  <w:style w:type="paragraph" w:customStyle="1" w:styleId="35610FB38FBE4B87B9D700B764B5DDD126">
    <w:name w:val="35610FB38FBE4B87B9D700B764B5DDD126"/>
    <w:rsid w:val="00FD4699"/>
    <w:pPr>
      <w:spacing w:after="200" w:line="276" w:lineRule="auto"/>
    </w:pPr>
    <w:rPr>
      <w:rFonts w:ascii="Arial" w:eastAsiaTheme="minorHAnsi" w:hAnsi="Arial"/>
    </w:rPr>
  </w:style>
  <w:style w:type="paragraph" w:customStyle="1" w:styleId="BF747868AC4F40D5AF4155184961C56527">
    <w:name w:val="BF747868AC4F40D5AF4155184961C56527"/>
    <w:rsid w:val="00FD4699"/>
    <w:pPr>
      <w:spacing w:after="200" w:line="276" w:lineRule="auto"/>
    </w:pPr>
    <w:rPr>
      <w:rFonts w:ascii="Arial" w:eastAsiaTheme="minorHAnsi" w:hAnsi="Arial"/>
    </w:rPr>
  </w:style>
  <w:style w:type="paragraph" w:customStyle="1" w:styleId="1BDB50AE78D6404489DF0BA17BCC914127">
    <w:name w:val="1BDB50AE78D6404489DF0BA17BCC914127"/>
    <w:rsid w:val="00FD4699"/>
    <w:pPr>
      <w:spacing w:after="200" w:line="276" w:lineRule="auto"/>
    </w:pPr>
    <w:rPr>
      <w:rFonts w:ascii="Arial" w:eastAsiaTheme="minorHAnsi" w:hAnsi="Arial"/>
    </w:rPr>
  </w:style>
  <w:style w:type="paragraph" w:customStyle="1" w:styleId="26979BC502614758858BE7A49A6347F028">
    <w:name w:val="26979BC502614758858BE7A49A6347F028"/>
    <w:rsid w:val="00FD4699"/>
    <w:pPr>
      <w:spacing w:after="200" w:line="276" w:lineRule="auto"/>
    </w:pPr>
    <w:rPr>
      <w:rFonts w:ascii="Arial" w:eastAsiaTheme="minorHAnsi" w:hAnsi="Arial"/>
    </w:rPr>
  </w:style>
  <w:style w:type="paragraph" w:customStyle="1" w:styleId="9987FA50F2474748981FF3A33097181D7">
    <w:name w:val="9987FA50F2474748981FF3A33097181D7"/>
    <w:rsid w:val="00FD4699"/>
    <w:pPr>
      <w:spacing w:after="200" w:line="276" w:lineRule="auto"/>
    </w:pPr>
    <w:rPr>
      <w:rFonts w:ascii="Arial" w:eastAsiaTheme="minorHAnsi" w:hAnsi="Arial"/>
    </w:rPr>
  </w:style>
  <w:style w:type="paragraph" w:customStyle="1" w:styleId="3EEFE940CEB94416B813F8990FA328DA9">
    <w:name w:val="3EEFE940CEB94416B813F8990FA328DA9"/>
    <w:rsid w:val="00FD4699"/>
    <w:pPr>
      <w:spacing w:after="200" w:line="276" w:lineRule="auto"/>
    </w:pPr>
    <w:rPr>
      <w:rFonts w:ascii="Arial" w:eastAsiaTheme="minorHAnsi" w:hAnsi="Arial"/>
    </w:rPr>
  </w:style>
  <w:style w:type="paragraph" w:customStyle="1" w:styleId="7967C7BB5CA445679FBCA95BEDF4B35A16">
    <w:name w:val="7967C7BB5CA445679FBCA95BEDF4B35A16"/>
    <w:rsid w:val="00FD4699"/>
    <w:pPr>
      <w:spacing w:after="200" w:line="276" w:lineRule="auto"/>
    </w:pPr>
    <w:rPr>
      <w:rFonts w:ascii="Arial" w:eastAsiaTheme="minorHAnsi" w:hAnsi="Arial"/>
    </w:rPr>
  </w:style>
  <w:style w:type="paragraph" w:customStyle="1" w:styleId="7C651DCB27F54EDFB435E06A147BF49A16">
    <w:name w:val="7C651DCB27F54EDFB435E06A147BF49A16"/>
    <w:rsid w:val="00FD4699"/>
    <w:pPr>
      <w:spacing w:after="200" w:line="276" w:lineRule="auto"/>
    </w:pPr>
    <w:rPr>
      <w:rFonts w:ascii="Arial" w:eastAsiaTheme="minorHAnsi" w:hAnsi="Arial"/>
    </w:rPr>
  </w:style>
  <w:style w:type="paragraph" w:customStyle="1" w:styleId="18B7D4CBFD314218B311960938E2DD669">
    <w:name w:val="18B7D4CBFD314218B311960938E2DD669"/>
    <w:rsid w:val="00FD4699"/>
    <w:pPr>
      <w:spacing w:after="200" w:line="276" w:lineRule="auto"/>
    </w:pPr>
    <w:rPr>
      <w:rFonts w:ascii="Arial" w:eastAsiaTheme="minorHAnsi" w:hAnsi="Arial"/>
    </w:rPr>
  </w:style>
  <w:style w:type="paragraph" w:customStyle="1" w:styleId="DC85C06B6F1C4681A5908DAC774ED4E89">
    <w:name w:val="DC85C06B6F1C4681A5908DAC774ED4E89"/>
    <w:rsid w:val="00FD4699"/>
    <w:pPr>
      <w:spacing w:after="200" w:line="276" w:lineRule="auto"/>
    </w:pPr>
    <w:rPr>
      <w:rFonts w:ascii="Arial" w:eastAsiaTheme="minorHAnsi" w:hAnsi="Arial"/>
    </w:rPr>
  </w:style>
  <w:style w:type="paragraph" w:customStyle="1" w:styleId="942C7CBE2B504B059502EADF7C26B0399">
    <w:name w:val="942C7CBE2B504B059502EADF7C26B0399"/>
    <w:rsid w:val="00FD4699"/>
    <w:pPr>
      <w:spacing w:after="200" w:line="276" w:lineRule="auto"/>
    </w:pPr>
    <w:rPr>
      <w:rFonts w:ascii="Arial" w:eastAsiaTheme="minorHAnsi" w:hAnsi="Arial"/>
    </w:rPr>
  </w:style>
  <w:style w:type="paragraph" w:customStyle="1" w:styleId="EA8FF40F10EC4076A7C1D4C70512C1DB9">
    <w:name w:val="EA8FF40F10EC4076A7C1D4C70512C1DB9"/>
    <w:rsid w:val="00FD4699"/>
    <w:pPr>
      <w:spacing w:after="200" w:line="276" w:lineRule="auto"/>
    </w:pPr>
    <w:rPr>
      <w:rFonts w:ascii="Arial" w:eastAsiaTheme="minorHAnsi" w:hAnsi="Arial"/>
    </w:rPr>
  </w:style>
  <w:style w:type="paragraph" w:customStyle="1" w:styleId="91480432AB7E4DE39F2FACF3A4931B6F7">
    <w:name w:val="91480432AB7E4DE39F2FACF3A4931B6F7"/>
    <w:rsid w:val="00FD4699"/>
    <w:pPr>
      <w:spacing w:after="200" w:line="276" w:lineRule="auto"/>
    </w:pPr>
    <w:rPr>
      <w:rFonts w:ascii="Arial" w:eastAsiaTheme="minorHAnsi" w:hAnsi="Arial"/>
    </w:rPr>
  </w:style>
  <w:style w:type="paragraph" w:customStyle="1" w:styleId="03C85B8BEBFD407E86C08BF9A905790E7">
    <w:name w:val="03C85B8BEBFD407E86C08BF9A905790E7"/>
    <w:rsid w:val="00FD4699"/>
    <w:pPr>
      <w:spacing w:after="200" w:line="276" w:lineRule="auto"/>
    </w:pPr>
    <w:rPr>
      <w:rFonts w:ascii="Arial" w:eastAsiaTheme="minorHAnsi" w:hAnsi="Arial"/>
    </w:rPr>
  </w:style>
  <w:style w:type="paragraph" w:customStyle="1" w:styleId="C315184767EA41508223245AEFB4EEF67">
    <w:name w:val="C315184767EA41508223245AEFB4EEF67"/>
    <w:rsid w:val="00FD4699"/>
    <w:pPr>
      <w:spacing w:after="200" w:line="276" w:lineRule="auto"/>
    </w:pPr>
    <w:rPr>
      <w:rFonts w:ascii="Arial" w:eastAsiaTheme="minorHAnsi" w:hAnsi="Arial"/>
    </w:rPr>
  </w:style>
  <w:style w:type="paragraph" w:customStyle="1" w:styleId="088184F8CBD44E789B59FAB0C55F9A8C4">
    <w:name w:val="088184F8CBD44E789B59FAB0C55F9A8C4"/>
    <w:rsid w:val="00FD4699"/>
    <w:pPr>
      <w:tabs>
        <w:tab w:val="num" w:pos="2160"/>
      </w:tabs>
      <w:spacing w:after="200" w:line="276" w:lineRule="auto"/>
      <w:ind w:left="1224" w:hanging="504"/>
    </w:pPr>
    <w:rPr>
      <w:rFonts w:ascii="Arial" w:eastAsiaTheme="minorHAnsi" w:hAnsi="Arial"/>
      <w:color w:val="000000" w:themeColor="text1"/>
      <w:sz w:val="24"/>
    </w:rPr>
  </w:style>
  <w:style w:type="paragraph" w:customStyle="1" w:styleId="0761ED802474453DB10D85822F18693A9">
    <w:name w:val="0761ED802474453DB10D85822F18693A9"/>
    <w:rsid w:val="00FD4699"/>
    <w:pPr>
      <w:spacing w:after="200" w:line="276" w:lineRule="auto"/>
    </w:pPr>
    <w:rPr>
      <w:rFonts w:ascii="Arial" w:eastAsiaTheme="minorHAnsi" w:hAnsi="Arial"/>
    </w:rPr>
  </w:style>
  <w:style w:type="paragraph" w:customStyle="1" w:styleId="0701BBAAF58A41358D79F5C628BB012628">
    <w:name w:val="0701BBAAF58A41358D79F5C628BB012628"/>
    <w:rsid w:val="00FD4699"/>
    <w:pPr>
      <w:spacing w:after="200" w:line="276" w:lineRule="auto"/>
    </w:pPr>
    <w:rPr>
      <w:rFonts w:ascii="Arial" w:eastAsiaTheme="minorHAnsi" w:hAnsi="Arial"/>
    </w:rPr>
  </w:style>
  <w:style w:type="paragraph" w:customStyle="1" w:styleId="3BA3185E0E074742B5194A1740ECDC7D28">
    <w:name w:val="3BA3185E0E074742B5194A1740ECDC7D28"/>
    <w:rsid w:val="00FD4699"/>
    <w:pPr>
      <w:spacing w:after="200" w:line="276" w:lineRule="auto"/>
    </w:pPr>
    <w:rPr>
      <w:rFonts w:ascii="Arial" w:eastAsiaTheme="minorHAnsi" w:hAnsi="Arial"/>
    </w:rPr>
  </w:style>
  <w:style w:type="paragraph" w:customStyle="1" w:styleId="A86385F289FB404D82488A56516C57DE28">
    <w:name w:val="A86385F289FB404D82488A56516C57DE28"/>
    <w:rsid w:val="00FD4699"/>
    <w:pPr>
      <w:spacing w:after="200" w:line="276" w:lineRule="auto"/>
    </w:pPr>
    <w:rPr>
      <w:rFonts w:ascii="Arial" w:eastAsiaTheme="minorHAnsi" w:hAnsi="Arial"/>
    </w:rPr>
  </w:style>
  <w:style w:type="paragraph" w:customStyle="1" w:styleId="551EE92CD686466D8B5EE907BFEC9B1A28">
    <w:name w:val="551EE92CD686466D8B5EE907BFEC9B1A28"/>
    <w:rsid w:val="00FD4699"/>
    <w:pPr>
      <w:spacing w:after="200" w:line="276" w:lineRule="auto"/>
    </w:pPr>
    <w:rPr>
      <w:rFonts w:ascii="Arial" w:eastAsiaTheme="minorHAnsi" w:hAnsi="Arial"/>
    </w:rPr>
  </w:style>
  <w:style w:type="paragraph" w:customStyle="1" w:styleId="24147482CD6848349D3C25EAF280CA4827">
    <w:name w:val="24147482CD6848349D3C25EAF280CA4827"/>
    <w:rsid w:val="00FD4699"/>
    <w:pPr>
      <w:spacing w:after="200" w:line="276" w:lineRule="auto"/>
    </w:pPr>
    <w:rPr>
      <w:rFonts w:ascii="Arial" w:eastAsiaTheme="minorHAnsi" w:hAnsi="Arial"/>
    </w:rPr>
  </w:style>
  <w:style w:type="paragraph" w:customStyle="1" w:styleId="E905873811FB4DA9936586F86579B6C127">
    <w:name w:val="E905873811FB4DA9936586F86579B6C127"/>
    <w:rsid w:val="00FD4699"/>
    <w:pPr>
      <w:spacing w:after="200" w:line="276" w:lineRule="auto"/>
    </w:pPr>
    <w:rPr>
      <w:rFonts w:ascii="Arial" w:eastAsiaTheme="minorHAnsi" w:hAnsi="Arial"/>
    </w:rPr>
  </w:style>
  <w:style w:type="paragraph" w:customStyle="1" w:styleId="F9DD39F50C0143F0887F1A0A9E6A2D7127">
    <w:name w:val="F9DD39F50C0143F0887F1A0A9E6A2D7127"/>
    <w:rsid w:val="00FD4699"/>
    <w:pPr>
      <w:spacing w:after="200" w:line="276" w:lineRule="auto"/>
    </w:pPr>
    <w:rPr>
      <w:rFonts w:ascii="Arial" w:eastAsiaTheme="minorHAnsi" w:hAnsi="Arial"/>
    </w:rPr>
  </w:style>
  <w:style w:type="paragraph" w:customStyle="1" w:styleId="ADF65CDE7B084B91B5DD68D775C6A23727">
    <w:name w:val="ADF65CDE7B084B91B5DD68D775C6A23727"/>
    <w:rsid w:val="00FD4699"/>
    <w:pPr>
      <w:spacing w:after="200" w:line="276" w:lineRule="auto"/>
    </w:pPr>
    <w:rPr>
      <w:rFonts w:ascii="Arial" w:eastAsiaTheme="minorHAnsi" w:hAnsi="Arial"/>
    </w:rPr>
  </w:style>
  <w:style w:type="paragraph" w:customStyle="1" w:styleId="35610FB38FBE4B87B9D700B764B5DDD127">
    <w:name w:val="35610FB38FBE4B87B9D700B764B5DDD127"/>
    <w:rsid w:val="00FD4699"/>
    <w:pPr>
      <w:spacing w:after="200" w:line="276" w:lineRule="auto"/>
    </w:pPr>
    <w:rPr>
      <w:rFonts w:ascii="Arial" w:eastAsiaTheme="minorHAnsi" w:hAnsi="Arial"/>
    </w:rPr>
  </w:style>
  <w:style w:type="paragraph" w:customStyle="1" w:styleId="BF34CAC807384F70AC0B42A1469682FE">
    <w:name w:val="BF34CAC807384F70AC0B42A1469682FE"/>
    <w:rsid w:val="00FD4699"/>
  </w:style>
  <w:style w:type="paragraph" w:customStyle="1" w:styleId="FD0DD1179BAF48DA9532618D947970FA">
    <w:name w:val="FD0DD1179BAF48DA9532618D947970FA"/>
    <w:rsid w:val="00FD4699"/>
  </w:style>
  <w:style w:type="paragraph" w:customStyle="1" w:styleId="BF747868AC4F40D5AF4155184961C56528">
    <w:name w:val="BF747868AC4F40D5AF4155184961C56528"/>
    <w:rsid w:val="00FD4699"/>
    <w:pPr>
      <w:spacing w:after="200" w:line="276" w:lineRule="auto"/>
    </w:pPr>
    <w:rPr>
      <w:rFonts w:ascii="Arial" w:eastAsiaTheme="minorHAnsi" w:hAnsi="Arial"/>
    </w:rPr>
  </w:style>
  <w:style w:type="paragraph" w:customStyle="1" w:styleId="1BDB50AE78D6404489DF0BA17BCC914128">
    <w:name w:val="1BDB50AE78D6404489DF0BA17BCC914128"/>
    <w:rsid w:val="00FD4699"/>
    <w:pPr>
      <w:spacing w:after="200" w:line="276" w:lineRule="auto"/>
    </w:pPr>
    <w:rPr>
      <w:rFonts w:ascii="Arial" w:eastAsiaTheme="minorHAnsi" w:hAnsi="Arial"/>
    </w:rPr>
  </w:style>
  <w:style w:type="paragraph" w:customStyle="1" w:styleId="26979BC502614758858BE7A49A6347F029">
    <w:name w:val="26979BC502614758858BE7A49A6347F029"/>
    <w:rsid w:val="00FD4699"/>
    <w:pPr>
      <w:spacing w:after="200" w:line="276" w:lineRule="auto"/>
    </w:pPr>
    <w:rPr>
      <w:rFonts w:ascii="Arial" w:eastAsiaTheme="minorHAnsi" w:hAnsi="Arial"/>
    </w:rPr>
  </w:style>
  <w:style w:type="paragraph" w:customStyle="1" w:styleId="9987FA50F2474748981FF3A33097181D8">
    <w:name w:val="9987FA50F2474748981FF3A33097181D8"/>
    <w:rsid w:val="00FD4699"/>
    <w:pPr>
      <w:spacing w:after="200" w:line="276" w:lineRule="auto"/>
    </w:pPr>
    <w:rPr>
      <w:rFonts w:ascii="Arial" w:eastAsiaTheme="minorHAnsi" w:hAnsi="Arial"/>
    </w:rPr>
  </w:style>
  <w:style w:type="paragraph" w:customStyle="1" w:styleId="3EEFE940CEB94416B813F8990FA328DA10">
    <w:name w:val="3EEFE940CEB94416B813F8990FA328DA10"/>
    <w:rsid w:val="00FD4699"/>
    <w:pPr>
      <w:spacing w:after="200" w:line="276" w:lineRule="auto"/>
    </w:pPr>
    <w:rPr>
      <w:rFonts w:ascii="Arial" w:eastAsiaTheme="minorHAnsi" w:hAnsi="Arial"/>
    </w:rPr>
  </w:style>
  <w:style w:type="paragraph" w:customStyle="1" w:styleId="7967C7BB5CA445679FBCA95BEDF4B35A17">
    <w:name w:val="7967C7BB5CA445679FBCA95BEDF4B35A17"/>
    <w:rsid w:val="00FD4699"/>
    <w:pPr>
      <w:spacing w:after="200" w:line="276" w:lineRule="auto"/>
    </w:pPr>
    <w:rPr>
      <w:rFonts w:ascii="Arial" w:eastAsiaTheme="minorHAnsi" w:hAnsi="Arial"/>
    </w:rPr>
  </w:style>
  <w:style w:type="paragraph" w:customStyle="1" w:styleId="7C651DCB27F54EDFB435E06A147BF49A17">
    <w:name w:val="7C651DCB27F54EDFB435E06A147BF49A17"/>
    <w:rsid w:val="00FD4699"/>
    <w:pPr>
      <w:spacing w:after="200" w:line="276" w:lineRule="auto"/>
    </w:pPr>
    <w:rPr>
      <w:rFonts w:ascii="Arial" w:eastAsiaTheme="minorHAnsi" w:hAnsi="Arial"/>
    </w:rPr>
  </w:style>
  <w:style w:type="paragraph" w:customStyle="1" w:styleId="18B7D4CBFD314218B311960938E2DD6610">
    <w:name w:val="18B7D4CBFD314218B311960938E2DD6610"/>
    <w:rsid w:val="00FD4699"/>
    <w:pPr>
      <w:spacing w:after="200" w:line="276" w:lineRule="auto"/>
    </w:pPr>
    <w:rPr>
      <w:rFonts w:ascii="Arial" w:eastAsiaTheme="minorHAnsi" w:hAnsi="Arial"/>
    </w:rPr>
  </w:style>
  <w:style w:type="paragraph" w:customStyle="1" w:styleId="DC85C06B6F1C4681A5908DAC774ED4E810">
    <w:name w:val="DC85C06B6F1C4681A5908DAC774ED4E810"/>
    <w:rsid w:val="00FD4699"/>
    <w:pPr>
      <w:spacing w:after="200" w:line="276" w:lineRule="auto"/>
    </w:pPr>
    <w:rPr>
      <w:rFonts w:ascii="Arial" w:eastAsiaTheme="minorHAnsi" w:hAnsi="Arial"/>
    </w:rPr>
  </w:style>
  <w:style w:type="paragraph" w:customStyle="1" w:styleId="942C7CBE2B504B059502EADF7C26B03910">
    <w:name w:val="942C7CBE2B504B059502EADF7C26B03910"/>
    <w:rsid w:val="00FD4699"/>
    <w:pPr>
      <w:spacing w:after="200" w:line="276" w:lineRule="auto"/>
    </w:pPr>
    <w:rPr>
      <w:rFonts w:ascii="Arial" w:eastAsiaTheme="minorHAnsi" w:hAnsi="Arial"/>
    </w:rPr>
  </w:style>
  <w:style w:type="paragraph" w:customStyle="1" w:styleId="EA8FF40F10EC4076A7C1D4C70512C1DB10">
    <w:name w:val="EA8FF40F10EC4076A7C1D4C70512C1DB10"/>
    <w:rsid w:val="00FD4699"/>
    <w:pPr>
      <w:spacing w:after="200" w:line="276" w:lineRule="auto"/>
    </w:pPr>
    <w:rPr>
      <w:rFonts w:ascii="Arial" w:eastAsiaTheme="minorHAnsi" w:hAnsi="Arial"/>
    </w:rPr>
  </w:style>
  <w:style w:type="paragraph" w:customStyle="1" w:styleId="91480432AB7E4DE39F2FACF3A4931B6F8">
    <w:name w:val="91480432AB7E4DE39F2FACF3A4931B6F8"/>
    <w:rsid w:val="00FD4699"/>
    <w:pPr>
      <w:spacing w:after="200" w:line="276" w:lineRule="auto"/>
    </w:pPr>
    <w:rPr>
      <w:rFonts w:ascii="Arial" w:eastAsiaTheme="minorHAnsi" w:hAnsi="Arial"/>
    </w:rPr>
  </w:style>
  <w:style w:type="paragraph" w:customStyle="1" w:styleId="03C85B8BEBFD407E86C08BF9A905790E8">
    <w:name w:val="03C85B8BEBFD407E86C08BF9A905790E8"/>
    <w:rsid w:val="00FD4699"/>
    <w:pPr>
      <w:spacing w:after="200" w:line="276" w:lineRule="auto"/>
    </w:pPr>
    <w:rPr>
      <w:rFonts w:ascii="Arial" w:eastAsiaTheme="minorHAnsi" w:hAnsi="Arial"/>
    </w:rPr>
  </w:style>
  <w:style w:type="paragraph" w:customStyle="1" w:styleId="C315184767EA41508223245AEFB4EEF68">
    <w:name w:val="C315184767EA41508223245AEFB4EEF68"/>
    <w:rsid w:val="00FD4699"/>
    <w:pPr>
      <w:spacing w:after="200" w:line="276" w:lineRule="auto"/>
    </w:pPr>
    <w:rPr>
      <w:rFonts w:ascii="Arial" w:eastAsiaTheme="minorHAnsi" w:hAnsi="Arial"/>
    </w:rPr>
  </w:style>
  <w:style w:type="paragraph" w:customStyle="1" w:styleId="489388273745491C95D46BE5ECC4FEB2">
    <w:name w:val="489388273745491C95D46BE5ECC4FEB2"/>
    <w:rsid w:val="00FD4699"/>
    <w:pPr>
      <w:keepNext/>
      <w:keepLines/>
      <w:numPr>
        <w:ilvl w:val="1"/>
        <w:numId w:val="2"/>
      </w:numPr>
      <w:tabs>
        <w:tab w:val="clear" w:pos="1440"/>
      </w:tab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88184F8CBD44E789B59FAB0C55F9A8C5">
    <w:name w:val="088184F8CBD44E789B59FAB0C55F9A8C5"/>
    <w:rsid w:val="00FD4699"/>
    <w:pPr>
      <w:tabs>
        <w:tab w:val="num" w:pos="2160"/>
      </w:tabs>
      <w:spacing w:after="200" w:line="276" w:lineRule="auto"/>
      <w:ind w:left="1224" w:hanging="504"/>
    </w:pPr>
    <w:rPr>
      <w:rFonts w:ascii="Arial" w:eastAsiaTheme="minorHAnsi" w:hAnsi="Arial"/>
      <w:color w:val="000000" w:themeColor="text1"/>
      <w:sz w:val="24"/>
    </w:rPr>
  </w:style>
  <w:style w:type="paragraph" w:customStyle="1" w:styleId="0761ED802474453DB10D85822F18693A10">
    <w:name w:val="0761ED802474453DB10D85822F18693A10"/>
    <w:rsid w:val="00FD4699"/>
    <w:pPr>
      <w:spacing w:after="200" w:line="276" w:lineRule="auto"/>
    </w:pPr>
    <w:rPr>
      <w:rFonts w:ascii="Arial" w:eastAsiaTheme="minorHAnsi" w:hAnsi="Arial"/>
    </w:rPr>
  </w:style>
  <w:style w:type="paragraph" w:customStyle="1" w:styleId="0701BBAAF58A41358D79F5C628BB012629">
    <w:name w:val="0701BBAAF58A41358D79F5C628BB012629"/>
    <w:rsid w:val="00FD4699"/>
    <w:pPr>
      <w:spacing w:after="200" w:line="276" w:lineRule="auto"/>
    </w:pPr>
    <w:rPr>
      <w:rFonts w:ascii="Arial" w:eastAsiaTheme="minorHAnsi" w:hAnsi="Arial"/>
    </w:rPr>
  </w:style>
  <w:style w:type="paragraph" w:customStyle="1" w:styleId="3BA3185E0E074742B5194A1740ECDC7D29">
    <w:name w:val="3BA3185E0E074742B5194A1740ECDC7D29"/>
    <w:rsid w:val="00FD4699"/>
    <w:pPr>
      <w:spacing w:after="200" w:line="276" w:lineRule="auto"/>
    </w:pPr>
    <w:rPr>
      <w:rFonts w:ascii="Arial" w:eastAsiaTheme="minorHAnsi" w:hAnsi="Arial"/>
    </w:rPr>
  </w:style>
  <w:style w:type="paragraph" w:customStyle="1" w:styleId="A86385F289FB404D82488A56516C57DE29">
    <w:name w:val="A86385F289FB404D82488A56516C57DE29"/>
    <w:rsid w:val="00FD4699"/>
    <w:pPr>
      <w:spacing w:after="200" w:line="276" w:lineRule="auto"/>
    </w:pPr>
    <w:rPr>
      <w:rFonts w:ascii="Arial" w:eastAsiaTheme="minorHAnsi" w:hAnsi="Arial"/>
    </w:rPr>
  </w:style>
  <w:style w:type="paragraph" w:customStyle="1" w:styleId="551EE92CD686466D8B5EE907BFEC9B1A29">
    <w:name w:val="551EE92CD686466D8B5EE907BFEC9B1A29"/>
    <w:rsid w:val="00FD4699"/>
    <w:pPr>
      <w:spacing w:after="200" w:line="276" w:lineRule="auto"/>
    </w:pPr>
    <w:rPr>
      <w:rFonts w:ascii="Arial" w:eastAsiaTheme="minorHAnsi" w:hAnsi="Arial"/>
    </w:rPr>
  </w:style>
  <w:style w:type="paragraph" w:customStyle="1" w:styleId="24147482CD6848349D3C25EAF280CA4828">
    <w:name w:val="24147482CD6848349D3C25EAF280CA4828"/>
    <w:rsid w:val="00FD4699"/>
    <w:pPr>
      <w:spacing w:after="200" w:line="276" w:lineRule="auto"/>
    </w:pPr>
    <w:rPr>
      <w:rFonts w:ascii="Arial" w:eastAsiaTheme="minorHAnsi" w:hAnsi="Arial"/>
    </w:rPr>
  </w:style>
  <w:style w:type="paragraph" w:customStyle="1" w:styleId="E905873811FB4DA9936586F86579B6C128">
    <w:name w:val="E905873811FB4DA9936586F86579B6C128"/>
    <w:rsid w:val="00FD4699"/>
    <w:pPr>
      <w:spacing w:after="200" w:line="276" w:lineRule="auto"/>
    </w:pPr>
    <w:rPr>
      <w:rFonts w:ascii="Arial" w:eastAsiaTheme="minorHAnsi" w:hAnsi="Arial"/>
    </w:rPr>
  </w:style>
  <w:style w:type="paragraph" w:customStyle="1" w:styleId="F9DD39F50C0143F0887F1A0A9E6A2D7128">
    <w:name w:val="F9DD39F50C0143F0887F1A0A9E6A2D7128"/>
    <w:rsid w:val="00FD4699"/>
    <w:pPr>
      <w:spacing w:after="200" w:line="276" w:lineRule="auto"/>
    </w:pPr>
    <w:rPr>
      <w:rFonts w:ascii="Arial" w:eastAsiaTheme="minorHAnsi" w:hAnsi="Arial"/>
    </w:rPr>
  </w:style>
  <w:style w:type="paragraph" w:customStyle="1" w:styleId="ADF65CDE7B084B91B5DD68D775C6A23728">
    <w:name w:val="ADF65CDE7B084B91B5DD68D775C6A23728"/>
    <w:rsid w:val="00FD4699"/>
    <w:pPr>
      <w:spacing w:after="200" w:line="276" w:lineRule="auto"/>
    </w:pPr>
    <w:rPr>
      <w:rFonts w:ascii="Arial" w:eastAsiaTheme="minorHAnsi" w:hAnsi="Arial"/>
    </w:rPr>
  </w:style>
  <w:style w:type="paragraph" w:customStyle="1" w:styleId="35610FB38FBE4B87B9D700B764B5DDD128">
    <w:name w:val="35610FB38FBE4B87B9D700B764B5DDD128"/>
    <w:rsid w:val="00FD4699"/>
    <w:pPr>
      <w:spacing w:after="200" w:line="276" w:lineRule="auto"/>
    </w:pPr>
    <w:rPr>
      <w:rFonts w:ascii="Arial" w:eastAsiaTheme="minorHAnsi" w:hAnsi="Arial"/>
    </w:rPr>
  </w:style>
  <w:style w:type="paragraph" w:customStyle="1" w:styleId="A8D96094ECF24ECBA78EF06A67A5E80A">
    <w:name w:val="A8D96094ECF24ECBA78EF06A67A5E80A"/>
    <w:rsid w:val="00FD4699"/>
  </w:style>
  <w:style w:type="paragraph" w:customStyle="1" w:styleId="C5A5333B9F75421B8B72392BF705C2A7">
    <w:name w:val="C5A5333B9F75421B8B72392BF705C2A7"/>
    <w:rsid w:val="00FD4699"/>
  </w:style>
  <w:style w:type="paragraph" w:customStyle="1" w:styleId="F7D58ED47D4340B08FA34468A4A4ED4B">
    <w:name w:val="F7D58ED47D4340B08FA34468A4A4ED4B"/>
    <w:rsid w:val="00FD4699"/>
  </w:style>
  <w:style w:type="paragraph" w:customStyle="1" w:styleId="9CE6720A10D54581A982E4D18A16479E">
    <w:name w:val="9CE6720A10D54581A982E4D18A16479E"/>
    <w:rsid w:val="00FD4699"/>
  </w:style>
  <w:style w:type="paragraph" w:customStyle="1" w:styleId="A112A8A3A4C441C7BB7B24D8B4629EDD">
    <w:name w:val="A112A8A3A4C441C7BB7B24D8B4629EDD"/>
    <w:rsid w:val="00FD4699"/>
  </w:style>
  <w:style w:type="paragraph" w:customStyle="1" w:styleId="BF747868AC4F40D5AF4155184961C56529">
    <w:name w:val="BF747868AC4F40D5AF4155184961C56529"/>
    <w:rsid w:val="00FD4699"/>
    <w:pPr>
      <w:spacing w:after="200" w:line="276" w:lineRule="auto"/>
    </w:pPr>
    <w:rPr>
      <w:rFonts w:ascii="Arial" w:eastAsiaTheme="minorHAnsi" w:hAnsi="Arial"/>
    </w:rPr>
  </w:style>
  <w:style w:type="paragraph" w:customStyle="1" w:styleId="1BDB50AE78D6404489DF0BA17BCC914129">
    <w:name w:val="1BDB50AE78D6404489DF0BA17BCC914129"/>
    <w:rsid w:val="00FD4699"/>
    <w:pPr>
      <w:spacing w:after="200" w:line="276" w:lineRule="auto"/>
    </w:pPr>
    <w:rPr>
      <w:rFonts w:ascii="Arial" w:eastAsiaTheme="minorHAnsi" w:hAnsi="Arial"/>
    </w:rPr>
  </w:style>
  <w:style w:type="paragraph" w:customStyle="1" w:styleId="26979BC502614758858BE7A49A6347F030">
    <w:name w:val="26979BC502614758858BE7A49A6347F030"/>
    <w:rsid w:val="00FD4699"/>
    <w:pPr>
      <w:spacing w:after="200" w:line="276" w:lineRule="auto"/>
    </w:pPr>
    <w:rPr>
      <w:rFonts w:ascii="Arial" w:eastAsiaTheme="minorHAnsi" w:hAnsi="Arial"/>
    </w:rPr>
  </w:style>
  <w:style w:type="paragraph" w:customStyle="1" w:styleId="9987FA50F2474748981FF3A33097181D9">
    <w:name w:val="9987FA50F2474748981FF3A33097181D9"/>
    <w:rsid w:val="00FD4699"/>
    <w:pPr>
      <w:spacing w:after="200" w:line="276" w:lineRule="auto"/>
    </w:pPr>
    <w:rPr>
      <w:rFonts w:ascii="Arial" w:eastAsiaTheme="minorHAnsi" w:hAnsi="Arial"/>
    </w:rPr>
  </w:style>
  <w:style w:type="paragraph" w:customStyle="1" w:styleId="3EEFE940CEB94416B813F8990FA328DA11">
    <w:name w:val="3EEFE940CEB94416B813F8990FA328DA11"/>
    <w:rsid w:val="00FD4699"/>
    <w:pPr>
      <w:spacing w:after="200" w:line="276" w:lineRule="auto"/>
    </w:pPr>
    <w:rPr>
      <w:rFonts w:ascii="Arial" w:eastAsiaTheme="minorHAnsi" w:hAnsi="Arial"/>
    </w:rPr>
  </w:style>
  <w:style w:type="paragraph" w:customStyle="1" w:styleId="7967C7BB5CA445679FBCA95BEDF4B35A18">
    <w:name w:val="7967C7BB5CA445679FBCA95BEDF4B35A18"/>
    <w:rsid w:val="00FD4699"/>
    <w:pPr>
      <w:spacing w:after="200" w:line="276" w:lineRule="auto"/>
    </w:pPr>
    <w:rPr>
      <w:rFonts w:ascii="Arial" w:eastAsiaTheme="minorHAnsi" w:hAnsi="Arial"/>
    </w:rPr>
  </w:style>
  <w:style w:type="paragraph" w:customStyle="1" w:styleId="7C651DCB27F54EDFB435E06A147BF49A18">
    <w:name w:val="7C651DCB27F54EDFB435E06A147BF49A18"/>
    <w:rsid w:val="00FD4699"/>
    <w:pPr>
      <w:spacing w:after="200" w:line="276" w:lineRule="auto"/>
    </w:pPr>
    <w:rPr>
      <w:rFonts w:ascii="Arial" w:eastAsiaTheme="minorHAnsi" w:hAnsi="Arial"/>
    </w:rPr>
  </w:style>
  <w:style w:type="paragraph" w:customStyle="1" w:styleId="18B7D4CBFD314218B311960938E2DD6611">
    <w:name w:val="18B7D4CBFD314218B311960938E2DD6611"/>
    <w:rsid w:val="00FD4699"/>
    <w:pPr>
      <w:spacing w:after="200" w:line="276" w:lineRule="auto"/>
    </w:pPr>
    <w:rPr>
      <w:rFonts w:ascii="Arial" w:eastAsiaTheme="minorHAnsi" w:hAnsi="Arial"/>
    </w:rPr>
  </w:style>
  <w:style w:type="paragraph" w:customStyle="1" w:styleId="DC85C06B6F1C4681A5908DAC774ED4E811">
    <w:name w:val="DC85C06B6F1C4681A5908DAC774ED4E811"/>
    <w:rsid w:val="00FD4699"/>
    <w:pPr>
      <w:spacing w:after="200" w:line="276" w:lineRule="auto"/>
    </w:pPr>
    <w:rPr>
      <w:rFonts w:ascii="Arial" w:eastAsiaTheme="minorHAnsi" w:hAnsi="Arial"/>
    </w:rPr>
  </w:style>
  <w:style w:type="paragraph" w:customStyle="1" w:styleId="942C7CBE2B504B059502EADF7C26B03911">
    <w:name w:val="942C7CBE2B504B059502EADF7C26B03911"/>
    <w:rsid w:val="00FD4699"/>
    <w:pPr>
      <w:spacing w:after="200" w:line="276" w:lineRule="auto"/>
    </w:pPr>
    <w:rPr>
      <w:rFonts w:ascii="Arial" w:eastAsiaTheme="minorHAnsi" w:hAnsi="Arial"/>
    </w:rPr>
  </w:style>
  <w:style w:type="paragraph" w:customStyle="1" w:styleId="EA8FF40F10EC4076A7C1D4C70512C1DB11">
    <w:name w:val="EA8FF40F10EC4076A7C1D4C70512C1DB11"/>
    <w:rsid w:val="00FD4699"/>
    <w:pPr>
      <w:spacing w:after="200" w:line="276" w:lineRule="auto"/>
    </w:pPr>
    <w:rPr>
      <w:rFonts w:ascii="Arial" w:eastAsiaTheme="minorHAnsi" w:hAnsi="Arial"/>
    </w:rPr>
  </w:style>
  <w:style w:type="paragraph" w:customStyle="1" w:styleId="91480432AB7E4DE39F2FACF3A4931B6F9">
    <w:name w:val="91480432AB7E4DE39F2FACF3A4931B6F9"/>
    <w:rsid w:val="00FD4699"/>
    <w:pPr>
      <w:spacing w:after="200" w:line="276" w:lineRule="auto"/>
    </w:pPr>
    <w:rPr>
      <w:rFonts w:ascii="Arial" w:eastAsiaTheme="minorHAnsi" w:hAnsi="Arial"/>
    </w:rPr>
  </w:style>
  <w:style w:type="paragraph" w:customStyle="1" w:styleId="03C85B8BEBFD407E86C08BF9A905790E9">
    <w:name w:val="03C85B8BEBFD407E86C08BF9A905790E9"/>
    <w:rsid w:val="00FD4699"/>
    <w:pPr>
      <w:spacing w:after="200" w:line="276" w:lineRule="auto"/>
    </w:pPr>
    <w:rPr>
      <w:rFonts w:ascii="Arial" w:eastAsiaTheme="minorHAnsi" w:hAnsi="Arial"/>
    </w:rPr>
  </w:style>
  <w:style w:type="paragraph" w:customStyle="1" w:styleId="C315184767EA41508223245AEFB4EEF69">
    <w:name w:val="C315184767EA41508223245AEFB4EEF69"/>
    <w:rsid w:val="00FD4699"/>
    <w:pPr>
      <w:spacing w:after="200" w:line="276" w:lineRule="auto"/>
    </w:pPr>
    <w:rPr>
      <w:rFonts w:ascii="Arial" w:eastAsiaTheme="minorHAnsi" w:hAnsi="Arial"/>
    </w:rPr>
  </w:style>
  <w:style w:type="paragraph" w:customStyle="1" w:styleId="489388273745491C95D46BE5ECC4FEB21">
    <w:name w:val="489388273745491C95D46BE5ECC4FEB21"/>
    <w:rsid w:val="00FD4699"/>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5A5333B9F75421B8B72392BF705C2A71">
    <w:name w:val="C5A5333B9F75421B8B72392BF705C2A71"/>
    <w:rsid w:val="00FD4699"/>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F7D58ED47D4340B08FA34468A4A4ED4B1">
    <w:name w:val="F7D58ED47D4340B08FA34468A4A4ED4B1"/>
    <w:rsid w:val="00FD4699"/>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88184F8CBD44E789B59FAB0C55F9A8C6">
    <w:name w:val="088184F8CBD44E789B59FAB0C55F9A8C6"/>
    <w:rsid w:val="00FD4699"/>
    <w:pPr>
      <w:tabs>
        <w:tab w:val="num" w:pos="2160"/>
      </w:tabs>
      <w:spacing w:after="200" w:line="276" w:lineRule="auto"/>
      <w:ind w:left="1224" w:hanging="504"/>
    </w:pPr>
    <w:rPr>
      <w:rFonts w:ascii="Arial" w:eastAsiaTheme="minorHAnsi" w:hAnsi="Arial"/>
      <w:color w:val="000000" w:themeColor="text1"/>
      <w:sz w:val="24"/>
    </w:rPr>
  </w:style>
  <w:style w:type="paragraph" w:customStyle="1" w:styleId="0761ED802474453DB10D85822F18693A11">
    <w:name w:val="0761ED802474453DB10D85822F18693A11"/>
    <w:rsid w:val="00FD4699"/>
    <w:pPr>
      <w:spacing w:after="200" w:line="276" w:lineRule="auto"/>
    </w:pPr>
    <w:rPr>
      <w:rFonts w:ascii="Arial" w:eastAsiaTheme="minorHAnsi" w:hAnsi="Arial"/>
    </w:rPr>
  </w:style>
  <w:style w:type="paragraph" w:customStyle="1" w:styleId="0701BBAAF58A41358D79F5C628BB012630">
    <w:name w:val="0701BBAAF58A41358D79F5C628BB012630"/>
    <w:rsid w:val="00FD4699"/>
    <w:pPr>
      <w:spacing w:after="200" w:line="276" w:lineRule="auto"/>
    </w:pPr>
    <w:rPr>
      <w:rFonts w:ascii="Arial" w:eastAsiaTheme="minorHAnsi" w:hAnsi="Arial"/>
    </w:rPr>
  </w:style>
  <w:style w:type="paragraph" w:customStyle="1" w:styleId="3BA3185E0E074742B5194A1740ECDC7D30">
    <w:name w:val="3BA3185E0E074742B5194A1740ECDC7D30"/>
    <w:rsid w:val="00FD4699"/>
    <w:pPr>
      <w:spacing w:after="200" w:line="276" w:lineRule="auto"/>
    </w:pPr>
    <w:rPr>
      <w:rFonts w:ascii="Arial" w:eastAsiaTheme="minorHAnsi" w:hAnsi="Arial"/>
    </w:rPr>
  </w:style>
  <w:style w:type="paragraph" w:customStyle="1" w:styleId="A86385F289FB404D82488A56516C57DE30">
    <w:name w:val="A86385F289FB404D82488A56516C57DE30"/>
    <w:rsid w:val="00FD4699"/>
    <w:pPr>
      <w:spacing w:after="200" w:line="276" w:lineRule="auto"/>
    </w:pPr>
    <w:rPr>
      <w:rFonts w:ascii="Arial" w:eastAsiaTheme="minorHAnsi" w:hAnsi="Arial"/>
    </w:rPr>
  </w:style>
  <w:style w:type="paragraph" w:customStyle="1" w:styleId="551EE92CD686466D8B5EE907BFEC9B1A30">
    <w:name w:val="551EE92CD686466D8B5EE907BFEC9B1A30"/>
    <w:rsid w:val="00FD4699"/>
    <w:pPr>
      <w:spacing w:after="200" w:line="276" w:lineRule="auto"/>
    </w:pPr>
    <w:rPr>
      <w:rFonts w:ascii="Arial" w:eastAsiaTheme="minorHAnsi" w:hAnsi="Arial"/>
    </w:rPr>
  </w:style>
  <w:style w:type="paragraph" w:customStyle="1" w:styleId="24147482CD6848349D3C25EAF280CA4829">
    <w:name w:val="24147482CD6848349D3C25EAF280CA4829"/>
    <w:rsid w:val="00FD4699"/>
    <w:pPr>
      <w:spacing w:after="200" w:line="276" w:lineRule="auto"/>
    </w:pPr>
    <w:rPr>
      <w:rFonts w:ascii="Arial" w:eastAsiaTheme="minorHAnsi" w:hAnsi="Arial"/>
    </w:rPr>
  </w:style>
  <w:style w:type="paragraph" w:customStyle="1" w:styleId="E905873811FB4DA9936586F86579B6C129">
    <w:name w:val="E905873811FB4DA9936586F86579B6C129"/>
    <w:rsid w:val="00FD4699"/>
    <w:pPr>
      <w:spacing w:after="200" w:line="276" w:lineRule="auto"/>
    </w:pPr>
    <w:rPr>
      <w:rFonts w:ascii="Arial" w:eastAsiaTheme="minorHAnsi" w:hAnsi="Arial"/>
    </w:rPr>
  </w:style>
  <w:style w:type="paragraph" w:customStyle="1" w:styleId="F9DD39F50C0143F0887F1A0A9E6A2D7129">
    <w:name w:val="F9DD39F50C0143F0887F1A0A9E6A2D7129"/>
    <w:rsid w:val="00FD4699"/>
    <w:pPr>
      <w:spacing w:after="200" w:line="276" w:lineRule="auto"/>
    </w:pPr>
    <w:rPr>
      <w:rFonts w:ascii="Arial" w:eastAsiaTheme="minorHAnsi" w:hAnsi="Arial"/>
    </w:rPr>
  </w:style>
  <w:style w:type="paragraph" w:customStyle="1" w:styleId="ADF65CDE7B084B91B5DD68D775C6A23729">
    <w:name w:val="ADF65CDE7B084B91B5DD68D775C6A23729"/>
    <w:rsid w:val="00FD4699"/>
    <w:pPr>
      <w:spacing w:after="200" w:line="276" w:lineRule="auto"/>
    </w:pPr>
    <w:rPr>
      <w:rFonts w:ascii="Arial" w:eastAsiaTheme="minorHAnsi" w:hAnsi="Arial"/>
    </w:rPr>
  </w:style>
  <w:style w:type="paragraph" w:customStyle="1" w:styleId="35610FB38FBE4B87B9D700B764B5DDD129">
    <w:name w:val="35610FB38FBE4B87B9D700B764B5DDD129"/>
    <w:rsid w:val="00FD4699"/>
    <w:pPr>
      <w:spacing w:after="200" w:line="276" w:lineRule="auto"/>
    </w:pPr>
    <w:rPr>
      <w:rFonts w:ascii="Arial" w:eastAsiaTheme="minorHAnsi" w:hAnsi="Arial"/>
    </w:rPr>
  </w:style>
  <w:style w:type="paragraph" w:customStyle="1" w:styleId="B5692C93E0644671AE1D5FF4664F68BC">
    <w:name w:val="B5692C93E0644671AE1D5FF4664F68BC"/>
    <w:rsid w:val="00FD4699"/>
  </w:style>
  <w:style w:type="paragraph" w:customStyle="1" w:styleId="FEFEAF6EA6A1450DA11FBE7BC2922F89">
    <w:name w:val="FEFEAF6EA6A1450DA11FBE7BC2922F89"/>
    <w:rsid w:val="00FD4699"/>
  </w:style>
  <w:style w:type="paragraph" w:customStyle="1" w:styleId="D6C0B2785DE14301B7B321DAE5F84408">
    <w:name w:val="D6C0B2785DE14301B7B321DAE5F84408"/>
    <w:rsid w:val="00FD4699"/>
  </w:style>
  <w:style w:type="paragraph" w:customStyle="1" w:styleId="BF747868AC4F40D5AF4155184961C56530">
    <w:name w:val="BF747868AC4F40D5AF4155184961C56530"/>
    <w:rsid w:val="00FD4699"/>
    <w:pPr>
      <w:spacing w:after="200" w:line="276" w:lineRule="auto"/>
    </w:pPr>
    <w:rPr>
      <w:rFonts w:ascii="Arial" w:eastAsiaTheme="minorHAnsi" w:hAnsi="Arial"/>
    </w:rPr>
  </w:style>
  <w:style w:type="paragraph" w:customStyle="1" w:styleId="1BDB50AE78D6404489DF0BA17BCC914130">
    <w:name w:val="1BDB50AE78D6404489DF0BA17BCC914130"/>
    <w:rsid w:val="00FD4699"/>
    <w:pPr>
      <w:spacing w:after="200" w:line="276" w:lineRule="auto"/>
    </w:pPr>
    <w:rPr>
      <w:rFonts w:ascii="Arial" w:eastAsiaTheme="minorHAnsi" w:hAnsi="Arial"/>
    </w:rPr>
  </w:style>
  <w:style w:type="paragraph" w:customStyle="1" w:styleId="26979BC502614758858BE7A49A6347F031">
    <w:name w:val="26979BC502614758858BE7A49A6347F031"/>
    <w:rsid w:val="00FD4699"/>
    <w:pPr>
      <w:spacing w:after="200" w:line="276" w:lineRule="auto"/>
    </w:pPr>
    <w:rPr>
      <w:rFonts w:ascii="Arial" w:eastAsiaTheme="minorHAnsi" w:hAnsi="Arial"/>
    </w:rPr>
  </w:style>
  <w:style w:type="paragraph" w:customStyle="1" w:styleId="9987FA50F2474748981FF3A33097181D10">
    <w:name w:val="9987FA50F2474748981FF3A33097181D10"/>
    <w:rsid w:val="00FD4699"/>
    <w:pPr>
      <w:spacing w:after="200" w:line="276" w:lineRule="auto"/>
    </w:pPr>
    <w:rPr>
      <w:rFonts w:ascii="Arial" w:eastAsiaTheme="minorHAnsi" w:hAnsi="Arial"/>
    </w:rPr>
  </w:style>
  <w:style w:type="paragraph" w:customStyle="1" w:styleId="3EEFE940CEB94416B813F8990FA328DA12">
    <w:name w:val="3EEFE940CEB94416B813F8990FA328DA12"/>
    <w:rsid w:val="00FD4699"/>
    <w:pPr>
      <w:spacing w:after="200" w:line="276" w:lineRule="auto"/>
    </w:pPr>
    <w:rPr>
      <w:rFonts w:ascii="Arial" w:eastAsiaTheme="minorHAnsi" w:hAnsi="Arial"/>
    </w:rPr>
  </w:style>
  <w:style w:type="paragraph" w:customStyle="1" w:styleId="7967C7BB5CA445679FBCA95BEDF4B35A19">
    <w:name w:val="7967C7BB5CA445679FBCA95BEDF4B35A19"/>
    <w:rsid w:val="00FD4699"/>
    <w:pPr>
      <w:spacing w:after="200" w:line="276" w:lineRule="auto"/>
    </w:pPr>
    <w:rPr>
      <w:rFonts w:ascii="Arial" w:eastAsiaTheme="minorHAnsi" w:hAnsi="Arial"/>
    </w:rPr>
  </w:style>
  <w:style w:type="paragraph" w:customStyle="1" w:styleId="7C651DCB27F54EDFB435E06A147BF49A19">
    <w:name w:val="7C651DCB27F54EDFB435E06A147BF49A19"/>
    <w:rsid w:val="00FD4699"/>
    <w:pPr>
      <w:spacing w:after="200" w:line="276" w:lineRule="auto"/>
    </w:pPr>
    <w:rPr>
      <w:rFonts w:ascii="Arial" w:eastAsiaTheme="minorHAnsi" w:hAnsi="Arial"/>
    </w:rPr>
  </w:style>
  <w:style w:type="paragraph" w:customStyle="1" w:styleId="18B7D4CBFD314218B311960938E2DD6612">
    <w:name w:val="18B7D4CBFD314218B311960938E2DD6612"/>
    <w:rsid w:val="00FD4699"/>
    <w:pPr>
      <w:spacing w:after="200" w:line="276" w:lineRule="auto"/>
    </w:pPr>
    <w:rPr>
      <w:rFonts w:ascii="Arial" w:eastAsiaTheme="minorHAnsi" w:hAnsi="Arial"/>
    </w:rPr>
  </w:style>
  <w:style w:type="paragraph" w:customStyle="1" w:styleId="DC85C06B6F1C4681A5908DAC774ED4E812">
    <w:name w:val="DC85C06B6F1C4681A5908DAC774ED4E812"/>
    <w:rsid w:val="00FD4699"/>
    <w:pPr>
      <w:spacing w:after="200" w:line="276" w:lineRule="auto"/>
    </w:pPr>
    <w:rPr>
      <w:rFonts w:ascii="Arial" w:eastAsiaTheme="minorHAnsi" w:hAnsi="Arial"/>
    </w:rPr>
  </w:style>
  <w:style w:type="paragraph" w:customStyle="1" w:styleId="942C7CBE2B504B059502EADF7C26B03912">
    <w:name w:val="942C7CBE2B504B059502EADF7C26B03912"/>
    <w:rsid w:val="00FD4699"/>
    <w:pPr>
      <w:spacing w:after="200" w:line="276" w:lineRule="auto"/>
    </w:pPr>
    <w:rPr>
      <w:rFonts w:ascii="Arial" w:eastAsiaTheme="minorHAnsi" w:hAnsi="Arial"/>
    </w:rPr>
  </w:style>
  <w:style w:type="paragraph" w:customStyle="1" w:styleId="EA8FF40F10EC4076A7C1D4C70512C1DB12">
    <w:name w:val="EA8FF40F10EC4076A7C1D4C70512C1DB12"/>
    <w:rsid w:val="00FD4699"/>
    <w:pPr>
      <w:spacing w:after="200" w:line="276" w:lineRule="auto"/>
    </w:pPr>
    <w:rPr>
      <w:rFonts w:ascii="Arial" w:eastAsiaTheme="minorHAnsi" w:hAnsi="Arial"/>
    </w:rPr>
  </w:style>
  <w:style w:type="paragraph" w:customStyle="1" w:styleId="91480432AB7E4DE39F2FACF3A4931B6F10">
    <w:name w:val="91480432AB7E4DE39F2FACF3A4931B6F10"/>
    <w:rsid w:val="00FD4699"/>
    <w:pPr>
      <w:spacing w:after="200" w:line="276" w:lineRule="auto"/>
    </w:pPr>
    <w:rPr>
      <w:rFonts w:ascii="Arial" w:eastAsiaTheme="minorHAnsi" w:hAnsi="Arial"/>
    </w:rPr>
  </w:style>
  <w:style w:type="paragraph" w:customStyle="1" w:styleId="03C85B8BEBFD407E86C08BF9A905790E10">
    <w:name w:val="03C85B8BEBFD407E86C08BF9A905790E10"/>
    <w:rsid w:val="00FD4699"/>
    <w:pPr>
      <w:spacing w:after="200" w:line="276" w:lineRule="auto"/>
    </w:pPr>
    <w:rPr>
      <w:rFonts w:ascii="Arial" w:eastAsiaTheme="minorHAnsi" w:hAnsi="Arial"/>
    </w:rPr>
  </w:style>
  <w:style w:type="paragraph" w:customStyle="1" w:styleId="C315184767EA41508223245AEFB4EEF610">
    <w:name w:val="C315184767EA41508223245AEFB4EEF610"/>
    <w:rsid w:val="00FD4699"/>
    <w:pPr>
      <w:spacing w:after="200" w:line="276" w:lineRule="auto"/>
    </w:pPr>
    <w:rPr>
      <w:rFonts w:ascii="Arial" w:eastAsiaTheme="minorHAnsi" w:hAnsi="Arial"/>
    </w:rPr>
  </w:style>
  <w:style w:type="paragraph" w:customStyle="1" w:styleId="489388273745491C95D46BE5ECC4FEB22">
    <w:name w:val="489388273745491C95D46BE5ECC4FEB22"/>
    <w:rsid w:val="00FD4699"/>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5A5333B9F75421B8B72392BF705C2A72">
    <w:name w:val="C5A5333B9F75421B8B72392BF705C2A72"/>
    <w:rsid w:val="00FD4699"/>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F7D58ED47D4340B08FA34468A4A4ED4B2">
    <w:name w:val="F7D58ED47D4340B08FA34468A4A4ED4B2"/>
    <w:rsid w:val="00FD4699"/>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88184F8CBD44E789B59FAB0C55F9A8C7">
    <w:name w:val="088184F8CBD44E789B59FAB0C55F9A8C7"/>
    <w:rsid w:val="00FD4699"/>
    <w:pPr>
      <w:tabs>
        <w:tab w:val="num" w:pos="2160"/>
      </w:tabs>
      <w:spacing w:after="200" w:line="276" w:lineRule="auto"/>
      <w:ind w:left="1224" w:hanging="504"/>
    </w:pPr>
    <w:rPr>
      <w:rFonts w:ascii="Arial" w:eastAsiaTheme="minorHAnsi" w:hAnsi="Arial"/>
      <w:color w:val="000000" w:themeColor="text1"/>
      <w:sz w:val="24"/>
    </w:rPr>
  </w:style>
  <w:style w:type="paragraph" w:customStyle="1" w:styleId="FEFEAF6EA6A1450DA11FBE7BC2922F891">
    <w:name w:val="FEFEAF6EA6A1450DA11FBE7BC2922F891"/>
    <w:rsid w:val="00FD4699"/>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761ED802474453DB10D85822F18693A12">
    <w:name w:val="0761ED802474453DB10D85822F18693A12"/>
    <w:rsid w:val="00FD4699"/>
    <w:pPr>
      <w:spacing w:after="200" w:line="276" w:lineRule="auto"/>
    </w:pPr>
    <w:rPr>
      <w:rFonts w:ascii="Arial" w:eastAsiaTheme="minorHAnsi" w:hAnsi="Arial"/>
    </w:rPr>
  </w:style>
  <w:style w:type="paragraph" w:customStyle="1" w:styleId="0701BBAAF58A41358D79F5C628BB012631">
    <w:name w:val="0701BBAAF58A41358D79F5C628BB012631"/>
    <w:rsid w:val="00FD4699"/>
    <w:pPr>
      <w:spacing w:after="200" w:line="276" w:lineRule="auto"/>
    </w:pPr>
    <w:rPr>
      <w:rFonts w:ascii="Arial" w:eastAsiaTheme="minorHAnsi" w:hAnsi="Arial"/>
    </w:rPr>
  </w:style>
  <w:style w:type="paragraph" w:customStyle="1" w:styleId="3BA3185E0E074742B5194A1740ECDC7D31">
    <w:name w:val="3BA3185E0E074742B5194A1740ECDC7D31"/>
    <w:rsid w:val="00FD4699"/>
    <w:pPr>
      <w:spacing w:after="200" w:line="276" w:lineRule="auto"/>
    </w:pPr>
    <w:rPr>
      <w:rFonts w:ascii="Arial" w:eastAsiaTheme="minorHAnsi" w:hAnsi="Arial"/>
    </w:rPr>
  </w:style>
  <w:style w:type="paragraph" w:customStyle="1" w:styleId="A86385F289FB404D82488A56516C57DE31">
    <w:name w:val="A86385F289FB404D82488A56516C57DE31"/>
    <w:rsid w:val="00FD4699"/>
    <w:pPr>
      <w:spacing w:after="200" w:line="276" w:lineRule="auto"/>
    </w:pPr>
    <w:rPr>
      <w:rFonts w:ascii="Arial" w:eastAsiaTheme="minorHAnsi" w:hAnsi="Arial"/>
    </w:rPr>
  </w:style>
  <w:style w:type="paragraph" w:customStyle="1" w:styleId="551EE92CD686466D8B5EE907BFEC9B1A31">
    <w:name w:val="551EE92CD686466D8B5EE907BFEC9B1A31"/>
    <w:rsid w:val="00FD4699"/>
    <w:pPr>
      <w:spacing w:after="200" w:line="276" w:lineRule="auto"/>
    </w:pPr>
    <w:rPr>
      <w:rFonts w:ascii="Arial" w:eastAsiaTheme="minorHAnsi" w:hAnsi="Arial"/>
    </w:rPr>
  </w:style>
  <w:style w:type="paragraph" w:customStyle="1" w:styleId="24147482CD6848349D3C25EAF280CA4830">
    <w:name w:val="24147482CD6848349D3C25EAF280CA4830"/>
    <w:rsid w:val="00FD4699"/>
    <w:pPr>
      <w:spacing w:after="200" w:line="276" w:lineRule="auto"/>
    </w:pPr>
    <w:rPr>
      <w:rFonts w:ascii="Arial" w:eastAsiaTheme="minorHAnsi" w:hAnsi="Arial"/>
    </w:rPr>
  </w:style>
  <w:style w:type="paragraph" w:customStyle="1" w:styleId="E905873811FB4DA9936586F86579B6C130">
    <w:name w:val="E905873811FB4DA9936586F86579B6C130"/>
    <w:rsid w:val="00FD4699"/>
    <w:pPr>
      <w:spacing w:after="200" w:line="276" w:lineRule="auto"/>
    </w:pPr>
    <w:rPr>
      <w:rFonts w:ascii="Arial" w:eastAsiaTheme="minorHAnsi" w:hAnsi="Arial"/>
    </w:rPr>
  </w:style>
  <w:style w:type="paragraph" w:customStyle="1" w:styleId="F9DD39F50C0143F0887F1A0A9E6A2D7130">
    <w:name w:val="F9DD39F50C0143F0887F1A0A9E6A2D7130"/>
    <w:rsid w:val="00FD4699"/>
    <w:pPr>
      <w:spacing w:after="200" w:line="276" w:lineRule="auto"/>
    </w:pPr>
    <w:rPr>
      <w:rFonts w:ascii="Arial" w:eastAsiaTheme="minorHAnsi" w:hAnsi="Arial"/>
    </w:rPr>
  </w:style>
  <w:style w:type="paragraph" w:customStyle="1" w:styleId="D6C0B2785DE14301B7B321DAE5F844081">
    <w:name w:val="D6C0B2785DE14301B7B321DAE5F844081"/>
    <w:rsid w:val="00FD4699"/>
    <w:pPr>
      <w:spacing w:after="200" w:line="276" w:lineRule="auto"/>
    </w:pPr>
    <w:rPr>
      <w:rFonts w:ascii="Arial" w:eastAsiaTheme="minorHAnsi" w:hAnsi="Arial"/>
    </w:rPr>
  </w:style>
  <w:style w:type="paragraph" w:customStyle="1" w:styleId="ADF65CDE7B084B91B5DD68D775C6A23730">
    <w:name w:val="ADF65CDE7B084B91B5DD68D775C6A23730"/>
    <w:rsid w:val="00FD4699"/>
    <w:pPr>
      <w:spacing w:after="200" w:line="276" w:lineRule="auto"/>
    </w:pPr>
    <w:rPr>
      <w:rFonts w:ascii="Arial" w:eastAsiaTheme="minorHAnsi" w:hAnsi="Arial"/>
    </w:rPr>
  </w:style>
  <w:style w:type="paragraph" w:customStyle="1" w:styleId="35610FB38FBE4B87B9D700B764B5DDD130">
    <w:name w:val="35610FB38FBE4B87B9D700B764B5DDD130"/>
    <w:rsid w:val="00FD4699"/>
    <w:pPr>
      <w:spacing w:after="200" w:line="276" w:lineRule="auto"/>
    </w:pPr>
    <w:rPr>
      <w:rFonts w:ascii="Arial" w:eastAsiaTheme="minorHAnsi" w:hAnsi="Arial"/>
    </w:rPr>
  </w:style>
  <w:style w:type="paragraph" w:customStyle="1" w:styleId="BF747868AC4F40D5AF4155184961C56531">
    <w:name w:val="BF747868AC4F40D5AF4155184961C56531"/>
    <w:rsid w:val="00631281"/>
    <w:pPr>
      <w:spacing w:after="200" w:line="276" w:lineRule="auto"/>
    </w:pPr>
    <w:rPr>
      <w:rFonts w:ascii="Arial" w:eastAsiaTheme="minorHAnsi" w:hAnsi="Arial"/>
    </w:rPr>
  </w:style>
  <w:style w:type="paragraph" w:customStyle="1" w:styleId="1BDB50AE78D6404489DF0BA17BCC914131">
    <w:name w:val="1BDB50AE78D6404489DF0BA17BCC914131"/>
    <w:rsid w:val="00631281"/>
    <w:pPr>
      <w:spacing w:after="200" w:line="276" w:lineRule="auto"/>
    </w:pPr>
    <w:rPr>
      <w:rFonts w:ascii="Arial" w:eastAsiaTheme="minorHAnsi" w:hAnsi="Arial"/>
    </w:rPr>
  </w:style>
  <w:style w:type="paragraph" w:customStyle="1" w:styleId="26979BC502614758858BE7A49A6347F032">
    <w:name w:val="26979BC502614758858BE7A49A6347F032"/>
    <w:rsid w:val="00631281"/>
    <w:pPr>
      <w:spacing w:after="200" w:line="276" w:lineRule="auto"/>
    </w:pPr>
    <w:rPr>
      <w:rFonts w:ascii="Arial" w:eastAsiaTheme="minorHAnsi" w:hAnsi="Arial"/>
    </w:rPr>
  </w:style>
  <w:style w:type="paragraph" w:customStyle="1" w:styleId="9987FA50F2474748981FF3A33097181D11">
    <w:name w:val="9987FA50F2474748981FF3A33097181D11"/>
    <w:rsid w:val="00631281"/>
    <w:pPr>
      <w:spacing w:after="200" w:line="276" w:lineRule="auto"/>
    </w:pPr>
    <w:rPr>
      <w:rFonts w:ascii="Arial" w:eastAsiaTheme="minorHAnsi" w:hAnsi="Arial"/>
    </w:rPr>
  </w:style>
  <w:style w:type="paragraph" w:customStyle="1" w:styleId="3EEFE940CEB94416B813F8990FA328DA13">
    <w:name w:val="3EEFE940CEB94416B813F8990FA328DA13"/>
    <w:rsid w:val="00631281"/>
    <w:pPr>
      <w:spacing w:after="200" w:line="276" w:lineRule="auto"/>
    </w:pPr>
    <w:rPr>
      <w:rFonts w:ascii="Arial" w:eastAsiaTheme="minorHAnsi" w:hAnsi="Arial"/>
    </w:rPr>
  </w:style>
  <w:style w:type="paragraph" w:customStyle="1" w:styleId="7967C7BB5CA445679FBCA95BEDF4B35A20">
    <w:name w:val="7967C7BB5CA445679FBCA95BEDF4B35A20"/>
    <w:rsid w:val="00631281"/>
    <w:pPr>
      <w:spacing w:after="200" w:line="276" w:lineRule="auto"/>
    </w:pPr>
    <w:rPr>
      <w:rFonts w:ascii="Arial" w:eastAsiaTheme="minorHAnsi" w:hAnsi="Arial"/>
    </w:rPr>
  </w:style>
  <w:style w:type="paragraph" w:customStyle="1" w:styleId="7C651DCB27F54EDFB435E06A147BF49A20">
    <w:name w:val="7C651DCB27F54EDFB435E06A147BF49A20"/>
    <w:rsid w:val="00631281"/>
    <w:pPr>
      <w:spacing w:after="200" w:line="276" w:lineRule="auto"/>
    </w:pPr>
    <w:rPr>
      <w:rFonts w:ascii="Arial" w:eastAsiaTheme="minorHAnsi" w:hAnsi="Arial"/>
    </w:rPr>
  </w:style>
  <w:style w:type="paragraph" w:customStyle="1" w:styleId="18B7D4CBFD314218B311960938E2DD6613">
    <w:name w:val="18B7D4CBFD314218B311960938E2DD6613"/>
    <w:rsid w:val="00631281"/>
    <w:pPr>
      <w:spacing w:after="200" w:line="276" w:lineRule="auto"/>
    </w:pPr>
    <w:rPr>
      <w:rFonts w:ascii="Arial" w:eastAsiaTheme="minorHAnsi" w:hAnsi="Arial"/>
    </w:rPr>
  </w:style>
  <w:style w:type="paragraph" w:customStyle="1" w:styleId="DC85C06B6F1C4681A5908DAC774ED4E813">
    <w:name w:val="DC85C06B6F1C4681A5908DAC774ED4E813"/>
    <w:rsid w:val="00631281"/>
    <w:pPr>
      <w:spacing w:after="200" w:line="276" w:lineRule="auto"/>
    </w:pPr>
    <w:rPr>
      <w:rFonts w:ascii="Arial" w:eastAsiaTheme="minorHAnsi" w:hAnsi="Arial"/>
    </w:rPr>
  </w:style>
  <w:style w:type="paragraph" w:customStyle="1" w:styleId="942C7CBE2B504B059502EADF7C26B03913">
    <w:name w:val="942C7CBE2B504B059502EADF7C26B03913"/>
    <w:rsid w:val="00631281"/>
    <w:pPr>
      <w:spacing w:after="200" w:line="276" w:lineRule="auto"/>
    </w:pPr>
    <w:rPr>
      <w:rFonts w:ascii="Arial" w:eastAsiaTheme="minorHAnsi" w:hAnsi="Arial"/>
    </w:rPr>
  </w:style>
  <w:style w:type="paragraph" w:customStyle="1" w:styleId="EA8FF40F10EC4076A7C1D4C70512C1DB13">
    <w:name w:val="EA8FF40F10EC4076A7C1D4C70512C1DB13"/>
    <w:rsid w:val="00631281"/>
    <w:pPr>
      <w:spacing w:after="200" w:line="276" w:lineRule="auto"/>
    </w:pPr>
    <w:rPr>
      <w:rFonts w:ascii="Arial" w:eastAsiaTheme="minorHAnsi" w:hAnsi="Arial"/>
    </w:rPr>
  </w:style>
  <w:style w:type="paragraph" w:customStyle="1" w:styleId="91480432AB7E4DE39F2FACF3A4931B6F11">
    <w:name w:val="91480432AB7E4DE39F2FACF3A4931B6F11"/>
    <w:rsid w:val="00631281"/>
    <w:pPr>
      <w:spacing w:after="200" w:line="276" w:lineRule="auto"/>
    </w:pPr>
    <w:rPr>
      <w:rFonts w:ascii="Arial" w:eastAsiaTheme="minorHAnsi" w:hAnsi="Arial"/>
    </w:rPr>
  </w:style>
  <w:style w:type="paragraph" w:customStyle="1" w:styleId="03C85B8BEBFD407E86C08BF9A905790E11">
    <w:name w:val="03C85B8BEBFD407E86C08BF9A905790E11"/>
    <w:rsid w:val="00631281"/>
    <w:pPr>
      <w:spacing w:after="200" w:line="276" w:lineRule="auto"/>
    </w:pPr>
    <w:rPr>
      <w:rFonts w:ascii="Arial" w:eastAsiaTheme="minorHAnsi" w:hAnsi="Arial"/>
    </w:rPr>
  </w:style>
  <w:style w:type="paragraph" w:customStyle="1" w:styleId="C315184767EA41508223245AEFB4EEF611">
    <w:name w:val="C315184767EA41508223245AEFB4EEF611"/>
    <w:rsid w:val="00631281"/>
    <w:pPr>
      <w:spacing w:after="200" w:line="276" w:lineRule="auto"/>
    </w:pPr>
    <w:rPr>
      <w:rFonts w:ascii="Arial" w:eastAsiaTheme="minorHAnsi" w:hAnsi="Arial"/>
    </w:rPr>
  </w:style>
  <w:style w:type="paragraph" w:customStyle="1" w:styleId="489388273745491C95D46BE5ECC4FEB23">
    <w:name w:val="489388273745491C95D46BE5ECC4FEB23"/>
    <w:rsid w:val="00631281"/>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5A5333B9F75421B8B72392BF705C2A73">
    <w:name w:val="C5A5333B9F75421B8B72392BF705C2A73"/>
    <w:rsid w:val="00631281"/>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F7D58ED47D4340B08FA34468A4A4ED4B3">
    <w:name w:val="F7D58ED47D4340B08FA34468A4A4ED4B3"/>
    <w:rsid w:val="00631281"/>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88184F8CBD44E789B59FAB0C55F9A8C8">
    <w:name w:val="088184F8CBD44E789B59FAB0C55F9A8C8"/>
    <w:rsid w:val="00631281"/>
    <w:pPr>
      <w:numPr>
        <w:ilvl w:val="2"/>
        <w:numId w:val="4"/>
      </w:numPr>
      <w:spacing w:after="200" w:line="276" w:lineRule="auto"/>
      <w:ind w:left="1224" w:hanging="504"/>
    </w:pPr>
    <w:rPr>
      <w:rFonts w:ascii="Arial" w:eastAsiaTheme="minorHAnsi" w:hAnsi="Arial"/>
      <w:color w:val="000000" w:themeColor="text1"/>
      <w:sz w:val="24"/>
    </w:rPr>
  </w:style>
  <w:style w:type="paragraph" w:customStyle="1" w:styleId="FEFEAF6EA6A1450DA11FBE7BC2922F892">
    <w:name w:val="FEFEAF6EA6A1450DA11FBE7BC2922F892"/>
    <w:rsid w:val="00631281"/>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761ED802474453DB10D85822F18693A13">
    <w:name w:val="0761ED802474453DB10D85822F18693A13"/>
    <w:rsid w:val="00631281"/>
    <w:pPr>
      <w:spacing w:after="200" w:line="276" w:lineRule="auto"/>
    </w:pPr>
    <w:rPr>
      <w:rFonts w:ascii="Arial" w:eastAsiaTheme="minorHAnsi" w:hAnsi="Arial"/>
    </w:rPr>
  </w:style>
  <w:style w:type="paragraph" w:customStyle="1" w:styleId="0701BBAAF58A41358D79F5C628BB012632">
    <w:name w:val="0701BBAAF58A41358D79F5C628BB012632"/>
    <w:rsid w:val="00631281"/>
    <w:pPr>
      <w:spacing w:after="200" w:line="276" w:lineRule="auto"/>
    </w:pPr>
    <w:rPr>
      <w:rFonts w:ascii="Arial" w:eastAsiaTheme="minorHAnsi" w:hAnsi="Arial"/>
    </w:rPr>
  </w:style>
  <w:style w:type="paragraph" w:customStyle="1" w:styleId="3BA3185E0E074742B5194A1740ECDC7D32">
    <w:name w:val="3BA3185E0E074742B5194A1740ECDC7D32"/>
    <w:rsid w:val="00631281"/>
    <w:pPr>
      <w:spacing w:after="200" w:line="276" w:lineRule="auto"/>
    </w:pPr>
    <w:rPr>
      <w:rFonts w:ascii="Arial" w:eastAsiaTheme="minorHAnsi" w:hAnsi="Arial"/>
    </w:rPr>
  </w:style>
  <w:style w:type="paragraph" w:customStyle="1" w:styleId="A86385F289FB404D82488A56516C57DE32">
    <w:name w:val="A86385F289FB404D82488A56516C57DE32"/>
    <w:rsid w:val="00631281"/>
    <w:pPr>
      <w:spacing w:after="200" w:line="276" w:lineRule="auto"/>
    </w:pPr>
    <w:rPr>
      <w:rFonts w:ascii="Arial" w:eastAsiaTheme="minorHAnsi" w:hAnsi="Arial"/>
    </w:rPr>
  </w:style>
  <w:style w:type="paragraph" w:customStyle="1" w:styleId="551EE92CD686466D8B5EE907BFEC9B1A32">
    <w:name w:val="551EE92CD686466D8B5EE907BFEC9B1A32"/>
    <w:rsid w:val="00631281"/>
    <w:pPr>
      <w:spacing w:after="200" w:line="276" w:lineRule="auto"/>
    </w:pPr>
    <w:rPr>
      <w:rFonts w:ascii="Arial" w:eastAsiaTheme="minorHAnsi" w:hAnsi="Arial"/>
    </w:rPr>
  </w:style>
  <w:style w:type="paragraph" w:customStyle="1" w:styleId="24147482CD6848349D3C25EAF280CA4831">
    <w:name w:val="24147482CD6848349D3C25EAF280CA4831"/>
    <w:rsid w:val="00631281"/>
    <w:pPr>
      <w:spacing w:after="200" w:line="276" w:lineRule="auto"/>
    </w:pPr>
    <w:rPr>
      <w:rFonts w:ascii="Arial" w:eastAsiaTheme="minorHAnsi" w:hAnsi="Arial"/>
    </w:rPr>
  </w:style>
  <w:style w:type="paragraph" w:customStyle="1" w:styleId="E905873811FB4DA9936586F86579B6C131">
    <w:name w:val="E905873811FB4DA9936586F86579B6C131"/>
    <w:rsid w:val="00631281"/>
    <w:pPr>
      <w:spacing w:after="200" w:line="276" w:lineRule="auto"/>
    </w:pPr>
    <w:rPr>
      <w:rFonts w:ascii="Arial" w:eastAsiaTheme="minorHAnsi" w:hAnsi="Arial"/>
    </w:rPr>
  </w:style>
  <w:style w:type="paragraph" w:customStyle="1" w:styleId="F9DD39F50C0143F0887F1A0A9E6A2D7131">
    <w:name w:val="F9DD39F50C0143F0887F1A0A9E6A2D7131"/>
    <w:rsid w:val="00631281"/>
    <w:pPr>
      <w:spacing w:after="200" w:line="276" w:lineRule="auto"/>
    </w:pPr>
    <w:rPr>
      <w:rFonts w:ascii="Arial" w:eastAsiaTheme="minorHAnsi" w:hAnsi="Arial"/>
    </w:rPr>
  </w:style>
  <w:style w:type="paragraph" w:customStyle="1" w:styleId="D6C0B2785DE14301B7B321DAE5F844082">
    <w:name w:val="D6C0B2785DE14301B7B321DAE5F844082"/>
    <w:rsid w:val="00631281"/>
    <w:pPr>
      <w:spacing w:after="200" w:line="276" w:lineRule="auto"/>
    </w:pPr>
    <w:rPr>
      <w:rFonts w:ascii="Arial" w:eastAsiaTheme="minorHAnsi" w:hAnsi="Arial"/>
    </w:rPr>
  </w:style>
  <w:style w:type="paragraph" w:customStyle="1" w:styleId="ADF65CDE7B084B91B5DD68D775C6A23731">
    <w:name w:val="ADF65CDE7B084B91B5DD68D775C6A23731"/>
    <w:rsid w:val="00631281"/>
    <w:pPr>
      <w:spacing w:after="200" w:line="276" w:lineRule="auto"/>
    </w:pPr>
    <w:rPr>
      <w:rFonts w:ascii="Arial" w:eastAsiaTheme="minorHAnsi" w:hAnsi="Arial"/>
    </w:rPr>
  </w:style>
  <w:style w:type="paragraph" w:customStyle="1" w:styleId="35610FB38FBE4B87B9D700B764B5DDD131">
    <w:name w:val="35610FB38FBE4B87B9D700B764B5DDD131"/>
    <w:rsid w:val="00631281"/>
    <w:pPr>
      <w:spacing w:after="200" w:line="276" w:lineRule="auto"/>
    </w:pPr>
    <w:rPr>
      <w:rFonts w:ascii="Arial" w:eastAsiaTheme="minorHAnsi" w:hAnsi="Arial"/>
    </w:rPr>
  </w:style>
  <w:style w:type="paragraph" w:customStyle="1" w:styleId="BF747868AC4F40D5AF4155184961C56532">
    <w:name w:val="BF747868AC4F40D5AF4155184961C56532"/>
    <w:rsid w:val="00D64869"/>
    <w:pPr>
      <w:spacing w:after="200" w:line="276" w:lineRule="auto"/>
    </w:pPr>
    <w:rPr>
      <w:rFonts w:ascii="Arial" w:eastAsiaTheme="minorHAnsi" w:hAnsi="Arial"/>
    </w:rPr>
  </w:style>
  <w:style w:type="paragraph" w:customStyle="1" w:styleId="1BDB50AE78D6404489DF0BA17BCC914132">
    <w:name w:val="1BDB50AE78D6404489DF0BA17BCC914132"/>
    <w:rsid w:val="00D64869"/>
    <w:pPr>
      <w:spacing w:after="200" w:line="276" w:lineRule="auto"/>
    </w:pPr>
    <w:rPr>
      <w:rFonts w:ascii="Arial" w:eastAsiaTheme="minorHAnsi" w:hAnsi="Arial"/>
    </w:rPr>
  </w:style>
  <w:style w:type="paragraph" w:customStyle="1" w:styleId="26979BC502614758858BE7A49A6347F033">
    <w:name w:val="26979BC502614758858BE7A49A6347F033"/>
    <w:rsid w:val="00D64869"/>
    <w:pPr>
      <w:spacing w:after="200" w:line="276" w:lineRule="auto"/>
    </w:pPr>
    <w:rPr>
      <w:rFonts w:ascii="Arial" w:eastAsiaTheme="minorHAnsi" w:hAnsi="Arial"/>
    </w:rPr>
  </w:style>
  <w:style w:type="paragraph" w:customStyle="1" w:styleId="9987FA50F2474748981FF3A33097181D12">
    <w:name w:val="9987FA50F2474748981FF3A33097181D12"/>
    <w:rsid w:val="00D64869"/>
    <w:pPr>
      <w:spacing w:after="200" w:line="276" w:lineRule="auto"/>
    </w:pPr>
    <w:rPr>
      <w:rFonts w:ascii="Arial" w:eastAsiaTheme="minorHAnsi" w:hAnsi="Arial"/>
    </w:rPr>
  </w:style>
  <w:style w:type="paragraph" w:customStyle="1" w:styleId="3EEFE940CEB94416B813F8990FA328DA14">
    <w:name w:val="3EEFE940CEB94416B813F8990FA328DA14"/>
    <w:rsid w:val="00D64869"/>
    <w:pPr>
      <w:spacing w:after="200" w:line="276" w:lineRule="auto"/>
    </w:pPr>
    <w:rPr>
      <w:rFonts w:ascii="Arial" w:eastAsiaTheme="minorHAnsi" w:hAnsi="Arial"/>
    </w:rPr>
  </w:style>
  <w:style w:type="paragraph" w:customStyle="1" w:styleId="7967C7BB5CA445679FBCA95BEDF4B35A21">
    <w:name w:val="7967C7BB5CA445679FBCA95BEDF4B35A21"/>
    <w:rsid w:val="00D64869"/>
    <w:pPr>
      <w:spacing w:after="200" w:line="276" w:lineRule="auto"/>
    </w:pPr>
    <w:rPr>
      <w:rFonts w:ascii="Arial" w:eastAsiaTheme="minorHAnsi" w:hAnsi="Arial"/>
    </w:rPr>
  </w:style>
  <w:style w:type="paragraph" w:customStyle="1" w:styleId="7C651DCB27F54EDFB435E06A147BF49A21">
    <w:name w:val="7C651DCB27F54EDFB435E06A147BF49A21"/>
    <w:rsid w:val="00D64869"/>
    <w:pPr>
      <w:spacing w:after="200" w:line="276" w:lineRule="auto"/>
    </w:pPr>
    <w:rPr>
      <w:rFonts w:ascii="Arial" w:eastAsiaTheme="minorHAnsi" w:hAnsi="Arial"/>
    </w:rPr>
  </w:style>
  <w:style w:type="paragraph" w:customStyle="1" w:styleId="18B7D4CBFD314218B311960938E2DD6614">
    <w:name w:val="18B7D4CBFD314218B311960938E2DD6614"/>
    <w:rsid w:val="00D64869"/>
    <w:pPr>
      <w:spacing w:after="200" w:line="276" w:lineRule="auto"/>
    </w:pPr>
    <w:rPr>
      <w:rFonts w:ascii="Arial" w:eastAsiaTheme="minorHAnsi" w:hAnsi="Arial"/>
    </w:rPr>
  </w:style>
  <w:style w:type="paragraph" w:customStyle="1" w:styleId="DC85C06B6F1C4681A5908DAC774ED4E814">
    <w:name w:val="DC85C06B6F1C4681A5908DAC774ED4E814"/>
    <w:rsid w:val="00D64869"/>
    <w:pPr>
      <w:spacing w:after="200" w:line="276" w:lineRule="auto"/>
    </w:pPr>
    <w:rPr>
      <w:rFonts w:ascii="Arial" w:eastAsiaTheme="minorHAnsi" w:hAnsi="Arial"/>
    </w:rPr>
  </w:style>
  <w:style w:type="paragraph" w:customStyle="1" w:styleId="942C7CBE2B504B059502EADF7C26B03914">
    <w:name w:val="942C7CBE2B504B059502EADF7C26B03914"/>
    <w:rsid w:val="00D64869"/>
    <w:pPr>
      <w:spacing w:after="200" w:line="276" w:lineRule="auto"/>
    </w:pPr>
    <w:rPr>
      <w:rFonts w:ascii="Arial" w:eastAsiaTheme="minorHAnsi" w:hAnsi="Arial"/>
    </w:rPr>
  </w:style>
  <w:style w:type="paragraph" w:customStyle="1" w:styleId="EA8FF40F10EC4076A7C1D4C70512C1DB14">
    <w:name w:val="EA8FF40F10EC4076A7C1D4C70512C1DB14"/>
    <w:rsid w:val="00D64869"/>
    <w:pPr>
      <w:spacing w:after="200" w:line="276" w:lineRule="auto"/>
    </w:pPr>
    <w:rPr>
      <w:rFonts w:ascii="Arial" w:eastAsiaTheme="minorHAnsi" w:hAnsi="Arial"/>
    </w:rPr>
  </w:style>
  <w:style w:type="paragraph" w:customStyle="1" w:styleId="91480432AB7E4DE39F2FACF3A4931B6F12">
    <w:name w:val="91480432AB7E4DE39F2FACF3A4931B6F12"/>
    <w:rsid w:val="00D64869"/>
    <w:pPr>
      <w:spacing w:after="200" w:line="276" w:lineRule="auto"/>
    </w:pPr>
    <w:rPr>
      <w:rFonts w:ascii="Arial" w:eastAsiaTheme="minorHAnsi" w:hAnsi="Arial"/>
    </w:rPr>
  </w:style>
  <w:style w:type="paragraph" w:customStyle="1" w:styleId="03C85B8BEBFD407E86C08BF9A905790E12">
    <w:name w:val="03C85B8BEBFD407E86C08BF9A905790E12"/>
    <w:rsid w:val="00D64869"/>
    <w:pPr>
      <w:spacing w:after="200" w:line="276" w:lineRule="auto"/>
    </w:pPr>
    <w:rPr>
      <w:rFonts w:ascii="Arial" w:eastAsiaTheme="minorHAnsi" w:hAnsi="Arial"/>
    </w:rPr>
  </w:style>
  <w:style w:type="paragraph" w:customStyle="1" w:styleId="C315184767EA41508223245AEFB4EEF612">
    <w:name w:val="C315184767EA41508223245AEFB4EEF612"/>
    <w:rsid w:val="00D64869"/>
    <w:pPr>
      <w:spacing w:after="200" w:line="276" w:lineRule="auto"/>
    </w:pPr>
    <w:rPr>
      <w:rFonts w:ascii="Arial" w:eastAsiaTheme="minorHAnsi" w:hAnsi="Arial"/>
    </w:rPr>
  </w:style>
  <w:style w:type="paragraph" w:customStyle="1" w:styleId="489388273745491C95D46BE5ECC4FEB24">
    <w:name w:val="489388273745491C95D46BE5ECC4FEB24"/>
    <w:rsid w:val="00D64869"/>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5A5333B9F75421B8B72392BF705C2A74">
    <w:name w:val="C5A5333B9F75421B8B72392BF705C2A74"/>
    <w:rsid w:val="00D64869"/>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F7D58ED47D4340B08FA34468A4A4ED4B4">
    <w:name w:val="F7D58ED47D4340B08FA34468A4A4ED4B4"/>
    <w:rsid w:val="00D64869"/>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88184F8CBD44E789B59FAB0C55F9A8C9">
    <w:name w:val="088184F8CBD44E789B59FAB0C55F9A8C9"/>
    <w:rsid w:val="00D64869"/>
    <w:pPr>
      <w:numPr>
        <w:ilvl w:val="2"/>
        <w:numId w:val="5"/>
      </w:numPr>
      <w:spacing w:after="200" w:line="276" w:lineRule="auto"/>
      <w:ind w:left="1224" w:hanging="504"/>
    </w:pPr>
    <w:rPr>
      <w:rFonts w:ascii="Arial" w:eastAsiaTheme="minorHAnsi" w:hAnsi="Arial"/>
      <w:color w:val="000000" w:themeColor="text1"/>
      <w:sz w:val="24"/>
    </w:rPr>
  </w:style>
  <w:style w:type="paragraph" w:customStyle="1" w:styleId="FEFEAF6EA6A1450DA11FBE7BC2922F893">
    <w:name w:val="FEFEAF6EA6A1450DA11FBE7BC2922F893"/>
    <w:rsid w:val="00D64869"/>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761ED802474453DB10D85822F18693A14">
    <w:name w:val="0761ED802474453DB10D85822F18693A14"/>
    <w:rsid w:val="00D64869"/>
    <w:pPr>
      <w:spacing w:after="200" w:line="276" w:lineRule="auto"/>
    </w:pPr>
    <w:rPr>
      <w:rFonts w:ascii="Arial" w:eastAsiaTheme="minorHAnsi" w:hAnsi="Arial"/>
    </w:rPr>
  </w:style>
  <w:style w:type="paragraph" w:customStyle="1" w:styleId="0701BBAAF58A41358D79F5C628BB012633">
    <w:name w:val="0701BBAAF58A41358D79F5C628BB012633"/>
    <w:rsid w:val="00D64869"/>
    <w:pPr>
      <w:spacing w:after="200" w:line="276" w:lineRule="auto"/>
    </w:pPr>
    <w:rPr>
      <w:rFonts w:ascii="Arial" w:eastAsiaTheme="minorHAnsi" w:hAnsi="Arial"/>
    </w:rPr>
  </w:style>
  <w:style w:type="paragraph" w:customStyle="1" w:styleId="3BA3185E0E074742B5194A1740ECDC7D33">
    <w:name w:val="3BA3185E0E074742B5194A1740ECDC7D33"/>
    <w:rsid w:val="00D64869"/>
    <w:pPr>
      <w:spacing w:after="200" w:line="276" w:lineRule="auto"/>
    </w:pPr>
    <w:rPr>
      <w:rFonts w:ascii="Arial" w:eastAsiaTheme="minorHAnsi" w:hAnsi="Arial"/>
    </w:rPr>
  </w:style>
  <w:style w:type="paragraph" w:customStyle="1" w:styleId="A86385F289FB404D82488A56516C57DE33">
    <w:name w:val="A86385F289FB404D82488A56516C57DE33"/>
    <w:rsid w:val="00D64869"/>
    <w:pPr>
      <w:spacing w:after="200" w:line="276" w:lineRule="auto"/>
    </w:pPr>
    <w:rPr>
      <w:rFonts w:ascii="Arial" w:eastAsiaTheme="minorHAnsi" w:hAnsi="Arial"/>
    </w:rPr>
  </w:style>
  <w:style w:type="paragraph" w:customStyle="1" w:styleId="551EE92CD686466D8B5EE907BFEC9B1A33">
    <w:name w:val="551EE92CD686466D8B5EE907BFEC9B1A33"/>
    <w:rsid w:val="00D64869"/>
    <w:pPr>
      <w:spacing w:after="200" w:line="276" w:lineRule="auto"/>
    </w:pPr>
    <w:rPr>
      <w:rFonts w:ascii="Arial" w:eastAsiaTheme="minorHAnsi" w:hAnsi="Arial"/>
    </w:rPr>
  </w:style>
  <w:style w:type="paragraph" w:customStyle="1" w:styleId="24147482CD6848349D3C25EAF280CA4832">
    <w:name w:val="24147482CD6848349D3C25EAF280CA4832"/>
    <w:rsid w:val="00D64869"/>
    <w:pPr>
      <w:spacing w:after="200" w:line="276" w:lineRule="auto"/>
    </w:pPr>
    <w:rPr>
      <w:rFonts w:ascii="Arial" w:eastAsiaTheme="minorHAnsi" w:hAnsi="Arial"/>
    </w:rPr>
  </w:style>
  <w:style w:type="paragraph" w:customStyle="1" w:styleId="E905873811FB4DA9936586F86579B6C132">
    <w:name w:val="E905873811FB4DA9936586F86579B6C132"/>
    <w:rsid w:val="00D64869"/>
    <w:pPr>
      <w:spacing w:after="200" w:line="276" w:lineRule="auto"/>
    </w:pPr>
    <w:rPr>
      <w:rFonts w:ascii="Arial" w:eastAsiaTheme="minorHAnsi" w:hAnsi="Arial"/>
    </w:rPr>
  </w:style>
  <w:style w:type="paragraph" w:customStyle="1" w:styleId="F9DD39F50C0143F0887F1A0A9E6A2D7132">
    <w:name w:val="F9DD39F50C0143F0887F1A0A9E6A2D7132"/>
    <w:rsid w:val="00D64869"/>
    <w:pPr>
      <w:spacing w:after="200" w:line="276" w:lineRule="auto"/>
    </w:pPr>
    <w:rPr>
      <w:rFonts w:ascii="Arial" w:eastAsiaTheme="minorHAnsi" w:hAnsi="Arial"/>
    </w:rPr>
  </w:style>
  <w:style w:type="paragraph" w:customStyle="1" w:styleId="D6C0B2785DE14301B7B321DAE5F844083">
    <w:name w:val="D6C0B2785DE14301B7B321DAE5F844083"/>
    <w:rsid w:val="00D64869"/>
    <w:pPr>
      <w:spacing w:after="200" w:line="276" w:lineRule="auto"/>
    </w:pPr>
    <w:rPr>
      <w:rFonts w:ascii="Arial" w:eastAsiaTheme="minorHAnsi" w:hAnsi="Arial"/>
    </w:rPr>
  </w:style>
  <w:style w:type="paragraph" w:customStyle="1" w:styleId="ADF65CDE7B084B91B5DD68D775C6A23732">
    <w:name w:val="ADF65CDE7B084B91B5DD68D775C6A23732"/>
    <w:rsid w:val="00D64869"/>
    <w:pPr>
      <w:spacing w:after="200" w:line="276" w:lineRule="auto"/>
    </w:pPr>
    <w:rPr>
      <w:rFonts w:ascii="Arial" w:eastAsiaTheme="minorHAnsi" w:hAnsi="Arial"/>
    </w:rPr>
  </w:style>
  <w:style w:type="paragraph" w:customStyle="1" w:styleId="35610FB38FBE4B87B9D700B764B5DDD132">
    <w:name w:val="35610FB38FBE4B87B9D700B764B5DDD132"/>
    <w:rsid w:val="00D64869"/>
    <w:pPr>
      <w:spacing w:after="200" w:line="276" w:lineRule="auto"/>
    </w:pPr>
    <w:rPr>
      <w:rFonts w:ascii="Arial" w:eastAsiaTheme="minorHAnsi" w:hAnsi="Arial"/>
    </w:rPr>
  </w:style>
  <w:style w:type="paragraph" w:customStyle="1" w:styleId="BF747868AC4F40D5AF4155184961C56533">
    <w:name w:val="BF747868AC4F40D5AF4155184961C56533"/>
    <w:rsid w:val="00D64869"/>
    <w:pPr>
      <w:spacing w:after="200" w:line="276" w:lineRule="auto"/>
    </w:pPr>
    <w:rPr>
      <w:rFonts w:ascii="Arial" w:eastAsiaTheme="minorHAnsi" w:hAnsi="Arial"/>
    </w:rPr>
  </w:style>
  <w:style w:type="paragraph" w:customStyle="1" w:styleId="1BDB50AE78D6404489DF0BA17BCC914133">
    <w:name w:val="1BDB50AE78D6404489DF0BA17BCC914133"/>
    <w:rsid w:val="00D64869"/>
    <w:pPr>
      <w:spacing w:after="200" w:line="276" w:lineRule="auto"/>
    </w:pPr>
    <w:rPr>
      <w:rFonts w:ascii="Arial" w:eastAsiaTheme="minorHAnsi" w:hAnsi="Arial"/>
    </w:rPr>
  </w:style>
  <w:style w:type="paragraph" w:customStyle="1" w:styleId="26979BC502614758858BE7A49A6347F034">
    <w:name w:val="26979BC502614758858BE7A49A6347F034"/>
    <w:rsid w:val="00D64869"/>
    <w:pPr>
      <w:spacing w:after="200" w:line="276" w:lineRule="auto"/>
    </w:pPr>
    <w:rPr>
      <w:rFonts w:ascii="Arial" w:eastAsiaTheme="minorHAnsi" w:hAnsi="Arial"/>
    </w:rPr>
  </w:style>
  <w:style w:type="paragraph" w:customStyle="1" w:styleId="9987FA50F2474748981FF3A33097181D13">
    <w:name w:val="9987FA50F2474748981FF3A33097181D13"/>
    <w:rsid w:val="00D64869"/>
    <w:pPr>
      <w:spacing w:after="200" w:line="276" w:lineRule="auto"/>
    </w:pPr>
    <w:rPr>
      <w:rFonts w:ascii="Arial" w:eastAsiaTheme="minorHAnsi" w:hAnsi="Arial"/>
    </w:rPr>
  </w:style>
  <w:style w:type="paragraph" w:customStyle="1" w:styleId="3EEFE940CEB94416B813F8990FA328DA15">
    <w:name w:val="3EEFE940CEB94416B813F8990FA328DA15"/>
    <w:rsid w:val="00D64869"/>
    <w:pPr>
      <w:spacing w:after="200" w:line="276" w:lineRule="auto"/>
    </w:pPr>
    <w:rPr>
      <w:rFonts w:ascii="Arial" w:eastAsiaTheme="minorHAnsi" w:hAnsi="Arial"/>
    </w:rPr>
  </w:style>
  <w:style w:type="paragraph" w:customStyle="1" w:styleId="7967C7BB5CA445679FBCA95BEDF4B35A22">
    <w:name w:val="7967C7BB5CA445679FBCA95BEDF4B35A22"/>
    <w:rsid w:val="00D64869"/>
    <w:pPr>
      <w:spacing w:after="200" w:line="276" w:lineRule="auto"/>
    </w:pPr>
    <w:rPr>
      <w:rFonts w:ascii="Arial" w:eastAsiaTheme="minorHAnsi" w:hAnsi="Arial"/>
    </w:rPr>
  </w:style>
  <w:style w:type="paragraph" w:customStyle="1" w:styleId="8C44E325FEFA4D078A6682C1C73DABB7">
    <w:name w:val="8C44E325FEFA4D078A6682C1C73DABB7"/>
    <w:rsid w:val="00D64869"/>
    <w:pPr>
      <w:spacing w:after="200" w:line="276" w:lineRule="auto"/>
    </w:pPr>
    <w:rPr>
      <w:rFonts w:ascii="Arial" w:eastAsiaTheme="minorHAnsi" w:hAnsi="Arial"/>
    </w:rPr>
  </w:style>
  <w:style w:type="paragraph" w:customStyle="1" w:styleId="7C651DCB27F54EDFB435E06A147BF49A22">
    <w:name w:val="7C651DCB27F54EDFB435E06A147BF49A22"/>
    <w:rsid w:val="00D64869"/>
    <w:pPr>
      <w:spacing w:after="200" w:line="276" w:lineRule="auto"/>
    </w:pPr>
    <w:rPr>
      <w:rFonts w:ascii="Arial" w:eastAsiaTheme="minorHAnsi" w:hAnsi="Arial"/>
    </w:rPr>
  </w:style>
  <w:style w:type="paragraph" w:customStyle="1" w:styleId="18B7D4CBFD314218B311960938E2DD6615">
    <w:name w:val="18B7D4CBFD314218B311960938E2DD6615"/>
    <w:rsid w:val="00D64869"/>
    <w:pPr>
      <w:spacing w:after="200" w:line="276" w:lineRule="auto"/>
    </w:pPr>
    <w:rPr>
      <w:rFonts w:ascii="Arial" w:eastAsiaTheme="minorHAnsi" w:hAnsi="Arial"/>
    </w:rPr>
  </w:style>
  <w:style w:type="paragraph" w:customStyle="1" w:styleId="DC85C06B6F1C4681A5908DAC774ED4E815">
    <w:name w:val="DC85C06B6F1C4681A5908DAC774ED4E815"/>
    <w:rsid w:val="00D64869"/>
    <w:pPr>
      <w:spacing w:after="200" w:line="276" w:lineRule="auto"/>
    </w:pPr>
    <w:rPr>
      <w:rFonts w:ascii="Arial" w:eastAsiaTheme="minorHAnsi" w:hAnsi="Arial"/>
    </w:rPr>
  </w:style>
  <w:style w:type="paragraph" w:customStyle="1" w:styleId="942C7CBE2B504B059502EADF7C26B03915">
    <w:name w:val="942C7CBE2B504B059502EADF7C26B03915"/>
    <w:rsid w:val="00D64869"/>
    <w:pPr>
      <w:spacing w:after="200" w:line="276" w:lineRule="auto"/>
    </w:pPr>
    <w:rPr>
      <w:rFonts w:ascii="Arial" w:eastAsiaTheme="minorHAnsi" w:hAnsi="Arial"/>
    </w:rPr>
  </w:style>
  <w:style w:type="paragraph" w:customStyle="1" w:styleId="EA8FF40F10EC4076A7C1D4C70512C1DB15">
    <w:name w:val="EA8FF40F10EC4076A7C1D4C70512C1DB15"/>
    <w:rsid w:val="00D64869"/>
    <w:pPr>
      <w:spacing w:after="200" w:line="276" w:lineRule="auto"/>
    </w:pPr>
    <w:rPr>
      <w:rFonts w:ascii="Arial" w:eastAsiaTheme="minorHAnsi" w:hAnsi="Arial"/>
    </w:rPr>
  </w:style>
  <w:style w:type="paragraph" w:customStyle="1" w:styleId="91480432AB7E4DE39F2FACF3A4931B6F13">
    <w:name w:val="91480432AB7E4DE39F2FACF3A4931B6F13"/>
    <w:rsid w:val="00D64869"/>
    <w:pPr>
      <w:spacing w:after="200" w:line="276" w:lineRule="auto"/>
    </w:pPr>
    <w:rPr>
      <w:rFonts w:ascii="Arial" w:eastAsiaTheme="minorHAnsi" w:hAnsi="Arial"/>
    </w:rPr>
  </w:style>
  <w:style w:type="paragraph" w:customStyle="1" w:styleId="03C85B8BEBFD407E86C08BF9A905790E13">
    <w:name w:val="03C85B8BEBFD407E86C08BF9A905790E13"/>
    <w:rsid w:val="00D64869"/>
    <w:pPr>
      <w:spacing w:after="200" w:line="276" w:lineRule="auto"/>
    </w:pPr>
    <w:rPr>
      <w:rFonts w:ascii="Arial" w:eastAsiaTheme="minorHAnsi" w:hAnsi="Arial"/>
    </w:rPr>
  </w:style>
  <w:style w:type="paragraph" w:customStyle="1" w:styleId="C315184767EA41508223245AEFB4EEF613">
    <w:name w:val="C315184767EA41508223245AEFB4EEF613"/>
    <w:rsid w:val="00D64869"/>
    <w:pPr>
      <w:spacing w:after="200" w:line="276" w:lineRule="auto"/>
    </w:pPr>
    <w:rPr>
      <w:rFonts w:ascii="Arial" w:eastAsiaTheme="minorHAnsi" w:hAnsi="Arial"/>
    </w:rPr>
  </w:style>
  <w:style w:type="paragraph" w:customStyle="1" w:styleId="489388273745491C95D46BE5ECC4FEB25">
    <w:name w:val="489388273745491C95D46BE5ECC4FEB25"/>
    <w:rsid w:val="00D64869"/>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5A5333B9F75421B8B72392BF705C2A75">
    <w:name w:val="C5A5333B9F75421B8B72392BF705C2A75"/>
    <w:rsid w:val="00D64869"/>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F7D58ED47D4340B08FA34468A4A4ED4B5">
    <w:name w:val="F7D58ED47D4340B08FA34468A4A4ED4B5"/>
    <w:rsid w:val="00D64869"/>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88184F8CBD44E789B59FAB0C55F9A8C10">
    <w:name w:val="088184F8CBD44E789B59FAB0C55F9A8C10"/>
    <w:rsid w:val="00D64869"/>
    <w:pPr>
      <w:tabs>
        <w:tab w:val="num" w:pos="2160"/>
      </w:tabs>
      <w:spacing w:after="200" w:line="276" w:lineRule="auto"/>
      <w:ind w:left="1224" w:hanging="504"/>
    </w:pPr>
    <w:rPr>
      <w:rFonts w:ascii="Arial" w:eastAsiaTheme="minorHAnsi" w:hAnsi="Arial"/>
      <w:color w:val="000000" w:themeColor="text1"/>
      <w:sz w:val="24"/>
    </w:rPr>
  </w:style>
  <w:style w:type="paragraph" w:customStyle="1" w:styleId="FEFEAF6EA6A1450DA11FBE7BC2922F894">
    <w:name w:val="FEFEAF6EA6A1450DA11FBE7BC2922F894"/>
    <w:rsid w:val="00D64869"/>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761ED802474453DB10D85822F18693A15">
    <w:name w:val="0761ED802474453DB10D85822F18693A15"/>
    <w:rsid w:val="00D64869"/>
    <w:pPr>
      <w:spacing w:after="200" w:line="276" w:lineRule="auto"/>
    </w:pPr>
    <w:rPr>
      <w:rFonts w:ascii="Arial" w:eastAsiaTheme="minorHAnsi" w:hAnsi="Arial"/>
    </w:rPr>
  </w:style>
  <w:style w:type="paragraph" w:customStyle="1" w:styleId="0701BBAAF58A41358D79F5C628BB012634">
    <w:name w:val="0701BBAAF58A41358D79F5C628BB012634"/>
    <w:rsid w:val="00D64869"/>
    <w:pPr>
      <w:spacing w:after="200" w:line="276" w:lineRule="auto"/>
    </w:pPr>
    <w:rPr>
      <w:rFonts w:ascii="Arial" w:eastAsiaTheme="minorHAnsi" w:hAnsi="Arial"/>
    </w:rPr>
  </w:style>
  <w:style w:type="paragraph" w:customStyle="1" w:styleId="3BA3185E0E074742B5194A1740ECDC7D34">
    <w:name w:val="3BA3185E0E074742B5194A1740ECDC7D34"/>
    <w:rsid w:val="00D64869"/>
    <w:pPr>
      <w:spacing w:after="200" w:line="276" w:lineRule="auto"/>
    </w:pPr>
    <w:rPr>
      <w:rFonts w:ascii="Arial" w:eastAsiaTheme="minorHAnsi" w:hAnsi="Arial"/>
    </w:rPr>
  </w:style>
  <w:style w:type="paragraph" w:customStyle="1" w:styleId="A86385F289FB404D82488A56516C57DE34">
    <w:name w:val="A86385F289FB404D82488A56516C57DE34"/>
    <w:rsid w:val="00D64869"/>
    <w:pPr>
      <w:spacing w:after="200" w:line="276" w:lineRule="auto"/>
    </w:pPr>
    <w:rPr>
      <w:rFonts w:ascii="Arial" w:eastAsiaTheme="minorHAnsi" w:hAnsi="Arial"/>
    </w:rPr>
  </w:style>
  <w:style w:type="paragraph" w:customStyle="1" w:styleId="551EE92CD686466D8B5EE907BFEC9B1A34">
    <w:name w:val="551EE92CD686466D8B5EE907BFEC9B1A34"/>
    <w:rsid w:val="00D64869"/>
    <w:pPr>
      <w:spacing w:after="200" w:line="276" w:lineRule="auto"/>
    </w:pPr>
    <w:rPr>
      <w:rFonts w:ascii="Arial" w:eastAsiaTheme="minorHAnsi" w:hAnsi="Arial"/>
    </w:rPr>
  </w:style>
  <w:style w:type="paragraph" w:customStyle="1" w:styleId="24147482CD6848349D3C25EAF280CA4833">
    <w:name w:val="24147482CD6848349D3C25EAF280CA4833"/>
    <w:rsid w:val="00D64869"/>
    <w:pPr>
      <w:spacing w:after="200" w:line="276" w:lineRule="auto"/>
    </w:pPr>
    <w:rPr>
      <w:rFonts w:ascii="Arial" w:eastAsiaTheme="minorHAnsi" w:hAnsi="Arial"/>
    </w:rPr>
  </w:style>
  <w:style w:type="paragraph" w:customStyle="1" w:styleId="E905873811FB4DA9936586F86579B6C133">
    <w:name w:val="E905873811FB4DA9936586F86579B6C133"/>
    <w:rsid w:val="00D64869"/>
    <w:pPr>
      <w:spacing w:after="200" w:line="276" w:lineRule="auto"/>
    </w:pPr>
    <w:rPr>
      <w:rFonts w:ascii="Arial" w:eastAsiaTheme="minorHAnsi" w:hAnsi="Arial"/>
    </w:rPr>
  </w:style>
  <w:style w:type="paragraph" w:customStyle="1" w:styleId="F9DD39F50C0143F0887F1A0A9E6A2D7133">
    <w:name w:val="F9DD39F50C0143F0887F1A0A9E6A2D7133"/>
    <w:rsid w:val="00D64869"/>
    <w:pPr>
      <w:spacing w:after="200" w:line="276" w:lineRule="auto"/>
    </w:pPr>
    <w:rPr>
      <w:rFonts w:ascii="Arial" w:eastAsiaTheme="minorHAnsi" w:hAnsi="Arial"/>
    </w:rPr>
  </w:style>
  <w:style w:type="paragraph" w:customStyle="1" w:styleId="D6C0B2785DE14301B7B321DAE5F844084">
    <w:name w:val="D6C0B2785DE14301B7B321DAE5F844084"/>
    <w:rsid w:val="00D64869"/>
    <w:pPr>
      <w:spacing w:after="200" w:line="276" w:lineRule="auto"/>
    </w:pPr>
    <w:rPr>
      <w:rFonts w:ascii="Arial" w:eastAsiaTheme="minorHAnsi" w:hAnsi="Arial"/>
    </w:rPr>
  </w:style>
  <w:style w:type="paragraph" w:customStyle="1" w:styleId="ADF65CDE7B084B91B5DD68D775C6A23733">
    <w:name w:val="ADF65CDE7B084B91B5DD68D775C6A23733"/>
    <w:rsid w:val="00D64869"/>
    <w:pPr>
      <w:spacing w:after="200" w:line="276" w:lineRule="auto"/>
    </w:pPr>
    <w:rPr>
      <w:rFonts w:ascii="Arial" w:eastAsiaTheme="minorHAnsi" w:hAnsi="Arial"/>
    </w:rPr>
  </w:style>
  <w:style w:type="paragraph" w:customStyle="1" w:styleId="35610FB38FBE4B87B9D700B764B5DDD133">
    <w:name w:val="35610FB38FBE4B87B9D700B764B5DDD133"/>
    <w:rsid w:val="00D64869"/>
    <w:pPr>
      <w:spacing w:after="200" w:line="276" w:lineRule="auto"/>
    </w:pPr>
    <w:rPr>
      <w:rFonts w:ascii="Arial" w:eastAsiaTheme="minorHAnsi" w:hAnsi="Arial"/>
    </w:rPr>
  </w:style>
  <w:style w:type="paragraph" w:customStyle="1" w:styleId="BF747868AC4F40D5AF4155184961C56534">
    <w:name w:val="BF747868AC4F40D5AF4155184961C56534"/>
    <w:rsid w:val="00D64869"/>
    <w:pPr>
      <w:spacing w:after="200" w:line="276" w:lineRule="auto"/>
    </w:pPr>
    <w:rPr>
      <w:rFonts w:ascii="Arial" w:eastAsiaTheme="minorHAnsi" w:hAnsi="Arial"/>
    </w:rPr>
  </w:style>
  <w:style w:type="paragraph" w:customStyle="1" w:styleId="1BDB50AE78D6404489DF0BA17BCC914134">
    <w:name w:val="1BDB50AE78D6404489DF0BA17BCC914134"/>
    <w:rsid w:val="00D64869"/>
    <w:pPr>
      <w:spacing w:after="200" w:line="276" w:lineRule="auto"/>
    </w:pPr>
    <w:rPr>
      <w:rFonts w:ascii="Arial" w:eastAsiaTheme="minorHAnsi" w:hAnsi="Arial"/>
    </w:rPr>
  </w:style>
  <w:style w:type="paragraph" w:customStyle="1" w:styleId="26979BC502614758858BE7A49A6347F035">
    <w:name w:val="26979BC502614758858BE7A49A6347F035"/>
    <w:rsid w:val="00D64869"/>
    <w:pPr>
      <w:spacing w:after="200" w:line="276" w:lineRule="auto"/>
    </w:pPr>
    <w:rPr>
      <w:rFonts w:ascii="Arial" w:eastAsiaTheme="minorHAnsi" w:hAnsi="Arial"/>
    </w:rPr>
  </w:style>
  <w:style w:type="paragraph" w:customStyle="1" w:styleId="9987FA50F2474748981FF3A33097181D14">
    <w:name w:val="9987FA50F2474748981FF3A33097181D14"/>
    <w:rsid w:val="00D64869"/>
    <w:pPr>
      <w:spacing w:after="200" w:line="276" w:lineRule="auto"/>
    </w:pPr>
    <w:rPr>
      <w:rFonts w:ascii="Arial" w:eastAsiaTheme="minorHAnsi" w:hAnsi="Arial"/>
    </w:rPr>
  </w:style>
  <w:style w:type="paragraph" w:customStyle="1" w:styleId="3EEFE940CEB94416B813F8990FA328DA16">
    <w:name w:val="3EEFE940CEB94416B813F8990FA328DA16"/>
    <w:rsid w:val="00D64869"/>
    <w:pPr>
      <w:spacing w:after="200" w:line="276" w:lineRule="auto"/>
    </w:pPr>
    <w:rPr>
      <w:rFonts w:ascii="Arial" w:eastAsiaTheme="minorHAnsi" w:hAnsi="Arial"/>
    </w:rPr>
  </w:style>
  <w:style w:type="paragraph" w:customStyle="1" w:styleId="7967C7BB5CA445679FBCA95BEDF4B35A23">
    <w:name w:val="7967C7BB5CA445679FBCA95BEDF4B35A23"/>
    <w:rsid w:val="00D64869"/>
    <w:pPr>
      <w:spacing w:after="200" w:line="276" w:lineRule="auto"/>
    </w:pPr>
    <w:rPr>
      <w:rFonts w:ascii="Arial" w:eastAsiaTheme="minorHAnsi" w:hAnsi="Arial"/>
    </w:rPr>
  </w:style>
  <w:style w:type="paragraph" w:customStyle="1" w:styleId="A3D2D87513DC4DA69726CEF1CC194F58">
    <w:name w:val="A3D2D87513DC4DA69726CEF1CC194F58"/>
    <w:rsid w:val="00D64869"/>
    <w:pPr>
      <w:spacing w:after="200" w:line="276" w:lineRule="auto"/>
    </w:pPr>
    <w:rPr>
      <w:rFonts w:ascii="Arial" w:eastAsiaTheme="minorHAnsi" w:hAnsi="Arial"/>
    </w:rPr>
  </w:style>
  <w:style w:type="paragraph" w:customStyle="1" w:styleId="7C651DCB27F54EDFB435E06A147BF49A23">
    <w:name w:val="7C651DCB27F54EDFB435E06A147BF49A23"/>
    <w:rsid w:val="00D64869"/>
    <w:pPr>
      <w:spacing w:after="200" w:line="276" w:lineRule="auto"/>
    </w:pPr>
    <w:rPr>
      <w:rFonts w:ascii="Arial" w:eastAsiaTheme="minorHAnsi" w:hAnsi="Arial"/>
    </w:rPr>
  </w:style>
  <w:style w:type="paragraph" w:customStyle="1" w:styleId="18B7D4CBFD314218B311960938E2DD6616">
    <w:name w:val="18B7D4CBFD314218B311960938E2DD6616"/>
    <w:rsid w:val="00D64869"/>
    <w:pPr>
      <w:spacing w:after="200" w:line="276" w:lineRule="auto"/>
    </w:pPr>
    <w:rPr>
      <w:rFonts w:ascii="Arial" w:eastAsiaTheme="minorHAnsi" w:hAnsi="Arial"/>
    </w:rPr>
  </w:style>
  <w:style w:type="paragraph" w:customStyle="1" w:styleId="DC85C06B6F1C4681A5908DAC774ED4E816">
    <w:name w:val="DC85C06B6F1C4681A5908DAC774ED4E816"/>
    <w:rsid w:val="00D64869"/>
    <w:pPr>
      <w:spacing w:after="200" w:line="276" w:lineRule="auto"/>
    </w:pPr>
    <w:rPr>
      <w:rFonts w:ascii="Arial" w:eastAsiaTheme="minorHAnsi" w:hAnsi="Arial"/>
    </w:rPr>
  </w:style>
  <w:style w:type="paragraph" w:customStyle="1" w:styleId="942C7CBE2B504B059502EADF7C26B03916">
    <w:name w:val="942C7CBE2B504B059502EADF7C26B03916"/>
    <w:rsid w:val="00D64869"/>
    <w:pPr>
      <w:spacing w:after="200" w:line="276" w:lineRule="auto"/>
    </w:pPr>
    <w:rPr>
      <w:rFonts w:ascii="Arial" w:eastAsiaTheme="minorHAnsi" w:hAnsi="Arial"/>
    </w:rPr>
  </w:style>
  <w:style w:type="paragraph" w:customStyle="1" w:styleId="EA8FF40F10EC4076A7C1D4C70512C1DB16">
    <w:name w:val="EA8FF40F10EC4076A7C1D4C70512C1DB16"/>
    <w:rsid w:val="00D64869"/>
    <w:pPr>
      <w:spacing w:after="200" w:line="276" w:lineRule="auto"/>
    </w:pPr>
    <w:rPr>
      <w:rFonts w:ascii="Arial" w:eastAsiaTheme="minorHAnsi" w:hAnsi="Arial"/>
    </w:rPr>
  </w:style>
  <w:style w:type="paragraph" w:customStyle="1" w:styleId="91480432AB7E4DE39F2FACF3A4931B6F14">
    <w:name w:val="91480432AB7E4DE39F2FACF3A4931B6F14"/>
    <w:rsid w:val="00D64869"/>
    <w:pPr>
      <w:spacing w:after="200" w:line="276" w:lineRule="auto"/>
    </w:pPr>
    <w:rPr>
      <w:rFonts w:ascii="Arial" w:eastAsiaTheme="minorHAnsi" w:hAnsi="Arial"/>
    </w:rPr>
  </w:style>
  <w:style w:type="paragraph" w:customStyle="1" w:styleId="03C85B8BEBFD407E86C08BF9A905790E14">
    <w:name w:val="03C85B8BEBFD407E86C08BF9A905790E14"/>
    <w:rsid w:val="00D64869"/>
    <w:pPr>
      <w:spacing w:after="200" w:line="276" w:lineRule="auto"/>
    </w:pPr>
    <w:rPr>
      <w:rFonts w:ascii="Arial" w:eastAsiaTheme="minorHAnsi" w:hAnsi="Arial"/>
    </w:rPr>
  </w:style>
  <w:style w:type="paragraph" w:customStyle="1" w:styleId="C315184767EA41508223245AEFB4EEF614">
    <w:name w:val="C315184767EA41508223245AEFB4EEF614"/>
    <w:rsid w:val="00D64869"/>
    <w:pPr>
      <w:spacing w:after="200" w:line="276" w:lineRule="auto"/>
    </w:pPr>
    <w:rPr>
      <w:rFonts w:ascii="Arial" w:eastAsiaTheme="minorHAnsi" w:hAnsi="Arial"/>
    </w:rPr>
  </w:style>
  <w:style w:type="paragraph" w:customStyle="1" w:styleId="489388273745491C95D46BE5ECC4FEB26">
    <w:name w:val="489388273745491C95D46BE5ECC4FEB26"/>
    <w:rsid w:val="00D64869"/>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5A5333B9F75421B8B72392BF705C2A76">
    <w:name w:val="C5A5333B9F75421B8B72392BF705C2A76"/>
    <w:rsid w:val="00D64869"/>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F7D58ED47D4340B08FA34468A4A4ED4B6">
    <w:name w:val="F7D58ED47D4340B08FA34468A4A4ED4B6"/>
    <w:rsid w:val="00D64869"/>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88184F8CBD44E789B59FAB0C55F9A8C11">
    <w:name w:val="088184F8CBD44E789B59FAB0C55F9A8C11"/>
    <w:rsid w:val="00D64869"/>
    <w:pPr>
      <w:tabs>
        <w:tab w:val="num" w:pos="2160"/>
      </w:tabs>
      <w:spacing w:after="200" w:line="276" w:lineRule="auto"/>
      <w:ind w:left="1224" w:hanging="504"/>
    </w:pPr>
    <w:rPr>
      <w:rFonts w:ascii="Arial" w:eastAsiaTheme="minorHAnsi" w:hAnsi="Arial"/>
      <w:color w:val="000000" w:themeColor="text1"/>
      <w:sz w:val="24"/>
    </w:rPr>
  </w:style>
  <w:style w:type="paragraph" w:customStyle="1" w:styleId="FEFEAF6EA6A1450DA11FBE7BC2922F895">
    <w:name w:val="FEFEAF6EA6A1450DA11FBE7BC2922F895"/>
    <w:rsid w:val="00D64869"/>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761ED802474453DB10D85822F18693A16">
    <w:name w:val="0761ED802474453DB10D85822F18693A16"/>
    <w:rsid w:val="00D64869"/>
    <w:pPr>
      <w:spacing w:after="200" w:line="276" w:lineRule="auto"/>
    </w:pPr>
    <w:rPr>
      <w:rFonts w:ascii="Arial" w:eastAsiaTheme="minorHAnsi" w:hAnsi="Arial"/>
    </w:rPr>
  </w:style>
  <w:style w:type="paragraph" w:customStyle="1" w:styleId="0701BBAAF58A41358D79F5C628BB012635">
    <w:name w:val="0701BBAAF58A41358D79F5C628BB012635"/>
    <w:rsid w:val="00D64869"/>
    <w:pPr>
      <w:spacing w:after="200" w:line="276" w:lineRule="auto"/>
    </w:pPr>
    <w:rPr>
      <w:rFonts w:ascii="Arial" w:eastAsiaTheme="minorHAnsi" w:hAnsi="Arial"/>
    </w:rPr>
  </w:style>
  <w:style w:type="paragraph" w:customStyle="1" w:styleId="3BA3185E0E074742B5194A1740ECDC7D35">
    <w:name w:val="3BA3185E0E074742B5194A1740ECDC7D35"/>
    <w:rsid w:val="00D64869"/>
    <w:pPr>
      <w:spacing w:after="200" w:line="276" w:lineRule="auto"/>
    </w:pPr>
    <w:rPr>
      <w:rFonts w:ascii="Arial" w:eastAsiaTheme="minorHAnsi" w:hAnsi="Arial"/>
    </w:rPr>
  </w:style>
  <w:style w:type="paragraph" w:customStyle="1" w:styleId="A86385F289FB404D82488A56516C57DE35">
    <w:name w:val="A86385F289FB404D82488A56516C57DE35"/>
    <w:rsid w:val="00D64869"/>
    <w:pPr>
      <w:spacing w:after="200" w:line="276" w:lineRule="auto"/>
    </w:pPr>
    <w:rPr>
      <w:rFonts w:ascii="Arial" w:eastAsiaTheme="minorHAnsi" w:hAnsi="Arial"/>
    </w:rPr>
  </w:style>
  <w:style w:type="paragraph" w:customStyle="1" w:styleId="551EE92CD686466D8B5EE907BFEC9B1A35">
    <w:name w:val="551EE92CD686466D8B5EE907BFEC9B1A35"/>
    <w:rsid w:val="00D64869"/>
    <w:pPr>
      <w:spacing w:after="200" w:line="276" w:lineRule="auto"/>
    </w:pPr>
    <w:rPr>
      <w:rFonts w:ascii="Arial" w:eastAsiaTheme="minorHAnsi" w:hAnsi="Arial"/>
    </w:rPr>
  </w:style>
  <w:style w:type="paragraph" w:customStyle="1" w:styleId="24147482CD6848349D3C25EAF280CA4834">
    <w:name w:val="24147482CD6848349D3C25EAF280CA4834"/>
    <w:rsid w:val="00D64869"/>
    <w:pPr>
      <w:spacing w:after="200" w:line="276" w:lineRule="auto"/>
    </w:pPr>
    <w:rPr>
      <w:rFonts w:ascii="Arial" w:eastAsiaTheme="minorHAnsi" w:hAnsi="Arial"/>
    </w:rPr>
  </w:style>
  <w:style w:type="paragraph" w:customStyle="1" w:styleId="E905873811FB4DA9936586F86579B6C134">
    <w:name w:val="E905873811FB4DA9936586F86579B6C134"/>
    <w:rsid w:val="00D64869"/>
    <w:pPr>
      <w:spacing w:after="200" w:line="276" w:lineRule="auto"/>
    </w:pPr>
    <w:rPr>
      <w:rFonts w:ascii="Arial" w:eastAsiaTheme="minorHAnsi" w:hAnsi="Arial"/>
    </w:rPr>
  </w:style>
  <w:style w:type="paragraph" w:customStyle="1" w:styleId="F9DD39F50C0143F0887F1A0A9E6A2D7134">
    <w:name w:val="F9DD39F50C0143F0887F1A0A9E6A2D7134"/>
    <w:rsid w:val="00D64869"/>
    <w:pPr>
      <w:spacing w:after="200" w:line="276" w:lineRule="auto"/>
    </w:pPr>
    <w:rPr>
      <w:rFonts w:ascii="Arial" w:eastAsiaTheme="minorHAnsi" w:hAnsi="Arial"/>
    </w:rPr>
  </w:style>
  <w:style w:type="paragraph" w:customStyle="1" w:styleId="D6C0B2785DE14301B7B321DAE5F844085">
    <w:name w:val="D6C0B2785DE14301B7B321DAE5F844085"/>
    <w:rsid w:val="00D64869"/>
    <w:pPr>
      <w:spacing w:after="200" w:line="276" w:lineRule="auto"/>
    </w:pPr>
    <w:rPr>
      <w:rFonts w:ascii="Arial" w:eastAsiaTheme="minorHAnsi" w:hAnsi="Arial"/>
    </w:rPr>
  </w:style>
  <w:style w:type="paragraph" w:customStyle="1" w:styleId="ADF65CDE7B084B91B5DD68D775C6A23734">
    <w:name w:val="ADF65CDE7B084B91B5DD68D775C6A23734"/>
    <w:rsid w:val="00D64869"/>
    <w:pPr>
      <w:spacing w:after="200" w:line="276" w:lineRule="auto"/>
    </w:pPr>
    <w:rPr>
      <w:rFonts w:ascii="Arial" w:eastAsiaTheme="minorHAnsi" w:hAnsi="Arial"/>
    </w:rPr>
  </w:style>
  <w:style w:type="paragraph" w:customStyle="1" w:styleId="35610FB38FBE4B87B9D700B764B5DDD134">
    <w:name w:val="35610FB38FBE4B87B9D700B764B5DDD134"/>
    <w:rsid w:val="00D64869"/>
    <w:pPr>
      <w:spacing w:after="200" w:line="276" w:lineRule="auto"/>
    </w:pPr>
    <w:rPr>
      <w:rFonts w:ascii="Arial" w:eastAsiaTheme="minorHAnsi" w:hAnsi="Arial"/>
    </w:rPr>
  </w:style>
  <w:style w:type="paragraph" w:customStyle="1" w:styleId="B153E70027EA4535BC7DAC48BEE7C91B">
    <w:name w:val="B153E70027EA4535BC7DAC48BEE7C91B"/>
    <w:rsid w:val="00D64869"/>
  </w:style>
  <w:style w:type="paragraph" w:customStyle="1" w:styleId="0E728FF4A1384E14A113E91436948B70">
    <w:name w:val="0E728FF4A1384E14A113E91436948B70"/>
    <w:rsid w:val="00D64869"/>
  </w:style>
  <w:style w:type="paragraph" w:customStyle="1" w:styleId="65E96816FB664D0898DCD51FC4FA35F6">
    <w:name w:val="65E96816FB664D0898DCD51FC4FA35F6"/>
    <w:rsid w:val="00D64869"/>
  </w:style>
  <w:style w:type="paragraph" w:customStyle="1" w:styleId="BF747868AC4F40D5AF4155184961C56535">
    <w:name w:val="BF747868AC4F40D5AF4155184961C56535"/>
    <w:rsid w:val="00D64869"/>
    <w:pPr>
      <w:spacing w:after="200" w:line="276" w:lineRule="auto"/>
    </w:pPr>
    <w:rPr>
      <w:rFonts w:ascii="Arial" w:eastAsiaTheme="minorHAnsi" w:hAnsi="Arial"/>
    </w:rPr>
  </w:style>
  <w:style w:type="paragraph" w:customStyle="1" w:styleId="1BDB50AE78D6404489DF0BA17BCC914135">
    <w:name w:val="1BDB50AE78D6404489DF0BA17BCC914135"/>
    <w:rsid w:val="00D64869"/>
    <w:pPr>
      <w:spacing w:after="200" w:line="276" w:lineRule="auto"/>
    </w:pPr>
    <w:rPr>
      <w:rFonts w:ascii="Arial" w:eastAsiaTheme="minorHAnsi" w:hAnsi="Arial"/>
    </w:rPr>
  </w:style>
  <w:style w:type="paragraph" w:customStyle="1" w:styleId="26979BC502614758858BE7A49A6347F036">
    <w:name w:val="26979BC502614758858BE7A49A6347F036"/>
    <w:rsid w:val="00D64869"/>
    <w:pPr>
      <w:spacing w:after="200" w:line="276" w:lineRule="auto"/>
    </w:pPr>
    <w:rPr>
      <w:rFonts w:ascii="Arial" w:eastAsiaTheme="minorHAnsi" w:hAnsi="Arial"/>
    </w:rPr>
  </w:style>
  <w:style w:type="paragraph" w:customStyle="1" w:styleId="9987FA50F2474748981FF3A33097181D15">
    <w:name w:val="9987FA50F2474748981FF3A33097181D15"/>
    <w:rsid w:val="00D64869"/>
    <w:pPr>
      <w:spacing w:after="200" w:line="276" w:lineRule="auto"/>
    </w:pPr>
    <w:rPr>
      <w:rFonts w:ascii="Arial" w:eastAsiaTheme="minorHAnsi" w:hAnsi="Arial"/>
    </w:rPr>
  </w:style>
  <w:style w:type="paragraph" w:customStyle="1" w:styleId="3EEFE940CEB94416B813F8990FA328DA17">
    <w:name w:val="3EEFE940CEB94416B813F8990FA328DA17"/>
    <w:rsid w:val="00D64869"/>
    <w:pPr>
      <w:spacing w:after="200" w:line="276" w:lineRule="auto"/>
    </w:pPr>
    <w:rPr>
      <w:rFonts w:ascii="Arial" w:eastAsiaTheme="minorHAnsi" w:hAnsi="Arial"/>
    </w:rPr>
  </w:style>
  <w:style w:type="paragraph" w:customStyle="1" w:styleId="B153E70027EA4535BC7DAC48BEE7C91B1">
    <w:name w:val="B153E70027EA4535BC7DAC48BEE7C91B1"/>
    <w:rsid w:val="00D64869"/>
    <w:pPr>
      <w:spacing w:after="200" w:line="276" w:lineRule="auto"/>
    </w:pPr>
    <w:rPr>
      <w:rFonts w:ascii="Arial" w:eastAsiaTheme="minorHAnsi" w:hAnsi="Arial"/>
    </w:rPr>
  </w:style>
  <w:style w:type="paragraph" w:customStyle="1" w:styleId="0E728FF4A1384E14A113E91436948B701">
    <w:name w:val="0E728FF4A1384E14A113E91436948B701"/>
    <w:rsid w:val="00D64869"/>
    <w:pPr>
      <w:spacing w:after="200" w:line="276" w:lineRule="auto"/>
    </w:pPr>
    <w:rPr>
      <w:rFonts w:ascii="Arial" w:eastAsiaTheme="minorHAnsi" w:hAnsi="Arial"/>
    </w:rPr>
  </w:style>
  <w:style w:type="paragraph" w:customStyle="1" w:styleId="B4660C6784D44267A9558978C85F586E">
    <w:name w:val="B4660C6784D44267A9558978C85F586E"/>
    <w:rsid w:val="00D64869"/>
    <w:pPr>
      <w:spacing w:after="200" w:line="276" w:lineRule="auto"/>
    </w:pPr>
    <w:rPr>
      <w:rFonts w:ascii="Arial" w:eastAsiaTheme="minorHAnsi" w:hAnsi="Arial"/>
    </w:rPr>
  </w:style>
  <w:style w:type="paragraph" w:customStyle="1" w:styleId="18B7D4CBFD314218B311960938E2DD6617">
    <w:name w:val="18B7D4CBFD314218B311960938E2DD6617"/>
    <w:rsid w:val="00D64869"/>
    <w:pPr>
      <w:spacing w:after="200" w:line="276" w:lineRule="auto"/>
    </w:pPr>
    <w:rPr>
      <w:rFonts w:ascii="Arial" w:eastAsiaTheme="minorHAnsi" w:hAnsi="Arial"/>
    </w:rPr>
  </w:style>
  <w:style w:type="paragraph" w:customStyle="1" w:styleId="DC85C06B6F1C4681A5908DAC774ED4E817">
    <w:name w:val="DC85C06B6F1C4681A5908DAC774ED4E817"/>
    <w:rsid w:val="00D64869"/>
    <w:pPr>
      <w:spacing w:after="200" w:line="276" w:lineRule="auto"/>
    </w:pPr>
    <w:rPr>
      <w:rFonts w:ascii="Arial" w:eastAsiaTheme="minorHAnsi" w:hAnsi="Arial"/>
    </w:rPr>
  </w:style>
  <w:style w:type="paragraph" w:customStyle="1" w:styleId="942C7CBE2B504B059502EADF7C26B03917">
    <w:name w:val="942C7CBE2B504B059502EADF7C26B03917"/>
    <w:rsid w:val="00D64869"/>
    <w:pPr>
      <w:spacing w:after="200" w:line="276" w:lineRule="auto"/>
    </w:pPr>
    <w:rPr>
      <w:rFonts w:ascii="Arial" w:eastAsiaTheme="minorHAnsi" w:hAnsi="Arial"/>
    </w:rPr>
  </w:style>
  <w:style w:type="paragraph" w:customStyle="1" w:styleId="EA8FF40F10EC4076A7C1D4C70512C1DB17">
    <w:name w:val="EA8FF40F10EC4076A7C1D4C70512C1DB17"/>
    <w:rsid w:val="00D64869"/>
    <w:pPr>
      <w:spacing w:after="200" w:line="276" w:lineRule="auto"/>
    </w:pPr>
    <w:rPr>
      <w:rFonts w:ascii="Arial" w:eastAsiaTheme="minorHAnsi" w:hAnsi="Arial"/>
    </w:rPr>
  </w:style>
  <w:style w:type="paragraph" w:customStyle="1" w:styleId="91480432AB7E4DE39F2FACF3A4931B6F15">
    <w:name w:val="91480432AB7E4DE39F2FACF3A4931B6F15"/>
    <w:rsid w:val="00D64869"/>
    <w:pPr>
      <w:spacing w:after="200" w:line="276" w:lineRule="auto"/>
    </w:pPr>
    <w:rPr>
      <w:rFonts w:ascii="Arial" w:eastAsiaTheme="minorHAnsi" w:hAnsi="Arial"/>
    </w:rPr>
  </w:style>
  <w:style w:type="paragraph" w:customStyle="1" w:styleId="03C85B8BEBFD407E86C08BF9A905790E15">
    <w:name w:val="03C85B8BEBFD407E86C08BF9A905790E15"/>
    <w:rsid w:val="00D64869"/>
    <w:pPr>
      <w:spacing w:after="200" w:line="276" w:lineRule="auto"/>
    </w:pPr>
    <w:rPr>
      <w:rFonts w:ascii="Arial" w:eastAsiaTheme="minorHAnsi" w:hAnsi="Arial"/>
    </w:rPr>
  </w:style>
  <w:style w:type="paragraph" w:customStyle="1" w:styleId="C315184767EA41508223245AEFB4EEF615">
    <w:name w:val="C315184767EA41508223245AEFB4EEF615"/>
    <w:rsid w:val="00D64869"/>
    <w:pPr>
      <w:spacing w:after="200" w:line="276" w:lineRule="auto"/>
    </w:pPr>
    <w:rPr>
      <w:rFonts w:ascii="Arial" w:eastAsiaTheme="minorHAnsi" w:hAnsi="Arial"/>
    </w:rPr>
  </w:style>
  <w:style w:type="paragraph" w:customStyle="1" w:styleId="489388273745491C95D46BE5ECC4FEB27">
    <w:name w:val="489388273745491C95D46BE5ECC4FEB27"/>
    <w:rsid w:val="00D64869"/>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5A5333B9F75421B8B72392BF705C2A77">
    <w:name w:val="C5A5333B9F75421B8B72392BF705C2A77"/>
    <w:rsid w:val="00D64869"/>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F7D58ED47D4340B08FA34468A4A4ED4B7">
    <w:name w:val="F7D58ED47D4340B08FA34468A4A4ED4B7"/>
    <w:rsid w:val="00D64869"/>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88184F8CBD44E789B59FAB0C55F9A8C12">
    <w:name w:val="088184F8CBD44E789B59FAB0C55F9A8C12"/>
    <w:rsid w:val="00D64869"/>
    <w:pPr>
      <w:tabs>
        <w:tab w:val="num" w:pos="2160"/>
      </w:tabs>
      <w:spacing w:after="200" w:line="276" w:lineRule="auto"/>
      <w:ind w:left="1224" w:hanging="504"/>
    </w:pPr>
    <w:rPr>
      <w:rFonts w:ascii="Arial" w:eastAsiaTheme="minorHAnsi" w:hAnsi="Arial"/>
      <w:color w:val="000000" w:themeColor="text1"/>
      <w:sz w:val="24"/>
    </w:rPr>
  </w:style>
  <w:style w:type="paragraph" w:customStyle="1" w:styleId="FEFEAF6EA6A1450DA11FBE7BC2922F896">
    <w:name w:val="FEFEAF6EA6A1450DA11FBE7BC2922F896"/>
    <w:rsid w:val="00D64869"/>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761ED802474453DB10D85822F18693A17">
    <w:name w:val="0761ED802474453DB10D85822F18693A17"/>
    <w:rsid w:val="00D64869"/>
    <w:pPr>
      <w:spacing w:after="200" w:line="276" w:lineRule="auto"/>
    </w:pPr>
    <w:rPr>
      <w:rFonts w:ascii="Arial" w:eastAsiaTheme="minorHAnsi" w:hAnsi="Arial"/>
    </w:rPr>
  </w:style>
  <w:style w:type="paragraph" w:customStyle="1" w:styleId="0701BBAAF58A41358D79F5C628BB012636">
    <w:name w:val="0701BBAAF58A41358D79F5C628BB012636"/>
    <w:rsid w:val="00D64869"/>
    <w:pPr>
      <w:spacing w:after="200" w:line="276" w:lineRule="auto"/>
    </w:pPr>
    <w:rPr>
      <w:rFonts w:ascii="Arial" w:eastAsiaTheme="minorHAnsi" w:hAnsi="Arial"/>
    </w:rPr>
  </w:style>
  <w:style w:type="paragraph" w:customStyle="1" w:styleId="3BA3185E0E074742B5194A1740ECDC7D36">
    <w:name w:val="3BA3185E0E074742B5194A1740ECDC7D36"/>
    <w:rsid w:val="00D64869"/>
    <w:pPr>
      <w:spacing w:after="200" w:line="276" w:lineRule="auto"/>
    </w:pPr>
    <w:rPr>
      <w:rFonts w:ascii="Arial" w:eastAsiaTheme="minorHAnsi" w:hAnsi="Arial"/>
    </w:rPr>
  </w:style>
  <w:style w:type="paragraph" w:customStyle="1" w:styleId="A86385F289FB404D82488A56516C57DE36">
    <w:name w:val="A86385F289FB404D82488A56516C57DE36"/>
    <w:rsid w:val="00D64869"/>
    <w:pPr>
      <w:spacing w:after="200" w:line="276" w:lineRule="auto"/>
    </w:pPr>
    <w:rPr>
      <w:rFonts w:ascii="Arial" w:eastAsiaTheme="minorHAnsi" w:hAnsi="Arial"/>
    </w:rPr>
  </w:style>
  <w:style w:type="paragraph" w:customStyle="1" w:styleId="551EE92CD686466D8B5EE907BFEC9B1A36">
    <w:name w:val="551EE92CD686466D8B5EE907BFEC9B1A36"/>
    <w:rsid w:val="00D64869"/>
    <w:pPr>
      <w:spacing w:after="200" w:line="276" w:lineRule="auto"/>
    </w:pPr>
    <w:rPr>
      <w:rFonts w:ascii="Arial" w:eastAsiaTheme="minorHAnsi" w:hAnsi="Arial"/>
    </w:rPr>
  </w:style>
  <w:style w:type="paragraph" w:customStyle="1" w:styleId="24147482CD6848349D3C25EAF280CA4835">
    <w:name w:val="24147482CD6848349D3C25EAF280CA4835"/>
    <w:rsid w:val="00D64869"/>
    <w:pPr>
      <w:spacing w:after="200" w:line="276" w:lineRule="auto"/>
    </w:pPr>
    <w:rPr>
      <w:rFonts w:ascii="Arial" w:eastAsiaTheme="minorHAnsi" w:hAnsi="Arial"/>
    </w:rPr>
  </w:style>
  <w:style w:type="paragraph" w:customStyle="1" w:styleId="E905873811FB4DA9936586F86579B6C135">
    <w:name w:val="E905873811FB4DA9936586F86579B6C135"/>
    <w:rsid w:val="00D64869"/>
    <w:pPr>
      <w:spacing w:after="200" w:line="276" w:lineRule="auto"/>
    </w:pPr>
    <w:rPr>
      <w:rFonts w:ascii="Arial" w:eastAsiaTheme="minorHAnsi" w:hAnsi="Arial"/>
    </w:rPr>
  </w:style>
  <w:style w:type="paragraph" w:customStyle="1" w:styleId="F9DD39F50C0143F0887F1A0A9E6A2D7135">
    <w:name w:val="F9DD39F50C0143F0887F1A0A9E6A2D7135"/>
    <w:rsid w:val="00D64869"/>
    <w:pPr>
      <w:spacing w:after="200" w:line="276" w:lineRule="auto"/>
    </w:pPr>
    <w:rPr>
      <w:rFonts w:ascii="Arial" w:eastAsiaTheme="minorHAnsi" w:hAnsi="Arial"/>
    </w:rPr>
  </w:style>
  <w:style w:type="paragraph" w:customStyle="1" w:styleId="D6C0B2785DE14301B7B321DAE5F844086">
    <w:name w:val="D6C0B2785DE14301B7B321DAE5F844086"/>
    <w:rsid w:val="00D64869"/>
    <w:pPr>
      <w:spacing w:after="200" w:line="276" w:lineRule="auto"/>
    </w:pPr>
    <w:rPr>
      <w:rFonts w:ascii="Arial" w:eastAsiaTheme="minorHAnsi" w:hAnsi="Arial"/>
    </w:rPr>
  </w:style>
  <w:style w:type="paragraph" w:customStyle="1" w:styleId="ADF65CDE7B084B91B5DD68D775C6A23735">
    <w:name w:val="ADF65CDE7B084B91B5DD68D775C6A23735"/>
    <w:rsid w:val="00D64869"/>
    <w:pPr>
      <w:spacing w:after="200" w:line="276" w:lineRule="auto"/>
    </w:pPr>
    <w:rPr>
      <w:rFonts w:ascii="Arial" w:eastAsiaTheme="minorHAnsi" w:hAnsi="Arial"/>
    </w:rPr>
  </w:style>
  <w:style w:type="paragraph" w:customStyle="1" w:styleId="35610FB38FBE4B87B9D700B764B5DDD135">
    <w:name w:val="35610FB38FBE4B87B9D700B764B5DDD135"/>
    <w:rsid w:val="00D64869"/>
    <w:pPr>
      <w:spacing w:after="200" w:line="276" w:lineRule="auto"/>
    </w:pPr>
    <w:rPr>
      <w:rFonts w:ascii="Arial" w:eastAsiaTheme="minorHAnsi" w:hAnsi="Arial"/>
    </w:rPr>
  </w:style>
  <w:style w:type="paragraph" w:customStyle="1" w:styleId="BF747868AC4F40D5AF4155184961C56536">
    <w:name w:val="BF747868AC4F40D5AF4155184961C56536"/>
    <w:rsid w:val="00D64869"/>
    <w:pPr>
      <w:spacing w:after="200" w:line="276" w:lineRule="auto"/>
    </w:pPr>
    <w:rPr>
      <w:rFonts w:ascii="Arial" w:eastAsiaTheme="minorHAnsi" w:hAnsi="Arial"/>
    </w:rPr>
  </w:style>
  <w:style w:type="paragraph" w:customStyle="1" w:styleId="1BDB50AE78D6404489DF0BA17BCC914136">
    <w:name w:val="1BDB50AE78D6404489DF0BA17BCC914136"/>
    <w:rsid w:val="00D64869"/>
    <w:pPr>
      <w:spacing w:after="200" w:line="276" w:lineRule="auto"/>
    </w:pPr>
    <w:rPr>
      <w:rFonts w:ascii="Arial" w:eastAsiaTheme="minorHAnsi" w:hAnsi="Arial"/>
    </w:rPr>
  </w:style>
  <w:style w:type="paragraph" w:customStyle="1" w:styleId="26979BC502614758858BE7A49A6347F037">
    <w:name w:val="26979BC502614758858BE7A49A6347F037"/>
    <w:rsid w:val="00D64869"/>
    <w:pPr>
      <w:spacing w:after="200" w:line="276" w:lineRule="auto"/>
    </w:pPr>
    <w:rPr>
      <w:rFonts w:ascii="Arial" w:eastAsiaTheme="minorHAnsi" w:hAnsi="Arial"/>
    </w:rPr>
  </w:style>
  <w:style w:type="paragraph" w:customStyle="1" w:styleId="9987FA50F2474748981FF3A33097181D16">
    <w:name w:val="9987FA50F2474748981FF3A33097181D16"/>
    <w:rsid w:val="00D64869"/>
    <w:pPr>
      <w:spacing w:after="200" w:line="276" w:lineRule="auto"/>
    </w:pPr>
    <w:rPr>
      <w:rFonts w:ascii="Arial" w:eastAsiaTheme="minorHAnsi" w:hAnsi="Arial"/>
    </w:rPr>
  </w:style>
  <w:style w:type="paragraph" w:customStyle="1" w:styleId="3EEFE940CEB94416B813F8990FA328DA18">
    <w:name w:val="3EEFE940CEB94416B813F8990FA328DA18"/>
    <w:rsid w:val="00D64869"/>
    <w:pPr>
      <w:spacing w:after="200" w:line="276" w:lineRule="auto"/>
    </w:pPr>
    <w:rPr>
      <w:rFonts w:ascii="Arial" w:eastAsiaTheme="minorHAnsi" w:hAnsi="Arial"/>
    </w:rPr>
  </w:style>
  <w:style w:type="paragraph" w:customStyle="1" w:styleId="B153E70027EA4535BC7DAC48BEE7C91B2">
    <w:name w:val="B153E70027EA4535BC7DAC48BEE7C91B2"/>
    <w:rsid w:val="00D64869"/>
    <w:pPr>
      <w:spacing w:after="200" w:line="276" w:lineRule="auto"/>
    </w:pPr>
    <w:rPr>
      <w:rFonts w:ascii="Arial" w:eastAsiaTheme="minorHAnsi" w:hAnsi="Arial"/>
    </w:rPr>
  </w:style>
  <w:style w:type="paragraph" w:customStyle="1" w:styleId="0E728FF4A1384E14A113E91436948B702">
    <w:name w:val="0E728FF4A1384E14A113E91436948B702"/>
    <w:rsid w:val="00D64869"/>
    <w:pPr>
      <w:spacing w:after="200" w:line="276" w:lineRule="auto"/>
    </w:pPr>
    <w:rPr>
      <w:rFonts w:ascii="Arial" w:eastAsiaTheme="minorHAnsi" w:hAnsi="Arial"/>
    </w:rPr>
  </w:style>
  <w:style w:type="paragraph" w:customStyle="1" w:styleId="CF098DF2AD0340168B60BAE29A86C463">
    <w:name w:val="CF098DF2AD0340168B60BAE29A86C463"/>
    <w:rsid w:val="00D64869"/>
    <w:pPr>
      <w:spacing w:after="200" w:line="276" w:lineRule="auto"/>
    </w:pPr>
    <w:rPr>
      <w:rFonts w:ascii="Arial" w:eastAsiaTheme="minorHAnsi" w:hAnsi="Arial"/>
    </w:rPr>
  </w:style>
  <w:style w:type="paragraph" w:customStyle="1" w:styleId="B4660C6784D44267A9558978C85F586E1">
    <w:name w:val="B4660C6784D44267A9558978C85F586E1"/>
    <w:rsid w:val="00D64869"/>
    <w:pPr>
      <w:spacing w:after="200" w:line="276" w:lineRule="auto"/>
    </w:pPr>
    <w:rPr>
      <w:rFonts w:ascii="Arial" w:eastAsiaTheme="minorHAnsi" w:hAnsi="Arial"/>
    </w:rPr>
  </w:style>
  <w:style w:type="paragraph" w:customStyle="1" w:styleId="18B7D4CBFD314218B311960938E2DD6618">
    <w:name w:val="18B7D4CBFD314218B311960938E2DD6618"/>
    <w:rsid w:val="00D64869"/>
    <w:pPr>
      <w:spacing w:after="200" w:line="276" w:lineRule="auto"/>
    </w:pPr>
    <w:rPr>
      <w:rFonts w:ascii="Arial" w:eastAsiaTheme="minorHAnsi" w:hAnsi="Arial"/>
    </w:rPr>
  </w:style>
  <w:style w:type="paragraph" w:customStyle="1" w:styleId="DC85C06B6F1C4681A5908DAC774ED4E818">
    <w:name w:val="DC85C06B6F1C4681A5908DAC774ED4E818"/>
    <w:rsid w:val="00D64869"/>
    <w:pPr>
      <w:spacing w:after="200" w:line="276" w:lineRule="auto"/>
    </w:pPr>
    <w:rPr>
      <w:rFonts w:ascii="Arial" w:eastAsiaTheme="minorHAnsi" w:hAnsi="Arial"/>
    </w:rPr>
  </w:style>
  <w:style w:type="paragraph" w:customStyle="1" w:styleId="942C7CBE2B504B059502EADF7C26B03918">
    <w:name w:val="942C7CBE2B504B059502EADF7C26B03918"/>
    <w:rsid w:val="00D64869"/>
    <w:pPr>
      <w:spacing w:after="200" w:line="276" w:lineRule="auto"/>
    </w:pPr>
    <w:rPr>
      <w:rFonts w:ascii="Arial" w:eastAsiaTheme="minorHAnsi" w:hAnsi="Arial"/>
    </w:rPr>
  </w:style>
  <w:style w:type="paragraph" w:customStyle="1" w:styleId="EA8FF40F10EC4076A7C1D4C70512C1DB18">
    <w:name w:val="EA8FF40F10EC4076A7C1D4C70512C1DB18"/>
    <w:rsid w:val="00D64869"/>
    <w:pPr>
      <w:spacing w:after="200" w:line="276" w:lineRule="auto"/>
    </w:pPr>
    <w:rPr>
      <w:rFonts w:ascii="Arial" w:eastAsiaTheme="minorHAnsi" w:hAnsi="Arial"/>
    </w:rPr>
  </w:style>
  <w:style w:type="paragraph" w:customStyle="1" w:styleId="91480432AB7E4DE39F2FACF3A4931B6F16">
    <w:name w:val="91480432AB7E4DE39F2FACF3A4931B6F16"/>
    <w:rsid w:val="00D64869"/>
    <w:pPr>
      <w:spacing w:after="200" w:line="276" w:lineRule="auto"/>
    </w:pPr>
    <w:rPr>
      <w:rFonts w:ascii="Arial" w:eastAsiaTheme="minorHAnsi" w:hAnsi="Arial"/>
    </w:rPr>
  </w:style>
  <w:style w:type="paragraph" w:customStyle="1" w:styleId="03C85B8BEBFD407E86C08BF9A905790E16">
    <w:name w:val="03C85B8BEBFD407E86C08BF9A905790E16"/>
    <w:rsid w:val="00D64869"/>
    <w:pPr>
      <w:spacing w:after="200" w:line="276" w:lineRule="auto"/>
    </w:pPr>
    <w:rPr>
      <w:rFonts w:ascii="Arial" w:eastAsiaTheme="minorHAnsi" w:hAnsi="Arial"/>
    </w:rPr>
  </w:style>
  <w:style w:type="paragraph" w:customStyle="1" w:styleId="C315184767EA41508223245AEFB4EEF616">
    <w:name w:val="C315184767EA41508223245AEFB4EEF616"/>
    <w:rsid w:val="00D64869"/>
    <w:pPr>
      <w:spacing w:after="200" w:line="276" w:lineRule="auto"/>
    </w:pPr>
    <w:rPr>
      <w:rFonts w:ascii="Arial" w:eastAsiaTheme="minorHAnsi" w:hAnsi="Arial"/>
    </w:rPr>
  </w:style>
  <w:style w:type="paragraph" w:customStyle="1" w:styleId="489388273745491C95D46BE5ECC4FEB28">
    <w:name w:val="489388273745491C95D46BE5ECC4FEB28"/>
    <w:rsid w:val="00D64869"/>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5A5333B9F75421B8B72392BF705C2A78">
    <w:name w:val="C5A5333B9F75421B8B72392BF705C2A78"/>
    <w:rsid w:val="00D64869"/>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F7D58ED47D4340B08FA34468A4A4ED4B8">
    <w:name w:val="F7D58ED47D4340B08FA34468A4A4ED4B8"/>
    <w:rsid w:val="00D64869"/>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88184F8CBD44E789B59FAB0C55F9A8C13">
    <w:name w:val="088184F8CBD44E789B59FAB0C55F9A8C13"/>
    <w:rsid w:val="00D64869"/>
    <w:pPr>
      <w:tabs>
        <w:tab w:val="num" w:pos="2160"/>
      </w:tabs>
      <w:spacing w:after="200" w:line="276" w:lineRule="auto"/>
      <w:ind w:left="1224" w:hanging="504"/>
    </w:pPr>
    <w:rPr>
      <w:rFonts w:ascii="Arial" w:eastAsiaTheme="minorHAnsi" w:hAnsi="Arial"/>
      <w:color w:val="000000" w:themeColor="text1"/>
      <w:sz w:val="24"/>
    </w:rPr>
  </w:style>
  <w:style w:type="paragraph" w:customStyle="1" w:styleId="FEFEAF6EA6A1450DA11FBE7BC2922F897">
    <w:name w:val="FEFEAF6EA6A1450DA11FBE7BC2922F897"/>
    <w:rsid w:val="00D64869"/>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761ED802474453DB10D85822F18693A18">
    <w:name w:val="0761ED802474453DB10D85822F18693A18"/>
    <w:rsid w:val="00D64869"/>
    <w:pPr>
      <w:spacing w:after="200" w:line="276" w:lineRule="auto"/>
    </w:pPr>
    <w:rPr>
      <w:rFonts w:ascii="Arial" w:eastAsiaTheme="minorHAnsi" w:hAnsi="Arial"/>
    </w:rPr>
  </w:style>
  <w:style w:type="paragraph" w:customStyle="1" w:styleId="0701BBAAF58A41358D79F5C628BB012637">
    <w:name w:val="0701BBAAF58A41358D79F5C628BB012637"/>
    <w:rsid w:val="00D64869"/>
    <w:pPr>
      <w:spacing w:after="200" w:line="276" w:lineRule="auto"/>
    </w:pPr>
    <w:rPr>
      <w:rFonts w:ascii="Arial" w:eastAsiaTheme="minorHAnsi" w:hAnsi="Arial"/>
    </w:rPr>
  </w:style>
  <w:style w:type="paragraph" w:customStyle="1" w:styleId="3BA3185E0E074742B5194A1740ECDC7D37">
    <w:name w:val="3BA3185E0E074742B5194A1740ECDC7D37"/>
    <w:rsid w:val="00D64869"/>
    <w:pPr>
      <w:spacing w:after="200" w:line="276" w:lineRule="auto"/>
    </w:pPr>
    <w:rPr>
      <w:rFonts w:ascii="Arial" w:eastAsiaTheme="minorHAnsi" w:hAnsi="Arial"/>
    </w:rPr>
  </w:style>
  <w:style w:type="paragraph" w:customStyle="1" w:styleId="A86385F289FB404D82488A56516C57DE37">
    <w:name w:val="A86385F289FB404D82488A56516C57DE37"/>
    <w:rsid w:val="00D64869"/>
    <w:pPr>
      <w:spacing w:after="200" w:line="276" w:lineRule="auto"/>
    </w:pPr>
    <w:rPr>
      <w:rFonts w:ascii="Arial" w:eastAsiaTheme="minorHAnsi" w:hAnsi="Arial"/>
    </w:rPr>
  </w:style>
  <w:style w:type="paragraph" w:customStyle="1" w:styleId="551EE92CD686466D8B5EE907BFEC9B1A37">
    <w:name w:val="551EE92CD686466D8B5EE907BFEC9B1A37"/>
    <w:rsid w:val="00D64869"/>
    <w:pPr>
      <w:spacing w:after="200" w:line="276" w:lineRule="auto"/>
    </w:pPr>
    <w:rPr>
      <w:rFonts w:ascii="Arial" w:eastAsiaTheme="minorHAnsi" w:hAnsi="Arial"/>
    </w:rPr>
  </w:style>
  <w:style w:type="paragraph" w:customStyle="1" w:styleId="24147482CD6848349D3C25EAF280CA4836">
    <w:name w:val="24147482CD6848349D3C25EAF280CA4836"/>
    <w:rsid w:val="00D64869"/>
    <w:pPr>
      <w:spacing w:after="200" w:line="276" w:lineRule="auto"/>
    </w:pPr>
    <w:rPr>
      <w:rFonts w:ascii="Arial" w:eastAsiaTheme="minorHAnsi" w:hAnsi="Arial"/>
    </w:rPr>
  </w:style>
  <w:style w:type="paragraph" w:customStyle="1" w:styleId="E905873811FB4DA9936586F86579B6C136">
    <w:name w:val="E905873811FB4DA9936586F86579B6C136"/>
    <w:rsid w:val="00D64869"/>
    <w:pPr>
      <w:spacing w:after="200" w:line="276" w:lineRule="auto"/>
    </w:pPr>
    <w:rPr>
      <w:rFonts w:ascii="Arial" w:eastAsiaTheme="minorHAnsi" w:hAnsi="Arial"/>
    </w:rPr>
  </w:style>
  <w:style w:type="paragraph" w:customStyle="1" w:styleId="F9DD39F50C0143F0887F1A0A9E6A2D7136">
    <w:name w:val="F9DD39F50C0143F0887F1A0A9E6A2D7136"/>
    <w:rsid w:val="00D64869"/>
    <w:pPr>
      <w:spacing w:after="200" w:line="276" w:lineRule="auto"/>
    </w:pPr>
    <w:rPr>
      <w:rFonts w:ascii="Arial" w:eastAsiaTheme="minorHAnsi" w:hAnsi="Arial"/>
    </w:rPr>
  </w:style>
  <w:style w:type="paragraph" w:customStyle="1" w:styleId="D6C0B2785DE14301B7B321DAE5F844087">
    <w:name w:val="D6C0B2785DE14301B7B321DAE5F844087"/>
    <w:rsid w:val="00D64869"/>
    <w:pPr>
      <w:spacing w:after="200" w:line="276" w:lineRule="auto"/>
    </w:pPr>
    <w:rPr>
      <w:rFonts w:ascii="Arial" w:eastAsiaTheme="minorHAnsi" w:hAnsi="Arial"/>
    </w:rPr>
  </w:style>
  <w:style w:type="paragraph" w:customStyle="1" w:styleId="ADF65CDE7B084B91B5DD68D775C6A23736">
    <w:name w:val="ADF65CDE7B084B91B5DD68D775C6A23736"/>
    <w:rsid w:val="00D64869"/>
    <w:pPr>
      <w:spacing w:after="200" w:line="276" w:lineRule="auto"/>
    </w:pPr>
    <w:rPr>
      <w:rFonts w:ascii="Arial" w:eastAsiaTheme="minorHAnsi" w:hAnsi="Arial"/>
    </w:rPr>
  </w:style>
  <w:style w:type="paragraph" w:customStyle="1" w:styleId="35610FB38FBE4B87B9D700B764B5DDD136">
    <w:name w:val="35610FB38FBE4B87B9D700B764B5DDD136"/>
    <w:rsid w:val="00D64869"/>
    <w:pPr>
      <w:spacing w:after="200" w:line="276" w:lineRule="auto"/>
    </w:pPr>
    <w:rPr>
      <w:rFonts w:ascii="Arial" w:eastAsiaTheme="minorHAnsi" w:hAnsi="Arial"/>
    </w:rPr>
  </w:style>
  <w:style w:type="paragraph" w:customStyle="1" w:styleId="012A9782CE304E22A33E9EB59638B566">
    <w:name w:val="012A9782CE304E22A33E9EB59638B566"/>
    <w:rsid w:val="00D64869"/>
  </w:style>
  <w:style w:type="paragraph" w:customStyle="1" w:styleId="F51405BBB49F4F6D88603DC2B6520ADC">
    <w:name w:val="F51405BBB49F4F6D88603DC2B6520ADC"/>
    <w:rsid w:val="00D64869"/>
  </w:style>
  <w:style w:type="paragraph" w:customStyle="1" w:styleId="6A04EB74813849B795F8DEBF95460C6B">
    <w:name w:val="6A04EB74813849B795F8DEBF95460C6B"/>
    <w:rsid w:val="00D64869"/>
  </w:style>
  <w:style w:type="paragraph" w:customStyle="1" w:styleId="2E223AB3D98D4C41B4FB3F16EA03164D">
    <w:name w:val="2E223AB3D98D4C41B4FB3F16EA03164D"/>
    <w:rsid w:val="00D64869"/>
  </w:style>
  <w:style w:type="paragraph" w:customStyle="1" w:styleId="9A7985679C77428B85F7853F0751183A">
    <w:name w:val="9A7985679C77428B85F7853F0751183A"/>
    <w:rsid w:val="00D64869"/>
  </w:style>
  <w:style w:type="paragraph" w:customStyle="1" w:styleId="C945EB8F2A394B2D8D4DDE87820BCABC">
    <w:name w:val="C945EB8F2A394B2D8D4DDE87820BCABC"/>
    <w:rsid w:val="00D64869"/>
  </w:style>
  <w:style w:type="paragraph" w:customStyle="1" w:styleId="2AE11EEA2D58478DB92FB26F85129376">
    <w:name w:val="2AE11EEA2D58478DB92FB26F85129376"/>
    <w:rsid w:val="00D64869"/>
  </w:style>
  <w:style w:type="paragraph" w:customStyle="1" w:styleId="DBAB40A3579D43D1BB4176D1CA84A4DA">
    <w:name w:val="DBAB40A3579D43D1BB4176D1CA84A4DA"/>
    <w:rsid w:val="00D64869"/>
  </w:style>
  <w:style w:type="paragraph" w:customStyle="1" w:styleId="B99623E11412473BAD2D682060A01FFA">
    <w:name w:val="B99623E11412473BAD2D682060A01FFA"/>
    <w:rsid w:val="00D64869"/>
  </w:style>
  <w:style w:type="paragraph" w:customStyle="1" w:styleId="7F09691522BE431CA6F13348AF94F4BB">
    <w:name w:val="7F09691522BE431CA6F13348AF94F4BB"/>
    <w:rsid w:val="00D64869"/>
  </w:style>
  <w:style w:type="paragraph" w:customStyle="1" w:styleId="91EB712F868C447E8182CEC1B3B1BAD9">
    <w:name w:val="91EB712F868C447E8182CEC1B3B1BAD9"/>
    <w:rsid w:val="00D64869"/>
  </w:style>
  <w:style w:type="paragraph" w:customStyle="1" w:styleId="1AE421DD562C49F083DC9328D22FA866">
    <w:name w:val="1AE421DD562C49F083DC9328D22FA866"/>
    <w:rsid w:val="00D64869"/>
  </w:style>
  <w:style w:type="paragraph" w:customStyle="1" w:styleId="BF747868AC4F40D5AF4155184961C56537">
    <w:name w:val="BF747868AC4F40D5AF4155184961C56537"/>
    <w:rsid w:val="00D64869"/>
    <w:pPr>
      <w:spacing w:after="200" w:line="276" w:lineRule="auto"/>
    </w:pPr>
    <w:rPr>
      <w:rFonts w:ascii="Arial" w:eastAsiaTheme="minorHAnsi" w:hAnsi="Arial"/>
    </w:rPr>
  </w:style>
  <w:style w:type="paragraph" w:customStyle="1" w:styleId="1BDB50AE78D6404489DF0BA17BCC914137">
    <w:name w:val="1BDB50AE78D6404489DF0BA17BCC914137"/>
    <w:rsid w:val="00D64869"/>
    <w:pPr>
      <w:spacing w:after="200" w:line="276" w:lineRule="auto"/>
    </w:pPr>
    <w:rPr>
      <w:rFonts w:ascii="Arial" w:eastAsiaTheme="minorHAnsi" w:hAnsi="Arial"/>
    </w:rPr>
  </w:style>
  <w:style w:type="paragraph" w:customStyle="1" w:styleId="26979BC502614758858BE7A49A6347F038">
    <w:name w:val="26979BC502614758858BE7A49A6347F038"/>
    <w:rsid w:val="00D64869"/>
    <w:pPr>
      <w:spacing w:after="200" w:line="276" w:lineRule="auto"/>
    </w:pPr>
    <w:rPr>
      <w:rFonts w:ascii="Arial" w:eastAsiaTheme="minorHAnsi" w:hAnsi="Arial"/>
    </w:rPr>
  </w:style>
  <w:style w:type="paragraph" w:customStyle="1" w:styleId="9987FA50F2474748981FF3A33097181D17">
    <w:name w:val="9987FA50F2474748981FF3A33097181D17"/>
    <w:rsid w:val="00D64869"/>
    <w:pPr>
      <w:spacing w:after="200" w:line="276" w:lineRule="auto"/>
    </w:pPr>
    <w:rPr>
      <w:rFonts w:ascii="Arial" w:eastAsiaTheme="minorHAnsi" w:hAnsi="Arial"/>
    </w:rPr>
  </w:style>
  <w:style w:type="paragraph" w:customStyle="1" w:styleId="3EEFE940CEB94416B813F8990FA328DA19">
    <w:name w:val="3EEFE940CEB94416B813F8990FA328DA19"/>
    <w:rsid w:val="00D64869"/>
    <w:pPr>
      <w:spacing w:after="200" w:line="276" w:lineRule="auto"/>
    </w:pPr>
    <w:rPr>
      <w:rFonts w:ascii="Arial" w:eastAsiaTheme="minorHAnsi" w:hAnsi="Arial"/>
    </w:rPr>
  </w:style>
  <w:style w:type="paragraph" w:customStyle="1" w:styleId="9A7985679C77428B85F7853F0751183A1">
    <w:name w:val="9A7985679C77428B85F7853F0751183A1"/>
    <w:rsid w:val="00D64869"/>
    <w:pPr>
      <w:spacing w:after="200" w:line="276" w:lineRule="auto"/>
    </w:pPr>
    <w:rPr>
      <w:rFonts w:ascii="Arial" w:eastAsiaTheme="minorHAnsi" w:hAnsi="Arial"/>
    </w:rPr>
  </w:style>
  <w:style w:type="paragraph" w:customStyle="1" w:styleId="2AE11EEA2D58478DB92FB26F851293761">
    <w:name w:val="2AE11EEA2D58478DB92FB26F851293761"/>
    <w:rsid w:val="00D64869"/>
    <w:pPr>
      <w:spacing w:after="200" w:line="276" w:lineRule="auto"/>
    </w:pPr>
    <w:rPr>
      <w:rFonts w:ascii="Arial" w:eastAsiaTheme="minorHAnsi" w:hAnsi="Arial"/>
    </w:rPr>
  </w:style>
  <w:style w:type="paragraph" w:customStyle="1" w:styleId="DBAB40A3579D43D1BB4176D1CA84A4DA1">
    <w:name w:val="DBAB40A3579D43D1BB4176D1CA84A4DA1"/>
    <w:rsid w:val="00D64869"/>
    <w:pPr>
      <w:spacing w:after="200" w:line="276" w:lineRule="auto"/>
    </w:pPr>
    <w:rPr>
      <w:rFonts w:ascii="Arial" w:eastAsiaTheme="minorHAnsi" w:hAnsi="Arial"/>
    </w:rPr>
  </w:style>
  <w:style w:type="paragraph" w:customStyle="1" w:styleId="B99623E11412473BAD2D682060A01FFA1">
    <w:name w:val="B99623E11412473BAD2D682060A01FFA1"/>
    <w:rsid w:val="00D64869"/>
    <w:pPr>
      <w:spacing w:after="200" w:line="276" w:lineRule="auto"/>
    </w:pPr>
    <w:rPr>
      <w:rFonts w:ascii="Arial" w:eastAsiaTheme="minorHAnsi" w:hAnsi="Arial"/>
    </w:rPr>
  </w:style>
  <w:style w:type="paragraph" w:customStyle="1" w:styleId="7F09691522BE431CA6F13348AF94F4BB1">
    <w:name w:val="7F09691522BE431CA6F13348AF94F4BB1"/>
    <w:rsid w:val="00D64869"/>
    <w:pPr>
      <w:spacing w:after="200" w:line="276" w:lineRule="auto"/>
    </w:pPr>
    <w:rPr>
      <w:rFonts w:ascii="Arial" w:eastAsiaTheme="minorHAnsi" w:hAnsi="Arial"/>
    </w:rPr>
  </w:style>
  <w:style w:type="paragraph" w:customStyle="1" w:styleId="91EB712F868C447E8182CEC1B3B1BAD91">
    <w:name w:val="91EB712F868C447E8182CEC1B3B1BAD91"/>
    <w:rsid w:val="00D64869"/>
    <w:pPr>
      <w:spacing w:after="200" w:line="276" w:lineRule="auto"/>
    </w:pPr>
    <w:rPr>
      <w:rFonts w:ascii="Arial" w:eastAsiaTheme="minorHAnsi" w:hAnsi="Arial"/>
    </w:rPr>
  </w:style>
  <w:style w:type="paragraph" w:customStyle="1" w:styleId="1AE421DD562C49F083DC9328D22FA8661">
    <w:name w:val="1AE421DD562C49F083DC9328D22FA8661"/>
    <w:rsid w:val="00D64869"/>
    <w:pPr>
      <w:spacing w:after="200" w:line="276" w:lineRule="auto"/>
    </w:pPr>
    <w:rPr>
      <w:rFonts w:ascii="Arial" w:eastAsiaTheme="minorHAnsi" w:hAnsi="Arial"/>
    </w:rPr>
  </w:style>
  <w:style w:type="paragraph" w:customStyle="1" w:styleId="18B7D4CBFD314218B311960938E2DD6619">
    <w:name w:val="18B7D4CBFD314218B311960938E2DD6619"/>
    <w:rsid w:val="00D64869"/>
    <w:pPr>
      <w:spacing w:after="200" w:line="276" w:lineRule="auto"/>
    </w:pPr>
    <w:rPr>
      <w:rFonts w:ascii="Arial" w:eastAsiaTheme="minorHAnsi" w:hAnsi="Arial"/>
    </w:rPr>
  </w:style>
  <w:style w:type="paragraph" w:customStyle="1" w:styleId="DC85C06B6F1C4681A5908DAC774ED4E819">
    <w:name w:val="DC85C06B6F1C4681A5908DAC774ED4E819"/>
    <w:rsid w:val="00D64869"/>
    <w:pPr>
      <w:spacing w:after="200" w:line="276" w:lineRule="auto"/>
    </w:pPr>
    <w:rPr>
      <w:rFonts w:ascii="Arial" w:eastAsiaTheme="minorHAnsi" w:hAnsi="Arial"/>
    </w:rPr>
  </w:style>
  <w:style w:type="paragraph" w:customStyle="1" w:styleId="942C7CBE2B504B059502EADF7C26B03919">
    <w:name w:val="942C7CBE2B504B059502EADF7C26B03919"/>
    <w:rsid w:val="00D64869"/>
    <w:pPr>
      <w:spacing w:after="200" w:line="276" w:lineRule="auto"/>
    </w:pPr>
    <w:rPr>
      <w:rFonts w:ascii="Arial" w:eastAsiaTheme="minorHAnsi" w:hAnsi="Arial"/>
    </w:rPr>
  </w:style>
  <w:style w:type="paragraph" w:customStyle="1" w:styleId="EA8FF40F10EC4076A7C1D4C70512C1DB19">
    <w:name w:val="EA8FF40F10EC4076A7C1D4C70512C1DB19"/>
    <w:rsid w:val="00D64869"/>
    <w:pPr>
      <w:spacing w:after="200" w:line="276" w:lineRule="auto"/>
    </w:pPr>
    <w:rPr>
      <w:rFonts w:ascii="Arial" w:eastAsiaTheme="minorHAnsi" w:hAnsi="Arial"/>
    </w:rPr>
  </w:style>
  <w:style w:type="paragraph" w:customStyle="1" w:styleId="91480432AB7E4DE39F2FACF3A4931B6F17">
    <w:name w:val="91480432AB7E4DE39F2FACF3A4931B6F17"/>
    <w:rsid w:val="00D64869"/>
    <w:pPr>
      <w:spacing w:after="200" w:line="276" w:lineRule="auto"/>
    </w:pPr>
    <w:rPr>
      <w:rFonts w:ascii="Arial" w:eastAsiaTheme="minorHAnsi" w:hAnsi="Arial"/>
    </w:rPr>
  </w:style>
  <w:style w:type="paragraph" w:customStyle="1" w:styleId="03C85B8BEBFD407E86C08BF9A905790E17">
    <w:name w:val="03C85B8BEBFD407E86C08BF9A905790E17"/>
    <w:rsid w:val="00D64869"/>
    <w:pPr>
      <w:spacing w:after="200" w:line="276" w:lineRule="auto"/>
    </w:pPr>
    <w:rPr>
      <w:rFonts w:ascii="Arial" w:eastAsiaTheme="minorHAnsi" w:hAnsi="Arial"/>
    </w:rPr>
  </w:style>
  <w:style w:type="paragraph" w:customStyle="1" w:styleId="C315184767EA41508223245AEFB4EEF617">
    <w:name w:val="C315184767EA41508223245AEFB4EEF617"/>
    <w:rsid w:val="00D64869"/>
    <w:pPr>
      <w:spacing w:after="200" w:line="276" w:lineRule="auto"/>
    </w:pPr>
    <w:rPr>
      <w:rFonts w:ascii="Arial" w:eastAsiaTheme="minorHAnsi" w:hAnsi="Arial"/>
    </w:rPr>
  </w:style>
  <w:style w:type="paragraph" w:customStyle="1" w:styleId="489388273745491C95D46BE5ECC4FEB29">
    <w:name w:val="489388273745491C95D46BE5ECC4FEB29"/>
    <w:rsid w:val="00D64869"/>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5A5333B9F75421B8B72392BF705C2A79">
    <w:name w:val="C5A5333B9F75421B8B72392BF705C2A79"/>
    <w:rsid w:val="00D64869"/>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F7D58ED47D4340B08FA34468A4A4ED4B9">
    <w:name w:val="F7D58ED47D4340B08FA34468A4A4ED4B9"/>
    <w:rsid w:val="00D64869"/>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88184F8CBD44E789B59FAB0C55F9A8C14">
    <w:name w:val="088184F8CBD44E789B59FAB0C55F9A8C14"/>
    <w:rsid w:val="00D64869"/>
    <w:pPr>
      <w:tabs>
        <w:tab w:val="num" w:pos="2160"/>
      </w:tabs>
      <w:spacing w:after="200" w:line="276" w:lineRule="auto"/>
      <w:ind w:left="1224" w:hanging="504"/>
    </w:pPr>
    <w:rPr>
      <w:rFonts w:ascii="Arial" w:eastAsiaTheme="minorHAnsi" w:hAnsi="Arial"/>
      <w:color w:val="000000" w:themeColor="text1"/>
      <w:sz w:val="24"/>
    </w:rPr>
  </w:style>
  <w:style w:type="paragraph" w:customStyle="1" w:styleId="FEFEAF6EA6A1450DA11FBE7BC2922F898">
    <w:name w:val="FEFEAF6EA6A1450DA11FBE7BC2922F898"/>
    <w:rsid w:val="00D64869"/>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761ED802474453DB10D85822F18693A19">
    <w:name w:val="0761ED802474453DB10D85822F18693A19"/>
    <w:rsid w:val="00D64869"/>
    <w:pPr>
      <w:spacing w:after="200" w:line="276" w:lineRule="auto"/>
    </w:pPr>
    <w:rPr>
      <w:rFonts w:ascii="Arial" w:eastAsiaTheme="minorHAnsi" w:hAnsi="Arial"/>
    </w:rPr>
  </w:style>
  <w:style w:type="paragraph" w:customStyle="1" w:styleId="0701BBAAF58A41358D79F5C628BB012638">
    <w:name w:val="0701BBAAF58A41358D79F5C628BB012638"/>
    <w:rsid w:val="00D64869"/>
    <w:pPr>
      <w:spacing w:after="200" w:line="276" w:lineRule="auto"/>
    </w:pPr>
    <w:rPr>
      <w:rFonts w:ascii="Arial" w:eastAsiaTheme="minorHAnsi" w:hAnsi="Arial"/>
    </w:rPr>
  </w:style>
  <w:style w:type="paragraph" w:customStyle="1" w:styleId="3BA3185E0E074742B5194A1740ECDC7D38">
    <w:name w:val="3BA3185E0E074742B5194A1740ECDC7D38"/>
    <w:rsid w:val="00D64869"/>
    <w:pPr>
      <w:spacing w:after="200" w:line="276" w:lineRule="auto"/>
    </w:pPr>
    <w:rPr>
      <w:rFonts w:ascii="Arial" w:eastAsiaTheme="minorHAnsi" w:hAnsi="Arial"/>
    </w:rPr>
  </w:style>
  <w:style w:type="paragraph" w:customStyle="1" w:styleId="A86385F289FB404D82488A56516C57DE38">
    <w:name w:val="A86385F289FB404D82488A56516C57DE38"/>
    <w:rsid w:val="00D64869"/>
    <w:pPr>
      <w:spacing w:after="200" w:line="276" w:lineRule="auto"/>
    </w:pPr>
    <w:rPr>
      <w:rFonts w:ascii="Arial" w:eastAsiaTheme="minorHAnsi" w:hAnsi="Arial"/>
    </w:rPr>
  </w:style>
  <w:style w:type="paragraph" w:customStyle="1" w:styleId="551EE92CD686466D8B5EE907BFEC9B1A38">
    <w:name w:val="551EE92CD686466D8B5EE907BFEC9B1A38"/>
    <w:rsid w:val="00D64869"/>
    <w:pPr>
      <w:spacing w:after="200" w:line="276" w:lineRule="auto"/>
    </w:pPr>
    <w:rPr>
      <w:rFonts w:ascii="Arial" w:eastAsiaTheme="minorHAnsi" w:hAnsi="Arial"/>
    </w:rPr>
  </w:style>
  <w:style w:type="paragraph" w:customStyle="1" w:styleId="24147482CD6848349D3C25EAF280CA4837">
    <w:name w:val="24147482CD6848349D3C25EAF280CA4837"/>
    <w:rsid w:val="00D64869"/>
    <w:pPr>
      <w:spacing w:after="200" w:line="276" w:lineRule="auto"/>
    </w:pPr>
    <w:rPr>
      <w:rFonts w:ascii="Arial" w:eastAsiaTheme="minorHAnsi" w:hAnsi="Arial"/>
    </w:rPr>
  </w:style>
  <w:style w:type="paragraph" w:customStyle="1" w:styleId="E905873811FB4DA9936586F86579B6C137">
    <w:name w:val="E905873811FB4DA9936586F86579B6C137"/>
    <w:rsid w:val="00D64869"/>
    <w:pPr>
      <w:spacing w:after="200" w:line="276" w:lineRule="auto"/>
    </w:pPr>
    <w:rPr>
      <w:rFonts w:ascii="Arial" w:eastAsiaTheme="minorHAnsi" w:hAnsi="Arial"/>
    </w:rPr>
  </w:style>
  <w:style w:type="paragraph" w:customStyle="1" w:styleId="F9DD39F50C0143F0887F1A0A9E6A2D7137">
    <w:name w:val="F9DD39F50C0143F0887F1A0A9E6A2D7137"/>
    <w:rsid w:val="00D64869"/>
    <w:pPr>
      <w:spacing w:after="200" w:line="276" w:lineRule="auto"/>
    </w:pPr>
    <w:rPr>
      <w:rFonts w:ascii="Arial" w:eastAsiaTheme="minorHAnsi" w:hAnsi="Arial"/>
    </w:rPr>
  </w:style>
  <w:style w:type="paragraph" w:customStyle="1" w:styleId="D6C0B2785DE14301B7B321DAE5F844088">
    <w:name w:val="D6C0B2785DE14301B7B321DAE5F844088"/>
    <w:rsid w:val="00D64869"/>
    <w:pPr>
      <w:spacing w:after="200" w:line="276" w:lineRule="auto"/>
    </w:pPr>
    <w:rPr>
      <w:rFonts w:ascii="Arial" w:eastAsiaTheme="minorHAnsi" w:hAnsi="Arial"/>
    </w:rPr>
  </w:style>
  <w:style w:type="paragraph" w:customStyle="1" w:styleId="ADF65CDE7B084B91B5DD68D775C6A23737">
    <w:name w:val="ADF65CDE7B084B91B5DD68D775C6A23737"/>
    <w:rsid w:val="00D64869"/>
    <w:pPr>
      <w:spacing w:after="200" w:line="276" w:lineRule="auto"/>
    </w:pPr>
    <w:rPr>
      <w:rFonts w:ascii="Arial" w:eastAsiaTheme="minorHAnsi" w:hAnsi="Arial"/>
    </w:rPr>
  </w:style>
  <w:style w:type="paragraph" w:customStyle="1" w:styleId="35610FB38FBE4B87B9D700B764B5DDD137">
    <w:name w:val="35610FB38FBE4B87B9D700B764B5DDD137"/>
    <w:rsid w:val="00D64869"/>
    <w:pPr>
      <w:spacing w:after="200" w:line="276" w:lineRule="auto"/>
    </w:pPr>
    <w:rPr>
      <w:rFonts w:ascii="Arial" w:eastAsiaTheme="minorHAnsi" w:hAnsi="Arial"/>
    </w:rPr>
  </w:style>
  <w:style w:type="paragraph" w:customStyle="1" w:styleId="BF747868AC4F40D5AF4155184961C56538">
    <w:name w:val="BF747868AC4F40D5AF4155184961C56538"/>
    <w:rsid w:val="00D64869"/>
    <w:pPr>
      <w:spacing w:after="200" w:line="276" w:lineRule="auto"/>
    </w:pPr>
    <w:rPr>
      <w:rFonts w:ascii="Arial" w:eastAsiaTheme="minorHAnsi" w:hAnsi="Arial"/>
    </w:rPr>
  </w:style>
  <w:style w:type="paragraph" w:customStyle="1" w:styleId="1BDB50AE78D6404489DF0BA17BCC914138">
    <w:name w:val="1BDB50AE78D6404489DF0BA17BCC914138"/>
    <w:rsid w:val="00D64869"/>
    <w:pPr>
      <w:spacing w:after="200" w:line="276" w:lineRule="auto"/>
    </w:pPr>
    <w:rPr>
      <w:rFonts w:ascii="Arial" w:eastAsiaTheme="minorHAnsi" w:hAnsi="Arial"/>
    </w:rPr>
  </w:style>
  <w:style w:type="paragraph" w:customStyle="1" w:styleId="26979BC502614758858BE7A49A6347F039">
    <w:name w:val="26979BC502614758858BE7A49A6347F039"/>
    <w:rsid w:val="00D64869"/>
    <w:pPr>
      <w:spacing w:after="200" w:line="276" w:lineRule="auto"/>
    </w:pPr>
    <w:rPr>
      <w:rFonts w:ascii="Arial" w:eastAsiaTheme="minorHAnsi" w:hAnsi="Arial"/>
    </w:rPr>
  </w:style>
  <w:style w:type="paragraph" w:customStyle="1" w:styleId="9987FA50F2474748981FF3A33097181D18">
    <w:name w:val="9987FA50F2474748981FF3A33097181D18"/>
    <w:rsid w:val="00D64869"/>
    <w:pPr>
      <w:spacing w:after="200" w:line="276" w:lineRule="auto"/>
    </w:pPr>
    <w:rPr>
      <w:rFonts w:ascii="Arial" w:eastAsiaTheme="minorHAnsi" w:hAnsi="Arial"/>
    </w:rPr>
  </w:style>
  <w:style w:type="paragraph" w:customStyle="1" w:styleId="3EEFE940CEB94416B813F8990FA328DA20">
    <w:name w:val="3EEFE940CEB94416B813F8990FA328DA20"/>
    <w:rsid w:val="00D64869"/>
    <w:pPr>
      <w:spacing w:after="200" w:line="276" w:lineRule="auto"/>
    </w:pPr>
    <w:rPr>
      <w:rFonts w:ascii="Arial" w:eastAsiaTheme="minorHAnsi" w:hAnsi="Arial"/>
    </w:rPr>
  </w:style>
  <w:style w:type="paragraph" w:customStyle="1" w:styleId="9A7985679C77428B85F7853F0751183A2">
    <w:name w:val="9A7985679C77428B85F7853F0751183A2"/>
    <w:rsid w:val="00D64869"/>
    <w:pPr>
      <w:spacing w:after="200" w:line="276" w:lineRule="auto"/>
    </w:pPr>
    <w:rPr>
      <w:rFonts w:ascii="Arial" w:eastAsiaTheme="minorHAnsi" w:hAnsi="Arial"/>
    </w:rPr>
  </w:style>
  <w:style w:type="paragraph" w:customStyle="1" w:styleId="2AE11EEA2D58478DB92FB26F851293762">
    <w:name w:val="2AE11EEA2D58478DB92FB26F851293762"/>
    <w:rsid w:val="00D64869"/>
    <w:pPr>
      <w:spacing w:after="200" w:line="276" w:lineRule="auto"/>
    </w:pPr>
    <w:rPr>
      <w:rFonts w:ascii="Arial" w:eastAsiaTheme="minorHAnsi" w:hAnsi="Arial"/>
    </w:rPr>
  </w:style>
  <w:style w:type="paragraph" w:customStyle="1" w:styleId="DBAB40A3579D43D1BB4176D1CA84A4DA2">
    <w:name w:val="DBAB40A3579D43D1BB4176D1CA84A4DA2"/>
    <w:rsid w:val="00D64869"/>
    <w:pPr>
      <w:spacing w:after="200" w:line="276" w:lineRule="auto"/>
    </w:pPr>
    <w:rPr>
      <w:rFonts w:ascii="Arial" w:eastAsiaTheme="minorHAnsi" w:hAnsi="Arial"/>
    </w:rPr>
  </w:style>
  <w:style w:type="paragraph" w:customStyle="1" w:styleId="B99623E11412473BAD2D682060A01FFA2">
    <w:name w:val="B99623E11412473BAD2D682060A01FFA2"/>
    <w:rsid w:val="00D64869"/>
    <w:pPr>
      <w:spacing w:after="200" w:line="276" w:lineRule="auto"/>
    </w:pPr>
    <w:rPr>
      <w:rFonts w:ascii="Arial" w:eastAsiaTheme="minorHAnsi" w:hAnsi="Arial"/>
    </w:rPr>
  </w:style>
  <w:style w:type="paragraph" w:customStyle="1" w:styleId="7F09691522BE431CA6F13348AF94F4BB2">
    <w:name w:val="7F09691522BE431CA6F13348AF94F4BB2"/>
    <w:rsid w:val="00D64869"/>
    <w:pPr>
      <w:spacing w:after="200" w:line="276" w:lineRule="auto"/>
    </w:pPr>
    <w:rPr>
      <w:rFonts w:ascii="Arial" w:eastAsiaTheme="minorHAnsi" w:hAnsi="Arial"/>
    </w:rPr>
  </w:style>
  <w:style w:type="paragraph" w:customStyle="1" w:styleId="91EB712F868C447E8182CEC1B3B1BAD92">
    <w:name w:val="91EB712F868C447E8182CEC1B3B1BAD92"/>
    <w:rsid w:val="00D64869"/>
    <w:pPr>
      <w:spacing w:after="200" w:line="276" w:lineRule="auto"/>
    </w:pPr>
    <w:rPr>
      <w:rFonts w:ascii="Arial" w:eastAsiaTheme="minorHAnsi" w:hAnsi="Arial"/>
    </w:rPr>
  </w:style>
  <w:style w:type="paragraph" w:customStyle="1" w:styleId="1AE421DD562C49F083DC9328D22FA8662">
    <w:name w:val="1AE421DD562C49F083DC9328D22FA8662"/>
    <w:rsid w:val="00D64869"/>
    <w:pPr>
      <w:spacing w:after="200" w:line="276" w:lineRule="auto"/>
    </w:pPr>
    <w:rPr>
      <w:rFonts w:ascii="Arial" w:eastAsiaTheme="minorHAnsi" w:hAnsi="Arial"/>
    </w:rPr>
  </w:style>
  <w:style w:type="paragraph" w:customStyle="1" w:styleId="18B7D4CBFD314218B311960938E2DD6620">
    <w:name w:val="18B7D4CBFD314218B311960938E2DD6620"/>
    <w:rsid w:val="00D64869"/>
    <w:pPr>
      <w:spacing w:after="200" w:line="276" w:lineRule="auto"/>
    </w:pPr>
    <w:rPr>
      <w:rFonts w:ascii="Arial" w:eastAsiaTheme="minorHAnsi" w:hAnsi="Arial"/>
    </w:rPr>
  </w:style>
  <w:style w:type="paragraph" w:customStyle="1" w:styleId="DC85C06B6F1C4681A5908DAC774ED4E820">
    <w:name w:val="DC85C06B6F1C4681A5908DAC774ED4E820"/>
    <w:rsid w:val="00D64869"/>
    <w:pPr>
      <w:spacing w:after="200" w:line="276" w:lineRule="auto"/>
    </w:pPr>
    <w:rPr>
      <w:rFonts w:ascii="Arial" w:eastAsiaTheme="minorHAnsi" w:hAnsi="Arial"/>
    </w:rPr>
  </w:style>
  <w:style w:type="paragraph" w:customStyle="1" w:styleId="942C7CBE2B504B059502EADF7C26B03920">
    <w:name w:val="942C7CBE2B504B059502EADF7C26B03920"/>
    <w:rsid w:val="00D64869"/>
    <w:pPr>
      <w:spacing w:after="200" w:line="276" w:lineRule="auto"/>
    </w:pPr>
    <w:rPr>
      <w:rFonts w:ascii="Arial" w:eastAsiaTheme="minorHAnsi" w:hAnsi="Arial"/>
    </w:rPr>
  </w:style>
  <w:style w:type="paragraph" w:customStyle="1" w:styleId="EA8FF40F10EC4076A7C1D4C70512C1DB20">
    <w:name w:val="EA8FF40F10EC4076A7C1D4C70512C1DB20"/>
    <w:rsid w:val="00D64869"/>
    <w:pPr>
      <w:spacing w:after="200" w:line="276" w:lineRule="auto"/>
    </w:pPr>
    <w:rPr>
      <w:rFonts w:ascii="Arial" w:eastAsiaTheme="minorHAnsi" w:hAnsi="Arial"/>
    </w:rPr>
  </w:style>
  <w:style w:type="paragraph" w:customStyle="1" w:styleId="91480432AB7E4DE39F2FACF3A4931B6F18">
    <w:name w:val="91480432AB7E4DE39F2FACF3A4931B6F18"/>
    <w:rsid w:val="00D64869"/>
    <w:pPr>
      <w:spacing w:after="200" w:line="276" w:lineRule="auto"/>
    </w:pPr>
    <w:rPr>
      <w:rFonts w:ascii="Arial" w:eastAsiaTheme="minorHAnsi" w:hAnsi="Arial"/>
    </w:rPr>
  </w:style>
  <w:style w:type="paragraph" w:customStyle="1" w:styleId="03C85B8BEBFD407E86C08BF9A905790E18">
    <w:name w:val="03C85B8BEBFD407E86C08BF9A905790E18"/>
    <w:rsid w:val="00D64869"/>
    <w:pPr>
      <w:spacing w:after="200" w:line="276" w:lineRule="auto"/>
    </w:pPr>
    <w:rPr>
      <w:rFonts w:ascii="Arial" w:eastAsiaTheme="minorHAnsi" w:hAnsi="Arial"/>
    </w:rPr>
  </w:style>
  <w:style w:type="paragraph" w:customStyle="1" w:styleId="C315184767EA41508223245AEFB4EEF618">
    <w:name w:val="C315184767EA41508223245AEFB4EEF618"/>
    <w:rsid w:val="00D64869"/>
    <w:pPr>
      <w:spacing w:after="200" w:line="276" w:lineRule="auto"/>
    </w:pPr>
    <w:rPr>
      <w:rFonts w:ascii="Arial" w:eastAsiaTheme="minorHAnsi" w:hAnsi="Arial"/>
    </w:rPr>
  </w:style>
  <w:style w:type="paragraph" w:customStyle="1" w:styleId="489388273745491C95D46BE5ECC4FEB210">
    <w:name w:val="489388273745491C95D46BE5ECC4FEB210"/>
    <w:rsid w:val="00D64869"/>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5A5333B9F75421B8B72392BF705C2A710">
    <w:name w:val="C5A5333B9F75421B8B72392BF705C2A710"/>
    <w:rsid w:val="00D64869"/>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F7D58ED47D4340B08FA34468A4A4ED4B10">
    <w:name w:val="F7D58ED47D4340B08FA34468A4A4ED4B10"/>
    <w:rsid w:val="00D64869"/>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88184F8CBD44E789B59FAB0C55F9A8C15">
    <w:name w:val="088184F8CBD44E789B59FAB0C55F9A8C15"/>
    <w:rsid w:val="00D64869"/>
    <w:pPr>
      <w:tabs>
        <w:tab w:val="num" w:pos="2160"/>
      </w:tabs>
      <w:spacing w:after="200" w:line="276" w:lineRule="auto"/>
      <w:ind w:left="1224" w:hanging="504"/>
    </w:pPr>
    <w:rPr>
      <w:rFonts w:ascii="Arial" w:eastAsiaTheme="minorHAnsi" w:hAnsi="Arial"/>
      <w:color w:val="000000" w:themeColor="text1"/>
      <w:sz w:val="24"/>
    </w:rPr>
  </w:style>
  <w:style w:type="paragraph" w:customStyle="1" w:styleId="FEFEAF6EA6A1450DA11FBE7BC2922F899">
    <w:name w:val="FEFEAF6EA6A1450DA11FBE7BC2922F899"/>
    <w:rsid w:val="00D64869"/>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761ED802474453DB10D85822F18693A20">
    <w:name w:val="0761ED802474453DB10D85822F18693A20"/>
    <w:rsid w:val="00D64869"/>
    <w:pPr>
      <w:spacing w:after="200" w:line="276" w:lineRule="auto"/>
    </w:pPr>
    <w:rPr>
      <w:rFonts w:ascii="Arial" w:eastAsiaTheme="minorHAnsi" w:hAnsi="Arial"/>
    </w:rPr>
  </w:style>
  <w:style w:type="paragraph" w:customStyle="1" w:styleId="0701BBAAF58A41358D79F5C628BB012639">
    <w:name w:val="0701BBAAF58A41358D79F5C628BB012639"/>
    <w:rsid w:val="00D64869"/>
    <w:pPr>
      <w:spacing w:after="200" w:line="276" w:lineRule="auto"/>
    </w:pPr>
    <w:rPr>
      <w:rFonts w:ascii="Arial" w:eastAsiaTheme="minorHAnsi" w:hAnsi="Arial"/>
    </w:rPr>
  </w:style>
  <w:style w:type="paragraph" w:customStyle="1" w:styleId="3BA3185E0E074742B5194A1740ECDC7D39">
    <w:name w:val="3BA3185E0E074742B5194A1740ECDC7D39"/>
    <w:rsid w:val="00D64869"/>
    <w:pPr>
      <w:spacing w:after="200" w:line="276" w:lineRule="auto"/>
    </w:pPr>
    <w:rPr>
      <w:rFonts w:ascii="Arial" w:eastAsiaTheme="minorHAnsi" w:hAnsi="Arial"/>
    </w:rPr>
  </w:style>
  <w:style w:type="paragraph" w:customStyle="1" w:styleId="A86385F289FB404D82488A56516C57DE39">
    <w:name w:val="A86385F289FB404D82488A56516C57DE39"/>
    <w:rsid w:val="00D64869"/>
    <w:pPr>
      <w:spacing w:after="200" w:line="276" w:lineRule="auto"/>
    </w:pPr>
    <w:rPr>
      <w:rFonts w:ascii="Arial" w:eastAsiaTheme="minorHAnsi" w:hAnsi="Arial"/>
    </w:rPr>
  </w:style>
  <w:style w:type="paragraph" w:customStyle="1" w:styleId="551EE92CD686466D8B5EE907BFEC9B1A39">
    <w:name w:val="551EE92CD686466D8B5EE907BFEC9B1A39"/>
    <w:rsid w:val="00D64869"/>
    <w:pPr>
      <w:spacing w:after="200" w:line="276" w:lineRule="auto"/>
    </w:pPr>
    <w:rPr>
      <w:rFonts w:ascii="Arial" w:eastAsiaTheme="minorHAnsi" w:hAnsi="Arial"/>
    </w:rPr>
  </w:style>
  <w:style w:type="paragraph" w:customStyle="1" w:styleId="24147482CD6848349D3C25EAF280CA4838">
    <w:name w:val="24147482CD6848349D3C25EAF280CA4838"/>
    <w:rsid w:val="00D64869"/>
    <w:pPr>
      <w:spacing w:after="200" w:line="276" w:lineRule="auto"/>
    </w:pPr>
    <w:rPr>
      <w:rFonts w:ascii="Arial" w:eastAsiaTheme="minorHAnsi" w:hAnsi="Arial"/>
    </w:rPr>
  </w:style>
  <w:style w:type="paragraph" w:customStyle="1" w:styleId="E905873811FB4DA9936586F86579B6C138">
    <w:name w:val="E905873811FB4DA9936586F86579B6C138"/>
    <w:rsid w:val="00D64869"/>
    <w:pPr>
      <w:spacing w:after="200" w:line="276" w:lineRule="auto"/>
    </w:pPr>
    <w:rPr>
      <w:rFonts w:ascii="Arial" w:eastAsiaTheme="minorHAnsi" w:hAnsi="Arial"/>
    </w:rPr>
  </w:style>
  <w:style w:type="paragraph" w:customStyle="1" w:styleId="F9DD39F50C0143F0887F1A0A9E6A2D7138">
    <w:name w:val="F9DD39F50C0143F0887F1A0A9E6A2D7138"/>
    <w:rsid w:val="00D64869"/>
    <w:pPr>
      <w:spacing w:after="200" w:line="276" w:lineRule="auto"/>
    </w:pPr>
    <w:rPr>
      <w:rFonts w:ascii="Arial" w:eastAsiaTheme="minorHAnsi" w:hAnsi="Arial"/>
    </w:rPr>
  </w:style>
  <w:style w:type="paragraph" w:customStyle="1" w:styleId="D6C0B2785DE14301B7B321DAE5F844089">
    <w:name w:val="D6C0B2785DE14301B7B321DAE5F844089"/>
    <w:rsid w:val="00D64869"/>
    <w:pPr>
      <w:spacing w:after="200" w:line="276" w:lineRule="auto"/>
    </w:pPr>
    <w:rPr>
      <w:rFonts w:ascii="Arial" w:eastAsiaTheme="minorHAnsi" w:hAnsi="Arial"/>
    </w:rPr>
  </w:style>
  <w:style w:type="paragraph" w:customStyle="1" w:styleId="ADF65CDE7B084B91B5DD68D775C6A23738">
    <w:name w:val="ADF65CDE7B084B91B5DD68D775C6A23738"/>
    <w:rsid w:val="00D64869"/>
    <w:pPr>
      <w:spacing w:after="200" w:line="276" w:lineRule="auto"/>
    </w:pPr>
    <w:rPr>
      <w:rFonts w:ascii="Arial" w:eastAsiaTheme="minorHAnsi" w:hAnsi="Arial"/>
    </w:rPr>
  </w:style>
  <w:style w:type="paragraph" w:customStyle="1" w:styleId="35610FB38FBE4B87B9D700B764B5DDD138">
    <w:name w:val="35610FB38FBE4B87B9D700B764B5DDD138"/>
    <w:rsid w:val="00D64869"/>
    <w:pPr>
      <w:spacing w:after="200" w:line="276" w:lineRule="auto"/>
    </w:pPr>
    <w:rPr>
      <w:rFonts w:ascii="Arial" w:eastAsiaTheme="minorHAnsi" w:hAnsi="Arial"/>
    </w:rPr>
  </w:style>
  <w:style w:type="paragraph" w:customStyle="1" w:styleId="674197AD145B413382D8D9CB72191E80">
    <w:name w:val="674197AD145B413382D8D9CB72191E80"/>
    <w:rsid w:val="00D64869"/>
    <w:pPr>
      <w:spacing w:after="200" w:line="276" w:lineRule="auto"/>
    </w:pPr>
    <w:rPr>
      <w:rFonts w:ascii="Arial" w:eastAsiaTheme="minorHAnsi" w:hAnsi="Arial"/>
    </w:rPr>
  </w:style>
  <w:style w:type="paragraph" w:customStyle="1" w:styleId="FADCBBC6CB994F3694D736D4E91B451A">
    <w:name w:val="FADCBBC6CB994F3694D736D4E91B451A"/>
    <w:rsid w:val="00D64869"/>
    <w:pPr>
      <w:spacing w:after="200" w:line="276" w:lineRule="auto"/>
    </w:pPr>
    <w:rPr>
      <w:rFonts w:ascii="Arial" w:eastAsiaTheme="minorHAnsi" w:hAnsi="Arial"/>
    </w:rPr>
  </w:style>
  <w:style w:type="paragraph" w:customStyle="1" w:styleId="1DC5BFB764714EC99FC16CF26640768F">
    <w:name w:val="1DC5BFB764714EC99FC16CF26640768F"/>
    <w:rsid w:val="00D64869"/>
    <w:pPr>
      <w:spacing w:after="200" w:line="276" w:lineRule="auto"/>
    </w:pPr>
    <w:rPr>
      <w:rFonts w:ascii="Arial" w:eastAsiaTheme="minorHAnsi" w:hAnsi="Arial"/>
    </w:rPr>
  </w:style>
  <w:style w:type="paragraph" w:customStyle="1" w:styleId="7FEBEDDC19CF42A8B495ECEAB1320E47">
    <w:name w:val="7FEBEDDC19CF42A8B495ECEAB1320E47"/>
    <w:rsid w:val="00D64869"/>
  </w:style>
  <w:style w:type="paragraph" w:customStyle="1" w:styleId="BF747868AC4F40D5AF4155184961C56539">
    <w:name w:val="BF747868AC4F40D5AF4155184961C56539"/>
    <w:rsid w:val="00D64869"/>
    <w:pPr>
      <w:spacing w:after="200" w:line="276" w:lineRule="auto"/>
    </w:pPr>
    <w:rPr>
      <w:rFonts w:ascii="Arial" w:eastAsiaTheme="minorHAnsi" w:hAnsi="Arial"/>
    </w:rPr>
  </w:style>
  <w:style w:type="paragraph" w:customStyle="1" w:styleId="1BDB50AE78D6404489DF0BA17BCC914139">
    <w:name w:val="1BDB50AE78D6404489DF0BA17BCC914139"/>
    <w:rsid w:val="00D64869"/>
    <w:pPr>
      <w:spacing w:after="200" w:line="276" w:lineRule="auto"/>
    </w:pPr>
    <w:rPr>
      <w:rFonts w:ascii="Arial" w:eastAsiaTheme="minorHAnsi" w:hAnsi="Arial"/>
    </w:rPr>
  </w:style>
  <w:style w:type="paragraph" w:customStyle="1" w:styleId="26979BC502614758858BE7A49A6347F040">
    <w:name w:val="26979BC502614758858BE7A49A6347F040"/>
    <w:rsid w:val="00D64869"/>
    <w:pPr>
      <w:spacing w:after="200" w:line="276" w:lineRule="auto"/>
    </w:pPr>
    <w:rPr>
      <w:rFonts w:ascii="Arial" w:eastAsiaTheme="minorHAnsi" w:hAnsi="Arial"/>
    </w:rPr>
  </w:style>
  <w:style w:type="paragraph" w:customStyle="1" w:styleId="9987FA50F2474748981FF3A33097181D19">
    <w:name w:val="9987FA50F2474748981FF3A33097181D19"/>
    <w:rsid w:val="00D64869"/>
    <w:pPr>
      <w:spacing w:after="200" w:line="276" w:lineRule="auto"/>
    </w:pPr>
    <w:rPr>
      <w:rFonts w:ascii="Arial" w:eastAsiaTheme="minorHAnsi" w:hAnsi="Arial"/>
    </w:rPr>
  </w:style>
  <w:style w:type="paragraph" w:customStyle="1" w:styleId="3EEFE940CEB94416B813F8990FA328DA21">
    <w:name w:val="3EEFE940CEB94416B813F8990FA328DA21"/>
    <w:rsid w:val="00D64869"/>
    <w:pPr>
      <w:spacing w:after="200" w:line="276" w:lineRule="auto"/>
    </w:pPr>
    <w:rPr>
      <w:rFonts w:ascii="Arial" w:eastAsiaTheme="minorHAnsi" w:hAnsi="Arial"/>
    </w:rPr>
  </w:style>
  <w:style w:type="paragraph" w:customStyle="1" w:styleId="9A7985679C77428B85F7853F0751183A3">
    <w:name w:val="9A7985679C77428B85F7853F0751183A3"/>
    <w:rsid w:val="00D64869"/>
    <w:pPr>
      <w:spacing w:after="200" w:line="276" w:lineRule="auto"/>
    </w:pPr>
    <w:rPr>
      <w:rFonts w:ascii="Arial" w:eastAsiaTheme="minorHAnsi" w:hAnsi="Arial"/>
    </w:rPr>
  </w:style>
  <w:style w:type="paragraph" w:customStyle="1" w:styleId="2AE11EEA2D58478DB92FB26F851293763">
    <w:name w:val="2AE11EEA2D58478DB92FB26F851293763"/>
    <w:rsid w:val="00D64869"/>
    <w:pPr>
      <w:spacing w:after="200" w:line="276" w:lineRule="auto"/>
    </w:pPr>
    <w:rPr>
      <w:rFonts w:ascii="Arial" w:eastAsiaTheme="minorHAnsi" w:hAnsi="Arial"/>
    </w:rPr>
  </w:style>
  <w:style w:type="paragraph" w:customStyle="1" w:styleId="DBAB40A3579D43D1BB4176D1CA84A4DA3">
    <w:name w:val="DBAB40A3579D43D1BB4176D1CA84A4DA3"/>
    <w:rsid w:val="00D64869"/>
    <w:pPr>
      <w:spacing w:after="200" w:line="276" w:lineRule="auto"/>
    </w:pPr>
    <w:rPr>
      <w:rFonts w:ascii="Arial" w:eastAsiaTheme="minorHAnsi" w:hAnsi="Arial"/>
    </w:rPr>
  </w:style>
  <w:style w:type="paragraph" w:customStyle="1" w:styleId="B99623E11412473BAD2D682060A01FFA3">
    <w:name w:val="B99623E11412473BAD2D682060A01FFA3"/>
    <w:rsid w:val="00D64869"/>
    <w:pPr>
      <w:spacing w:after="200" w:line="276" w:lineRule="auto"/>
    </w:pPr>
    <w:rPr>
      <w:rFonts w:ascii="Arial" w:eastAsiaTheme="minorHAnsi" w:hAnsi="Arial"/>
    </w:rPr>
  </w:style>
  <w:style w:type="paragraph" w:customStyle="1" w:styleId="7F09691522BE431CA6F13348AF94F4BB3">
    <w:name w:val="7F09691522BE431CA6F13348AF94F4BB3"/>
    <w:rsid w:val="00D64869"/>
    <w:pPr>
      <w:spacing w:after="200" w:line="276" w:lineRule="auto"/>
    </w:pPr>
    <w:rPr>
      <w:rFonts w:ascii="Arial" w:eastAsiaTheme="minorHAnsi" w:hAnsi="Arial"/>
    </w:rPr>
  </w:style>
  <w:style w:type="paragraph" w:customStyle="1" w:styleId="91EB712F868C447E8182CEC1B3B1BAD93">
    <w:name w:val="91EB712F868C447E8182CEC1B3B1BAD93"/>
    <w:rsid w:val="00D64869"/>
    <w:pPr>
      <w:spacing w:after="200" w:line="276" w:lineRule="auto"/>
    </w:pPr>
    <w:rPr>
      <w:rFonts w:ascii="Arial" w:eastAsiaTheme="minorHAnsi" w:hAnsi="Arial"/>
    </w:rPr>
  </w:style>
  <w:style w:type="paragraph" w:customStyle="1" w:styleId="1AE421DD562C49F083DC9328D22FA8663">
    <w:name w:val="1AE421DD562C49F083DC9328D22FA8663"/>
    <w:rsid w:val="00D64869"/>
    <w:pPr>
      <w:spacing w:after="200" w:line="276" w:lineRule="auto"/>
    </w:pPr>
    <w:rPr>
      <w:rFonts w:ascii="Arial" w:eastAsiaTheme="minorHAnsi" w:hAnsi="Arial"/>
    </w:rPr>
  </w:style>
  <w:style w:type="paragraph" w:customStyle="1" w:styleId="18B7D4CBFD314218B311960938E2DD6621">
    <w:name w:val="18B7D4CBFD314218B311960938E2DD6621"/>
    <w:rsid w:val="00D64869"/>
    <w:pPr>
      <w:spacing w:after="200" w:line="276" w:lineRule="auto"/>
    </w:pPr>
    <w:rPr>
      <w:rFonts w:ascii="Arial" w:eastAsiaTheme="minorHAnsi" w:hAnsi="Arial"/>
    </w:rPr>
  </w:style>
  <w:style w:type="paragraph" w:customStyle="1" w:styleId="DC85C06B6F1C4681A5908DAC774ED4E821">
    <w:name w:val="DC85C06B6F1C4681A5908DAC774ED4E821"/>
    <w:rsid w:val="00D64869"/>
    <w:pPr>
      <w:spacing w:after="200" w:line="276" w:lineRule="auto"/>
    </w:pPr>
    <w:rPr>
      <w:rFonts w:ascii="Arial" w:eastAsiaTheme="minorHAnsi" w:hAnsi="Arial"/>
    </w:rPr>
  </w:style>
  <w:style w:type="paragraph" w:customStyle="1" w:styleId="942C7CBE2B504B059502EADF7C26B03921">
    <w:name w:val="942C7CBE2B504B059502EADF7C26B03921"/>
    <w:rsid w:val="00D64869"/>
    <w:pPr>
      <w:spacing w:after="200" w:line="276" w:lineRule="auto"/>
    </w:pPr>
    <w:rPr>
      <w:rFonts w:ascii="Arial" w:eastAsiaTheme="minorHAnsi" w:hAnsi="Arial"/>
    </w:rPr>
  </w:style>
  <w:style w:type="paragraph" w:customStyle="1" w:styleId="EA8FF40F10EC4076A7C1D4C70512C1DB21">
    <w:name w:val="EA8FF40F10EC4076A7C1D4C70512C1DB21"/>
    <w:rsid w:val="00D64869"/>
    <w:pPr>
      <w:spacing w:after="200" w:line="276" w:lineRule="auto"/>
    </w:pPr>
    <w:rPr>
      <w:rFonts w:ascii="Arial" w:eastAsiaTheme="minorHAnsi" w:hAnsi="Arial"/>
    </w:rPr>
  </w:style>
  <w:style w:type="paragraph" w:customStyle="1" w:styleId="91480432AB7E4DE39F2FACF3A4931B6F19">
    <w:name w:val="91480432AB7E4DE39F2FACF3A4931B6F19"/>
    <w:rsid w:val="00D64869"/>
    <w:pPr>
      <w:spacing w:after="200" w:line="276" w:lineRule="auto"/>
    </w:pPr>
    <w:rPr>
      <w:rFonts w:ascii="Arial" w:eastAsiaTheme="minorHAnsi" w:hAnsi="Arial"/>
    </w:rPr>
  </w:style>
  <w:style w:type="paragraph" w:customStyle="1" w:styleId="03C85B8BEBFD407E86C08BF9A905790E19">
    <w:name w:val="03C85B8BEBFD407E86C08BF9A905790E19"/>
    <w:rsid w:val="00D64869"/>
    <w:pPr>
      <w:spacing w:after="200" w:line="276" w:lineRule="auto"/>
    </w:pPr>
    <w:rPr>
      <w:rFonts w:ascii="Arial" w:eastAsiaTheme="minorHAnsi" w:hAnsi="Arial"/>
    </w:rPr>
  </w:style>
  <w:style w:type="paragraph" w:customStyle="1" w:styleId="C315184767EA41508223245AEFB4EEF619">
    <w:name w:val="C315184767EA41508223245AEFB4EEF619"/>
    <w:rsid w:val="00D64869"/>
    <w:pPr>
      <w:spacing w:after="200" w:line="276" w:lineRule="auto"/>
    </w:pPr>
    <w:rPr>
      <w:rFonts w:ascii="Arial" w:eastAsiaTheme="minorHAnsi" w:hAnsi="Arial"/>
    </w:rPr>
  </w:style>
  <w:style w:type="paragraph" w:customStyle="1" w:styleId="489388273745491C95D46BE5ECC4FEB211">
    <w:name w:val="489388273745491C95D46BE5ECC4FEB211"/>
    <w:rsid w:val="00D64869"/>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5A5333B9F75421B8B72392BF705C2A711">
    <w:name w:val="C5A5333B9F75421B8B72392BF705C2A711"/>
    <w:rsid w:val="00D64869"/>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F7D58ED47D4340B08FA34468A4A4ED4B11">
    <w:name w:val="F7D58ED47D4340B08FA34468A4A4ED4B11"/>
    <w:rsid w:val="00D64869"/>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88184F8CBD44E789B59FAB0C55F9A8C16">
    <w:name w:val="088184F8CBD44E789B59FAB0C55F9A8C16"/>
    <w:rsid w:val="00D64869"/>
    <w:pPr>
      <w:tabs>
        <w:tab w:val="num" w:pos="2160"/>
      </w:tabs>
      <w:spacing w:after="200" w:line="276" w:lineRule="auto"/>
      <w:ind w:left="1224" w:hanging="504"/>
    </w:pPr>
    <w:rPr>
      <w:rFonts w:ascii="Arial" w:eastAsiaTheme="minorHAnsi" w:hAnsi="Arial"/>
      <w:color w:val="000000" w:themeColor="text1"/>
      <w:sz w:val="24"/>
    </w:rPr>
  </w:style>
  <w:style w:type="paragraph" w:customStyle="1" w:styleId="FEFEAF6EA6A1450DA11FBE7BC2922F8910">
    <w:name w:val="FEFEAF6EA6A1450DA11FBE7BC2922F8910"/>
    <w:rsid w:val="00D64869"/>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761ED802474453DB10D85822F18693A21">
    <w:name w:val="0761ED802474453DB10D85822F18693A21"/>
    <w:rsid w:val="00D64869"/>
    <w:pPr>
      <w:spacing w:after="200" w:line="276" w:lineRule="auto"/>
    </w:pPr>
    <w:rPr>
      <w:rFonts w:ascii="Arial" w:eastAsiaTheme="minorHAnsi" w:hAnsi="Arial"/>
    </w:rPr>
  </w:style>
  <w:style w:type="paragraph" w:customStyle="1" w:styleId="0701BBAAF58A41358D79F5C628BB012640">
    <w:name w:val="0701BBAAF58A41358D79F5C628BB012640"/>
    <w:rsid w:val="00D64869"/>
    <w:pPr>
      <w:spacing w:after="200" w:line="276" w:lineRule="auto"/>
    </w:pPr>
    <w:rPr>
      <w:rFonts w:ascii="Arial" w:eastAsiaTheme="minorHAnsi" w:hAnsi="Arial"/>
    </w:rPr>
  </w:style>
  <w:style w:type="paragraph" w:customStyle="1" w:styleId="3BA3185E0E074742B5194A1740ECDC7D40">
    <w:name w:val="3BA3185E0E074742B5194A1740ECDC7D40"/>
    <w:rsid w:val="00D64869"/>
    <w:pPr>
      <w:spacing w:after="200" w:line="276" w:lineRule="auto"/>
    </w:pPr>
    <w:rPr>
      <w:rFonts w:ascii="Arial" w:eastAsiaTheme="minorHAnsi" w:hAnsi="Arial"/>
    </w:rPr>
  </w:style>
  <w:style w:type="paragraph" w:customStyle="1" w:styleId="A86385F289FB404D82488A56516C57DE40">
    <w:name w:val="A86385F289FB404D82488A56516C57DE40"/>
    <w:rsid w:val="00D64869"/>
    <w:pPr>
      <w:spacing w:after="200" w:line="276" w:lineRule="auto"/>
    </w:pPr>
    <w:rPr>
      <w:rFonts w:ascii="Arial" w:eastAsiaTheme="minorHAnsi" w:hAnsi="Arial"/>
    </w:rPr>
  </w:style>
  <w:style w:type="paragraph" w:customStyle="1" w:styleId="551EE92CD686466D8B5EE907BFEC9B1A40">
    <w:name w:val="551EE92CD686466D8B5EE907BFEC9B1A40"/>
    <w:rsid w:val="00D64869"/>
    <w:pPr>
      <w:spacing w:after="200" w:line="276" w:lineRule="auto"/>
    </w:pPr>
    <w:rPr>
      <w:rFonts w:ascii="Arial" w:eastAsiaTheme="minorHAnsi" w:hAnsi="Arial"/>
    </w:rPr>
  </w:style>
  <w:style w:type="paragraph" w:customStyle="1" w:styleId="24147482CD6848349D3C25EAF280CA4839">
    <w:name w:val="24147482CD6848349D3C25EAF280CA4839"/>
    <w:rsid w:val="00D64869"/>
    <w:pPr>
      <w:spacing w:after="200" w:line="276" w:lineRule="auto"/>
    </w:pPr>
    <w:rPr>
      <w:rFonts w:ascii="Arial" w:eastAsiaTheme="minorHAnsi" w:hAnsi="Arial"/>
    </w:rPr>
  </w:style>
  <w:style w:type="paragraph" w:customStyle="1" w:styleId="E905873811FB4DA9936586F86579B6C139">
    <w:name w:val="E905873811FB4DA9936586F86579B6C139"/>
    <w:rsid w:val="00D64869"/>
    <w:pPr>
      <w:spacing w:after="200" w:line="276" w:lineRule="auto"/>
    </w:pPr>
    <w:rPr>
      <w:rFonts w:ascii="Arial" w:eastAsiaTheme="minorHAnsi" w:hAnsi="Arial"/>
    </w:rPr>
  </w:style>
  <w:style w:type="paragraph" w:customStyle="1" w:styleId="F9DD39F50C0143F0887F1A0A9E6A2D7139">
    <w:name w:val="F9DD39F50C0143F0887F1A0A9E6A2D7139"/>
    <w:rsid w:val="00D64869"/>
    <w:pPr>
      <w:spacing w:after="200" w:line="276" w:lineRule="auto"/>
    </w:pPr>
    <w:rPr>
      <w:rFonts w:ascii="Arial" w:eastAsiaTheme="minorHAnsi" w:hAnsi="Arial"/>
    </w:rPr>
  </w:style>
  <w:style w:type="paragraph" w:customStyle="1" w:styleId="D6C0B2785DE14301B7B321DAE5F8440810">
    <w:name w:val="D6C0B2785DE14301B7B321DAE5F8440810"/>
    <w:rsid w:val="00D64869"/>
    <w:pPr>
      <w:spacing w:after="200" w:line="276" w:lineRule="auto"/>
    </w:pPr>
    <w:rPr>
      <w:rFonts w:ascii="Arial" w:eastAsiaTheme="minorHAnsi" w:hAnsi="Arial"/>
    </w:rPr>
  </w:style>
  <w:style w:type="paragraph" w:customStyle="1" w:styleId="ADF65CDE7B084B91B5DD68D775C6A23739">
    <w:name w:val="ADF65CDE7B084B91B5DD68D775C6A23739"/>
    <w:rsid w:val="00D64869"/>
    <w:pPr>
      <w:spacing w:after="200" w:line="276" w:lineRule="auto"/>
    </w:pPr>
    <w:rPr>
      <w:rFonts w:ascii="Arial" w:eastAsiaTheme="minorHAnsi" w:hAnsi="Arial"/>
    </w:rPr>
  </w:style>
  <w:style w:type="paragraph" w:customStyle="1" w:styleId="35610FB38FBE4B87B9D700B764B5DDD139">
    <w:name w:val="35610FB38FBE4B87B9D700B764B5DDD139"/>
    <w:rsid w:val="00D64869"/>
    <w:pPr>
      <w:spacing w:after="200" w:line="276" w:lineRule="auto"/>
    </w:pPr>
    <w:rPr>
      <w:rFonts w:ascii="Arial" w:eastAsiaTheme="minorHAnsi" w:hAnsi="Arial"/>
    </w:rPr>
  </w:style>
  <w:style w:type="paragraph" w:customStyle="1" w:styleId="BF747868AC4F40D5AF4155184961C56540">
    <w:name w:val="BF747868AC4F40D5AF4155184961C56540"/>
    <w:rsid w:val="00D64869"/>
    <w:pPr>
      <w:spacing w:after="200" w:line="276" w:lineRule="auto"/>
    </w:pPr>
    <w:rPr>
      <w:rFonts w:ascii="Arial" w:eastAsiaTheme="minorHAnsi" w:hAnsi="Arial"/>
    </w:rPr>
  </w:style>
  <w:style w:type="paragraph" w:customStyle="1" w:styleId="1BDB50AE78D6404489DF0BA17BCC914140">
    <w:name w:val="1BDB50AE78D6404489DF0BA17BCC914140"/>
    <w:rsid w:val="00D64869"/>
    <w:pPr>
      <w:spacing w:after="200" w:line="276" w:lineRule="auto"/>
    </w:pPr>
    <w:rPr>
      <w:rFonts w:ascii="Arial" w:eastAsiaTheme="minorHAnsi" w:hAnsi="Arial"/>
    </w:rPr>
  </w:style>
  <w:style w:type="paragraph" w:customStyle="1" w:styleId="26979BC502614758858BE7A49A6347F041">
    <w:name w:val="26979BC502614758858BE7A49A6347F041"/>
    <w:rsid w:val="00D64869"/>
    <w:pPr>
      <w:spacing w:after="200" w:line="276" w:lineRule="auto"/>
    </w:pPr>
    <w:rPr>
      <w:rFonts w:ascii="Arial" w:eastAsiaTheme="minorHAnsi" w:hAnsi="Arial"/>
    </w:rPr>
  </w:style>
  <w:style w:type="paragraph" w:customStyle="1" w:styleId="9987FA50F2474748981FF3A33097181D20">
    <w:name w:val="9987FA50F2474748981FF3A33097181D20"/>
    <w:rsid w:val="00D64869"/>
    <w:pPr>
      <w:spacing w:after="200" w:line="276" w:lineRule="auto"/>
    </w:pPr>
    <w:rPr>
      <w:rFonts w:ascii="Arial" w:eastAsiaTheme="minorHAnsi" w:hAnsi="Arial"/>
    </w:rPr>
  </w:style>
  <w:style w:type="paragraph" w:customStyle="1" w:styleId="3EEFE940CEB94416B813F8990FA328DA22">
    <w:name w:val="3EEFE940CEB94416B813F8990FA328DA22"/>
    <w:rsid w:val="00D64869"/>
    <w:pPr>
      <w:spacing w:after="200" w:line="276" w:lineRule="auto"/>
    </w:pPr>
    <w:rPr>
      <w:rFonts w:ascii="Arial" w:eastAsiaTheme="minorHAnsi" w:hAnsi="Arial"/>
    </w:rPr>
  </w:style>
  <w:style w:type="paragraph" w:customStyle="1" w:styleId="9A7985679C77428B85F7853F0751183A4">
    <w:name w:val="9A7985679C77428B85F7853F0751183A4"/>
    <w:rsid w:val="00D64869"/>
    <w:pPr>
      <w:spacing w:after="200" w:line="276" w:lineRule="auto"/>
    </w:pPr>
    <w:rPr>
      <w:rFonts w:ascii="Arial" w:eastAsiaTheme="minorHAnsi" w:hAnsi="Arial"/>
    </w:rPr>
  </w:style>
  <w:style w:type="paragraph" w:customStyle="1" w:styleId="2AE11EEA2D58478DB92FB26F851293764">
    <w:name w:val="2AE11EEA2D58478DB92FB26F851293764"/>
    <w:rsid w:val="00D64869"/>
    <w:pPr>
      <w:spacing w:after="200" w:line="276" w:lineRule="auto"/>
    </w:pPr>
    <w:rPr>
      <w:rFonts w:ascii="Arial" w:eastAsiaTheme="minorHAnsi" w:hAnsi="Arial"/>
    </w:rPr>
  </w:style>
  <w:style w:type="paragraph" w:customStyle="1" w:styleId="DBAB40A3579D43D1BB4176D1CA84A4DA4">
    <w:name w:val="DBAB40A3579D43D1BB4176D1CA84A4DA4"/>
    <w:rsid w:val="00D64869"/>
    <w:pPr>
      <w:spacing w:after="200" w:line="276" w:lineRule="auto"/>
    </w:pPr>
    <w:rPr>
      <w:rFonts w:ascii="Arial" w:eastAsiaTheme="minorHAnsi" w:hAnsi="Arial"/>
    </w:rPr>
  </w:style>
  <w:style w:type="paragraph" w:customStyle="1" w:styleId="B99623E11412473BAD2D682060A01FFA4">
    <w:name w:val="B99623E11412473BAD2D682060A01FFA4"/>
    <w:rsid w:val="00D64869"/>
    <w:pPr>
      <w:spacing w:after="200" w:line="276" w:lineRule="auto"/>
    </w:pPr>
    <w:rPr>
      <w:rFonts w:ascii="Arial" w:eastAsiaTheme="minorHAnsi" w:hAnsi="Arial"/>
    </w:rPr>
  </w:style>
  <w:style w:type="paragraph" w:customStyle="1" w:styleId="7F09691522BE431CA6F13348AF94F4BB4">
    <w:name w:val="7F09691522BE431CA6F13348AF94F4BB4"/>
    <w:rsid w:val="00D64869"/>
    <w:pPr>
      <w:spacing w:after="200" w:line="276" w:lineRule="auto"/>
    </w:pPr>
    <w:rPr>
      <w:rFonts w:ascii="Arial" w:eastAsiaTheme="minorHAnsi" w:hAnsi="Arial"/>
    </w:rPr>
  </w:style>
  <w:style w:type="paragraph" w:customStyle="1" w:styleId="91EB712F868C447E8182CEC1B3B1BAD94">
    <w:name w:val="91EB712F868C447E8182CEC1B3B1BAD94"/>
    <w:rsid w:val="00D64869"/>
    <w:pPr>
      <w:spacing w:after="200" w:line="276" w:lineRule="auto"/>
    </w:pPr>
    <w:rPr>
      <w:rFonts w:ascii="Arial" w:eastAsiaTheme="minorHAnsi" w:hAnsi="Arial"/>
    </w:rPr>
  </w:style>
  <w:style w:type="paragraph" w:customStyle="1" w:styleId="1AE421DD562C49F083DC9328D22FA8664">
    <w:name w:val="1AE421DD562C49F083DC9328D22FA8664"/>
    <w:rsid w:val="00D64869"/>
    <w:pPr>
      <w:spacing w:after="200" w:line="276" w:lineRule="auto"/>
    </w:pPr>
    <w:rPr>
      <w:rFonts w:ascii="Arial" w:eastAsiaTheme="minorHAnsi" w:hAnsi="Arial"/>
    </w:rPr>
  </w:style>
  <w:style w:type="paragraph" w:customStyle="1" w:styleId="18B7D4CBFD314218B311960938E2DD6622">
    <w:name w:val="18B7D4CBFD314218B311960938E2DD6622"/>
    <w:rsid w:val="00D64869"/>
    <w:pPr>
      <w:spacing w:after="200" w:line="276" w:lineRule="auto"/>
    </w:pPr>
    <w:rPr>
      <w:rFonts w:ascii="Arial" w:eastAsiaTheme="minorHAnsi" w:hAnsi="Arial"/>
    </w:rPr>
  </w:style>
  <w:style w:type="paragraph" w:customStyle="1" w:styleId="DC85C06B6F1C4681A5908DAC774ED4E822">
    <w:name w:val="DC85C06B6F1C4681A5908DAC774ED4E822"/>
    <w:rsid w:val="00D64869"/>
    <w:pPr>
      <w:spacing w:after="200" w:line="276" w:lineRule="auto"/>
    </w:pPr>
    <w:rPr>
      <w:rFonts w:ascii="Arial" w:eastAsiaTheme="minorHAnsi" w:hAnsi="Arial"/>
    </w:rPr>
  </w:style>
  <w:style w:type="paragraph" w:customStyle="1" w:styleId="942C7CBE2B504B059502EADF7C26B03922">
    <w:name w:val="942C7CBE2B504B059502EADF7C26B03922"/>
    <w:rsid w:val="00D64869"/>
    <w:pPr>
      <w:spacing w:after="200" w:line="276" w:lineRule="auto"/>
    </w:pPr>
    <w:rPr>
      <w:rFonts w:ascii="Arial" w:eastAsiaTheme="minorHAnsi" w:hAnsi="Arial"/>
    </w:rPr>
  </w:style>
  <w:style w:type="paragraph" w:customStyle="1" w:styleId="EA8FF40F10EC4076A7C1D4C70512C1DB22">
    <w:name w:val="EA8FF40F10EC4076A7C1D4C70512C1DB22"/>
    <w:rsid w:val="00D64869"/>
    <w:pPr>
      <w:spacing w:after="200" w:line="276" w:lineRule="auto"/>
    </w:pPr>
    <w:rPr>
      <w:rFonts w:ascii="Arial" w:eastAsiaTheme="minorHAnsi" w:hAnsi="Arial"/>
    </w:rPr>
  </w:style>
  <w:style w:type="paragraph" w:customStyle="1" w:styleId="91480432AB7E4DE39F2FACF3A4931B6F20">
    <w:name w:val="91480432AB7E4DE39F2FACF3A4931B6F20"/>
    <w:rsid w:val="00D64869"/>
    <w:pPr>
      <w:spacing w:after="200" w:line="276" w:lineRule="auto"/>
    </w:pPr>
    <w:rPr>
      <w:rFonts w:ascii="Arial" w:eastAsiaTheme="minorHAnsi" w:hAnsi="Arial"/>
    </w:rPr>
  </w:style>
  <w:style w:type="paragraph" w:customStyle="1" w:styleId="03C85B8BEBFD407E86C08BF9A905790E20">
    <w:name w:val="03C85B8BEBFD407E86C08BF9A905790E20"/>
    <w:rsid w:val="00D64869"/>
    <w:pPr>
      <w:spacing w:after="200" w:line="276" w:lineRule="auto"/>
    </w:pPr>
    <w:rPr>
      <w:rFonts w:ascii="Arial" w:eastAsiaTheme="minorHAnsi" w:hAnsi="Arial"/>
    </w:rPr>
  </w:style>
  <w:style w:type="paragraph" w:customStyle="1" w:styleId="C315184767EA41508223245AEFB4EEF620">
    <w:name w:val="C315184767EA41508223245AEFB4EEF620"/>
    <w:rsid w:val="00D64869"/>
    <w:pPr>
      <w:spacing w:after="200" w:line="276" w:lineRule="auto"/>
    </w:pPr>
    <w:rPr>
      <w:rFonts w:ascii="Arial" w:eastAsiaTheme="minorHAnsi" w:hAnsi="Arial"/>
    </w:rPr>
  </w:style>
  <w:style w:type="paragraph" w:customStyle="1" w:styleId="489388273745491C95D46BE5ECC4FEB212">
    <w:name w:val="489388273745491C95D46BE5ECC4FEB212"/>
    <w:rsid w:val="00D64869"/>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5A5333B9F75421B8B72392BF705C2A712">
    <w:name w:val="C5A5333B9F75421B8B72392BF705C2A712"/>
    <w:rsid w:val="00D64869"/>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F7D58ED47D4340B08FA34468A4A4ED4B12">
    <w:name w:val="F7D58ED47D4340B08FA34468A4A4ED4B12"/>
    <w:rsid w:val="00D64869"/>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88184F8CBD44E789B59FAB0C55F9A8C17">
    <w:name w:val="088184F8CBD44E789B59FAB0C55F9A8C17"/>
    <w:rsid w:val="00D64869"/>
    <w:pPr>
      <w:tabs>
        <w:tab w:val="num" w:pos="2160"/>
      </w:tabs>
      <w:spacing w:after="200" w:line="276" w:lineRule="auto"/>
      <w:ind w:left="1224" w:hanging="504"/>
    </w:pPr>
    <w:rPr>
      <w:rFonts w:ascii="Arial" w:eastAsiaTheme="minorHAnsi" w:hAnsi="Arial"/>
      <w:color w:val="000000" w:themeColor="text1"/>
      <w:sz w:val="24"/>
    </w:rPr>
  </w:style>
  <w:style w:type="paragraph" w:customStyle="1" w:styleId="FEFEAF6EA6A1450DA11FBE7BC2922F8911">
    <w:name w:val="FEFEAF6EA6A1450DA11FBE7BC2922F8911"/>
    <w:rsid w:val="00D64869"/>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761ED802474453DB10D85822F18693A22">
    <w:name w:val="0761ED802474453DB10D85822F18693A22"/>
    <w:rsid w:val="00D64869"/>
    <w:pPr>
      <w:spacing w:after="200" w:line="276" w:lineRule="auto"/>
    </w:pPr>
    <w:rPr>
      <w:rFonts w:ascii="Arial" w:eastAsiaTheme="minorHAnsi" w:hAnsi="Arial"/>
    </w:rPr>
  </w:style>
  <w:style w:type="paragraph" w:customStyle="1" w:styleId="0701BBAAF58A41358D79F5C628BB012641">
    <w:name w:val="0701BBAAF58A41358D79F5C628BB012641"/>
    <w:rsid w:val="00D64869"/>
    <w:pPr>
      <w:spacing w:after="200" w:line="276" w:lineRule="auto"/>
    </w:pPr>
    <w:rPr>
      <w:rFonts w:ascii="Arial" w:eastAsiaTheme="minorHAnsi" w:hAnsi="Arial"/>
    </w:rPr>
  </w:style>
  <w:style w:type="paragraph" w:customStyle="1" w:styleId="3BA3185E0E074742B5194A1740ECDC7D41">
    <w:name w:val="3BA3185E0E074742B5194A1740ECDC7D41"/>
    <w:rsid w:val="00D64869"/>
    <w:pPr>
      <w:spacing w:after="200" w:line="276" w:lineRule="auto"/>
    </w:pPr>
    <w:rPr>
      <w:rFonts w:ascii="Arial" w:eastAsiaTheme="minorHAnsi" w:hAnsi="Arial"/>
    </w:rPr>
  </w:style>
  <w:style w:type="paragraph" w:customStyle="1" w:styleId="A86385F289FB404D82488A56516C57DE41">
    <w:name w:val="A86385F289FB404D82488A56516C57DE41"/>
    <w:rsid w:val="00D64869"/>
    <w:pPr>
      <w:spacing w:after="200" w:line="276" w:lineRule="auto"/>
    </w:pPr>
    <w:rPr>
      <w:rFonts w:ascii="Arial" w:eastAsiaTheme="minorHAnsi" w:hAnsi="Arial"/>
    </w:rPr>
  </w:style>
  <w:style w:type="paragraph" w:customStyle="1" w:styleId="551EE92CD686466D8B5EE907BFEC9B1A41">
    <w:name w:val="551EE92CD686466D8B5EE907BFEC9B1A41"/>
    <w:rsid w:val="00D64869"/>
    <w:pPr>
      <w:spacing w:after="200" w:line="276" w:lineRule="auto"/>
    </w:pPr>
    <w:rPr>
      <w:rFonts w:ascii="Arial" w:eastAsiaTheme="minorHAnsi" w:hAnsi="Arial"/>
    </w:rPr>
  </w:style>
  <w:style w:type="paragraph" w:customStyle="1" w:styleId="24147482CD6848349D3C25EAF280CA4840">
    <w:name w:val="24147482CD6848349D3C25EAF280CA4840"/>
    <w:rsid w:val="00D64869"/>
    <w:pPr>
      <w:spacing w:after="200" w:line="276" w:lineRule="auto"/>
    </w:pPr>
    <w:rPr>
      <w:rFonts w:ascii="Arial" w:eastAsiaTheme="minorHAnsi" w:hAnsi="Arial"/>
    </w:rPr>
  </w:style>
  <w:style w:type="paragraph" w:customStyle="1" w:styleId="E905873811FB4DA9936586F86579B6C140">
    <w:name w:val="E905873811FB4DA9936586F86579B6C140"/>
    <w:rsid w:val="00D64869"/>
    <w:pPr>
      <w:spacing w:after="200" w:line="276" w:lineRule="auto"/>
    </w:pPr>
    <w:rPr>
      <w:rFonts w:ascii="Arial" w:eastAsiaTheme="minorHAnsi" w:hAnsi="Arial"/>
    </w:rPr>
  </w:style>
  <w:style w:type="paragraph" w:customStyle="1" w:styleId="F9DD39F50C0143F0887F1A0A9E6A2D7140">
    <w:name w:val="F9DD39F50C0143F0887F1A0A9E6A2D7140"/>
    <w:rsid w:val="00D64869"/>
    <w:pPr>
      <w:spacing w:after="200" w:line="276" w:lineRule="auto"/>
    </w:pPr>
    <w:rPr>
      <w:rFonts w:ascii="Arial" w:eastAsiaTheme="minorHAnsi" w:hAnsi="Arial"/>
    </w:rPr>
  </w:style>
  <w:style w:type="paragraph" w:customStyle="1" w:styleId="D6C0B2785DE14301B7B321DAE5F8440811">
    <w:name w:val="D6C0B2785DE14301B7B321DAE5F8440811"/>
    <w:rsid w:val="00D64869"/>
    <w:pPr>
      <w:spacing w:after="200" w:line="276" w:lineRule="auto"/>
    </w:pPr>
    <w:rPr>
      <w:rFonts w:ascii="Arial" w:eastAsiaTheme="minorHAnsi" w:hAnsi="Arial"/>
    </w:rPr>
  </w:style>
  <w:style w:type="paragraph" w:customStyle="1" w:styleId="ADF65CDE7B084B91B5DD68D775C6A23740">
    <w:name w:val="ADF65CDE7B084B91B5DD68D775C6A23740"/>
    <w:rsid w:val="00D64869"/>
    <w:pPr>
      <w:spacing w:after="200" w:line="276" w:lineRule="auto"/>
    </w:pPr>
    <w:rPr>
      <w:rFonts w:ascii="Arial" w:eastAsiaTheme="minorHAnsi" w:hAnsi="Arial"/>
    </w:rPr>
  </w:style>
  <w:style w:type="paragraph" w:customStyle="1" w:styleId="35610FB38FBE4B87B9D700B764B5DDD140">
    <w:name w:val="35610FB38FBE4B87B9D700B764B5DDD140"/>
    <w:rsid w:val="00D64869"/>
    <w:pPr>
      <w:spacing w:after="200" w:line="276" w:lineRule="auto"/>
    </w:pPr>
    <w:rPr>
      <w:rFonts w:ascii="Arial" w:eastAsiaTheme="minorHAnsi" w:hAnsi="Arial"/>
    </w:rPr>
  </w:style>
  <w:style w:type="paragraph" w:customStyle="1" w:styleId="BF747868AC4F40D5AF4155184961C56541">
    <w:name w:val="BF747868AC4F40D5AF4155184961C56541"/>
    <w:rsid w:val="00D64869"/>
    <w:pPr>
      <w:spacing w:after="200" w:line="276" w:lineRule="auto"/>
    </w:pPr>
    <w:rPr>
      <w:rFonts w:ascii="Arial" w:eastAsiaTheme="minorHAnsi" w:hAnsi="Arial"/>
    </w:rPr>
  </w:style>
  <w:style w:type="paragraph" w:customStyle="1" w:styleId="1BDB50AE78D6404489DF0BA17BCC914141">
    <w:name w:val="1BDB50AE78D6404489DF0BA17BCC914141"/>
    <w:rsid w:val="00D64869"/>
    <w:pPr>
      <w:spacing w:after="200" w:line="276" w:lineRule="auto"/>
    </w:pPr>
    <w:rPr>
      <w:rFonts w:ascii="Arial" w:eastAsiaTheme="minorHAnsi" w:hAnsi="Arial"/>
    </w:rPr>
  </w:style>
  <w:style w:type="paragraph" w:customStyle="1" w:styleId="26979BC502614758858BE7A49A6347F042">
    <w:name w:val="26979BC502614758858BE7A49A6347F042"/>
    <w:rsid w:val="00D64869"/>
    <w:pPr>
      <w:spacing w:after="200" w:line="276" w:lineRule="auto"/>
    </w:pPr>
    <w:rPr>
      <w:rFonts w:ascii="Arial" w:eastAsiaTheme="minorHAnsi" w:hAnsi="Arial"/>
    </w:rPr>
  </w:style>
  <w:style w:type="paragraph" w:customStyle="1" w:styleId="9987FA50F2474748981FF3A33097181D21">
    <w:name w:val="9987FA50F2474748981FF3A33097181D21"/>
    <w:rsid w:val="00D64869"/>
    <w:pPr>
      <w:spacing w:after="200" w:line="276" w:lineRule="auto"/>
    </w:pPr>
    <w:rPr>
      <w:rFonts w:ascii="Arial" w:eastAsiaTheme="minorHAnsi" w:hAnsi="Arial"/>
    </w:rPr>
  </w:style>
  <w:style w:type="paragraph" w:customStyle="1" w:styleId="3EEFE940CEB94416B813F8990FA328DA23">
    <w:name w:val="3EEFE940CEB94416B813F8990FA328DA23"/>
    <w:rsid w:val="00D64869"/>
    <w:pPr>
      <w:spacing w:after="200" w:line="276" w:lineRule="auto"/>
    </w:pPr>
    <w:rPr>
      <w:rFonts w:ascii="Arial" w:eastAsiaTheme="minorHAnsi" w:hAnsi="Arial"/>
    </w:rPr>
  </w:style>
  <w:style w:type="paragraph" w:customStyle="1" w:styleId="9A7985679C77428B85F7853F0751183A5">
    <w:name w:val="9A7985679C77428B85F7853F0751183A5"/>
    <w:rsid w:val="00D64869"/>
    <w:pPr>
      <w:spacing w:after="200" w:line="276" w:lineRule="auto"/>
    </w:pPr>
    <w:rPr>
      <w:rFonts w:ascii="Arial" w:eastAsiaTheme="minorHAnsi" w:hAnsi="Arial"/>
    </w:rPr>
  </w:style>
  <w:style w:type="paragraph" w:customStyle="1" w:styleId="2AE11EEA2D58478DB92FB26F851293765">
    <w:name w:val="2AE11EEA2D58478DB92FB26F851293765"/>
    <w:rsid w:val="00D64869"/>
    <w:pPr>
      <w:spacing w:after="200" w:line="276" w:lineRule="auto"/>
    </w:pPr>
    <w:rPr>
      <w:rFonts w:ascii="Arial" w:eastAsiaTheme="minorHAnsi" w:hAnsi="Arial"/>
    </w:rPr>
  </w:style>
  <w:style w:type="paragraph" w:customStyle="1" w:styleId="DBAB40A3579D43D1BB4176D1CA84A4DA5">
    <w:name w:val="DBAB40A3579D43D1BB4176D1CA84A4DA5"/>
    <w:rsid w:val="00D64869"/>
    <w:pPr>
      <w:spacing w:after="200" w:line="276" w:lineRule="auto"/>
    </w:pPr>
    <w:rPr>
      <w:rFonts w:ascii="Arial" w:eastAsiaTheme="minorHAnsi" w:hAnsi="Arial"/>
    </w:rPr>
  </w:style>
  <w:style w:type="paragraph" w:customStyle="1" w:styleId="B99623E11412473BAD2D682060A01FFA5">
    <w:name w:val="B99623E11412473BAD2D682060A01FFA5"/>
    <w:rsid w:val="00D64869"/>
    <w:pPr>
      <w:spacing w:after="200" w:line="276" w:lineRule="auto"/>
    </w:pPr>
    <w:rPr>
      <w:rFonts w:ascii="Arial" w:eastAsiaTheme="minorHAnsi" w:hAnsi="Arial"/>
    </w:rPr>
  </w:style>
  <w:style w:type="paragraph" w:customStyle="1" w:styleId="7F09691522BE431CA6F13348AF94F4BB5">
    <w:name w:val="7F09691522BE431CA6F13348AF94F4BB5"/>
    <w:rsid w:val="00D64869"/>
    <w:pPr>
      <w:spacing w:after="200" w:line="276" w:lineRule="auto"/>
    </w:pPr>
    <w:rPr>
      <w:rFonts w:ascii="Arial" w:eastAsiaTheme="minorHAnsi" w:hAnsi="Arial"/>
    </w:rPr>
  </w:style>
  <w:style w:type="paragraph" w:customStyle="1" w:styleId="91EB712F868C447E8182CEC1B3B1BAD95">
    <w:name w:val="91EB712F868C447E8182CEC1B3B1BAD95"/>
    <w:rsid w:val="00D64869"/>
    <w:pPr>
      <w:spacing w:after="200" w:line="276" w:lineRule="auto"/>
    </w:pPr>
    <w:rPr>
      <w:rFonts w:ascii="Arial" w:eastAsiaTheme="minorHAnsi" w:hAnsi="Arial"/>
    </w:rPr>
  </w:style>
  <w:style w:type="paragraph" w:customStyle="1" w:styleId="1AE421DD562C49F083DC9328D22FA8665">
    <w:name w:val="1AE421DD562C49F083DC9328D22FA8665"/>
    <w:rsid w:val="00D64869"/>
    <w:pPr>
      <w:spacing w:after="200" w:line="276" w:lineRule="auto"/>
    </w:pPr>
    <w:rPr>
      <w:rFonts w:ascii="Arial" w:eastAsiaTheme="minorHAnsi" w:hAnsi="Arial"/>
    </w:rPr>
  </w:style>
  <w:style w:type="paragraph" w:customStyle="1" w:styleId="18B7D4CBFD314218B311960938E2DD6623">
    <w:name w:val="18B7D4CBFD314218B311960938E2DD6623"/>
    <w:rsid w:val="00D64869"/>
    <w:pPr>
      <w:spacing w:after="200" w:line="276" w:lineRule="auto"/>
    </w:pPr>
    <w:rPr>
      <w:rFonts w:ascii="Arial" w:eastAsiaTheme="minorHAnsi" w:hAnsi="Arial"/>
    </w:rPr>
  </w:style>
  <w:style w:type="paragraph" w:customStyle="1" w:styleId="DC85C06B6F1C4681A5908DAC774ED4E823">
    <w:name w:val="DC85C06B6F1C4681A5908DAC774ED4E823"/>
    <w:rsid w:val="00D64869"/>
    <w:pPr>
      <w:spacing w:after="200" w:line="276" w:lineRule="auto"/>
    </w:pPr>
    <w:rPr>
      <w:rFonts w:ascii="Arial" w:eastAsiaTheme="minorHAnsi" w:hAnsi="Arial"/>
    </w:rPr>
  </w:style>
  <w:style w:type="paragraph" w:customStyle="1" w:styleId="942C7CBE2B504B059502EADF7C26B03923">
    <w:name w:val="942C7CBE2B504B059502EADF7C26B03923"/>
    <w:rsid w:val="00D64869"/>
    <w:pPr>
      <w:spacing w:after="200" w:line="276" w:lineRule="auto"/>
    </w:pPr>
    <w:rPr>
      <w:rFonts w:ascii="Arial" w:eastAsiaTheme="minorHAnsi" w:hAnsi="Arial"/>
    </w:rPr>
  </w:style>
  <w:style w:type="paragraph" w:customStyle="1" w:styleId="EA8FF40F10EC4076A7C1D4C70512C1DB23">
    <w:name w:val="EA8FF40F10EC4076A7C1D4C70512C1DB23"/>
    <w:rsid w:val="00D64869"/>
    <w:pPr>
      <w:spacing w:after="200" w:line="276" w:lineRule="auto"/>
    </w:pPr>
    <w:rPr>
      <w:rFonts w:ascii="Arial" w:eastAsiaTheme="minorHAnsi" w:hAnsi="Arial"/>
    </w:rPr>
  </w:style>
  <w:style w:type="paragraph" w:customStyle="1" w:styleId="91480432AB7E4DE39F2FACF3A4931B6F21">
    <w:name w:val="91480432AB7E4DE39F2FACF3A4931B6F21"/>
    <w:rsid w:val="00D64869"/>
    <w:pPr>
      <w:spacing w:after="200" w:line="276" w:lineRule="auto"/>
    </w:pPr>
    <w:rPr>
      <w:rFonts w:ascii="Arial" w:eastAsiaTheme="minorHAnsi" w:hAnsi="Arial"/>
    </w:rPr>
  </w:style>
  <w:style w:type="paragraph" w:customStyle="1" w:styleId="03C85B8BEBFD407E86C08BF9A905790E21">
    <w:name w:val="03C85B8BEBFD407E86C08BF9A905790E21"/>
    <w:rsid w:val="00D64869"/>
    <w:pPr>
      <w:spacing w:after="200" w:line="276" w:lineRule="auto"/>
    </w:pPr>
    <w:rPr>
      <w:rFonts w:ascii="Arial" w:eastAsiaTheme="minorHAnsi" w:hAnsi="Arial"/>
    </w:rPr>
  </w:style>
  <w:style w:type="paragraph" w:customStyle="1" w:styleId="C315184767EA41508223245AEFB4EEF621">
    <w:name w:val="C315184767EA41508223245AEFB4EEF621"/>
    <w:rsid w:val="00D64869"/>
    <w:pPr>
      <w:spacing w:after="200" w:line="276" w:lineRule="auto"/>
    </w:pPr>
    <w:rPr>
      <w:rFonts w:ascii="Arial" w:eastAsiaTheme="minorHAnsi" w:hAnsi="Arial"/>
    </w:rPr>
  </w:style>
  <w:style w:type="paragraph" w:customStyle="1" w:styleId="489388273745491C95D46BE5ECC4FEB213">
    <w:name w:val="489388273745491C95D46BE5ECC4FEB213"/>
    <w:rsid w:val="00D64869"/>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5A5333B9F75421B8B72392BF705C2A713">
    <w:name w:val="C5A5333B9F75421B8B72392BF705C2A713"/>
    <w:rsid w:val="00D64869"/>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F7D58ED47D4340B08FA34468A4A4ED4B13">
    <w:name w:val="F7D58ED47D4340B08FA34468A4A4ED4B13"/>
    <w:rsid w:val="00D64869"/>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88184F8CBD44E789B59FAB0C55F9A8C18">
    <w:name w:val="088184F8CBD44E789B59FAB0C55F9A8C18"/>
    <w:rsid w:val="00D64869"/>
    <w:pPr>
      <w:tabs>
        <w:tab w:val="num" w:pos="2160"/>
      </w:tabs>
      <w:spacing w:after="200" w:line="276" w:lineRule="auto"/>
      <w:ind w:left="1224" w:hanging="504"/>
    </w:pPr>
    <w:rPr>
      <w:rFonts w:ascii="Arial" w:eastAsiaTheme="minorHAnsi" w:hAnsi="Arial"/>
      <w:color w:val="000000" w:themeColor="text1"/>
      <w:sz w:val="24"/>
    </w:rPr>
  </w:style>
  <w:style w:type="paragraph" w:customStyle="1" w:styleId="FEFEAF6EA6A1450DA11FBE7BC2922F8912">
    <w:name w:val="FEFEAF6EA6A1450DA11FBE7BC2922F8912"/>
    <w:rsid w:val="00D64869"/>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761ED802474453DB10D85822F18693A23">
    <w:name w:val="0761ED802474453DB10D85822F18693A23"/>
    <w:rsid w:val="00D64869"/>
    <w:pPr>
      <w:spacing w:after="200" w:line="276" w:lineRule="auto"/>
    </w:pPr>
    <w:rPr>
      <w:rFonts w:ascii="Arial" w:eastAsiaTheme="minorHAnsi" w:hAnsi="Arial"/>
    </w:rPr>
  </w:style>
  <w:style w:type="paragraph" w:customStyle="1" w:styleId="0701BBAAF58A41358D79F5C628BB012642">
    <w:name w:val="0701BBAAF58A41358D79F5C628BB012642"/>
    <w:rsid w:val="00D64869"/>
    <w:pPr>
      <w:spacing w:after="200" w:line="276" w:lineRule="auto"/>
    </w:pPr>
    <w:rPr>
      <w:rFonts w:ascii="Arial" w:eastAsiaTheme="minorHAnsi" w:hAnsi="Arial"/>
    </w:rPr>
  </w:style>
  <w:style w:type="paragraph" w:customStyle="1" w:styleId="3BA3185E0E074742B5194A1740ECDC7D42">
    <w:name w:val="3BA3185E0E074742B5194A1740ECDC7D42"/>
    <w:rsid w:val="00D64869"/>
    <w:pPr>
      <w:spacing w:after="200" w:line="276" w:lineRule="auto"/>
    </w:pPr>
    <w:rPr>
      <w:rFonts w:ascii="Arial" w:eastAsiaTheme="minorHAnsi" w:hAnsi="Arial"/>
    </w:rPr>
  </w:style>
  <w:style w:type="paragraph" w:customStyle="1" w:styleId="A86385F289FB404D82488A56516C57DE42">
    <w:name w:val="A86385F289FB404D82488A56516C57DE42"/>
    <w:rsid w:val="00D64869"/>
    <w:pPr>
      <w:spacing w:after="200" w:line="276" w:lineRule="auto"/>
    </w:pPr>
    <w:rPr>
      <w:rFonts w:ascii="Arial" w:eastAsiaTheme="minorHAnsi" w:hAnsi="Arial"/>
    </w:rPr>
  </w:style>
  <w:style w:type="paragraph" w:customStyle="1" w:styleId="551EE92CD686466D8B5EE907BFEC9B1A42">
    <w:name w:val="551EE92CD686466D8B5EE907BFEC9B1A42"/>
    <w:rsid w:val="00D64869"/>
    <w:pPr>
      <w:spacing w:after="200" w:line="276" w:lineRule="auto"/>
    </w:pPr>
    <w:rPr>
      <w:rFonts w:ascii="Arial" w:eastAsiaTheme="minorHAnsi" w:hAnsi="Arial"/>
    </w:rPr>
  </w:style>
  <w:style w:type="paragraph" w:customStyle="1" w:styleId="24147482CD6848349D3C25EAF280CA4841">
    <w:name w:val="24147482CD6848349D3C25EAF280CA4841"/>
    <w:rsid w:val="00D64869"/>
    <w:pPr>
      <w:spacing w:after="200" w:line="276" w:lineRule="auto"/>
    </w:pPr>
    <w:rPr>
      <w:rFonts w:ascii="Arial" w:eastAsiaTheme="minorHAnsi" w:hAnsi="Arial"/>
    </w:rPr>
  </w:style>
  <w:style w:type="paragraph" w:customStyle="1" w:styleId="E905873811FB4DA9936586F86579B6C141">
    <w:name w:val="E905873811FB4DA9936586F86579B6C141"/>
    <w:rsid w:val="00D64869"/>
    <w:pPr>
      <w:spacing w:after="200" w:line="276" w:lineRule="auto"/>
    </w:pPr>
    <w:rPr>
      <w:rFonts w:ascii="Arial" w:eastAsiaTheme="minorHAnsi" w:hAnsi="Arial"/>
    </w:rPr>
  </w:style>
  <w:style w:type="paragraph" w:customStyle="1" w:styleId="F9DD39F50C0143F0887F1A0A9E6A2D7141">
    <w:name w:val="F9DD39F50C0143F0887F1A0A9E6A2D7141"/>
    <w:rsid w:val="00D64869"/>
    <w:pPr>
      <w:spacing w:after="200" w:line="276" w:lineRule="auto"/>
    </w:pPr>
    <w:rPr>
      <w:rFonts w:ascii="Arial" w:eastAsiaTheme="minorHAnsi" w:hAnsi="Arial"/>
    </w:rPr>
  </w:style>
  <w:style w:type="paragraph" w:customStyle="1" w:styleId="D6C0B2785DE14301B7B321DAE5F8440812">
    <w:name w:val="D6C0B2785DE14301B7B321DAE5F8440812"/>
    <w:rsid w:val="00D64869"/>
    <w:pPr>
      <w:spacing w:after="200" w:line="276" w:lineRule="auto"/>
    </w:pPr>
    <w:rPr>
      <w:rFonts w:ascii="Arial" w:eastAsiaTheme="minorHAnsi" w:hAnsi="Arial"/>
    </w:rPr>
  </w:style>
  <w:style w:type="paragraph" w:customStyle="1" w:styleId="ADF65CDE7B084B91B5DD68D775C6A23741">
    <w:name w:val="ADF65CDE7B084B91B5DD68D775C6A23741"/>
    <w:rsid w:val="00D64869"/>
    <w:pPr>
      <w:spacing w:after="200" w:line="276" w:lineRule="auto"/>
    </w:pPr>
    <w:rPr>
      <w:rFonts w:ascii="Arial" w:eastAsiaTheme="minorHAnsi" w:hAnsi="Arial"/>
    </w:rPr>
  </w:style>
  <w:style w:type="paragraph" w:customStyle="1" w:styleId="35610FB38FBE4B87B9D700B764B5DDD141">
    <w:name w:val="35610FB38FBE4B87B9D700B764B5DDD141"/>
    <w:rsid w:val="00D64869"/>
    <w:pPr>
      <w:spacing w:after="200" w:line="276" w:lineRule="auto"/>
    </w:pPr>
    <w:rPr>
      <w:rFonts w:ascii="Arial" w:eastAsiaTheme="minorHAnsi" w:hAnsi="Arial"/>
    </w:rPr>
  </w:style>
  <w:style w:type="paragraph" w:customStyle="1" w:styleId="66EAF408D87646F29DF66A12754ED063">
    <w:name w:val="66EAF408D87646F29DF66A12754ED063"/>
    <w:rsid w:val="00D64869"/>
  </w:style>
  <w:style w:type="paragraph" w:customStyle="1" w:styleId="BF747868AC4F40D5AF4155184961C56542">
    <w:name w:val="BF747868AC4F40D5AF4155184961C56542"/>
    <w:rsid w:val="00D64869"/>
    <w:pPr>
      <w:spacing w:after="200" w:line="276" w:lineRule="auto"/>
    </w:pPr>
    <w:rPr>
      <w:rFonts w:ascii="Arial" w:eastAsiaTheme="minorHAnsi" w:hAnsi="Arial"/>
    </w:rPr>
  </w:style>
  <w:style w:type="paragraph" w:customStyle="1" w:styleId="1BDB50AE78D6404489DF0BA17BCC914142">
    <w:name w:val="1BDB50AE78D6404489DF0BA17BCC914142"/>
    <w:rsid w:val="00D64869"/>
    <w:pPr>
      <w:spacing w:after="200" w:line="276" w:lineRule="auto"/>
    </w:pPr>
    <w:rPr>
      <w:rFonts w:ascii="Arial" w:eastAsiaTheme="minorHAnsi" w:hAnsi="Arial"/>
    </w:rPr>
  </w:style>
  <w:style w:type="paragraph" w:customStyle="1" w:styleId="26979BC502614758858BE7A49A6347F043">
    <w:name w:val="26979BC502614758858BE7A49A6347F043"/>
    <w:rsid w:val="00D64869"/>
    <w:pPr>
      <w:spacing w:after="200" w:line="276" w:lineRule="auto"/>
    </w:pPr>
    <w:rPr>
      <w:rFonts w:ascii="Arial" w:eastAsiaTheme="minorHAnsi" w:hAnsi="Arial"/>
    </w:rPr>
  </w:style>
  <w:style w:type="paragraph" w:customStyle="1" w:styleId="9987FA50F2474748981FF3A33097181D22">
    <w:name w:val="9987FA50F2474748981FF3A33097181D22"/>
    <w:rsid w:val="00D64869"/>
    <w:pPr>
      <w:spacing w:after="200" w:line="276" w:lineRule="auto"/>
    </w:pPr>
    <w:rPr>
      <w:rFonts w:ascii="Arial" w:eastAsiaTheme="minorHAnsi" w:hAnsi="Arial"/>
    </w:rPr>
  </w:style>
  <w:style w:type="paragraph" w:customStyle="1" w:styleId="3EEFE940CEB94416B813F8990FA328DA24">
    <w:name w:val="3EEFE940CEB94416B813F8990FA328DA24"/>
    <w:rsid w:val="00D64869"/>
    <w:pPr>
      <w:spacing w:after="200" w:line="276" w:lineRule="auto"/>
    </w:pPr>
    <w:rPr>
      <w:rFonts w:ascii="Arial" w:eastAsiaTheme="minorHAnsi" w:hAnsi="Arial"/>
    </w:rPr>
  </w:style>
  <w:style w:type="paragraph" w:customStyle="1" w:styleId="9A7985679C77428B85F7853F0751183A6">
    <w:name w:val="9A7985679C77428B85F7853F0751183A6"/>
    <w:rsid w:val="00D64869"/>
    <w:pPr>
      <w:spacing w:after="200" w:line="276" w:lineRule="auto"/>
    </w:pPr>
    <w:rPr>
      <w:rFonts w:ascii="Arial" w:eastAsiaTheme="minorHAnsi" w:hAnsi="Arial"/>
    </w:rPr>
  </w:style>
  <w:style w:type="paragraph" w:customStyle="1" w:styleId="2AE11EEA2D58478DB92FB26F851293766">
    <w:name w:val="2AE11EEA2D58478DB92FB26F851293766"/>
    <w:rsid w:val="00D64869"/>
    <w:pPr>
      <w:spacing w:after="200" w:line="276" w:lineRule="auto"/>
    </w:pPr>
    <w:rPr>
      <w:rFonts w:ascii="Arial" w:eastAsiaTheme="minorHAnsi" w:hAnsi="Arial"/>
    </w:rPr>
  </w:style>
  <w:style w:type="paragraph" w:customStyle="1" w:styleId="DBAB40A3579D43D1BB4176D1CA84A4DA6">
    <w:name w:val="DBAB40A3579D43D1BB4176D1CA84A4DA6"/>
    <w:rsid w:val="00D64869"/>
    <w:pPr>
      <w:spacing w:after="200" w:line="276" w:lineRule="auto"/>
    </w:pPr>
    <w:rPr>
      <w:rFonts w:ascii="Arial" w:eastAsiaTheme="minorHAnsi" w:hAnsi="Arial"/>
    </w:rPr>
  </w:style>
  <w:style w:type="paragraph" w:customStyle="1" w:styleId="B99623E11412473BAD2D682060A01FFA6">
    <w:name w:val="B99623E11412473BAD2D682060A01FFA6"/>
    <w:rsid w:val="00D64869"/>
    <w:pPr>
      <w:spacing w:after="200" w:line="276" w:lineRule="auto"/>
    </w:pPr>
    <w:rPr>
      <w:rFonts w:ascii="Arial" w:eastAsiaTheme="minorHAnsi" w:hAnsi="Arial"/>
    </w:rPr>
  </w:style>
  <w:style w:type="paragraph" w:customStyle="1" w:styleId="7F09691522BE431CA6F13348AF94F4BB6">
    <w:name w:val="7F09691522BE431CA6F13348AF94F4BB6"/>
    <w:rsid w:val="00D64869"/>
    <w:pPr>
      <w:spacing w:after="200" w:line="276" w:lineRule="auto"/>
    </w:pPr>
    <w:rPr>
      <w:rFonts w:ascii="Arial" w:eastAsiaTheme="minorHAnsi" w:hAnsi="Arial"/>
    </w:rPr>
  </w:style>
  <w:style w:type="paragraph" w:customStyle="1" w:styleId="91EB712F868C447E8182CEC1B3B1BAD96">
    <w:name w:val="91EB712F868C447E8182CEC1B3B1BAD96"/>
    <w:rsid w:val="00D64869"/>
    <w:pPr>
      <w:spacing w:after="200" w:line="276" w:lineRule="auto"/>
    </w:pPr>
    <w:rPr>
      <w:rFonts w:ascii="Arial" w:eastAsiaTheme="minorHAnsi" w:hAnsi="Arial"/>
    </w:rPr>
  </w:style>
  <w:style w:type="paragraph" w:customStyle="1" w:styleId="1AE421DD562C49F083DC9328D22FA8666">
    <w:name w:val="1AE421DD562C49F083DC9328D22FA8666"/>
    <w:rsid w:val="00D64869"/>
    <w:pPr>
      <w:spacing w:after="200" w:line="276" w:lineRule="auto"/>
    </w:pPr>
    <w:rPr>
      <w:rFonts w:ascii="Arial" w:eastAsiaTheme="minorHAnsi" w:hAnsi="Arial"/>
    </w:rPr>
  </w:style>
  <w:style w:type="paragraph" w:customStyle="1" w:styleId="18B7D4CBFD314218B311960938E2DD6624">
    <w:name w:val="18B7D4CBFD314218B311960938E2DD6624"/>
    <w:rsid w:val="00D64869"/>
    <w:pPr>
      <w:spacing w:after="200" w:line="276" w:lineRule="auto"/>
    </w:pPr>
    <w:rPr>
      <w:rFonts w:ascii="Arial" w:eastAsiaTheme="minorHAnsi" w:hAnsi="Arial"/>
    </w:rPr>
  </w:style>
  <w:style w:type="paragraph" w:customStyle="1" w:styleId="DC85C06B6F1C4681A5908DAC774ED4E824">
    <w:name w:val="DC85C06B6F1C4681A5908DAC774ED4E824"/>
    <w:rsid w:val="00D64869"/>
    <w:pPr>
      <w:spacing w:after="200" w:line="276" w:lineRule="auto"/>
    </w:pPr>
    <w:rPr>
      <w:rFonts w:ascii="Arial" w:eastAsiaTheme="minorHAnsi" w:hAnsi="Arial"/>
    </w:rPr>
  </w:style>
  <w:style w:type="paragraph" w:customStyle="1" w:styleId="942C7CBE2B504B059502EADF7C26B03924">
    <w:name w:val="942C7CBE2B504B059502EADF7C26B03924"/>
    <w:rsid w:val="00D64869"/>
    <w:pPr>
      <w:spacing w:after="200" w:line="276" w:lineRule="auto"/>
    </w:pPr>
    <w:rPr>
      <w:rFonts w:ascii="Arial" w:eastAsiaTheme="minorHAnsi" w:hAnsi="Arial"/>
    </w:rPr>
  </w:style>
  <w:style w:type="paragraph" w:customStyle="1" w:styleId="EA8FF40F10EC4076A7C1D4C70512C1DB24">
    <w:name w:val="EA8FF40F10EC4076A7C1D4C70512C1DB24"/>
    <w:rsid w:val="00D64869"/>
    <w:pPr>
      <w:spacing w:after="200" w:line="276" w:lineRule="auto"/>
    </w:pPr>
    <w:rPr>
      <w:rFonts w:ascii="Arial" w:eastAsiaTheme="minorHAnsi" w:hAnsi="Arial"/>
    </w:rPr>
  </w:style>
  <w:style w:type="paragraph" w:customStyle="1" w:styleId="91480432AB7E4DE39F2FACF3A4931B6F22">
    <w:name w:val="91480432AB7E4DE39F2FACF3A4931B6F22"/>
    <w:rsid w:val="00D64869"/>
    <w:pPr>
      <w:spacing w:after="200" w:line="276" w:lineRule="auto"/>
    </w:pPr>
    <w:rPr>
      <w:rFonts w:ascii="Arial" w:eastAsiaTheme="minorHAnsi" w:hAnsi="Arial"/>
    </w:rPr>
  </w:style>
  <w:style w:type="paragraph" w:customStyle="1" w:styleId="03C85B8BEBFD407E86C08BF9A905790E22">
    <w:name w:val="03C85B8BEBFD407E86C08BF9A905790E22"/>
    <w:rsid w:val="00D64869"/>
    <w:pPr>
      <w:spacing w:after="200" w:line="276" w:lineRule="auto"/>
    </w:pPr>
    <w:rPr>
      <w:rFonts w:ascii="Arial" w:eastAsiaTheme="minorHAnsi" w:hAnsi="Arial"/>
    </w:rPr>
  </w:style>
  <w:style w:type="paragraph" w:customStyle="1" w:styleId="C315184767EA41508223245AEFB4EEF622">
    <w:name w:val="C315184767EA41508223245AEFB4EEF622"/>
    <w:rsid w:val="00D64869"/>
    <w:pPr>
      <w:spacing w:after="200" w:line="276" w:lineRule="auto"/>
    </w:pPr>
    <w:rPr>
      <w:rFonts w:ascii="Arial" w:eastAsiaTheme="minorHAnsi" w:hAnsi="Arial"/>
    </w:rPr>
  </w:style>
  <w:style w:type="paragraph" w:customStyle="1" w:styleId="489388273745491C95D46BE5ECC4FEB214">
    <w:name w:val="489388273745491C95D46BE5ECC4FEB214"/>
    <w:rsid w:val="00D64869"/>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5A5333B9F75421B8B72392BF705C2A714">
    <w:name w:val="C5A5333B9F75421B8B72392BF705C2A714"/>
    <w:rsid w:val="00D64869"/>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F7D58ED47D4340B08FA34468A4A4ED4B14">
    <w:name w:val="F7D58ED47D4340B08FA34468A4A4ED4B14"/>
    <w:rsid w:val="00D64869"/>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88184F8CBD44E789B59FAB0C55F9A8C19">
    <w:name w:val="088184F8CBD44E789B59FAB0C55F9A8C19"/>
    <w:rsid w:val="00D64869"/>
    <w:pPr>
      <w:tabs>
        <w:tab w:val="num" w:pos="2160"/>
      </w:tabs>
      <w:spacing w:after="200" w:line="276" w:lineRule="auto"/>
      <w:ind w:left="1224" w:hanging="504"/>
    </w:pPr>
    <w:rPr>
      <w:rFonts w:ascii="Arial" w:eastAsiaTheme="minorHAnsi" w:hAnsi="Arial"/>
      <w:color w:val="000000" w:themeColor="text1"/>
      <w:sz w:val="24"/>
    </w:rPr>
  </w:style>
  <w:style w:type="paragraph" w:customStyle="1" w:styleId="FEFEAF6EA6A1450DA11FBE7BC2922F8913">
    <w:name w:val="FEFEAF6EA6A1450DA11FBE7BC2922F8913"/>
    <w:rsid w:val="00D64869"/>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761ED802474453DB10D85822F18693A24">
    <w:name w:val="0761ED802474453DB10D85822F18693A24"/>
    <w:rsid w:val="00D64869"/>
    <w:pPr>
      <w:spacing w:after="200" w:line="276" w:lineRule="auto"/>
    </w:pPr>
    <w:rPr>
      <w:rFonts w:ascii="Arial" w:eastAsiaTheme="minorHAnsi" w:hAnsi="Arial"/>
    </w:rPr>
  </w:style>
  <w:style w:type="paragraph" w:customStyle="1" w:styleId="0701BBAAF58A41358D79F5C628BB012643">
    <w:name w:val="0701BBAAF58A41358D79F5C628BB012643"/>
    <w:rsid w:val="00D64869"/>
    <w:pPr>
      <w:spacing w:after="200" w:line="276" w:lineRule="auto"/>
    </w:pPr>
    <w:rPr>
      <w:rFonts w:ascii="Arial" w:eastAsiaTheme="minorHAnsi" w:hAnsi="Arial"/>
    </w:rPr>
  </w:style>
  <w:style w:type="paragraph" w:customStyle="1" w:styleId="3BA3185E0E074742B5194A1740ECDC7D43">
    <w:name w:val="3BA3185E0E074742B5194A1740ECDC7D43"/>
    <w:rsid w:val="00D64869"/>
    <w:pPr>
      <w:spacing w:after="200" w:line="276" w:lineRule="auto"/>
    </w:pPr>
    <w:rPr>
      <w:rFonts w:ascii="Arial" w:eastAsiaTheme="minorHAnsi" w:hAnsi="Arial"/>
    </w:rPr>
  </w:style>
  <w:style w:type="paragraph" w:customStyle="1" w:styleId="A86385F289FB404D82488A56516C57DE43">
    <w:name w:val="A86385F289FB404D82488A56516C57DE43"/>
    <w:rsid w:val="00D64869"/>
    <w:pPr>
      <w:spacing w:after="200" w:line="276" w:lineRule="auto"/>
    </w:pPr>
    <w:rPr>
      <w:rFonts w:ascii="Arial" w:eastAsiaTheme="minorHAnsi" w:hAnsi="Arial"/>
    </w:rPr>
  </w:style>
  <w:style w:type="paragraph" w:customStyle="1" w:styleId="551EE92CD686466D8B5EE907BFEC9B1A43">
    <w:name w:val="551EE92CD686466D8B5EE907BFEC9B1A43"/>
    <w:rsid w:val="00D64869"/>
    <w:pPr>
      <w:spacing w:after="200" w:line="276" w:lineRule="auto"/>
    </w:pPr>
    <w:rPr>
      <w:rFonts w:ascii="Arial" w:eastAsiaTheme="minorHAnsi" w:hAnsi="Arial"/>
    </w:rPr>
  </w:style>
  <w:style w:type="paragraph" w:customStyle="1" w:styleId="24147482CD6848349D3C25EAF280CA4842">
    <w:name w:val="24147482CD6848349D3C25EAF280CA4842"/>
    <w:rsid w:val="00D64869"/>
    <w:pPr>
      <w:spacing w:after="200" w:line="276" w:lineRule="auto"/>
    </w:pPr>
    <w:rPr>
      <w:rFonts w:ascii="Arial" w:eastAsiaTheme="minorHAnsi" w:hAnsi="Arial"/>
    </w:rPr>
  </w:style>
  <w:style w:type="paragraph" w:customStyle="1" w:styleId="E905873811FB4DA9936586F86579B6C142">
    <w:name w:val="E905873811FB4DA9936586F86579B6C142"/>
    <w:rsid w:val="00D64869"/>
    <w:pPr>
      <w:spacing w:after="200" w:line="276" w:lineRule="auto"/>
    </w:pPr>
    <w:rPr>
      <w:rFonts w:ascii="Arial" w:eastAsiaTheme="minorHAnsi" w:hAnsi="Arial"/>
    </w:rPr>
  </w:style>
  <w:style w:type="paragraph" w:customStyle="1" w:styleId="F9DD39F50C0143F0887F1A0A9E6A2D7142">
    <w:name w:val="F9DD39F50C0143F0887F1A0A9E6A2D7142"/>
    <w:rsid w:val="00D64869"/>
    <w:pPr>
      <w:spacing w:after="200" w:line="276" w:lineRule="auto"/>
    </w:pPr>
    <w:rPr>
      <w:rFonts w:ascii="Arial" w:eastAsiaTheme="minorHAnsi" w:hAnsi="Arial"/>
    </w:rPr>
  </w:style>
  <w:style w:type="paragraph" w:customStyle="1" w:styleId="D6C0B2785DE14301B7B321DAE5F8440813">
    <w:name w:val="D6C0B2785DE14301B7B321DAE5F8440813"/>
    <w:rsid w:val="00D64869"/>
    <w:pPr>
      <w:spacing w:after="200" w:line="276" w:lineRule="auto"/>
    </w:pPr>
    <w:rPr>
      <w:rFonts w:ascii="Arial" w:eastAsiaTheme="minorHAnsi" w:hAnsi="Arial"/>
    </w:rPr>
  </w:style>
  <w:style w:type="paragraph" w:customStyle="1" w:styleId="ADF65CDE7B084B91B5DD68D775C6A23742">
    <w:name w:val="ADF65CDE7B084B91B5DD68D775C6A23742"/>
    <w:rsid w:val="00D64869"/>
    <w:pPr>
      <w:spacing w:after="200" w:line="276" w:lineRule="auto"/>
    </w:pPr>
    <w:rPr>
      <w:rFonts w:ascii="Arial" w:eastAsiaTheme="minorHAnsi" w:hAnsi="Arial"/>
    </w:rPr>
  </w:style>
  <w:style w:type="paragraph" w:customStyle="1" w:styleId="35610FB38FBE4B87B9D700B764B5DDD142">
    <w:name w:val="35610FB38FBE4B87B9D700B764B5DDD142"/>
    <w:rsid w:val="00D64869"/>
    <w:pPr>
      <w:spacing w:after="200" w:line="276" w:lineRule="auto"/>
    </w:pPr>
    <w:rPr>
      <w:rFonts w:ascii="Arial" w:eastAsiaTheme="minorHAnsi" w:hAnsi="Arial"/>
    </w:rPr>
  </w:style>
  <w:style w:type="paragraph" w:customStyle="1" w:styleId="CEABE7B34B614B63A27B1C1CDD789BD5">
    <w:name w:val="CEABE7B34B614B63A27B1C1CDD789BD5"/>
    <w:rsid w:val="00016CF1"/>
  </w:style>
  <w:style w:type="paragraph" w:customStyle="1" w:styleId="BDB7DAF898A64073817DEB55EEFBC16C">
    <w:name w:val="BDB7DAF898A64073817DEB55EEFBC16C"/>
    <w:rsid w:val="00016CF1"/>
  </w:style>
  <w:style w:type="paragraph" w:customStyle="1" w:styleId="BF747868AC4F40D5AF4155184961C56543">
    <w:name w:val="BF747868AC4F40D5AF4155184961C56543"/>
    <w:rsid w:val="00016CF1"/>
    <w:pPr>
      <w:spacing w:after="200" w:line="276" w:lineRule="auto"/>
    </w:pPr>
    <w:rPr>
      <w:rFonts w:ascii="Arial" w:eastAsiaTheme="minorHAnsi" w:hAnsi="Arial"/>
    </w:rPr>
  </w:style>
  <w:style w:type="paragraph" w:customStyle="1" w:styleId="1BDB50AE78D6404489DF0BA17BCC914143">
    <w:name w:val="1BDB50AE78D6404489DF0BA17BCC914143"/>
    <w:rsid w:val="00016CF1"/>
    <w:pPr>
      <w:spacing w:after="200" w:line="276" w:lineRule="auto"/>
    </w:pPr>
    <w:rPr>
      <w:rFonts w:ascii="Arial" w:eastAsiaTheme="minorHAnsi" w:hAnsi="Arial"/>
    </w:rPr>
  </w:style>
  <w:style w:type="paragraph" w:customStyle="1" w:styleId="26979BC502614758858BE7A49A6347F044">
    <w:name w:val="26979BC502614758858BE7A49A6347F044"/>
    <w:rsid w:val="00016CF1"/>
    <w:pPr>
      <w:spacing w:after="200" w:line="276" w:lineRule="auto"/>
    </w:pPr>
    <w:rPr>
      <w:rFonts w:ascii="Arial" w:eastAsiaTheme="minorHAnsi" w:hAnsi="Arial"/>
    </w:rPr>
  </w:style>
  <w:style w:type="paragraph" w:customStyle="1" w:styleId="9987FA50F2474748981FF3A33097181D23">
    <w:name w:val="9987FA50F2474748981FF3A33097181D23"/>
    <w:rsid w:val="00016CF1"/>
    <w:pPr>
      <w:spacing w:after="200" w:line="276" w:lineRule="auto"/>
    </w:pPr>
    <w:rPr>
      <w:rFonts w:ascii="Arial" w:eastAsiaTheme="minorHAnsi" w:hAnsi="Arial"/>
    </w:rPr>
  </w:style>
  <w:style w:type="paragraph" w:customStyle="1" w:styleId="3EEFE940CEB94416B813F8990FA328DA25">
    <w:name w:val="3EEFE940CEB94416B813F8990FA328DA25"/>
    <w:rsid w:val="00016CF1"/>
    <w:pPr>
      <w:spacing w:after="200" w:line="276" w:lineRule="auto"/>
    </w:pPr>
    <w:rPr>
      <w:rFonts w:ascii="Arial" w:eastAsiaTheme="minorHAnsi" w:hAnsi="Arial"/>
    </w:rPr>
  </w:style>
  <w:style w:type="paragraph" w:customStyle="1" w:styleId="9A7985679C77428B85F7853F0751183A7">
    <w:name w:val="9A7985679C77428B85F7853F0751183A7"/>
    <w:rsid w:val="00016CF1"/>
    <w:pPr>
      <w:spacing w:after="200" w:line="276" w:lineRule="auto"/>
    </w:pPr>
    <w:rPr>
      <w:rFonts w:ascii="Arial" w:eastAsiaTheme="minorHAnsi" w:hAnsi="Arial"/>
    </w:rPr>
  </w:style>
  <w:style w:type="paragraph" w:customStyle="1" w:styleId="2AE11EEA2D58478DB92FB26F851293767">
    <w:name w:val="2AE11EEA2D58478DB92FB26F851293767"/>
    <w:rsid w:val="00016CF1"/>
    <w:pPr>
      <w:spacing w:after="200" w:line="276" w:lineRule="auto"/>
    </w:pPr>
    <w:rPr>
      <w:rFonts w:ascii="Arial" w:eastAsiaTheme="minorHAnsi" w:hAnsi="Arial"/>
    </w:rPr>
  </w:style>
  <w:style w:type="paragraph" w:customStyle="1" w:styleId="DBAB40A3579D43D1BB4176D1CA84A4DA7">
    <w:name w:val="DBAB40A3579D43D1BB4176D1CA84A4DA7"/>
    <w:rsid w:val="00016CF1"/>
    <w:pPr>
      <w:spacing w:after="200" w:line="276" w:lineRule="auto"/>
    </w:pPr>
    <w:rPr>
      <w:rFonts w:ascii="Arial" w:eastAsiaTheme="minorHAnsi" w:hAnsi="Arial"/>
    </w:rPr>
  </w:style>
  <w:style w:type="paragraph" w:customStyle="1" w:styleId="B99623E11412473BAD2D682060A01FFA7">
    <w:name w:val="B99623E11412473BAD2D682060A01FFA7"/>
    <w:rsid w:val="00016CF1"/>
    <w:pPr>
      <w:spacing w:after="200" w:line="276" w:lineRule="auto"/>
    </w:pPr>
    <w:rPr>
      <w:rFonts w:ascii="Arial" w:eastAsiaTheme="minorHAnsi" w:hAnsi="Arial"/>
    </w:rPr>
  </w:style>
  <w:style w:type="paragraph" w:customStyle="1" w:styleId="7F09691522BE431CA6F13348AF94F4BB7">
    <w:name w:val="7F09691522BE431CA6F13348AF94F4BB7"/>
    <w:rsid w:val="00016CF1"/>
    <w:pPr>
      <w:spacing w:after="200" w:line="276" w:lineRule="auto"/>
    </w:pPr>
    <w:rPr>
      <w:rFonts w:ascii="Arial" w:eastAsiaTheme="minorHAnsi" w:hAnsi="Arial"/>
    </w:rPr>
  </w:style>
  <w:style w:type="paragraph" w:customStyle="1" w:styleId="91EB712F868C447E8182CEC1B3B1BAD97">
    <w:name w:val="91EB712F868C447E8182CEC1B3B1BAD97"/>
    <w:rsid w:val="00016CF1"/>
    <w:pPr>
      <w:spacing w:after="200" w:line="276" w:lineRule="auto"/>
    </w:pPr>
    <w:rPr>
      <w:rFonts w:ascii="Arial" w:eastAsiaTheme="minorHAnsi" w:hAnsi="Arial"/>
    </w:rPr>
  </w:style>
  <w:style w:type="paragraph" w:customStyle="1" w:styleId="1AE421DD562C49F083DC9328D22FA8667">
    <w:name w:val="1AE421DD562C49F083DC9328D22FA8667"/>
    <w:rsid w:val="00016CF1"/>
    <w:pPr>
      <w:spacing w:after="200" w:line="276" w:lineRule="auto"/>
    </w:pPr>
    <w:rPr>
      <w:rFonts w:ascii="Arial" w:eastAsiaTheme="minorHAnsi" w:hAnsi="Arial"/>
    </w:rPr>
  </w:style>
  <w:style w:type="paragraph" w:customStyle="1" w:styleId="18B7D4CBFD314218B311960938E2DD6625">
    <w:name w:val="18B7D4CBFD314218B311960938E2DD6625"/>
    <w:rsid w:val="00016CF1"/>
    <w:pPr>
      <w:spacing w:after="200" w:line="276" w:lineRule="auto"/>
    </w:pPr>
    <w:rPr>
      <w:rFonts w:ascii="Arial" w:eastAsiaTheme="minorHAnsi" w:hAnsi="Arial"/>
    </w:rPr>
  </w:style>
  <w:style w:type="paragraph" w:customStyle="1" w:styleId="DC85C06B6F1C4681A5908DAC774ED4E825">
    <w:name w:val="DC85C06B6F1C4681A5908DAC774ED4E825"/>
    <w:rsid w:val="00016CF1"/>
    <w:pPr>
      <w:spacing w:after="200" w:line="276" w:lineRule="auto"/>
    </w:pPr>
    <w:rPr>
      <w:rFonts w:ascii="Arial" w:eastAsiaTheme="minorHAnsi" w:hAnsi="Arial"/>
    </w:rPr>
  </w:style>
  <w:style w:type="paragraph" w:customStyle="1" w:styleId="942C7CBE2B504B059502EADF7C26B03925">
    <w:name w:val="942C7CBE2B504B059502EADF7C26B03925"/>
    <w:rsid w:val="00016CF1"/>
    <w:pPr>
      <w:spacing w:after="200" w:line="276" w:lineRule="auto"/>
    </w:pPr>
    <w:rPr>
      <w:rFonts w:ascii="Arial" w:eastAsiaTheme="minorHAnsi" w:hAnsi="Arial"/>
    </w:rPr>
  </w:style>
  <w:style w:type="paragraph" w:customStyle="1" w:styleId="EA8FF40F10EC4076A7C1D4C70512C1DB25">
    <w:name w:val="EA8FF40F10EC4076A7C1D4C70512C1DB25"/>
    <w:rsid w:val="00016CF1"/>
    <w:pPr>
      <w:spacing w:after="200" w:line="276" w:lineRule="auto"/>
    </w:pPr>
    <w:rPr>
      <w:rFonts w:ascii="Arial" w:eastAsiaTheme="minorHAnsi" w:hAnsi="Arial"/>
    </w:rPr>
  </w:style>
  <w:style w:type="paragraph" w:customStyle="1" w:styleId="91480432AB7E4DE39F2FACF3A4931B6F23">
    <w:name w:val="91480432AB7E4DE39F2FACF3A4931B6F23"/>
    <w:rsid w:val="00016CF1"/>
    <w:pPr>
      <w:spacing w:after="200" w:line="276" w:lineRule="auto"/>
    </w:pPr>
    <w:rPr>
      <w:rFonts w:ascii="Arial" w:eastAsiaTheme="minorHAnsi" w:hAnsi="Arial"/>
    </w:rPr>
  </w:style>
  <w:style w:type="paragraph" w:customStyle="1" w:styleId="03C85B8BEBFD407E86C08BF9A905790E23">
    <w:name w:val="03C85B8BEBFD407E86C08BF9A905790E23"/>
    <w:rsid w:val="00016CF1"/>
    <w:pPr>
      <w:spacing w:after="200" w:line="276" w:lineRule="auto"/>
    </w:pPr>
    <w:rPr>
      <w:rFonts w:ascii="Arial" w:eastAsiaTheme="minorHAnsi" w:hAnsi="Arial"/>
    </w:rPr>
  </w:style>
  <w:style w:type="paragraph" w:customStyle="1" w:styleId="C315184767EA41508223245AEFB4EEF623">
    <w:name w:val="C315184767EA41508223245AEFB4EEF623"/>
    <w:rsid w:val="00016CF1"/>
    <w:pPr>
      <w:spacing w:after="200" w:line="276" w:lineRule="auto"/>
    </w:pPr>
    <w:rPr>
      <w:rFonts w:ascii="Arial" w:eastAsiaTheme="minorHAnsi" w:hAnsi="Arial"/>
    </w:rPr>
  </w:style>
  <w:style w:type="paragraph" w:customStyle="1" w:styleId="489388273745491C95D46BE5ECC4FEB215">
    <w:name w:val="489388273745491C95D46BE5ECC4FEB215"/>
    <w:rsid w:val="00016CF1"/>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5A5333B9F75421B8B72392BF705C2A715">
    <w:name w:val="C5A5333B9F75421B8B72392BF705C2A715"/>
    <w:rsid w:val="00016CF1"/>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EABE7B34B614B63A27B1C1CDD789BD51">
    <w:name w:val="CEABE7B34B614B63A27B1C1CDD789BD51"/>
    <w:rsid w:val="00016CF1"/>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BDB7DAF898A64073817DEB55EEFBC16C1">
    <w:name w:val="BDB7DAF898A64073817DEB55EEFBC16C1"/>
    <w:rsid w:val="00016CF1"/>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F7D58ED47D4340B08FA34468A4A4ED4B15">
    <w:name w:val="F7D58ED47D4340B08FA34468A4A4ED4B15"/>
    <w:rsid w:val="00016CF1"/>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88184F8CBD44E789B59FAB0C55F9A8C20">
    <w:name w:val="088184F8CBD44E789B59FAB0C55F9A8C20"/>
    <w:rsid w:val="00016CF1"/>
    <w:pPr>
      <w:numPr>
        <w:ilvl w:val="2"/>
        <w:numId w:val="6"/>
      </w:numPr>
      <w:spacing w:after="200" w:line="276" w:lineRule="auto"/>
      <w:ind w:left="1224" w:hanging="504"/>
    </w:pPr>
    <w:rPr>
      <w:rFonts w:ascii="Arial" w:eastAsiaTheme="minorHAnsi" w:hAnsi="Arial"/>
      <w:color w:val="000000" w:themeColor="text1"/>
      <w:sz w:val="24"/>
    </w:rPr>
  </w:style>
  <w:style w:type="paragraph" w:customStyle="1" w:styleId="FEFEAF6EA6A1450DA11FBE7BC2922F8914">
    <w:name w:val="FEFEAF6EA6A1450DA11FBE7BC2922F8914"/>
    <w:rsid w:val="00016CF1"/>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761ED802474453DB10D85822F18693A25">
    <w:name w:val="0761ED802474453DB10D85822F18693A25"/>
    <w:rsid w:val="00016CF1"/>
    <w:pPr>
      <w:spacing w:after="200" w:line="276" w:lineRule="auto"/>
    </w:pPr>
    <w:rPr>
      <w:rFonts w:ascii="Arial" w:eastAsiaTheme="minorHAnsi" w:hAnsi="Arial"/>
    </w:rPr>
  </w:style>
  <w:style w:type="paragraph" w:customStyle="1" w:styleId="0701BBAAF58A41358D79F5C628BB012644">
    <w:name w:val="0701BBAAF58A41358D79F5C628BB012644"/>
    <w:rsid w:val="00016CF1"/>
    <w:pPr>
      <w:spacing w:after="200" w:line="276" w:lineRule="auto"/>
    </w:pPr>
    <w:rPr>
      <w:rFonts w:ascii="Arial" w:eastAsiaTheme="minorHAnsi" w:hAnsi="Arial"/>
    </w:rPr>
  </w:style>
  <w:style w:type="paragraph" w:customStyle="1" w:styleId="3BA3185E0E074742B5194A1740ECDC7D44">
    <w:name w:val="3BA3185E0E074742B5194A1740ECDC7D44"/>
    <w:rsid w:val="00016CF1"/>
    <w:pPr>
      <w:spacing w:after="200" w:line="276" w:lineRule="auto"/>
    </w:pPr>
    <w:rPr>
      <w:rFonts w:ascii="Arial" w:eastAsiaTheme="minorHAnsi" w:hAnsi="Arial"/>
    </w:rPr>
  </w:style>
  <w:style w:type="paragraph" w:customStyle="1" w:styleId="A86385F289FB404D82488A56516C57DE44">
    <w:name w:val="A86385F289FB404D82488A56516C57DE44"/>
    <w:rsid w:val="00016CF1"/>
    <w:pPr>
      <w:spacing w:after="200" w:line="276" w:lineRule="auto"/>
    </w:pPr>
    <w:rPr>
      <w:rFonts w:ascii="Arial" w:eastAsiaTheme="minorHAnsi" w:hAnsi="Arial"/>
    </w:rPr>
  </w:style>
  <w:style w:type="paragraph" w:customStyle="1" w:styleId="551EE92CD686466D8B5EE907BFEC9B1A44">
    <w:name w:val="551EE92CD686466D8B5EE907BFEC9B1A44"/>
    <w:rsid w:val="00016CF1"/>
    <w:pPr>
      <w:spacing w:after="200" w:line="276" w:lineRule="auto"/>
    </w:pPr>
    <w:rPr>
      <w:rFonts w:ascii="Arial" w:eastAsiaTheme="minorHAnsi" w:hAnsi="Arial"/>
    </w:rPr>
  </w:style>
  <w:style w:type="paragraph" w:customStyle="1" w:styleId="24147482CD6848349D3C25EAF280CA4843">
    <w:name w:val="24147482CD6848349D3C25EAF280CA4843"/>
    <w:rsid w:val="00016CF1"/>
    <w:pPr>
      <w:spacing w:after="200" w:line="276" w:lineRule="auto"/>
    </w:pPr>
    <w:rPr>
      <w:rFonts w:ascii="Arial" w:eastAsiaTheme="minorHAnsi" w:hAnsi="Arial"/>
    </w:rPr>
  </w:style>
  <w:style w:type="paragraph" w:customStyle="1" w:styleId="E905873811FB4DA9936586F86579B6C143">
    <w:name w:val="E905873811FB4DA9936586F86579B6C143"/>
    <w:rsid w:val="00016CF1"/>
    <w:pPr>
      <w:spacing w:after="200" w:line="276" w:lineRule="auto"/>
    </w:pPr>
    <w:rPr>
      <w:rFonts w:ascii="Arial" w:eastAsiaTheme="minorHAnsi" w:hAnsi="Arial"/>
    </w:rPr>
  </w:style>
  <w:style w:type="paragraph" w:customStyle="1" w:styleId="F9DD39F50C0143F0887F1A0A9E6A2D7143">
    <w:name w:val="F9DD39F50C0143F0887F1A0A9E6A2D7143"/>
    <w:rsid w:val="00016CF1"/>
    <w:pPr>
      <w:spacing w:after="200" w:line="276" w:lineRule="auto"/>
    </w:pPr>
    <w:rPr>
      <w:rFonts w:ascii="Arial" w:eastAsiaTheme="minorHAnsi" w:hAnsi="Arial"/>
    </w:rPr>
  </w:style>
  <w:style w:type="paragraph" w:customStyle="1" w:styleId="D6C0B2785DE14301B7B321DAE5F8440814">
    <w:name w:val="D6C0B2785DE14301B7B321DAE5F8440814"/>
    <w:rsid w:val="00016CF1"/>
    <w:pPr>
      <w:spacing w:after="200" w:line="276" w:lineRule="auto"/>
    </w:pPr>
    <w:rPr>
      <w:rFonts w:ascii="Arial" w:eastAsiaTheme="minorHAnsi" w:hAnsi="Arial"/>
    </w:rPr>
  </w:style>
  <w:style w:type="paragraph" w:customStyle="1" w:styleId="ADF65CDE7B084B91B5DD68D775C6A23743">
    <w:name w:val="ADF65CDE7B084B91B5DD68D775C6A23743"/>
    <w:rsid w:val="00016CF1"/>
    <w:pPr>
      <w:spacing w:after="200" w:line="276" w:lineRule="auto"/>
    </w:pPr>
    <w:rPr>
      <w:rFonts w:ascii="Arial" w:eastAsiaTheme="minorHAnsi" w:hAnsi="Arial"/>
    </w:rPr>
  </w:style>
  <w:style w:type="paragraph" w:customStyle="1" w:styleId="35610FB38FBE4B87B9D700B764B5DDD143">
    <w:name w:val="35610FB38FBE4B87B9D700B764B5DDD143"/>
    <w:rsid w:val="00016CF1"/>
    <w:pPr>
      <w:spacing w:after="200" w:line="276" w:lineRule="auto"/>
    </w:pPr>
    <w:rPr>
      <w:rFonts w:ascii="Arial" w:eastAsiaTheme="minorHAnsi" w:hAnsi="Arial"/>
    </w:rPr>
  </w:style>
  <w:style w:type="paragraph" w:customStyle="1" w:styleId="BF747868AC4F40D5AF4155184961C56544">
    <w:name w:val="BF747868AC4F40D5AF4155184961C56544"/>
    <w:rsid w:val="0005669A"/>
    <w:pPr>
      <w:spacing w:after="200" w:line="276" w:lineRule="auto"/>
    </w:pPr>
    <w:rPr>
      <w:rFonts w:ascii="Arial" w:eastAsiaTheme="minorHAnsi" w:hAnsi="Arial"/>
    </w:rPr>
  </w:style>
  <w:style w:type="paragraph" w:customStyle="1" w:styleId="1BDB50AE78D6404489DF0BA17BCC914144">
    <w:name w:val="1BDB50AE78D6404489DF0BA17BCC914144"/>
    <w:rsid w:val="0005669A"/>
    <w:pPr>
      <w:spacing w:after="200" w:line="276" w:lineRule="auto"/>
    </w:pPr>
    <w:rPr>
      <w:rFonts w:ascii="Arial" w:eastAsiaTheme="minorHAnsi" w:hAnsi="Arial"/>
    </w:rPr>
  </w:style>
  <w:style w:type="paragraph" w:customStyle="1" w:styleId="26979BC502614758858BE7A49A6347F045">
    <w:name w:val="26979BC502614758858BE7A49A6347F045"/>
    <w:rsid w:val="0005669A"/>
    <w:pPr>
      <w:spacing w:after="200" w:line="276" w:lineRule="auto"/>
    </w:pPr>
    <w:rPr>
      <w:rFonts w:ascii="Arial" w:eastAsiaTheme="minorHAnsi" w:hAnsi="Arial"/>
    </w:rPr>
  </w:style>
  <w:style w:type="paragraph" w:customStyle="1" w:styleId="9987FA50F2474748981FF3A33097181D24">
    <w:name w:val="9987FA50F2474748981FF3A33097181D24"/>
    <w:rsid w:val="0005669A"/>
    <w:pPr>
      <w:spacing w:after="200" w:line="276" w:lineRule="auto"/>
    </w:pPr>
    <w:rPr>
      <w:rFonts w:ascii="Arial" w:eastAsiaTheme="minorHAnsi" w:hAnsi="Arial"/>
    </w:rPr>
  </w:style>
  <w:style w:type="paragraph" w:customStyle="1" w:styleId="3EEFE940CEB94416B813F8990FA328DA26">
    <w:name w:val="3EEFE940CEB94416B813F8990FA328DA26"/>
    <w:rsid w:val="0005669A"/>
    <w:pPr>
      <w:spacing w:after="200" w:line="276" w:lineRule="auto"/>
    </w:pPr>
    <w:rPr>
      <w:rFonts w:ascii="Arial" w:eastAsiaTheme="minorHAnsi" w:hAnsi="Arial"/>
    </w:rPr>
  </w:style>
  <w:style w:type="paragraph" w:customStyle="1" w:styleId="9A7985679C77428B85F7853F0751183A8">
    <w:name w:val="9A7985679C77428B85F7853F0751183A8"/>
    <w:rsid w:val="0005669A"/>
    <w:pPr>
      <w:spacing w:after="200" w:line="276" w:lineRule="auto"/>
    </w:pPr>
    <w:rPr>
      <w:rFonts w:ascii="Arial" w:eastAsiaTheme="minorHAnsi" w:hAnsi="Arial"/>
    </w:rPr>
  </w:style>
  <w:style w:type="paragraph" w:customStyle="1" w:styleId="2AE11EEA2D58478DB92FB26F851293768">
    <w:name w:val="2AE11EEA2D58478DB92FB26F851293768"/>
    <w:rsid w:val="0005669A"/>
    <w:pPr>
      <w:spacing w:after="200" w:line="276" w:lineRule="auto"/>
    </w:pPr>
    <w:rPr>
      <w:rFonts w:ascii="Arial" w:eastAsiaTheme="minorHAnsi" w:hAnsi="Arial"/>
    </w:rPr>
  </w:style>
  <w:style w:type="paragraph" w:customStyle="1" w:styleId="DBAB40A3579D43D1BB4176D1CA84A4DA8">
    <w:name w:val="DBAB40A3579D43D1BB4176D1CA84A4DA8"/>
    <w:rsid w:val="0005669A"/>
    <w:pPr>
      <w:spacing w:after="200" w:line="276" w:lineRule="auto"/>
    </w:pPr>
    <w:rPr>
      <w:rFonts w:ascii="Arial" w:eastAsiaTheme="minorHAnsi" w:hAnsi="Arial"/>
    </w:rPr>
  </w:style>
  <w:style w:type="paragraph" w:customStyle="1" w:styleId="B99623E11412473BAD2D682060A01FFA8">
    <w:name w:val="B99623E11412473BAD2D682060A01FFA8"/>
    <w:rsid w:val="0005669A"/>
    <w:pPr>
      <w:spacing w:after="200" w:line="276" w:lineRule="auto"/>
    </w:pPr>
    <w:rPr>
      <w:rFonts w:ascii="Arial" w:eastAsiaTheme="minorHAnsi" w:hAnsi="Arial"/>
    </w:rPr>
  </w:style>
  <w:style w:type="paragraph" w:customStyle="1" w:styleId="7F09691522BE431CA6F13348AF94F4BB8">
    <w:name w:val="7F09691522BE431CA6F13348AF94F4BB8"/>
    <w:rsid w:val="0005669A"/>
    <w:pPr>
      <w:spacing w:after="200" w:line="276" w:lineRule="auto"/>
    </w:pPr>
    <w:rPr>
      <w:rFonts w:ascii="Arial" w:eastAsiaTheme="minorHAnsi" w:hAnsi="Arial"/>
    </w:rPr>
  </w:style>
  <w:style w:type="paragraph" w:customStyle="1" w:styleId="91EB712F868C447E8182CEC1B3B1BAD98">
    <w:name w:val="91EB712F868C447E8182CEC1B3B1BAD98"/>
    <w:rsid w:val="0005669A"/>
    <w:pPr>
      <w:spacing w:after="200" w:line="276" w:lineRule="auto"/>
    </w:pPr>
    <w:rPr>
      <w:rFonts w:ascii="Arial" w:eastAsiaTheme="minorHAnsi" w:hAnsi="Arial"/>
    </w:rPr>
  </w:style>
  <w:style w:type="paragraph" w:customStyle="1" w:styleId="1AE421DD562C49F083DC9328D22FA8668">
    <w:name w:val="1AE421DD562C49F083DC9328D22FA8668"/>
    <w:rsid w:val="0005669A"/>
    <w:pPr>
      <w:spacing w:after="200" w:line="276" w:lineRule="auto"/>
    </w:pPr>
    <w:rPr>
      <w:rFonts w:ascii="Arial" w:eastAsiaTheme="minorHAnsi" w:hAnsi="Arial"/>
    </w:rPr>
  </w:style>
  <w:style w:type="paragraph" w:customStyle="1" w:styleId="18B7D4CBFD314218B311960938E2DD6626">
    <w:name w:val="18B7D4CBFD314218B311960938E2DD6626"/>
    <w:rsid w:val="0005669A"/>
    <w:pPr>
      <w:spacing w:after="200" w:line="276" w:lineRule="auto"/>
    </w:pPr>
    <w:rPr>
      <w:rFonts w:ascii="Arial" w:eastAsiaTheme="minorHAnsi" w:hAnsi="Arial"/>
    </w:rPr>
  </w:style>
  <w:style w:type="paragraph" w:customStyle="1" w:styleId="DC85C06B6F1C4681A5908DAC774ED4E826">
    <w:name w:val="DC85C06B6F1C4681A5908DAC774ED4E826"/>
    <w:rsid w:val="0005669A"/>
    <w:pPr>
      <w:spacing w:after="200" w:line="276" w:lineRule="auto"/>
    </w:pPr>
    <w:rPr>
      <w:rFonts w:ascii="Arial" w:eastAsiaTheme="minorHAnsi" w:hAnsi="Arial"/>
    </w:rPr>
  </w:style>
  <w:style w:type="paragraph" w:customStyle="1" w:styleId="942C7CBE2B504B059502EADF7C26B03926">
    <w:name w:val="942C7CBE2B504B059502EADF7C26B03926"/>
    <w:rsid w:val="0005669A"/>
    <w:pPr>
      <w:spacing w:after="200" w:line="276" w:lineRule="auto"/>
    </w:pPr>
    <w:rPr>
      <w:rFonts w:ascii="Arial" w:eastAsiaTheme="minorHAnsi" w:hAnsi="Arial"/>
    </w:rPr>
  </w:style>
  <w:style w:type="paragraph" w:customStyle="1" w:styleId="EA8FF40F10EC4076A7C1D4C70512C1DB26">
    <w:name w:val="EA8FF40F10EC4076A7C1D4C70512C1DB26"/>
    <w:rsid w:val="0005669A"/>
    <w:pPr>
      <w:spacing w:after="200" w:line="276" w:lineRule="auto"/>
    </w:pPr>
    <w:rPr>
      <w:rFonts w:ascii="Arial" w:eastAsiaTheme="minorHAnsi" w:hAnsi="Arial"/>
    </w:rPr>
  </w:style>
  <w:style w:type="paragraph" w:customStyle="1" w:styleId="91480432AB7E4DE39F2FACF3A4931B6F24">
    <w:name w:val="91480432AB7E4DE39F2FACF3A4931B6F24"/>
    <w:rsid w:val="0005669A"/>
    <w:pPr>
      <w:spacing w:after="200" w:line="276" w:lineRule="auto"/>
    </w:pPr>
    <w:rPr>
      <w:rFonts w:ascii="Arial" w:eastAsiaTheme="minorHAnsi" w:hAnsi="Arial"/>
    </w:rPr>
  </w:style>
  <w:style w:type="paragraph" w:customStyle="1" w:styleId="03C85B8BEBFD407E86C08BF9A905790E24">
    <w:name w:val="03C85B8BEBFD407E86C08BF9A905790E24"/>
    <w:rsid w:val="0005669A"/>
    <w:pPr>
      <w:spacing w:after="200" w:line="276" w:lineRule="auto"/>
    </w:pPr>
    <w:rPr>
      <w:rFonts w:ascii="Arial" w:eastAsiaTheme="minorHAnsi" w:hAnsi="Arial"/>
    </w:rPr>
  </w:style>
  <w:style w:type="paragraph" w:customStyle="1" w:styleId="C315184767EA41508223245AEFB4EEF624">
    <w:name w:val="C315184767EA41508223245AEFB4EEF624"/>
    <w:rsid w:val="0005669A"/>
    <w:pPr>
      <w:spacing w:after="200" w:line="276" w:lineRule="auto"/>
    </w:pPr>
    <w:rPr>
      <w:rFonts w:ascii="Arial" w:eastAsiaTheme="minorHAnsi" w:hAnsi="Arial"/>
    </w:rPr>
  </w:style>
  <w:style w:type="paragraph" w:customStyle="1" w:styleId="489388273745491C95D46BE5ECC4FEB216">
    <w:name w:val="489388273745491C95D46BE5ECC4FEB216"/>
    <w:rsid w:val="0005669A"/>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5A5333B9F75421B8B72392BF705C2A716">
    <w:name w:val="C5A5333B9F75421B8B72392BF705C2A716"/>
    <w:rsid w:val="0005669A"/>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EABE7B34B614B63A27B1C1CDD789BD52">
    <w:name w:val="CEABE7B34B614B63A27B1C1CDD789BD52"/>
    <w:rsid w:val="0005669A"/>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BDB7DAF898A64073817DEB55EEFBC16C2">
    <w:name w:val="BDB7DAF898A64073817DEB55EEFBC16C2"/>
    <w:rsid w:val="0005669A"/>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F7D58ED47D4340B08FA34468A4A4ED4B16">
    <w:name w:val="F7D58ED47D4340B08FA34468A4A4ED4B16"/>
    <w:rsid w:val="0005669A"/>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88184F8CBD44E789B59FAB0C55F9A8C21">
    <w:name w:val="088184F8CBD44E789B59FAB0C55F9A8C21"/>
    <w:rsid w:val="0005669A"/>
    <w:pPr>
      <w:numPr>
        <w:ilvl w:val="2"/>
        <w:numId w:val="7"/>
      </w:numPr>
      <w:spacing w:after="200" w:line="276" w:lineRule="auto"/>
      <w:ind w:left="1224" w:hanging="504"/>
    </w:pPr>
    <w:rPr>
      <w:rFonts w:ascii="Arial" w:eastAsiaTheme="minorHAnsi" w:hAnsi="Arial"/>
      <w:color w:val="000000" w:themeColor="text1"/>
      <w:sz w:val="24"/>
    </w:rPr>
  </w:style>
  <w:style w:type="paragraph" w:customStyle="1" w:styleId="FEFEAF6EA6A1450DA11FBE7BC2922F8915">
    <w:name w:val="FEFEAF6EA6A1450DA11FBE7BC2922F8915"/>
    <w:rsid w:val="0005669A"/>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761ED802474453DB10D85822F18693A26">
    <w:name w:val="0761ED802474453DB10D85822F18693A26"/>
    <w:rsid w:val="0005669A"/>
    <w:pPr>
      <w:spacing w:after="200" w:line="276" w:lineRule="auto"/>
    </w:pPr>
    <w:rPr>
      <w:rFonts w:ascii="Arial" w:eastAsiaTheme="minorHAnsi" w:hAnsi="Arial"/>
    </w:rPr>
  </w:style>
  <w:style w:type="paragraph" w:customStyle="1" w:styleId="0701BBAAF58A41358D79F5C628BB012645">
    <w:name w:val="0701BBAAF58A41358D79F5C628BB012645"/>
    <w:rsid w:val="0005669A"/>
    <w:pPr>
      <w:spacing w:after="200" w:line="276" w:lineRule="auto"/>
    </w:pPr>
    <w:rPr>
      <w:rFonts w:ascii="Arial" w:eastAsiaTheme="minorHAnsi" w:hAnsi="Arial"/>
    </w:rPr>
  </w:style>
  <w:style w:type="paragraph" w:customStyle="1" w:styleId="3BA3185E0E074742B5194A1740ECDC7D45">
    <w:name w:val="3BA3185E0E074742B5194A1740ECDC7D45"/>
    <w:rsid w:val="0005669A"/>
    <w:pPr>
      <w:spacing w:after="200" w:line="276" w:lineRule="auto"/>
    </w:pPr>
    <w:rPr>
      <w:rFonts w:ascii="Arial" w:eastAsiaTheme="minorHAnsi" w:hAnsi="Arial"/>
    </w:rPr>
  </w:style>
  <w:style w:type="paragraph" w:customStyle="1" w:styleId="A86385F289FB404D82488A56516C57DE45">
    <w:name w:val="A86385F289FB404D82488A56516C57DE45"/>
    <w:rsid w:val="0005669A"/>
    <w:pPr>
      <w:spacing w:after="200" w:line="276" w:lineRule="auto"/>
    </w:pPr>
    <w:rPr>
      <w:rFonts w:ascii="Arial" w:eastAsiaTheme="minorHAnsi" w:hAnsi="Arial"/>
    </w:rPr>
  </w:style>
  <w:style w:type="paragraph" w:customStyle="1" w:styleId="551EE92CD686466D8B5EE907BFEC9B1A45">
    <w:name w:val="551EE92CD686466D8B5EE907BFEC9B1A45"/>
    <w:rsid w:val="0005669A"/>
    <w:pPr>
      <w:spacing w:after="200" w:line="276" w:lineRule="auto"/>
    </w:pPr>
    <w:rPr>
      <w:rFonts w:ascii="Arial" w:eastAsiaTheme="minorHAnsi" w:hAnsi="Arial"/>
    </w:rPr>
  </w:style>
  <w:style w:type="paragraph" w:customStyle="1" w:styleId="24147482CD6848349D3C25EAF280CA4844">
    <w:name w:val="24147482CD6848349D3C25EAF280CA4844"/>
    <w:rsid w:val="0005669A"/>
    <w:pPr>
      <w:spacing w:after="200" w:line="276" w:lineRule="auto"/>
    </w:pPr>
    <w:rPr>
      <w:rFonts w:ascii="Arial" w:eastAsiaTheme="minorHAnsi" w:hAnsi="Arial"/>
    </w:rPr>
  </w:style>
  <w:style w:type="paragraph" w:customStyle="1" w:styleId="E905873811FB4DA9936586F86579B6C144">
    <w:name w:val="E905873811FB4DA9936586F86579B6C144"/>
    <w:rsid w:val="0005669A"/>
    <w:pPr>
      <w:spacing w:after="200" w:line="276" w:lineRule="auto"/>
    </w:pPr>
    <w:rPr>
      <w:rFonts w:ascii="Arial" w:eastAsiaTheme="minorHAnsi" w:hAnsi="Arial"/>
    </w:rPr>
  </w:style>
  <w:style w:type="paragraph" w:customStyle="1" w:styleId="F9DD39F50C0143F0887F1A0A9E6A2D7144">
    <w:name w:val="F9DD39F50C0143F0887F1A0A9E6A2D7144"/>
    <w:rsid w:val="0005669A"/>
    <w:pPr>
      <w:spacing w:after="200" w:line="276" w:lineRule="auto"/>
    </w:pPr>
    <w:rPr>
      <w:rFonts w:ascii="Arial" w:eastAsiaTheme="minorHAnsi" w:hAnsi="Arial"/>
    </w:rPr>
  </w:style>
  <w:style w:type="paragraph" w:customStyle="1" w:styleId="D6C0B2785DE14301B7B321DAE5F8440815">
    <w:name w:val="D6C0B2785DE14301B7B321DAE5F8440815"/>
    <w:rsid w:val="0005669A"/>
    <w:pPr>
      <w:spacing w:after="200" w:line="276" w:lineRule="auto"/>
    </w:pPr>
    <w:rPr>
      <w:rFonts w:ascii="Arial" w:eastAsiaTheme="minorHAnsi" w:hAnsi="Arial"/>
    </w:rPr>
  </w:style>
  <w:style w:type="paragraph" w:customStyle="1" w:styleId="ADF65CDE7B084B91B5DD68D775C6A23744">
    <w:name w:val="ADF65CDE7B084B91B5DD68D775C6A23744"/>
    <w:rsid w:val="0005669A"/>
    <w:pPr>
      <w:spacing w:after="200" w:line="276" w:lineRule="auto"/>
    </w:pPr>
    <w:rPr>
      <w:rFonts w:ascii="Arial" w:eastAsiaTheme="minorHAnsi" w:hAnsi="Arial"/>
    </w:rPr>
  </w:style>
  <w:style w:type="paragraph" w:customStyle="1" w:styleId="35610FB38FBE4B87B9D700B764B5DDD144">
    <w:name w:val="35610FB38FBE4B87B9D700B764B5DDD144"/>
    <w:rsid w:val="0005669A"/>
    <w:pPr>
      <w:spacing w:after="200" w:line="276" w:lineRule="auto"/>
    </w:pPr>
    <w:rPr>
      <w:rFonts w:ascii="Arial" w:eastAsiaTheme="minorHAnsi" w:hAnsi="Arial"/>
    </w:rPr>
  </w:style>
  <w:style w:type="paragraph" w:customStyle="1" w:styleId="BF747868AC4F40D5AF4155184961C56545">
    <w:name w:val="BF747868AC4F40D5AF4155184961C56545"/>
    <w:rsid w:val="0005669A"/>
    <w:pPr>
      <w:spacing w:after="200" w:line="276" w:lineRule="auto"/>
    </w:pPr>
    <w:rPr>
      <w:rFonts w:ascii="Arial" w:eastAsiaTheme="minorHAnsi" w:hAnsi="Arial"/>
    </w:rPr>
  </w:style>
  <w:style w:type="paragraph" w:customStyle="1" w:styleId="1BDB50AE78D6404489DF0BA17BCC914145">
    <w:name w:val="1BDB50AE78D6404489DF0BA17BCC914145"/>
    <w:rsid w:val="0005669A"/>
    <w:pPr>
      <w:spacing w:after="200" w:line="276" w:lineRule="auto"/>
    </w:pPr>
    <w:rPr>
      <w:rFonts w:ascii="Arial" w:eastAsiaTheme="minorHAnsi" w:hAnsi="Arial"/>
    </w:rPr>
  </w:style>
  <w:style w:type="paragraph" w:customStyle="1" w:styleId="26979BC502614758858BE7A49A6347F046">
    <w:name w:val="26979BC502614758858BE7A49A6347F046"/>
    <w:rsid w:val="0005669A"/>
    <w:pPr>
      <w:spacing w:after="200" w:line="276" w:lineRule="auto"/>
    </w:pPr>
    <w:rPr>
      <w:rFonts w:ascii="Arial" w:eastAsiaTheme="minorHAnsi" w:hAnsi="Arial"/>
    </w:rPr>
  </w:style>
  <w:style w:type="paragraph" w:customStyle="1" w:styleId="9987FA50F2474748981FF3A33097181D25">
    <w:name w:val="9987FA50F2474748981FF3A33097181D25"/>
    <w:rsid w:val="0005669A"/>
    <w:pPr>
      <w:spacing w:after="200" w:line="276" w:lineRule="auto"/>
    </w:pPr>
    <w:rPr>
      <w:rFonts w:ascii="Arial" w:eastAsiaTheme="minorHAnsi" w:hAnsi="Arial"/>
    </w:rPr>
  </w:style>
  <w:style w:type="paragraph" w:customStyle="1" w:styleId="3EEFE940CEB94416B813F8990FA328DA27">
    <w:name w:val="3EEFE940CEB94416B813F8990FA328DA27"/>
    <w:rsid w:val="0005669A"/>
    <w:pPr>
      <w:spacing w:after="200" w:line="276" w:lineRule="auto"/>
    </w:pPr>
    <w:rPr>
      <w:rFonts w:ascii="Arial" w:eastAsiaTheme="minorHAnsi" w:hAnsi="Arial"/>
    </w:rPr>
  </w:style>
  <w:style w:type="paragraph" w:customStyle="1" w:styleId="9A7985679C77428B85F7853F0751183A9">
    <w:name w:val="9A7985679C77428B85F7853F0751183A9"/>
    <w:rsid w:val="0005669A"/>
    <w:pPr>
      <w:spacing w:after="200" w:line="276" w:lineRule="auto"/>
    </w:pPr>
    <w:rPr>
      <w:rFonts w:ascii="Arial" w:eastAsiaTheme="minorHAnsi" w:hAnsi="Arial"/>
    </w:rPr>
  </w:style>
  <w:style w:type="paragraph" w:customStyle="1" w:styleId="2AE11EEA2D58478DB92FB26F851293769">
    <w:name w:val="2AE11EEA2D58478DB92FB26F851293769"/>
    <w:rsid w:val="0005669A"/>
    <w:pPr>
      <w:spacing w:after="200" w:line="276" w:lineRule="auto"/>
    </w:pPr>
    <w:rPr>
      <w:rFonts w:ascii="Arial" w:eastAsiaTheme="minorHAnsi" w:hAnsi="Arial"/>
    </w:rPr>
  </w:style>
  <w:style w:type="paragraph" w:customStyle="1" w:styleId="DBAB40A3579D43D1BB4176D1CA84A4DA9">
    <w:name w:val="DBAB40A3579D43D1BB4176D1CA84A4DA9"/>
    <w:rsid w:val="0005669A"/>
    <w:pPr>
      <w:spacing w:after="200" w:line="276" w:lineRule="auto"/>
    </w:pPr>
    <w:rPr>
      <w:rFonts w:ascii="Arial" w:eastAsiaTheme="minorHAnsi" w:hAnsi="Arial"/>
    </w:rPr>
  </w:style>
  <w:style w:type="paragraph" w:customStyle="1" w:styleId="B99623E11412473BAD2D682060A01FFA9">
    <w:name w:val="B99623E11412473BAD2D682060A01FFA9"/>
    <w:rsid w:val="0005669A"/>
    <w:pPr>
      <w:spacing w:after="200" w:line="276" w:lineRule="auto"/>
    </w:pPr>
    <w:rPr>
      <w:rFonts w:ascii="Arial" w:eastAsiaTheme="minorHAnsi" w:hAnsi="Arial"/>
    </w:rPr>
  </w:style>
  <w:style w:type="paragraph" w:customStyle="1" w:styleId="7F09691522BE431CA6F13348AF94F4BB9">
    <w:name w:val="7F09691522BE431CA6F13348AF94F4BB9"/>
    <w:rsid w:val="0005669A"/>
    <w:pPr>
      <w:spacing w:after="200" w:line="276" w:lineRule="auto"/>
    </w:pPr>
    <w:rPr>
      <w:rFonts w:ascii="Arial" w:eastAsiaTheme="minorHAnsi" w:hAnsi="Arial"/>
    </w:rPr>
  </w:style>
  <w:style w:type="paragraph" w:customStyle="1" w:styleId="91EB712F868C447E8182CEC1B3B1BAD99">
    <w:name w:val="91EB712F868C447E8182CEC1B3B1BAD99"/>
    <w:rsid w:val="0005669A"/>
    <w:pPr>
      <w:spacing w:after="200" w:line="276" w:lineRule="auto"/>
    </w:pPr>
    <w:rPr>
      <w:rFonts w:ascii="Arial" w:eastAsiaTheme="minorHAnsi" w:hAnsi="Arial"/>
    </w:rPr>
  </w:style>
  <w:style w:type="paragraph" w:customStyle="1" w:styleId="1AE421DD562C49F083DC9328D22FA8669">
    <w:name w:val="1AE421DD562C49F083DC9328D22FA8669"/>
    <w:rsid w:val="0005669A"/>
    <w:pPr>
      <w:spacing w:after="200" w:line="276" w:lineRule="auto"/>
    </w:pPr>
    <w:rPr>
      <w:rFonts w:ascii="Arial" w:eastAsiaTheme="minorHAnsi" w:hAnsi="Arial"/>
    </w:rPr>
  </w:style>
  <w:style w:type="paragraph" w:customStyle="1" w:styleId="18B7D4CBFD314218B311960938E2DD6627">
    <w:name w:val="18B7D4CBFD314218B311960938E2DD6627"/>
    <w:rsid w:val="0005669A"/>
    <w:pPr>
      <w:spacing w:after="200" w:line="276" w:lineRule="auto"/>
    </w:pPr>
    <w:rPr>
      <w:rFonts w:ascii="Arial" w:eastAsiaTheme="minorHAnsi" w:hAnsi="Arial"/>
    </w:rPr>
  </w:style>
  <w:style w:type="paragraph" w:customStyle="1" w:styleId="DC85C06B6F1C4681A5908DAC774ED4E827">
    <w:name w:val="DC85C06B6F1C4681A5908DAC774ED4E827"/>
    <w:rsid w:val="0005669A"/>
    <w:pPr>
      <w:spacing w:after="200" w:line="276" w:lineRule="auto"/>
    </w:pPr>
    <w:rPr>
      <w:rFonts w:ascii="Arial" w:eastAsiaTheme="minorHAnsi" w:hAnsi="Arial"/>
    </w:rPr>
  </w:style>
  <w:style w:type="paragraph" w:customStyle="1" w:styleId="942C7CBE2B504B059502EADF7C26B03927">
    <w:name w:val="942C7CBE2B504B059502EADF7C26B03927"/>
    <w:rsid w:val="0005669A"/>
    <w:pPr>
      <w:spacing w:after="200" w:line="276" w:lineRule="auto"/>
    </w:pPr>
    <w:rPr>
      <w:rFonts w:ascii="Arial" w:eastAsiaTheme="minorHAnsi" w:hAnsi="Arial"/>
    </w:rPr>
  </w:style>
  <w:style w:type="paragraph" w:customStyle="1" w:styleId="EA8FF40F10EC4076A7C1D4C70512C1DB27">
    <w:name w:val="EA8FF40F10EC4076A7C1D4C70512C1DB27"/>
    <w:rsid w:val="0005669A"/>
    <w:pPr>
      <w:spacing w:after="200" w:line="276" w:lineRule="auto"/>
    </w:pPr>
    <w:rPr>
      <w:rFonts w:ascii="Arial" w:eastAsiaTheme="minorHAnsi" w:hAnsi="Arial"/>
    </w:rPr>
  </w:style>
  <w:style w:type="paragraph" w:customStyle="1" w:styleId="91480432AB7E4DE39F2FACF3A4931B6F25">
    <w:name w:val="91480432AB7E4DE39F2FACF3A4931B6F25"/>
    <w:rsid w:val="0005669A"/>
    <w:pPr>
      <w:spacing w:after="200" w:line="276" w:lineRule="auto"/>
    </w:pPr>
    <w:rPr>
      <w:rFonts w:ascii="Arial" w:eastAsiaTheme="minorHAnsi" w:hAnsi="Arial"/>
    </w:rPr>
  </w:style>
  <w:style w:type="paragraph" w:customStyle="1" w:styleId="03C85B8BEBFD407E86C08BF9A905790E25">
    <w:name w:val="03C85B8BEBFD407E86C08BF9A905790E25"/>
    <w:rsid w:val="0005669A"/>
    <w:pPr>
      <w:spacing w:after="200" w:line="276" w:lineRule="auto"/>
    </w:pPr>
    <w:rPr>
      <w:rFonts w:ascii="Arial" w:eastAsiaTheme="minorHAnsi" w:hAnsi="Arial"/>
    </w:rPr>
  </w:style>
  <w:style w:type="paragraph" w:customStyle="1" w:styleId="C315184767EA41508223245AEFB4EEF625">
    <w:name w:val="C315184767EA41508223245AEFB4EEF625"/>
    <w:rsid w:val="0005669A"/>
    <w:pPr>
      <w:spacing w:after="200" w:line="276" w:lineRule="auto"/>
    </w:pPr>
    <w:rPr>
      <w:rFonts w:ascii="Arial" w:eastAsiaTheme="minorHAnsi" w:hAnsi="Arial"/>
    </w:rPr>
  </w:style>
  <w:style w:type="paragraph" w:customStyle="1" w:styleId="489388273745491C95D46BE5ECC4FEB217">
    <w:name w:val="489388273745491C95D46BE5ECC4FEB217"/>
    <w:rsid w:val="0005669A"/>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5A5333B9F75421B8B72392BF705C2A717">
    <w:name w:val="C5A5333B9F75421B8B72392BF705C2A717"/>
    <w:rsid w:val="0005669A"/>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EABE7B34B614B63A27B1C1CDD789BD53">
    <w:name w:val="CEABE7B34B614B63A27B1C1CDD789BD53"/>
    <w:rsid w:val="0005669A"/>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BDB7DAF898A64073817DEB55EEFBC16C3">
    <w:name w:val="BDB7DAF898A64073817DEB55EEFBC16C3"/>
    <w:rsid w:val="0005669A"/>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F7D58ED47D4340B08FA34468A4A4ED4B17">
    <w:name w:val="F7D58ED47D4340B08FA34468A4A4ED4B17"/>
    <w:rsid w:val="0005669A"/>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88184F8CBD44E789B59FAB0C55F9A8C22">
    <w:name w:val="088184F8CBD44E789B59FAB0C55F9A8C22"/>
    <w:rsid w:val="0005669A"/>
    <w:pPr>
      <w:tabs>
        <w:tab w:val="num" w:pos="2160"/>
      </w:tabs>
      <w:spacing w:after="200" w:line="276" w:lineRule="auto"/>
      <w:ind w:left="1224" w:hanging="504"/>
    </w:pPr>
    <w:rPr>
      <w:rFonts w:ascii="Arial" w:eastAsiaTheme="minorHAnsi" w:hAnsi="Arial"/>
      <w:color w:val="000000" w:themeColor="text1"/>
      <w:sz w:val="24"/>
    </w:rPr>
  </w:style>
  <w:style w:type="paragraph" w:customStyle="1" w:styleId="FEFEAF6EA6A1450DA11FBE7BC2922F8916">
    <w:name w:val="FEFEAF6EA6A1450DA11FBE7BC2922F8916"/>
    <w:rsid w:val="0005669A"/>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761ED802474453DB10D85822F18693A27">
    <w:name w:val="0761ED802474453DB10D85822F18693A27"/>
    <w:rsid w:val="0005669A"/>
    <w:pPr>
      <w:spacing w:after="200" w:line="276" w:lineRule="auto"/>
    </w:pPr>
    <w:rPr>
      <w:rFonts w:ascii="Arial" w:eastAsiaTheme="minorHAnsi" w:hAnsi="Arial"/>
    </w:rPr>
  </w:style>
  <w:style w:type="paragraph" w:customStyle="1" w:styleId="0701BBAAF58A41358D79F5C628BB012646">
    <w:name w:val="0701BBAAF58A41358D79F5C628BB012646"/>
    <w:rsid w:val="0005669A"/>
    <w:pPr>
      <w:spacing w:after="200" w:line="276" w:lineRule="auto"/>
    </w:pPr>
    <w:rPr>
      <w:rFonts w:ascii="Arial" w:eastAsiaTheme="minorHAnsi" w:hAnsi="Arial"/>
    </w:rPr>
  </w:style>
  <w:style w:type="paragraph" w:customStyle="1" w:styleId="3BA3185E0E074742B5194A1740ECDC7D46">
    <w:name w:val="3BA3185E0E074742B5194A1740ECDC7D46"/>
    <w:rsid w:val="0005669A"/>
    <w:pPr>
      <w:spacing w:after="200" w:line="276" w:lineRule="auto"/>
    </w:pPr>
    <w:rPr>
      <w:rFonts w:ascii="Arial" w:eastAsiaTheme="minorHAnsi" w:hAnsi="Arial"/>
    </w:rPr>
  </w:style>
  <w:style w:type="paragraph" w:customStyle="1" w:styleId="A86385F289FB404D82488A56516C57DE46">
    <w:name w:val="A86385F289FB404D82488A56516C57DE46"/>
    <w:rsid w:val="0005669A"/>
    <w:pPr>
      <w:spacing w:after="200" w:line="276" w:lineRule="auto"/>
    </w:pPr>
    <w:rPr>
      <w:rFonts w:ascii="Arial" w:eastAsiaTheme="minorHAnsi" w:hAnsi="Arial"/>
    </w:rPr>
  </w:style>
  <w:style w:type="paragraph" w:customStyle="1" w:styleId="551EE92CD686466D8B5EE907BFEC9B1A46">
    <w:name w:val="551EE92CD686466D8B5EE907BFEC9B1A46"/>
    <w:rsid w:val="0005669A"/>
    <w:pPr>
      <w:spacing w:after="200" w:line="276" w:lineRule="auto"/>
    </w:pPr>
    <w:rPr>
      <w:rFonts w:ascii="Arial" w:eastAsiaTheme="minorHAnsi" w:hAnsi="Arial"/>
    </w:rPr>
  </w:style>
  <w:style w:type="paragraph" w:customStyle="1" w:styleId="24147482CD6848349D3C25EAF280CA4845">
    <w:name w:val="24147482CD6848349D3C25EAF280CA4845"/>
    <w:rsid w:val="0005669A"/>
    <w:pPr>
      <w:spacing w:after="200" w:line="276" w:lineRule="auto"/>
    </w:pPr>
    <w:rPr>
      <w:rFonts w:ascii="Arial" w:eastAsiaTheme="minorHAnsi" w:hAnsi="Arial"/>
    </w:rPr>
  </w:style>
  <w:style w:type="paragraph" w:customStyle="1" w:styleId="E905873811FB4DA9936586F86579B6C145">
    <w:name w:val="E905873811FB4DA9936586F86579B6C145"/>
    <w:rsid w:val="0005669A"/>
    <w:pPr>
      <w:spacing w:after="200" w:line="276" w:lineRule="auto"/>
    </w:pPr>
    <w:rPr>
      <w:rFonts w:ascii="Arial" w:eastAsiaTheme="minorHAnsi" w:hAnsi="Arial"/>
    </w:rPr>
  </w:style>
  <w:style w:type="paragraph" w:customStyle="1" w:styleId="F9DD39F50C0143F0887F1A0A9E6A2D7145">
    <w:name w:val="F9DD39F50C0143F0887F1A0A9E6A2D7145"/>
    <w:rsid w:val="0005669A"/>
    <w:pPr>
      <w:spacing w:after="200" w:line="276" w:lineRule="auto"/>
    </w:pPr>
    <w:rPr>
      <w:rFonts w:ascii="Arial" w:eastAsiaTheme="minorHAnsi" w:hAnsi="Arial"/>
    </w:rPr>
  </w:style>
  <w:style w:type="paragraph" w:customStyle="1" w:styleId="D6C0B2785DE14301B7B321DAE5F8440816">
    <w:name w:val="D6C0B2785DE14301B7B321DAE5F8440816"/>
    <w:rsid w:val="0005669A"/>
    <w:pPr>
      <w:spacing w:after="200" w:line="276" w:lineRule="auto"/>
    </w:pPr>
    <w:rPr>
      <w:rFonts w:ascii="Arial" w:eastAsiaTheme="minorHAnsi" w:hAnsi="Arial"/>
    </w:rPr>
  </w:style>
  <w:style w:type="paragraph" w:customStyle="1" w:styleId="ADF65CDE7B084B91B5DD68D775C6A23745">
    <w:name w:val="ADF65CDE7B084B91B5DD68D775C6A23745"/>
    <w:rsid w:val="0005669A"/>
    <w:pPr>
      <w:spacing w:after="200" w:line="276" w:lineRule="auto"/>
    </w:pPr>
    <w:rPr>
      <w:rFonts w:ascii="Arial" w:eastAsiaTheme="minorHAnsi" w:hAnsi="Arial"/>
    </w:rPr>
  </w:style>
  <w:style w:type="paragraph" w:customStyle="1" w:styleId="35610FB38FBE4B87B9D700B764B5DDD145">
    <w:name w:val="35610FB38FBE4B87B9D700B764B5DDD145"/>
    <w:rsid w:val="0005669A"/>
    <w:pPr>
      <w:spacing w:after="200" w:line="276" w:lineRule="auto"/>
    </w:pPr>
    <w:rPr>
      <w:rFonts w:ascii="Arial" w:eastAsiaTheme="minorHAnsi" w:hAnsi="Arial"/>
    </w:rPr>
  </w:style>
  <w:style w:type="paragraph" w:customStyle="1" w:styleId="BF747868AC4F40D5AF4155184961C56546">
    <w:name w:val="BF747868AC4F40D5AF4155184961C56546"/>
    <w:rsid w:val="0005669A"/>
    <w:pPr>
      <w:spacing w:after="200" w:line="276" w:lineRule="auto"/>
    </w:pPr>
    <w:rPr>
      <w:rFonts w:ascii="Arial" w:eastAsiaTheme="minorHAnsi" w:hAnsi="Arial"/>
    </w:rPr>
  </w:style>
  <w:style w:type="paragraph" w:customStyle="1" w:styleId="1BDB50AE78D6404489DF0BA17BCC914146">
    <w:name w:val="1BDB50AE78D6404489DF0BA17BCC914146"/>
    <w:rsid w:val="0005669A"/>
    <w:pPr>
      <w:spacing w:after="200" w:line="276" w:lineRule="auto"/>
    </w:pPr>
    <w:rPr>
      <w:rFonts w:ascii="Arial" w:eastAsiaTheme="minorHAnsi" w:hAnsi="Arial"/>
    </w:rPr>
  </w:style>
  <w:style w:type="paragraph" w:customStyle="1" w:styleId="26979BC502614758858BE7A49A6347F047">
    <w:name w:val="26979BC502614758858BE7A49A6347F047"/>
    <w:rsid w:val="0005669A"/>
    <w:pPr>
      <w:spacing w:after="200" w:line="276" w:lineRule="auto"/>
    </w:pPr>
    <w:rPr>
      <w:rFonts w:ascii="Arial" w:eastAsiaTheme="minorHAnsi" w:hAnsi="Arial"/>
    </w:rPr>
  </w:style>
  <w:style w:type="paragraph" w:customStyle="1" w:styleId="9987FA50F2474748981FF3A33097181D26">
    <w:name w:val="9987FA50F2474748981FF3A33097181D26"/>
    <w:rsid w:val="0005669A"/>
    <w:pPr>
      <w:spacing w:after="200" w:line="276" w:lineRule="auto"/>
    </w:pPr>
    <w:rPr>
      <w:rFonts w:ascii="Arial" w:eastAsiaTheme="minorHAnsi" w:hAnsi="Arial"/>
    </w:rPr>
  </w:style>
  <w:style w:type="paragraph" w:customStyle="1" w:styleId="3EEFE940CEB94416B813F8990FA328DA28">
    <w:name w:val="3EEFE940CEB94416B813F8990FA328DA28"/>
    <w:rsid w:val="0005669A"/>
    <w:pPr>
      <w:spacing w:after="200" w:line="276" w:lineRule="auto"/>
    </w:pPr>
    <w:rPr>
      <w:rFonts w:ascii="Arial" w:eastAsiaTheme="minorHAnsi" w:hAnsi="Arial"/>
    </w:rPr>
  </w:style>
  <w:style w:type="paragraph" w:customStyle="1" w:styleId="9A7985679C77428B85F7853F0751183A10">
    <w:name w:val="9A7985679C77428B85F7853F0751183A10"/>
    <w:rsid w:val="0005669A"/>
    <w:pPr>
      <w:spacing w:after="200" w:line="276" w:lineRule="auto"/>
    </w:pPr>
    <w:rPr>
      <w:rFonts w:ascii="Arial" w:eastAsiaTheme="minorHAnsi" w:hAnsi="Arial"/>
    </w:rPr>
  </w:style>
  <w:style w:type="paragraph" w:customStyle="1" w:styleId="2AE11EEA2D58478DB92FB26F8512937610">
    <w:name w:val="2AE11EEA2D58478DB92FB26F8512937610"/>
    <w:rsid w:val="0005669A"/>
    <w:pPr>
      <w:spacing w:after="200" w:line="276" w:lineRule="auto"/>
    </w:pPr>
    <w:rPr>
      <w:rFonts w:ascii="Arial" w:eastAsiaTheme="minorHAnsi" w:hAnsi="Arial"/>
    </w:rPr>
  </w:style>
  <w:style w:type="paragraph" w:customStyle="1" w:styleId="DBAB40A3579D43D1BB4176D1CA84A4DA10">
    <w:name w:val="DBAB40A3579D43D1BB4176D1CA84A4DA10"/>
    <w:rsid w:val="0005669A"/>
    <w:pPr>
      <w:spacing w:after="200" w:line="276" w:lineRule="auto"/>
    </w:pPr>
    <w:rPr>
      <w:rFonts w:ascii="Arial" w:eastAsiaTheme="minorHAnsi" w:hAnsi="Arial"/>
    </w:rPr>
  </w:style>
  <w:style w:type="paragraph" w:customStyle="1" w:styleId="B99623E11412473BAD2D682060A01FFA10">
    <w:name w:val="B99623E11412473BAD2D682060A01FFA10"/>
    <w:rsid w:val="0005669A"/>
    <w:pPr>
      <w:spacing w:after="200" w:line="276" w:lineRule="auto"/>
    </w:pPr>
    <w:rPr>
      <w:rFonts w:ascii="Arial" w:eastAsiaTheme="minorHAnsi" w:hAnsi="Arial"/>
    </w:rPr>
  </w:style>
  <w:style w:type="paragraph" w:customStyle="1" w:styleId="7F09691522BE431CA6F13348AF94F4BB10">
    <w:name w:val="7F09691522BE431CA6F13348AF94F4BB10"/>
    <w:rsid w:val="0005669A"/>
    <w:pPr>
      <w:spacing w:after="200" w:line="276" w:lineRule="auto"/>
    </w:pPr>
    <w:rPr>
      <w:rFonts w:ascii="Arial" w:eastAsiaTheme="minorHAnsi" w:hAnsi="Arial"/>
    </w:rPr>
  </w:style>
  <w:style w:type="paragraph" w:customStyle="1" w:styleId="91EB712F868C447E8182CEC1B3B1BAD910">
    <w:name w:val="91EB712F868C447E8182CEC1B3B1BAD910"/>
    <w:rsid w:val="0005669A"/>
    <w:pPr>
      <w:spacing w:after="200" w:line="276" w:lineRule="auto"/>
    </w:pPr>
    <w:rPr>
      <w:rFonts w:ascii="Arial" w:eastAsiaTheme="minorHAnsi" w:hAnsi="Arial"/>
    </w:rPr>
  </w:style>
  <w:style w:type="paragraph" w:customStyle="1" w:styleId="1AE421DD562C49F083DC9328D22FA86610">
    <w:name w:val="1AE421DD562C49F083DC9328D22FA86610"/>
    <w:rsid w:val="0005669A"/>
    <w:pPr>
      <w:spacing w:after="200" w:line="276" w:lineRule="auto"/>
    </w:pPr>
    <w:rPr>
      <w:rFonts w:ascii="Arial" w:eastAsiaTheme="minorHAnsi" w:hAnsi="Arial"/>
    </w:rPr>
  </w:style>
  <w:style w:type="paragraph" w:customStyle="1" w:styleId="18B7D4CBFD314218B311960938E2DD6628">
    <w:name w:val="18B7D4CBFD314218B311960938E2DD6628"/>
    <w:rsid w:val="0005669A"/>
    <w:pPr>
      <w:spacing w:after="200" w:line="276" w:lineRule="auto"/>
    </w:pPr>
    <w:rPr>
      <w:rFonts w:ascii="Arial" w:eastAsiaTheme="minorHAnsi" w:hAnsi="Arial"/>
    </w:rPr>
  </w:style>
  <w:style w:type="paragraph" w:customStyle="1" w:styleId="DC85C06B6F1C4681A5908DAC774ED4E828">
    <w:name w:val="DC85C06B6F1C4681A5908DAC774ED4E828"/>
    <w:rsid w:val="0005669A"/>
    <w:pPr>
      <w:spacing w:after="200" w:line="276" w:lineRule="auto"/>
    </w:pPr>
    <w:rPr>
      <w:rFonts w:ascii="Arial" w:eastAsiaTheme="minorHAnsi" w:hAnsi="Arial"/>
    </w:rPr>
  </w:style>
  <w:style w:type="paragraph" w:customStyle="1" w:styleId="942C7CBE2B504B059502EADF7C26B03928">
    <w:name w:val="942C7CBE2B504B059502EADF7C26B03928"/>
    <w:rsid w:val="0005669A"/>
    <w:pPr>
      <w:spacing w:after="200" w:line="276" w:lineRule="auto"/>
    </w:pPr>
    <w:rPr>
      <w:rFonts w:ascii="Arial" w:eastAsiaTheme="minorHAnsi" w:hAnsi="Arial"/>
    </w:rPr>
  </w:style>
  <w:style w:type="paragraph" w:customStyle="1" w:styleId="EA8FF40F10EC4076A7C1D4C70512C1DB28">
    <w:name w:val="EA8FF40F10EC4076A7C1D4C70512C1DB28"/>
    <w:rsid w:val="0005669A"/>
    <w:pPr>
      <w:spacing w:after="200" w:line="276" w:lineRule="auto"/>
    </w:pPr>
    <w:rPr>
      <w:rFonts w:ascii="Arial" w:eastAsiaTheme="minorHAnsi" w:hAnsi="Arial"/>
    </w:rPr>
  </w:style>
  <w:style w:type="paragraph" w:customStyle="1" w:styleId="91480432AB7E4DE39F2FACF3A4931B6F26">
    <w:name w:val="91480432AB7E4DE39F2FACF3A4931B6F26"/>
    <w:rsid w:val="0005669A"/>
    <w:pPr>
      <w:spacing w:after="200" w:line="276" w:lineRule="auto"/>
    </w:pPr>
    <w:rPr>
      <w:rFonts w:ascii="Arial" w:eastAsiaTheme="minorHAnsi" w:hAnsi="Arial"/>
    </w:rPr>
  </w:style>
  <w:style w:type="paragraph" w:customStyle="1" w:styleId="03C85B8BEBFD407E86C08BF9A905790E26">
    <w:name w:val="03C85B8BEBFD407E86C08BF9A905790E26"/>
    <w:rsid w:val="0005669A"/>
    <w:pPr>
      <w:spacing w:after="200" w:line="276" w:lineRule="auto"/>
    </w:pPr>
    <w:rPr>
      <w:rFonts w:ascii="Arial" w:eastAsiaTheme="minorHAnsi" w:hAnsi="Arial"/>
    </w:rPr>
  </w:style>
  <w:style w:type="paragraph" w:customStyle="1" w:styleId="C315184767EA41508223245AEFB4EEF626">
    <w:name w:val="C315184767EA41508223245AEFB4EEF626"/>
    <w:rsid w:val="0005669A"/>
    <w:pPr>
      <w:spacing w:after="200" w:line="276" w:lineRule="auto"/>
    </w:pPr>
    <w:rPr>
      <w:rFonts w:ascii="Arial" w:eastAsiaTheme="minorHAnsi" w:hAnsi="Arial"/>
    </w:rPr>
  </w:style>
  <w:style w:type="paragraph" w:customStyle="1" w:styleId="489388273745491C95D46BE5ECC4FEB218">
    <w:name w:val="489388273745491C95D46BE5ECC4FEB218"/>
    <w:rsid w:val="0005669A"/>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5A5333B9F75421B8B72392BF705C2A718">
    <w:name w:val="C5A5333B9F75421B8B72392BF705C2A718"/>
    <w:rsid w:val="0005669A"/>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EABE7B34B614B63A27B1C1CDD789BD54">
    <w:name w:val="CEABE7B34B614B63A27B1C1CDD789BD54"/>
    <w:rsid w:val="0005669A"/>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BDB7DAF898A64073817DEB55EEFBC16C4">
    <w:name w:val="BDB7DAF898A64073817DEB55EEFBC16C4"/>
    <w:rsid w:val="0005669A"/>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F7D58ED47D4340B08FA34468A4A4ED4B18">
    <w:name w:val="F7D58ED47D4340B08FA34468A4A4ED4B18"/>
    <w:rsid w:val="0005669A"/>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88184F8CBD44E789B59FAB0C55F9A8C23">
    <w:name w:val="088184F8CBD44E789B59FAB0C55F9A8C23"/>
    <w:rsid w:val="0005669A"/>
    <w:pPr>
      <w:tabs>
        <w:tab w:val="num" w:pos="2160"/>
      </w:tabs>
      <w:spacing w:after="200" w:line="276" w:lineRule="auto"/>
      <w:ind w:left="1224" w:hanging="504"/>
    </w:pPr>
    <w:rPr>
      <w:rFonts w:ascii="Arial" w:eastAsiaTheme="minorHAnsi" w:hAnsi="Arial"/>
      <w:color w:val="000000" w:themeColor="text1"/>
      <w:sz w:val="24"/>
    </w:rPr>
  </w:style>
  <w:style w:type="paragraph" w:customStyle="1" w:styleId="FEFEAF6EA6A1450DA11FBE7BC2922F8917">
    <w:name w:val="FEFEAF6EA6A1450DA11FBE7BC2922F8917"/>
    <w:rsid w:val="0005669A"/>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761ED802474453DB10D85822F18693A28">
    <w:name w:val="0761ED802474453DB10D85822F18693A28"/>
    <w:rsid w:val="0005669A"/>
    <w:pPr>
      <w:spacing w:after="200" w:line="276" w:lineRule="auto"/>
    </w:pPr>
    <w:rPr>
      <w:rFonts w:ascii="Arial" w:eastAsiaTheme="minorHAnsi" w:hAnsi="Arial"/>
    </w:rPr>
  </w:style>
  <w:style w:type="paragraph" w:customStyle="1" w:styleId="0701BBAAF58A41358D79F5C628BB012647">
    <w:name w:val="0701BBAAF58A41358D79F5C628BB012647"/>
    <w:rsid w:val="0005669A"/>
    <w:pPr>
      <w:spacing w:after="200" w:line="276" w:lineRule="auto"/>
    </w:pPr>
    <w:rPr>
      <w:rFonts w:ascii="Arial" w:eastAsiaTheme="minorHAnsi" w:hAnsi="Arial"/>
    </w:rPr>
  </w:style>
  <w:style w:type="paragraph" w:customStyle="1" w:styleId="3BA3185E0E074742B5194A1740ECDC7D47">
    <w:name w:val="3BA3185E0E074742B5194A1740ECDC7D47"/>
    <w:rsid w:val="0005669A"/>
    <w:pPr>
      <w:spacing w:after="200" w:line="276" w:lineRule="auto"/>
    </w:pPr>
    <w:rPr>
      <w:rFonts w:ascii="Arial" w:eastAsiaTheme="minorHAnsi" w:hAnsi="Arial"/>
    </w:rPr>
  </w:style>
  <w:style w:type="paragraph" w:customStyle="1" w:styleId="A86385F289FB404D82488A56516C57DE47">
    <w:name w:val="A86385F289FB404D82488A56516C57DE47"/>
    <w:rsid w:val="0005669A"/>
    <w:pPr>
      <w:spacing w:after="200" w:line="276" w:lineRule="auto"/>
    </w:pPr>
    <w:rPr>
      <w:rFonts w:ascii="Arial" w:eastAsiaTheme="minorHAnsi" w:hAnsi="Arial"/>
    </w:rPr>
  </w:style>
  <w:style w:type="paragraph" w:customStyle="1" w:styleId="551EE92CD686466D8B5EE907BFEC9B1A47">
    <w:name w:val="551EE92CD686466D8B5EE907BFEC9B1A47"/>
    <w:rsid w:val="0005669A"/>
    <w:pPr>
      <w:spacing w:after="200" w:line="276" w:lineRule="auto"/>
    </w:pPr>
    <w:rPr>
      <w:rFonts w:ascii="Arial" w:eastAsiaTheme="minorHAnsi" w:hAnsi="Arial"/>
    </w:rPr>
  </w:style>
  <w:style w:type="paragraph" w:customStyle="1" w:styleId="24147482CD6848349D3C25EAF280CA4846">
    <w:name w:val="24147482CD6848349D3C25EAF280CA4846"/>
    <w:rsid w:val="0005669A"/>
    <w:pPr>
      <w:spacing w:after="200" w:line="276" w:lineRule="auto"/>
    </w:pPr>
    <w:rPr>
      <w:rFonts w:ascii="Arial" w:eastAsiaTheme="minorHAnsi" w:hAnsi="Arial"/>
    </w:rPr>
  </w:style>
  <w:style w:type="paragraph" w:customStyle="1" w:styleId="E905873811FB4DA9936586F86579B6C146">
    <w:name w:val="E905873811FB4DA9936586F86579B6C146"/>
    <w:rsid w:val="0005669A"/>
    <w:pPr>
      <w:spacing w:after="200" w:line="276" w:lineRule="auto"/>
    </w:pPr>
    <w:rPr>
      <w:rFonts w:ascii="Arial" w:eastAsiaTheme="minorHAnsi" w:hAnsi="Arial"/>
    </w:rPr>
  </w:style>
  <w:style w:type="paragraph" w:customStyle="1" w:styleId="F9DD39F50C0143F0887F1A0A9E6A2D7146">
    <w:name w:val="F9DD39F50C0143F0887F1A0A9E6A2D7146"/>
    <w:rsid w:val="0005669A"/>
    <w:pPr>
      <w:spacing w:after="200" w:line="276" w:lineRule="auto"/>
    </w:pPr>
    <w:rPr>
      <w:rFonts w:ascii="Arial" w:eastAsiaTheme="minorHAnsi" w:hAnsi="Arial"/>
    </w:rPr>
  </w:style>
  <w:style w:type="paragraph" w:customStyle="1" w:styleId="D6C0B2785DE14301B7B321DAE5F8440817">
    <w:name w:val="D6C0B2785DE14301B7B321DAE5F8440817"/>
    <w:rsid w:val="0005669A"/>
    <w:pPr>
      <w:spacing w:after="200" w:line="276" w:lineRule="auto"/>
    </w:pPr>
    <w:rPr>
      <w:rFonts w:ascii="Arial" w:eastAsiaTheme="minorHAnsi" w:hAnsi="Arial"/>
    </w:rPr>
  </w:style>
  <w:style w:type="paragraph" w:customStyle="1" w:styleId="ADF65CDE7B084B91B5DD68D775C6A23746">
    <w:name w:val="ADF65CDE7B084B91B5DD68D775C6A23746"/>
    <w:rsid w:val="0005669A"/>
    <w:pPr>
      <w:spacing w:after="200" w:line="276" w:lineRule="auto"/>
    </w:pPr>
    <w:rPr>
      <w:rFonts w:ascii="Arial" w:eastAsiaTheme="minorHAnsi" w:hAnsi="Arial"/>
    </w:rPr>
  </w:style>
  <w:style w:type="paragraph" w:customStyle="1" w:styleId="35610FB38FBE4B87B9D700B764B5DDD146">
    <w:name w:val="35610FB38FBE4B87B9D700B764B5DDD146"/>
    <w:rsid w:val="0005669A"/>
    <w:pPr>
      <w:spacing w:after="200" w:line="276" w:lineRule="auto"/>
    </w:pPr>
    <w:rPr>
      <w:rFonts w:ascii="Arial" w:eastAsiaTheme="minorHAnsi" w:hAnsi="Arial"/>
    </w:rPr>
  </w:style>
  <w:style w:type="paragraph" w:customStyle="1" w:styleId="BF747868AC4F40D5AF4155184961C56547">
    <w:name w:val="BF747868AC4F40D5AF4155184961C56547"/>
    <w:rsid w:val="0005669A"/>
    <w:pPr>
      <w:spacing w:after="200" w:line="276" w:lineRule="auto"/>
    </w:pPr>
    <w:rPr>
      <w:rFonts w:ascii="Arial" w:eastAsiaTheme="minorHAnsi" w:hAnsi="Arial"/>
    </w:rPr>
  </w:style>
  <w:style w:type="paragraph" w:customStyle="1" w:styleId="1BDB50AE78D6404489DF0BA17BCC914147">
    <w:name w:val="1BDB50AE78D6404489DF0BA17BCC914147"/>
    <w:rsid w:val="0005669A"/>
    <w:pPr>
      <w:spacing w:after="200" w:line="276" w:lineRule="auto"/>
    </w:pPr>
    <w:rPr>
      <w:rFonts w:ascii="Arial" w:eastAsiaTheme="minorHAnsi" w:hAnsi="Arial"/>
    </w:rPr>
  </w:style>
  <w:style w:type="paragraph" w:customStyle="1" w:styleId="26979BC502614758858BE7A49A6347F048">
    <w:name w:val="26979BC502614758858BE7A49A6347F048"/>
    <w:rsid w:val="0005669A"/>
    <w:pPr>
      <w:spacing w:after="200" w:line="276" w:lineRule="auto"/>
    </w:pPr>
    <w:rPr>
      <w:rFonts w:ascii="Arial" w:eastAsiaTheme="minorHAnsi" w:hAnsi="Arial"/>
    </w:rPr>
  </w:style>
  <w:style w:type="paragraph" w:customStyle="1" w:styleId="9987FA50F2474748981FF3A33097181D27">
    <w:name w:val="9987FA50F2474748981FF3A33097181D27"/>
    <w:rsid w:val="0005669A"/>
    <w:pPr>
      <w:spacing w:after="200" w:line="276" w:lineRule="auto"/>
    </w:pPr>
    <w:rPr>
      <w:rFonts w:ascii="Arial" w:eastAsiaTheme="minorHAnsi" w:hAnsi="Arial"/>
    </w:rPr>
  </w:style>
  <w:style w:type="paragraph" w:customStyle="1" w:styleId="1BB2424D71914731B3C686F26C019FD2">
    <w:name w:val="1BB2424D71914731B3C686F26C019FD2"/>
    <w:rsid w:val="0005669A"/>
    <w:pPr>
      <w:spacing w:after="200" w:line="276" w:lineRule="auto"/>
    </w:pPr>
    <w:rPr>
      <w:rFonts w:ascii="Arial" w:eastAsiaTheme="minorHAnsi" w:hAnsi="Arial"/>
    </w:rPr>
  </w:style>
  <w:style w:type="paragraph" w:customStyle="1" w:styleId="99C999406F254C9C9EBC3E8B2CBF77E0">
    <w:name w:val="99C999406F254C9C9EBC3E8B2CBF77E0"/>
    <w:rsid w:val="0005669A"/>
    <w:pPr>
      <w:spacing w:after="200" w:line="276" w:lineRule="auto"/>
    </w:pPr>
    <w:rPr>
      <w:rFonts w:ascii="Arial" w:eastAsiaTheme="minorHAnsi" w:hAnsi="Arial"/>
    </w:rPr>
  </w:style>
  <w:style w:type="paragraph" w:customStyle="1" w:styleId="72076D57C7434C48BB5456CEF6F6B35C">
    <w:name w:val="72076D57C7434C48BB5456CEF6F6B35C"/>
    <w:rsid w:val="0005669A"/>
    <w:pPr>
      <w:spacing w:after="200" w:line="276" w:lineRule="auto"/>
    </w:pPr>
    <w:rPr>
      <w:rFonts w:ascii="Arial" w:eastAsiaTheme="minorHAnsi" w:hAnsi="Arial"/>
    </w:rPr>
  </w:style>
  <w:style w:type="paragraph" w:customStyle="1" w:styleId="9A7985679C77428B85F7853F0751183A11">
    <w:name w:val="9A7985679C77428B85F7853F0751183A11"/>
    <w:rsid w:val="0005669A"/>
    <w:pPr>
      <w:spacing w:after="200" w:line="276" w:lineRule="auto"/>
    </w:pPr>
    <w:rPr>
      <w:rFonts w:ascii="Arial" w:eastAsiaTheme="minorHAnsi" w:hAnsi="Arial"/>
    </w:rPr>
  </w:style>
  <w:style w:type="paragraph" w:customStyle="1" w:styleId="2AE11EEA2D58478DB92FB26F8512937611">
    <w:name w:val="2AE11EEA2D58478DB92FB26F8512937611"/>
    <w:rsid w:val="0005669A"/>
    <w:pPr>
      <w:spacing w:after="200" w:line="276" w:lineRule="auto"/>
    </w:pPr>
    <w:rPr>
      <w:rFonts w:ascii="Arial" w:eastAsiaTheme="minorHAnsi" w:hAnsi="Arial"/>
    </w:rPr>
  </w:style>
  <w:style w:type="paragraph" w:customStyle="1" w:styleId="DBAB40A3579D43D1BB4176D1CA84A4DA11">
    <w:name w:val="DBAB40A3579D43D1BB4176D1CA84A4DA11"/>
    <w:rsid w:val="0005669A"/>
    <w:pPr>
      <w:spacing w:after="200" w:line="276" w:lineRule="auto"/>
    </w:pPr>
    <w:rPr>
      <w:rFonts w:ascii="Arial" w:eastAsiaTheme="minorHAnsi" w:hAnsi="Arial"/>
    </w:rPr>
  </w:style>
  <w:style w:type="paragraph" w:customStyle="1" w:styleId="B99623E11412473BAD2D682060A01FFA11">
    <w:name w:val="B99623E11412473BAD2D682060A01FFA11"/>
    <w:rsid w:val="0005669A"/>
    <w:pPr>
      <w:spacing w:after="200" w:line="276" w:lineRule="auto"/>
    </w:pPr>
    <w:rPr>
      <w:rFonts w:ascii="Arial" w:eastAsiaTheme="minorHAnsi" w:hAnsi="Arial"/>
    </w:rPr>
  </w:style>
  <w:style w:type="paragraph" w:customStyle="1" w:styleId="7F09691522BE431CA6F13348AF94F4BB11">
    <w:name w:val="7F09691522BE431CA6F13348AF94F4BB11"/>
    <w:rsid w:val="0005669A"/>
    <w:pPr>
      <w:spacing w:after="200" w:line="276" w:lineRule="auto"/>
    </w:pPr>
    <w:rPr>
      <w:rFonts w:ascii="Arial" w:eastAsiaTheme="minorHAnsi" w:hAnsi="Arial"/>
    </w:rPr>
  </w:style>
  <w:style w:type="paragraph" w:customStyle="1" w:styleId="91EB712F868C447E8182CEC1B3B1BAD911">
    <w:name w:val="91EB712F868C447E8182CEC1B3B1BAD911"/>
    <w:rsid w:val="0005669A"/>
    <w:pPr>
      <w:spacing w:after="200" w:line="276" w:lineRule="auto"/>
    </w:pPr>
    <w:rPr>
      <w:rFonts w:ascii="Arial" w:eastAsiaTheme="minorHAnsi" w:hAnsi="Arial"/>
    </w:rPr>
  </w:style>
  <w:style w:type="paragraph" w:customStyle="1" w:styleId="1AE421DD562C49F083DC9328D22FA86611">
    <w:name w:val="1AE421DD562C49F083DC9328D22FA86611"/>
    <w:rsid w:val="0005669A"/>
    <w:pPr>
      <w:spacing w:after="200" w:line="276" w:lineRule="auto"/>
    </w:pPr>
    <w:rPr>
      <w:rFonts w:ascii="Arial" w:eastAsiaTheme="minorHAnsi" w:hAnsi="Arial"/>
    </w:rPr>
  </w:style>
  <w:style w:type="paragraph" w:customStyle="1" w:styleId="18B7D4CBFD314218B311960938E2DD6629">
    <w:name w:val="18B7D4CBFD314218B311960938E2DD6629"/>
    <w:rsid w:val="0005669A"/>
    <w:pPr>
      <w:spacing w:after="200" w:line="276" w:lineRule="auto"/>
    </w:pPr>
    <w:rPr>
      <w:rFonts w:ascii="Arial" w:eastAsiaTheme="minorHAnsi" w:hAnsi="Arial"/>
    </w:rPr>
  </w:style>
  <w:style w:type="paragraph" w:customStyle="1" w:styleId="DC85C06B6F1C4681A5908DAC774ED4E829">
    <w:name w:val="DC85C06B6F1C4681A5908DAC774ED4E829"/>
    <w:rsid w:val="0005669A"/>
    <w:pPr>
      <w:spacing w:after="200" w:line="276" w:lineRule="auto"/>
    </w:pPr>
    <w:rPr>
      <w:rFonts w:ascii="Arial" w:eastAsiaTheme="minorHAnsi" w:hAnsi="Arial"/>
    </w:rPr>
  </w:style>
  <w:style w:type="paragraph" w:customStyle="1" w:styleId="942C7CBE2B504B059502EADF7C26B03929">
    <w:name w:val="942C7CBE2B504B059502EADF7C26B03929"/>
    <w:rsid w:val="0005669A"/>
    <w:pPr>
      <w:spacing w:after="200" w:line="276" w:lineRule="auto"/>
    </w:pPr>
    <w:rPr>
      <w:rFonts w:ascii="Arial" w:eastAsiaTheme="minorHAnsi" w:hAnsi="Arial"/>
    </w:rPr>
  </w:style>
  <w:style w:type="paragraph" w:customStyle="1" w:styleId="EA8FF40F10EC4076A7C1D4C70512C1DB29">
    <w:name w:val="EA8FF40F10EC4076A7C1D4C70512C1DB29"/>
    <w:rsid w:val="0005669A"/>
    <w:pPr>
      <w:spacing w:after="200" w:line="276" w:lineRule="auto"/>
    </w:pPr>
    <w:rPr>
      <w:rFonts w:ascii="Arial" w:eastAsiaTheme="minorHAnsi" w:hAnsi="Arial"/>
    </w:rPr>
  </w:style>
  <w:style w:type="paragraph" w:customStyle="1" w:styleId="91480432AB7E4DE39F2FACF3A4931B6F27">
    <w:name w:val="91480432AB7E4DE39F2FACF3A4931B6F27"/>
    <w:rsid w:val="0005669A"/>
    <w:pPr>
      <w:spacing w:after="200" w:line="276" w:lineRule="auto"/>
    </w:pPr>
    <w:rPr>
      <w:rFonts w:ascii="Arial" w:eastAsiaTheme="minorHAnsi" w:hAnsi="Arial"/>
    </w:rPr>
  </w:style>
  <w:style w:type="paragraph" w:customStyle="1" w:styleId="03C85B8BEBFD407E86C08BF9A905790E27">
    <w:name w:val="03C85B8BEBFD407E86C08BF9A905790E27"/>
    <w:rsid w:val="0005669A"/>
    <w:pPr>
      <w:spacing w:after="200" w:line="276" w:lineRule="auto"/>
    </w:pPr>
    <w:rPr>
      <w:rFonts w:ascii="Arial" w:eastAsiaTheme="minorHAnsi" w:hAnsi="Arial"/>
    </w:rPr>
  </w:style>
  <w:style w:type="paragraph" w:customStyle="1" w:styleId="C315184767EA41508223245AEFB4EEF627">
    <w:name w:val="C315184767EA41508223245AEFB4EEF627"/>
    <w:rsid w:val="0005669A"/>
    <w:pPr>
      <w:spacing w:after="200" w:line="276" w:lineRule="auto"/>
    </w:pPr>
    <w:rPr>
      <w:rFonts w:ascii="Arial" w:eastAsiaTheme="minorHAnsi" w:hAnsi="Arial"/>
    </w:rPr>
  </w:style>
  <w:style w:type="paragraph" w:customStyle="1" w:styleId="489388273745491C95D46BE5ECC4FEB219">
    <w:name w:val="489388273745491C95D46BE5ECC4FEB219"/>
    <w:rsid w:val="0005669A"/>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5A5333B9F75421B8B72392BF705C2A719">
    <w:name w:val="C5A5333B9F75421B8B72392BF705C2A719"/>
    <w:rsid w:val="0005669A"/>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EABE7B34B614B63A27B1C1CDD789BD55">
    <w:name w:val="CEABE7B34B614B63A27B1C1CDD789BD55"/>
    <w:rsid w:val="0005669A"/>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BDB7DAF898A64073817DEB55EEFBC16C5">
    <w:name w:val="BDB7DAF898A64073817DEB55EEFBC16C5"/>
    <w:rsid w:val="0005669A"/>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F7D58ED47D4340B08FA34468A4A4ED4B19">
    <w:name w:val="F7D58ED47D4340B08FA34468A4A4ED4B19"/>
    <w:rsid w:val="0005669A"/>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88184F8CBD44E789B59FAB0C55F9A8C24">
    <w:name w:val="088184F8CBD44E789B59FAB0C55F9A8C24"/>
    <w:rsid w:val="0005669A"/>
    <w:pPr>
      <w:tabs>
        <w:tab w:val="num" w:pos="2160"/>
      </w:tabs>
      <w:spacing w:after="200" w:line="276" w:lineRule="auto"/>
      <w:ind w:left="1224" w:hanging="504"/>
    </w:pPr>
    <w:rPr>
      <w:rFonts w:ascii="Arial" w:eastAsiaTheme="minorHAnsi" w:hAnsi="Arial"/>
      <w:color w:val="000000" w:themeColor="text1"/>
      <w:sz w:val="24"/>
    </w:rPr>
  </w:style>
  <w:style w:type="paragraph" w:customStyle="1" w:styleId="FEFEAF6EA6A1450DA11FBE7BC2922F8918">
    <w:name w:val="FEFEAF6EA6A1450DA11FBE7BC2922F8918"/>
    <w:rsid w:val="0005669A"/>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761ED802474453DB10D85822F18693A29">
    <w:name w:val="0761ED802474453DB10D85822F18693A29"/>
    <w:rsid w:val="0005669A"/>
    <w:pPr>
      <w:spacing w:after="200" w:line="276" w:lineRule="auto"/>
    </w:pPr>
    <w:rPr>
      <w:rFonts w:ascii="Arial" w:eastAsiaTheme="minorHAnsi" w:hAnsi="Arial"/>
    </w:rPr>
  </w:style>
  <w:style w:type="paragraph" w:customStyle="1" w:styleId="0701BBAAF58A41358D79F5C628BB012648">
    <w:name w:val="0701BBAAF58A41358D79F5C628BB012648"/>
    <w:rsid w:val="0005669A"/>
    <w:pPr>
      <w:spacing w:after="200" w:line="276" w:lineRule="auto"/>
    </w:pPr>
    <w:rPr>
      <w:rFonts w:ascii="Arial" w:eastAsiaTheme="minorHAnsi" w:hAnsi="Arial"/>
    </w:rPr>
  </w:style>
  <w:style w:type="paragraph" w:customStyle="1" w:styleId="3BA3185E0E074742B5194A1740ECDC7D48">
    <w:name w:val="3BA3185E0E074742B5194A1740ECDC7D48"/>
    <w:rsid w:val="0005669A"/>
    <w:pPr>
      <w:spacing w:after="200" w:line="276" w:lineRule="auto"/>
    </w:pPr>
    <w:rPr>
      <w:rFonts w:ascii="Arial" w:eastAsiaTheme="minorHAnsi" w:hAnsi="Arial"/>
    </w:rPr>
  </w:style>
  <w:style w:type="paragraph" w:customStyle="1" w:styleId="A86385F289FB404D82488A56516C57DE48">
    <w:name w:val="A86385F289FB404D82488A56516C57DE48"/>
    <w:rsid w:val="0005669A"/>
    <w:pPr>
      <w:spacing w:after="200" w:line="276" w:lineRule="auto"/>
    </w:pPr>
    <w:rPr>
      <w:rFonts w:ascii="Arial" w:eastAsiaTheme="minorHAnsi" w:hAnsi="Arial"/>
    </w:rPr>
  </w:style>
  <w:style w:type="paragraph" w:customStyle="1" w:styleId="551EE92CD686466D8B5EE907BFEC9B1A48">
    <w:name w:val="551EE92CD686466D8B5EE907BFEC9B1A48"/>
    <w:rsid w:val="0005669A"/>
    <w:pPr>
      <w:spacing w:after="200" w:line="276" w:lineRule="auto"/>
    </w:pPr>
    <w:rPr>
      <w:rFonts w:ascii="Arial" w:eastAsiaTheme="minorHAnsi" w:hAnsi="Arial"/>
    </w:rPr>
  </w:style>
  <w:style w:type="paragraph" w:customStyle="1" w:styleId="24147482CD6848349D3C25EAF280CA4847">
    <w:name w:val="24147482CD6848349D3C25EAF280CA4847"/>
    <w:rsid w:val="0005669A"/>
    <w:pPr>
      <w:spacing w:after="200" w:line="276" w:lineRule="auto"/>
    </w:pPr>
    <w:rPr>
      <w:rFonts w:ascii="Arial" w:eastAsiaTheme="minorHAnsi" w:hAnsi="Arial"/>
    </w:rPr>
  </w:style>
  <w:style w:type="paragraph" w:customStyle="1" w:styleId="E905873811FB4DA9936586F86579B6C147">
    <w:name w:val="E905873811FB4DA9936586F86579B6C147"/>
    <w:rsid w:val="0005669A"/>
    <w:pPr>
      <w:spacing w:after="200" w:line="276" w:lineRule="auto"/>
    </w:pPr>
    <w:rPr>
      <w:rFonts w:ascii="Arial" w:eastAsiaTheme="minorHAnsi" w:hAnsi="Arial"/>
    </w:rPr>
  </w:style>
  <w:style w:type="paragraph" w:customStyle="1" w:styleId="F9DD39F50C0143F0887F1A0A9E6A2D7147">
    <w:name w:val="F9DD39F50C0143F0887F1A0A9E6A2D7147"/>
    <w:rsid w:val="0005669A"/>
    <w:pPr>
      <w:spacing w:after="200" w:line="276" w:lineRule="auto"/>
    </w:pPr>
    <w:rPr>
      <w:rFonts w:ascii="Arial" w:eastAsiaTheme="minorHAnsi" w:hAnsi="Arial"/>
    </w:rPr>
  </w:style>
  <w:style w:type="paragraph" w:customStyle="1" w:styleId="D6C0B2785DE14301B7B321DAE5F8440818">
    <w:name w:val="D6C0B2785DE14301B7B321DAE5F8440818"/>
    <w:rsid w:val="0005669A"/>
    <w:pPr>
      <w:spacing w:after="200" w:line="276" w:lineRule="auto"/>
    </w:pPr>
    <w:rPr>
      <w:rFonts w:ascii="Arial" w:eastAsiaTheme="minorHAnsi" w:hAnsi="Arial"/>
    </w:rPr>
  </w:style>
  <w:style w:type="paragraph" w:customStyle="1" w:styleId="ADF65CDE7B084B91B5DD68D775C6A23747">
    <w:name w:val="ADF65CDE7B084B91B5DD68D775C6A23747"/>
    <w:rsid w:val="0005669A"/>
    <w:pPr>
      <w:spacing w:after="200" w:line="276" w:lineRule="auto"/>
    </w:pPr>
    <w:rPr>
      <w:rFonts w:ascii="Arial" w:eastAsiaTheme="minorHAnsi" w:hAnsi="Arial"/>
    </w:rPr>
  </w:style>
  <w:style w:type="paragraph" w:customStyle="1" w:styleId="35610FB38FBE4B87B9D700B764B5DDD147">
    <w:name w:val="35610FB38FBE4B87B9D700B764B5DDD147"/>
    <w:rsid w:val="0005669A"/>
    <w:pPr>
      <w:spacing w:after="200" w:line="276" w:lineRule="auto"/>
    </w:pPr>
    <w:rPr>
      <w:rFonts w:ascii="Arial" w:eastAsiaTheme="minorHAnsi" w:hAnsi="Arial"/>
    </w:rPr>
  </w:style>
  <w:style w:type="paragraph" w:customStyle="1" w:styleId="BF747868AC4F40D5AF4155184961C56548">
    <w:name w:val="BF747868AC4F40D5AF4155184961C56548"/>
    <w:rsid w:val="0005669A"/>
    <w:pPr>
      <w:spacing w:after="200" w:line="276" w:lineRule="auto"/>
    </w:pPr>
    <w:rPr>
      <w:rFonts w:ascii="Arial" w:eastAsiaTheme="minorHAnsi" w:hAnsi="Arial"/>
    </w:rPr>
  </w:style>
  <w:style w:type="paragraph" w:customStyle="1" w:styleId="1BDB50AE78D6404489DF0BA17BCC914148">
    <w:name w:val="1BDB50AE78D6404489DF0BA17BCC914148"/>
    <w:rsid w:val="0005669A"/>
    <w:pPr>
      <w:spacing w:after="200" w:line="276" w:lineRule="auto"/>
    </w:pPr>
    <w:rPr>
      <w:rFonts w:ascii="Arial" w:eastAsiaTheme="minorHAnsi" w:hAnsi="Arial"/>
    </w:rPr>
  </w:style>
  <w:style w:type="paragraph" w:customStyle="1" w:styleId="26979BC502614758858BE7A49A6347F049">
    <w:name w:val="26979BC502614758858BE7A49A6347F049"/>
    <w:rsid w:val="0005669A"/>
    <w:pPr>
      <w:spacing w:after="200" w:line="276" w:lineRule="auto"/>
    </w:pPr>
    <w:rPr>
      <w:rFonts w:ascii="Arial" w:eastAsiaTheme="minorHAnsi" w:hAnsi="Arial"/>
    </w:rPr>
  </w:style>
  <w:style w:type="paragraph" w:customStyle="1" w:styleId="9987FA50F2474748981FF3A33097181D28">
    <w:name w:val="9987FA50F2474748981FF3A33097181D28"/>
    <w:rsid w:val="0005669A"/>
    <w:pPr>
      <w:spacing w:after="200" w:line="276" w:lineRule="auto"/>
    </w:pPr>
    <w:rPr>
      <w:rFonts w:ascii="Arial" w:eastAsiaTheme="minorHAnsi" w:hAnsi="Arial"/>
    </w:rPr>
  </w:style>
  <w:style w:type="paragraph" w:customStyle="1" w:styleId="72076D57C7434C48BB5456CEF6F6B35C1">
    <w:name w:val="72076D57C7434C48BB5456CEF6F6B35C1"/>
    <w:rsid w:val="0005669A"/>
    <w:pPr>
      <w:spacing w:after="200" w:line="276" w:lineRule="auto"/>
    </w:pPr>
    <w:rPr>
      <w:rFonts w:ascii="Arial" w:eastAsiaTheme="minorHAnsi" w:hAnsi="Arial"/>
    </w:rPr>
  </w:style>
  <w:style w:type="paragraph" w:customStyle="1" w:styleId="9A7985679C77428B85F7853F0751183A12">
    <w:name w:val="9A7985679C77428B85F7853F0751183A12"/>
    <w:rsid w:val="0005669A"/>
    <w:pPr>
      <w:spacing w:after="200" w:line="276" w:lineRule="auto"/>
    </w:pPr>
    <w:rPr>
      <w:rFonts w:ascii="Arial" w:eastAsiaTheme="minorHAnsi" w:hAnsi="Arial"/>
    </w:rPr>
  </w:style>
  <w:style w:type="paragraph" w:customStyle="1" w:styleId="2AE11EEA2D58478DB92FB26F8512937612">
    <w:name w:val="2AE11EEA2D58478DB92FB26F8512937612"/>
    <w:rsid w:val="0005669A"/>
    <w:pPr>
      <w:spacing w:after="200" w:line="276" w:lineRule="auto"/>
    </w:pPr>
    <w:rPr>
      <w:rFonts w:ascii="Arial" w:eastAsiaTheme="minorHAnsi" w:hAnsi="Arial"/>
    </w:rPr>
  </w:style>
  <w:style w:type="paragraph" w:customStyle="1" w:styleId="DBAB40A3579D43D1BB4176D1CA84A4DA12">
    <w:name w:val="DBAB40A3579D43D1BB4176D1CA84A4DA12"/>
    <w:rsid w:val="0005669A"/>
    <w:pPr>
      <w:spacing w:after="200" w:line="276" w:lineRule="auto"/>
    </w:pPr>
    <w:rPr>
      <w:rFonts w:ascii="Arial" w:eastAsiaTheme="minorHAnsi" w:hAnsi="Arial"/>
    </w:rPr>
  </w:style>
  <w:style w:type="paragraph" w:customStyle="1" w:styleId="B99623E11412473BAD2D682060A01FFA12">
    <w:name w:val="B99623E11412473BAD2D682060A01FFA12"/>
    <w:rsid w:val="0005669A"/>
    <w:pPr>
      <w:spacing w:after="200" w:line="276" w:lineRule="auto"/>
    </w:pPr>
    <w:rPr>
      <w:rFonts w:ascii="Arial" w:eastAsiaTheme="minorHAnsi" w:hAnsi="Arial"/>
    </w:rPr>
  </w:style>
  <w:style w:type="paragraph" w:customStyle="1" w:styleId="7F09691522BE431CA6F13348AF94F4BB12">
    <w:name w:val="7F09691522BE431CA6F13348AF94F4BB12"/>
    <w:rsid w:val="0005669A"/>
    <w:pPr>
      <w:spacing w:after="200" w:line="276" w:lineRule="auto"/>
    </w:pPr>
    <w:rPr>
      <w:rFonts w:ascii="Arial" w:eastAsiaTheme="minorHAnsi" w:hAnsi="Arial"/>
    </w:rPr>
  </w:style>
  <w:style w:type="paragraph" w:customStyle="1" w:styleId="91EB712F868C447E8182CEC1B3B1BAD912">
    <w:name w:val="91EB712F868C447E8182CEC1B3B1BAD912"/>
    <w:rsid w:val="0005669A"/>
    <w:pPr>
      <w:spacing w:after="200" w:line="276" w:lineRule="auto"/>
    </w:pPr>
    <w:rPr>
      <w:rFonts w:ascii="Arial" w:eastAsiaTheme="minorHAnsi" w:hAnsi="Arial"/>
    </w:rPr>
  </w:style>
  <w:style w:type="paragraph" w:customStyle="1" w:styleId="1AE421DD562C49F083DC9328D22FA86612">
    <w:name w:val="1AE421DD562C49F083DC9328D22FA86612"/>
    <w:rsid w:val="0005669A"/>
    <w:pPr>
      <w:spacing w:after="200" w:line="276" w:lineRule="auto"/>
    </w:pPr>
    <w:rPr>
      <w:rFonts w:ascii="Arial" w:eastAsiaTheme="minorHAnsi" w:hAnsi="Arial"/>
    </w:rPr>
  </w:style>
  <w:style w:type="paragraph" w:customStyle="1" w:styleId="18B7D4CBFD314218B311960938E2DD6630">
    <w:name w:val="18B7D4CBFD314218B311960938E2DD6630"/>
    <w:rsid w:val="0005669A"/>
    <w:pPr>
      <w:spacing w:after="200" w:line="276" w:lineRule="auto"/>
    </w:pPr>
    <w:rPr>
      <w:rFonts w:ascii="Arial" w:eastAsiaTheme="minorHAnsi" w:hAnsi="Arial"/>
    </w:rPr>
  </w:style>
  <w:style w:type="paragraph" w:customStyle="1" w:styleId="DC85C06B6F1C4681A5908DAC774ED4E830">
    <w:name w:val="DC85C06B6F1C4681A5908DAC774ED4E830"/>
    <w:rsid w:val="0005669A"/>
    <w:pPr>
      <w:spacing w:after="200" w:line="276" w:lineRule="auto"/>
    </w:pPr>
    <w:rPr>
      <w:rFonts w:ascii="Arial" w:eastAsiaTheme="minorHAnsi" w:hAnsi="Arial"/>
    </w:rPr>
  </w:style>
  <w:style w:type="paragraph" w:customStyle="1" w:styleId="942C7CBE2B504B059502EADF7C26B03930">
    <w:name w:val="942C7CBE2B504B059502EADF7C26B03930"/>
    <w:rsid w:val="0005669A"/>
    <w:pPr>
      <w:spacing w:after="200" w:line="276" w:lineRule="auto"/>
    </w:pPr>
    <w:rPr>
      <w:rFonts w:ascii="Arial" w:eastAsiaTheme="minorHAnsi" w:hAnsi="Arial"/>
    </w:rPr>
  </w:style>
  <w:style w:type="paragraph" w:customStyle="1" w:styleId="EA8FF40F10EC4076A7C1D4C70512C1DB30">
    <w:name w:val="EA8FF40F10EC4076A7C1D4C70512C1DB30"/>
    <w:rsid w:val="0005669A"/>
    <w:pPr>
      <w:spacing w:after="200" w:line="276" w:lineRule="auto"/>
    </w:pPr>
    <w:rPr>
      <w:rFonts w:ascii="Arial" w:eastAsiaTheme="minorHAnsi" w:hAnsi="Arial"/>
    </w:rPr>
  </w:style>
  <w:style w:type="paragraph" w:customStyle="1" w:styleId="91480432AB7E4DE39F2FACF3A4931B6F28">
    <w:name w:val="91480432AB7E4DE39F2FACF3A4931B6F28"/>
    <w:rsid w:val="0005669A"/>
    <w:pPr>
      <w:spacing w:after="200" w:line="276" w:lineRule="auto"/>
    </w:pPr>
    <w:rPr>
      <w:rFonts w:ascii="Arial" w:eastAsiaTheme="minorHAnsi" w:hAnsi="Arial"/>
    </w:rPr>
  </w:style>
  <w:style w:type="paragraph" w:customStyle="1" w:styleId="03C85B8BEBFD407E86C08BF9A905790E28">
    <w:name w:val="03C85B8BEBFD407E86C08BF9A905790E28"/>
    <w:rsid w:val="0005669A"/>
    <w:pPr>
      <w:spacing w:after="200" w:line="276" w:lineRule="auto"/>
    </w:pPr>
    <w:rPr>
      <w:rFonts w:ascii="Arial" w:eastAsiaTheme="minorHAnsi" w:hAnsi="Arial"/>
    </w:rPr>
  </w:style>
  <w:style w:type="paragraph" w:customStyle="1" w:styleId="C315184767EA41508223245AEFB4EEF628">
    <w:name w:val="C315184767EA41508223245AEFB4EEF628"/>
    <w:rsid w:val="0005669A"/>
    <w:pPr>
      <w:spacing w:after="200" w:line="276" w:lineRule="auto"/>
    </w:pPr>
    <w:rPr>
      <w:rFonts w:ascii="Arial" w:eastAsiaTheme="minorHAnsi" w:hAnsi="Arial"/>
    </w:rPr>
  </w:style>
  <w:style w:type="paragraph" w:customStyle="1" w:styleId="489388273745491C95D46BE5ECC4FEB220">
    <w:name w:val="489388273745491C95D46BE5ECC4FEB220"/>
    <w:rsid w:val="0005669A"/>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5A5333B9F75421B8B72392BF705C2A720">
    <w:name w:val="C5A5333B9F75421B8B72392BF705C2A720"/>
    <w:rsid w:val="0005669A"/>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EABE7B34B614B63A27B1C1CDD789BD56">
    <w:name w:val="CEABE7B34B614B63A27B1C1CDD789BD56"/>
    <w:rsid w:val="0005669A"/>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BDB7DAF898A64073817DEB55EEFBC16C6">
    <w:name w:val="BDB7DAF898A64073817DEB55EEFBC16C6"/>
    <w:rsid w:val="0005669A"/>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F7D58ED47D4340B08FA34468A4A4ED4B20">
    <w:name w:val="F7D58ED47D4340B08FA34468A4A4ED4B20"/>
    <w:rsid w:val="0005669A"/>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88184F8CBD44E789B59FAB0C55F9A8C25">
    <w:name w:val="088184F8CBD44E789B59FAB0C55F9A8C25"/>
    <w:rsid w:val="0005669A"/>
    <w:pPr>
      <w:tabs>
        <w:tab w:val="num" w:pos="2160"/>
      </w:tabs>
      <w:spacing w:after="200" w:line="276" w:lineRule="auto"/>
      <w:ind w:left="1224" w:hanging="504"/>
    </w:pPr>
    <w:rPr>
      <w:rFonts w:ascii="Arial" w:eastAsiaTheme="minorHAnsi" w:hAnsi="Arial"/>
      <w:color w:val="000000" w:themeColor="text1"/>
      <w:sz w:val="24"/>
    </w:rPr>
  </w:style>
  <w:style w:type="paragraph" w:customStyle="1" w:styleId="FEFEAF6EA6A1450DA11FBE7BC2922F8919">
    <w:name w:val="FEFEAF6EA6A1450DA11FBE7BC2922F8919"/>
    <w:rsid w:val="0005669A"/>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761ED802474453DB10D85822F18693A30">
    <w:name w:val="0761ED802474453DB10D85822F18693A30"/>
    <w:rsid w:val="0005669A"/>
    <w:pPr>
      <w:spacing w:after="200" w:line="276" w:lineRule="auto"/>
    </w:pPr>
    <w:rPr>
      <w:rFonts w:ascii="Arial" w:eastAsiaTheme="minorHAnsi" w:hAnsi="Arial"/>
    </w:rPr>
  </w:style>
  <w:style w:type="paragraph" w:customStyle="1" w:styleId="0701BBAAF58A41358D79F5C628BB012649">
    <w:name w:val="0701BBAAF58A41358D79F5C628BB012649"/>
    <w:rsid w:val="0005669A"/>
    <w:pPr>
      <w:spacing w:after="200" w:line="276" w:lineRule="auto"/>
    </w:pPr>
    <w:rPr>
      <w:rFonts w:ascii="Arial" w:eastAsiaTheme="minorHAnsi" w:hAnsi="Arial"/>
    </w:rPr>
  </w:style>
  <w:style w:type="paragraph" w:customStyle="1" w:styleId="3BA3185E0E074742B5194A1740ECDC7D49">
    <w:name w:val="3BA3185E0E074742B5194A1740ECDC7D49"/>
    <w:rsid w:val="0005669A"/>
    <w:pPr>
      <w:spacing w:after="200" w:line="276" w:lineRule="auto"/>
    </w:pPr>
    <w:rPr>
      <w:rFonts w:ascii="Arial" w:eastAsiaTheme="minorHAnsi" w:hAnsi="Arial"/>
    </w:rPr>
  </w:style>
  <w:style w:type="paragraph" w:customStyle="1" w:styleId="A86385F289FB404D82488A56516C57DE49">
    <w:name w:val="A86385F289FB404D82488A56516C57DE49"/>
    <w:rsid w:val="0005669A"/>
    <w:pPr>
      <w:spacing w:after="200" w:line="276" w:lineRule="auto"/>
    </w:pPr>
    <w:rPr>
      <w:rFonts w:ascii="Arial" w:eastAsiaTheme="minorHAnsi" w:hAnsi="Arial"/>
    </w:rPr>
  </w:style>
  <w:style w:type="paragraph" w:customStyle="1" w:styleId="551EE92CD686466D8B5EE907BFEC9B1A49">
    <w:name w:val="551EE92CD686466D8B5EE907BFEC9B1A49"/>
    <w:rsid w:val="0005669A"/>
    <w:pPr>
      <w:spacing w:after="200" w:line="276" w:lineRule="auto"/>
    </w:pPr>
    <w:rPr>
      <w:rFonts w:ascii="Arial" w:eastAsiaTheme="minorHAnsi" w:hAnsi="Arial"/>
    </w:rPr>
  </w:style>
  <w:style w:type="paragraph" w:customStyle="1" w:styleId="24147482CD6848349D3C25EAF280CA4848">
    <w:name w:val="24147482CD6848349D3C25EAF280CA4848"/>
    <w:rsid w:val="0005669A"/>
    <w:pPr>
      <w:spacing w:after="200" w:line="276" w:lineRule="auto"/>
    </w:pPr>
    <w:rPr>
      <w:rFonts w:ascii="Arial" w:eastAsiaTheme="minorHAnsi" w:hAnsi="Arial"/>
    </w:rPr>
  </w:style>
  <w:style w:type="paragraph" w:customStyle="1" w:styleId="E905873811FB4DA9936586F86579B6C148">
    <w:name w:val="E905873811FB4DA9936586F86579B6C148"/>
    <w:rsid w:val="0005669A"/>
    <w:pPr>
      <w:spacing w:after="200" w:line="276" w:lineRule="auto"/>
    </w:pPr>
    <w:rPr>
      <w:rFonts w:ascii="Arial" w:eastAsiaTheme="minorHAnsi" w:hAnsi="Arial"/>
    </w:rPr>
  </w:style>
  <w:style w:type="paragraph" w:customStyle="1" w:styleId="F9DD39F50C0143F0887F1A0A9E6A2D7148">
    <w:name w:val="F9DD39F50C0143F0887F1A0A9E6A2D7148"/>
    <w:rsid w:val="0005669A"/>
    <w:pPr>
      <w:spacing w:after="200" w:line="276" w:lineRule="auto"/>
    </w:pPr>
    <w:rPr>
      <w:rFonts w:ascii="Arial" w:eastAsiaTheme="minorHAnsi" w:hAnsi="Arial"/>
    </w:rPr>
  </w:style>
  <w:style w:type="paragraph" w:customStyle="1" w:styleId="D6C0B2785DE14301B7B321DAE5F8440819">
    <w:name w:val="D6C0B2785DE14301B7B321DAE5F8440819"/>
    <w:rsid w:val="0005669A"/>
    <w:pPr>
      <w:spacing w:after="200" w:line="276" w:lineRule="auto"/>
    </w:pPr>
    <w:rPr>
      <w:rFonts w:ascii="Arial" w:eastAsiaTheme="minorHAnsi" w:hAnsi="Arial"/>
    </w:rPr>
  </w:style>
  <w:style w:type="paragraph" w:customStyle="1" w:styleId="ADF65CDE7B084B91B5DD68D775C6A23748">
    <w:name w:val="ADF65CDE7B084B91B5DD68D775C6A23748"/>
    <w:rsid w:val="0005669A"/>
    <w:pPr>
      <w:spacing w:after="200" w:line="276" w:lineRule="auto"/>
    </w:pPr>
    <w:rPr>
      <w:rFonts w:ascii="Arial" w:eastAsiaTheme="minorHAnsi" w:hAnsi="Arial"/>
    </w:rPr>
  </w:style>
  <w:style w:type="paragraph" w:customStyle="1" w:styleId="35610FB38FBE4B87B9D700B764B5DDD148">
    <w:name w:val="35610FB38FBE4B87B9D700B764B5DDD148"/>
    <w:rsid w:val="0005669A"/>
    <w:pPr>
      <w:spacing w:after="200" w:line="276" w:lineRule="auto"/>
    </w:pPr>
    <w:rPr>
      <w:rFonts w:ascii="Arial" w:eastAsiaTheme="minorHAnsi" w:hAnsi="Arial"/>
    </w:rPr>
  </w:style>
  <w:style w:type="paragraph" w:customStyle="1" w:styleId="BF747868AC4F40D5AF4155184961C56549">
    <w:name w:val="BF747868AC4F40D5AF4155184961C56549"/>
    <w:rsid w:val="0005669A"/>
    <w:pPr>
      <w:spacing w:after="200" w:line="276" w:lineRule="auto"/>
    </w:pPr>
    <w:rPr>
      <w:rFonts w:ascii="Arial" w:eastAsiaTheme="minorHAnsi" w:hAnsi="Arial"/>
    </w:rPr>
  </w:style>
  <w:style w:type="paragraph" w:customStyle="1" w:styleId="1BDB50AE78D6404489DF0BA17BCC914149">
    <w:name w:val="1BDB50AE78D6404489DF0BA17BCC914149"/>
    <w:rsid w:val="0005669A"/>
    <w:pPr>
      <w:spacing w:after="200" w:line="276" w:lineRule="auto"/>
    </w:pPr>
    <w:rPr>
      <w:rFonts w:ascii="Arial" w:eastAsiaTheme="minorHAnsi" w:hAnsi="Arial"/>
    </w:rPr>
  </w:style>
  <w:style w:type="paragraph" w:customStyle="1" w:styleId="26979BC502614758858BE7A49A6347F050">
    <w:name w:val="26979BC502614758858BE7A49A6347F050"/>
    <w:rsid w:val="0005669A"/>
    <w:pPr>
      <w:spacing w:after="200" w:line="276" w:lineRule="auto"/>
    </w:pPr>
    <w:rPr>
      <w:rFonts w:ascii="Arial" w:eastAsiaTheme="minorHAnsi" w:hAnsi="Arial"/>
    </w:rPr>
  </w:style>
  <w:style w:type="paragraph" w:customStyle="1" w:styleId="9987FA50F2474748981FF3A33097181D29">
    <w:name w:val="9987FA50F2474748981FF3A33097181D29"/>
    <w:rsid w:val="0005669A"/>
    <w:pPr>
      <w:spacing w:after="200" w:line="276" w:lineRule="auto"/>
    </w:pPr>
    <w:rPr>
      <w:rFonts w:ascii="Arial" w:eastAsiaTheme="minorHAnsi" w:hAnsi="Arial"/>
    </w:rPr>
  </w:style>
  <w:style w:type="paragraph" w:customStyle="1" w:styleId="72076D57C7434C48BB5456CEF6F6B35C2">
    <w:name w:val="72076D57C7434C48BB5456CEF6F6B35C2"/>
    <w:rsid w:val="0005669A"/>
    <w:pPr>
      <w:spacing w:after="200" w:line="276" w:lineRule="auto"/>
    </w:pPr>
    <w:rPr>
      <w:rFonts w:ascii="Arial" w:eastAsiaTheme="minorHAnsi" w:hAnsi="Arial"/>
    </w:rPr>
  </w:style>
  <w:style w:type="paragraph" w:customStyle="1" w:styleId="9A7985679C77428B85F7853F0751183A13">
    <w:name w:val="9A7985679C77428B85F7853F0751183A13"/>
    <w:rsid w:val="0005669A"/>
    <w:pPr>
      <w:spacing w:after="200" w:line="276" w:lineRule="auto"/>
    </w:pPr>
    <w:rPr>
      <w:rFonts w:ascii="Arial" w:eastAsiaTheme="minorHAnsi" w:hAnsi="Arial"/>
    </w:rPr>
  </w:style>
  <w:style w:type="paragraph" w:customStyle="1" w:styleId="2AE11EEA2D58478DB92FB26F8512937613">
    <w:name w:val="2AE11EEA2D58478DB92FB26F8512937613"/>
    <w:rsid w:val="0005669A"/>
    <w:pPr>
      <w:spacing w:after="200" w:line="276" w:lineRule="auto"/>
    </w:pPr>
    <w:rPr>
      <w:rFonts w:ascii="Arial" w:eastAsiaTheme="minorHAnsi" w:hAnsi="Arial"/>
    </w:rPr>
  </w:style>
  <w:style w:type="paragraph" w:customStyle="1" w:styleId="DBAB40A3579D43D1BB4176D1CA84A4DA13">
    <w:name w:val="DBAB40A3579D43D1BB4176D1CA84A4DA13"/>
    <w:rsid w:val="0005669A"/>
    <w:pPr>
      <w:spacing w:after="200" w:line="276" w:lineRule="auto"/>
    </w:pPr>
    <w:rPr>
      <w:rFonts w:ascii="Arial" w:eastAsiaTheme="minorHAnsi" w:hAnsi="Arial"/>
    </w:rPr>
  </w:style>
  <w:style w:type="paragraph" w:customStyle="1" w:styleId="B99623E11412473BAD2D682060A01FFA13">
    <w:name w:val="B99623E11412473BAD2D682060A01FFA13"/>
    <w:rsid w:val="0005669A"/>
    <w:pPr>
      <w:spacing w:after="200" w:line="276" w:lineRule="auto"/>
    </w:pPr>
    <w:rPr>
      <w:rFonts w:ascii="Arial" w:eastAsiaTheme="minorHAnsi" w:hAnsi="Arial"/>
    </w:rPr>
  </w:style>
  <w:style w:type="paragraph" w:customStyle="1" w:styleId="7F09691522BE431CA6F13348AF94F4BB13">
    <w:name w:val="7F09691522BE431CA6F13348AF94F4BB13"/>
    <w:rsid w:val="0005669A"/>
    <w:pPr>
      <w:spacing w:after="200" w:line="276" w:lineRule="auto"/>
    </w:pPr>
    <w:rPr>
      <w:rFonts w:ascii="Arial" w:eastAsiaTheme="minorHAnsi" w:hAnsi="Arial"/>
    </w:rPr>
  </w:style>
  <w:style w:type="paragraph" w:customStyle="1" w:styleId="91EB712F868C447E8182CEC1B3B1BAD913">
    <w:name w:val="91EB712F868C447E8182CEC1B3B1BAD913"/>
    <w:rsid w:val="0005669A"/>
    <w:pPr>
      <w:spacing w:after="200" w:line="276" w:lineRule="auto"/>
    </w:pPr>
    <w:rPr>
      <w:rFonts w:ascii="Arial" w:eastAsiaTheme="minorHAnsi" w:hAnsi="Arial"/>
    </w:rPr>
  </w:style>
  <w:style w:type="paragraph" w:customStyle="1" w:styleId="1AE421DD562C49F083DC9328D22FA86613">
    <w:name w:val="1AE421DD562C49F083DC9328D22FA86613"/>
    <w:rsid w:val="0005669A"/>
    <w:pPr>
      <w:spacing w:after="200" w:line="276" w:lineRule="auto"/>
    </w:pPr>
    <w:rPr>
      <w:rFonts w:ascii="Arial" w:eastAsiaTheme="minorHAnsi" w:hAnsi="Arial"/>
    </w:rPr>
  </w:style>
  <w:style w:type="paragraph" w:customStyle="1" w:styleId="18B7D4CBFD314218B311960938E2DD6631">
    <w:name w:val="18B7D4CBFD314218B311960938E2DD6631"/>
    <w:rsid w:val="0005669A"/>
    <w:pPr>
      <w:spacing w:after="200" w:line="276" w:lineRule="auto"/>
    </w:pPr>
    <w:rPr>
      <w:rFonts w:ascii="Arial" w:eastAsiaTheme="minorHAnsi" w:hAnsi="Arial"/>
    </w:rPr>
  </w:style>
  <w:style w:type="paragraph" w:customStyle="1" w:styleId="DC85C06B6F1C4681A5908DAC774ED4E831">
    <w:name w:val="DC85C06B6F1C4681A5908DAC774ED4E831"/>
    <w:rsid w:val="0005669A"/>
    <w:pPr>
      <w:spacing w:after="200" w:line="276" w:lineRule="auto"/>
    </w:pPr>
    <w:rPr>
      <w:rFonts w:ascii="Arial" w:eastAsiaTheme="minorHAnsi" w:hAnsi="Arial"/>
    </w:rPr>
  </w:style>
  <w:style w:type="paragraph" w:customStyle="1" w:styleId="942C7CBE2B504B059502EADF7C26B03931">
    <w:name w:val="942C7CBE2B504B059502EADF7C26B03931"/>
    <w:rsid w:val="0005669A"/>
    <w:pPr>
      <w:spacing w:after="200" w:line="276" w:lineRule="auto"/>
    </w:pPr>
    <w:rPr>
      <w:rFonts w:ascii="Arial" w:eastAsiaTheme="minorHAnsi" w:hAnsi="Arial"/>
    </w:rPr>
  </w:style>
  <w:style w:type="paragraph" w:customStyle="1" w:styleId="EA8FF40F10EC4076A7C1D4C70512C1DB31">
    <w:name w:val="EA8FF40F10EC4076A7C1D4C70512C1DB31"/>
    <w:rsid w:val="0005669A"/>
    <w:pPr>
      <w:spacing w:after="200" w:line="276" w:lineRule="auto"/>
    </w:pPr>
    <w:rPr>
      <w:rFonts w:ascii="Arial" w:eastAsiaTheme="minorHAnsi" w:hAnsi="Arial"/>
    </w:rPr>
  </w:style>
  <w:style w:type="paragraph" w:customStyle="1" w:styleId="91480432AB7E4DE39F2FACF3A4931B6F29">
    <w:name w:val="91480432AB7E4DE39F2FACF3A4931B6F29"/>
    <w:rsid w:val="0005669A"/>
    <w:pPr>
      <w:spacing w:after="200" w:line="276" w:lineRule="auto"/>
    </w:pPr>
    <w:rPr>
      <w:rFonts w:ascii="Arial" w:eastAsiaTheme="minorHAnsi" w:hAnsi="Arial"/>
    </w:rPr>
  </w:style>
  <w:style w:type="paragraph" w:customStyle="1" w:styleId="03C85B8BEBFD407E86C08BF9A905790E29">
    <w:name w:val="03C85B8BEBFD407E86C08BF9A905790E29"/>
    <w:rsid w:val="0005669A"/>
    <w:pPr>
      <w:spacing w:after="200" w:line="276" w:lineRule="auto"/>
    </w:pPr>
    <w:rPr>
      <w:rFonts w:ascii="Arial" w:eastAsiaTheme="minorHAnsi" w:hAnsi="Arial"/>
    </w:rPr>
  </w:style>
  <w:style w:type="paragraph" w:customStyle="1" w:styleId="C315184767EA41508223245AEFB4EEF629">
    <w:name w:val="C315184767EA41508223245AEFB4EEF629"/>
    <w:rsid w:val="0005669A"/>
    <w:pPr>
      <w:spacing w:after="200" w:line="276" w:lineRule="auto"/>
    </w:pPr>
    <w:rPr>
      <w:rFonts w:ascii="Arial" w:eastAsiaTheme="minorHAnsi" w:hAnsi="Arial"/>
    </w:rPr>
  </w:style>
  <w:style w:type="paragraph" w:customStyle="1" w:styleId="489388273745491C95D46BE5ECC4FEB221">
    <w:name w:val="489388273745491C95D46BE5ECC4FEB221"/>
    <w:rsid w:val="0005669A"/>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5A5333B9F75421B8B72392BF705C2A721">
    <w:name w:val="C5A5333B9F75421B8B72392BF705C2A721"/>
    <w:rsid w:val="0005669A"/>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EABE7B34B614B63A27B1C1CDD789BD57">
    <w:name w:val="CEABE7B34B614B63A27B1C1CDD789BD57"/>
    <w:rsid w:val="0005669A"/>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BDB7DAF898A64073817DEB55EEFBC16C7">
    <w:name w:val="BDB7DAF898A64073817DEB55EEFBC16C7"/>
    <w:rsid w:val="0005669A"/>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F7D58ED47D4340B08FA34468A4A4ED4B21">
    <w:name w:val="F7D58ED47D4340B08FA34468A4A4ED4B21"/>
    <w:rsid w:val="0005669A"/>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88184F8CBD44E789B59FAB0C55F9A8C26">
    <w:name w:val="088184F8CBD44E789B59FAB0C55F9A8C26"/>
    <w:rsid w:val="0005669A"/>
    <w:pPr>
      <w:tabs>
        <w:tab w:val="num" w:pos="2160"/>
      </w:tabs>
      <w:spacing w:after="200" w:line="276" w:lineRule="auto"/>
      <w:ind w:left="1224" w:hanging="504"/>
    </w:pPr>
    <w:rPr>
      <w:rFonts w:ascii="Arial" w:eastAsiaTheme="minorHAnsi" w:hAnsi="Arial"/>
      <w:color w:val="000000" w:themeColor="text1"/>
      <w:sz w:val="24"/>
    </w:rPr>
  </w:style>
  <w:style w:type="paragraph" w:customStyle="1" w:styleId="FEFEAF6EA6A1450DA11FBE7BC2922F8920">
    <w:name w:val="FEFEAF6EA6A1450DA11FBE7BC2922F8920"/>
    <w:rsid w:val="0005669A"/>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761ED802474453DB10D85822F18693A31">
    <w:name w:val="0761ED802474453DB10D85822F18693A31"/>
    <w:rsid w:val="0005669A"/>
    <w:pPr>
      <w:spacing w:after="200" w:line="276" w:lineRule="auto"/>
    </w:pPr>
    <w:rPr>
      <w:rFonts w:ascii="Arial" w:eastAsiaTheme="minorHAnsi" w:hAnsi="Arial"/>
    </w:rPr>
  </w:style>
  <w:style w:type="paragraph" w:customStyle="1" w:styleId="0701BBAAF58A41358D79F5C628BB012650">
    <w:name w:val="0701BBAAF58A41358D79F5C628BB012650"/>
    <w:rsid w:val="0005669A"/>
    <w:pPr>
      <w:spacing w:after="200" w:line="276" w:lineRule="auto"/>
    </w:pPr>
    <w:rPr>
      <w:rFonts w:ascii="Arial" w:eastAsiaTheme="minorHAnsi" w:hAnsi="Arial"/>
    </w:rPr>
  </w:style>
  <w:style w:type="paragraph" w:customStyle="1" w:styleId="3BA3185E0E074742B5194A1740ECDC7D50">
    <w:name w:val="3BA3185E0E074742B5194A1740ECDC7D50"/>
    <w:rsid w:val="0005669A"/>
    <w:pPr>
      <w:spacing w:after="200" w:line="276" w:lineRule="auto"/>
    </w:pPr>
    <w:rPr>
      <w:rFonts w:ascii="Arial" w:eastAsiaTheme="minorHAnsi" w:hAnsi="Arial"/>
    </w:rPr>
  </w:style>
  <w:style w:type="paragraph" w:customStyle="1" w:styleId="A86385F289FB404D82488A56516C57DE50">
    <w:name w:val="A86385F289FB404D82488A56516C57DE50"/>
    <w:rsid w:val="0005669A"/>
    <w:pPr>
      <w:spacing w:after="200" w:line="276" w:lineRule="auto"/>
    </w:pPr>
    <w:rPr>
      <w:rFonts w:ascii="Arial" w:eastAsiaTheme="minorHAnsi" w:hAnsi="Arial"/>
    </w:rPr>
  </w:style>
  <w:style w:type="paragraph" w:customStyle="1" w:styleId="551EE92CD686466D8B5EE907BFEC9B1A50">
    <w:name w:val="551EE92CD686466D8B5EE907BFEC9B1A50"/>
    <w:rsid w:val="0005669A"/>
    <w:pPr>
      <w:spacing w:after="200" w:line="276" w:lineRule="auto"/>
    </w:pPr>
    <w:rPr>
      <w:rFonts w:ascii="Arial" w:eastAsiaTheme="minorHAnsi" w:hAnsi="Arial"/>
    </w:rPr>
  </w:style>
  <w:style w:type="paragraph" w:customStyle="1" w:styleId="24147482CD6848349D3C25EAF280CA4849">
    <w:name w:val="24147482CD6848349D3C25EAF280CA4849"/>
    <w:rsid w:val="0005669A"/>
    <w:pPr>
      <w:spacing w:after="200" w:line="276" w:lineRule="auto"/>
    </w:pPr>
    <w:rPr>
      <w:rFonts w:ascii="Arial" w:eastAsiaTheme="minorHAnsi" w:hAnsi="Arial"/>
    </w:rPr>
  </w:style>
  <w:style w:type="paragraph" w:customStyle="1" w:styleId="E905873811FB4DA9936586F86579B6C149">
    <w:name w:val="E905873811FB4DA9936586F86579B6C149"/>
    <w:rsid w:val="0005669A"/>
    <w:pPr>
      <w:spacing w:after="200" w:line="276" w:lineRule="auto"/>
    </w:pPr>
    <w:rPr>
      <w:rFonts w:ascii="Arial" w:eastAsiaTheme="minorHAnsi" w:hAnsi="Arial"/>
    </w:rPr>
  </w:style>
  <w:style w:type="paragraph" w:customStyle="1" w:styleId="F9DD39F50C0143F0887F1A0A9E6A2D7149">
    <w:name w:val="F9DD39F50C0143F0887F1A0A9E6A2D7149"/>
    <w:rsid w:val="0005669A"/>
    <w:pPr>
      <w:spacing w:after="200" w:line="276" w:lineRule="auto"/>
    </w:pPr>
    <w:rPr>
      <w:rFonts w:ascii="Arial" w:eastAsiaTheme="minorHAnsi" w:hAnsi="Arial"/>
    </w:rPr>
  </w:style>
  <w:style w:type="paragraph" w:customStyle="1" w:styleId="D6C0B2785DE14301B7B321DAE5F8440820">
    <w:name w:val="D6C0B2785DE14301B7B321DAE5F8440820"/>
    <w:rsid w:val="0005669A"/>
    <w:pPr>
      <w:spacing w:after="200" w:line="276" w:lineRule="auto"/>
    </w:pPr>
    <w:rPr>
      <w:rFonts w:ascii="Arial" w:eastAsiaTheme="minorHAnsi" w:hAnsi="Arial"/>
    </w:rPr>
  </w:style>
  <w:style w:type="paragraph" w:customStyle="1" w:styleId="ADF65CDE7B084B91B5DD68D775C6A23749">
    <w:name w:val="ADF65CDE7B084B91B5DD68D775C6A23749"/>
    <w:rsid w:val="0005669A"/>
    <w:pPr>
      <w:spacing w:after="200" w:line="276" w:lineRule="auto"/>
    </w:pPr>
    <w:rPr>
      <w:rFonts w:ascii="Arial" w:eastAsiaTheme="minorHAnsi" w:hAnsi="Arial"/>
    </w:rPr>
  </w:style>
  <w:style w:type="paragraph" w:customStyle="1" w:styleId="35610FB38FBE4B87B9D700B764B5DDD149">
    <w:name w:val="35610FB38FBE4B87B9D700B764B5DDD149"/>
    <w:rsid w:val="0005669A"/>
    <w:pPr>
      <w:spacing w:after="200" w:line="276" w:lineRule="auto"/>
    </w:pPr>
    <w:rPr>
      <w:rFonts w:ascii="Arial" w:eastAsiaTheme="minorHAnsi" w:hAnsi="Arial"/>
    </w:rPr>
  </w:style>
  <w:style w:type="paragraph" w:customStyle="1" w:styleId="BF747868AC4F40D5AF4155184961C56550">
    <w:name w:val="BF747868AC4F40D5AF4155184961C56550"/>
    <w:rsid w:val="00C5543F"/>
    <w:pPr>
      <w:spacing w:after="200" w:line="276" w:lineRule="auto"/>
    </w:pPr>
    <w:rPr>
      <w:rFonts w:ascii="Arial" w:eastAsiaTheme="minorHAnsi" w:hAnsi="Arial"/>
    </w:rPr>
  </w:style>
  <w:style w:type="paragraph" w:customStyle="1" w:styleId="1BDB50AE78D6404489DF0BA17BCC914150">
    <w:name w:val="1BDB50AE78D6404489DF0BA17BCC914150"/>
    <w:rsid w:val="00C5543F"/>
    <w:pPr>
      <w:spacing w:after="200" w:line="276" w:lineRule="auto"/>
    </w:pPr>
    <w:rPr>
      <w:rFonts w:ascii="Arial" w:eastAsiaTheme="minorHAnsi" w:hAnsi="Arial"/>
    </w:rPr>
  </w:style>
  <w:style w:type="paragraph" w:customStyle="1" w:styleId="26979BC502614758858BE7A49A6347F051">
    <w:name w:val="26979BC502614758858BE7A49A6347F051"/>
    <w:rsid w:val="00C5543F"/>
    <w:pPr>
      <w:spacing w:after="200" w:line="276" w:lineRule="auto"/>
    </w:pPr>
    <w:rPr>
      <w:rFonts w:ascii="Arial" w:eastAsiaTheme="minorHAnsi" w:hAnsi="Arial"/>
    </w:rPr>
  </w:style>
  <w:style w:type="paragraph" w:customStyle="1" w:styleId="9987FA50F2474748981FF3A33097181D30">
    <w:name w:val="9987FA50F2474748981FF3A33097181D30"/>
    <w:rsid w:val="00C5543F"/>
    <w:pPr>
      <w:spacing w:after="200" w:line="276" w:lineRule="auto"/>
    </w:pPr>
    <w:rPr>
      <w:rFonts w:ascii="Arial" w:eastAsiaTheme="minorHAnsi" w:hAnsi="Arial"/>
    </w:rPr>
  </w:style>
  <w:style w:type="paragraph" w:customStyle="1" w:styleId="72076D57C7434C48BB5456CEF6F6B35C3">
    <w:name w:val="72076D57C7434C48BB5456CEF6F6B35C3"/>
    <w:rsid w:val="00C5543F"/>
    <w:pPr>
      <w:spacing w:after="200" w:line="276" w:lineRule="auto"/>
    </w:pPr>
    <w:rPr>
      <w:rFonts w:ascii="Arial" w:eastAsiaTheme="minorHAnsi" w:hAnsi="Arial"/>
    </w:rPr>
  </w:style>
  <w:style w:type="paragraph" w:customStyle="1" w:styleId="9A7985679C77428B85F7853F0751183A14">
    <w:name w:val="9A7985679C77428B85F7853F0751183A14"/>
    <w:rsid w:val="00C5543F"/>
    <w:pPr>
      <w:spacing w:after="200" w:line="276" w:lineRule="auto"/>
    </w:pPr>
    <w:rPr>
      <w:rFonts w:ascii="Arial" w:eastAsiaTheme="minorHAnsi" w:hAnsi="Arial"/>
    </w:rPr>
  </w:style>
  <w:style w:type="paragraph" w:customStyle="1" w:styleId="2AE11EEA2D58478DB92FB26F8512937614">
    <w:name w:val="2AE11EEA2D58478DB92FB26F8512937614"/>
    <w:rsid w:val="00C5543F"/>
    <w:pPr>
      <w:spacing w:after="200" w:line="276" w:lineRule="auto"/>
    </w:pPr>
    <w:rPr>
      <w:rFonts w:ascii="Arial" w:eastAsiaTheme="minorHAnsi" w:hAnsi="Arial"/>
    </w:rPr>
  </w:style>
  <w:style w:type="paragraph" w:customStyle="1" w:styleId="DBAB40A3579D43D1BB4176D1CA84A4DA14">
    <w:name w:val="DBAB40A3579D43D1BB4176D1CA84A4DA14"/>
    <w:rsid w:val="00C5543F"/>
    <w:pPr>
      <w:spacing w:after="200" w:line="276" w:lineRule="auto"/>
    </w:pPr>
    <w:rPr>
      <w:rFonts w:ascii="Arial" w:eastAsiaTheme="minorHAnsi" w:hAnsi="Arial"/>
    </w:rPr>
  </w:style>
  <w:style w:type="paragraph" w:customStyle="1" w:styleId="B99623E11412473BAD2D682060A01FFA14">
    <w:name w:val="B99623E11412473BAD2D682060A01FFA14"/>
    <w:rsid w:val="00C5543F"/>
    <w:pPr>
      <w:spacing w:after="200" w:line="276" w:lineRule="auto"/>
    </w:pPr>
    <w:rPr>
      <w:rFonts w:ascii="Arial" w:eastAsiaTheme="minorHAnsi" w:hAnsi="Arial"/>
    </w:rPr>
  </w:style>
  <w:style w:type="paragraph" w:customStyle="1" w:styleId="7F09691522BE431CA6F13348AF94F4BB14">
    <w:name w:val="7F09691522BE431CA6F13348AF94F4BB14"/>
    <w:rsid w:val="00C5543F"/>
    <w:pPr>
      <w:spacing w:after="200" w:line="276" w:lineRule="auto"/>
    </w:pPr>
    <w:rPr>
      <w:rFonts w:ascii="Arial" w:eastAsiaTheme="minorHAnsi" w:hAnsi="Arial"/>
    </w:rPr>
  </w:style>
  <w:style w:type="paragraph" w:customStyle="1" w:styleId="91EB712F868C447E8182CEC1B3B1BAD914">
    <w:name w:val="91EB712F868C447E8182CEC1B3B1BAD914"/>
    <w:rsid w:val="00C5543F"/>
    <w:pPr>
      <w:spacing w:after="200" w:line="276" w:lineRule="auto"/>
    </w:pPr>
    <w:rPr>
      <w:rFonts w:ascii="Arial" w:eastAsiaTheme="minorHAnsi" w:hAnsi="Arial"/>
    </w:rPr>
  </w:style>
  <w:style w:type="paragraph" w:customStyle="1" w:styleId="1AE421DD562C49F083DC9328D22FA86614">
    <w:name w:val="1AE421DD562C49F083DC9328D22FA86614"/>
    <w:rsid w:val="00C5543F"/>
    <w:pPr>
      <w:spacing w:after="200" w:line="276" w:lineRule="auto"/>
    </w:pPr>
    <w:rPr>
      <w:rFonts w:ascii="Arial" w:eastAsiaTheme="minorHAnsi" w:hAnsi="Arial"/>
    </w:rPr>
  </w:style>
  <w:style w:type="paragraph" w:customStyle="1" w:styleId="18B7D4CBFD314218B311960938E2DD6632">
    <w:name w:val="18B7D4CBFD314218B311960938E2DD6632"/>
    <w:rsid w:val="00C5543F"/>
    <w:pPr>
      <w:spacing w:after="200" w:line="276" w:lineRule="auto"/>
    </w:pPr>
    <w:rPr>
      <w:rFonts w:ascii="Arial" w:eastAsiaTheme="minorHAnsi" w:hAnsi="Arial"/>
    </w:rPr>
  </w:style>
  <w:style w:type="paragraph" w:customStyle="1" w:styleId="DC85C06B6F1C4681A5908DAC774ED4E832">
    <w:name w:val="DC85C06B6F1C4681A5908DAC774ED4E832"/>
    <w:rsid w:val="00C5543F"/>
    <w:pPr>
      <w:spacing w:after="200" w:line="276" w:lineRule="auto"/>
    </w:pPr>
    <w:rPr>
      <w:rFonts w:ascii="Arial" w:eastAsiaTheme="minorHAnsi" w:hAnsi="Arial"/>
    </w:rPr>
  </w:style>
  <w:style w:type="paragraph" w:customStyle="1" w:styleId="942C7CBE2B504B059502EADF7C26B03932">
    <w:name w:val="942C7CBE2B504B059502EADF7C26B03932"/>
    <w:rsid w:val="00C5543F"/>
    <w:pPr>
      <w:spacing w:after="200" w:line="276" w:lineRule="auto"/>
    </w:pPr>
    <w:rPr>
      <w:rFonts w:ascii="Arial" w:eastAsiaTheme="minorHAnsi" w:hAnsi="Arial"/>
    </w:rPr>
  </w:style>
  <w:style w:type="paragraph" w:customStyle="1" w:styleId="EA8FF40F10EC4076A7C1D4C70512C1DB32">
    <w:name w:val="EA8FF40F10EC4076A7C1D4C70512C1DB32"/>
    <w:rsid w:val="00C5543F"/>
    <w:pPr>
      <w:spacing w:after="200" w:line="276" w:lineRule="auto"/>
    </w:pPr>
    <w:rPr>
      <w:rFonts w:ascii="Arial" w:eastAsiaTheme="minorHAnsi" w:hAnsi="Arial"/>
    </w:rPr>
  </w:style>
  <w:style w:type="paragraph" w:customStyle="1" w:styleId="91480432AB7E4DE39F2FACF3A4931B6F30">
    <w:name w:val="91480432AB7E4DE39F2FACF3A4931B6F30"/>
    <w:rsid w:val="00C5543F"/>
    <w:pPr>
      <w:spacing w:after="200" w:line="276" w:lineRule="auto"/>
    </w:pPr>
    <w:rPr>
      <w:rFonts w:ascii="Arial" w:eastAsiaTheme="minorHAnsi" w:hAnsi="Arial"/>
    </w:rPr>
  </w:style>
  <w:style w:type="paragraph" w:customStyle="1" w:styleId="03C85B8BEBFD407E86C08BF9A905790E30">
    <w:name w:val="03C85B8BEBFD407E86C08BF9A905790E30"/>
    <w:rsid w:val="00C5543F"/>
    <w:pPr>
      <w:spacing w:after="200" w:line="276" w:lineRule="auto"/>
    </w:pPr>
    <w:rPr>
      <w:rFonts w:ascii="Arial" w:eastAsiaTheme="minorHAnsi" w:hAnsi="Arial"/>
    </w:rPr>
  </w:style>
  <w:style w:type="paragraph" w:customStyle="1" w:styleId="C315184767EA41508223245AEFB4EEF630">
    <w:name w:val="C315184767EA41508223245AEFB4EEF630"/>
    <w:rsid w:val="00C5543F"/>
    <w:pPr>
      <w:spacing w:after="200" w:line="276" w:lineRule="auto"/>
    </w:pPr>
    <w:rPr>
      <w:rFonts w:ascii="Arial" w:eastAsiaTheme="minorHAnsi" w:hAnsi="Arial"/>
    </w:rPr>
  </w:style>
  <w:style w:type="paragraph" w:customStyle="1" w:styleId="489388273745491C95D46BE5ECC4FEB222">
    <w:name w:val="489388273745491C95D46BE5ECC4FEB222"/>
    <w:rsid w:val="00C5543F"/>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5A5333B9F75421B8B72392BF705C2A722">
    <w:name w:val="C5A5333B9F75421B8B72392BF705C2A722"/>
    <w:rsid w:val="00C5543F"/>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EABE7B34B614B63A27B1C1CDD789BD58">
    <w:name w:val="CEABE7B34B614B63A27B1C1CDD789BD58"/>
    <w:rsid w:val="00C5543F"/>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BDB7DAF898A64073817DEB55EEFBC16C8">
    <w:name w:val="BDB7DAF898A64073817DEB55EEFBC16C8"/>
    <w:rsid w:val="00C5543F"/>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F7D58ED47D4340B08FA34468A4A4ED4B22">
    <w:name w:val="F7D58ED47D4340B08FA34468A4A4ED4B22"/>
    <w:rsid w:val="00C5543F"/>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88184F8CBD44E789B59FAB0C55F9A8C27">
    <w:name w:val="088184F8CBD44E789B59FAB0C55F9A8C27"/>
    <w:rsid w:val="00C5543F"/>
    <w:pPr>
      <w:numPr>
        <w:ilvl w:val="2"/>
        <w:numId w:val="8"/>
      </w:numPr>
      <w:spacing w:after="200" w:line="276" w:lineRule="auto"/>
      <w:ind w:left="1224" w:hanging="504"/>
    </w:pPr>
    <w:rPr>
      <w:rFonts w:ascii="Arial" w:eastAsiaTheme="minorHAnsi" w:hAnsi="Arial"/>
      <w:color w:val="000000" w:themeColor="text1"/>
      <w:sz w:val="24"/>
    </w:rPr>
  </w:style>
  <w:style w:type="paragraph" w:customStyle="1" w:styleId="FEFEAF6EA6A1450DA11FBE7BC2922F8921">
    <w:name w:val="FEFEAF6EA6A1450DA11FBE7BC2922F8921"/>
    <w:rsid w:val="00C5543F"/>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761ED802474453DB10D85822F18693A32">
    <w:name w:val="0761ED802474453DB10D85822F18693A32"/>
    <w:rsid w:val="00C5543F"/>
    <w:pPr>
      <w:spacing w:after="200" w:line="276" w:lineRule="auto"/>
    </w:pPr>
    <w:rPr>
      <w:rFonts w:ascii="Arial" w:eastAsiaTheme="minorHAnsi" w:hAnsi="Arial"/>
    </w:rPr>
  </w:style>
  <w:style w:type="paragraph" w:customStyle="1" w:styleId="0701BBAAF58A41358D79F5C628BB012651">
    <w:name w:val="0701BBAAF58A41358D79F5C628BB012651"/>
    <w:rsid w:val="00C5543F"/>
    <w:pPr>
      <w:spacing w:after="200" w:line="276" w:lineRule="auto"/>
    </w:pPr>
    <w:rPr>
      <w:rFonts w:ascii="Arial" w:eastAsiaTheme="minorHAnsi" w:hAnsi="Arial"/>
    </w:rPr>
  </w:style>
  <w:style w:type="paragraph" w:customStyle="1" w:styleId="3BA3185E0E074742B5194A1740ECDC7D51">
    <w:name w:val="3BA3185E0E074742B5194A1740ECDC7D51"/>
    <w:rsid w:val="00C5543F"/>
    <w:pPr>
      <w:spacing w:after="200" w:line="276" w:lineRule="auto"/>
    </w:pPr>
    <w:rPr>
      <w:rFonts w:ascii="Arial" w:eastAsiaTheme="minorHAnsi" w:hAnsi="Arial"/>
    </w:rPr>
  </w:style>
  <w:style w:type="paragraph" w:customStyle="1" w:styleId="A86385F289FB404D82488A56516C57DE51">
    <w:name w:val="A86385F289FB404D82488A56516C57DE51"/>
    <w:rsid w:val="00C5543F"/>
    <w:pPr>
      <w:spacing w:after="200" w:line="276" w:lineRule="auto"/>
    </w:pPr>
    <w:rPr>
      <w:rFonts w:ascii="Arial" w:eastAsiaTheme="minorHAnsi" w:hAnsi="Arial"/>
    </w:rPr>
  </w:style>
  <w:style w:type="paragraph" w:customStyle="1" w:styleId="551EE92CD686466D8B5EE907BFEC9B1A51">
    <w:name w:val="551EE92CD686466D8B5EE907BFEC9B1A51"/>
    <w:rsid w:val="00C5543F"/>
    <w:pPr>
      <w:spacing w:after="200" w:line="276" w:lineRule="auto"/>
    </w:pPr>
    <w:rPr>
      <w:rFonts w:ascii="Arial" w:eastAsiaTheme="minorHAnsi" w:hAnsi="Arial"/>
    </w:rPr>
  </w:style>
  <w:style w:type="paragraph" w:customStyle="1" w:styleId="24147482CD6848349D3C25EAF280CA4850">
    <w:name w:val="24147482CD6848349D3C25EAF280CA4850"/>
    <w:rsid w:val="00C5543F"/>
    <w:pPr>
      <w:spacing w:after="200" w:line="276" w:lineRule="auto"/>
    </w:pPr>
    <w:rPr>
      <w:rFonts w:ascii="Arial" w:eastAsiaTheme="minorHAnsi" w:hAnsi="Arial"/>
    </w:rPr>
  </w:style>
  <w:style w:type="paragraph" w:customStyle="1" w:styleId="E905873811FB4DA9936586F86579B6C150">
    <w:name w:val="E905873811FB4DA9936586F86579B6C150"/>
    <w:rsid w:val="00C5543F"/>
    <w:pPr>
      <w:spacing w:after="200" w:line="276" w:lineRule="auto"/>
    </w:pPr>
    <w:rPr>
      <w:rFonts w:ascii="Arial" w:eastAsiaTheme="minorHAnsi" w:hAnsi="Arial"/>
    </w:rPr>
  </w:style>
  <w:style w:type="paragraph" w:customStyle="1" w:styleId="F9DD39F50C0143F0887F1A0A9E6A2D7150">
    <w:name w:val="F9DD39F50C0143F0887F1A0A9E6A2D7150"/>
    <w:rsid w:val="00C5543F"/>
    <w:pPr>
      <w:spacing w:after="200" w:line="276" w:lineRule="auto"/>
    </w:pPr>
    <w:rPr>
      <w:rFonts w:ascii="Arial" w:eastAsiaTheme="minorHAnsi" w:hAnsi="Arial"/>
    </w:rPr>
  </w:style>
  <w:style w:type="paragraph" w:customStyle="1" w:styleId="D6C0B2785DE14301B7B321DAE5F8440821">
    <w:name w:val="D6C0B2785DE14301B7B321DAE5F8440821"/>
    <w:rsid w:val="00C5543F"/>
    <w:pPr>
      <w:spacing w:after="200" w:line="276" w:lineRule="auto"/>
    </w:pPr>
    <w:rPr>
      <w:rFonts w:ascii="Arial" w:eastAsiaTheme="minorHAnsi" w:hAnsi="Arial"/>
    </w:rPr>
  </w:style>
  <w:style w:type="paragraph" w:customStyle="1" w:styleId="ADF65CDE7B084B91B5DD68D775C6A23750">
    <w:name w:val="ADF65CDE7B084B91B5DD68D775C6A23750"/>
    <w:rsid w:val="00C5543F"/>
    <w:pPr>
      <w:spacing w:after="200" w:line="276" w:lineRule="auto"/>
    </w:pPr>
    <w:rPr>
      <w:rFonts w:ascii="Arial" w:eastAsiaTheme="minorHAnsi" w:hAnsi="Arial"/>
    </w:rPr>
  </w:style>
  <w:style w:type="paragraph" w:customStyle="1" w:styleId="35610FB38FBE4B87B9D700B764B5DDD150">
    <w:name w:val="35610FB38FBE4B87B9D700B764B5DDD150"/>
    <w:rsid w:val="00C5543F"/>
    <w:pPr>
      <w:spacing w:after="200" w:line="276" w:lineRule="auto"/>
    </w:pPr>
    <w:rPr>
      <w:rFonts w:ascii="Arial" w:eastAsiaTheme="minorHAnsi" w:hAnsi="Arial"/>
    </w:rPr>
  </w:style>
  <w:style w:type="paragraph" w:customStyle="1" w:styleId="BF747868AC4F40D5AF4155184961C56551">
    <w:name w:val="BF747868AC4F40D5AF4155184961C56551"/>
    <w:rsid w:val="006060F3"/>
    <w:pPr>
      <w:spacing w:after="200" w:line="276" w:lineRule="auto"/>
    </w:pPr>
    <w:rPr>
      <w:rFonts w:ascii="Arial" w:eastAsiaTheme="minorHAnsi" w:hAnsi="Arial"/>
    </w:rPr>
  </w:style>
  <w:style w:type="paragraph" w:customStyle="1" w:styleId="1BDB50AE78D6404489DF0BA17BCC914151">
    <w:name w:val="1BDB50AE78D6404489DF0BA17BCC914151"/>
    <w:rsid w:val="006060F3"/>
    <w:pPr>
      <w:spacing w:after="200" w:line="276" w:lineRule="auto"/>
    </w:pPr>
    <w:rPr>
      <w:rFonts w:ascii="Arial" w:eastAsiaTheme="minorHAnsi" w:hAnsi="Arial"/>
    </w:rPr>
  </w:style>
  <w:style w:type="paragraph" w:customStyle="1" w:styleId="26979BC502614758858BE7A49A6347F052">
    <w:name w:val="26979BC502614758858BE7A49A6347F052"/>
    <w:rsid w:val="006060F3"/>
    <w:pPr>
      <w:spacing w:after="200" w:line="276" w:lineRule="auto"/>
    </w:pPr>
    <w:rPr>
      <w:rFonts w:ascii="Arial" w:eastAsiaTheme="minorHAnsi" w:hAnsi="Arial"/>
    </w:rPr>
  </w:style>
  <w:style w:type="paragraph" w:customStyle="1" w:styleId="9987FA50F2474748981FF3A33097181D31">
    <w:name w:val="9987FA50F2474748981FF3A33097181D31"/>
    <w:rsid w:val="006060F3"/>
    <w:pPr>
      <w:spacing w:after="200" w:line="276" w:lineRule="auto"/>
    </w:pPr>
    <w:rPr>
      <w:rFonts w:ascii="Arial" w:eastAsiaTheme="minorHAnsi" w:hAnsi="Arial"/>
    </w:rPr>
  </w:style>
  <w:style w:type="paragraph" w:customStyle="1" w:styleId="72076D57C7434C48BB5456CEF6F6B35C4">
    <w:name w:val="72076D57C7434C48BB5456CEF6F6B35C4"/>
    <w:rsid w:val="006060F3"/>
    <w:pPr>
      <w:spacing w:after="200" w:line="276" w:lineRule="auto"/>
    </w:pPr>
    <w:rPr>
      <w:rFonts w:ascii="Arial" w:eastAsiaTheme="minorHAnsi" w:hAnsi="Arial"/>
    </w:rPr>
  </w:style>
  <w:style w:type="paragraph" w:customStyle="1" w:styleId="9A7985679C77428B85F7853F0751183A15">
    <w:name w:val="9A7985679C77428B85F7853F0751183A15"/>
    <w:rsid w:val="006060F3"/>
    <w:pPr>
      <w:spacing w:after="200" w:line="276" w:lineRule="auto"/>
    </w:pPr>
    <w:rPr>
      <w:rFonts w:ascii="Arial" w:eastAsiaTheme="minorHAnsi" w:hAnsi="Arial"/>
    </w:rPr>
  </w:style>
  <w:style w:type="paragraph" w:customStyle="1" w:styleId="2AE11EEA2D58478DB92FB26F8512937615">
    <w:name w:val="2AE11EEA2D58478DB92FB26F8512937615"/>
    <w:rsid w:val="006060F3"/>
    <w:pPr>
      <w:spacing w:after="200" w:line="276" w:lineRule="auto"/>
    </w:pPr>
    <w:rPr>
      <w:rFonts w:ascii="Arial" w:eastAsiaTheme="minorHAnsi" w:hAnsi="Arial"/>
    </w:rPr>
  </w:style>
  <w:style w:type="paragraph" w:customStyle="1" w:styleId="DBAB40A3579D43D1BB4176D1CA84A4DA15">
    <w:name w:val="DBAB40A3579D43D1BB4176D1CA84A4DA15"/>
    <w:rsid w:val="006060F3"/>
    <w:pPr>
      <w:spacing w:after="200" w:line="276" w:lineRule="auto"/>
    </w:pPr>
    <w:rPr>
      <w:rFonts w:ascii="Arial" w:eastAsiaTheme="minorHAnsi" w:hAnsi="Arial"/>
    </w:rPr>
  </w:style>
  <w:style w:type="paragraph" w:customStyle="1" w:styleId="B99623E11412473BAD2D682060A01FFA15">
    <w:name w:val="B99623E11412473BAD2D682060A01FFA15"/>
    <w:rsid w:val="006060F3"/>
    <w:pPr>
      <w:spacing w:after="200" w:line="276" w:lineRule="auto"/>
    </w:pPr>
    <w:rPr>
      <w:rFonts w:ascii="Arial" w:eastAsiaTheme="minorHAnsi" w:hAnsi="Arial"/>
    </w:rPr>
  </w:style>
  <w:style w:type="paragraph" w:customStyle="1" w:styleId="7F09691522BE431CA6F13348AF94F4BB15">
    <w:name w:val="7F09691522BE431CA6F13348AF94F4BB15"/>
    <w:rsid w:val="006060F3"/>
    <w:pPr>
      <w:spacing w:after="200" w:line="276" w:lineRule="auto"/>
    </w:pPr>
    <w:rPr>
      <w:rFonts w:ascii="Arial" w:eastAsiaTheme="minorHAnsi" w:hAnsi="Arial"/>
    </w:rPr>
  </w:style>
  <w:style w:type="paragraph" w:customStyle="1" w:styleId="91EB712F868C447E8182CEC1B3B1BAD915">
    <w:name w:val="91EB712F868C447E8182CEC1B3B1BAD915"/>
    <w:rsid w:val="006060F3"/>
    <w:pPr>
      <w:spacing w:after="200" w:line="276" w:lineRule="auto"/>
    </w:pPr>
    <w:rPr>
      <w:rFonts w:ascii="Arial" w:eastAsiaTheme="minorHAnsi" w:hAnsi="Arial"/>
    </w:rPr>
  </w:style>
  <w:style w:type="paragraph" w:customStyle="1" w:styleId="1AE421DD562C49F083DC9328D22FA86615">
    <w:name w:val="1AE421DD562C49F083DC9328D22FA86615"/>
    <w:rsid w:val="006060F3"/>
    <w:pPr>
      <w:spacing w:after="200" w:line="276" w:lineRule="auto"/>
    </w:pPr>
    <w:rPr>
      <w:rFonts w:ascii="Arial" w:eastAsiaTheme="minorHAnsi" w:hAnsi="Arial"/>
    </w:rPr>
  </w:style>
  <w:style w:type="paragraph" w:customStyle="1" w:styleId="18B7D4CBFD314218B311960938E2DD6633">
    <w:name w:val="18B7D4CBFD314218B311960938E2DD6633"/>
    <w:rsid w:val="006060F3"/>
    <w:pPr>
      <w:spacing w:after="200" w:line="276" w:lineRule="auto"/>
    </w:pPr>
    <w:rPr>
      <w:rFonts w:ascii="Arial" w:eastAsiaTheme="minorHAnsi" w:hAnsi="Arial"/>
    </w:rPr>
  </w:style>
  <w:style w:type="paragraph" w:customStyle="1" w:styleId="DC85C06B6F1C4681A5908DAC774ED4E833">
    <w:name w:val="DC85C06B6F1C4681A5908DAC774ED4E833"/>
    <w:rsid w:val="006060F3"/>
    <w:pPr>
      <w:spacing w:after="200" w:line="276" w:lineRule="auto"/>
    </w:pPr>
    <w:rPr>
      <w:rFonts w:ascii="Arial" w:eastAsiaTheme="minorHAnsi" w:hAnsi="Arial"/>
    </w:rPr>
  </w:style>
  <w:style w:type="paragraph" w:customStyle="1" w:styleId="942C7CBE2B504B059502EADF7C26B03933">
    <w:name w:val="942C7CBE2B504B059502EADF7C26B03933"/>
    <w:rsid w:val="006060F3"/>
    <w:pPr>
      <w:spacing w:after="200" w:line="276" w:lineRule="auto"/>
    </w:pPr>
    <w:rPr>
      <w:rFonts w:ascii="Arial" w:eastAsiaTheme="minorHAnsi" w:hAnsi="Arial"/>
    </w:rPr>
  </w:style>
  <w:style w:type="paragraph" w:customStyle="1" w:styleId="EA8FF40F10EC4076A7C1D4C70512C1DB33">
    <w:name w:val="EA8FF40F10EC4076A7C1D4C70512C1DB33"/>
    <w:rsid w:val="006060F3"/>
    <w:pPr>
      <w:spacing w:after="200" w:line="276" w:lineRule="auto"/>
    </w:pPr>
    <w:rPr>
      <w:rFonts w:ascii="Arial" w:eastAsiaTheme="minorHAnsi" w:hAnsi="Arial"/>
    </w:rPr>
  </w:style>
  <w:style w:type="paragraph" w:customStyle="1" w:styleId="91480432AB7E4DE39F2FACF3A4931B6F31">
    <w:name w:val="91480432AB7E4DE39F2FACF3A4931B6F31"/>
    <w:rsid w:val="006060F3"/>
    <w:pPr>
      <w:spacing w:after="200" w:line="276" w:lineRule="auto"/>
    </w:pPr>
    <w:rPr>
      <w:rFonts w:ascii="Arial" w:eastAsiaTheme="minorHAnsi" w:hAnsi="Arial"/>
    </w:rPr>
  </w:style>
  <w:style w:type="paragraph" w:customStyle="1" w:styleId="03C85B8BEBFD407E86C08BF9A905790E31">
    <w:name w:val="03C85B8BEBFD407E86C08BF9A905790E31"/>
    <w:rsid w:val="006060F3"/>
    <w:pPr>
      <w:spacing w:after="200" w:line="276" w:lineRule="auto"/>
    </w:pPr>
    <w:rPr>
      <w:rFonts w:ascii="Arial" w:eastAsiaTheme="minorHAnsi" w:hAnsi="Arial"/>
    </w:rPr>
  </w:style>
  <w:style w:type="paragraph" w:customStyle="1" w:styleId="C315184767EA41508223245AEFB4EEF631">
    <w:name w:val="C315184767EA41508223245AEFB4EEF631"/>
    <w:rsid w:val="006060F3"/>
    <w:pPr>
      <w:spacing w:after="200" w:line="276" w:lineRule="auto"/>
    </w:pPr>
    <w:rPr>
      <w:rFonts w:ascii="Arial" w:eastAsiaTheme="minorHAnsi" w:hAnsi="Arial"/>
    </w:rPr>
  </w:style>
  <w:style w:type="paragraph" w:customStyle="1" w:styleId="489388273745491C95D46BE5ECC4FEB223">
    <w:name w:val="489388273745491C95D46BE5ECC4FEB223"/>
    <w:rsid w:val="006060F3"/>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5A5333B9F75421B8B72392BF705C2A723">
    <w:name w:val="C5A5333B9F75421B8B72392BF705C2A723"/>
    <w:rsid w:val="006060F3"/>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EABE7B34B614B63A27B1C1CDD789BD59">
    <w:name w:val="CEABE7B34B614B63A27B1C1CDD789BD59"/>
    <w:rsid w:val="006060F3"/>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BDB7DAF898A64073817DEB55EEFBC16C9">
    <w:name w:val="BDB7DAF898A64073817DEB55EEFBC16C9"/>
    <w:rsid w:val="006060F3"/>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F7D58ED47D4340B08FA34468A4A4ED4B23">
    <w:name w:val="F7D58ED47D4340B08FA34468A4A4ED4B23"/>
    <w:rsid w:val="006060F3"/>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88184F8CBD44E789B59FAB0C55F9A8C28">
    <w:name w:val="088184F8CBD44E789B59FAB0C55F9A8C28"/>
    <w:rsid w:val="006060F3"/>
    <w:pPr>
      <w:spacing w:after="200" w:line="276" w:lineRule="auto"/>
      <w:ind w:left="1224" w:hanging="504"/>
    </w:pPr>
    <w:rPr>
      <w:rFonts w:ascii="Arial" w:eastAsiaTheme="minorHAnsi" w:hAnsi="Arial"/>
      <w:color w:val="000000" w:themeColor="text1"/>
      <w:sz w:val="24"/>
    </w:rPr>
  </w:style>
  <w:style w:type="paragraph" w:customStyle="1" w:styleId="FEFEAF6EA6A1450DA11FBE7BC2922F8922">
    <w:name w:val="FEFEAF6EA6A1450DA11FBE7BC2922F8922"/>
    <w:rsid w:val="006060F3"/>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761ED802474453DB10D85822F18693A33">
    <w:name w:val="0761ED802474453DB10D85822F18693A33"/>
    <w:rsid w:val="006060F3"/>
    <w:pPr>
      <w:spacing w:after="200" w:line="276" w:lineRule="auto"/>
    </w:pPr>
    <w:rPr>
      <w:rFonts w:ascii="Arial" w:eastAsiaTheme="minorHAnsi" w:hAnsi="Arial"/>
    </w:rPr>
  </w:style>
  <w:style w:type="paragraph" w:customStyle="1" w:styleId="0701BBAAF58A41358D79F5C628BB012652">
    <w:name w:val="0701BBAAF58A41358D79F5C628BB012652"/>
    <w:rsid w:val="006060F3"/>
    <w:pPr>
      <w:spacing w:after="200" w:line="276" w:lineRule="auto"/>
    </w:pPr>
    <w:rPr>
      <w:rFonts w:ascii="Arial" w:eastAsiaTheme="minorHAnsi" w:hAnsi="Arial"/>
    </w:rPr>
  </w:style>
  <w:style w:type="paragraph" w:customStyle="1" w:styleId="3BA3185E0E074742B5194A1740ECDC7D52">
    <w:name w:val="3BA3185E0E074742B5194A1740ECDC7D52"/>
    <w:rsid w:val="006060F3"/>
    <w:pPr>
      <w:spacing w:after="200" w:line="276" w:lineRule="auto"/>
    </w:pPr>
    <w:rPr>
      <w:rFonts w:ascii="Arial" w:eastAsiaTheme="minorHAnsi" w:hAnsi="Arial"/>
    </w:rPr>
  </w:style>
  <w:style w:type="paragraph" w:customStyle="1" w:styleId="A86385F289FB404D82488A56516C57DE52">
    <w:name w:val="A86385F289FB404D82488A56516C57DE52"/>
    <w:rsid w:val="006060F3"/>
    <w:pPr>
      <w:spacing w:after="200" w:line="276" w:lineRule="auto"/>
    </w:pPr>
    <w:rPr>
      <w:rFonts w:ascii="Arial" w:eastAsiaTheme="minorHAnsi" w:hAnsi="Arial"/>
    </w:rPr>
  </w:style>
  <w:style w:type="paragraph" w:customStyle="1" w:styleId="551EE92CD686466D8B5EE907BFEC9B1A52">
    <w:name w:val="551EE92CD686466D8B5EE907BFEC9B1A52"/>
    <w:rsid w:val="006060F3"/>
    <w:pPr>
      <w:spacing w:after="200" w:line="276" w:lineRule="auto"/>
    </w:pPr>
    <w:rPr>
      <w:rFonts w:ascii="Arial" w:eastAsiaTheme="minorHAnsi" w:hAnsi="Arial"/>
    </w:rPr>
  </w:style>
  <w:style w:type="paragraph" w:customStyle="1" w:styleId="24147482CD6848349D3C25EAF280CA4851">
    <w:name w:val="24147482CD6848349D3C25EAF280CA4851"/>
    <w:rsid w:val="006060F3"/>
    <w:pPr>
      <w:spacing w:after="200" w:line="276" w:lineRule="auto"/>
    </w:pPr>
    <w:rPr>
      <w:rFonts w:ascii="Arial" w:eastAsiaTheme="minorHAnsi" w:hAnsi="Arial"/>
    </w:rPr>
  </w:style>
  <w:style w:type="paragraph" w:customStyle="1" w:styleId="E905873811FB4DA9936586F86579B6C151">
    <w:name w:val="E905873811FB4DA9936586F86579B6C151"/>
    <w:rsid w:val="006060F3"/>
    <w:pPr>
      <w:spacing w:after="200" w:line="276" w:lineRule="auto"/>
    </w:pPr>
    <w:rPr>
      <w:rFonts w:ascii="Arial" w:eastAsiaTheme="minorHAnsi" w:hAnsi="Arial"/>
    </w:rPr>
  </w:style>
  <w:style w:type="paragraph" w:customStyle="1" w:styleId="F9DD39F50C0143F0887F1A0A9E6A2D7151">
    <w:name w:val="F9DD39F50C0143F0887F1A0A9E6A2D7151"/>
    <w:rsid w:val="006060F3"/>
    <w:pPr>
      <w:spacing w:after="200" w:line="276" w:lineRule="auto"/>
    </w:pPr>
    <w:rPr>
      <w:rFonts w:ascii="Arial" w:eastAsiaTheme="minorHAnsi" w:hAnsi="Arial"/>
    </w:rPr>
  </w:style>
  <w:style w:type="paragraph" w:customStyle="1" w:styleId="D6C0B2785DE14301B7B321DAE5F8440822">
    <w:name w:val="D6C0B2785DE14301B7B321DAE5F8440822"/>
    <w:rsid w:val="006060F3"/>
    <w:pPr>
      <w:spacing w:after="200" w:line="276" w:lineRule="auto"/>
    </w:pPr>
    <w:rPr>
      <w:rFonts w:ascii="Arial" w:eastAsiaTheme="minorHAnsi" w:hAnsi="Arial"/>
    </w:rPr>
  </w:style>
  <w:style w:type="paragraph" w:customStyle="1" w:styleId="ADF65CDE7B084B91B5DD68D775C6A23751">
    <w:name w:val="ADF65CDE7B084B91B5DD68D775C6A23751"/>
    <w:rsid w:val="006060F3"/>
    <w:pPr>
      <w:spacing w:after="200" w:line="276" w:lineRule="auto"/>
    </w:pPr>
    <w:rPr>
      <w:rFonts w:ascii="Arial" w:eastAsiaTheme="minorHAnsi" w:hAnsi="Arial"/>
    </w:rPr>
  </w:style>
  <w:style w:type="paragraph" w:customStyle="1" w:styleId="35610FB38FBE4B87B9D700B764B5DDD151">
    <w:name w:val="35610FB38FBE4B87B9D700B764B5DDD151"/>
    <w:rsid w:val="006060F3"/>
    <w:pPr>
      <w:spacing w:after="200" w:line="276" w:lineRule="auto"/>
    </w:pPr>
    <w:rPr>
      <w:rFonts w:ascii="Arial" w:eastAsiaTheme="minorHAnsi" w:hAnsi="Arial"/>
    </w:rPr>
  </w:style>
  <w:style w:type="paragraph" w:customStyle="1" w:styleId="D51DD262B85640F092BAE09C2C72395C">
    <w:name w:val="D51DD262B85640F092BAE09C2C72395C"/>
    <w:rsid w:val="009515DB"/>
  </w:style>
  <w:style w:type="paragraph" w:customStyle="1" w:styleId="1C7BC3114CBE4DC68B8D59C2935D6F80">
    <w:name w:val="1C7BC3114CBE4DC68B8D59C2935D6F80"/>
    <w:rsid w:val="009515DB"/>
  </w:style>
  <w:style w:type="paragraph" w:customStyle="1" w:styleId="3667271E78724233A0D66C0B26305FD4">
    <w:name w:val="3667271E78724233A0D66C0B26305FD4"/>
    <w:rsid w:val="009515DB"/>
  </w:style>
  <w:style w:type="paragraph" w:customStyle="1" w:styleId="9147E87A3D784025982FE54F990E80BD">
    <w:name w:val="9147E87A3D784025982FE54F990E80BD"/>
    <w:rsid w:val="009515DB"/>
  </w:style>
  <w:style w:type="paragraph" w:customStyle="1" w:styleId="BF747868AC4F40D5AF4155184961C56552">
    <w:name w:val="BF747868AC4F40D5AF4155184961C56552"/>
    <w:rsid w:val="000C1271"/>
    <w:pPr>
      <w:spacing w:after="200" w:line="276" w:lineRule="auto"/>
    </w:pPr>
    <w:rPr>
      <w:rFonts w:ascii="Arial" w:eastAsiaTheme="minorHAnsi" w:hAnsi="Arial"/>
    </w:rPr>
  </w:style>
  <w:style w:type="paragraph" w:customStyle="1" w:styleId="1BDB50AE78D6404489DF0BA17BCC914152">
    <w:name w:val="1BDB50AE78D6404489DF0BA17BCC914152"/>
    <w:rsid w:val="000C1271"/>
    <w:pPr>
      <w:spacing w:after="200" w:line="276" w:lineRule="auto"/>
    </w:pPr>
    <w:rPr>
      <w:rFonts w:ascii="Arial" w:eastAsiaTheme="minorHAnsi" w:hAnsi="Arial"/>
    </w:rPr>
  </w:style>
  <w:style w:type="paragraph" w:customStyle="1" w:styleId="26979BC502614758858BE7A49A6347F053">
    <w:name w:val="26979BC502614758858BE7A49A6347F053"/>
    <w:rsid w:val="000C1271"/>
    <w:pPr>
      <w:spacing w:after="200" w:line="276" w:lineRule="auto"/>
    </w:pPr>
    <w:rPr>
      <w:rFonts w:ascii="Arial" w:eastAsiaTheme="minorHAnsi" w:hAnsi="Arial"/>
    </w:rPr>
  </w:style>
  <w:style w:type="paragraph" w:customStyle="1" w:styleId="9987FA50F2474748981FF3A33097181D32">
    <w:name w:val="9987FA50F2474748981FF3A33097181D32"/>
    <w:rsid w:val="000C1271"/>
    <w:pPr>
      <w:spacing w:after="200" w:line="276" w:lineRule="auto"/>
    </w:pPr>
    <w:rPr>
      <w:rFonts w:ascii="Arial" w:eastAsiaTheme="minorHAnsi" w:hAnsi="Arial"/>
    </w:rPr>
  </w:style>
  <w:style w:type="paragraph" w:customStyle="1" w:styleId="72076D57C7434C48BB5456CEF6F6B35C5">
    <w:name w:val="72076D57C7434C48BB5456CEF6F6B35C5"/>
    <w:rsid w:val="000C1271"/>
    <w:pPr>
      <w:spacing w:after="200" w:line="276" w:lineRule="auto"/>
    </w:pPr>
    <w:rPr>
      <w:rFonts w:ascii="Arial" w:eastAsiaTheme="minorHAnsi" w:hAnsi="Arial"/>
    </w:rPr>
  </w:style>
  <w:style w:type="paragraph" w:customStyle="1" w:styleId="9A7985679C77428B85F7853F0751183A16">
    <w:name w:val="9A7985679C77428B85F7853F0751183A16"/>
    <w:rsid w:val="000C1271"/>
    <w:pPr>
      <w:spacing w:after="200" w:line="276" w:lineRule="auto"/>
    </w:pPr>
    <w:rPr>
      <w:rFonts w:ascii="Arial" w:eastAsiaTheme="minorHAnsi" w:hAnsi="Arial"/>
    </w:rPr>
  </w:style>
  <w:style w:type="paragraph" w:customStyle="1" w:styleId="2AE11EEA2D58478DB92FB26F8512937616">
    <w:name w:val="2AE11EEA2D58478DB92FB26F8512937616"/>
    <w:rsid w:val="000C1271"/>
    <w:pPr>
      <w:spacing w:after="200" w:line="276" w:lineRule="auto"/>
    </w:pPr>
    <w:rPr>
      <w:rFonts w:ascii="Arial" w:eastAsiaTheme="minorHAnsi" w:hAnsi="Arial"/>
    </w:rPr>
  </w:style>
  <w:style w:type="paragraph" w:customStyle="1" w:styleId="DBAB40A3579D43D1BB4176D1CA84A4DA16">
    <w:name w:val="DBAB40A3579D43D1BB4176D1CA84A4DA16"/>
    <w:rsid w:val="000C1271"/>
    <w:pPr>
      <w:spacing w:after="200" w:line="276" w:lineRule="auto"/>
    </w:pPr>
    <w:rPr>
      <w:rFonts w:ascii="Arial" w:eastAsiaTheme="minorHAnsi" w:hAnsi="Arial"/>
    </w:rPr>
  </w:style>
  <w:style w:type="paragraph" w:customStyle="1" w:styleId="D51DD262B85640F092BAE09C2C72395C1">
    <w:name w:val="D51DD262B85640F092BAE09C2C72395C1"/>
    <w:rsid w:val="000C1271"/>
    <w:pPr>
      <w:spacing w:after="200" w:line="276" w:lineRule="auto"/>
    </w:pPr>
    <w:rPr>
      <w:rFonts w:ascii="Arial" w:eastAsiaTheme="minorHAnsi" w:hAnsi="Arial"/>
    </w:rPr>
  </w:style>
  <w:style w:type="paragraph" w:customStyle="1" w:styleId="1C7BC3114CBE4DC68B8D59C2935D6F801">
    <w:name w:val="1C7BC3114CBE4DC68B8D59C2935D6F801"/>
    <w:rsid w:val="000C1271"/>
    <w:pPr>
      <w:spacing w:after="200" w:line="276" w:lineRule="auto"/>
    </w:pPr>
    <w:rPr>
      <w:rFonts w:ascii="Arial" w:eastAsiaTheme="minorHAnsi" w:hAnsi="Arial"/>
    </w:rPr>
  </w:style>
  <w:style w:type="paragraph" w:customStyle="1" w:styleId="3667271E78724233A0D66C0B26305FD41">
    <w:name w:val="3667271E78724233A0D66C0B26305FD41"/>
    <w:rsid w:val="000C1271"/>
    <w:pPr>
      <w:spacing w:after="200" w:line="276" w:lineRule="auto"/>
    </w:pPr>
    <w:rPr>
      <w:rFonts w:ascii="Arial" w:eastAsiaTheme="minorHAnsi" w:hAnsi="Arial"/>
    </w:rPr>
  </w:style>
  <w:style w:type="paragraph" w:customStyle="1" w:styleId="9147E87A3D784025982FE54F990E80BD1">
    <w:name w:val="9147E87A3D784025982FE54F990E80BD1"/>
    <w:rsid w:val="000C1271"/>
    <w:pPr>
      <w:spacing w:after="200" w:line="276" w:lineRule="auto"/>
    </w:pPr>
    <w:rPr>
      <w:rFonts w:ascii="Arial" w:eastAsiaTheme="minorHAnsi" w:hAnsi="Arial"/>
    </w:rPr>
  </w:style>
  <w:style w:type="paragraph" w:customStyle="1" w:styleId="18B7D4CBFD314218B311960938E2DD6634">
    <w:name w:val="18B7D4CBFD314218B311960938E2DD6634"/>
    <w:rsid w:val="000C1271"/>
    <w:pPr>
      <w:spacing w:after="200" w:line="276" w:lineRule="auto"/>
    </w:pPr>
    <w:rPr>
      <w:rFonts w:ascii="Arial" w:eastAsiaTheme="minorHAnsi" w:hAnsi="Arial"/>
    </w:rPr>
  </w:style>
  <w:style w:type="paragraph" w:customStyle="1" w:styleId="DC85C06B6F1C4681A5908DAC774ED4E834">
    <w:name w:val="DC85C06B6F1C4681A5908DAC774ED4E834"/>
    <w:rsid w:val="000C1271"/>
    <w:pPr>
      <w:spacing w:after="200" w:line="276" w:lineRule="auto"/>
    </w:pPr>
    <w:rPr>
      <w:rFonts w:ascii="Arial" w:eastAsiaTheme="minorHAnsi" w:hAnsi="Arial"/>
    </w:rPr>
  </w:style>
  <w:style w:type="paragraph" w:customStyle="1" w:styleId="942C7CBE2B504B059502EADF7C26B03934">
    <w:name w:val="942C7CBE2B504B059502EADF7C26B03934"/>
    <w:rsid w:val="000C1271"/>
    <w:pPr>
      <w:spacing w:after="200" w:line="276" w:lineRule="auto"/>
    </w:pPr>
    <w:rPr>
      <w:rFonts w:ascii="Arial" w:eastAsiaTheme="minorHAnsi" w:hAnsi="Arial"/>
    </w:rPr>
  </w:style>
  <w:style w:type="paragraph" w:customStyle="1" w:styleId="EA8FF40F10EC4076A7C1D4C70512C1DB34">
    <w:name w:val="EA8FF40F10EC4076A7C1D4C70512C1DB34"/>
    <w:rsid w:val="000C1271"/>
    <w:pPr>
      <w:spacing w:after="200" w:line="276" w:lineRule="auto"/>
    </w:pPr>
    <w:rPr>
      <w:rFonts w:ascii="Arial" w:eastAsiaTheme="minorHAnsi" w:hAnsi="Arial"/>
    </w:rPr>
  </w:style>
  <w:style w:type="paragraph" w:customStyle="1" w:styleId="91480432AB7E4DE39F2FACF3A4931B6F32">
    <w:name w:val="91480432AB7E4DE39F2FACF3A4931B6F32"/>
    <w:rsid w:val="000C1271"/>
    <w:pPr>
      <w:spacing w:after="200" w:line="276" w:lineRule="auto"/>
    </w:pPr>
    <w:rPr>
      <w:rFonts w:ascii="Arial" w:eastAsiaTheme="minorHAnsi" w:hAnsi="Arial"/>
    </w:rPr>
  </w:style>
  <w:style w:type="paragraph" w:customStyle="1" w:styleId="03C85B8BEBFD407E86C08BF9A905790E32">
    <w:name w:val="03C85B8BEBFD407E86C08BF9A905790E32"/>
    <w:rsid w:val="000C1271"/>
    <w:pPr>
      <w:spacing w:after="200" w:line="276" w:lineRule="auto"/>
    </w:pPr>
    <w:rPr>
      <w:rFonts w:ascii="Arial" w:eastAsiaTheme="minorHAnsi" w:hAnsi="Arial"/>
    </w:rPr>
  </w:style>
  <w:style w:type="paragraph" w:customStyle="1" w:styleId="C315184767EA41508223245AEFB4EEF632">
    <w:name w:val="C315184767EA41508223245AEFB4EEF632"/>
    <w:rsid w:val="000C1271"/>
    <w:pPr>
      <w:spacing w:after="200" w:line="276" w:lineRule="auto"/>
    </w:pPr>
    <w:rPr>
      <w:rFonts w:ascii="Arial" w:eastAsiaTheme="minorHAnsi" w:hAnsi="Arial"/>
    </w:rPr>
  </w:style>
  <w:style w:type="paragraph" w:customStyle="1" w:styleId="489388273745491C95D46BE5ECC4FEB224">
    <w:name w:val="489388273745491C95D46BE5ECC4FEB224"/>
    <w:rsid w:val="000C1271"/>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5A5333B9F75421B8B72392BF705C2A724">
    <w:name w:val="C5A5333B9F75421B8B72392BF705C2A724"/>
    <w:rsid w:val="000C1271"/>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EABE7B34B614B63A27B1C1CDD789BD510">
    <w:name w:val="CEABE7B34B614B63A27B1C1CDD789BD510"/>
    <w:rsid w:val="000C1271"/>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BDB7DAF898A64073817DEB55EEFBC16C10">
    <w:name w:val="BDB7DAF898A64073817DEB55EEFBC16C10"/>
    <w:rsid w:val="000C1271"/>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F7D58ED47D4340B08FA34468A4A4ED4B24">
    <w:name w:val="F7D58ED47D4340B08FA34468A4A4ED4B24"/>
    <w:rsid w:val="000C1271"/>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88184F8CBD44E789B59FAB0C55F9A8C29">
    <w:name w:val="088184F8CBD44E789B59FAB0C55F9A8C29"/>
    <w:rsid w:val="000C1271"/>
    <w:pPr>
      <w:spacing w:after="200" w:line="276" w:lineRule="auto"/>
      <w:ind w:left="1224" w:hanging="504"/>
    </w:pPr>
    <w:rPr>
      <w:rFonts w:ascii="Arial" w:eastAsiaTheme="minorHAnsi" w:hAnsi="Arial"/>
      <w:color w:val="000000" w:themeColor="text1"/>
      <w:sz w:val="24"/>
    </w:rPr>
  </w:style>
  <w:style w:type="paragraph" w:customStyle="1" w:styleId="FEFEAF6EA6A1450DA11FBE7BC2922F8923">
    <w:name w:val="FEFEAF6EA6A1450DA11FBE7BC2922F8923"/>
    <w:rsid w:val="000C1271"/>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761ED802474453DB10D85822F18693A34">
    <w:name w:val="0761ED802474453DB10D85822F18693A34"/>
    <w:rsid w:val="000C1271"/>
    <w:pPr>
      <w:spacing w:after="200" w:line="276" w:lineRule="auto"/>
    </w:pPr>
    <w:rPr>
      <w:rFonts w:ascii="Arial" w:eastAsiaTheme="minorHAnsi" w:hAnsi="Arial"/>
    </w:rPr>
  </w:style>
  <w:style w:type="paragraph" w:customStyle="1" w:styleId="0701BBAAF58A41358D79F5C628BB012653">
    <w:name w:val="0701BBAAF58A41358D79F5C628BB012653"/>
    <w:rsid w:val="000C1271"/>
    <w:pPr>
      <w:spacing w:after="200" w:line="276" w:lineRule="auto"/>
    </w:pPr>
    <w:rPr>
      <w:rFonts w:ascii="Arial" w:eastAsiaTheme="minorHAnsi" w:hAnsi="Arial"/>
    </w:rPr>
  </w:style>
  <w:style w:type="paragraph" w:customStyle="1" w:styleId="3BA3185E0E074742B5194A1740ECDC7D53">
    <w:name w:val="3BA3185E0E074742B5194A1740ECDC7D53"/>
    <w:rsid w:val="000C1271"/>
    <w:pPr>
      <w:spacing w:after="200" w:line="276" w:lineRule="auto"/>
    </w:pPr>
    <w:rPr>
      <w:rFonts w:ascii="Arial" w:eastAsiaTheme="minorHAnsi" w:hAnsi="Arial"/>
    </w:rPr>
  </w:style>
  <w:style w:type="paragraph" w:customStyle="1" w:styleId="A86385F289FB404D82488A56516C57DE53">
    <w:name w:val="A86385F289FB404D82488A56516C57DE53"/>
    <w:rsid w:val="000C1271"/>
    <w:pPr>
      <w:spacing w:after="200" w:line="276" w:lineRule="auto"/>
    </w:pPr>
    <w:rPr>
      <w:rFonts w:ascii="Arial" w:eastAsiaTheme="minorHAnsi" w:hAnsi="Arial"/>
    </w:rPr>
  </w:style>
  <w:style w:type="paragraph" w:customStyle="1" w:styleId="551EE92CD686466D8B5EE907BFEC9B1A53">
    <w:name w:val="551EE92CD686466D8B5EE907BFEC9B1A53"/>
    <w:rsid w:val="000C1271"/>
    <w:pPr>
      <w:spacing w:after="200" w:line="276" w:lineRule="auto"/>
    </w:pPr>
    <w:rPr>
      <w:rFonts w:ascii="Arial" w:eastAsiaTheme="minorHAnsi" w:hAnsi="Arial"/>
    </w:rPr>
  </w:style>
  <w:style w:type="paragraph" w:customStyle="1" w:styleId="24147482CD6848349D3C25EAF280CA4852">
    <w:name w:val="24147482CD6848349D3C25EAF280CA4852"/>
    <w:rsid w:val="000C1271"/>
    <w:pPr>
      <w:spacing w:after="200" w:line="276" w:lineRule="auto"/>
    </w:pPr>
    <w:rPr>
      <w:rFonts w:ascii="Arial" w:eastAsiaTheme="minorHAnsi" w:hAnsi="Arial"/>
    </w:rPr>
  </w:style>
  <w:style w:type="paragraph" w:customStyle="1" w:styleId="E905873811FB4DA9936586F86579B6C152">
    <w:name w:val="E905873811FB4DA9936586F86579B6C152"/>
    <w:rsid w:val="000C1271"/>
    <w:pPr>
      <w:spacing w:after="200" w:line="276" w:lineRule="auto"/>
    </w:pPr>
    <w:rPr>
      <w:rFonts w:ascii="Arial" w:eastAsiaTheme="minorHAnsi" w:hAnsi="Arial"/>
    </w:rPr>
  </w:style>
  <w:style w:type="paragraph" w:customStyle="1" w:styleId="F9DD39F50C0143F0887F1A0A9E6A2D7152">
    <w:name w:val="F9DD39F50C0143F0887F1A0A9E6A2D7152"/>
    <w:rsid w:val="000C1271"/>
    <w:pPr>
      <w:spacing w:after="200" w:line="276" w:lineRule="auto"/>
    </w:pPr>
    <w:rPr>
      <w:rFonts w:ascii="Arial" w:eastAsiaTheme="minorHAnsi" w:hAnsi="Arial"/>
    </w:rPr>
  </w:style>
  <w:style w:type="paragraph" w:customStyle="1" w:styleId="D6C0B2785DE14301B7B321DAE5F8440823">
    <w:name w:val="D6C0B2785DE14301B7B321DAE5F8440823"/>
    <w:rsid w:val="000C1271"/>
    <w:pPr>
      <w:spacing w:after="200" w:line="276" w:lineRule="auto"/>
    </w:pPr>
    <w:rPr>
      <w:rFonts w:ascii="Arial" w:eastAsiaTheme="minorHAnsi" w:hAnsi="Arial"/>
    </w:rPr>
  </w:style>
  <w:style w:type="paragraph" w:customStyle="1" w:styleId="ADF65CDE7B084B91B5DD68D775C6A23752">
    <w:name w:val="ADF65CDE7B084B91B5DD68D775C6A23752"/>
    <w:rsid w:val="000C1271"/>
    <w:pPr>
      <w:spacing w:after="200" w:line="276" w:lineRule="auto"/>
    </w:pPr>
    <w:rPr>
      <w:rFonts w:ascii="Arial" w:eastAsiaTheme="minorHAnsi" w:hAnsi="Arial"/>
    </w:rPr>
  </w:style>
  <w:style w:type="paragraph" w:customStyle="1" w:styleId="35610FB38FBE4B87B9D700B764B5DDD152">
    <w:name w:val="35610FB38FBE4B87B9D700B764B5DDD152"/>
    <w:rsid w:val="000C1271"/>
    <w:pPr>
      <w:spacing w:after="200" w:line="276" w:lineRule="auto"/>
    </w:pPr>
    <w:rPr>
      <w:rFonts w:ascii="Arial" w:eastAsiaTheme="minorHAnsi" w:hAnsi="Arial"/>
    </w:rPr>
  </w:style>
  <w:style w:type="paragraph" w:customStyle="1" w:styleId="B2E906F55FB2494EB7ABE52AD93D4F65">
    <w:name w:val="B2E906F55FB2494EB7ABE52AD93D4F65"/>
    <w:rsid w:val="000C1271"/>
  </w:style>
  <w:style w:type="paragraph" w:customStyle="1" w:styleId="9D0AC36292AF40858230F73555C1D610">
    <w:name w:val="9D0AC36292AF40858230F73555C1D610"/>
    <w:rsid w:val="000C1271"/>
  </w:style>
  <w:style w:type="paragraph" w:customStyle="1" w:styleId="BF747868AC4F40D5AF4155184961C56553">
    <w:name w:val="BF747868AC4F40D5AF4155184961C56553"/>
    <w:rsid w:val="00D525F4"/>
    <w:pPr>
      <w:spacing w:after="200" w:line="276" w:lineRule="auto"/>
    </w:pPr>
    <w:rPr>
      <w:rFonts w:ascii="Arial" w:eastAsiaTheme="minorHAnsi" w:hAnsi="Arial"/>
    </w:rPr>
  </w:style>
  <w:style w:type="paragraph" w:customStyle="1" w:styleId="1BDB50AE78D6404489DF0BA17BCC914153">
    <w:name w:val="1BDB50AE78D6404489DF0BA17BCC914153"/>
    <w:rsid w:val="00D525F4"/>
    <w:pPr>
      <w:spacing w:after="200" w:line="276" w:lineRule="auto"/>
    </w:pPr>
    <w:rPr>
      <w:rFonts w:ascii="Arial" w:eastAsiaTheme="minorHAnsi" w:hAnsi="Arial"/>
    </w:rPr>
  </w:style>
  <w:style w:type="paragraph" w:customStyle="1" w:styleId="26979BC502614758858BE7A49A6347F054">
    <w:name w:val="26979BC502614758858BE7A49A6347F054"/>
    <w:rsid w:val="00D525F4"/>
    <w:pPr>
      <w:spacing w:after="200" w:line="276" w:lineRule="auto"/>
    </w:pPr>
    <w:rPr>
      <w:rFonts w:ascii="Arial" w:eastAsiaTheme="minorHAnsi" w:hAnsi="Arial"/>
    </w:rPr>
  </w:style>
  <w:style w:type="paragraph" w:customStyle="1" w:styleId="9987FA50F2474748981FF3A33097181D33">
    <w:name w:val="9987FA50F2474748981FF3A33097181D33"/>
    <w:rsid w:val="00D525F4"/>
    <w:pPr>
      <w:spacing w:after="200" w:line="276" w:lineRule="auto"/>
    </w:pPr>
    <w:rPr>
      <w:rFonts w:ascii="Arial" w:eastAsiaTheme="minorHAnsi" w:hAnsi="Arial"/>
    </w:rPr>
  </w:style>
  <w:style w:type="paragraph" w:customStyle="1" w:styleId="72076D57C7434C48BB5456CEF6F6B35C6">
    <w:name w:val="72076D57C7434C48BB5456CEF6F6B35C6"/>
    <w:rsid w:val="00D525F4"/>
    <w:pPr>
      <w:spacing w:after="200" w:line="276" w:lineRule="auto"/>
    </w:pPr>
    <w:rPr>
      <w:rFonts w:ascii="Arial" w:eastAsiaTheme="minorHAnsi" w:hAnsi="Arial"/>
    </w:rPr>
  </w:style>
  <w:style w:type="paragraph" w:customStyle="1" w:styleId="9A7985679C77428B85F7853F0751183A17">
    <w:name w:val="9A7985679C77428B85F7853F0751183A17"/>
    <w:rsid w:val="00D525F4"/>
    <w:pPr>
      <w:spacing w:after="200" w:line="276" w:lineRule="auto"/>
    </w:pPr>
    <w:rPr>
      <w:rFonts w:ascii="Arial" w:eastAsiaTheme="minorHAnsi" w:hAnsi="Arial"/>
    </w:rPr>
  </w:style>
  <w:style w:type="paragraph" w:customStyle="1" w:styleId="2AE11EEA2D58478DB92FB26F8512937617">
    <w:name w:val="2AE11EEA2D58478DB92FB26F8512937617"/>
    <w:rsid w:val="00D525F4"/>
    <w:pPr>
      <w:spacing w:after="200" w:line="276" w:lineRule="auto"/>
    </w:pPr>
    <w:rPr>
      <w:rFonts w:ascii="Arial" w:eastAsiaTheme="minorHAnsi" w:hAnsi="Arial"/>
    </w:rPr>
  </w:style>
  <w:style w:type="paragraph" w:customStyle="1" w:styleId="DBAB40A3579D43D1BB4176D1CA84A4DA17">
    <w:name w:val="DBAB40A3579D43D1BB4176D1CA84A4DA17"/>
    <w:rsid w:val="00D525F4"/>
    <w:pPr>
      <w:spacing w:after="200" w:line="276" w:lineRule="auto"/>
    </w:pPr>
    <w:rPr>
      <w:rFonts w:ascii="Arial" w:eastAsiaTheme="minorHAnsi" w:hAnsi="Arial"/>
    </w:rPr>
  </w:style>
  <w:style w:type="paragraph" w:customStyle="1" w:styleId="D51DD262B85640F092BAE09C2C72395C2">
    <w:name w:val="D51DD262B85640F092BAE09C2C72395C2"/>
    <w:rsid w:val="00D525F4"/>
    <w:pPr>
      <w:spacing w:after="200" w:line="276" w:lineRule="auto"/>
    </w:pPr>
    <w:rPr>
      <w:rFonts w:ascii="Arial" w:eastAsiaTheme="minorHAnsi" w:hAnsi="Arial"/>
    </w:rPr>
  </w:style>
  <w:style w:type="paragraph" w:customStyle="1" w:styleId="1C7BC3114CBE4DC68B8D59C2935D6F802">
    <w:name w:val="1C7BC3114CBE4DC68B8D59C2935D6F802"/>
    <w:rsid w:val="00D525F4"/>
    <w:pPr>
      <w:spacing w:after="200" w:line="276" w:lineRule="auto"/>
    </w:pPr>
    <w:rPr>
      <w:rFonts w:ascii="Arial" w:eastAsiaTheme="minorHAnsi" w:hAnsi="Arial"/>
    </w:rPr>
  </w:style>
  <w:style w:type="paragraph" w:customStyle="1" w:styleId="3667271E78724233A0D66C0B26305FD42">
    <w:name w:val="3667271E78724233A0D66C0B26305FD42"/>
    <w:rsid w:val="00D525F4"/>
    <w:pPr>
      <w:spacing w:after="200" w:line="276" w:lineRule="auto"/>
    </w:pPr>
    <w:rPr>
      <w:rFonts w:ascii="Arial" w:eastAsiaTheme="minorHAnsi" w:hAnsi="Arial"/>
    </w:rPr>
  </w:style>
  <w:style w:type="paragraph" w:customStyle="1" w:styleId="9147E87A3D784025982FE54F990E80BD2">
    <w:name w:val="9147E87A3D784025982FE54F990E80BD2"/>
    <w:rsid w:val="00D525F4"/>
    <w:pPr>
      <w:spacing w:after="200" w:line="276" w:lineRule="auto"/>
    </w:pPr>
    <w:rPr>
      <w:rFonts w:ascii="Arial" w:eastAsiaTheme="minorHAnsi" w:hAnsi="Arial"/>
    </w:rPr>
  </w:style>
  <w:style w:type="paragraph" w:customStyle="1" w:styleId="B2E906F55FB2494EB7ABE52AD93D4F651">
    <w:name w:val="B2E906F55FB2494EB7ABE52AD93D4F651"/>
    <w:rsid w:val="00D525F4"/>
    <w:pPr>
      <w:spacing w:after="200" w:line="276" w:lineRule="auto"/>
      <w:ind w:left="1224" w:hanging="504"/>
    </w:pPr>
    <w:rPr>
      <w:rFonts w:ascii="Arial" w:eastAsiaTheme="minorHAnsi" w:hAnsi="Arial"/>
      <w:color w:val="000000" w:themeColor="text1"/>
      <w:sz w:val="24"/>
    </w:rPr>
  </w:style>
  <w:style w:type="paragraph" w:customStyle="1" w:styleId="9D0AC36292AF40858230F73555C1D6101">
    <w:name w:val="9D0AC36292AF40858230F73555C1D6101"/>
    <w:rsid w:val="00D525F4"/>
    <w:pPr>
      <w:spacing w:after="200" w:line="276" w:lineRule="auto"/>
      <w:ind w:left="1224" w:hanging="504"/>
    </w:pPr>
    <w:rPr>
      <w:rFonts w:ascii="Arial" w:eastAsiaTheme="minorHAnsi" w:hAnsi="Arial"/>
      <w:color w:val="000000" w:themeColor="text1"/>
      <w:sz w:val="24"/>
    </w:rPr>
  </w:style>
  <w:style w:type="paragraph" w:customStyle="1" w:styleId="18B7D4CBFD314218B311960938E2DD6635">
    <w:name w:val="18B7D4CBFD314218B311960938E2DD6635"/>
    <w:rsid w:val="00D525F4"/>
    <w:pPr>
      <w:spacing w:after="200" w:line="276" w:lineRule="auto"/>
    </w:pPr>
    <w:rPr>
      <w:rFonts w:ascii="Arial" w:eastAsiaTheme="minorHAnsi" w:hAnsi="Arial"/>
    </w:rPr>
  </w:style>
  <w:style w:type="paragraph" w:customStyle="1" w:styleId="DC85C06B6F1C4681A5908DAC774ED4E835">
    <w:name w:val="DC85C06B6F1C4681A5908DAC774ED4E835"/>
    <w:rsid w:val="00D525F4"/>
    <w:pPr>
      <w:spacing w:after="200" w:line="276" w:lineRule="auto"/>
    </w:pPr>
    <w:rPr>
      <w:rFonts w:ascii="Arial" w:eastAsiaTheme="minorHAnsi" w:hAnsi="Arial"/>
    </w:rPr>
  </w:style>
  <w:style w:type="paragraph" w:customStyle="1" w:styleId="942C7CBE2B504B059502EADF7C26B03935">
    <w:name w:val="942C7CBE2B504B059502EADF7C26B03935"/>
    <w:rsid w:val="00D525F4"/>
    <w:pPr>
      <w:spacing w:after="200" w:line="276" w:lineRule="auto"/>
    </w:pPr>
    <w:rPr>
      <w:rFonts w:ascii="Arial" w:eastAsiaTheme="minorHAnsi" w:hAnsi="Arial"/>
    </w:rPr>
  </w:style>
  <w:style w:type="paragraph" w:customStyle="1" w:styleId="EA8FF40F10EC4076A7C1D4C70512C1DB35">
    <w:name w:val="EA8FF40F10EC4076A7C1D4C70512C1DB35"/>
    <w:rsid w:val="00D525F4"/>
    <w:pPr>
      <w:spacing w:after="200" w:line="276" w:lineRule="auto"/>
    </w:pPr>
    <w:rPr>
      <w:rFonts w:ascii="Arial" w:eastAsiaTheme="minorHAnsi" w:hAnsi="Arial"/>
    </w:rPr>
  </w:style>
  <w:style w:type="paragraph" w:customStyle="1" w:styleId="91480432AB7E4DE39F2FACF3A4931B6F33">
    <w:name w:val="91480432AB7E4DE39F2FACF3A4931B6F33"/>
    <w:rsid w:val="00D525F4"/>
    <w:pPr>
      <w:spacing w:after="200" w:line="276" w:lineRule="auto"/>
    </w:pPr>
    <w:rPr>
      <w:rFonts w:ascii="Arial" w:eastAsiaTheme="minorHAnsi" w:hAnsi="Arial"/>
    </w:rPr>
  </w:style>
  <w:style w:type="paragraph" w:customStyle="1" w:styleId="03C85B8BEBFD407E86C08BF9A905790E33">
    <w:name w:val="03C85B8BEBFD407E86C08BF9A905790E33"/>
    <w:rsid w:val="00D525F4"/>
    <w:pPr>
      <w:spacing w:after="200" w:line="276" w:lineRule="auto"/>
    </w:pPr>
    <w:rPr>
      <w:rFonts w:ascii="Arial" w:eastAsiaTheme="minorHAnsi" w:hAnsi="Arial"/>
    </w:rPr>
  </w:style>
  <w:style w:type="paragraph" w:customStyle="1" w:styleId="C315184767EA41508223245AEFB4EEF633">
    <w:name w:val="C315184767EA41508223245AEFB4EEF633"/>
    <w:rsid w:val="00D525F4"/>
    <w:pPr>
      <w:spacing w:after="200" w:line="276" w:lineRule="auto"/>
    </w:pPr>
    <w:rPr>
      <w:rFonts w:ascii="Arial" w:eastAsiaTheme="minorHAnsi" w:hAnsi="Arial"/>
    </w:rPr>
  </w:style>
  <w:style w:type="paragraph" w:customStyle="1" w:styleId="489388273745491C95D46BE5ECC4FEB225">
    <w:name w:val="489388273745491C95D46BE5ECC4FEB225"/>
    <w:rsid w:val="00D525F4"/>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5A5333B9F75421B8B72392BF705C2A725">
    <w:name w:val="C5A5333B9F75421B8B72392BF705C2A725"/>
    <w:rsid w:val="00D525F4"/>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EABE7B34B614B63A27B1C1CDD789BD511">
    <w:name w:val="CEABE7B34B614B63A27B1C1CDD789BD511"/>
    <w:rsid w:val="00D525F4"/>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BDB7DAF898A64073817DEB55EEFBC16C11">
    <w:name w:val="BDB7DAF898A64073817DEB55EEFBC16C11"/>
    <w:rsid w:val="00D525F4"/>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F7D58ED47D4340B08FA34468A4A4ED4B25">
    <w:name w:val="F7D58ED47D4340B08FA34468A4A4ED4B25"/>
    <w:rsid w:val="00D525F4"/>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88184F8CBD44E789B59FAB0C55F9A8C30">
    <w:name w:val="088184F8CBD44E789B59FAB0C55F9A8C30"/>
    <w:rsid w:val="00D525F4"/>
    <w:pPr>
      <w:spacing w:after="200" w:line="276" w:lineRule="auto"/>
      <w:ind w:left="1224" w:hanging="504"/>
    </w:pPr>
    <w:rPr>
      <w:rFonts w:ascii="Arial" w:eastAsiaTheme="minorHAnsi" w:hAnsi="Arial"/>
      <w:color w:val="000000" w:themeColor="text1"/>
      <w:sz w:val="24"/>
    </w:rPr>
  </w:style>
  <w:style w:type="paragraph" w:customStyle="1" w:styleId="FEFEAF6EA6A1450DA11FBE7BC2922F8924">
    <w:name w:val="FEFEAF6EA6A1450DA11FBE7BC2922F8924"/>
    <w:rsid w:val="00D525F4"/>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761ED802474453DB10D85822F18693A35">
    <w:name w:val="0761ED802474453DB10D85822F18693A35"/>
    <w:rsid w:val="00D525F4"/>
    <w:pPr>
      <w:spacing w:after="200" w:line="276" w:lineRule="auto"/>
    </w:pPr>
    <w:rPr>
      <w:rFonts w:ascii="Arial" w:eastAsiaTheme="minorHAnsi" w:hAnsi="Arial"/>
    </w:rPr>
  </w:style>
  <w:style w:type="paragraph" w:customStyle="1" w:styleId="0701BBAAF58A41358D79F5C628BB012654">
    <w:name w:val="0701BBAAF58A41358D79F5C628BB012654"/>
    <w:rsid w:val="00D525F4"/>
    <w:pPr>
      <w:spacing w:after="200" w:line="276" w:lineRule="auto"/>
    </w:pPr>
    <w:rPr>
      <w:rFonts w:ascii="Arial" w:eastAsiaTheme="minorHAnsi" w:hAnsi="Arial"/>
    </w:rPr>
  </w:style>
  <w:style w:type="paragraph" w:customStyle="1" w:styleId="3BA3185E0E074742B5194A1740ECDC7D54">
    <w:name w:val="3BA3185E0E074742B5194A1740ECDC7D54"/>
    <w:rsid w:val="00D525F4"/>
    <w:pPr>
      <w:spacing w:after="200" w:line="276" w:lineRule="auto"/>
    </w:pPr>
    <w:rPr>
      <w:rFonts w:ascii="Arial" w:eastAsiaTheme="minorHAnsi" w:hAnsi="Arial"/>
    </w:rPr>
  </w:style>
  <w:style w:type="paragraph" w:customStyle="1" w:styleId="A86385F289FB404D82488A56516C57DE54">
    <w:name w:val="A86385F289FB404D82488A56516C57DE54"/>
    <w:rsid w:val="00D525F4"/>
    <w:pPr>
      <w:spacing w:after="200" w:line="276" w:lineRule="auto"/>
    </w:pPr>
    <w:rPr>
      <w:rFonts w:ascii="Arial" w:eastAsiaTheme="minorHAnsi" w:hAnsi="Arial"/>
    </w:rPr>
  </w:style>
  <w:style w:type="paragraph" w:customStyle="1" w:styleId="551EE92CD686466D8B5EE907BFEC9B1A54">
    <w:name w:val="551EE92CD686466D8B5EE907BFEC9B1A54"/>
    <w:rsid w:val="00D525F4"/>
    <w:pPr>
      <w:spacing w:after="200" w:line="276" w:lineRule="auto"/>
    </w:pPr>
    <w:rPr>
      <w:rFonts w:ascii="Arial" w:eastAsiaTheme="minorHAnsi" w:hAnsi="Arial"/>
    </w:rPr>
  </w:style>
  <w:style w:type="paragraph" w:customStyle="1" w:styleId="24147482CD6848349D3C25EAF280CA4853">
    <w:name w:val="24147482CD6848349D3C25EAF280CA4853"/>
    <w:rsid w:val="00D525F4"/>
    <w:pPr>
      <w:spacing w:after="200" w:line="276" w:lineRule="auto"/>
    </w:pPr>
    <w:rPr>
      <w:rFonts w:ascii="Arial" w:eastAsiaTheme="minorHAnsi" w:hAnsi="Arial"/>
    </w:rPr>
  </w:style>
  <w:style w:type="paragraph" w:customStyle="1" w:styleId="E905873811FB4DA9936586F86579B6C153">
    <w:name w:val="E905873811FB4DA9936586F86579B6C153"/>
    <w:rsid w:val="00D525F4"/>
    <w:pPr>
      <w:spacing w:after="200" w:line="276" w:lineRule="auto"/>
    </w:pPr>
    <w:rPr>
      <w:rFonts w:ascii="Arial" w:eastAsiaTheme="minorHAnsi" w:hAnsi="Arial"/>
    </w:rPr>
  </w:style>
  <w:style w:type="paragraph" w:customStyle="1" w:styleId="F9DD39F50C0143F0887F1A0A9E6A2D7153">
    <w:name w:val="F9DD39F50C0143F0887F1A0A9E6A2D7153"/>
    <w:rsid w:val="00D525F4"/>
    <w:pPr>
      <w:spacing w:after="200" w:line="276" w:lineRule="auto"/>
    </w:pPr>
    <w:rPr>
      <w:rFonts w:ascii="Arial" w:eastAsiaTheme="minorHAnsi" w:hAnsi="Arial"/>
    </w:rPr>
  </w:style>
  <w:style w:type="paragraph" w:customStyle="1" w:styleId="D6C0B2785DE14301B7B321DAE5F8440824">
    <w:name w:val="D6C0B2785DE14301B7B321DAE5F8440824"/>
    <w:rsid w:val="00D525F4"/>
    <w:pPr>
      <w:spacing w:after="200" w:line="276" w:lineRule="auto"/>
    </w:pPr>
    <w:rPr>
      <w:rFonts w:ascii="Arial" w:eastAsiaTheme="minorHAnsi" w:hAnsi="Arial"/>
    </w:rPr>
  </w:style>
  <w:style w:type="paragraph" w:customStyle="1" w:styleId="ADF65CDE7B084B91B5DD68D775C6A23753">
    <w:name w:val="ADF65CDE7B084B91B5DD68D775C6A23753"/>
    <w:rsid w:val="00D525F4"/>
    <w:pPr>
      <w:spacing w:after="200" w:line="276" w:lineRule="auto"/>
    </w:pPr>
    <w:rPr>
      <w:rFonts w:ascii="Arial" w:eastAsiaTheme="minorHAnsi" w:hAnsi="Arial"/>
    </w:rPr>
  </w:style>
  <w:style w:type="paragraph" w:customStyle="1" w:styleId="35610FB38FBE4B87B9D700B764B5DDD153">
    <w:name w:val="35610FB38FBE4B87B9D700B764B5DDD153"/>
    <w:rsid w:val="00D525F4"/>
    <w:pPr>
      <w:spacing w:after="200" w:line="276" w:lineRule="auto"/>
    </w:pPr>
    <w:rPr>
      <w:rFonts w:ascii="Arial" w:eastAsiaTheme="minorHAnsi" w:hAnsi="Arial"/>
    </w:rPr>
  </w:style>
  <w:style w:type="paragraph" w:customStyle="1" w:styleId="BF747868AC4F40D5AF4155184961C56554">
    <w:name w:val="BF747868AC4F40D5AF4155184961C56554"/>
    <w:rsid w:val="00D525F4"/>
    <w:pPr>
      <w:spacing w:after="200" w:line="276" w:lineRule="auto"/>
    </w:pPr>
    <w:rPr>
      <w:rFonts w:ascii="Arial" w:eastAsiaTheme="minorHAnsi" w:hAnsi="Arial"/>
    </w:rPr>
  </w:style>
  <w:style w:type="paragraph" w:customStyle="1" w:styleId="1BDB50AE78D6404489DF0BA17BCC914154">
    <w:name w:val="1BDB50AE78D6404489DF0BA17BCC914154"/>
    <w:rsid w:val="00D525F4"/>
    <w:pPr>
      <w:spacing w:after="200" w:line="276" w:lineRule="auto"/>
    </w:pPr>
    <w:rPr>
      <w:rFonts w:ascii="Arial" w:eastAsiaTheme="minorHAnsi" w:hAnsi="Arial"/>
    </w:rPr>
  </w:style>
  <w:style w:type="paragraph" w:customStyle="1" w:styleId="26979BC502614758858BE7A49A6347F055">
    <w:name w:val="26979BC502614758858BE7A49A6347F055"/>
    <w:rsid w:val="00D525F4"/>
    <w:pPr>
      <w:spacing w:after="200" w:line="276" w:lineRule="auto"/>
    </w:pPr>
    <w:rPr>
      <w:rFonts w:ascii="Arial" w:eastAsiaTheme="minorHAnsi" w:hAnsi="Arial"/>
    </w:rPr>
  </w:style>
  <w:style w:type="paragraph" w:customStyle="1" w:styleId="9987FA50F2474748981FF3A33097181D34">
    <w:name w:val="9987FA50F2474748981FF3A33097181D34"/>
    <w:rsid w:val="00D525F4"/>
    <w:pPr>
      <w:spacing w:after="200" w:line="276" w:lineRule="auto"/>
    </w:pPr>
    <w:rPr>
      <w:rFonts w:ascii="Arial" w:eastAsiaTheme="minorHAnsi" w:hAnsi="Arial"/>
    </w:rPr>
  </w:style>
  <w:style w:type="paragraph" w:customStyle="1" w:styleId="72076D57C7434C48BB5456CEF6F6B35C7">
    <w:name w:val="72076D57C7434C48BB5456CEF6F6B35C7"/>
    <w:rsid w:val="00D525F4"/>
    <w:pPr>
      <w:spacing w:after="200" w:line="276" w:lineRule="auto"/>
    </w:pPr>
    <w:rPr>
      <w:rFonts w:ascii="Arial" w:eastAsiaTheme="minorHAnsi" w:hAnsi="Arial"/>
    </w:rPr>
  </w:style>
  <w:style w:type="paragraph" w:customStyle="1" w:styleId="9A7985679C77428B85F7853F0751183A18">
    <w:name w:val="9A7985679C77428B85F7853F0751183A18"/>
    <w:rsid w:val="00D525F4"/>
    <w:pPr>
      <w:spacing w:after="200" w:line="276" w:lineRule="auto"/>
    </w:pPr>
    <w:rPr>
      <w:rFonts w:ascii="Arial" w:eastAsiaTheme="minorHAnsi" w:hAnsi="Arial"/>
    </w:rPr>
  </w:style>
  <w:style w:type="paragraph" w:customStyle="1" w:styleId="2AE11EEA2D58478DB92FB26F8512937618">
    <w:name w:val="2AE11EEA2D58478DB92FB26F8512937618"/>
    <w:rsid w:val="00D525F4"/>
    <w:pPr>
      <w:spacing w:after="200" w:line="276" w:lineRule="auto"/>
    </w:pPr>
    <w:rPr>
      <w:rFonts w:ascii="Arial" w:eastAsiaTheme="minorHAnsi" w:hAnsi="Arial"/>
    </w:rPr>
  </w:style>
  <w:style w:type="paragraph" w:customStyle="1" w:styleId="DBAB40A3579D43D1BB4176D1CA84A4DA18">
    <w:name w:val="DBAB40A3579D43D1BB4176D1CA84A4DA18"/>
    <w:rsid w:val="00D525F4"/>
    <w:pPr>
      <w:spacing w:after="200" w:line="276" w:lineRule="auto"/>
    </w:pPr>
    <w:rPr>
      <w:rFonts w:ascii="Arial" w:eastAsiaTheme="minorHAnsi" w:hAnsi="Arial"/>
    </w:rPr>
  </w:style>
  <w:style w:type="paragraph" w:customStyle="1" w:styleId="D51DD262B85640F092BAE09C2C72395C3">
    <w:name w:val="D51DD262B85640F092BAE09C2C72395C3"/>
    <w:rsid w:val="00D525F4"/>
    <w:pPr>
      <w:spacing w:after="200" w:line="276" w:lineRule="auto"/>
    </w:pPr>
    <w:rPr>
      <w:rFonts w:ascii="Arial" w:eastAsiaTheme="minorHAnsi" w:hAnsi="Arial"/>
    </w:rPr>
  </w:style>
  <w:style w:type="paragraph" w:customStyle="1" w:styleId="1C7BC3114CBE4DC68B8D59C2935D6F803">
    <w:name w:val="1C7BC3114CBE4DC68B8D59C2935D6F803"/>
    <w:rsid w:val="00D525F4"/>
    <w:pPr>
      <w:spacing w:after="200" w:line="276" w:lineRule="auto"/>
    </w:pPr>
    <w:rPr>
      <w:rFonts w:ascii="Arial" w:eastAsiaTheme="minorHAnsi" w:hAnsi="Arial"/>
    </w:rPr>
  </w:style>
  <w:style w:type="paragraph" w:customStyle="1" w:styleId="3667271E78724233A0D66C0B26305FD43">
    <w:name w:val="3667271E78724233A0D66C0B26305FD43"/>
    <w:rsid w:val="00D525F4"/>
    <w:pPr>
      <w:spacing w:after="200" w:line="276" w:lineRule="auto"/>
    </w:pPr>
    <w:rPr>
      <w:rFonts w:ascii="Arial" w:eastAsiaTheme="minorHAnsi" w:hAnsi="Arial"/>
    </w:rPr>
  </w:style>
  <w:style w:type="paragraph" w:customStyle="1" w:styleId="9147E87A3D784025982FE54F990E80BD3">
    <w:name w:val="9147E87A3D784025982FE54F990E80BD3"/>
    <w:rsid w:val="00D525F4"/>
    <w:pPr>
      <w:spacing w:after="200" w:line="276" w:lineRule="auto"/>
    </w:pPr>
    <w:rPr>
      <w:rFonts w:ascii="Arial" w:eastAsiaTheme="minorHAnsi" w:hAnsi="Arial"/>
    </w:rPr>
  </w:style>
  <w:style w:type="paragraph" w:customStyle="1" w:styleId="B2E906F55FB2494EB7ABE52AD93D4F652">
    <w:name w:val="B2E906F55FB2494EB7ABE52AD93D4F652"/>
    <w:rsid w:val="00D525F4"/>
    <w:pPr>
      <w:spacing w:after="200" w:line="276" w:lineRule="auto"/>
      <w:ind w:left="1224" w:hanging="504"/>
    </w:pPr>
    <w:rPr>
      <w:rFonts w:ascii="Arial" w:eastAsiaTheme="minorHAnsi" w:hAnsi="Arial"/>
      <w:color w:val="000000" w:themeColor="text1"/>
      <w:sz w:val="24"/>
    </w:rPr>
  </w:style>
  <w:style w:type="paragraph" w:customStyle="1" w:styleId="9D0AC36292AF40858230F73555C1D6102">
    <w:name w:val="9D0AC36292AF40858230F73555C1D6102"/>
    <w:rsid w:val="00D525F4"/>
    <w:pPr>
      <w:spacing w:after="200" w:line="276" w:lineRule="auto"/>
      <w:ind w:left="1224" w:hanging="504"/>
    </w:pPr>
    <w:rPr>
      <w:rFonts w:ascii="Arial" w:eastAsiaTheme="minorHAnsi" w:hAnsi="Arial"/>
      <w:color w:val="000000" w:themeColor="text1"/>
      <w:sz w:val="24"/>
    </w:rPr>
  </w:style>
  <w:style w:type="paragraph" w:customStyle="1" w:styleId="18B7D4CBFD314218B311960938E2DD6636">
    <w:name w:val="18B7D4CBFD314218B311960938E2DD6636"/>
    <w:rsid w:val="00D525F4"/>
    <w:pPr>
      <w:spacing w:after="200" w:line="276" w:lineRule="auto"/>
    </w:pPr>
    <w:rPr>
      <w:rFonts w:ascii="Arial" w:eastAsiaTheme="minorHAnsi" w:hAnsi="Arial"/>
    </w:rPr>
  </w:style>
  <w:style w:type="paragraph" w:customStyle="1" w:styleId="DC85C06B6F1C4681A5908DAC774ED4E836">
    <w:name w:val="DC85C06B6F1C4681A5908DAC774ED4E836"/>
    <w:rsid w:val="00D525F4"/>
    <w:pPr>
      <w:spacing w:after="200" w:line="276" w:lineRule="auto"/>
    </w:pPr>
    <w:rPr>
      <w:rFonts w:ascii="Arial" w:eastAsiaTheme="minorHAnsi" w:hAnsi="Arial"/>
    </w:rPr>
  </w:style>
  <w:style w:type="paragraph" w:customStyle="1" w:styleId="942C7CBE2B504B059502EADF7C26B03936">
    <w:name w:val="942C7CBE2B504B059502EADF7C26B03936"/>
    <w:rsid w:val="00D525F4"/>
    <w:pPr>
      <w:spacing w:after="200" w:line="276" w:lineRule="auto"/>
    </w:pPr>
    <w:rPr>
      <w:rFonts w:ascii="Arial" w:eastAsiaTheme="minorHAnsi" w:hAnsi="Arial"/>
    </w:rPr>
  </w:style>
  <w:style w:type="paragraph" w:customStyle="1" w:styleId="EA8FF40F10EC4076A7C1D4C70512C1DB36">
    <w:name w:val="EA8FF40F10EC4076A7C1D4C70512C1DB36"/>
    <w:rsid w:val="00D525F4"/>
    <w:pPr>
      <w:spacing w:after="200" w:line="276" w:lineRule="auto"/>
    </w:pPr>
    <w:rPr>
      <w:rFonts w:ascii="Arial" w:eastAsiaTheme="minorHAnsi" w:hAnsi="Arial"/>
    </w:rPr>
  </w:style>
  <w:style w:type="paragraph" w:customStyle="1" w:styleId="91480432AB7E4DE39F2FACF3A4931B6F34">
    <w:name w:val="91480432AB7E4DE39F2FACF3A4931B6F34"/>
    <w:rsid w:val="00D525F4"/>
    <w:pPr>
      <w:spacing w:after="200" w:line="276" w:lineRule="auto"/>
    </w:pPr>
    <w:rPr>
      <w:rFonts w:ascii="Arial" w:eastAsiaTheme="minorHAnsi" w:hAnsi="Arial"/>
    </w:rPr>
  </w:style>
  <w:style w:type="paragraph" w:customStyle="1" w:styleId="03C85B8BEBFD407E86C08BF9A905790E34">
    <w:name w:val="03C85B8BEBFD407E86C08BF9A905790E34"/>
    <w:rsid w:val="00D525F4"/>
    <w:pPr>
      <w:spacing w:after="200" w:line="276" w:lineRule="auto"/>
    </w:pPr>
    <w:rPr>
      <w:rFonts w:ascii="Arial" w:eastAsiaTheme="minorHAnsi" w:hAnsi="Arial"/>
    </w:rPr>
  </w:style>
  <w:style w:type="paragraph" w:customStyle="1" w:styleId="C315184767EA41508223245AEFB4EEF634">
    <w:name w:val="C315184767EA41508223245AEFB4EEF634"/>
    <w:rsid w:val="00D525F4"/>
    <w:pPr>
      <w:spacing w:after="200" w:line="276" w:lineRule="auto"/>
    </w:pPr>
    <w:rPr>
      <w:rFonts w:ascii="Arial" w:eastAsiaTheme="minorHAnsi" w:hAnsi="Arial"/>
    </w:rPr>
  </w:style>
  <w:style w:type="paragraph" w:customStyle="1" w:styleId="489388273745491C95D46BE5ECC4FEB226">
    <w:name w:val="489388273745491C95D46BE5ECC4FEB226"/>
    <w:rsid w:val="00D525F4"/>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5A5333B9F75421B8B72392BF705C2A726">
    <w:name w:val="C5A5333B9F75421B8B72392BF705C2A726"/>
    <w:rsid w:val="00D525F4"/>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EABE7B34B614B63A27B1C1CDD789BD512">
    <w:name w:val="CEABE7B34B614B63A27B1C1CDD789BD512"/>
    <w:rsid w:val="00D525F4"/>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BDB7DAF898A64073817DEB55EEFBC16C12">
    <w:name w:val="BDB7DAF898A64073817DEB55EEFBC16C12"/>
    <w:rsid w:val="00D525F4"/>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F7D58ED47D4340B08FA34468A4A4ED4B26">
    <w:name w:val="F7D58ED47D4340B08FA34468A4A4ED4B26"/>
    <w:rsid w:val="00D525F4"/>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88184F8CBD44E789B59FAB0C55F9A8C31">
    <w:name w:val="088184F8CBD44E789B59FAB0C55F9A8C31"/>
    <w:rsid w:val="00D525F4"/>
    <w:pPr>
      <w:spacing w:after="200" w:line="276" w:lineRule="auto"/>
      <w:ind w:left="1224" w:hanging="504"/>
    </w:pPr>
    <w:rPr>
      <w:rFonts w:ascii="Arial" w:eastAsiaTheme="minorHAnsi" w:hAnsi="Arial"/>
      <w:color w:val="000000" w:themeColor="text1"/>
      <w:sz w:val="24"/>
    </w:rPr>
  </w:style>
  <w:style w:type="paragraph" w:customStyle="1" w:styleId="FEFEAF6EA6A1450DA11FBE7BC2922F8925">
    <w:name w:val="FEFEAF6EA6A1450DA11FBE7BC2922F8925"/>
    <w:rsid w:val="00D525F4"/>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761ED802474453DB10D85822F18693A36">
    <w:name w:val="0761ED802474453DB10D85822F18693A36"/>
    <w:rsid w:val="00D525F4"/>
    <w:pPr>
      <w:spacing w:after="200" w:line="276" w:lineRule="auto"/>
    </w:pPr>
    <w:rPr>
      <w:rFonts w:ascii="Arial" w:eastAsiaTheme="minorHAnsi" w:hAnsi="Arial"/>
    </w:rPr>
  </w:style>
  <w:style w:type="paragraph" w:customStyle="1" w:styleId="0701BBAAF58A41358D79F5C628BB012655">
    <w:name w:val="0701BBAAF58A41358D79F5C628BB012655"/>
    <w:rsid w:val="00D525F4"/>
    <w:pPr>
      <w:spacing w:after="200" w:line="276" w:lineRule="auto"/>
    </w:pPr>
    <w:rPr>
      <w:rFonts w:ascii="Arial" w:eastAsiaTheme="minorHAnsi" w:hAnsi="Arial"/>
    </w:rPr>
  </w:style>
  <w:style w:type="paragraph" w:customStyle="1" w:styleId="3BA3185E0E074742B5194A1740ECDC7D55">
    <w:name w:val="3BA3185E0E074742B5194A1740ECDC7D55"/>
    <w:rsid w:val="00D525F4"/>
    <w:pPr>
      <w:spacing w:after="200" w:line="276" w:lineRule="auto"/>
    </w:pPr>
    <w:rPr>
      <w:rFonts w:ascii="Arial" w:eastAsiaTheme="minorHAnsi" w:hAnsi="Arial"/>
    </w:rPr>
  </w:style>
  <w:style w:type="paragraph" w:customStyle="1" w:styleId="A86385F289FB404D82488A56516C57DE55">
    <w:name w:val="A86385F289FB404D82488A56516C57DE55"/>
    <w:rsid w:val="00D525F4"/>
    <w:pPr>
      <w:spacing w:after="200" w:line="276" w:lineRule="auto"/>
    </w:pPr>
    <w:rPr>
      <w:rFonts w:ascii="Arial" w:eastAsiaTheme="minorHAnsi" w:hAnsi="Arial"/>
    </w:rPr>
  </w:style>
  <w:style w:type="paragraph" w:customStyle="1" w:styleId="551EE92CD686466D8B5EE907BFEC9B1A55">
    <w:name w:val="551EE92CD686466D8B5EE907BFEC9B1A55"/>
    <w:rsid w:val="00D525F4"/>
    <w:pPr>
      <w:spacing w:after="200" w:line="276" w:lineRule="auto"/>
    </w:pPr>
    <w:rPr>
      <w:rFonts w:ascii="Arial" w:eastAsiaTheme="minorHAnsi" w:hAnsi="Arial"/>
    </w:rPr>
  </w:style>
  <w:style w:type="paragraph" w:customStyle="1" w:styleId="24147482CD6848349D3C25EAF280CA4854">
    <w:name w:val="24147482CD6848349D3C25EAF280CA4854"/>
    <w:rsid w:val="00D525F4"/>
    <w:pPr>
      <w:spacing w:after="200" w:line="276" w:lineRule="auto"/>
    </w:pPr>
    <w:rPr>
      <w:rFonts w:ascii="Arial" w:eastAsiaTheme="minorHAnsi" w:hAnsi="Arial"/>
    </w:rPr>
  </w:style>
  <w:style w:type="paragraph" w:customStyle="1" w:styleId="E905873811FB4DA9936586F86579B6C154">
    <w:name w:val="E905873811FB4DA9936586F86579B6C154"/>
    <w:rsid w:val="00D525F4"/>
    <w:pPr>
      <w:spacing w:after="200" w:line="276" w:lineRule="auto"/>
    </w:pPr>
    <w:rPr>
      <w:rFonts w:ascii="Arial" w:eastAsiaTheme="minorHAnsi" w:hAnsi="Arial"/>
    </w:rPr>
  </w:style>
  <w:style w:type="paragraph" w:customStyle="1" w:styleId="F9DD39F50C0143F0887F1A0A9E6A2D7154">
    <w:name w:val="F9DD39F50C0143F0887F1A0A9E6A2D7154"/>
    <w:rsid w:val="00D525F4"/>
    <w:pPr>
      <w:spacing w:after="200" w:line="276" w:lineRule="auto"/>
    </w:pPr>
    <w:rPr>
      <w:rFonts w:ascii="Arial" w:eastAsiaTheme="minorHAnsi" w:hAnsi="Arial"/>
    </w:rPr>
  </w:style>
  <w:style w:type="paragraph" w:customStyle="1" w:styleId="D6C0B2785DE14301B7B321DAE5F8440825">
    <w:name w:val="D6C0B2785DE14301B7B321DAE5F8440825"/>
    <w:rsid w:val="00D525F4"/>
    <w:pPr>
      <w:spacing w:after="200" w:line="276" w:lineRule="auto"/>
    </w:pPr>
    <w:rPr>
      <w:rFonts w:ascii="Arial" w:eastAsiaTheme="minorHAnsi" w:hAnsi="Arial"/>
    </w:rPr>
  </w:style>
  <w:style w:type="paragraph" w:customStyle="1" w:styleId="ADF65CDE7B084B91B5DD68D775C6A23754">
    <w:name w:val="ADF65CDE7B084B91B5DD68D775C6A23754"/>
    <w:rsid w:val="00D525F4"/>
    <w:pPr>
      <w:spacing w:after="200" w:line="276" w:lineRule="auto"/>
    </w:pPr>
    <w:rPr>
      <w:rFonts w:ascii="Arial" w:eastAsiaTheme="minorHAnsi" w:hAnsi="Arial"/>
    </w:rPr>
  </w:style>
  <w:style w:type="paragraph" w:customStyle="1" w:styleId="35610FB38FBE4B87B9D700B764B5DDD154">
    <w:name w:val="35610FB38FBE4B87B9D700B764B5DDD154"/>
    <w:rsid w:val="00D525F4"/>
    <w:pPr>
      <w:spacing w:after="200" w:line="276" w:lineRule="auto"/>
    </w:pPr>
    <w:rPr>
      <w:rFonts w:ascii="Arial" w:eastAsiaTheme="minorHAnsi" w:hAnsi="Arial"/>
    </w:rPr>
  </w:style>
  <w:style w:type="paragraph" w:customStyle="1" w:styleId="BF747868AC4F40D5AF4155184961C56555">
    <w:name w:val="BF747868AC4F40D5AF4155184961C56555"/>
    <w:rsid w:val="00D525F4"/>
    <w:pPr>
      <w:spacing w:after="200" w:line="276" w:lineRule="auto"/>
    </w:pPr>
    <w:rPr>
      <w:rFonts w:ascii="Arial" w:eastAsiaTheme="minorHAnsi" w:hAnsi="Arial"/>
    </w:rPr>
  </w:style>
  <w:style w:type="paragraph" w:customStyle="1" w:styleId="1BDB50AE78D6404489DF0BA17BCC914155">
    <w:name w:val="1BDB50AE78D6404489DF0BA17BCC914155"/>
    <w:rsid w:val="00D525F4"/>
    <w:pPr>
      <w:spacing w:after="200" w:line="276" w:lineRule="auto"/>
    </w:pPr>
    <w:rPr>
      <w:rFonts w:ascii="Arial" w:eastAsiaTheme="minorHAnsi" w:hAnsi="Arial"/>
    </w:rPr>
  </w:style>
  <w:style w:type="paragraph" w:customStyle="1" w:styleId="26979BC502614758858BE7A49A6347F056">
    <w:name w:val="26979BC502614758858BE7A49A6347F056"/>
    <w:rsid w:val="00D525F4"/>
    <w:pPr>
      <w:spacing w:after="200" w:line="276" w:lineRule="auto"/>
    </w:pPr>
    <w:rPr>
      <w:rFonts w:ascii="Arial" w:eastAsiaTheme="minorHAnsi" w:hAnsi="Arial"/>
    </w:rPr>
  </w:style>
  <w:style w:type="paragraph" w:customStyle="1" w:styleId="9987FA50F2474748981FF3A33097181D35">
    <w:name w:val="9987FA50F2474748981FF3A33097181D35"/>
    <w:rsid w:val="00D525F4"/>
    <w:pPr>
      <w:spacing w:after="200" w:line="276" w:lineRule="auto"/>
    </w:pPr>
    <w:rPr>
      <w:rFonts w:ascii="Arial" w:eastAsiaTheme="minorHAnsi" w:hAnsi="Arial"/>
    </w:rPr>
  </w:style>
  <w:style w:type="paragraph" w:customStyle="1" w:styleId="72076D57C7434C48BB5456CEF6F6B35C8">
    <w:name w:val="72076D57C7434C48BB5456CEF6F6B35C8"/>
    <w:rsid w:val="00D525F4"/>
    <w:pPr>
      <w:spacing w:after="200" w:line="276" w:lineRule="auto"/>
    </w:pPr>
    <w:rPr>
      <w:rFonts w:ascii="Arial" w:eastAsiaTheme="minorHAnsi" w:hAnsi="Arial"/>
    </w:rPr>
  </w:style>
  <w:style w:type="paragraph" w:customStyle="1" w:styleId="9A7985679C77428B85F7853F0751183A19">
    <w:name w:val="9A7985679C77428B85F7853F0751183A19"/>
    <w:rsid w:val="00D525F4"/>
    <w:pPr>
      <w:spacing w:after="200" w:line="276" w:lineRule="auto"/>
    </w:pPr>
    <w:rPr>
      <w:rFonts w:ascii="Arial" w:eastAsiaTheme="minorHAnsi" w:hAnsi="Arial"/>
    </w:rPr>
  </w:style>
  <w:style w:type="paragraph" w:customStyle="1" w:styleId="2AE11EEA2D58478DB92FB26F8512937619">
    <w:name w:val="2AE11EEA2D58478DB92FB26F8512937619"/>
    <w:rsid w:val="00D525F4"/>
    <w:pPr>
      <w:spacing w:after="200" w:line="276" w:lineRule="auto"/>
    </w:pPr>
    <w:rPr>
      <w:rFonts w:ascii="Arial" w:eastAsiaTheme="minorHAnsi" w:hAnsi="Arial"/>
    </w:rPr>
  </w:style>
  <w:style w:type="paragraph" w:customStyle="1" w:styleId="DBAB40A3579D43D1BB4176D1CA84A4DA19">
    <w:name w:val="DBAB40A3579D43D1BB4176D1CA84A4DA19"/>
    <w:rsid w:val="00D525F4"/>
    <w:pPr>
      <w:spacing w:after="200" w:line="276" w:lineRule="auto"/>
    </w:pPr>
    <w:rPr>
      <w:rFonts w:ascii="Arial" w:eastAsiaTheme="minorHAnsi" w:hAnsi="Arial"/>
    </w:rPr>
  </w:style>
  <w:style w:type="paragraph" w:customStyle="1" w:styleId="D51DD262B85640F092BAE09C2C72395C4">
    <w:name w:val="D51DD262B85640F092BAE09C2C72395C4"/>
    <w:rsid w:val="00D525F4"/>
    <w:pPr>
      <w:spacing w:after="200" w:line="276" w:lineRule="auto"/>
    </w:pPr>
    <w:rPr>
      <w:rFonts w:ascii="Arial" w:eastAsiaTheme="minorHAnsi" w:hAnsi="Arial"/>
    </w:rPr>
  </w:style>
  <w:style w:type="paragraph" w:customStyle="1" w:styleId="1C7BC3114CBE4DC68B8D59C2935D6F804">
    <w:name w:val="1C7BC3114CBE4DC68B8D59C2935D6F804"/>
    <w:rsid w:val="00D525F4"/>
    <w:pPr>
      <w:spacing w:after="200" w:line="276" w:lineRule="auto"/>
    </w:pPr>
    <w:rPr>
      <w:rFonts w:ascii="Arial" w:eastAsiaTheme="minorHAnsi" w:hAnsi="Arial"/>
    </w:rPr>
  </w:style>
  <w:style w:type="paragraph" w:customStyle="1" w:styleId="3667271E78724233A0D66C0B26305FD44">
    <w:name w:val="3667271E78724233A0D66C0B26305FD44"/>
    <w:rsid w:val="00D525F4"/>
    <w:pPr>
      <w:spacing w:after="200" w:line="276" w:lineRule="auto"/>
    </w:pPr>
    <w:rPr>
      <w:rFonts w:ascii="Arial" w:eastAsiaTheme="minorHAnsi" w:hAnsi="Arial"/>
    </w:rPr>
  </w:style>
  <w:style w:type="paragraph" w:customStyle="1" w:styleId="9147E87A3D784025982FE54F990E80BD4">
    <w:name w:val="9147E87A3D784025982FE54F990E80BD4"/>
    <w:rsid w:val="00D525F4"/>
    <w:pPr>
      <w:spacing w:after="200" w:line="276" w:lineRule="auto"/>
    </w:pPr>
    <w:rPr>
      <w:rFonts w:ascii="Arial" w:eastAsiaTheme="minorHAnsi" w:hAnsi="Arial"/>
    </w:rPr>
  </w:style>
  <w:style w:type="paragraph" w:customStyle="1" w:styleId="B2E906F55FB2494EB7ABE52AD93D4F653">
    <w:name w:val="B2E906F55FB2494EB7ABE52AD93D4F653"/>
    <w:rsid w:val="00D525F4"/>
    <w:pPr>
      <w:spacing w:after="200" w:line="276" w:lineRule="auto"/>
      <w:ind w:left="1224" w:hanging="504"/>
    </w:pPr>
    <w:rPr>
      <w:rFonts w:ascii="Arial" w:eastAsiaTheme="minorHAnsi" w:hAnsi="Arial"/>
      <w:color w:val="000000" w:themeColor="text1"/>
      <w:sz w:val="24"/>
    </w:rPr>
  </w:style>
  <w:style w:type="paragraph" w:customStyle="1" w:styleId="9D0AC36292AF40858230F73555C1D6103">
    <w:name w:val="9D0AC36292AF40858230F73555C1D6103"/>
    <w:rsid w:val="00D525F4"/>
    <w:pPr>
      <w:spacing w:after="200" w:line="276" w:lineRule="auto"/>
      <w:ind w:left="1224" w:hanging="504"/>
    </w:pPr>
    <w:rPr>
      <w:rFonts w:ascii="Arial" w:eastAsiaTheme="minorHAnsi" w:hAnsi="Arial"/>
      <w:color w:val="000000" w:themeColor="text1"/>
      <w:sz w:val="24"/>
    </w:rPr>
  </w:style>
  <w:style w:type="paragraph" w:customStyle="1" w:styleId="18B7D4CBFD314218B311960938E2DD6637">
    <w:name w:val="18B7D4CBFD314218B311960938E2DD6637"/>
    <w:rsid w:val="00D525F4"/>
    <w:pPr>
      <w:spacing w:after="200" w:line="276" w:lineRule="auto"/>
    </w:pPr>
    <w:rPr>
      <w:rFonts w:ascii="Arial" w:eastAsiaTheme="minorHAnsi" w:hAnsi="Arial"/>
    </w:rPr>
  </w:style>
  <w:style w:type="paragraph" w:customStyle="1" w:styleId="DC85C06B6F1C4681A5908DAC774ED4E837">
    <w:name w:val="DC85C06B6F1C4681A5908DAC774ED4E837"/>
    <w:rsid w:val="00D525F4"/>
    <w:pPr>
      <w:spacing w:after="200" w:line="276" w:lineRule="auto"/>
    </w:pPr>
    <w:rPr>
      <w:rFonts w:ascii="Arial" w:eastAsiaTheme="minorHAnsi" w:hAnsi="Arial"/>
    </w:rPr>
  </w:style>
  <w:style w:type="paragraph" w:customStyle="1" w:styleId="942C7CBE2B504B059502EADF7C26B03937">
    <w:name w:val="942C7CBE2B504B059502EADF7C26B03937"/>
    <w:rsid w:val="00D525F4"/>
    <w:pPr>
      <w:spacing w:after="200" w:line="276" w:lineRule="auto"/>
    </w:pPr>
    <w:rPr>
      <w:rFonts w:ascii="Arial" w:eastAsiaTheme="minorHAnsi" w:hAnsi="Arial"/>
    </w:rPr>
  </w:style>
  <w:style w:type="paragraph" w:customStyle="1" w:styleId="EA8FF40F10EC4076A7C1D4C70512C1DB37">
    <w:name w:val="EA8FF40F10EC4076A7C1D4C70512C1DB37"/>
    <w:rsid w:val="00D525F4"/>
    <w:pPr>
      <w:spacing w:after="200" w:line="276" w:lineRule="auto"/>
    </w:pPr>
    <w:rPr>
      <w:rFonts w:ascii="Arial" w:eastAsiaTheme="minorHAnsi" w:hAnsi="Arial"/>
    </w:rPr>
  </w:style>
  <w:style w:type="paragraph" w:customStyle="1" w:styleId="91480432AB7E4DE39F2FACF3A4931B6F35">
    <w:name w:val="91480432AB7E4DE39F2FACF3A4931B6F35"/>
    <w:rsid w:val="00D525F4"/>
    <w:pPr>
      <w:spacing w:after="200" w:line="276" w:lineRule="auto"/>
    </w:pPr>
    <w:rPr>
      <w:rFonts w:ascii="Arial" w:eastAsiaTheme="minorHAnsi" w:hAnsi="Arial"/>
    </w:rPr>
  </w:style>
  <w:style w:type="paragraph" w:customStyle="1" w:styleId="03C85B8BEBFD407E86C08BF9A905790E35">
    <w:name w:val="03C85B8BEBFD407E86C08BF9A905790E35"/>
    <w:rsid w:val="00D525F4"/>
    <w:pPr>
      <w:spacing w:after="200" w:line="276" w:lineRule="auto"/>
    </w:pPr>
    <w:rPr>
      <w:rFonts w:ascii="Arial" w:eastAsiaTheme="minorHAnsi" w:hAnsi="Arial"/>
    </w:rPr>
  </w:style>
  <w:style w:type="paragraph" w:customStyle="1" w:styleId="C315184767EA41508223245AEFB4EEF635">
    <w:name w:val="C315184767EA41508223245AEFB4EEF635"/>
    <w:rsid w:val="00D525F4"/>
    <w:pPr>
      <w:spacing w:after="200" w:line="276" w:lineRule="auto"/>
    </w:pPr>
    <w:rPr>
      <w:rFonts w:ascii="Arial" w:eastAsiaTheme="minorHAnsi" w:hAnsi="Arial"/>
    </w:rPr>
  </w:style>
  <w:style w:type="paragraph" w:customStyle="1" w:styleId="489388273745491C95D46BE5ECC4FEB227">
    <w:name w:val="489388273745491C95D46BE5ECC4FEB227"/>
    <w:rsid w:val="00D525F4"/>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5A5333B9F75421B8B72392BF705C2A727">
    <w:name w:val="C5A5333B9F75421B8B72392BF705C2A727"/>
    <w:rsid w:val="00D525F4"/>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EABE7B34B614B63A27B1C1CDD789BD513">
    <w:name w:val="CEABE7B34B614B63A27B1C1CDD789BD513"/>
    <w:rsid w:val="00D525F4"/>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BDB7DAF898A64073817DEB55EEFBC16C13">
    <w:name w:val="BDB7DAF898A64073817DEB55EEFBC16C13"/>
    <w:rsid w:val="00D525F4"/>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F7D58ED47D4340B08FA34468A4A4ED4B27">
    <w:name w:val="F7D58ED47D4340B08FA34468A4A4ED4B27"/>
    <w:rsid w:val="00D525F4"/>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88184F8CBD44E789B59FAB0C55F9A8C32">
    <w:name w:val="088184F8CBD44E789B59FAB0C55F9A8C32"/>
    <w:rsid w:val="00D525F4"/>
    <w:pPr>
      <w:spacing w:after="200" w:line="276" w:lineRule="auto"/>
      <w:ind w:left="1224" w:hanging="504"/>
    </w:pPr>
    <w:rPr>
      <w:rFonts w:ascii="Arial" w:eastAsiaTheme="minorHAnsi" w:hAnsi="Arial"/>
      <w:color w:val="000000" w:themeColor="text1"/>
      <w:sz w:val="24"/>
    </w:rPr>
  </w:style>
  <w:style w:type="paragraph" w:customStyle="1" w:styleId="FEFEAF6EA6A1450DA11FBE7BC2922F8926">
    <w:name w:val="FEFEAF6EA6A1450DA11FBE7BC2922F8926"/>
    <w:rsid w:val="00D525F4"/>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761ED802474453DB10D85822F18693A37">
    <w:name w:val="0761ED802474453DB10D85822F18693A37"/>
    <w:rsid w:val="00D525F4"/>
    <w:pPr>
      <w:spacing w:after="200" w:line="276" w:lineRule="auto"/>
    </w:pPr>
    <w:rPr>
      <w:rFonts w:ascii="Arial" w:eastAsiaTheme="minorHAnsi" w:hAnsi="Arial"/>
    </w:rPr>
  </w:style>
  <w:style w:type="paragraph" w:customStyle="1" w:styleId="0701BBAAF58A41358D79F5C628BB012656">
    <w:name w:val="0701BBAAF58A41358D79F5C628BB012656"/>
    <w:rsid w:val="00D525F4"/>
    <w:pPr>
      <w:spacing w:after="200" w:line="276" w:lineRule="auto"/>
    </w:pPr>
    <w:rPr>
      <w:rFonts w:ascii="Arial" w:eastAsiaTheme="minorHAnsi" w:hAnsi="Arial"/>
    </w:rPr>
  </w:style>
  <w:style w:type="paragraph" w:customStyle="1" w:styleId="3BA3185E0E074742B5194A1740ECDC7D56">
    <w:name w:val="3BA3185E0E074742B5194A1740ECDC7D56"/>
    <w:rsid w:val="00D525F4"/>
    <w:pPr>
      <w:spacing w:after="200" w:line="276" w:lineRule="auto"/>
    </w:pPr>
    <w:rPr>
      <w:rFonts w:ascii="Arial" w:eastAsiaTheme="minorHAnsi" w:hAnsi="Arial"/>
    </w:rPr>
  </w:style>
  <w:style w:type="paragraph" w:customStyle="1" w:styleId="A86385F289FB404D82488A56516C57DE56">
    <w:name w:val="A86385F289FB404D82488A56516C57DE56"/>
    <w:rsid w:val="00D525F4"/>
    <w:pPr>
      <w:spacing w:after="200" w:line="276" w:lineRule="auto"/>
    </w:pPr>
    <w:rPr>
      <w:rFonts w:ascii="Arial" w:eastAsiaTheme="minorHAnsi" w:hAnsi="Arial"/>
    </w:rPr>
  </w:style>
  <w:style w:type="paragraph" w:customStyle="1" w:styleId="551EE92CD686466D8B5EE907BFEC9B1A56">
    <w:name w:val="551EE92CD686466D8B5EE907BFEC9B1A56"/>
    <w:rsid w:val="00D525F4"/>
    <w:pPr>
      <w:spacing w:after="200" w:line="276" w:lineRule="auto"/>
    </w:pPr>
    <w:rPr>
      <w:rFonts w:ascii="Arial" w:eastAsiaTheme="minorHAnsi" w:hAnsi="Arial"/>
    </w:rPr>
  </w:style>
  <w:style w:type="paragraph" w:customStyle="1" w:styleId="24147482CD6848349D3C25EAF280CA4855">
    <w:name w:val="24147482CD6848349D3C25EAF280CA4855"/>
    <w:rsid w:val="00D525F4"/>
    <w:pPr>
      <w:spacing w:after="200" w:line="276" w:lineRule="auto"/>
    </w:pPr>
    <w:rPr>
      <w:rFonts w:ascii="Arial" w:eastAsiaTheme="minorHAnsi" w:hAnsi="Arial"/>
    </w:rPr>
  </w:style>
  <w:style w:type="paragraph" w:customStyle="1" w:styleId="E905873811FB4DA9936586F86579B6C155">
    <w:name w:val="E905873811FB4DA9936586F86579B6C155"/>
    <w:rsid w:val="00D525F4"/>
    <w:pPr>
      <w:spacing w:after="200" w:line="276" w:lineRule="auto"/>
    </w:pPr>
    <w:rPr>
      <w:rFonts w:ascii="Arial" w:eastAsiaTheme="minorHAnsi" w:hAnsi="Arial"/>
    </w:rPr>
  </w:style>
  <w:style w:type="paragraph" w:customStyle="1" w:styleId="F9DD39F50C0143F0887F1A0A9E6A2D7155">
    <w:name w:val="F9DD39F50C0143F0887F1A0A9E6A2D7155"/>
    <w:rsid w:val="00D525F4"/>
    <w:pPr>
      <w:spacing w:after="200" w:line="276" w:lineRule="auto"/>
    </w:pPr>
    <w:rPr>
      <w:rFonts w:ascii="Arial" w:eastAsiaTheme="minorHAnsi" w:hAnsi="Arial"/>
    </w:rPr>
  </w:style>
  <w:style w:type="paragraph" w:customStyle="1" w:styleId="D6C0B2785DE14301B7B321DAE5F8440826">
    <w:name w:val="D6C0B2785DE14301B7B321DAE5F8440826"/>
    <w:rsid w:val="00D525F4"/>
    <w:pPr>
      <w:spacing w:after="200" w:line="276" w:lineRule="auto"/>
    </w:pPr>
    <w:rPr>
      <w:rFonts w:ascii="Arial" w:eastAsiaTheme="minorHAnsi" w:hAnsi="Arial"/>
    </w:rPr>
  </w:style>
  <w:style w:type="paragraph" w:customStyle="1" w:styleId="ADF65CDE7B084B91B5DD68D775C6A23755">
    <w:name w:val="ADF65CDE7B084B91B5DD68D775C6A23755"/>
    <w:rsid w:val="00D525F4"/>
    <w:pPr>
      <w:spacing w:after="200" w:line="276" w:lineRule="auto"/>
    </w:pPr>
    <w:rPr>
      <w:rFonts w:ascii="Arial" w:eastAsiaTheme="minorHAnsi" w:hAnsi="Arial"/>
    </w:rPr>
  </w:style>
  <w:style w:type="paragraph" w:customStyle="1" w:styleId="35610FB38FBE4B87B9D700B764B5DDD155">
    <w:name w:val="35610FB38FBE4B87B9D700B764B5DDD155"/>
    <w:rsid w:val="00D525F4"/>
    <w:pPr>
      <w:spacing w:after="200" w:line="276" w:lineRule="auto"/>
    </w:pPr>
    <w:rPr>
      <w:rFonts w:ascii="Arial" w:eastAsiaTheme="minorHAnsi" w:hAnsi="Arial"/>
    </w:rPr>
  </w:style>
  <w:style w:type="paragraph" w:customStyle="1" w:styleId="BF747868AC4F40D5AF4155184961C56556">
    <w:name w:val="BF747868AC4F40D5AF4155184961C56556"/>
    <w:rsid w:val="00D525F4"/>
    <w:pPr>
      <w:spacing w:after="200" w:line="276" w:lineRule="auto"/>
    </w:pPr>
    <w:rPr>
      <w:rFonts w:ascii="Arial" w:eastAsiaTheme="minorHAnsi" w:hAnsi="Arial"/>
    </w:rPr>
  </w:style>
  <w:style w:type="paragraph" w:customStyle="1" w:styleId="1BDB50AE78D6404489DF0BA17BCC914156">
    <w:name w:val="1BDB50AE78D6404489DF0BA17BCC914156"/>
    <w:rsid w:val="00D525F4"/>
    <w:pPr>
      <w:spacing w:after="200" w:line="276" w:lineRule="auto"/>
    </w:pPr>
    <w:rPr>
      <w:rFonts w:ascii="Arial" w:eastAsiaTheme="minorHAnsi" w:hAnsi="Arial"/>
    </w:rPr>
  </w:style>
  <w:style w:type="paragraph" w:customStyle="1" w:styleId="26979BC502614758858BE7A49A6347F057">
    <w:name w:val="26979BC502614758858BE7A49A6347F057"/>
    <w:rsid w:val="00D525F4"/>
    <w:pPr>
      <w:spacing w:after="200" w:line="276" w:lineRule="auto"/>
    </w:pPr>
    <w:rPr>
      <w:rFonts w:ascii="Arial" w:eastAsiaTheme="minorHAnsi" w:hAnsi="Arial"/>
    </w:rPr>
  </w:style>
  <w:style w:type="paragraph" w:customStyle="1" w:styleId="9987FA50F2474748981FF3A33097181D36">
    <w:name w:val="9987FA50F2474748981FF3A33097181D36"/>
    <w:rsid w:val="00D525F4"/>
    <w:pPr>
      <w:spacing w:after="200" w:line="276" w:lineRule="auto"/>
    </w:pPr>
    <w:rPr>
      <w:rFonts w:ascii="Arial" w:eastAsiaTheme="minorHAnsi" w:hAnsi="Arial"/>
    </w:rPr>
  </w:style>
  <w:style w:type="paragraph" w:customStyle="1" w:styleId="72076D57C7434C48BB5456CEF6F6B35C9">
    <w:name w:val="72076D57C7434C48BB5456CEF6F6B35C9"/>
    <w:rsid w:val="00D525F4"/>
    <w:pPr>
      <w:spacing w:after="200" w:line="276" w:lineRule="auto"/>
    </w:pPr>
    <w:rPr>
      <w:rFonts w:ascii="Arial" w:eastAsiaTheme="minorHAnsi" w:hAnsi="Arial"/>
    </w:rPr>
  </w:style>
  <w:style w:type="paragraph" w:customStyle="1" w:styleId="9A7985679C77428B85F7853F0751183A20">
    <w:name w:val="9A7985679C77428B85F7853F0751183A20"/>
    <w:rsid w:val="00D525F4"/>
    <w:pPr>
      <w:spacing w:after="200" w:line="276" w:lineRule="auto"/>
    </w:pPr>
    <w:rPr>
      <w:rFonts w:ascii="Arial" w:eastAsiaTheme="minorHAnsi" w:hAnsi="Arial"/>
    </w:rPr>
  </w:style>
  <w:style w:type="paragraph" w:customStyle="1" w:styleId="2AE11EEA2D58478DB92FB26F8512937620">
    <w:name w:val="2AE11EEA2D58478DB92FB26F8512937620"/>
    <w:rsid w:val="00D525F4"/>
    <w:pPr>
      <w:spacing w:after="200" w:line="276" w:lineRule="auto"/>
    </w:pPr>
    <w:rPr>
      <w:rFonts w:ascii="Arial" w:eastAsiaTheme="minorHAnsi" w:hAnsi="Arial"/>
    </w:rPr>
  </w:style>
  <w:style w:type="paragraph" w:customStyle="1" w:styleId="DBAB40A3579D43D1BB4176D1CA84A4DA20">
    <w:name w:val="DBAB40A3579D43D1BB4176D1CA84A4DA20"/>
    <w:rsid w:val="00D525F4"/>
    <w:pPr>
      <w:spacing w:after="200" w:line="276" w:lineRule="auto"/>
    </w:pPr>
    <w:rPr>
      <w:rFonts w:ascii="Arial" w:eastAsiaTheme="minorHAnsi" w:hAnsi="Arial"/>
    </w:rPr>
  </w:style>
  <w:style w:type="paragraph" w:customStyle="1" w:styleId="D51DD262B85640F092BAE09C2C72395C5">
    <w:name w:val="D51DD262B85640F092BAE09C2C72395C5"/>
    <w:rsid w:val="00D525F4"/>
    <w:pPr>
      <w:spacing w:after="200" w:line="276" w:lineRule="auto"/>
    </w:pPr>
    <w:rPr>
      <w:rFonts w:ascii="Arial" w:eastAsiaTheme="minorHAnsi" w:hAnsi="Arial"/>
    </w:rPr>
  </w:style>
  <w:style w:type="paragraph" w:customStyle="1" w:styleId="1C7BC3114CBE4DC68B8D59C2935D6F805">
    <w:name w:val="1C7BC3114CBE4DC68B8D59C2935D6F805"/>
    <w:rsid w:val="00D525F4"/>
    <w:pPr>
      <w:spacing w:after="200" w:line="276" w:lineRule="auto"/>
    </w:pPr>
    <w:rPr>
      <w:rFonts w:ascii="Arial" w:eastAsiaTheme="minorHAnsi" w:hAnsi="Arial"/>
    </w:rPr>
  </w:style>
  <w:style w:type="paragraph" w:customStyle="1" w:styleId="3667271E78724233A0D66C0B26305FD45">
    <w:name w:val="3667271E78724233A0D66C0B26305FD45"/>
    <w:rsid w:val="00D525F4"/>
    <w:pPr>
      <w:spacing w:after="200" w:line="276" w:lineRule="auto"/>
    </w:pPr>
    <w:rPr>
      <w:rFonts w:ascii="Arial" w:eastAsiaTheme="minorHAnsi" w:hAnsi="Arial"/>
    </w:rPr>
  </w:style>
  <w:style w:type="paragraph" w:customStyle="1" w:styleId="9147E87A3D784025982FE54F990E80BD5">
    <w:name w:val="9147E87A3D784025982FE54F990E80BD5"/>
    <w:rsid w:val="00D525F4"/>
    <w:pPr>
      <w:spacing w:after="200" w:line="276" w:lineRule="auto"/>
    </w:pPr>
    <w:rPr>
      <w:rFonts w:ascii="Arial" w:eastAsiaTheme="minorHAnsi" w:hAnsi="Arial"/>
    </w:rPr>
  </w:style>
  <w:style w:type="paragraph" w:customStyle="1" w:styleId="B2E906F55FB2494EB7ABE52AD93D4F654">
    <w:name w:val="B2E906F55FB2494EB7ABE52AD93D4F654"/>
    <w:rsid w:val="00D525F4"/>
    <w:pPr>
      <w:spacing w:after="200" w:line="276" w:lineRule="auto"/>
      <w:ind w:left="1224" w:hanging="504"/>
    </w:pPr>
    <w:rPr>
      <w:rFonts w:ascii="Arial" w:eastAsiaTheme="minorHAnsi" w:hAnsi="Arial"/>
      <w:color w:val="000000" w:themeColor="text1"/>
      <w:sz w:val="24"/>
    </w:rPr>
  </w:style>
  <w:style w:type="paragraph" w:customStyle="1" w:styleId="9D0AC36292AF40858230F73555C1D6104">
    <w:name w:val="9D0AC36292AF40858230F73555C1D6104"/>
    <w:rsid w:val="00D525F4"/>
    <w:pPr>
      <w:spacing w:after="200" w:line="276" w:lineRule="auto"/>
      <w:ind w:left="1224" w:hanging="504"/>
    </w:pPr>
    <w:rPr>
      <w:rFonts w:ascii="Arial" w:eastAsiaTheme="minorHAnsi" w:hAnsi="Arial"/>
      <w:color w:val="000000" w:themeColor="text1"/>
      <w:sz w:val="24"/>
    </w:rPr>
  </w:style>
  <w:style w:type="paragraph" w:customStyle="1" w:styleId="18B7D4CBFD314218B311960938E2DD6638">
    <w:name w:val="18B7D4CBFD314218B311960938E2DD6638"/>
    <w:rsid w:val="00D525F4"/>
    <w:pPr>
      <w:spacing w:after="200" w:line="276" w:lineRule="auto"/>
    </w:pPr>
    <w:rPr>
      <w:rFonts w:ascii="Arial" w:eastAsiaTheme="minorHAnsi" w:hAnsi="Arial"/>
    </w:rPr>
  </w:style>
  <w:style w:type="paragraph" w:customStyle="1" w:styleId="DC85C06B6F1C4681A5908DAC774ED4E838">
    <w:name w:val="DC85C06B6F1C4681A5908DAC774ED4E838"/>
    <w:rsid w:val="00D525F4"/>
    <w:pPr>
      <w:spacing w:after="200" w:line="276" w:lineRule="auto"/>
    </w:pPr>
    <w:rPr>
      <w:rFonts w:ascii="Arial" w:eastAsiaTheme="minorHAnsi" w:hAnsi="Arial"/>
    </w:rPr>
  </w:style>
  <w:style w:type="paragraph" w:customStyle="1" w:styleId="942C7CBE2B504B059502EADF7C26B03938">
    <w:name w:val="942C7CBE2B504B059502EADF7C26B03938"/>
    <w:rsid w:val="00D525F4"/>
    <w:pPr>
      <w:spacing w:after="200" w:line="276" w:lineRule="auto"/>
    </w:pPr>
    <w:rPr>
      <w:rFonts w:ascii="Arial" w:eastAsiaTheme="minorHAnsi" w:hAnsi="Arial"/>
    </w:rPr>
  </w:style>
  <w:style w:type="paragraph" w:customStyle="1" w:styleId="EA8FF40F10EC4076A7C1D4C70512C1DB38">
    <w:name w:val="EA8FF40F10EC4076A7C1D4C70512C1DB38"/>
    <w:rsid w:val="00D525F4"/>
    <w:pPr>
      <w:spacing w:after="200" w:line="276" w:lineRule="auto"/>
    </w:pPr>
    <w:rPr>
      <w:rFonts w:ascii="Arial" w:eastAsiaTheme="minorHAnsi" w:hAnsi="Arial"/>
    </w:rPr>
  </w:style>
  <w:style w:type="paragraph" w:customStyle="1" w:styleId="91480432AB7E4DE39F2FACF3A4931B6F36">
    <w:name w:val="91480432AB7E4DE39F2FACF3A4931B6F36"/>
    <w:rsid w:val="00D525F4"/>
    <w:pPr>
      <w:spacing w:after="200" w:line="276" w:lineRule="auto"/>
    </w:pPr>
    <w:rPr>
      <w:rFonts w:ascii="Arial" w:eastAsiaTheme="minorHAnsi" w:hAnsi="Arial"/>
    </w:rPr>
  </w:style>
  <w:style w:type="paragraph" w:customStyle="1" w:styleId="03C85B8BEBFD407E86C08BF9A905790E36">
    <w:name w:val="03C85B8BEBFD407E86C08BF9A905790E36"/>
    <w:rsid w:val="00D525F4"/>
    <w:pPr>
      <w:spacing w:after="200" w:line="276" w:lineRule="auto"/>
    </w:pPr>
    <w:rPr>
      <w:rFonts w:ascii="Arial" w:eastAsiaTheme="minorHAnsi" w:hAnsi="Arial"/>
    </w:rPr>
  </w:style>
  <w:style w:type="paragraph" w:customStyle="1" w:styleId="C315184767EA41508223245AEFB4EEF636">
    <w:name w:val="C315184767EA41508223245AEFB4EEF636"/>
    <w:rsid w:val="00D525F4"/>
    <w:pPr>
      <w:spacing w:after="200" w:line="276" w:lineRule="auto"/>
    </w:pPr>
    <w:rPr>
      <w:rFonts w:ascii="Arial" w:eastAsiaTheme="minorHAnsi" w:hAnsi="Arial"/>
    </w:rPr>
  </w:style>
  <w:style w:type="paragraph" w:customStyle="1" w:styleId="489388273745491C95D46BE5ECC4FEB228">
    <w:name w:val="489388273745491C95D46BE5ECC4FEB228"/>
    <w:rsid w:val="00D525F4"/>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5A5333B9F75421B8B72392BF705C2A728">
    <w:name w:val="C5A5333B9F75421B8B72392BF705C2A728"/>
    <w:rsid w:val="00D525F4"/>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EABE7B34B614B63A27B1C1CDD789BD514">
    <w:name w:val="CEABE7B34B614B63A27B1C1CDD789BD514"/>
    <w:rsid w:val="00D525F4"/>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BDB7DAF898A64073817DEB55EEFBC16C14">
    <w:name w:val="BDB7DAF898A64073817DEB55EEFBC16C14"/>
    <w:rsid w:val="00D525F4"/>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F7D58ED47D4340B08FA34468A4A4ED4B28">
    <w:name w:val="F7D58ED47D4340B08FA34468A4A4ED4B28"/>
    <w:rsid w:val="00D525F4"/>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88184F8CBD44E789B59FAB0C55F9A8C33">
    <w:name w:val="088184F8CBD44E789B59FAB0C55F9A8C33"/>
    <w:rsid w:val="00D525F4"/>
    <w:pPr>
      <w:spacing w:after="200" w:line="276" w:lineRule="auto"/>
      <w:ind w:left="1224" w:hanging="504"/>
    </w:pPr>
    <w:rPr>
      <w:rFonts w:ascii="Arial" w:eastAsiaTheme="minorHAnsi" w:hAnsi="Arial"/>
      <w:color w:val="000000" w:themeColor="text1"/>
      <w:sz w:val="24"/>
    </w:rPr>
  </w:style>
  <w:style w:type="paragraph" w:customStyle="1" w:styleId="FEFEAF6EA6A1450DA11FBE7BC2922F8927">
    <w:name w:val="FEFEAF6EA6A1450DA11FBE7BC2922F8927"/>
    <w:rsid w:val="00D525F4"/>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761ED802474453DB10D85822F18693A38">
    <w:name w:val="0761ED802474453DB10D85822F18693A38"/>
    <w:rsid w:val="00D525F4"/>
    <w:pPr>
      <w:spacing w:after="200" w:line="276" w:lineRule="auto"/>
    </w:pPr>
    <w:rPr>
      <w:rFonts w:ascii="Arial" w:eastAsiaTheme="minorHAnsi" w:hAnsi="Arial"/>
    </w:rPr>
  </w:style>
  <w:style w:type="paragraph" w:customStyle="1" w:styleId="0701BBAAF58A41358D79F5C628BB012657">
    <w:name w:val="0701BBAAF58A41358D79F5C628BB012657"/>
    <w:rsid w:val="00D525F4"/>
    <w:pPr>
      <w:spacing w:after="200" w:line="276" w:lineRule="auto"/>
    </w:pPr>
    <w:rPr>
      <w:rFonts w:ascii="Arial" w:eastAsiaTheme="minorHAnsi" w:hAnsi="Arial"/>
    </w:rPr>
  </w:style>
  <w:style w:type="paragraph" w:customStyle="1" w:styleId="3BA3185E0E074742B5194A1740ECDC7D57">
    <w:name w:val="3BA3185E0E074742B5194A1740ECDC7D57"/>
    <w:rsid w:val="00D525F4"/>
    <w:pPr>
      <w:spacing w:after="200" w:line="276" w:lineRule="auto"/>
    </w:pPr>
    <w:rPr>
      <w:rFonts w:ascii="Arial" w:eastAsiaTheme="minorHAnsi" w:hAnsi="Arial"/>
    </w:rPr>
  </w:style>
  <w:style w:type="paragraph" w:customStyle="1" w:styleId="A86385F289FB404D82488A56516C57DE57">
    <w:name w:val="A86385F289FB404D82488A56516C57DE57"/>
    <w:rsid w:val="00D525F4"/>
    <w:pPr>
      <w:spacing w:after="200" w:line="276" w:lineRule="auto"/>
    </w:pPr>
    <w:rPr>
      <w:rFonts w:ascii="Arial" w:eastAsiaTheme="minorHAnsi" w:hAnsi="Arial"/>
    </w:rPr>
  </w:style>
  <w:style w:type="paragraph" w:customStyle="1" w:styleId="551EE92CD686466D8B5EE907BFEC9B1A57">
    <w:name w:val="551EE92CD686466D8B5EE907BFEC9B1A57"/>
    <w:rsid w:val="00D525F4"/>
    <w:pPr>
      <w:spacing w:after="200" w:line="276" w:lineRule="auto"/>
    </w:pPr>
    <w:rPr>
      <w:rFonts w:ascii="Arial" w:eastAsiaTheme="minorHAnsi" w:hAnsi="Arial"/>
    </w:rPr>
  </w:style>
  <w:style w:type="paragraph" w:customStyle="1" w:styleId="24147482CD6848349D3C25EAF280CA4856">
    <w:name w:val="24147482CD6848349D3C25EAF280CA4856"/>
    <w:rsid w:val="00D525F4"/>
    <w:pPr>
      <w:spacing w:after="200" w:line="276" w:lineRule="auto"/>
    </w:pPr>
    <w:rPr>
      <w:rFonts w:ascii="Arial" w:eastAsiaTheme="minorHAnsi" w:hAnsi="Arial"/>
    </w:rPr>
  </w:style>
  <w:style w:type="paragraph" w:customStyle="1" w:styleId="E905873811FB4DA9936586F86579B6C156">
    <w:name w:val="E905873811FB4DA9936586F86579B6C156"/>
    <w:rsid w:val="00D525F4"/>
    <w:pPr>
      <w:spacing w:after="200" w:line="276" w:lineRule="auto"/>
    </w:pPr>
    <w:rPr>
      <w:rFonts w:ascii="Arial" w:eastAsiaTheme="minorHAnsi" w:hAnsi="Arial"/>
    </w:rPr>
  </w:style>
  <w:style w:type="paragraph" w:customStyle="1" w:styleId="F9DD39F50C0143F0887F1A0A9E6A2D7156">
    <w:name w:val="F9DD39F50C0143F0887F1A0A9E6A2D7156"/>
    <w:rsid w:val="00D525F4"/>
    <w:pPr>
      <w:spacing w:after="200" w:line="276" w:lineRule="auto"/>
    </w:pPr>
    <w:rPr>
      <w:rFonts w:ascii="Arial" w:eastAsiaTheme="minorHAnsi" w:hAnsi="Arial"/>
    </w:rPr>
  </w:style>
  <w:style w:type="paragraph" w:customStyle="1" w:styleId="D6C0B2785DE14301B7B321DAE5F8440827">
    <w:name w:val="D6C0B2785DE14301B7B321DAE5F8440827"/>
    <w:rsid w:val="00D525F4"/>
    <w:pPr>
      <w:spacing w:after="200" w:line="276" w:lineRule="auto"/>
    </w:pPr>
    <w:rPr>
      <w:rFonts w:ascii="Arial" w:eastAsiaTheme="minorHAnsi" w:hAnsi="Arial"/>
    </w:rPr>
  </w:style>
  <w:style w:type="paragraph" w:customStyle="1" w:styleId="ADF65CDE7B084B91B5DD68D775C6A23756">
    <w:name w:val="ADF65CDE7B084B91B5DD68D775C6A23756"/>
    <w:rsid w:val="00D525F4"/>
    <w:pPr>
      <w:spacing w:after="200" w:line="276" w:lineRule="auto"/>
    </w:pPr>
    <w:rPr>
      <w:rFonts w:ascii="Arial" w:eastAsiaTheme="minorHAnsi" w:hAnsi="Arial"/>
    </w:rPr>
  </w:style>
  <w:style w:type="paragraph" w:customStyle="1" w:styleId="35610FB38FBE4B87B9D700B764B5DDD156">
    <w:name w:val="35610FB38FBE4B87B9D700B764B5DDD156"/>
    <w:rsid w:val="00D525F4"/>
    <w:pPr>
      <w:spacing w:after="200" w:line="276" w:lineRule="auto"/>
    </w:pPr>
    <w:rPr>
      <w:rFonts w:ascii="Arial" w:eastAsiaTheme="minorHAnsi" w:hAnsi="Arial"/>
    </w:rPr>
  </w:style>
  <w:style w:type="paragraph" w:customStyle="1" w:styleId="BF747868AC4F40D5AF4155184961C56557">
    <w:name w:val="BF747868AC4F40D5AF4155184961C56557"/>
    <w:rsid w:val="00A05343"/>
    <w:pPr>
      <w:spacing w:after="200" w:line="276" w:lineRule="auto"/>
    </w:pPr>
    <w:rPr>
      <w:rFonts w:ascii="Arial" w:eastAsiaTheme="minorHAnsi" w:hAnsi="Arial"/>
    </w:rPr>
  </w:style>
  <w:style w:type="paragraph" w:customStyle="1" w:styleId="1BDB50AE78D6404489DF0BA17BCC914157">
    <w:name w:val="1BDB50AE78D6404489DF0BA17BCC914157"/>
    <w:rsid w:val="00A05343"/>
    <w:pPr>
      <w:spacing w:after="200" w:line="276" w:lineRule="auto"/>
    </w:pPr>
    <w:rPr>
      <w:rFonts w:ascii="Arial" w:eastAsiaTheme="minorHAnsi" w:hAnsi="Arial"/>
    </w:rPr>
  </w:style>
  <w:style w:type="paragraph" w:customStyle="1" w:styleId="26979BC502614758858BE7A49A6347F058">
    <w:name w:val="26979BC502614758858BE7A49A6347F058"/>
    <w:rsid w:val="00A05343"/>
    <w:pPr>
      <w:spacing w:after="200" w:line="276" w:lineRule="auto"/>
    </w:pPr>
    <w:rPr>
      <w:rFonts w:ascii="Arial" w:eastAsiaTheme="minorHAnsi" w:hAnsi="Arial"/>
    </w:rPr>
  </w:style>
  <w:style w:type="paragraph" w:customStyle="1" w:styleId="9987FA50F2474748981FF3A33097181D37">
    <w:name w:val="9987FA50F2474748981FF3A33097181D37"/>
    <w:rsid w:val="00A05343"/>
    <w:pPr>
      <w:spacing w:after="200" w:line="276" w:lineRule="auto"/>
    </w:pPr>
    <w:rPr>
      <w:rFonts w:ascii="Arial" w:eastAsiaTheme="minorHAnsi" w:hAnsi="Arial"/>
    </w:rPr>
  </w:style>
  <w:style w:type="paragraph" w:customStyle="1" w:styleId="72076D57C7434C48BB5456CEF6F6B35C10">
    <w:name w:val="72076D57C7434C48BB5456CEF6F6B35C10"/>
    <w:rsid w:val="00A05343"/>
    <w:pPr>
      <w:spacing w:after="200" w:line="276" w:lineRule="auto"/>
    </w:pPr>
    <w:rPr>
      <w:rFonts w:ascii="Arial" w:eastAsiaTheme="minorHAnsi" w:hAnsi="Arial"/>
    </w:rPr>
  </w:style>
  <w:style w:type="paragraph" w:customStyle="1" w:styleId="9A7985679C77428B85F7853F0751183A21">
    <w:name w:val="9A7985679C77428B85F7853F0751183A21"/>
    <w:rsid w:val="00A05343"/>
    <w:pPr>
      <w:spacing w:after="200" w:line="276" w:lineRule="auto"/>
    </w:pPr>
    <w:rPr>
      <w:rFonts w:ascii="Arial" w:eastAsiaTheme="minorHAnsi" w:hAnsi="Arial"/>
    </w:rPr>
  </w:style>
  <w:style w:type="paragraph" w:customStyle="1" w:styleId="2AE11EEA2D58478DB92FB26F8512937621">
    <w:name w:val="2AE11EEA2D58478DB92FB26F8512937621"/>
    <w:rsid w:val="00A05343"/>
    <w:pPr>
      <w:spacing w:after="200" w:line="276" w:lineRule="auto"/>
    </w:pPr>
    <w:rPr>
      <w:rFonts w:ascii="Arial" w:eastAsiaTheme="minorHAnsi" w:hAnsi="Arial"/>
    </w:rPr>
  </w:style>
  <w:style w:type="paragraph" w:customStyle="1" w:styleId="DBAB40A3579D43D1BB4176D1CA84A4DA21">
    <w:name w:val="DBAB40A3579D43D1BB4176D1CA84A4DA21"/>
    <w:rsid w:val="00A05343"/>
    <w:pPr>
      <w:spacing w:after="200" w:line="276" w:lineRule="auto"/>
    </w:pPr>
    <w:rPr>
      <w:rFonts w:ascii="Arial" w:eastAsiaTheme="minorHAnsi" w:hAnsi="Arial"/>
    </w:rPr>
  </w:style>
  <w:style w:type="paragraph" w:customStyle="1" w:styleId="D51DD262B85640F092BAE09C2C72395C6">
    <w:name w:val="D51DD262B85640F092BAE09C2C72395C6"/>
    <w:rsid w:val="00A05343"/>
    <w:pPr>
      <w:spacing w:after="200" w:line="276" w:lineRule="auto"/>
    </w:pPr>
    <w:rPr>
      <w:rFonts w:ascii="Arial" w:eastAsiaTheme="minorHAnsi" w:hAnsi="Arial"/>
    </w:rPr>
  </w:style>
  <w:style w:type="paragraph" w:customStyle="1" w:styleId="1C7BC3114CBE4DC68B8D59C2935D6F806">
    <w:name w:val="1C7BC3114CBE4DC68B8D59C2935D6F806"/>
    <w:rsid w:val="00A05343"/>
    <w:pPr>
      <w:spacing w:after="200" w:line="276" w:lineRule="auto"/>
    </w:pPr>
    <w:rPr>
      <w:rFonts w:ascii="Arial" w:eastAsiaTheme="minorHAnsi" w:hAnsi="Arial"/>
    </w:rPr>
  </w:style>
  <w:style w:type="paragraph" w:customStyle="1" w:styleId="3667271E78724233A0D66C0B26305FD46">
    <w:name w:val="3667271E78724233A0D66C0B26305FD46"/>
    <w:rsid w:val="00A05343"/>
    <w:pPr>
      <w:spacing w:after="200" w:line="276" w:lineRule="auto"/>
    </w:pPr>
    <w:rPr>
      <w:rFonts w:ascii="Arial" w:eastAsiaTheme="minorHAnsi" w:hAnsi="Arial"/>
    </w:rPr>
  </w:style>
  <w:style w:type="paragraph" w:customStyle="1" w:styleId="9147E87A3D784025982FE54F990E80BD6">
    <w:name w:val="9147E87A3D784025982FE54F990E80BD6"/>
    <w:rsid w:val="00A05343"/>
    <w:pPr>
      <w:spacing w:after="200" w:line="276" w:lineRule="auto"/>
    </w:pPr>
    <w:rPr>
      <w:rFonts w:ascii="Arial" w:eastAsiaTheme="minorHAnsi" w:hAnsi="Arial"/>
    </w:rPr>
  </w:style>
  <w:style w:type="paragraph" w:customStyle="1" w:styleId="B2E906F55FB2494EB7ABE52AD93D4F655">
    <w:name w:val="B2E906F55FB2494EB7ABE52AD93D4F655"/>
    <w:rsid w:val="00A05343"/>
    <w:pPr>
      <w:spacing w:after="200" w:line="276" w:lineRule="auto"/>
      <w:ind w:left="1224" w:hanging="504"/>
    </w:pPr>
    <w:rPr>
      <w:rFonts w:ascii="Arial" w:eastAsiaTheme="minorHAnsi" w:hAnsi="Arial"/>
      <w:color w:val="000000" w:themeColor="text1"/>
      <w:sz w:val="24"/>
    </w:rPr>
  </w:style>
  <w:style w:type="paragraph" w:customStyle="1" w:styleId="9D0AC36292AF40858230F73555C1D6105">
    <w:name w:val="9D0AC36292AF40858230F73555C1D6105"/>
    <w:rsid w:val="00A05343"/>
    <w:pPr>
      <w:spacing w:after="200" w:line="276" w:lineRule="auto"/>
      <w:ind w:left="1224" w:hanging="504"/>
    </w:pPr>
    <w:rPr>
      <w:rFonts w:ascii="Arial" w:eastAsiaTheme="minorHAnsi" w:hAnsi="Arial"/>
      <w:color w:val="000000" w:themeColor="text1"/>
      <w:sz w:val="24"/>
    </w:rPr>
  </w:style>
  <w:style w:type="paragraph" w:customStyle="1" w:styleId="18B7D4CBFD314218B311960938E2DD6639">
    <w:name w:val="18B7D4CBFD314218B311960938E2DD6639"/>
    <w:rsid w:val="00A05343"/>
    <w:pPr>
      <w:spacing w:after="200" w:line="276" w:lineRule="auto"/>
    </w:pPr>
    <w:rPr>
      <w:rFonts w:ascii="Arial" w:eastAsiaTheme="minorHAnsi" w:hAnsi="Arial"/>
    </w:rPr>
  </w:style>
  <w:style w:type="paragraph" w:customStyle="1" w:styleId="DC85C06B6F1C4681A5908DAC774ED4E839">
    <w:name w:val="DC85C06B6F1C4681A5908DAC774ED4E839"/>
    <w:rsid w:val="00A05343"/>
    <w:pPr>
      <w:spacing w:after="200" w:line="276" w:lineRule="auto"/>
    </w:pPr>
    <w:rPr>
      <w:rFonts w:ascii="Arial" w:eastAsiaTheme="minorHAnsi" w:hAnsi="Arial"/>
    </w:rPr>
  </w:style>
  <w:style w:type="paragraph" w:customStyle="1" w:styleId="942C7CBE2B504B059502EADF7C26B03939">
    <w:name w:val="942C7CBE2B504B059502EADF7C26B03939"/>
    <w:rsid w:val="00A05343"/>
    <w:pPr>
      <w:spacing w:after="200" w:line="276" w:lineRule="auto"/>
    </w:pPr>
    <w:rPr>
      <w:rFonts w:ascii="Arial" w:eastAsiaTheme="minorHAnsi" w:hAnsi="Arial"/>
    </w:rPr>
  </w:style>
  <w:style w:type="paragraph" w:customStyle="1" w:styleId="EA8FF40F10EC4076A7C1D4C70512C1DB39">
    <w:name w:val="EA8FF40F10EC4076A7C1D4C70512C1DB39"/>
    <w:rsid w:val="00A05343"/>
    <w:pPr>
      <w:spacing w:after="200" w:line="276" w:lineRule="auto"/>
    </w:pPr>
    <w:rPr>
      <w:rFonts w:ascii="Arial" w:eastAsiaTheme="minorHAnsi" w:hAnsi="Arial"/>
    </w:rPr>
  </w:style>
  <w:style w:type="paragraph" w:customStyle="1" w:styleId="91480432AB7E4DE39F2FACF3A4931B6F37">
    <w:name w:val="91480432AB7E4DE39F2FACF3A4931B6F37"/>
    <w:rsid w:val="00A05343"/>
    <w:pPr>
      <w:spacing w:after="200" w:line="276" w:lineRule="auto"/>
    </w:pPr>
    <w:rPr>
      <w:rFonts w:ascii="Arial" w:eastAsiaTheme="minorHAnsi" w:hAnsi="Arial"/>
    </w:rPr>
  </w:style>
  <w:style w:type="paragraph" w:customStyle="1" w:styleId="03C85B8BEBFD407E86C08BF9A905790E37">
    <w:name w:val="03C85B8BEBFD407E86C08BF9A905790E37"/>
    <w:rsid w:val="00A05343"/>
    <w:pPr>
      <w:spacing w:after="200" w:line="276" w:lineRule="auto"/>
    </w:pPr>
    <w:rPr>
      <w:rFonts w:ascii="Arial" w:eastAsiaTheme="minorHAnsi" w:hAnsi="Arial"/>
    </w:rPr>
  </w:style>
  <w:style w:type="paragraph" w:customStyle="1" w:styleId="C315184767EA41508223245AEFB4EEF637">
    <w:name w:val="C315184767EA41508223245AEFB4EEF637"/>
    <w:rsid w:val="00A05343"/>
    <w:pPr>
      <w:spacing w:after="200" w:line="276" w:lineRule="auto"/>
    </w:pPr>
    <w:rPr>
      <w:rFonts w:ascii="Arial" w:eastAsiaTheme="minorHAnsi" w:hAnsi="Arial"/>
    </w:rPr>
  </w:style>
  <w:style w:type="paragraph" w:customStyle="1" w:styleId="489388273745491C95D46BE5ECC4FEB229">
    <w:name w:val="489388273745491C95D46BE5ECC4FEB229"/>
    <w:rsid w:val="00A05343"/>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5A5333B9F75421B8B72392BF705C2A729">
    <w:name w:val="C5A5333B9F75421B8B72392BF705C2A729"/>
    <w:rsid w:val="00A05343"/>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EABE7B34B614B63A27B1C1CDD789BD515">
    <w:name w:val="CEABE7B34B614B63A27B1C1CDD789BD515"/>
    <w:rsid w:val="00A05343"/>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BDB7DAF898A64073817DEB55EEFBC16C15">
    <w:name w:val="BDB7DAF898A64073817DEB55EEFBC16C15"/>
    <w:rsid w:val="00A05343"/>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F7D58ED47D4340B08FA34468A4A4ED4B29">
    <w:name w:val="F7D58ED47D4340B08FA34468A4A4ED4B29"/>
    <w:rsid w:val="00A05343"/>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88184F8CBD44E789B59FAB0C55F9A8C34">
    <w:name w:val="088184F8CBD44E789B59FAB0C55F9A8C34"/>
    <w:rsid w:val="00A05343"/>
    <w:pPr>
      <w:spacing w:after="200" w:line="276" w:lineRule="auto"/>
      <w:ind w:left="1224" w:hanging="504"/>
    </w:pPr>
    <w:rPr>
      <w:rFonts w:ascii="Arial" w:eastAsiaTheme="minorHAnsi" w:hAnsi="Arial"/>
      <w:color w:val="000000" w:themeColor="text1"/>
      <w:sz w:val="24"/>
    </w:rPr>
  </w:style>
  <w:style w:type="paragraph" w:customStyle="1" w:styleId="FEFEAF6EA6A1450DA11FBE7BC2922F8928">
    <w:name w:val="FEFEAF6EA6A1450DA11FBE7BC2922F8928"/>
    <w:rsid w:val="00A05343"/>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761ED802474453DB10D85822F18693A39">
    <w:name w:val="0761ED802474453DB10D85822F18693A39"/>
    <w:rsid w:val="00A05343"/>
    <w:pPr>
      <w:spacing w:after="200" w:line="276" w:lineRule="auto"/>
    </w:pPr>
    <w:rPr>
      <w:rFonts w:ascii="Arial" w:eastAsiaTheme="minorHAnsi" w:hAnsi="Arial"/>
    </w:rPr>
  </w:style>
  <w:style w:type="paragraph" w:customStyle="1" w:styleId="0701BBAAF58A41358D79F5C628BB012658">
    <w:name w:val="0701BBAAF58A41358D79F5C628BB012658"/>
    <w:rsid w:val="00A05343"/>
    <w:pPr>
      <w:spacing w:after="200" w:line="276" w:lineRule="auto"/>
    </w:pPr>
    <w:rPr>
      <w:rFonts w:ascii="Arial" w:eastAsiaTheme="minorHAnsi" w:hAnsi="Arial"/>
    </w:rPr>
  </w:style>
  <w:style w:type="paragraph" w:customStyle="1" w:styleId="3BA3185E0E074742B5194A1740ECDC7D58">
    <w:name w:val="3BA3185E0E074742B5194A1740ECDC7D58"/>
    <w:rsid w:val="00A05343"/>
    <w:pPr>
      <w:spacing w:after="200" w:line="276" w:lineRule="auto"/>
    </w:pPr>
    <w:rPr>
      <w:rFonts w:ascii="Arial" w:eastAsiaTheme="minorHAnsi" w:hAnsi="Arial"/>
    </w:rPr>
  </w:style>
  <w:style w:type="paragraph" w:customStyle="1" w:styleId="A86385F289FB404D82488A56516C57DE58">
    <w:name w:val="A86385F289FB404D82488A56516C57DE58"/>
    <w:rsid w:val="00A05343"/>
    <w:pPr>
      <w:spacing w:after="200" w:line="276" w:lineRule="auto"/>
    </w:pPr>
    <w:rPr>
      <w:rFonts w:ascii="Arial" w:eastAsiaTheme="minorHAnsi" w:hAnsi="Arial"/>
    </w:rPr>
  </w:style>
  <w:style w:type="paragraph" w:customStyle="1" w:styleId="551EE92CD686466D8B5EE907BFEC9B1A58">
    <w:name w:val="551EE92CD686466D8B5EE907BFEC9B1A58"/>
    <w:rsid w:val="00A05343"/>
    <w:pPr>
      <w:spacing w:after="200" w:line="276" w:lineRule="auto"/>
    </w:pPr>
    <w:rPr>
      <w:rFonts w:ascii="Arial" w:eastAsiaTheme="minorHAnsi" w:hAnsi="Arial"/>
    </w:rPr>
  </w:style>
  <w:style w:type="paragraph" w:customStyle="1" w:styleId="24147482CD6848349D3C25EAF280CA4857">
    <w:name w:val="24147482CD6848349D3C25EAF280CA4857"/>
    <w:rsid w:val="00A05343"/>
    <w:pPr>
      <w:spacing w:after="200" w:line="276" w:lineRule="auto"/>
    </w:pPr>
    <w:rPr>
      <w:rFonts w:ascii="Arial" w:eastAsiaTheme="minorHAnsi" w:hAnsi="Arial"/>
    </w:rPr>
  </w:style>
  <w:style w:type="paragraph" w:customStyle="1" w:styleId="E905873811FB4DA9936586F86579B6C157">
    <w:name w:val="E905873811FB4DA9936586F86579B6C157"/>
    <w:rsid w:val="00A05343"/>
    <w:pPr>
      <w:spacing w:after="200" w:line="276" w:lineRule="auto"/>
    </w:pPr>
    <w:rPr>
      <w:rFonts w:ascii="Arial" w:eastAsiaTheme="minorHAnsi" w:hAnsi="Arial"/>
    </w:rPr>
  </w:style>
  <w:style w:type="paragraph" w:customStyle="1" w:styleId="F9DD39F50C0143F0887F1A0A9E6A2D7157">
    <w:name w:val="F9DD39F50C0143F0887F1A0A9E6A2D7157"/>
    <w:rsid w:val="00A05343"/>
    <w:pPr>
      <w:spacing w:after="200" w:line="276" w:lineRule="auto"/>
    </w:pPr>
    <w:rPr>
      <w:rFonts w:ascii="Arial" w:eastAsiaTheme="minorHAnsi" w:hAnsi="Arial"/>
    </w:rPr>
  </w:style>
  <w:style w:type="paragraph" w:customStyle="1" w:styleId="D6C0B2785DE14301B7B321DAE5F8440828">
    <w:name w:val="D6C0B2785DE14301B7B321DAE5F8440828"/>
    <w:rsid w:val="00A05343"/>
    <w:pPr>
      <w:spacing w:after="200" w:line="276" w:lineRule="auto"/>
    </w:pPr>
    <w:rPr>
      <w:rFonts w:ascii="Arial" w:eastAsiaTheme="minorHAnsi" w:hAnsi="Arial"/>
    </w:rPr>
  </w:style>
  <w:style w:type="paragraph" w:customStyle="1" w:styleId="ADF65CDE7B084B91B5DD68D775C6A23757">
    <w:name w:val="ADF65CDE7B084B91B5DD68D775C6A23757"/>
    <w:rsid w:val="00A05343"/>
    <w:pPr>
      <w:spacing w:after="200" w:line="276" w:lineRule="auto"/>
    </w:pPr>
    <w:rPr>
      <w:rFonts w:ascii="Arial" w:eastAsiaTheme="minorHAnsi" w:hAnsi="Arial"/>
    </w:rPr>
  </w:style>
  <w:style w:type="paragraph" w:customStyle="1" w:styleId="35610FB38FBE4B87B9D700B764B5DDD157">
    <w:name w:val="35610FB38FBE4B87B9D700B764B5DDD157"/>
    <w:rsid w:val="00A05343"/>
    <w:pPr>
      <w:spacing w:after="200" w:line="276" w:lineRule="auto"/>
    </w:pPr>
    <w:rPr>
      <w:rFonts w:ascii="Arial" w:eastAsiaTheme="minorHAnsi" w:hAnsi="Arial"/>
    </w:rPr>
  </w:style>
  <w:style w:type="paragraph" w:customStyle="1" w:styleId="BF747868AC4F40D5AF4155184961C56558">
    <w:name w:val="BF747868AC4F40D5AF4155184961C56558"/>
    <w:rsid w:val="003E37FD"/>
    <w:pPr>
      <w:spacing w:after="200" w:line="276" w:lineRule="auto"/>
    </w:pPr>
    <w:rPr>
      <w:rFonts w:ascii="Arial" w:eastAsiaTheme="minorHAnsi" w:hAnsi="Arial"/>
    </w:rPr>
  </w:style>
  <w:style w:type="paragraph" w:customStyle="1" w:styleId="1BDB50AE78D6404489DF0BA17BCC914158">
    <w:name w:val="1BDB50AE78D6404489DF0BA17BCC914158"/>
    <w:rsid w:val="003E37FD"/>
    <w:pPr>
      <w:spacing w:after="200" w:line="276" w:lineRule="auto"/>
    </w:pPr>
    <w:rPr>
      <w:rFonts w:ascii="Arial" w:eastAsiaTheme="minorHAnsi" w:hAnsi="Arial"/>
    </w:rPr>
  </w:style>
  <w:style w:type="paragraph" w:customStyle="1" w:styleId="EC742BBC07C44E8BB2EEE0235C17170E24">
    <w:name w:val="EC742BBC07C44E8BB2EEE0235C17170E24"/>
    <w:rsid w:val="003E37FD"/>
    <w:pPr>
      <w:spacing w:after="200" w:line="276" w:lineRule="auto"/>
    </w:pPr>
    <w:rPr>
      <w:rFonts w:ascii="Arial" w:eastAsiaTheme="minorHAnsi" w:hAnsi="Arial"/>
    </w:rPr>
  </w:style>
  <w:style w:type="paragraph" w:customStyle="1" w:styleId="26979BC502614758858BE7A49A6347F059">
    <w:name w:val="26979BC502614758858BE7A49A6347F059"/>
    <w:rsid w:val="003E37FD"/>
    <w:pPr>
      <w:spacing w:after="200" w:line="276" w:lineRule="auto"/>
    </w:pPr>
    <w:rPr>
      <w:rFonts w:ascii="Arial" w:eastAsiaTheme="minorHAnsi" w:hAnsi="Arial"/>
    </w:rPr>
  </w:style>
  <w:style w:type="paragraph" w:customStyle="1" w:styleId="9987FA50F2474748981FF3A33097181D38">
    <w:name w:val="9987FA50F2474748981FF3A33097181D38"/>
    <w:rsid w:val="003E37FD"/>
    <w:pPr>
      <w:spacing w:after="200" w:line="276" w:lineRule="auto"/>
    </w:pPr>
    <w:rPr>
      <w:rFonts w:ascii="Arial" w:eastAsiaTheme="minorHAnsi" w:hAnsi="Arial"/>
    </w:rPr>
  </w:style>
  <w:style w:type="paragraph" w:customStyle="1" w:styleId="72076D57C7434C48BB5456CEF6F6B35C11">
    <w:name w:val="72076D57C7434C48BB5456CEF6F6B35C11"/>
    <w:rsid w:val="003E37FD"/>
    <w:pPr>
      <w:spacing w:after="200" w:line="276" w:lineRule="auto"/>
    </w:pPr>
    <w:rPr>
      <w:rFonts w:ascii="Arial" w:eastAsiaTheme="minorHAnsi" w:hAnsi="Arial"/>
    </w:rPr>
  </w:style>
  <w:style w:type="paragraph" w:customStyle="1" w:styleId="9A7985679C77428B85F7853F0751183A22">
    <w:name w:val="9A7985679C77428B85F7853F0751183A22"/>
    <w:rsid w:val="003E37FD"/>
    <w:pPr>
      <w:spacing w:after="200" w:line="276" w:lineRule="auto"/>
    </w:pPr>
    <w:rPr>
      <w:rFonts w:ascii="Arial" w:eastAsiaTheme="minorHAnsi" w:hAnsi="Arial"/>
    </w:rPr>
  </w:style>
  <w:style w:type="paragraph" w:customStyle="1" w:styleId="2AE11EEA2D58478DB92FB26F8512937622">
    <w:name w:val="2AE11EEA2D58478DB92FB26F8512937622"/>
    <w:rsid w:val="003E37FD"/>
    <w:pPr>
      <w:spacing w:after="200" w:line="276" w:lineRule="auto"/>
    </w:pPr>
    <w:rPr>
      <w:rFonts w:ascii="Arial" w:eastAsiaTheme="minorHAnsi" w:hAnsi="Arial"/>
    </w:rPr>
  </w:style>
  <w:style w:type="paragraph" w:customStyle="1" w:styleId="DBAB40A3579D43D1BB4176D1CA84A4DA22">
    <w:name w:val="DBAB40A3579D43D1BB4176D1CA84A4DA22"/>
    <w:rsid w:val="003E37FD"/>
    <w:pPr>
      <w:spacing w:after="200" w:line="276" w:lineRule="auto"/>
    </w:pPr>
    <w:rPr>
      <w:rFonts w:ascii="Arial" w:eastAsiaTheme="minorHAnsi" w:hAnsi="Arial"/>
    </w:rPr>
  </w:style>
  <w:style w:type="paragraph" w:customStyle="1" w:styleId="D51DD262B85640F092BAE09C2C72395C7">
    <w:name w:val="D51DD262B85640F092BAE09C2C72395C7"/>
    <w:rsid w:val="003E37FD"/>
    <w:pPr>
      <w:spacing w:after="200" w:line="276" w:lineRule="auto"/>
    </w:pPr>
    <w:rPr>
      <w:rFonts w:ascii="Arial" w:eastAsiaTheme="minorHAnsi" w:hAnsi="Arial"/>
    </w:rPr>
  </w:style>
  <w:style w:type="paragraph" w:customStyle="1" w:styleId="1C7BC3114CBE4DC68B8D59C2935D6F807">
    <w:name w:val="1C7BC3114CBE4DC68B8D59C2935D6F807"/>
    <w:rsid w:val="003E37FD"/>
    <w:pPr>
      <w:spacing w:after="200" w:line="276" w:lineRule="auto"/>
    </w:pPr>
    <w:rPr>
      <w:rFonts w:ascii="Arial" w:eastAsiaTheme="minorHAnsi" w:hAnsi="Arial"/>
    </w:rPr>
  </w:style>
  <w:style w:type="paragraph" w:customStyle="1" w:styleId="3667271E78724233A0D66C0B26305FD47">
    <w:name w:val="3667271E78724233A0D66C0B26305FD47"/>
    <w:rsid w:val="003E37FD"/>
    <w:pPr>
      <w:spacing w:after="200" w:line="276" w:lineRule="auto"/>
    </w:pPr>
    <w:rPr>
      <w:rFonts w:ascii="Arial" w:eastAsiaTheme="minorHAnsi" w:hAnsi="Arial"/>
    </w:rPr>
  </w:style>
  <w:style w:type="paragraph" w:customStyle="1" w:styleId="9147E87A3D784025982FE54F990E80BD7">
    <w:name w:val="9147E87A3D784025982FE54F990E80BD7"/>
    <w:rsid w:val="003E37FD"/>
    <w:pPr>
      <w:spacing w:after="200" w:line="276" w:lineRule="auto"/>
    </w:pPr>
    <w:rPr>
      <w:rFonts w:ascii="Arial" w:eastAsiaTheme="minorHAnsi" w:hAnsi="Arial"/>
    </w:rPr>
  </w:style>
  <w:style w:type="paragraph" w:customStyle="1" w:styleId="B2E906F55FB2494EB7ABE52AD93D4F656">
    <w:name w:val="B2E906F55FB2494EB7ABE52AD93D4F656"/>
    <w:rsid w:val="003E37FD"/>
    <w:pPr>
      <w:spacing w:after="200" w:line="276" w:lineRule="auto"/>
      <w:ind w:left="1224" w:hanging="504"/>
    </w:pPr>
    <w:rPr>
      <w:rFonts w:ascii="Arial" w:eastAsiaTheme="minorHAnsi" w:hAnsi="Arial"/>
      <w:color w:val="000000" w:themeColor="text1"/>
      <w:sz w:val="24"/>
    </w:rPr>
  </w:style>
  <w:style w:type="paragraph" w:customStyle="1" w:styleId="9D0AC36292AF40858230F73555C1D6106">
    <w:name w:val="9D0AC36292AF40858230F73555C1D6106"/>
    <w:rsid w:val="003E37FD"/>
    <w:pPr>
      <w:spacing w:after="200" w:line="276" w:lineRule="auto"/>
      <w:ind w:left="1224" w:hanging="504"/>
    </w:pPr>
    <w:rPr>
      <w:rFonts w:ascii="Arial" w:eastAsiaTheme="minorHAnsi" w:hAnsi="Arial"/>
      <w:color w:val="000000" w:themeColor="text1"/>
      <w:sz w:val="24"/>
    </w:rPr>
  </w:style>
  <w:style w:type="paragraph" w:customStyle="1" w:styleId="18B7D4CBFD314218B311960938E2DD6640">
    <w:name w:val="18B7D4CBFD314218B311960938E2DD6640"/>
    <w:rsid w:val="003E37FD"/>
    <w:pPr>
      <w:spacing w:after="200" w:line="276" w:lineRule="auto"/>
    </w:pPr>
    <w:rPr>
      <w:rFonts w:ascii="Arial" w:eastAsiaTheme="minorHAnsi" w:hAnsi="Arial"/>
    </w:rPr>
  </w:style>
  <w:style w:type="paragraph" w:customStyle="1" w:styleId="DC85C06B6F1C4681A5908DAC774ED4E840">
    <w:name w:val="DC85C06B6F1C4681A5908DAC774ED4E840"/>
    <w:rsid w:val="003E37FD"/>
    <w:pPr>
      <w:spacing w:after="200" w:line="276" w:lineRule="auto"/>
    </w:pPr>
    <w:rPr>
      <w:rFonts w:ascii="Arial" w:eastAsiaTheme="minorHAnsi" w:hAnsi="Arial"/>
    </w:rPr>
  </w:style>
  <w:style w:type="paragraph" w:customStyle="1" w:styleId="942C7CBE2B504B059502EADF7C26B03940">
    <w:name w:val="942C7CBE2B504B059502EADF7C26B03940"/>
    <w:rsid w:val="003E37FD"/>
    <w:pPr>
      <w:spacing w:after="200" w:line="276" w:lineRule="auto"/>
    </w:pPr>
    <w:rPr>
      <w:rFonts w:ascii="Arial" w:eastAsiaTheme="minorHAnsi" w:hAnsi="Arial"/>
    </w:rPr>
  </w:style>
  <w:style w:type="paragraph" w:customStyle="1" w:styleId="EA8FF40F10EC4076A7C1D4C70512C1DB40">
    <w:name w:val="EA8FF40F10EC4076A7C1D4C70512C1DB40"/>
    <w:rsid w:val="003E37FD"/>
    <w:pPr>
      <w:spacing w:after="200" w:line="276" w:lineRule="auto"/>
    </w:pPr>
    <w:rPr>
      <w:rFonts w:ascii="Arial" w:eastAsiaTheme="minorHAnsi" w:hAnsi="Arial"/>
    </w:rPr>
  </w:style>
  <w:style w:type="paragraph" w:customStyle="1" w:styleId="91480432AB7E4DE39F2FACF3A4931B6F38">
    <w:name w:val="91480432AB7E4DE39F2FACF3A4931B6F38"/>
    <w:rsid w:val="003E37FD"/>
    <w:pPr>
      <w:spacing w:after="200" w:line="276" w:lineRule="auto"/>
    </w:pPr>
    <w:rPr>
      <w:rFonts w:ascii="Arial" w:eastAsiaTheme="minorHAnsi" w:hAnsi="Arial"/>
    </w:rPr>
  </w:style>
  <w:style w:type="paragraph" w:customStyle="1" w:styleId="03C85B8BEBFD407E86C08BF9A905790E38">
    <w:name w:val="03C85B8BEBFD407E86C08BF9A905790E38"/>
    <w:rsid w:val="003E37FD"/>
    <w:pPr>
      <w:spacing w:after="200" w:line="276" w:lineRule="auto"/>
    </w:pPr>
    <w:rPr>
      <w:rFonts w:ascii="Arial" w:eastAsiaTheme="minorHAnsi" w:hAnsi="Arial"/>
    </w:rPr>
  </w:style>
  <w:style w:type="paragraph" w:customStyle="1" w:styleId="C315184767EA41508223245AEFB4EEF638">
    <w:name w:val="C315184767EA41508223245AEFB4EEF638"/>
    <w:rsid w:val="003E37FD"/>
    <w:pPr>
      <w:spacing w:after="200" w:line="276" w:lineRule="auto"/>
    </w:pPr>
    <w:rPr>
      <w:rFonts w:ascii="Arial" w:eastAsiaTheme="minorHAnsi" w:hAnsi="Arial"/>
    </w:rPr>
  </w:style>
  <w:style w:type="paragraph" w:customStyle="1" w:styleId="489388273745491C95D46BE5ECC4FEB230">
    <w:name w:val="489388273745491C95D46BE5ECC4FEB230"/>
    <w:rsid w:val="003E37FD"/>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5A5333B9F75421B8B72392BF705C2A730">
    <w:name w:val="C5A5333B9F75421B8B72392BF705C2A730"/>
    <w:rsid w:val="003E37FD"/>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EABE7B34B614B63A27B1C1CDD789BD516">
    <w:name w:val="CEABE7B34B614B63A27B1C1CDD789BD516"/>
    <w:rsid w:val="003E37FD"/>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BDB7DAF898A64073817DEB55EEFBC16C16">
    <w:name w:val="BDB7DAF898A64073817DEB55EEFBC16C16"/>
    <w:rsid w:val="003E37FD"/>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F7D58ED47D4340B08FA34468A4A4ED4B30">
    <w:name w:val="F7D58ED47D4340B08FA34468A4A4ED4B30"/>
    <w:rsid w:val="003E37FD"/>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88184F8CBD44E789B59FAB0C55F9A8C35">
    <w:name w:val="088184F8CBD44E789B59FAB0C55F9A8C35"/>
    <w:rsid w:val="003E37FD"/>
    <w:pPr>
      <w:spacing w:after="200" w:line="276" w:lineRule="auto"/>
      <w:ind w:left="1224" w:hanging="504"/>
    </w:pPr>
    <w:rPr>
      <w:rFonts w:ascii="Arial" w:eastAsiaTheme="minorHAnsi" w:hAnsi="Arial"/>
      <w:color w:val="000000" w:themeColor="text1"/>
      <w:sz w:val="24"/>
    </w:rPr>
  </w:style>
  <w:style w:type="paragraph" w:customStyle="1" w:styleId="FEFEAF6EA6A1450DA11FBE7BC2922F8929">
    <w:name w:val="FEFEAF6EA6A1450DA11FBE7BC2922F8929"/>
    <w:rsid w:val="003E37FD"/>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761ED802474453DB10D85822F18693A40">
    <w:name w:val="0761ED802474453DB10D85822F18693A40"/>
    <w:rsid w:val="003E37FD"/>
    <w:pPr>
      <w:spacing w:after="200" w:line="276" w:lineRule="auto"/>
    </w:pPr>
    <w:rPr>
      <w:rFonts w:ascii="Arial" w:eastAsiaTheme="minorHAnsi" w:hAnsi="Arial"/>
    </w:rPr>
  </w:style>
  <w:style w:type="paragraph" w:customStyle="1" w:styleId="0701BBAAF58A41358D79F5C628BB012659">
    <w:name w:val="0701BBAAF58A41358D79F5C628BB012659"/>
    <w:rsid w:val="003E37FD"/>
    <w:pPr>
      <w:spacing w:after="200" w:line="276" w:lineRule="auto"/>
    </w:pPr>
    <w:rPr>
      <w:rFonts w:ascii="Arial" w:eastAsiaTheme="minorHAnsi" w:hAnsi="Arial"/>
    </w:rPr>
  </w:style>
  <w:style w:type="paragraph" w:customStyle="1" w:styleId="3BA3185E0E074742B5194A1740ECDC7D59">
    <w:name w:val="3BA3185E0E074742B5194A1740ECDC7D59"/>
    <w:rsid w:val="003E37FD"/>
    <w:pPr>
      <w:spacing w:after="200" w:line="276" w:lineRule="auto"/>
    </w:pPr>
    <w:rPr>
      <w:rFonts w:ascii="Arial" w:eastAsiaTheme="minorHAnsi" w:hAnsi="Arial"/>
    </w:rPr>
  </w:style>
  <w:style w:type="paragraph" w:customStyle="1" w:styleId="A86385F289FB404D82488A56516C57DE59">
    <w:name w:val="A86385F289FB404D82488A56516C57DE59"/>
    <w:rsid w:val="003E37FD"/>
    <w:pPr>
      <w:spacing w:after="200" w:line="276" w:lineRule="auto"/>
    </w:pPr>
    <w:rPr>
      <w:rFonts w:ascii="Arial" w:eastAsiaTheme="minorHAnsi" w:hAnsi="Arial"/>
    </w:rPr>
  </w:style>
  <w:style w:type="paragraph" w:customStyle="1" w:styleId="551EE92CD686466D8B5EE907BFEC9B1A59">
    <w:name w:val="551EE92CD686466D8B5EE907BFEC9B1A59"/>
    <w:rsid w:val="003E37FD"/>
    <w:pPr>
      <w:spacing w:after="200" w:line="276" w:lineRule="auto"/>
    </w:pPr>
    <w:rPr>
      <w:rFonts w:ascii="Arial" w:eastAsiaTheme="minorHAnsi" w:hAnsi="Arial"/>
    </w:rPr>
  </w:style>
  <w:style w:type="paragraph" w:customStyle="1" w:styleId="24147482CD6848349D3C25EAF280CA4858">
    <w:name w:val="24147482CD6848349D3C25EAF280CA4858"/>
    <w:rsid w:val="003E37FD"/>
    <w:pPr>
      <w:spacing w:after="200" w:line="276" w:lineRule="auto"/>
    </w:pPr>
    <w:rPr>
      <w:rFonts w:ascii="Arial" w:eastAsiaTheme="minorHAnsi" w:hAnsi="Arial"/>
    </w:rPr>
  </w:style>
  <w:style w:type="paragraph" w:customStyle="1" w:styleId="E905873811FB4DA9936586F86579B6C158">
    <w:name w:val="E905873811FB4DA9936586F86579B6C158"/>
    <w:rsid w:val="003E37FD"/>
    <w:pPr>
      <w:spacing w:after="200" w:line="276" w:lineRule="auto"/>
    </w:pPr>
    <w:rPr>
      <w:rFonts w:ascii="Arial" w:eastAsiaTheme="minorHAnsi" w:hAnsi="Arial"/>
    </w:rPr>
  </w:style>
  <w:style w:type="paragraph" w:customStyle="1" w:styleId="F9DD39F50C0143F0887F1A0A9E6A2D7158">
    <w:name w:val="F9DD39F50C0143F0887F1A0A9E6A2D7158"/>
    <w:rsid w:val="003E37FD"/>
    <w:pPr>
      <w:spacing w:after="200" w:line="276" w:lineRule="auto"/>
    </w:pPr>
    <w:rPr>
      <w:rFonts w:ascii="Arial" w:eastAsiaTheme="minorHAnsi" w:hAnsi="Arial"/>
    </w:rPr>
  </w:style>
  <w:style w:type="paragraph" w:customStyle="1" w:styleId="D6C0B2785DE14301B7B321DAE5F8440829">
    <w:name w:val="D6C0B2785DE14301B7B321DAE5F8440829"/>
    <w:rsid w:val="003E37FD"/>
    <w:pPr>
      <w:spacing w:after="200" w:line="276" w:lineRule="auto"/>
    </w:pPr>
    <w:rPr>
      <w:rFonts w:ascii="Arial" w:eastAsiaTheme="minorHAnsi" w:hAnsi="Arial"/>
    </w:rPr>
  </w:style>
  <w:style w:type="paragraph" w:customStyle="1" w:styleId="ADF65CDE7B084B91B5DD68D775C6A23758">
    <w:name w:val="ADF65CDE7B084B91B5DD68D775C6A23758"/>
    <w:rsid w:val="003E37FD"/>
    <w:pPr>
      <w:spacing w:after="200" w:line="276" w:lineRule="auto"/>
    </w:pPr>
    <w:rPr>
      <w:rFonts w:ascii="Arial" w:eastAsiaTheme="minorHAnsi" w:hAnsi="Arial"/>
    </w:rPr>
  </w:style>
  <w:style w:type="paragraph" w:customStyle="1" w:styleId="35610FB38FBE4B87B9D700B764B5DDD158">
    <w:name w:val="35610FB38FBE4B87B9D700B764B5DDD158"/>
    <w:rsid w:val="003E37FD"/>
    <w:pPr>
      <w:spacing w:after="200" w:line="276" w:lineRule="auto"/>
    </w:pPr>
    <w:rPr>
      <w:rFonts w:ascii="Arial" w:eastAsiaTheme="minorHAnsi" w:hAnsi="Arial"/>
    </w:rPr>
  </w:style>
  <w:style w:type="paragraph" w:customStyle="1" w:styleId="313568E40E364DF9AA7EA14891E33675">
    <w:name w:val="313568E40E364DF9AA7EA14891E33675"/>
    <w:rsid w:val="00AF5868"/>
  </w:style>
  <w:style w:type="paragraph" w:customStyle="1" w:styleId="422C2125001E48AAB69F8BFC9FE3522C">
    <w:name w:val="422C2125001E48AAB69F8BFC9FE3522C"/>
    <w:rsid w:val="00FF78EF"/>
  </w:style>
  <w:style w:type="paragraph" w:customStyle="1" w:styleId="D558F66894ED41C7BC1BBDB1D62F120C">
    <w:name w:val="D558F66894ED41C7BC1BBDB1D62F120C"/>
    <w:rsid w:val="00FF78EF"/>
  </w:style>
  <w:style w:type="paragraph" w:customStyle="1" w:styleId="BF747868AC4F40D5AF4155184961C56559">
    <w:name w:val="BF747868AC4F40D5AF4155184961C56559"/>
    <w:rsid w:val="00FF78EF"/>
    <w:pPr>
      <w:spacing w:after="200" w:line="276" w:lineRule="auto"/>
    </w:pPr>
    <w:rPr>
      <w:rFonts w:ascii="Arial" w:eastAsiaTheme="minorHAnsi" w:hAnsi="Arial"/>
    </w:rPr>
  </w:style>
  <w:style w:type="paragraph" w:customStyle="1" w:styleId="1BDB50AE78D6404489DF0BA17BCC914159">
    <w:name w:val="1BDB50AE78D6404489DF0BA17BCC914159"/>
    <w:rsid w:val="00FF78EF"/>
    <w:pPr>
      <w:spacing w:after="200" w:line="276" w:lineRule="auto"/>
    </w:pPr>
    <w:rPr>
      <w:rFonts w:ascii="Arial" w:eastAsiaTheme="minorHAnsi" w:hAnsi="Arial"/>
    </w:rPr>
  </w:style>
  <w:style w:type="paragraph" w:customStyle="1" w:styleId="EC742BBC07C44E8BB2EEE0235C17170E25">
    <w:name w:val="EC742BBC07C44E8BB2EEE0235C17170E25"/>
    <w:rsid w:val="00FF78EF"/>
    <w:pPr>
      <w:spacing w:after="200" w:line="276" w:lineRule="auto"/>
    </w:pPr>
    <w:rPr>
      <w:rFonts w:ascii="Arial" w:eastAsiaTheme="minorHAnsi" w:hAnsi="Arial"/>
    </w:rPr>
  </w:style>
  <w:style w:type="paragraph" w:customStyle="1" w:styleId="26979BC502614758858BE7A49A6347F060">
    <w:name w:val="26979BC502614758858BE7A49A6347F060"/>
    <w:rsid w:val="00FF78EF"/>
    <w:pPr>
      <w:spacing w:after="200" w:line="276" w:lineRule="auto"/>
    </w:pPr>
    <w:rPr>
      <w:rFonts w:ascii="Arial" w:eastAsiaTheme="minorHAnsi" w:hAnsi="Arial"/>
    </w:rPr>
  </w:style>
  <w:style w:type="paragraph" w:customStyle="1" w:styleId="9987FA50F2474748981FF3A33097181D39">
    <w:name w:val="9987FA50F2474748981FF3A33097181D39"/>
    <w:rsid w:val="00FF78EF"/>
    <w:pPr>
      <w:spacing w:after="200" w:line="276" w:lineRule="auto"/>
    </w:pPr>
    <w:rPr>
      <w:rFonts w:ascii="Arial" w:eastAsiaTheme="minorHAnsi" w:hAnsi="Arial"/>
    </w:rPr>
  </w:style>
  <w:style w:type="paragraph" w:customStyle="1" w:styleId="72076D57C7434C48BB5456CEF6F6B35C12">
    <w:name w:val="72076D57C7434C48BB5456CEF6F6B35C12"/>
    <w:rsid w:val="00FF78EF"/>
    <w:pPr>
      <w:spacing w:after="200" w:line="276" w:lineRule="auto"/>
    </w:pPr>
    <w:rPr>
      <w:rFonts w:ascii="Arial" w:eastAsiaTheme="minorHAnsi" w:hAnsi="Arial"/>
    </w:rPr>
  </w:style>
  <w:style w:type="paragraph" w:customStyle="1" w:styleId="9A7985679C77428B85F7853F0751183A23">
    <w:name w:val="9A7985679C77428B85F7853F0751183A23"/>
    <w:rsid w:val="00FF78EF"/>
    <w:pPr>
      <w:spacing w:after="200" w:line="276" w:lineRule="auto"/>
    </w:pPr>
    <w:rPr>
      <w:rFonts w:ascii="Arial" w:eastAsiaTheme="minorHAnsi" w:hAnsi="Arial"/>
    </w:rPr>
  </w:style>
  <w:style w:type="paragraph" w:customStyle="1" w:styleId="2AE11EEA2D58478DB92FB26F8512937623">
    <w:name w:val="2AE11EEA2D58478DB92FB26F8512937623"/>
    <w:rsid w:val="00FF78EF"/>
    <w:pPr>
      <w:spacing w:after="200" w:line="276" w:lineRule="auto"/>
    </w:pPr>
    <w:rPr>
      <w:rFonts w:ascii="Arial" w:eastAsiaTheme="minorHAnsi" w:hAnsi="Arial"/>
    </w:rPr>
  </w:style>
  <w:style w:type="paragraph" w:customStyle="1" w:styleId="DBAB40A3579D43D1BB4176D1CA84A4DA23">
    <w:name w:val="DBAB40A3579D43D1BB4176D1CA84A4DA23"/>
    <w:rsid w:val="00FF78EF"/>
    <w:pPr>
      <w:spacing w:after="200" w:line="276" w:lineRule="auto"/>
    </w:pPr>
    <w:rPr>
      <w:rFonts w:ascii="Arial" w:eastAsiaTheme="minorHAnsi" w:hAnsi="Arial"/>
    </w:rPr>
  </w:style>
  <w:style w:type="paragraph" w:customStyle="1" w:styleId="D51DD262B85640F092BAE09C2C72395C8">
    <w:name w:val="D51DD262B85640F092BAE09C2C72395C8"/>
    <w:rsid w:val="00FF78EF"/>
    <w:pPr>
      <w:spacing w:after="200" w:line="276" w:lineRule="auto"/>
    </w:pPr>
    <w:rPr>
      <w:rFonts w:ascii="Arial" w:eastAsiaTheme="minorHAnsi" w:hAnsi="Arial"/>
    </w:rPr>
  </w:style>
  <w:style w:type="paragraph" w:customStyle="1" w:styleId="1C7BC3114CBE4DC68B8D59C2935D6F808">
    <w:name w:val="1C7BC3114CBE4DC68B8D59C2935D6F808"/>
    <w:rsid w:val="00FF78EF"/>
    <w:pPr>
      <w:spacing w:after="200" w:line="276" w:lineRule="auto"/>
    </w:pPr>
    <w:rPr>
      <w:rFonts w:ascii="Arial" w:eastAsiaTheme="minorHAnsi" w:hAnsi="Arial"/>
    </w:rPr>
  </w:style>
  <w:style w:type="paragraph" w:customStyle="1" w:styleId="3667271E78724233A0D66C0B26305FD48">
    <w:name w:val="3667271E78724233A0D66C0B26305FD48"/>
    <w:rsid w:val="00FF78EF"/>
    <w:pPr>
      <w:spacing w:after="200" w:line="276" w:lineRule="auto"/>
    </w:pPr>
    <w:rPr>
      <w:rFonts w:ascii="Arial" w:eastAsiaTheme="minorHAnsi" w:hAnsi="Arial"/>
    </w:rPr>
  </w:style>
  <w:style w:type="paragraph" w:customStyle="1" w:styleId="9147E87A3D784025982FE54F990E80BD8">
    <w:name w:val="9147E87A3D784025982FE54F990E80BD8"/>
    <w:rsid w:val="00FF78EF"/>
    <w:pPr>
      <w:spacing w:after="200" w:line="276" w:lineRule="auto"/>
    </w:pPr>
    <w:rPr>
      <w:rFonts w:ascii="Arial" w:eastAsiaTheme="minorHAnsi" w:hAnsi="Arial"/>
    </w:rPr>
  </w:style>
  <w:style w:type="paragraph" w:customStyle="1" w:styleId="422C2125001E48AAB69F8BFC9FE3522C1">
    <w:name w:val="422C2125001E48AAB69F8BFC9FE3522C1"/>
    <w:rsid w:val="00FF78EF"/>
    <w:pPr>
      <w:spacing w:after="200" w:line="276" w:lineRule="auto"/>
    </w:pPr>
    <w:rPr>
      <w:rFonts w:ascii="Arial" w:eastAsiaTheme="minorHAnsi" w:hAnsi="Arial"/>
    </w:rPr>
  </w:style>
  <w:style w:type="paragraph" w:customStyle="1" w:styleId="B2E906F55FB2494EB7ABE52AD93D4F657">
    <w:name w:val="B2E906F55FB2494EB7ABE52AD93D4F657"/>
    <w:rsid w:val="00FF78EF"/>
    <w:pPr>
      <w:spacing w:after="200" w:line="276" w:lineRule="auto"/>
      <w:ind w:left="1224" w:hanging="504"/>
    </w:pPr>
    <w:rPr>
      <w:rFonts w:ascii="Arial" w:eastAsiaTheme="minorHAnsi" w:hAnsi="Arial"/>
      <w:color w:val="000000" w:themeColor="text1"/>
      <w:sz w:val="24"/>
    </w:rPr>
  </w:style>
  <w:style w:type="paragraph" w:customStyle="1" w:styleId="9D0AC36292AF40858230F73555C1D6107">
    <w:name w:val="9D0AC36292AF40858230F73555C1D6107"/>
    <w:rsid w:val="00FF78EF"/>
    <w:pPr>
      <w:spacing w:after="200" w:line="276" w:lineRule="auto"/>
      <w:ind w:left="1224" w:hanging="504"/>
    </w:pPr>
    <w:rPr>
      <w:rFonts w:ascii="Arial" w:eastAsiaTheme="minorHAnsi" w:hAnsi="Arial"/>
      <w:color w:val="000000" w:themeColor="text1"/>
      <w:sz w:val="24"/>
    </w:rPr>
  </w:style>
  <w:style w:type="paragraph" w:customStyle="1" w:styleId="18B7D4CBFD314218B311960938E2DD6641">
    <w:name w:val="18B7D4CBFD314218B311960938E2DD6641"/>
    <w:rsid w:val="00FF78EF"/>
    <w:pPr>
      <w:spacing w:after="200" w:line="276" w:lineRule="auto"/>
    </w:pPr>
    <w:rPr>
      <w:rFonts w:ascii="Arial" w:eastAsiaTheme="minorHAnsi" w:hAnsi="Arial"/>
    </w:rPr>
  </w:style>
  <w:style w:type="paragraph" w:customStyle="1" w:styleId="DC85C06B6F1C4681A5908DAC774ED4E841">
    <w:name w:val="DC85C06B6F1C4681A5908DAC774ED4E841"/>
    <w:rsid w:val="00FF78EF"/>
    <w:pPr>
      <w:spacing w:after="200" w:line="276" w:lineRule="auto"/>
    </w:pPr>
    <w:rPr>
      <w:rFonts w:ascii="Arial" w:eastAsiaTheme="minorHAnsi" w:hAnsi="Arial"/>
    </w:rPr>
  </w:style>
  <w:style w:type="paragraph" w:customStyle="1" w:styleId="942C7CBE2B504B059502EADF7C26B03941">
    <w:name w:val="942C7CBE2B504B059502EADF7C26B03941"/>
    <w:rsid w:val="00FF78EF"/>
    <w:pPr>
      <w:spacing w:after="200" w:line="276" w:lineRule="auto"/>
    </w:pPr>
    <w:rPr>
      <w:rFonts w:ascii="Arial" w:eastAsiaTheme="minorHAnsi" w:hAnsi="Arial"/>
    </w:rPr>
  </w:style>
  <w:style w:type="paragraph" w:customStyle="1" w:styleId="EA8FF40F10EC4076A7C1D4C70512C1DB41">
    <w:name w:val="EA8FF40F10EC4076A7C1D4C70512C1DB41"/>
    <w:rsid w:val="00FF78EF"/>
    <w:pPr>
      <w:spacing w:after="200" w:line="276" w:lineRule="auto"/>
    </w:pPr>
    <w:rPr>
      <w:rFonts w:ascii="Arial" w:eastAsiaTheme="minorHAnsi" w:hAnsi="Arial"/>
    </w:rPr>
  </w:style>
  <w:style w:type="paragraph" w:customStyle="1" w:styleId="91480432AB7E4DE39F2FACF3A4931B6F39">
    <w:name w:val="91480432AB7E4DE39F2FACF3A4931B6F39"/>
    <w:rsid w:val="00FF78EF"/>
    <w:pPr>
      <w:spacing w:after="200" w:line="276" w:lineRule="auto"/>
    </w:pPr>
    <w:rPr>
      <w:rFonts w:ascii="Arial" w:eastAsiaTheme="minorHAnsi" w:hAnsi="Arial"/>
    </w:rPr>
  </w:style>
  <w:style w:type="paragraph" w:customStyle="1" w:styleId="03C85B8BEBFD407E86C08BF9A905790E39">
    <w:name w:val="03C85B8BEBFD407E86C08BF9A905790E39"/>
    <w:rsid w:val="00FF78EF"/>
    <w:pPr>
      <w:spacing w:after="200" w:line="276" w:lineRule="auto"/>
    </w:pPr>
    <w:rPr>
      <w:rFonts w:ascii="Arial" w:eastAsiaTheme="minorHAnsi" w:hAnsi="Arial"/>
    </w:rPr>
  </w:style>
  <w:style w:type="paragraph" w:customStyle="1" w:styleId="C315184767EA41508223245AEFB4EEF639">
    <w:name w:val="C315184767EA41508223245AEFB4EEF639"/>
    <w:rsid w:val="00FF78EF"/>
    <w:pPr>
      <w:spacing w:after="200" w:line="276" w:lineRule="auto"/>
    </w:pPr>
    <w:rPr>
      <w:rFonts w:ascii="Arial" w:eastAsiaTheme="minorHAnsi" w:hAnsi="Arial"/>
    </w:rPr>
  </w:style>
  <w:style w:type="paragraph" w:customStyle="1" w:styleId="489388273745491C95D46BE5ECC4FEB231">
    <w:name w:val="489388273745491C95D46BE5ECC4FEB231"/>
    <w:rsid w:val="00FF78EF"/>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5A5333B9F75421B8B72392BF705C2A731">
    <w:name w:val="C5A5333B9F75421B8B72392BF705C2A731"/>
    <w:rsid w:val="00FF78EF"/>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EABE7B34B614B63A27B1C1CDD789BD517">
    <w:name w:val="CEABE7B34B614B63A27B1C1CDD789BD517"/>
    <w:rsid w:val="00FF78EF"/>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BDB7DAF898A64073817DEB55EEFBC16C17">
    <w:name w:val="BDB7DAF898A64073817DEB55EEFBC16C17"/>
    <w:rsid w:val="00FF78EF"/>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F7D58ED47D4340B08FA34468A4A4ED4B31">
    <w:name w:val="F7D58ED47D4340B08FA34468A4A4ED4B31"/>
    <w:rsid w:val="00FF78EF"/>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88184F8CBD44E789B59FAB0C55F9A8C36">
    <w:name w:val="088184F8CBD44E789B59FAB0C55F9A8C36"/>
    <w:rsid w:val="00FF78EF"/>
    <w:pPr>
      <w:spacing w:after="200" w:line="276" w:lineRule="auto"/>
      <w:ind w:left="1224" w:hanging="504"/>
    </w:pPr>
    <w:rPr>
      <w:rFonts w:ascii="Arial" w:eastAsiaTheme="minorHAnsi" w:hAnsi="Arial"/>
      <w:color w:val="000000" w:themeColor="text1"/>
      <w:sz w:val="24"/>
    </w:rPr>
  </w:style>
  <w:style w:type="paragraph" w:customStyle="1" w:styleId="FEFEAF6EA6A1450DA11FBE7BC2922F8930">
    <w:name w:val="FEFEAF6EA6A1450DA11FBE7BC2922F8930"/>
    <w:rsid w:val="00FF78EF"/>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761ED802474453DB10D85822F18693A41">
    <w:name w:val="0761ED802474453DB10D85822F18693A41"/>
    <w:rsid w:val="00FF78EF"/>
    <w:pPr>
      <w:spacing w:after="200" w:line="276" w:lineRule="auto"/>
    </w:pPr>
    <w:rPr>
      <w:rFonts w:ascii="Arial" w:eastAsiaTheme="minorHAnsi" w:hAnsi="Arial"/>
    </w:rPr>
  </w:style>
  <w:style w:type="paragraph" w:customStyle="1" w:styleId="0701BBAAF58A41358D79F5C628BB012660">
    <w:name w:val="0701BBAAF58A41358D79F5C628BB012660"/>
    <w:rsid w:val="00FF78EF"/>
    <w:pPr>
      <w:spacing w:after="200" w:line="276" w:lineRule="auto"/>
    </w:pPr>
    <w:rPr>
      <w:rFonts w:ascii="Arial" w:eastAsiaTheme="minorHAnsi" w:hAnsi="Arial"/>
    </w:rPr>
  </w:style>
  <w:style w:type="paragraph" w:customStyle="1" w:styleId="3BA3185E0E074742B5194A1740ECDC7D60">
    <w:name w:val="3BA3185E0E074742B5194A1740ECDC7D60"/>
    <w:rsid w:val="00FF78EF"/>
    <w:pPr>
      <w:spacing w:after="200" w:line="276" w:lineRule="auto"/>
    </w:pPr>
    <w:rPr>
      <w:rFonts w:ascii="Arial" w:eastAsiaTheme="minorHAnsi" w:hAnsi="Arial"/>
    </w:rPr>
  </w:style>
  <w:style w:type="paragraph" w:customStyle="1" w:styleId="A86385F289FB404D82488A56516C57DE60">
    <w:name w:val="A86385F289FB404D82488A56516C57DE60"/>
    <w:rsid w:val="00FF78EF"/>
    <w:pPr>
      <w:spacing w:after="200" w:line="276" w:lineRule="auto"/>
    </w:pPr>
    <w:rPr>
      <w:rFonts w:ascii="Arial" w:eastAsiaTheme="minorHAnsi" w:hAnsi="Arial"/>
    </w:rPr>
  </w:style>
  <w:style w:type="paragraph" w:customStyle="1" w:styleId="551EE92CD686466D8B5EE907BFEC9B1A60">
    <w:name w:val="551EE92CD686466D8B5EE907BFEC9B1A60"/>
    <w:rsid w:val="00FF78EF"/>
    <w:pPr>
      <w:spacing w:after="200" w:line="276" w:lineRule="auto"/>
    </w:pPr>
    <w:rPr>
      <w:rFonts w:ascii="Arial" w:eastAsiaTheme="minorHAnsi" w:hAnsi="Arial"/>
    </w:rPr>
  </w:style>
  <w:style w:type="paragraph" w:customStyle="1" w:styleId="24147482CD6848349D3C25EAF280CA4859">
    <w:name w:val="24147482CD6848349D3C25EAF280CA4859"/>
    <w:rsid w:val="00FF78EF"/>
    <w:pPr>
      <w:spacing w:after="200" w:line="276" w:lineRule="auto"/>
    </w:pPr>
    <w:rPr>
      <w:rFonts w:ascii="Arial" w:eastAsiaTheme="minorHAnsi" w:hAnsi="Arial"/>
    </w:rPr>
  </w:style>
  <w:style w:type="paragraph" w:customStyle="1" w:styleId="E905873811FB4DA9936586F86579B6C159">
    <w:name w:val="E905873811FB4DA9936586F86579B6C159"/>
    <w:rsid w:val="00FF78EF"/>
    <w:pPr>
      <w:spacing w:after="200" w:line="276" w:lineRule="auto"/>
    </w:pPr>
    <w:rPr>
      <w:rFonts w:ascii="Arial" w:eastAsiaTheme="minorHAnsi" w:hAnsi="Arial"/>
    </w:rPr>
  </w:style>
  <w:style w:type="paragraph" w:customStyle="1" w:styleId="F9DD39F50C0143F0887F1A0A9E6A2D7159">
    <w:name w:val="F9DD39F50C0143F0887F1A0A9E6A2D7159"/>
    <w:rsid w:val="00FF78EF"/>
    <w:pPr>
      <w:spacing w:after="200" w:line="276" w:lineRule="auto"/>
    </w:pPr>
    <w:rPr>
      <w:rFonts w:ascii="Arial" w:eastAsiaTheme="minorHAnsi" w:hAnsi="Arial"/>
    </w:rPr>
  </w:style>
  <w:style w:type="paragraph" w:customStyle="1" w:styleId="D6C0B2785DE14301B7B321DAE5F8440830">
    <w:name w:val="D6C0B2785DE14301B7B321DAE5F8440830"/>
    <w:rsid w:val="00FF78EF"/>
    <w:pPr>
      <w:spacing w:after="200" w:line="276" w:lineRule="auto"/>
    </w:pPr>
    <w:rPr>
      <w:rFonts w:ascii="Arial" w:eastAsiaTheme="minorHAnsi" w:hAnsi="Arial"/>
    </w:rPr>
  </w:style>
  <w:style w:type="paragraph" w:customStyle="1" w:styleId="ADF65CDE7B084B91B5DD68D775C6A23759">
    <w:name w:val="ADF65CDE7B084B91B5DD68D775C6A23759"/>
    <w:rsid w:val="00FF78EF"/>
    <w:pPr>
      <w:spacing w:after="200" w:line="276" w:lineRule="auto"/>
    </w:pPr>
    <w:rPr>
      <w:rFonts w:ascii="Arial" w:eastAsiaTheme="minorHAnsi" w:hAnsi="Arial"/>
    </w:rPr>
  </w:style>
  <w:style w:type="paragraph" w:customStyle="1" w:styleId="35610FB38FBE4B87B9D700B764B5DDD159">
    <w:name w:val="35610FB38FBE4B87B9D700B764B5DDD159"/>
    <w:rsid w:val="00FF78EF"/>
    <w:pPr>
      <w:spacing w:after="200" w:line="276" w:lineRule="auto"/>
    </w:pPr>
    <w:rPr>
      <w:rFonts w:ascii="Arial" w:eastAsiaTheme="minorHAnsi" w:hAnsi="Arial"/>
    </w:rPr>
  </w:style>
  <w:style w:type="paragraph" w:customStyle="1" w:styleId="BF747868AC4F40D5AF4155184961C56560">
    <w:name w:val="BF747868AC4F40D5AF4155184961C56560"/>
    <w:rsid w:val="00F532DC"/>
    <w:pPr>
      <w:spacing w:after="200" w:line="276" w:lineRule="auto"/>
    </w:pPr>
    <w:rPr>
      <w:rFonts w:ascii="Arial" w:eastAsiaTheme="minorHAnsi" w:hAnsi="Arial"/>
    </w:rPr>
  </w:style>
  <w:style w:type="paragraph" w:customStyle="1" w:styleId="1BDB50AE78D6404489DF0BA17BCC914160">
    <w:name w:val="1BDB50AE78D6404489DF0BA17BCC914160"/>
    <w:rsid w:val="00F532DC"/>
    <w:pPr>
      <w:spacing w:after="200" w:line="276" w:lineRule="auto"/>
    </w:pPr>
    <w:rPr>
      <w:rFonts w:ascii="Arial" w:eastAsiaTheme="minorHAnsi" w:hAnsi="Arial"/>
    </w:rPr>
  </w:style>
  <w:style w:type="paragraph" w:customStyle="1" w:styleId="EC742BBC07C44E8BB2EEE0235C17170E26">
    <w:name w:val="EC742BBC07C44E8BB2EEE0235C17170E26"/>
    <w:rsid w:val="00F532DC"/>
    <w:pPr>
      <w:spacing w:after="200" w:line="276" w:lineRule="auto"/>
    </w:pPr>
    <w:rPr>
      <w:rFonts w:ascii="Arial" w:eastAsiaTheme="minorHAnsi" w:hAnsi="Arial"/>
    </w:rPr>
  </w:style>
  <w:style w:type="paragraph" w:customStyle="1" w:styleId="26979BC502614758858BE7A49A6347F061">
    <w:name w:val="26979BC502614758858BE7A49A6347F061"/>
    <w:rsid w:val="00F532DC"/>
    <w:pPr>
      <w:spacing w:after="200" w:line="276" w:lineRule="auto"/>
    </w:pPr>
    <w:rPr>
      <w:rFonts w:ascii="Arial" w:eastAsiaTheme="minorHAnsi" w:hAnsi="Arial"/>
    </w:rPr>
  </w:style>
  <w:style w:type="paragraph" w:customStyle="1" w:styleId="14C9B02064624356BAEE591B82FB6B591">
    <w:name w:val="14C9B02064624356BAEE591B82FB6B591"/>
    <w:rsid w:val="00F532DC"/>
    <w:pPr>
      <w:spacing w:after="200" w:line="276" w:lineRule="auto"/>
    </w:pPr>
    <w:rPr>
      <w:rFonts w:ascii="Arial" w:eastAsiaTheme="minorHAnsi" w:hAnsi="Arial"/>
    </w:rPr>
  </w:style>
  <w:style w:type="paragraph" w:customStyle="1" w:styleId="9987FA50F2474748981FF3A33097181D40">
    <w:name w:val="9987FA50F2474748981FF3A33097181D40"/>
    <w:rsid w:val="00F532DC"/>
    <w:pPr>
      <w:spacing w:after="200" w:line="276" w:lineRule="auto"/>
    </w:pPr>
    <w:rPr>
      <w:rFonts w:ascii="Arial" w:eastAsiaTheme="minorHAnsi" w:hAnsi="Arial"/>
    </w:rPr>
  </w:style>
  <w:style w:type="paragraph" w:customStyle="1" w:styleId="72076D57C7434C48BB5456CEF6F6B35C13">
    <w:name w:val="72076D57C7434C48BB5456CEF6F6B35C13"/>
    <w:rsid w:val="00F532DC"/>
    <w:pPr>
      <w:spacing w:after="200" w:line="276" w:lineRule="auto"/>
    </w:pPr>
    <w:rPr>
      <w:rFonts w:ascii="Arial" w:eastAsiaTheme="minorHAnsi" w:hAnsi="Arial"/>
    </w:rPr>
  </w:style>
  <w:style w:type="paragraph" w:customStyle="1" w:styleId="9A7985679C77428B85F7853F0751183A24">
    <w:name w:val="9A7985679C77428B85F7853F0751183A24"/>
    <w:rsid w:val="00F532DC"/>
    <w:pPr>
      <w:spacing w:after="200" w:line="276" w:lineRule="auto"/>
    </w:pPr>
    <w:rPr>
      <w:rFonts w:ascii="Arial" w:eastAsiaTheme="minorHAnsi" w:hAnsi="Arial"/>
    </w:rPr>
  </w:style>
  <w:style w:type="paragraph" w:customStyle="1" w:styleId="2AE11EEA2D58478DB92FB26F8512937624">
    <w:name w:val="2AE11EEA2D58478DB92FB26F8512937624"/>
    <w:rsid w:val="00F532DC"/>
    <w:pPr>
      <w:spacing w:after="200" w:line="276" w:lineRule="auto"/>
    </w:pPr>
    <w:rPr>
      <w:rFonts w:ascii="Arial" w:eastAsiaTheme="minorHAnsi" w:hAnsi="Arial"/>
    </w:rPr>
  </w:style>
  <w:style w:type="paragraph" w:customStyle="1" w:styleId="DBAB40A3579D43D1BB4176D1CA84A4DA24">
    <w:name w:val="DBAB40A3579D43D1BB4176D1CA84A4DA24"/>
    <w:rsid w:val="00F532DC"/>
    <w:pPr>
      <w:spacing w:after="200" w:line="276" w:lineRule="auto"/>
    </w:pPr>
    <w:rPr>
      <w:rFonts w:ascii="Arial" w:eastAsiaTheme="minorHAnsi" w:hAnsi="Arial"/>
    </w:rPr>
  </w:style>
  <w:style w:type="paragraph" w:customStyle="1" w:styleId="D51DD262B85640F092BAE09C2C72395C9">
    <w:name w:val="D51DD262B85640F092BAE09C2C72395C9"/>
    <w:rsid w:val="00F532DC"/>
    <w:pPr>
      <w:spacing w:after="200" w:line="276" w:lineRule="auto"/>
    </w:pPr>
    <w:rPr>
      <w:rFonts w:ascii="Arial" w:eastAsiaTheme="minorHAnsi" w:hAnsi="Arial"/>
    </w:rPr>
  </w:style>
  <w:style w:type="paragraph" w:customStyle="1" w:styleId="1C7BC3114CBE4DC68B8D59C2935D6F809">
    <w:name w:val="1C7BC3114CBE4DC68B8D59C2935D6F809"/>
    <w:rsid w:val="00F532DC"/>
    <w:pPr>
      <w:spacing w:after="200" w:line="276" w:lineRule="auto"/>
    </w:pPr>
    <w:rPr>
      <w:rFonts w:ascii="Arial" w:eastAsiaTheme="minorHAnsi" w:hAnsi="Arial"/>
    </w:rPr>
  </w:style>
  <w:style w:type="paragraph" w:customStyle="1" w:styleId="3667271E78724233A0D66C0B26305FD49">
    <w:name w:val="3667271E78724233A0D66C0B26305FD49"/>
    <w:rsid w:val="00F532DC"/>
    <w:pPr>
      <w:spacing w:after="200" w:line="276" w:lineRule="auto"/>
    </w:pPr>
    <w:rPr>
      <w:rFonts w:ascii="Arial" w:eastAsiaTheme="minorHAnsi" w:hAnsi="Arial"/>
    </w:rPr>
  </w:style>
  <w:style w:type="paragraph" w:customStyle="1" w:styleId="9147E87A3D784025982FE54F990E80BD9">
    <w:name w:val="9147E87A3D784025982FE54F990E80BD9"/>
    <w:rsid w:val="00F532DC"/>
    <w:pPr>
      <w:spacing w:after="200" w:line="276" w:lineRule="auto"/>
    </w:pPr>
    <w:rPr>
      <w:rFonts w:ascii="Arial" w:eastAsiaTheme="minorHAnsi" w:hAnsi="Arial"/>
    </w:rPr>
  </w:style>
  <w:style w:type="paragraph" w:customStyle="1" w:styleId="422C2125001E48AAB69F8BFC9FE3522C2">
    <w:name w:val="422C2125001E48AAB69F8BFC9FE3522C2"/>
    <w:rsid w:val="00F532DC"/>
    <w:pPr>
      <w:spacing w:after="200" w:line="276" w:lineRule="auto"/>
    </w:pPr>
    <w:rPr>
      <w:rFonts w:ascii="Arial" w:eastAsiaTheme="minorHAnsi" w:hAnsi="Arial"/>
    </w:rPr>
  </w:style>
  <w:style w:type="paragraph" w:customStyle="1" w:styleId="B2E906F55FB2494EB7ABE52AD93D4F658">
    <w:name w:val="B2E906F55FB2494EB7ABE52AD93D4F658"/>
    <w:rsid w:val="00F532DC"/>
    <w:pPr>
      <w:spacing w:after="200" w:line="276" w:lineRule="auto"/>
      <w:ind w:left="1224" w:hanging="504"/>
    </w:pPr>
    <w:rPr>
      <w:rFonts w:ascii="Arial" w:eastAsiaTheme="minorHAnsi" w:hAnsi="Arial"/>
      <w:color w:val="000000" w:themeColor="text1"/>
      <w:sz w:val="24"/>
    </w:rPr>
  </w:style>
  <w:style w:type="paragraph" w:customStyle="1" w:styleId="9D0AC36292AF40858230F73555C1D6108">
    <w:name w:val="9D0AC36292AF40858230F73555C1D6108"/>
    <w:rsid w:val="00F532DC"/>
    <w:pPr>
      <w:spacing w:after="200" w:line="276" w:lineRule="auto"/>
      <w:ind w:left="1224" w:hanging="504"/>
    </w:pPr>
    <w:rPr>
      <w:rFonts w:ascii="Arial" w:eastAsiaTheme="minorHAnsi" w:hAnsi="Arial"/>
      <w:color w:val="000000" w:themeColor="text1"/>
      <w:sz w:val="24"/>
    </w:rPr>
  </w:style>
  <w:style w:type="paragraph" w:customStyle="1" w:styleId="18B7D4CBFD314218B311960938E2DD6642">
    <w:name w:val="18B7D4CBFD314218B311960938E2DD6642"/>
    <w:rsid w:val="00F532DC"/>
    <w:pPr>
      <w:spacing w:after="200" w:line="276" w:lineRule="auto"/>
    </w:pPr>
    <w:rPr>
      <w:rFonts w:ascii="Arial" w:eastAsiaTheme="minorHAnsi" w:hAnsi="Arial"/>
    </w:rPr>
  </w:style>
  <w:style w:type="paragraph" w:customStyle="1" w:styleId="DC85C06B6F1C4681A5908DAC774ED4E842">
    <w:name w:val="DC85C06B6F1C4681A5908DAC774ED4E842"/>
    <w:rsid w:val="00F532DC"/>
    <w:pPr>
      <w:spacing w:after="200" w:line="276" w:lineRule="auto"/>
    </w:pPr>
    <w:rPr>
      <w:rFonts w:ascii="Arial" w:eastAsiaTheme="minorHAnsi" w:hAnsi="Arial"/>
    </w:rPr>
  </w:style>
  <w:style w:type="paragraph" w:customStyle="1" w:styleId="942C7CBE2B504B059502EADF7C26B03942">
    <w:name w:val="942C7CBE2B504B059502EADF7C26B03942"/>
    <w:rsid w:val="00F532DC"/>
    <w:pPr>
      <w:spacing w:after="200" w:line="276" w:lineRule="auto"/>
    </w:pPr>
    <w:rPr>
      <w:rFonts w:ascii="Arial" w:eastAsiaTheme="minorHAnsi" w:hAnsi="Arial"/>
    </w:rPr>
  </w:style>
  <w:style w:type="paragraph" w:customStyle="1" w:styleId="EA8FF40F10EC4076A7C1D4C70512C1DB42">
    <w:name w:val="EA8FF40F10EC4076A7C1D4C70512C1DB42"/>
    <w:rsid w:val="00F532DC"/>
    <w:pPr>
      <w:spacing w:after="200" w:line="276" w:lineRule="auto"/>
    </w:pPr>
    <w:rPr>
      <w:rFonts w:ascii="Arial" w:eastAsiaTheme="minorHAnsi" w:hAnsi="Arial"/>
    </w:rPr>
  </w:style>
  <w:style w:type="paragraph" w:customStyle="1" w:styleId="91480432AB7E4DE39F2FACF3A4931B6F40">
    <w:name w:val="91480432AB7E4DE39F2FACF3A4931B6F40"/>
    <w:rsid w:val="00F532DC"/>
    <w:pPr>
      <w:spacing w:after="200" w:line="276" w:lineRule="auto"/>
    </w:pPr>
    <w:rPr>
      <w:rFonts w:ascii="Arial" w:eastAsiaTheme="minorHAnsi" w:hAnsi="Arial"/>
    </w:rPr>
  </w:style>
  <w:style w:type="paragraph" w:customStyle="1" w:styleId="03C85B8BEBFD407E86C08BF9A905790E40">
    <w:name w:val="03C85B8BEBFD407E86C08BF9A905790E40"/>
    <w:rsid w:val="00F532DC"/>
    <w:pPr>
      <w:spacing w:after="200" w:line="276" w:lineRule="auto"/>
    </w:pPr>
    <w:rPr>
      <w:rFonts w:ascii="Arial" w:eastAsiaTheme="minorHAnsi" w:hAnsi="Arial"/>
    </w:rPr>
  </w:style>
  <w:style w:type="paragraph" w:customStyle="1" w:styleId="C315184767EA41508223245AEFB4EEF640">
    <w:name w:val="C315184767EA41508223245AEFB4EEF640"/>
    <w:rsid w:val="00F532DC"/>
    <w:pPr>
      <w:spacing w:after="200" w:line="276" w:lineRule="auto"/>
    </w:pPr>
    <w:rPr>
      <w:rFonts w:ascii="Arial" w:eastAsiaTheme="minorHAnsi" w:hAnsi="Arial"/>
    </w:rPr>
  </w:style>
  <w:style w:type="paragraph" w:customStyle="1" w:styleId="489388273745491C95D46BE5ECC4FEB232">
    <w:name w:val="489388273745491C95D46BE5ECC4FEB232"/>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5A5333B9F75421B8B72392BF705C2A732">
    <w:name w:val="C5A5333B9F75421B8B72392BF705C2A732"/>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EABE7B34B614B63A27B1C1CDD789BD518">
    <w:name w:val="CEABE7B34B614B63A27B1C1CDD789BD518"/>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BDB7DAF898A64073817DEB55EEFBC16C18">
    <w:name w:val="BDB7DAF898A64073817DEB55EEFBC16C18"/>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F7D58ED47D4340B08FA34468A4A4ED4B32">
    <w:name w:val="F7D58ED47D4340B08FA34468A4A4ED4B32"/>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88184F8CBD44E789B59FAB0C55F9A8C37">
    <w:name w:val="088184F8CBD44E789B59FAB0C55F9A8C37"/>
    <w:rsid w:val="00F532DC"/>
    <w:pPr>
      <w:spacing w:after="200" w:line="276" w:lineRule="auto"/>
      <w:ind w:left="1224" w:hanging="504"/>
    </w:pPr>
    <w:rPr>
      <w:rFonts w:ascii="Arial" w:eastAsiaTheme="minorHAnsi" w:hAnsi="Arial"/>
      <w:color w:val="000000" w:themeColor="text1"/>
      <w:sz w:val="24"/>
    </w:rPr>
  </w:style>
  <w:style w:type="paragraph" w:customStyle="1" w:styleId="FEFEAF6EA6A1450DA11FBE7BC2922F8931">
    <w:name w:val="FEFEAF6EA6A1450DA11FBE7BC2922F8931"/>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761ED802474453DB10D85822F18693A42">
    <w:name w:val="0761ED802474453DB10D85822F18693A42"/>
    <w:rsid w:val="00F532DC"/>
    <w:pPr>
      <w:spacing w:after="200" w:line="276" w:lineRule="auto"/>
    </w:pPr>
    <w:rPr>
      <w:rFonts w:ascii="Arial" w:eastAsiaTheme="minorHAnsi" w:hAnsi="Arial"/>
    </w:rPr>
  </w:style>
  <w:style w:type="paragraph" w:customStyle="1" w:styleId="0701BBAAF58A41358D79F5C628BB012661">
    <w:name w:val="0701BBAAF58A41358D79F5C628BB012661"/>
    <w:rsid w:val="00F532DC"/>
    <w:pPr>
      <w:spacing w:after="200" w:line="276" w:lineRule="auto"/>
    </w:pPr>
    <w:rPr>
      <w:rFonts w:ascii="Arial" w:eastAsiaTheme="minorHAnsi" w:hAnsi="Arial"/>
    </w:rPr>
  </w:style>
  <w:style w:type="paragraph" w:customStyle="1" w:styleId="3BA3185E0E074742B5194A1740ECDC7D61">
    <w:name w:val="3BA3185E0E074742B5194A1740ECDC7D61"/>
    <w:rsid w:val="00F532DC"/>
    <w:pPr>
      <w:spacing w:after="200" w:line="276" w:lineRule="auto"/>
    </w:pPr>
    <w:rPr>
      <w:rFonts w:ascii="Arial" w:eastAsiaTheme="minorHAnsi" w:hAnsi="Arial"/>
    </w:rPr>
  </w:style>
  <w:style w:type="paragraph" w:customStyle="1" w:styleId="A86385F289FB404D82488A56516C57DE61">
    <w:name w:val="A86385F289FB404D82488A56516C57DE61"/>
    <w:rsid w:val="00F532DC"/>
    <w:pPr>
      <w:spacing w:after="200" w:line="276" w:lineRule="auto"/>
    </w:pPr>
    <w:rPr>
      <w:rFonts w:ascii="Arial" w:eastAsiaTheme="minorHAnsi" w:hAnsi="Arial"/>
    </w:rPr>
  </w:style>
  <w:style w:type="paragraph" w:customStyle="1" w:styleId="551EE92CD686466D8B5EE907BFEC9B1A61">
    <w:name w:val="551EE92CD686466D8B5EE907BFEC9B1A61"/>
    <w:rsid w:val="00F532DC"/>
    <w:pPr>
      <w:spacing w:after="200" w:line="276" w:lineRule="auto"/>
    </w:pPr>
    <w:rPr>
      <w:rFonts w:ascii="Arial" w:eastAsiaTheme="minorHAnsi" w:hAnsi="Arial"/>
    </w:rPr>
  </w:style>
  <w:style w:type="paragraph" w:customStyle="1" w:styleId="24147482CD6848349D3C25EAF280CA4860">
    <w:name w:val="24147482CD6848349D3C25EAF280CA4860"/>
    <w:rsid w:val="00F532DC"/>
    <w:pPr>
      <w:spacing w:after="200" w:line="276" w:lineRule="auto"/>
    </w:pPr>
    <w:rPr>
      <w:rFonts w:ascii="Arial" w:eastAsiaTheme="minorHAnsi" w:hAnsi="Arial"/>
    </w:rPr>
  </w:style>
  <w:style w:type="paragraph" w:customStyle="1" w:styleId="E905873811FB4DA9936586F86579B6C160">
    <w:name w:val="E905873811FB4DA9936586F86579B6C160"/>
    <w:rsid w:val="00F532DC"/>
    <w:pPr>
      <w:spacing w:after="200" w:line="276" w:lineRule="auto"/>
    </w:pPr>
    <w:rPr>
      <w:rFonts w:ascii="Arial" w:eastAsiaTheme="minorHAnsi" w:hAnsi="Arial"/>
    </w:rPr>
  </w:style>
  <w:style w:type="paragraph" w:customStyle="1" w:styleId="F9DD39F50C0143F0887F1A0A9E6A2D7160">
    <w:name w:val="F9DD39F50C0143F0887F1A0A9E6A2D7160"/>
    <w:rsid w:val="00F532DC"/>
    <w:pPr>
      <w:spacing w:after="200" w:line="276" w:lineRule="auto"/>
    </w:pPr>
    <w:rPr>
      <w:rFonts w:ascii="Arial" w:eastAsiaTheme="minorHAnsi" w:hAnsi="Arial"/>
    </w:rPr>
  </w:style>
  <w:style w:type="paragraph" w:customStyle="1" w:styleId="D6C0B2785DE14301B7B321DAE5F8440831">
    <w:name w:val="D6C0B2785DE14301B7B321DAE5F8440831"/>
    <w:rsid w:val="00F532DC"/>
    <w:pPr>
      <w:spacing w:after="200" w:line="276" w:lineRule="auto"/>
    </w:pPr>
    <w:rPr>
      <w:rFonts w:ascii="Arial" w:eastAsiaTheme="minorHAnsi" w:hAnsi="Arial"/>
    </w:rPr>
  </w:style>
  <w:style w:type="paragraph" w:customStyle="1" w:styleId="ADF65CDE7B084B91B5DD68D775C6A23760">
    <w:name w:val="ADF65CDE7B084B91B5DD68D775C6A23760"/>
    <w:rsid w:val="00F532DC"/>
    <w:pPr>
      <w:spacing w:after="200" w:line="276" w:lineRule="auto"/>
    </w:pPr>
    <w:rPr>
      <w:rFonts w:ascii="Arial" w:eastAsiaTheme="minorHAnsi" w:hAnsi="Arial"/>
    </w:rPr>
  </w:style>
  <w:style w:type="paragraph" w:customStyle="1" w:styleId="35610FB38FBE4B87B9D700B764B5DDD160">
    <w:name w:val="35610FB38FBE4B87B9D700B764B5DDD160"/>
    <w:rsid w:val="00F532DC"/>
    <w:pPr>
      <w:spacing w:after="200" w:line="276" w:lineRule="auto"/>
    </w:pPr>
    <w:rPr>
      <w:rFonts w:ascii="Arial" w:eastAsiaTheme="minorHAnsi" w:hAnsi="Arial"/>
    </w:rPr>
  </w:style>
  <w:style w:type="paragraph" w:customStyle="1" w:styleId="BF747868AC4F40D5AF4155184961C56561">
    <w:name w:val="BF747868AC4F40D5AF4155184961C56561"/>
    <w:rsid w:val="00F532DC"/>
    <w:pPr>
      <w:spacing w:after="200" w:line="276" w:lineRule="auto"/>
    </w:pPr>
    <w:rPr>
      <w:rFonts w:ascii="Arial" w:eastAsiaTheme="minorHAnsi" w:hAnsi="Arial"/>
    </w:rPr>
  </w:style>
  <w:style w:type="paragraph" w:customStyle="1" w:styleId="1BDB50AE78D6404489DF0BA17BCC914161">
    <w:name w:val="1BDB50AE78D6404489DF0BA17BCC914161"/>
    <w:rsid w:val="00F532DC"/>
    <w:pPr>
      <w:spacing w:after="200" w:line="276" w:lineRule="auto"/>
    </w:pPr>
    <w:rPr>
      <w:rFonts w:ascii="Arial" w:eastAsiaTheme="minorHAnsi" w:hAnsi="Arial"/>
    </w:rPr>
  </w:style>
  <w:style w:type="paragraph" w:customStyle="1" w:styleId="EC742BBC07C44E8BB2EEE0235C17170E27">
    <w:name w:val="EC742BBC07C44E8BB2EEE0235C17170E27"/>
    <w:rsid w:val="00F532DC"/>
    <w:pPr>
      <w:spacing w:after="200" w:line="276" w:lineRule="auto"/>
    </w:pPr>
    <w:rPr>
      <w:rFonts w:ascii="Arial" w:eastAsiaTheme="minorHAnsi" w:hAnsi="Arial"/>
    </w:rPr>
  </w:style>
  <w:style w:type="paragraph" w:customStyle="1" w:styleId="26979BC502614758858BE7A49A6347F062">
    <w:name w:val="26979BC502614758858BE7A49A6347F062"/>
    <w:rsid w:val="00F532DC"/>
    <w:pPr>
      <w:spacing w:after="200" w:line="276" w:lineRule="auto"/>
    </w:pPr>
    <w:rPr>
      <w:rFonts w:ascii="Arial" w:eastAsiaTheme="minorHAnsi" w:hAnsi="Arial"/>
    </w:rPr>
  </w:style>
  <w:style w:type="paragraph" w:customStyle="1" w:styleId="14C9B02064624356BAEE591B82FB6B592">
    <w:name w:val="14C9B02064624356BAEE591B82FB6B592"/>
    <w:rsid w:val="00F532DC"/>
    <w:pPr>
      <w:spacing w:after="200" w:line="276" w:lineRule="auto"/>
    </w:pPr>
    <w:rPr>
      <w:rFonts w:ascii="Arial" w:eastAsiaTheme="minorHAnsi" w:hAnsi="Arial"/>
    </w:rPr>
  </w:style>
  <w:style w:type="paragraph" w:customStyle="1" w:styleId="9987FA50F2474748981FF3A33097181D41">
    <w:name w:val="9987FA50F2474748981FF3A33097181D41"/>
    <w:rsid w:val="00F532DC"/>
    <w:pPr>
      <w:spacing w:after="200" w:line="276" w:lineRule="auto"/>
    </w:pPr>
    <w:rPr>
      <w:rFonts w:ascii="Arial" w:eastAsiaTheme="minorHAnsi" w:hAnsi="Arial"/>
    </w:rPr>
  </w:style>
  <w:style w:type="paragraph" w:customStyle="1" w:styleId="72076D57C7434C48BB5456CEF6F6B35C14">
    <w:name w:val="72076D57C7434C48BB5456CEF6F6B35C14"/>
    <w:rsid w:val="00F532DC"/>
    <w:pPr>
      <w:spacing w:after="200" w:line="276" w:lineRule="auto"/>
    </w:pPr>
    <w:rPr>
      <w:rFonts w:ascii="Arial" w:eastAsiaTheme="minorHAnsi" w:hAnsi="Arial"/>
    </w:rPr>
  </w:style>
  <w:style w:type="paragraph" w:customStyle="1" w:styleId="9A7985679C77428B85F7853F0751183A25">
    <w:name w:val="9A7985679C77428B85F7853F0751183A25"/>
    <w:rsid w:val="00F532DC"/>
    <w:pPr>
      <w:spacing w:after="200" w:line="276" w:lineRule="auto"/>
    </w:pPr>
    <w:rPr>
      <w:rFonts w:ascii="Arial" w:eastAsiaTheme="minorHAnsi" w:hAnsi="Arial"/>
    </w:rPr>
  </w:style>
  <w:style w:type="paragraph" w:customStyle="1" w:styleId="2AE11EEA2D58478DB92FB26F8512937625">
    <w:name w:val="2AE11EEA2D58478DB92FB26F8512937625"/>
    <w:rsid w:val="00F532DC"/>
    <w:pPr>
      <w:spacing w:after="200" w:line="276" w:lineRule="auto"/>
    </w:pPr>
    <w:rPr>
      <w:rFonts w:ascii="Arial" w:eastAsiaTheme="minorHAnsi" w:hAnsi="Arial"/>
    </w:rPr>
  </w:style>
  <w:style w:type="paragraph" w:customStyle="1" w:styleId="DBAB40A3579D43D1BB4176D1CA84A4DA25">
    <w:name w:val="DBAB40A3579D43D1BB4176D1CA84A4DA25"/>
    <w:rsid w:val="00F532DC"/>
    <w:pPr>
      <w:spacing w:after="200" w:line="276" w:lineRule="auto"/>
    </w:pPr>
    <w:rPr>
      <w:rFonts w:ascii="Arial" w:eastAsiaTheme="minorHAnsi" w:hAnsi="Arial"/>
    </w:rPr>
  </w:style>
  <w:style w:type="paragraph" w:customStyle="1" w:styleId="D51DD262B85640F092BAE09C2C72395C10">
    <w:name w:val="D51DD262B85640F092BAE09C2C72395C10"/>
    <w:rsid w:val="00F532DC"/>
    <w:pPr>
      <w:spacing w:after="200" w:line="276" w:lineRule="auto"/>
    </w:pPr>
    <w:rPr>
      <w:rFonts w:ascii="Arial" w:eastAsiaTheme="minorHAnsi" w:hAnsi="Arial"/>
    </w:rPr>
  </w:style>
  <w:style w:type="paragraph" w:customStyle="1" w:styleId="1C7BC3114CBE4DC68B8D59C2935D6F8010">
    <w:name w:val="1C7BC3114CBE4DC68B8D59C2935D6F8010"/>
    <w:rsid w:val="00F532DC"/>
    <w:pPr>
      <w:spacing w:after="200" w:line="276" w:lineRule="auto"/>
    </w:pPr>
    <w:rPr>
      <w:rFonts w:ascii="Arial" w:eastAsiaTheme="minorHAnsi" w:hAnsi="Arial"/>
    </w:rPr>
  </w:style>
  <w:style w:type="paragraph" w:customStyle="1" w:styleId="3667271E78724233A0D66C0B26305FD410">
    <w:name w:val="3667271E78724233A0D66C0B26305FD410"/>
    <w:rsid w:val="00F532DC"/>
    <w:pPr>
      <w:spacing w:after="200" w:line="276" w:lineRule="auto"/>
    </w:pPr>
    <w:rPr>
      <w:rFonts w:ascii="Arial" w:eastAsiaTheme="minorHAnsi" w:hAnsi="Arial"/>
    </w:rPr>
  </w:style>
  <w:style w:type="paragraph" w:customStyle="1" w:styleId="9147E87A3D784025982FE54F990E80BD10">
    <w:name w:val="9147E87A3D784025982FE54F990E80BD10"/>
    <w:rsid w:val="00F532DC"/>
    <w:pPr>
      <w:spacing w:after="200" w:line="276" w:lineRule="auto"/>
    </w:pPr>
    <w:rPr>
      <w:rFonts w:ascii="Arial" w:eastAsiaTheme="minorHAnsi" w:hAnsi="Arial"/>
    </w:rPr>
  </w:style>
  <w:style w:type="paragraph" w:customStyle="1" w:styleId="422C2125001E48AAB69F8BFC9FE3522C3">
    <w:name w:val="422C2125001E48AAB69F8BFC9FE3522C3"/>
    <w:rsid w:val="00F532DC"/>
    <w:pPr>
      <w:spacing w:after="200" w:line="276" w:lineRule="auto"/>
    </w:pPr>
    <w:rPr>
      <w:rFonts w:ascii="Arial" w:eastAsiaTheme="minorHAnsi" w:hAnsi="Arial"/>
    </w:rPr>
  </w:style>
  <w:style w:type="paragraph" w:customStyle="1" w:styleId="B2E906F55FB2494EB7ABE52AD93D4F659">
    <w:name w:val="B2E906F55FB2494EB7ABE52AD93D4F659"/>
    <w:rsid w:val="00F532DC"/>
    <w:pPr>
      <w:spacing w:after="200" w:line="276" w:lineRule="auto"/>
      <w:ind w:left="1224" w:hanging="504"/>
    </w:pPr>
    <w:rPr>
      <w:rFonts w:ascii="Arial" w:eastAsiaTheme="minorHAnsi" w:hAnsi="Arial"/>
      <w:color w:val="000000" w:themeColor="text1"/>
      <w:sz w:val="24"/>
    </w:rPr>
  </w:style>
  <w:style w:type="paragraph" w:customStyle="1" w:styleId="9D0AC36292AF40858230F73555C1D6109">
    <w:name w:val="9D0AC36292AF40858230F73555C1D6109"/>
    <w:rsid w:val="00F532DC"/>
    <w:pPr>
      <w:spacing w:after="200" w:line="276" w:lineRule="auto"/>
      <w:ind w:left="1224" w:hanging="504"/>
    </w:pPr>
    <w:rPr>
      <w:rFonts w:ascii="Arial" w:eastAsiaTheme="minorHAnsi" w:hAnsi="Arial"/>
      <w:color w:val="000000" w:themeColor="text1"/>
      <w:sz w:val="24"/>
    </w:rPr>
  </w:style>
  <w:style w:type="paragraph" w:customStyle="1" w:styleId="18B7D4CBFD314218B311960938E2DD6643">
    <w:name w:val="18B7D4CBFD314218B311960938E2DD6643"/>
    <w:rsid w:val="00F532DC"/>
    <w:pPr>
      <w:spacing w:after="200" w:line="276" w:lineRule="auto"/>
    </w:pPr>
    <w:rPr>
      <w:rFonts w:ascii="Arial" w:eastAsiaTheme="minorHAnsi" w:hAnsi="Arial"/>
    </w:rPr>
  </w:style>
  <w:style w:type="paragraph" w:customStyle="1" w:styleId="DC85C06B6F1C4681A5908DAC774ED4E843">
    <w:name w:val="DC85C06B6F1C4681A5908DAC774ED4E843"/>
    <w:rsid w:val="00F532DC"/>
    <w:pPr>
      <w:spacing w:after="200" w:line="276" w:lineRule="auto"/>
    </w:pPr>
    <w:rPr>
      <w:rFonts w:ascii="Arial" w:eastAsiaTheme="minorHAnsi" w:hAnsi="Arial"/>
    </w:rPr>
  </w:style>
  <w:style w:type="paragraph" w:customStyle="1" w:styleId="942C7CBE2B504B059502EADF7C26B03943">
    <w:name w:val="942C7CBE2B504B059502EADF7C26B03943"/>
    <w:rsid w:val="00F532DC"/>
    <w:pPr>
      <w:spacing w:after="200" w:line="276" w:lineRule="auto"/>
    </w:pPr>
    <w:rPr>
      <w:rFonts w:ascii="Arial" w:eastAsiaTheme="minorHAnsi" w:hAnsi="Arial"/>
    </w:rPr>
  </w:style>
  <w:style w:type="paragraph" w:customStyle="1" w:styleId="EA8FF40F10EC4076A7C1D4C70512C1DB43">
    <w:name w:val="EA8FF40F10EC4076A7C1D4C70512C1DB43"/>
    <w:rsid w:val="00F532DC"/>
    <w:pPr>
      <w:spacing w:after="200" w:line="276" w:lineRule="auto"/>
    </w:pPr>
    <w:rPr>
      <w:rFonts w:ascii="Arial" w:eastAsiaTheme="minorHAnsi" w:hAnsi="Arial"/>
    </w:rPr>
  </w:style>
  <w:style w:type="paragraph" w:customStyle="1" w:styleId="91480432AB7E4DE39F2FACF3A4931B6F41">
    <w:name w:val="91480432AB7E4DE39F2FACF3A4931B6F41"/>
    <w:rsid w:val="00F532DC"/>
    <w:pPr>
      <w:spacing w:after="200" w:line="276" w:lineRule="auto"/>
    </w:pPr>
    <w:rPr>
      <w:rFonts w:ascii="Arial" w:eastAsiaTheme="minorHAnsi" w:hAnsi="Arial"/>
    </w:rPr>
  </w:style>
  <w:style w:type="paragraph" w:customStyle="1" w:styleId="03C85B8BEBFD407E86C08BF9A905790E41">
    <w:name w:val="03C85B8BEBFD407E86C08BF9A905790E41"/>
    <w:rsid w:val="00F532DC"/>
    <w:pPr>
      <w:spacing w:after="200" w:line="276" w:lineRule="auto"/>
    </w:pPr>
    <w:rPr>
      <w:rFonts w:ascii="Arial" w:eastAsiaTheme="minorHAnsi" w:hAnsi="Arial"/>
    </w:rPr>
  </w:style>
  <w:style w:type="paragraph" w:customStyle="1" w:styleId="C315184767EA41508223245AEFB4EEF641">
    <w:name w:val="C315184767EA41508223245AEFB4EEF641"/>
    <w:rsid w:val="00F532DC"/>
    <w:pPr>
      <w:spacing w:after="200" w:line="276" w:lineRule="auto"/>
    </w:pPr>
    <w:rPr>
      <w:rFonts w:ascii="Arial" w:eastAsiaTheme="minorHAnsi" w:hAnsi="Arial"/>
    </w:rPr>
  </w:style>
  <w:style w:type="paragraph" w:customStyle="1" w:styleId="489388273745491C95D46BE5ECC4FEB233">
    <w:name w:val="489388273745491C95D46BE5ECC4FEB233"/>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5A5333B9F75421B8B72392BF705C2A733">
    <w:name w:val="C5A5333B9F75421B8B72392BF705C2A733"/>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EABE7B34B614B63A27B1C1CDD789BD519">
    <w:name w:val="CEABE7B34B614B63A27B1C1CDD789BD519"/>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BDB7DAF898A64073817DEB55EEFBC16C19">
    <w:name w:val="BDB7DAF898A64073817DEB55EEFBC16C19"/>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F7D58ED47D4340B08FA34468A4A4ED4B33">
    <w:name w:val="F7D58ED47D4340B08FA34468A4A4ED4B33"/>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88184F8CBD44E789B59FAB0C55F9A8C38">
    <w:name w:val="088184F8CBD44E789B59FAB0C55F9A8C38"/>
    <w:rsid w:val="00F532DC"/>
    <w:pPr>
      <w:spacing w:after="200" w:line="276" w:lineRule="auto"/>
      <w:ind w:left="1224" w:hanging="504"/>
    </w:pPr>
    <w:rPr>
      <w:rFonts w:ascii="Arial" w:eastAsiaTheme="minorHAnsi" w:hAnsi="Arial"/>
      <w:color w:val="000000" w:themeColor="text1"/>
      <w:sz w:val="24"/>
    </w:rPr>
  </w:style>
  <w:style w:type="paragraph" w:customStyle="1" w:styleId="FEFEAF6EA6A1450DA11FBE7BC2922F8932">
    <w:name w:val="FEFEAF6EA6A1450DA11FBE7BC2922F8932"/>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761ED802474453DB10D85822F18693A43">
    <w:name w:val="0761ED802474453DB10D85822F18693A43"/>
    <w:rsid w:val="00F532DC"/>
    <w:pPr>
      <w:spacing w:after="200" w:line="276" w:lineRule="auto"/>
    </w:pPr>
    <w:rPr>
      <w:rFonts w:ascii="Arial" w:eastAsiaTheme="minorHAnsi" w:hAnsi="Arial"/>
    </w:rPr>
  </w:style>
  <w:style w:type="paragraph" w:customStyle="1" w:styleId="0701BBAAF58A41358D79F5C628BB012662">
    <w:name w:val="0701BBAAF58A41358D79F5C628BB012662"/>
    <w:rsid w:val="00F532DC"/>
    <w:pPr>
      <w:spacing w:after="200" w:line="276" w:lineRule="auto"/>
    </w:pPr>
    <w:rPr>
      <w:rFonts w:ascii="Arial" w:eastAsiaTheme="minorHAnsi" w:hAnsi="Arial"/>
    </w:rPr>
  </w:style>
  <w:style w:type="paragraph" w:customStyle="1" w:styleId="3BA3185E0E074742B5194A1740ECDC7D62">
    <w:name w:val="3BA3185E0E074742B5194A1740ECDC7D62"/>
    <w:rsid w:val="00F532DC"/>
    <w:pPr>
      <w:spacing w:after="200" w:line="276" w:lineRule="auto"/>
    </w:pPr>
    <w:rPr>
      <w:rFonts w:ascii="Arial" w:eastAsiaTheme="minorHAnsi" w:hAnsi="Arial"/>
    </w:rPr>
  </w:style>
  <w:style w:type="paragraph" w:customStyle="1" w:styleId="A86385F289FB404D82488A56516C57DE62">
    <w:name w:val="A86385F289FB404D82488A56516C57DE62"/>
    <w:rsid w:val="00F532DC"/>
    <w:pPr>
      <w:spacing w:after="200" w:line="276" w:lineRule="auto"/>
    </w:pPr>
    <w:rPr>
      <w:rFonts w:ascii="Arial" w:eastAsiaTheme="minorHAnsi" w:hAnsi="Arial"/>
    </w:rPr>
  </w:style>
  <w:style w:type="paragraph" w:customStyle="1" w:styleId="551EE92CD686466D8B5EE907BFEC9B1A62">
    <w:name w:val="551EE92CD686466D8B5EE907BFEC9B1A62"/>
    <w:rsid w:val="00F532DC"/>
    <w:pPr>
      <w:spacing w:after="200" w:line="276" w:lineRule="auto"/>
    </w:pPr>
    <w:rPr>
      <w:rFonts w:ascii="Arial" w:eastAsiaTheme="minorHAnsi" w:hAnsi="Arial"/>
    </w:rPr>
  </w:style>
  <w:style w:type="paragraph" w:customStyle="1" w:styleId="24147482CD6848349D3C25EAF280CA4861">
    <w:name w:val="24147482CD6848349D3C25EAF280CA4861"/>
    <w:rsid w:val="00F532DC"/>
    <w:pPr>
      <w:spacing w:after="200" w:line="276" w:lineRule="auto"/>
    </w:pPr>
    <w:rPr>
      <w:rFonts w:ascii="Arial" w:eastAsiaTheme="minorHAnsi" w:hAnsi="Arial"/>
    </w:rPr>
  </w:style>
  <w:style w:type="paragraph" w:customStyle="1" w:styleId="E905873811FB4DA9936586F86579B6C161">
    <w:name w:val="E905873811FB4DA9936586F86579B6C161"/>
    <w:rsid w:val="00F532DC"/>
    <w:pPr>
      <w:spacing w:after="200" w:line="276" w:lineRule="auto"/>
    </w:pPr>
    <w:rPr>
      <w:rFonts w:ascii="Arial" w:eastAsiaTheme="minorHAnsi" w:hAnsi="Arial"/>
    </w:rPr>
  </w:style>
  <w:style w:type="paragraph" w:customStyle="1" w:styleId="F9DD39F50C0143F0887F1A0A9E6A2D7161">
    <w:name w:val="F9DD39F50C0143F0887F1A0A9E6A2D7161"/>
    <w:rsid w:val="00F532DC"/>
    <w:pPr>
      <w:spacing w:after="200" w:line="276" w:lineRule="auto"/>
    </w:pPr>
    <w:rPr>
      <w:rFonts w:ascii="Arial" w:eastAsiaTheme="minorHAnsi" w:hAnsi="Arial"/>
    </w:rPr>
  </w:style>
  <w:style w:type="paragraph" w:customStyle="1" w:styleId="D6C0B2785DE14301B7B321DAE5F8440832">
    <w:name w:val="D6C0B2785DE14301B7B321DAE5F8440832"/>
    <w:rsid w:val="00F532DC"/>
    <w:pPr>
      <w:spacing w:after="200" w:line="276" w:lineRule="auto"/>
    </w:pPr>
    <w:rPr>
      <w:rFonts w:ascii="Arial" w:eastAsiaTheme="minorHAnsi" w:hAnsi="Arial"/>
    </w:rPr>
  </w:style>
  <w:style w:type="paragraph" w:customStyle="1" w:styleId="ADF65CDE7B084B91B5DD68D775C6A23761">
    <w:name w:val="ADF65CDE7B084B91B5DD68D775C6A23761"/>
    <w:rsid w:val="00F532DC"/>
    <w:pPr>
      <w:spacing w:after="200" w:line="276" w:lineRule="auto"/>
    </w:pPr>
    <w:rPr>
      <w:rFonts w:ascii="Arial" w:eastAsiaTheme="minorHAnsi" w:hAnsi="Arial"/>
    </w:rPr>
  </w:style>
  <w:style w:type="paragraph" w:customStyle="1" w:styleId="35610FB38FBE4B87B9D700B764B5DDD161">
    <w:name w:val="35610FB38FBE4B87B9D700B764B5DDD161"/>
    <w:rsid w:val="00F532DC"/>
    <w:pPr>
      <w:spacing w:after="200" w:line="276" w:lineRule="auto"/>
    </w:pPr>
    <w:rPr>
      <w:rFonts w:ascii="Arial" w:eastAsiaTheme="minorHAnsi" w:hAnsi="Arial"/>
    </w:rPr>
  </w:style>
  <w:style w:type="paragraph" w:customStyle="1" w:styleId="BF747868AC4F40D5AF4155184961C56562">
    <w:name w:val="BF747868AC4F40D5AF4155184961C56562"/>
    <w:rsid w:val="00F532DC"/>
    <w:pPr>
      <w:spacing w:after="200" w:line="276" w:lineRule="auto"/>
    </w:pPr>
    <w:rPr>
      <w:rFonts w:ascii="Arial" w:eastAsiaTheme="minorHAnsi" w:hAnsi="Arial"/>
    </w:rPr>
  </w:style>
  <w:style w:type="paragraph" w:customStyle="1" w:styleId="1BDB50AE78D6404489DF0BA17BCC914162">
    <w:name w:val="1BDB50AE78D6404489DF0BA17BCC914162"/>
    <w:rsid w:val="00F532DC"/>
    <w:pPr>
      <w:spacing w:after="200" w:line="276" w:lineRule="auto"/>
    </w:pPr>
    <w:rPr>
      <w:rFonts w:ascii="Arial" w:eastAsiaTheme="minorHAnsi" w:hAnsi="Arial"/>
    </w:rPr>
  </w:style>
  <w:style w:type="paragraph" w:customStyle="1" w:styleId="EC742BBC07C44E8BB2EEE0235C17170E28">
    <w:name w:val="EC742BBC07C44E8BB2EEE0235C17170E28"/>
    <w:rsid w:val="00F532DC"/>
    <w:pPr>
      <w:spacing w:after="200" w:line="276" w:lineRule="auto"/>
    </w:pPr>
    <w:rPr>
      <w:rFonts w:ascii="Arial" w:eastAsiaTheme="minorHAnsi" w:hAnsi="Arial"/>
    </w:rPr>
  </w:style>
  <w:style w:type="paragraph" w:customStyle="1" w:styleId="26979BC502614758858BE7A49A6347F063">
    <w:name w:val="26979BC502614758858BE7A49A6347F063"/>
    <w:rsid w:val="00F532DC"/>
    <w:pPr>
      <w:spacing w:after="200" w:line="276" w:lineRule="auto"/>
    </w:pPr>
    <w:rPr>
      <w:rFonts w:ascii="Arial" w:eastAsiaTheme="minorHAnsi" w:hAnsi="Arial"/>
    </w:rPr>
  </w:style>
  <w:style w:type="paragraph" w:customStyle="1" w:styleId="14C9B02064624356BAEE591B82FB6B593">
    <w:name w:val="14C9B02064624356BAEE591B82FB6B593"/>
    <w:rsid w:val="00F532DC"/>
    <w:pPr>
      <w:spacing w:after="200" w:line="276" w:lineRule="auto"/>
    </w:pPr>
    <w:rPr>
      <w:rFonts w:ascii="Arial" w:eastAsiaTheme="minorHAnsi" w:hAnsi="Arial"/>
    </w:rPr>
  </w:style>
  <w:style w:type="paragraph" w:customStyle="1" w:styleId="9987FA50F2474748981FF3A33097181D42">
    <w:name w:val="9987FA50F2474748981FF3A33097181D42"/>
    <w:rsid w:val="00F532DC"/>
    <w:pPr>
      <w:spacing w:after="200" w:line="276" w:lineRule="auto"/>
    </w:pPr>
    <w:rPr>
      <w:rFonts w:ascii="Arial" w:eastAsiaTheme="minorHAnsi" w:hAnsi="Arial"/>
    </w:rPr>
  </w:style>
  <w:style w:type="paragraph" w:customStyle="1" w:styleId="72076D57C7434C48BB5456CEF6F6B35C15">
    <w:name w:val="72076D57C7434C48BB5456CEF6F6B35C15"/>
    <w:rsid w:val="00F532DC"/>
    <w:pPr>
      <w:spacing w:after="200" w:line="276" w:lineRule="auto"/>
    </w:pPr>
    <w:rPr>
      <w:rFonts w:ascii="Arial" w:eastAsiaTheme="minorHAnsi" w:hAnsi="Arial"/>
    </w:rPr>
  </w:style>
  <w:style w:type="paragraph" w:customStyle="1" w:styleId="9A7985679C77428B85F7853F0751183A26">
    <w:name w:val="9A7985679C77428B85F7853F0751183A26"/>
    <w:rsid w:val="00F532DC"/>
    <w:pPr>
      <w:spacing w:after="200" w:line="276" w:lineRule="auto"/>
    </w:pPr>
    <w:rPr>
      <w:rFonts w:ascii="Arial" w:eastAsiaTheme="minorHAnsi" w:hAnsi="Arial"/>
    </w:rPr>
  </w:style>
  <w:style w:type="paragraph" w:customStyle="1" w:styleId="2AE11EEA2D58478DB92FB26F8512937626">
    <w:name w:val="2AE11EEA2D58478DB92FB26F8512937626"/>
    <w:rsid w:val="00F532DC"/>
    <w:pPr>
      <w:spacing w:after="200" w:line="276" w:lineRule="auto"/>
    </w:pPr>
    <w:rPr>
      <w:rFonts w:ascii="Arial" w:eastAsiaTheme="minorHAnsi" w:hAnsi="Arial"/>
    </w:rPr>
  </w:style>
  <w:style w:type="paragraph" w:customStyle="1" w:styleId="DBAB40A3579D43D1BB4176D1CA84A4DA26">
    <w:name w:val="DBAB40A3579D43D1BB4176D1CA84A4DA26"/>
    <w:rsid w:val="00F532DC"/>
    <w:pPr>
      <w:spacing w:after="200" w:line="276" w:lineRule="auto"/>
    </w:pPr>
    <w:rPr>
      <w:rFonts w:ascii="Arial" w:eastAsiaTheme="minorHAnsi" w:hAnsi="Arial"/>
    </w:rPr>
  </w:style>
  <w:style w:type="paragraph" w:customStyle="1" w:styleId="D51DD262B85640F092BAE09C2C72395C11">
    <w:name w:val="D51DD262B85640F092BAE09C2C72395C11"/>
    <w:rsid w:val="00F532DC"/>
    <w:pPr>
      <w:spacing w:after="200" w:line="276" w:lineRule="auto"/>
    </w:pPr>
    <w:rPr>
      <w:rFonts w:ascii="Arial" w:eastAsiaTheme="minorHAnsi" w:hAnsi="Arial"/>
    </w:rPr>
  </w:style>
  <w:style w:type="paragraph" w:customStyle="1" w:styleId="1C7BC3114CBE4DC68B8D59C2935D6F8011">
    <w:name w:val="1C7BC3114CBE4DC68B8D59C2935D6F8011"/>
    <w:rsid w:val="00F532DC"/>
    <w:pPr>
      <w:spacing w:after="200" w:line="276" w:lineRule="auto"/>
    </w:pPr>
    <w:rPr>
      <w:rFonts w:ascii="Arial" w:eastAsiaTheme="minorHAnsi" w:hAnsi="Arial"/>
    </w:rPr>
  </w:style>
  <w:style w:type="paragraph" w:customStyle="1" w:styleId="3667271E78724233A0D66C0B26305FD411">
    <w:name w:val="3667271E78724233A0D66C0B26305FD411"/>
    <w:rsid w:val="00F532DC"/>
    <w:pPr>
      <w:spacing w:after="200" w:line="276" w:lineRule="auto"/>
    </w:pPr>
    <w:rPr>
      <w:rFonts w:ascii="Arial" w:eastAsiaTheme="minorHAnsi" w:hAnsi="Arial"/>
    </w:rPr>
  </w:style>
  <w:style w:type="paragraph" w:customStyle="1" w:styleId="9147E87A3D784025982FE54F990E80BD11">
    <w:name w:val="9147E87A3D784025982FE54F990E80BD11"/>
    <w:rsid w:val="00F532DC"/>
    <w:pPr>
      <w:spacing w:after="200" w:line="276" w:lineRule="auto"/>
    </w:pPr>
    <w:rPr>
      <w:rFonts w:ascii="Arial" w:eastAsiaTheme="minorHAnsi" w:hAnsi="Arial"/>
    </w:rPr>
  </w:style>
  <w:style w:type="paragraph" w:customStyle="1" w:styleId="422C2125001E48AAB69F8BFC9FE3522C4">
    <w:name w:val="422C2125001E48AAB69F8BFC9FE3522C4"/>
    <w:rsid w:val="00F532DC"/>
    <w:pPr>
      <w:spacing w:after="200" w:line="276" w:lineRule="auto"/>
    </w:pPr>
    <w:rPr>
      <w:rFonts w:ascii="Arial" w:eastAsiaTheme="minorHAnsi" w:hAnsi="Arial"/>
    </w:rPr>
  </w:style>
  <w:style w:type="paragraph" w:customStyle="1" w:styleId="B2E906F55FB2494EB7ABE52AD93D4F6510">
    <w:name w:val="B2E906F55FB2494EB7ABE52AD93D4F6510"/>
    <w:rsid w:val="00F532DC"/>
    <w:pPr>
      <w:spacing w:after="200" w:line="276" w:lineRule="auto"/>
      <w:ind w:left="1224" w:hanging="504"/>
    </w:pPr>
    <w:rPr>
      <w:rFonts w:ascii="Arial" w:eastAsiaTheme="minorHAnsi" w:hAnsi="Arial"/>
      <w:color w:val="000000" w:themeColor="text1"/>
      <w:sz w:val="24"/>
    </w:rPr>
  </w:style>
  <w:style w:type="paragraph" w:customStyle="1" w:styleId="9D0AC36292AF40858230F73555C1D61010">
    <w:name w:val="9D0AC36292AF40858230F73555C1D61010"/>
    <w:rsid w:val="00F532DC"/>
    <w:pPr>
      <w:spacing w:after="200" w:line="276" w:lineRule="auto"/>
      <w:ind w:left="1224" w:hanging="504"/>
    </w:pPr>
    <w:rPr>
      <w:rFonts w:ascii="Arial" w:eastAsiaTheme="minorHAnsi" w:hAnsi="Arial"/>
      <w:color w:val="000000" w:themeColor="text1"/>
      <w:sz w:val="24"/>
    </w:rPr>
  </w:style>
  <w:style w:type="paragraph" w:customStyle="1" w:styleId="18B7D4CBFD314218B311960938E2DD6644">
    <w:name w:val="18B7D4CBFD314218B311960938E2DD6644"/>
    <w:rsid w:val="00F532DC"/>
    <w:pPr>
      <w:spacing w:after="200" w:line="276" w:lineRule="auto"/>
    </w:pPr>
    <w:rPr>
      <w:rFonts w:ascii="Arial" w:eastAsiaTheme="minorHAnsi" w:hAnsi="Arial"/>
    </w:rPr>
  </w:style>
  <w:style w:type="paragraph" w:customStyle="1" w:styleId="DC85C06B6F1C4681A5908DAC774ED4E844">
    <w:name w:val="DC85C06B6F1C4681A5908DAC774ED4E844"/>
    <w:rsid w:val="00F532DC"/>
    <w:pPr>
      <w:spacing w:after="200" w:line="276" w:lineRule="auto"/>
    </w:pPr>
    <w:rPr>
      <w:rFonts w:ascii="Arial" w:eastAsiaTheme="minorHAnsi" w:hAnsi="Arial"/>
    </w:rPr>
  </w:style>
  <w:style w:type="paragraph" w:customStyle="1" w:styleId="942C7CBE2B504B059502EADF7C26B03944">
    <w:name w:val="942C7CBE2B504B059502EADF7C26B03944"/>
    <w:rsid w:val="00F532DC"/>
    <w:pPr>
      <w:spacing w:after="200" w:line="276" w:lineRule="auto"/>
    </w:pPr>
    <w:rPr>
      <w:rFonts w:ascii="Arial" w:eastAsiaTheme="minorHAnsi" w:hAnsi="Arial"/>
    </w:rPr>
  </w:style>
  <w:style w:type="paragraph" w:customStyle="1" w:styleId="EA8FF40F10EC4076A7C1D4C70512C1DB44">
    <w:name w:val="EA8FF40F10EC4076A7C1D4C70512C1DB44"/>
    <w:rsid w:val="00F532DC"/>
    <w:pPr>
      <w:spacing w:after="200" w:line="276" w:lineRule="auto"/>
    </w:pPr>
    <w:rPr>
      <w:rFonts w:ascii="Arial" w:eastAsiaTheme="minorHAnsi" w:hAnsi="Arial"/>
    </w:rPr>
  </w:style>
  <w:style w:type="paragraph" w:customStyle="1" w:styleId="91480432AB7E4DE39F2FACF3A4931B6F42">
    <w:name w:val="91480432AB7E4DE39F2FACF3A4931B6F42"/>
    <w:rsid w:val="00F532DC"/>
    <w:pPr>
      <w:spacing w:after="200" w:line="276" w:lineRule="auto"/>
    </w:pPr>
    <w:rPr>
      <w:rFonts w:ascii="Arial" w:eastAsiaTheme="minorHAnsi" w:hAnsi="Arial"/>
    </w:rPr>
  </w:style>
  <w:style w:type="paragraph" w:customStyle="1" w:styleId="03C85B8BEBFD407E86C08BF9A905790E42">
    <w:name w:val="03C85B8BEBFD407E86C08BF9A905790E42"/>
    <w:rsid w:val="00F532DC"/>
    <w:pPr>
      <w:spacing w:after="200" w:line="276" w:lineRule="auto"/>
    </w:pPr>
    <w:rPr>
      <w:rFonts w:ascii="Arial" w:eastAsiaTheme="minorHAnsi" w:hAnsi="Arial"/>
    </w:rPr>
  </w:style>
  <w:style w:type="paragraph" w:customStyle="1" w:styleId="C315184767EA41508223245AEFB4EEF642">
    <w:name w:val="C315184767EA41508223245AEFB4EEF642"/>
    <w:rsid w:val="00F532DC"/>
    <w:pPr>
      <w:spacing w:after="200" w:line="276" w:lineRule="auto"/>
    </w:pPr>
    <w:rPr>
      <w:rFonts w:ascii="Arial" w:eastAsiaTheme="minorHAnsi" w:hAnsi="Arial"/>
    </w:rPr>
  </w:style>
  <w:style w:type="paragraph" w:customStyle="1" w:styleId="489388273745491C95D46BE5ECC4FEB234">
    <w:name w:val="489388273745491C95D46BE5ECC4FEB234"/>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5A5333B9F75421B8B72392BF705C2A734">
    <w:name w:val="C5A5333B9F75421B8B72392BF705C2A734"/>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EABE7B34B614B63A27B1C1CDD789BD520">
    <w:name w:val="CEABE7B34B614B63A27B1C1CDD789BD520"/>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BDB7DAF898A64073817DEB55EEFBC16C20">
    <w:name w:val="BDB7DAF898A64073817DEB55EEFBC16C20"/>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F7D58ED47D4340B08FA34468A4A4ED4B34">
    <w:name w:val="F7D58ED47D4340B08FA34468A4A4ED4B34"/>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88184F8CBD44E789B59FAB0C55F9A8C39">
    <w:name w:val="088184F8CBD44E789B59FAB0C55F9A8C39"/>
    <w:rsid w:val="00F532DC"/>
    <w:pPr>
      <w:spacing w:after="200" w:line="276" w:lineRule="auto"/>
      <w:ind w:left="1224" w:hanging="504"/>
    </w:pPr>
    <w:rPr>
      <w:rFonts w:ascii="Arial" w:eastAsiaTheme="minorHAnsi" w:hAnsi="Arial"/>
      <w:color w:val="000000" w:themeColor="text1"/>
      <w:sz w:val="24"/>
    </w:rPr>
  </w:style>
  <w:style w:type="paragraph" w:customStyle="1" w:styleId="FEFEAF6EA6A1450DA11FBE7BC2922F8933">
    <w:name w:val="FEFEAF6EA6A1450DA11FBE7BC2922F8933"/>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761ED802474453DB10D85822F18693A44">
    <w:name w:val="0761ED802474453DB10D85822F18693A44"/>
    <w:rsid w:val="00F532DC"/>
    <w:pPr>
      <w:spacing w:after="200" w:line="276" w:lineRule="auto"/>
    </w:pPr>
    <w:rPr>
      <w:rFonts w:ascii="Arial" w:eastAsiaTheme="minorHAnsi" w:hAnsi="Arial"/>
    </w:rPr>
  </w:style>
  <w:style w:type="paragraph" w:customStyle="1" w:styleId="0701BBAAF58A41358D79F5C628BB012663">
    <w:name w:val="0701BBAAF58A41358D79F5C628BB012663"/>
    <w:rsid w:val="00F532DC"/>
    <w:pPr>
      <w:spacing w:after="200" w:line="276" w:lineRule="auto"/>
    </w:pPr>
    <w:rPr>
      <w:rFonts w:ascii="Arial" w:eastAsiaTheme="minorHAnsi" w:hAnsi="Arial"/>
    </w:rPr>
  </w:style>
  <w:style w:type="paragraph" w:customStyle="1" w:styleId="3BA3185E0E074742B5194A1740ECDC7D63">
    <w:name w:val="3BA3185E0E074742B5194A1740ECDC7D63"/>
    <w:rsid w:val="00F532DC"/>
    <w:pPr>
      <w:spacing w:after="200" w:line="276" w:lineRule="auto"/>
    </w:pPr>
    <w:rPr>
      <w:rFonts w:ascii="Arial" w:eastAsiaTheme="minorHAnsi" w:hAnsi="Arial"/>
    </w:rPr>
  </w:style>
  <w:style w:type="paragraph" w:customStyle="1" w:styleId="A86385F289FB404D82488A56516C57DE63">
    <w:name w:val="A86385F289FB404D82488A56516C57DE63"/>
    <w:rsid w:val="00F532DC"/>
    <w:pPr>
      <w:spacing w:after="200" w:line="276" w:lineRule="auto"/>
    </w:pPr>
    <w:rPr>
      <w:rFonts w:ascii="Arial" w:eastAsiaTheme="minorHAnsi" w:hAnsi="Arial"/>
    </w:rPr>
  </w:style>
  <w:style w:type="paragraph" w:customStyle="1" w:styleId="551EE92CD686466D8B5EE907BFEC9B1A63">
    <w:name w:val="551EE92CD686466D8B5EE907BFEC9B1A63"/>
    <w:rsid w:val="00F532DC"/>
    <w:pPr>
      <w:spacing w:after="200" w:line="276" w:lineRule="auto"/>
    </w:pPr>
    <w:rPr>
      <w:rFonts w:ascii="Arial" w:eastAsiaTheme="minorHAnsi" w:hAnsi="Arial"/>
    </w:rPr>
  </w:style>
  <w:style w:type="paragraph" w:customStyle="1" w:styleId="24147482CD6848349D3C25EAF280CA4862">
    <w:name w:val="24147482CD6848349D3C25EAF280CA4862"/>
    <w:rsid w:val="00F532DC"/>
    <w:pPr>
      <w:spacing w:after="200" w:line="276" w:lineRule="auto"/>
    </w:pPr>
    <w:rPr>
      <w:rFonts w:ascii="Arial" w:eastAsiaTheme="minorHAnsi" w:hAnsi="Arial"/>
    </w:rPr>
  </w:style>
  <w:style w:type="paragraph" w:customStyle="1" w:styleId="E905873811FB4DA9936586F86579B6C162">
    <w:name w:val="E905873811FB4DA9936586F86579B6C162"/>
    <w:rsid w:val="00F532DC"/>
    <w:pPr>
      <w:spacing w:after="200" w:line="276" w:lineRule="auto"/>
    </w:pPr>
    <w:rPr>
      <w:rFonts w:ascii="Arial" w:eastAsiaTheme="minorHAnsi" w:hAnsi="Arial"/>
    </w:rPr>
  </w:style>
  <w:style w:type="paragraph" w:customStyle="1" w:styleId="F9DD39F50C0143F0887F1A0A9E6A2D7162">
    <w:name w:val="F9DD39F50C0143F0887F1A0A9E6A2D7162"/>
    <w:rsid w:val="00F532DC"/>
    <w:pPr>
      <w:spacing w:after="200" w:line="276" w:lineRule="auto"/>
    </w:pPr>
    <w:rPr>
      <w:rFonts w:ascii="Arial" w:eastAsiaTheme="minorHAnsi" w:hAnsi="Arial"/>
    </w:rPr>
  </w:style>
  <w:style w:type="paragraph" w:customStyle="1" w:styleId="D6C0B2785DE14301B7B321DAE5F8440833">
    <w:name w:val="D6C0B2785DE14301B7B321DAE5F8440833"/>
    <w:rsid w:val="00F532DC"/>
    <w:pPr>
      <w:spacing w:after="200" w:line="276" w:lineRule="auto"/>
    </w:pPr>
    <w:rPr>
      <w:rFonts w:ascii="Arial" w:eastAsiaTheme="minorHAnsi" w:hAnsi="Arial"/>
    </w:rPr>
  </w:style>
  <w:style w:type="paragraph" w:customStyle="1" w:styleId="ADF65CDE7B084B91B5DD68D775C6A23762">
    <w:name w:val="ADF65CDE7B084B91B5DD68D775C6A23762"/>
    <w:rsid w:val="00F532DC"/>
    <w:pPr>
      <w:spacing w:after="200" w:line="276" w:lineRule="auto"/>
    </w:pPr>
    <w:rPr>
      <w:rFonts w:ascii="Arial" w:eastAsiaTheme="minorHAnsi" w:hAnsi="Arial"/>
    </w:rPr>
  </w:style>
  <w:style w:type="paragraph" w:customStyle="1" w:styleId="35610FB38FBE4B87B9D700B764B5DDD162">
    <w:name w:val="35610FB38FBE4B87B9D700B764B5DDD162"/>
    <w:rsid w:val="00F532DC"/>
    <w:pPr>
      <w:spacing w:after="200" w:line="276" w:lineRule="auto"/>
    </w:pPr>
    <w:rPr>
      <w:rFonts w:ascii="Arial" w:eastAsiaTheme="minorHAnsi" w:hAnsi="Arial"/>
    </w:rPr>
  </w:style>
  <w:style w:type="paragraph" w:customStyle="1" w:styleId="BF747868AC4F40D5AF4155184961C56563">
    <w:name w:val="BF747868AC4F40D5AF4155184961C56563"/>
    <w:rsid w:val="00F532DC"/>
    <w:pPr>
      <w:spacing w:after="200" w:line="276" w:lineRule="auto"/>
    </w:pPr>
    <w:rPr>
      <w:rFonts w:ascii="Arial" w:eastAsiaTheme="minorHAnsi" w:hAnsi="Arial"/>
    </w:rPr>
  </w:style>
  <w:style w:type="paragraph" w:customStyle="1" w:styleId="1BDB50AE78D6404489DF0BA17BCC914163">
    <w:name w:val="1BDB50AE78D6404489DF0BA17BCC914163"/>
    <w:rsid w:val="00F532DC"/>
    <w:pPr>
      <w:spacing w:after="200" w:line="276" w:lineRule="auto"/>
    </w:pPr>
    <w:rPr>
      <w:rFonts w:ascii="Arial" w:eastAsiaTheme="minorHAnsi" w:hAnsi="Arial"/>
    </w:rPr>
  </w:style>
  <w:style w:type="paragraph" w:customStyle="1" w:styleId="EC742BBC07C44E8BB2EEE0235C17170E29">
    <w:name w:val="EC742BBC07C44E8BB2EEE0235C17170E29"/>
    <w:rsid w:val="00F532DC"/>
    <w:pPr>
      <w:spacing w:after="200" w:line="276" w:lineRule="auto"/>
    </w:pPr>
    <w:rPr>
      <w:rFonts w:ascii="Arial" w:eastAsiaTheme="minorHAnsi" w:hAnsi="Arial"/>
    </w:rPr>
  </w:style>
  <w:style w:type="paragraph" w:customStyle="1" w:styleId="26979BC502614758858BE7A49A6347F064">
    <w:name w:val="26979BC502614758858BE7A49A6347F064"/>
    <w:rsid w:val="00F532DC"/>
    <w:pPr>
      <w:spacing w:after="200" w:line="276" w:lineRule="auto"/>
    </w:pPr>
    <w:rPr>
      <w:rFonts w:ascii="Arial" w:eastAsiaTheme="minorHAnsi" w:hAnsi="Arial"/>
    </w:rPr>
  </w:style>
  <w:style w:type="paragraph" w:customStyle="1" w:styleId="14C9B02064624356BAEE591B82FB6B594">
    <w:name w:val="14C9B02064624356BAEE591B82FB6B594"/>
    <w:rsid w:val="00F532DC"/>
    <w:pPr>
      <w:spacing w:after="200" w:line="276" w:lineRule="auto"/>
    </w:pPr>
    <w:rPr>
      <w:rFonts w:ascii="Arial" w:eastAsiaTheme="minorHAnsi" w:hAnsi="Arial"/>
    </w:rPr>
  </w:style>
  <w:style w:type="paragraph" w:customStyle="1" w:styleId="9987FA50F2474748981FF3A33097181D43">
    <w:name w:val="9987FA50F2474748981FF3A33097181D43"/>
    <w:rsid w:val="00F532DC"/>
    <w:pPr>
      <w:spacing w:after="200" w:line="276" w:lineRule="auto"/>
    </w:pPr>
    <w:rPr>
      <w:rFonts w:ascii="Arial" w:eastAsiaTheme="minorHAnsi" w:hAnsi="Arial"/>
    </w:rPr>
  </w:style>
  <w:style w:type="paragraph" w:customStyle="1" w:styleId="72076D57C7434C48BB5456CEF6F6B35C16">
    <w:name w:val="72076D57C7434C48BB5456CEF6F6B35C16"/>
    <w:rsid w:val="00F532DC"/>
    <w:pPr>
      <w:spacing w:after="200" w:line="276" w:lineRule="auto"/>
    </w:pPr>
    <w:rPr>
      <w:rFonts w:ascii="Arial" w:eastAsiaTheme="minorHAnsi" w:hAnsi="Arial"/>
    </w:rPr>
  </w:style>
  <w:style w:type="paragraph" w:customStyle="1" w:styleId="9A7985679C77428B85F7853F0751183A27">
    <w:name w:val="9A7985679C77428B85F7853F0751183A27"/>
    <w:rsid w:val="00F532DC"/>
    <w:pPr>
      <w:spacing w:after="200" w:line="276" w:lineRule="auto"/>
    </w:pPr>
    <w:rPr>
      <w:rFonts w:ascii="Arial" w:eastAsiaTheme="minorHAnsi" w:hAnsi="Arial"/>
    </w:rPr>
  </w:style>
  <w:style w:type="paragraph" w:customStyle="1" w:styleId="2AE11EEA2D58478DB92FB26F8512937627">
    <w:name w:val="2AE11EEA2D58478DB92FB26F8512937627"/>
    <w:rsid w:val="00F532DC"/>
    <w:pPr>
      <w:spacing w:after="200" w:line="276" w:lineRule="auto"/>
    </w:pPr>
    <w:rPr>
      <w:rFonts w:ascii="Arial" w:eastAsiaTheme="minorHAnsi" w:hAnsi="Arial"/>
    </w:rPr>
  </w:style>
  <w:style w:type="paragraph" w:customStyle="1" w:styleId="DBAB40A3579D43D1BB4176D1CA84A4DA27">
    <w:name w:val="DBAB40A3579D43D1BB4176D1CA84A4DA27"/>
    <w:rsid w:val="00F532DC"/>
    <w:pPr>
      <w:spacing w:after="200" w:line="276" w:lineRule="auto"/>
    </w:pPr>
    <w:rPr>
      <w:rFonts w:ascii="Arial" w:eastAsiaTheme="minorHAnsi" w:hAnsi="Arial"/>
    </w:rPr>
  </w:style>
  <w:style w:type="paragraph" w:customStyle="1" w:styleId="D51DD262B85640F092BAE09C2C72395C12">
    <w:name w:val="D51DD262B85640F092BAE09C2C72395C12"/>
    <w:rsid w:val="00F532DC"/>
    <w:pPr>
      <w:spacing w:after="200" w:line="276" w:lineRule="auto"/>
    </w:pPr>
    <w:rPr>
      <w:rFonts w:ascii="Arial" w:eastAsiaTheme="minorHAnsi" w:hAnsi="Arial"/>
    </w:rPr>
  </w:style>
  <w:style w:type="paragraph" w:customStyle="1" w:styleId="1C7BC3114CBE4DC68B8D59C2935D6F8012">
    <w:name w:val="1C7BC3114CBE4DC68B8D59C2935D6F8012"/>
    <w:rsid w:val="00F532DC"/>
    <w:pPr>
      <w:spacing w:after="200" w:line="276" w:lineRule="auto"/>
    </w:pPr>
    <w:rPr>
      <w:rFonts w:ascii="Arial" w:eastAsiaTheme="minorHAnsi" w:hAnsi="Arial"/>
    </w:rPr>
  </w:style>
  <w:style w:type="paragraph" w:customStyle="1" w:styleId="3667271E78724233A0D66C0B26305FD412">
    <w:name w:val="3667271E78724233A0D66C0B26305FD412"/>
    <w:rsid w:val="00F532DC"/>
    <w:pPr>
      <w:spacing w:after="200" w:line="276" w:lineRule="auto"/>
    </w:pPr>
    <w:rPr>
      <w:rFonts w:ascii="Arial" w:eastAsiaTheme="minorHAnsi" w:hAnsi="Arial"/>
    </w:rPr>
  </w:style>
  <w:style w:type="paragraph" w:customStyle="1" w:styleId="9147E87A3D784025982FE54F990E80BD12">
    <w:name w:val="9147E87A3D784025982FE54F990E80BD12"/>
    <w:rsid w:val="00F532DC"/>
    <w:pPr>
      <w:spacing w:after="200" w:line="276" w:lineRule="auto"/>
    </w:pPr>
    <w:rPr>
      <w:rFonts w:ascii="Arial" w:eastAsiaTheme="minorHAnsi" w:hAnsi="Arial"/>
    </w:rPr>
  </w:style>
  <w:style w:type="paragraph" w:customStyle="1" w:styleId="422C2125001E48AAB69F8BFC9FE3522C5">
    <w:name w:val="422C2125001E48AAB69F8BFC9FE3522C5"/>
    <w:rsid w:val="00F532DC"/>
    <w:pPr>
      <w:spacing w:after="200" w:line="276" w:lineRule="auto"/>
    </w:pPr>
    <w:rPr>
      <w:rFonts w:ascii="Arial" w:eastAsiaTheme="minorHAnsi" w:hAnsi="Arial"/>
    </w:rPr>
  </w:style>
  <w:style w:type="paragraph" w:customStyle="1" w:styleId="B2E906F55FB2494EB7ABE52AD93D4F6511">
    <w:name w:val="B2E906F55FB2494EB7ABE52AD93D4F6511"/>
    <w:rsid w:val="00F532DC"/>
    <w:pPr>
      <w:spacing w:after="200" w:line="276" w:lineRule="auto"/>
      <w:ind w:left="1224" w:hanging="504"/>
    </w:pPr>
    <w:rPr>
      <w:rFonts w:ascii="Arial" w:eastAsiaTheme="minorHAnsi" w:hAnsi="Arial"/>
      <w:color w:val="000000" w:themeColor="text1"/>
      <w:sz w:val="24"/>
    </w:rPr>
  </w:style>
  <w:style w:type="paragraph" w:customStyle="1" w:styleId="9D0AC36292AF40858230F73555C1D61011">
    <w:name w:val="9D0AC36292AF40858230F73555C1D61011"/>
    <w:rsid w:val="00F532DC"/>
    <w:pPr>
      <w:spacing w:after="200" w:line="276" w:lineRule="auto"/>
      <w:ind w:left="1224" w:hanging="504"/>
    </w:pPr>
    <w:rPr>
      <w:rFonts w:ascii="Arial" w:eastAsiaTheme="minorHAnsi" w:hAnsi="Arial"/>
      <w:color w:val="000000" w:themeColor="text1"/>
      <w:sz w:val="24"/>
    </w:rPr>
  </w:style>
  <w:style w:type="paragraph" w:customStyle="1" w:styleId="18B7D4CBFD314218B311960938E2DD6645">
    <w:name w:val="18B7D4CBFD314218B311960938E2DD6645"/>
    <w:rsid w:val="00F532DC"/>
    <w:pPr>
      <w:spacing w:after="200" w:line="276" w:lineRule="auto"/>
    </w:pPr>
    <w:rPr>
      <w:rFonts w:ascii="Arial" w:eastAsiaTheme="minorHAnsi" w:hAnsi="Arial"/>
    </w:rPr>
  </w:style>
  <w:style w:type="paragraph" w:customStyle="1" w:styleId="DC85C06B6F1C4681A5908DAC774ED4E845">
    <w:name w:val="DC85C06B6F1C4681A5908DAC774ED4E845"/>
    <w:rsid w:val="00F532DC"/>
    <w:pPr>
      <w:spacing w:after="200" w:line="276" w:lineRule="auto"/>
    </w:pPr>
    <w:rPr>
      <w:rFonts w:ascii="Arial" w:eastAsiaTheme="minorHAnsi" w:hAnsi="Arial"/>
    </w:rPr>
  </w:style>
  <w:style w:type="paragraph" w:customStyle="1" w:styleId="942C7CBE2B504B059502EADF7C26B03945">
    <w:name w:val="942C7CBE2B504B059502EADF7C26B03945"/>
    <w:rsid w:val="00F532DC"/>
    <w:pPr>
      <w:spacing w:after="200" w:line="276" w:lineRule="auto"/>
    </w:pPr>
    <w:rPr>
      <w:rFonts w:ascii="Arial" w:eastAsiaTheme="minorHAnsi" w:hAnsi="Arial"/>
    </w:rPr>
  </w:style>
  <w:style w:type="paragraph" w:customStyle="1" w:styleId="EA8FF40F10EC4076A7C1D4C70512C1DB45">
    <w:name w:val="EA8FF40F10EC4076A7C1D4C70512C1DB45"/>
    <w:rsid w:val="00F532DC"/>
    <w:pPr>
      <w:spacing w:after="200" w:line="276" w:lineRule="auto"/>
    </w:pPr>
    <w:rPr>
      <w:rFonts w:ascii="Arial" w:eastAsiaTheme="minorHAnsi" w:hAnsi="Arial"/>
    </w:rPr>
  </w:style>
  <w:style w:type="paragraph" w:customStyle="1" w:styleId="91480432AB7E4DE39F2FACF3A4931B6F43">
    <w:name w:val="91480432AB7E4DE39F2FACF3A4931B6F43"/>
    <w:rsid w:val="00F532DC"/>
    <w:pPr>
      <w:spacing w:after="200" w:line="276" w:lineRule="auto"/>
    </w:pPr>
    <w:rPr>
      <w:rFonts w:ascii="Arial" w:eastAsiaTheme="minorHAnsi" w:hAnsi="Arial"/>
    </w:rPr>
  </w:style>
  <w:style w:type="paragraph" w:customStyle="1" w:styleId="03C85B8BEBFD407E86C08BF9A905790E43">
    <w:name w:val="03C85B8BEBFD407E86C08BF9A905790E43"/>
    <w:rsid w:val="00F532DC"/>
    <w:pPr>
      <w:spacing w:after="200" w:line="276" w:lineRule="auto"/>
    </w:pPr>
    <w:rPr>
      <w:rFonts w:ascii="Arial" w:eastAsiaTheme="minorHAnsi" w:hAnsi="Arial"/>
    </w:rPr>
  </w:style>
  <w:style w:type="paragraph" w:customStyle="1" w:styleId="C315184767EA41508223245AEFB4EEF643">
    <w:name w:val="C315184767EA41508223245AEFB4EEF643"/>
    <w:rsid w:val="00F532DC"/>
    <w:pPr>
      <w:spacing w:after="200" w:line="276" w:lineRule="auto"/>
    </w:pPr>
    <w:rPr>
      <w:rFonts w:ascii="Arial" w:eastAsiaTheme="minorHAnsi" w:hAnsi="Arial"/>
    </w:rPr>
  </w:style>
  <w:style w:type="paragraph" w:customStyle="1" w:styleId="489388273745491C95D46BE5ECC4FEB235">
    <w:name w:val="489388273745491C95D46BE5ECC4FEB235"/>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5A5333B9F75421B8B72392BF705C2A735">
    <w:name w:val="C5A5333B9F75421B8B72392BF705C2A735"/>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EABE7B34B614B63A27B1C1CDD789BD521">
    <w:name w:val="CEABE7B34B614B63A27B1C1CDD789BD521"/>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BDB7DAF898A64073817DEB55EEFBC16C21">
    <w:name w:val="BDB7DAF898A64073817DEB55EEFBC16C21"/>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F7D58ED47D4340B08FA34468A4A4ED4B35">
    <w:name w:val="F7D58ED47D4340B08FA34468A4A4ED4B35"/>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88184F8CBD44E789B59FAB0C55F9A8C40">
    <w:name w:val="088184F8CBD44E789B59FAB0C55F9A8C40"/>
    <w:rsid w:val="00F532DC"/>
    <w:pPr>
      <w:spacing w:after="200" w:line="276" w:lineRule="auto"/>
      <w:ind w:left="1224" w:hanging="504"/>
    </w:pPr>
    <w:rPr>
      <w:rFonts w:ascii="Arial" w:eastAsiaTheme="minorHAnsi" w:hAnsi="Arial"/>
      <w:color w:val="000000" w:themeColor="text1"/>
      <w:sz w:val="24"/>
    </w:rPr>
  </w:style>
  <w:style w:type="paragraph" w:customStyle="1" w:styleId="FEFEAF6EA6A1450DA11FBE7BC2922F8934">
    <w:name w:val="FEFEAF6EA6A1450DA11FBE7BC2922F8934"/>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761ED802474453DB10D85822F18693A45">
    <w:name w:val="0761ED802474453DB10D85822F18693A45"/>
    <w:rsid w:val="00F532DC"/>
    <w:pPr>
      <w:spacing w:after="200" w:line="276" w:lineRule="auto"/>
    </w:pPr>
    <w:rPr>
      <w:rFonts w:ascii="Arial" w:eastAsiaTheme="minorHAnsi" w:hAnsi="Arial"/>
    </w:rPr>
  </w:style>
  <w:style w:type="paragraph" w:customStyle="1" w:styleId="0701BBAAF58A41358D79F5C628BB012664">
    <w:name w:val="0701BBAAF58A41358D79F5C628BB012664"/>
    <w:rsid w:val="00F532DC"/>
    <w:pPr>
      <w:spacing w:after="200" w:line="276" w:lineRule="auto"/>
    </w:pPr>
    <w:rPr>
      <w:rFonts w:ascii="Arial" w:eastAsiaTheme="minorHAnsi" w:hAnsi="Arial"/>
    </w:rPr>
  </w:style>
  <w:style w:type="paragraph" w:customStyle="1" w:styleId="3BA3185E0E074742B5194A1740ECDC7D64">
    <w:name w:val="3BA3185E0E074742B5194A1740ECDC7D64"/>
    <w:rsid w:val="00F532DC"/>
    <w:pPr>
      <w:spacing w:after="200" w:line="276" w:lineRule="auto"/>
    </w:pPr>
    <w:rPr>
      <w:rFonts w:ascii="Arial" w:eastAsiaTheme="minorHAnsi" w:hAnsi="Arial"/>
    </w:rPr>
  </w:style>
  <w:style w:type="paragraph" w:customStyle="1" w:styleId="A86385F289FB404D82488A56516C57DE64">
    <w:name w:val="A86385F289FB404D82488A56516C57DE64"/>
    <w:rsid w:val="00F532DC"/>
    <w:pPr>
      <w:spacing w:after="200" w:line="276" w:lineRule="auto"/>
    </w:pPr>
    <w:rPr>
      <w:rFonts w:ascii="Arial" w:eastAsiaTheme="minorHAnsi" w:hAnsi="Arial"/>
    </w:rPr>
  </w:style>
  <w:style w:type="paragraph" w:customStyle="1" w:styleId="551EE92CD686466D8B5EE907BFEC9B1A64">
    <w:name w:val="551EE92CD686466D8B5EE907BFEC9B1A64"/>
    <w:rsid w:val="00F532DC"/>
    <w:pPr>
      <w:spacing w:after="200" w:line="276" w:lineRule="auto"/>
    </w:pPr>
    <w:rPr>
      <w:rFonts w:ascii="Arial" w:eastAsiaTheme="minorHAnsi" w:hAnsi="Arial"/>
    </w:rPr>
  </w:style>
  <w:style w:type="paragraph" w:customStyle="1" w:styleId="24147482CD6848349D3C25EAF280CA4863">
    <w:name w:val="24147482CD6848349D3C25EAF280CA4863"/>
    <w:rsid w:val="00F532DC"/>
    <w:pPr>
      <w:spacing w:after="200" w:line="276" w:lineRule="auto"/>
    </w:pPr>
    <w:rPr>
      <w:rFonts w:ascii="Arial" w:eastAsiaTheme="minorHAnsi" w:hAnsi="Arial"/>
    </w:rPr>
  </w:style>
  <w:style w:type="paragraph" w:customStyle="1" w:styleId="E905873811FB4DA9936586F86579B6C163">
    <w:name w:val="E905873811FB4DA9936586F86579B6C163"/>
    <w:rsid w:val="00F532DC"/>
    <w:pPr>
      <w:spacing w:after="200" w:line="276" w:lineRule="auto"/>
    </w:pPr>
    <w:rPr>
      <w:rFonts w:ascii="Arial" w:eastAsiaTheme="minorHAnsi" w:hAnsi="Arial"/>
    </w:rPr>
  </w:style>
  <w:style w:type="paragraph" w:customStyle="1" w:styleId="F9DD39F50C0143F0887F1A0A9E6A2D7163">
    <w:name w:val="F9DD39F50C0143F0887F1A0A9E6A2D7163"/>
    <w:rsid w:val="00F532DC"/>
    <w:pPr>
      <w:spacing w:after="200" w:line="276" w:lineRule="auto"/>
    </w:pPr>
    <w:rPr>
      <w:rFonts w:ascii="Arial" w:eastAsiaTheme="minorHAnsi" w:hAnsi="Arial"/>
    </w:rPr>
  </w:style>
  <w:style w:type="paragraph" w:customStyle="1" w:styleId="D6C0B2785DE14301B7B321DAE5F8440834">
    <w:name w:val="D6C0B2785DE14301B7B321DAE5F8440834"/>
    <w:rsid w:val="00F532DC"/>
    <w:pPr>
      <w:spacing w:after="200" w:line="276" w:lineRule="auto"/>
    </w:pPr>
    <w:rPr>
      <w:rFonts w:ascii="Arial" w:eastAsiaTheme="minorHAnsi" w:hAnsi="Arial"/>
    </w:rPr>
  </w:style>
  <w:style w:type="paragraph" w:customStyle="1" w:styleId="ADF65CDE7B084B91B5DD68D775C6A23763">
    <w:name w:val="ADF65CDE7B084B91B5DD68D775C6A23763"/>
    <w:rsid w:val="00F532DC"/>
    <w:pPr>
      <w:spacing w:after="200" w:line="276" w:lineRule="auto"/>
    </w:pPr>
    <w:rPr>
      <w:rFonts w:ascii="Arial" w:eastAsiaTheme="minorHAnsi" w:hAnsi="Arial"/>
    </w:rPr>
  </w:style>
  <w:style w:type="paragraph" w:customStyle="1" w:styleId="35610FB38FBE4B87B9D700B764B5DDD163">
    <w:name w:val="35610FB38FBE4B87B9D700B764B5DDD163"/>
    <w:rsid w:val="00F532DC"/>
    <w:pPr>
      <w:spacing w:after="200" w:line="276" w:lineRule="auto"/>
    </w:pPr>
    <w:rPr>
      <w:rFonts w:ascii="Arial" w:eastAsiaTheme="minorHAnsi" w:hAnsi="Arial"/>
    </w:rPr>
  </w:style>
  <w:style w:type="paragraph" w:customStyle="1" w:styleId="BF747868AC4F40D5AF4155184961C56564">
    <w:name w:val="BF747868AC4F40D5AF4155184961C56564"/>
    <w:rsid w:val="00F532DC"/>
    <w:pPr>
      <w:spacing w:after="200" w:line="276" w:lineRule="auto"/>
    </w:pPr>
    <w:rPr>
      <w:rFonts w:ascii="Arial" w:eastAsiaTheme="minorHAnsi" w:hAnsi="Arial"/>
    </w:rPr>
  </w:style>
  <w:style w:type="paragraph" w:customStyle="1" w:styleId="1BDB50AE78D6404489DF0BA17BCC914164">
    <w:name w:val="1BDB50AE78D6404489DF0BA17BCC914164"/>
    <w:rsid w:val="00F532DC"/>
    <w:pPr>
      <w:spacing w:after="200" w:line="276" w:lineRule="auto"/>
    </w:pPr>
    <w:rPr>
      <w:rFonts w:ascii="Arial" w:eastAsiaTheme="minorHAnsi" w:hAnsi="Arial"/>
    </w:rPr>
  </w:style>
  <w:style w:type="paragraph" w:customStyle="1" w:styleId="EC742BBC07C44E8BB2EEE0235C17170E30">
    <w:name w:val="EC742BBC07C44E8BB2EEE0235C17170E30"/>
    <w:rsid w:val="00F532DC"/>
    <w:pPr>
      <w:spacing w:after="200" w:line="276" w:lineRule="auto"/>
    </w:pPr>
    <w:rPr>
      <w:rFonts w:ascii="Arial" w:eastAsiaTheme="minorHAnsi" w:hAnsi="Arial"/>
    </w:rPr>
  </w:style>
  <w:style w:type="paragraph" w:customStyle="1" w:styleId="26979BC502614758858BE7A49A6347F065">
    <w:name w:val="26979BC502614758858BE7A49A6347F065"/>
    <w:rsid w:val="00F532DC"/>
    <w:pPr>
      <w:spacing w:after="200" w:line="276" w:lineRule="auto"/>
    </w:pPr>
    <w:rPr>
      <w:rFonts w:ascii="Arial" w:eastAsiaTheme="minorHAnsi" w:hAnsi="Arial"/>
    </w:rPr>
  </w:style>
  <w:style w:type="paragraph" w:customStyle="1" w:styleId="9987FA50F2474748981FF3A33097181D44">
    <w:name w:val="9987FA50F2474748981FF3A33097181D44"/>
    <w:rsid w:val="00F532DC"/>
    <w:pPr>
      <w:spacing w:after="200" w:line="276" w:lineRule="auto"/>
    </w:pPr>
    <w:rPr>
      <w:rFonts w:ascii="Arial" w:eastAsiaTheme="minorHAnsi" w:hAnsi="Arial"/>
    </w:rPr>
  </w:style>
  <w:style w:type="paragraph" w:customStyle="1" w:styleId="72076D57C7434C48BB5456CEF6F6B35C17">
    <w:name w:val="72076D57C7434C48BB5456CEF6F6B35C17"/>
    <w:rsid w:val="00F532DC"/>
    <w:pPr>
      <w:spacing w:after="200" w:line="276" w:lineRule="auto"/>
    </w:pPr>
    <w:rPr>
      <w:rFonts w:ascii="Arial" w:eastAsiaTheme="minorHAnsi" w:hAnsi="Arial"/>
    </w:rPr>
  </w:style>
  <w:style w:type="paragraph" w:customStyle="1" w:styleId="9A7985679C77428B85F7853F0751183A28">
    <w:name w:val="9A7985679C77428B85F7853F0751183A28"/>
    <w:rsid w:val="00F532DC"/>
    <w:pPr>
      <w:spacing w:after="200" w:line="276" w:lineRule="auto"/>
    </w:pPr>
    <w:rPr>
      <w:rFonts w:ascii="Arial" w:eastAsiaTheme="minorHAnsi" w:hAnsi="Arial"/>
    </w:rPr>
  </w:style>
  <w:style w:type="paragraph" w:customStyle="1" w:styleId="2AE11EEA2D58478DB92FB26F8512937628">
    <w:name w:val="2AE11EEA2D58478DB92FB26F8512937628"/>
    <w:rsid w:val="00F532DC"/>
    <w:pPr>
      <w:spacing w:after="200" w:line="276" w:lineRule="auto"/>
    </w:pPr>
    <w:rPr>
      <w:rFonts w:ascii="Arial" w:eastAsiaTheme="minorHAnsi" w:hAnsi="Arial"/>
    </w:rPr>
  </w:style>
  <w:style w:type="paragraph" w:customStyle="1" w:styleId="DBAB40A3579D43D1BB4176D1CA84A4DA28">
    <w:name w:val="DBAB40A3579D43D1BB4176D1CA84A4DA28"/>
    <w:rsid w:val="00F532DC"/>
    <w:pPr>
      <w:spacing w:after="200" w:line="276" w:lineRule="auto"/>
    </w:pPr>
    <w:rPr>
      <w:rFonts w:ascii="Arial" w:eastAsiaTheme="minorHAnsi" w:hAnsi="Arial"/>
    </w:rPr>
  </w:style>
  <w:style w:type="paragraph" w:customStyle="1" w:styleId="D51DD262B85640F092BAE09C2C72395C13">
    <w:name w:val="D51DD262B85640F092BAE09C2C72395C13"/>
    <w:rsid w:val="00F532DC"/>
    <w:pPr>
      <w:spacing w:after="200" w:line="276" w:lineRule="auto"/>
    </w:pPr>
    <w:rPr>
      <w:rFonts w:ascii="Arial" w:eastAsiaTheme="minorHAnsi" w:hAnsi="Arial"/>
    </w:rPr>
  </w:style>
  <w:style w:type="paragraph" w:customStyle="1" w:styleId="1C7BC3114CBE4DC68B8D59C2935D6F8013">
    <w:name w:val="1C7BC3114CBE4DC68B8D59C2935D6F8013"/>
    <w:rsid w:val="00F532DC"/>
    <w:pPr>
      <w:spacing w:after="200" w:line="276" w:lineRule="auto"/>
    </w:pPr>
    <w:rPr>
      <w:rFonts w:ascii="Arial" w:eastAsiaTheme="minorHAnsi" w:hAnsi="Arial"/>
    </w:rPr>
  </w:style>
  <w:style w:type="paragraph" w:customStyle="1" w:styleId="3667271E78724233A0D66C0B26305FD413">
    <w:name w:val="3667271E78724233A0D66C0B26305FD413"/>
    <w:rsid w:val="00F532DC"/>
    <w:pPr>
      <w:spacing w:after="200" w:line="276" w:lineRule="auto"/>
    </w:pPr>
    <w:rPr>
      <w:rFonts w:ascii="Arial" w:eastAsiaTheme="minorHAnsi" w:hAnsi="Arial"/>
    </w:rPr>
  </w:style>
  <w:style w:type="paragraph" w:customStyle="1" w:styleId="9147E87A3D784025982FE54F990E80BD13">
    <w:name w:val="9147E87A3D784025982FE54F990E80BD13"/>
    <w:rsid w:val="00F532DC"/>
    <w:pPr>
      <w:spacing w:after="200" w:line="276" w:lineRule="auto"/>
    </w:pPr>
    <w:rPr>
      <w:rFonts w:ascii="Arial" w:eastAsiaTheme="minorHAnsi" w:hAnsi="Arial"/>
    </w:rPr>
  </w:style>
  <w:style w:type="paragraph" w:customStyle="1" w:styleId="422C2125001E48AAB69F8BFC9FE3522C6">
    <w:name w:val="422C2125001E48AAB69F8BFC9FE3522C6"/>
    <w:rsid w:val="00F532DC"/>
    <w:pPr>
      <w:spacing w:after="200" w:line="276" w:lineRule="auto"/>
    </w:pPr>
    <w:rPr>
      <w:rFonts w:ascii="Arial" w:eastAsiaTheme="minorHAnsi" w:hAnsi="Arial"/>
    </w:rPr>
  </w:style>
  <w:style w:type="paragraph" w:customStyle="1" w:styleId="B2E906F55FB2494EB7ABE52AD93D4F6512">
    <w:name w:val="B2E906F55FB2494EB7ABE52AD93D4F6512"/>
    <w:rsid w:val="00F532DC"/>
    <w:pPr>
      <w:spacing w:after="200" w:line="276" w:lineRule="auto"/>
      <w:ind w:left="1224" w:hanging="504"/>
    </w:pPr>
    <w:rPr>
      <w:rFonts w:ascii="Arial" w:eastAsiaTheme="minorHAnsi" w:hAnsi="Arial"/>
      <w:color w:val="000000" w:themeColor="text1"/>
      <w:sz w:val="24"/>
    </w:rPr>
  </w:style>
  <w:style w:type="paragraph" w:customStyle="1" w:styleId="9D0AC36292AF40858230F73555C1D61012">
    <w:name w:val="9D0AC36292AF40858230F73555C1D61012"/>
    <w:rsid w:val="00F532DC"/>
    <w:pPr>
      <w:spacing w:after="200" w:line="276" w:lineRule="auto"/>
      <w:ind w:left="1224" w:hanging="504"/>
    </w:pPr>
    <w:rPr>
      <w:rFonts w:ascii="Arial" w:eastAsiaTheme="minorHAnsi" w:hAnsi="Arial"/>
      <w:color w:val="000000" w:themeColor="text1"/>
      <w:sz w:val="24"/>
    </w:rPr>
  </w:style>
  <w:style w:type="paragraph" w:customStyle="1" w:styleId="18B7D4CBFD314218B311960938E2DD6646">
    <w:name w:val="18B7D4CBFD314218B311960938E2DD6646"/>
    <w:rsid w:val="00F532DC"/>
    <w:pPr>
      <w:spacing w:after="200" w:line="276" w:lineRule="auto"/>
    </w:pPr>
    <w:rPr>
      <w:rFonts w:ascii="Arial" w:eastAsiaTheme="minorHAnsi" w:hAnsi="Arial"/>
    </w:rPr>
  </w:style>
  <w:style w:type="paragraph" w:customStyle="1" w:styleId="DC85C06B6F1C4681A5908DAC774ED4E846">
    <w:name w:val="DC85C06B6F1C4681A5908DAC774ED4E846"/>
    <w:rsid w:val="00F532DC"/>
    <w:pPr>
      <w:spacing w:after="200" w:line="276" w:lineRule="auto"/>
    </w:pPr>
    <w:rPr>
      <w:rFonts w:ascii="Arial" w:eastAsiaTheme="minorHAnsi" w:hAnsi="Arial"/>
    </w:rPr>
  </w:style>
  <w:style w:type="paragraph" w:customStyle="1" w:styleId="942C7CBE2B504B059502EADF7C26B03946">
    <w:name w:val="942C7CBE2B504B059502EADF7C26B03946"/>
    <w:rsid w:val="00F532DC"/>
    <w:pPr>
      <w:spacing w:after="200" w:line="276" w:lineRule="auto"/>
    </w:pPr>
    <w:rPr>
      <w:rFonts w:ascii="Arial" w:eastAsiaTheme="minorHAnsi" w:hAnsi="Arial"/>
    </w:rPr>
  </w:style>
  <w:style w:type="paragraph" w:customStyle="1" w:styleId="EA8FF40F10EC4076A7C1D4C70512C1DB46">
    <w:name w:val="EA8FF40F10EC4076A7C1D4C70512C1DB46"/>
    <w:rsid w:val="00F532DC"/>
    <w:pPr>
      <w:spacing w:after="200" w:line="276" w:lineRule="auto"/>
    </w:pPr>
    <w:rPr>
      <w:rFonts w:ascii="Arial" w:eastAsiaTheme="minorHAnsi" w:hAnsi="Arial"/>
    </w:rPr>
  </w:style>
  <w:style w:type="paragraph" w:customStyle="1" w:styleId="91480432AB7E4DE39F2FACF3A4931B6F44">
    <w:name w:val="91480432AB7E4DE39F2FACF3A4931B6F44"/>
    <w:rsid w:val="00F532DC"/>
    <w:pPr>
      <w:spacing w:after="200" w:line="276" w:lineRule="auto"/>
    </w:pPr>
    <w:rPr>
      <w:rFonts w:ascii="Arial" w:eastAsiaTheme="minorHAnsi" w:hAnsi="Arial"/>
    </w:rPr>
  </w:style>
  <w:style w:type="paragraph" w:customStyle="1" w:styleId="03C85B8BEBFD407E86C08BF9A905790E44">
    <w:name w:val="03C85B8BEBFD407E86C08BF9A905790E44"/>
    <w:rsid w:val="00F532DC"/>
    <w:pPr>
      <w:spacing w:after="200" w:line="276" w:lineRule="auto"/>
    </w:pPr>
    <w:rPr>
      <w:rFonts w:ascii="Arial" w:eastAsiaTheme="minorHAnsi" w:hAnsi="Arial"/>
    </w:rPr>
  </w:style>
  <w:style w:type="paragraph" w:customStyle="1" w:styleId="C315184767EA41508223245AEFB4EEF644">
    <w:name w:val="C315184767EA41508223245AEFB4EEF644"/>
    <w:rsid w:val="00F532DC"/>
    <w:pPr>
      <w:spacing w:after="200" w:line="276" w:lineRule="auto"/>
    </w:pPr>
    <w:rPr>
      <w:rFonts w:ascii="Arial" w:eastAsiaTheme="minorHAnsi" w:hAnsi="Arial"/>
    </w:rPr>
  </w:style>
  <w:style w:type="paragraph" w:customStyle="1" w:styleId="489388273745491C95D46BE5ECC4FEB236">
    <w:name w:val="489388273745491C95D46BE5ECC4FEB236"/>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5A5333B9F75421B8B72392BF705C2A736">
    <w:name w:val="C5A5333B9F75421B8B72392BF705C2A736"/>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EABE7B34B614B63A27B1C1CDD789BD522">
    <w:name w:val="CEABE7B34B614B63A27B1C1CDD789BD522"/>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BDB7DAF898A64073817DEB55EEFBC16C22">
    <w:name w:val="BDB7DAF898A64073817DEB55EEFBC16C22"/>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F7D58ED47D4340B08FA34468A4A4ED4B36">
    <w:name w:val="F7D58ED47D4340B08FA34468A4A4ED4B36"/>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88184F8CBD44E789B59FAB0C55F9A8C41">
    <w:name w:val="088184F8CBD44E789B59FAB0C55F9A8C41"/>
    <w:rsid w:val="00F532DC"/>
    <w:pPr>
      <w:spacing w:after="200" w:line="276" w:lineRule="auto"/>
      <w:ind w:left="1224" w:hanging="504"/>
    </w:pPr>
    <w:rPr>
      <w:rFonts w:ascii="Arial" w:eastAsiaTheme="minorHAnsi" w:hAnsi="Arial"/>
      <w:color w:val="000000" w:themeColor="text1"/>
      <w:sz w:val="24"/>
    </w:rPr>
  </w:style>
  <w:style w:type="paragraph" w:customStyle="1" w:styleId="FEFEAF6EA6A1450DA11FBE7BC2922F8935">
    <w:name w:val="FEFEAF6EA6A1450DA11FBE7BC2922F8935"/>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761ED802474453DB10D85822F18693A46">
    <w:name w:val="0761ED802474453DB10D85822F18693A46"/>
    <w:rsid w:val="00F532DC"/>
    <w:pPr>
      <w:spacing w:after="200" w:line="276" w:lineRule="auto"/>
    </w:pPr>
    <w:rPr>
      <w:rFonts w:ascii="Arial" w:eastAsiaTheme="minorHAnsi" w:hAnsi="Arial"/>
    </w:rPr>
  </w:style>
  <w:style w:type="paragraph" w:customStyle="1" w:styleId="0701BBAAF58A41358D79F5C628BB012665">
    <w:name w:val="0701BBAAF58A41358D79F5C628BB012665"/>
    <w:rsid w:val="00F532DC"/>
    <w:pPr>
      <w:spacing w:after="200" w:line="276" w:lineRule="auto"/>
    </w:pPr>
    <w:rPr>
      <w:rFonts w:ascii="Arial" w:eastAsiaTheme="minorHAnsi" w:hAnsi="Arial"/>
    </w:rPr>
  </w:style>
  <w:style w:type="paragraph" w:customStyle="1" w:styleId="3BA3185E0E074742B5194A1740ECDC7D65">
    <w:name w:val="3BA3185E0E074742B5194A1740ECDC7D65"/>
    <w:rsid w:val="00F532DC"/>
    <w:pPr>
      <w:spacing w:after="200" w:line="276" w:lineRule="auto"/>
    </w:pPr>
    <w:rPr>
      <w:rFonts w:ascii="Arial" w:eastAsiaTheme="minorHAnsi" w:hAnsi="Arial"/>
    </w:rPr>
  </w:style>
  <w:style w:type="paragraph" w:customStyle="1" w:styleId="A86385F289FB404D82488A56516C57DE65">
    <w:name w:val="A86385F289FB404D82488A56516C57DE65"/>
    <w:rsid w:val="00F532DC"/>
    <w:pPr>
      <w:spacing w:after="200" w:line="276" w:lineRule="auto"/>
    </w:pPr>
    <w:rPr>
      <w:rFonts w:ascii="Arial" w:eastAsiaTheme="minorHAnsi" w:hAnsi="Arial"/>
    </w:rPr>
  </w:style>
  <w:style w:type="paragraph" w:customStyle="1" w:styleId="551EE92CD686466D8B5EE907BFEC9B1A65">
    <w:name w:val="551EE92CD686466D8B5EE907BFEC9B1A65"/>
    <w:rsid w:val="00F532DC"/>
    <w:pPr>
      <w:spacing w:after="200" w:line="276" w:lineRule="auto"/>
    </w:pPr>
    <w:rPr>
      <w:rFonts w:ascii="Arial" w:eastAsiaTheme="minorHAnsi" w:hAnsi="Arial"/>
    </w:rPr>
  </w:style>
  <w:style w:type="paragraph" w:customStyle="1" w:styleId="24147482CD6848349D3C25EAF280CA4864">
    <w:name w:val="24147482CD6848349D3C25EAF280CA4864"/>
    <w:rsid w:val="00F532DC"/>
    <w:pPr>
      <w:spacing w:after="200" w:line="276" w:lineRule="auto"/>
    </w:pPr>
    <w:rPr>
      <w:rFonts w:ascii="Arial" w:eastAsiaTheme="minorHAnsi" w:hAnsi="Arial"/>
    </w:rPr>
  </w:style>
  <w:style w:type="paragraph" w:customStyle="1" w:styleId="E905873811FB4DA9936586F86579B6C164">
    <w:name w:val="E905873811FB4DA9936586F86579B6C164"/>
    <w:rsid w:val="00F532DC"/>
    <w:pPr>
      <w:spacing w:after="200" w:line="276" w:lineRule="auto"/>
    </w:pPr>
    <w:rPr>
      <w:rFonts w:ascii="Arial" w:eastAsiaTheme="minorHAnsi" w:hAnsi="Arial"/>
    </w:rPr>
  </w:style>
  <w:style w:type="paragraph" w:customStyle="1" w:styleId="F9DD39F50C0143F0887F1A0A9E6A2D7164">
    <w:name w:val="F9DD39F50C0143F0887F1A0A9E6A2D7164"/>
    <w:rsid w:val="00F532DC"/>
    <w:pPr>
      <w:spacing w:after="200" w:line="276" w:lineRule="auto"/>
    </w:pPr>
    <w:rPr>
      <w:rFonts w:ascii="Arial" w:eastAsiaTheme="minorHAnsi" w:hAnsi="Arial"/>
    </w:rPr>
  </w:style>
  <w:style w:type="paragraph" w:customStyle="1" w:styleId="D6C0B2785DE14301B7B321DAE5F8440835">
    <w:name w:val="D6C0B2785DE14301B7B321DAE5F8440835"/>
    <w:rsid w:val="00F532DC"/>
    <w:pPr>
      <w:spacing w:after="200" w:line="276" w:lineRule="auto"/>
    </w:pPr>
    <w:rPr>
      <w:rFonts w:ascii="Arial" w:eastAsiaTheme="minorHAnsi" w:hAnsi="Arial"/>
    </w:rPr>
  </w:style>
  <w:style w:type="paragraph" w:customStyle="1" w:styleId="ADF65CDE7B084B91B5DD68D775C6A23764">
    <w:name w:val="ADF65CDE7B084B91B5DD68D775C6A23764"/>
    <w:rsid w:val="00F532DC"/>
    <w:pPr>
      <w:spacing w:after="200" w:line="276" w:lineRule="auto"/>
    </w:pPr>
    <w:rPr>
      <w:rFonts w:ascii="Arial" w:eastAsiaTheme="minorHAnsi" w:hAnsi="Arial"/>
    </w:rPr>
  </w:style>
  <w:style w:type="paragraph" w:customStyle="1" w:styleId="35610FB38FBE4B87B9D700B764B5DDD164">
    <w:name w:val="35610FB38FBE4B87B9D700B764B5DDD164"/>
    <w:rsid w:val="00F532DC"/>
    <w:pPr>
      <w:spacing w:after="200" w:line="276" w:lineRule="auto"/>
    </w:pPr>
    <w:rPr>
      <w:rFonts w:ascii="Arial" w:eastAsiaTheme="minorHAnsi" w:hAnsi="Arial"/>
    </w:rPr>
  </w:style>
  <w:style w:type="paragraph" w:customStyle="1" w:styleId="BF747868AC4F40D5AF4155184961C56565">
    <w:name w:val="BF747868AC4F40D5AF4155184961C56565"/>
    <w:rsid w:val="00F532DC"/>
    <w:pPr>
      <w:spacing w:after="200" w:line="276" w:lineRule="auto"/>
    </w:pPr>
    <w:rPr>
      <w:rFonts w:ascii="Arial" w:eastAsiaTheme="minorHAnsi" w:hAnsi="Arial"/>
    </w:rPr>
  </w:style>
  <w:style w:type="paragraph" w:customStyle="1" w:styleId="1BDB50AE78D6404489DF0BA17BCC914165">
    <w:name w:val="1BDB50AE78D6404489DF0BA17BCC914165"/>
    <w:rsid w:val="00F532DC"/>
    <w:pPr>
      <w:spacing w:after="200" w:line="276" w:lineRule="auto"/>
    </w:pPr>
    <w:rPr>
      <w:rFonts w:ascii="Arial" w:eastAsiaTheme="minorHAnsi" w:hAnsi="Arial"/>
    </w:rPr>
  </w:style>
  <w:style w:type="paragraph" w:customStyle="1" w:styleId="EC742BBC07C44E8BB2EEE0235C17170E31">
    <w:name w:val="EC742BBC07C44E8BB2EEE0235C17170E31"/>
    <w:rsid w:val="00F532DC"/>
    <w:pPr>
      <w:spacing w:after="200" w:line="276" w:lineRule="auto"/>
    </w:pPr>
    <w:rPr>
      <w:rFonts w:ascii="Arial" w:eastAsiaTheme="minorHAnsi" w:hAnsi="Arial"/>
    </w:rPr>
  </w:style>
  <w:style w:type="paragraph" w:customStyle="1" w:styleId="26979BC502614758858BE7A49A6347F066">
    <w:name w:val="26979BC502614758858BE7A49A6347F066"/>
    <w:rsid w:val="00F532DC"/>
    <w:pPr>
      <w:spacing w:after="200" w:line="276" w:lineRule="auto"/>
    </w:pPr>
    <w:rPr>
      <w:rFonts w:ascii="Arial" w:eastAsiaTheme="minorHAnsi" w:hAnsi="Arial"/>
    </w:rPr>
  </w:style>
  <w:style w:type="paragraph" w:customStyle="1" w:styleId="9987FA50F2474748981FF3A33097181D45">
    <w:name w:val="9987FA50F2474748981FF3A33097181D45"/>
    <w:rsid w:val="00F532DC"/>
    <w:pPr>
      <w:spacing w:after="200" w:line="276" w:lineRule="auto"/>
    </w:pPr>
    <w:rPr>
      <w:rFonts w:ascii="Arial" w:eastAsiaTheme="minorHAnsi" w:hAnsi="Arial"/>
    </w:rPr>
  </w:style>
  <w:style w:type="paragraph" w:customStyle="1" w:styleId="72076D57C7434C48BB5456CEF6F6B35C18">
    <w:name w:val="72076D57C7434C48BB5456CEF6F6B35C18"/>
    <w:rsid w:val="00F532DC"/>
    <w:pPr>
      <w:spacing w:after="200" w:line="276" w:lineRule="auto"/>
    </w:pPr>
    <w:rPr>
      <w:rFonts w:ascii="Arial" w:eastAsiaTheme="minorHAnsi" w:hAnsi="Arial"/>
    </w:rPr>
  </w:style>
  <w:style w:type="paragraph" w:customStyle="1" w:styleId="9A7985679C77428B85F7853F0751183A29">
    <w:name w:val="9A7985679C77428B85F7853F0751183A29"/>
    <w:rsid w:val="00F532DC"/>
    <w:pPr>
      <w:spacing w:after="200" w:line="276" w:lineRule="auto"/>
    </w:pPr>
    <w:rPr>
      <w:rFonts w:ascii="Arial" w:eastAsiaTheme="minorHAnsi" w:hAnsi="Arial"/>
    </w:rPr>
  </w:style>
  <w:style w:type="paragraph" w:customStyle="1" w:styleId="2AE11EEA2D58478DB92FB26F8512937629">
    <w:name w:val="2AE11EEA2D58478DB92FB26F8512937629"/>
    <w:rsid w:val="00F532DC"/>
    <w:pPr>
      <w:spacing w:after="200" w:line="276" w:lineRule="auto"/>
    </w:pPr>
    <w:rPr>
      <w:rFonts w:ascii="Arial" w:eastAsiaTheme="minorHAnsi" w:hAnsi="Arial"/>
    </w:rPr>
  </w:style>
  <w:style w:type="paragraph" w:customStyle="1" w:styleId="DBAB40A3579D43D1BB4176D1CA84A4DA29">
    <w:name w:val="DBAB40A3579D43D1BB4176D1CA84A4DA29"/>
    <w:rsid w:val="00F532DC"/>
    <w:pPr>
      <w:spacing w:after="200" w:line="276" w:lineRule="auto"/>
    </w:pPr>
    <w:rPr>
      <w:rFonts w:ascii="Arial" w:eastAsiaTheme="minorHAnsi" w:hAnsi="Arial"/>
    </w:rPr>
  </w:style>
  <w:style w:type="paragraph" w:customStyle="1" w:styleId="D51DD262B85640F092BAE09C2C72395C14">
    <w:name w:val="D51DD262B85640F092BAE09C2C72395C14"/>
    <w:rsid w:val="00F532DC"/>
    <w:pPr>
      <w:spacing w:after="200" w:line="276" w:lineRule="auto"/>
    </w:pPr>
    <w:rPr>
      <w:rFonts w:ascii="Arial" w:eastAsiaTheme="minorHAnsi" w:hAnsi="Arial"/>
    </w:rPr>
  </w:style>
  <w:style w:type="paragraph" w:customStyle="1" w:styleId="1C7BC3114CBE4DC68B8D59C2935D6F8014">
    <w:name w:val="1C7BC3114CBE4DC68B8D59C2935D6F8014"/>
    <w:rsid w:val="00F532DC"/>
    <w:pPr>
      <w:spacing w:after="200" w:line="276" w:lineRule="auto"/>
    </w:pPr>
    <w:rPr>
      <w:rFonts w:ascii="Arial" w:eastAsiaTheme="minorHAnsi" w:hAnsi="Arial"/>
    </w:rPr>
  </w:style>
  <w:style w:type="paragraph" w:customStyle="1" w:styleId="3667271E78724233A0D66C0B26305FD414">
    <w:name w:val="3667271E78724233A0D66C0B26305FD414"/>
    <w:rsid w:val="00F532DC"/>
    <w:pPr>
      <w:spacing w:after="200" w:line="276" w:lineRule="auto"/>
    </w:pPr>
    <w:rPr>
      <w:rFonts w:ascii="Arial" w:eastAsiaTheme="minorHAnsi" w:hAnsi="Arial"/>
    </w:rPr>
  </w:style>
  <w:style w:type="paragraph" w:customStyle="1" w:styleId="9147E87A3D784025982FE54F990E80BD14">
    <w:name w:val="9147E87A3D784025982FE54F990E80BD14"/>
    <w:rsid w:val="00F532DC"/>
    <w:pPr>
      <w:spacing w:after="200" w:line="276" w:lineRule="auto"/>
    </w:pPr>
    <w:rPr>
      <w:rFonts w:ascii="Arial" w:eastAsiaTheme="minorHAnsi" w:hAnsi="Arial"/>
    </w:rPr>
  </w:style>
  <w:style w:type="paragraph" w:customStyle="1" w:styleId="422C2125001E48AAB69F8BFC9FE3522C7">
    <w:name w:val="422C2125001E48AAB69F8BFC9FE3522C7"/>
    <w:rsid w:val="00F532DC"/>
    <w:pPr>
      <w:spacing w:after="200" w:line="276" w:lineRule="auto"/>
    </w:pPr>
    <w:rPr>
      <w:rFonts w:ascii="Arial" w:eastAsiaTheme="minorHAnsi" w:hAnsi="Arial"/>
    </w:rPr>
  </w:style>
  <w:style w:type="paragraph" w:customStyle="1" w:styleId="B2E906F55FB2494EB7ABE52AD93D4F6513">
    <w:name w:val="B2E906F55FB2494EB7ABE52AD93D4F6513"/>
    <w:rsid w:val="00F532DC"/>
    <w:pPr>
      <w:spacing w:after="200" w:line="276" w:lineRule="auto"/>
      <w:ind w:left="1224" w:hanging="504"/>
    </w:pPr>
    <w:rPr>
      <w:rFonts w:ascii="Arial" w:eastAsiaTheme="minorHAnsi" w:hAnsi="Arial"/>
      <w:color w:val="000000" w:themeColor="text1"/>
      <w:sz w:val="24"/>
    </w:rPr>
  </w:style>
  <w:style w:type="paragraph" w:customStyle="1" w:styleId="9D0AC36292AF40858230F73555C1D61013">
    <w:name w:val="9D0AC36292AF40858230F73555C1D61013"/>
    <w:rsid w:val="00F532DC"/>
    <w:pPr>
      <w:spacing w:after="200" w:line="276" w:lineRule="auto"/>
      <w:ind w:left="1224" w:hanging="504"/>
    </w:pPr>
    <w:rPr>
      <w:rFonts w:ascii="Arial" w:eastAsiaTheme="minorHAnsi" w:hAnsi="Arial"/>
      <w:color w:val="000000" w:themeColor="text1"/>
      <w:sz w:val="24"/>
    </w:rPr>
  </w:style>
  <w:style w:type="paragraph" w:customStyle="1" w:styleId="18B7D4CBFD314218B311960938E2DD6647">
    <w:name w:val="18B7D4CBFD314218B311960938E2DD6647"/>
    <w:rsid w:val="00F532DC"/>
    <w:pPr>
      <w:spacing w:after="200" w:line="276" w:lineRule="auto"/>
    </w:pPr>
    <w:rPr>
      <w:rFonts w:ascii="Arial" w:eastAsiaTheme="minorHAnsi" w:hAnsi="Arial"/>
    </w:rPr>
  </w:style>
  <w:style w:type="paragraph" w:customStyle="1" w:styleId="DC85C06B6F1C4681A5908DAC774ED4E847">
    <w:name w:val="DC85C06B6F1C4681A5908DAC774ED4E847"/>
    <w:rsid w:val="00F532DC"/>
    <w:pPr>
      <w:spacing w:after="200" w:line="276" w:lineRule="auto"/>
    </w:pPr>
    <w:rPr>
      <w:rFonts w:ascii="Arial" w:eastAsiaTheme="minorHAnsi" w:hAnsi="Arial"/>
    </w:rPr>
  </w:style>
  <w:style w:type="paragraph" w:customStyle="1" w:styleId="942C7CBE2B504B059502EADF7C26B03947">
    <w:name w:val="942C7CBE2B504B059502EADF7C26B03947"/>
    <w:rsid w:val="00F532DC"/>
    <w:pPr>
      <w:spacing w:after="200" w:line="276" w:lineRule="auto"/>
    </w:pPr>
    <w:rPr>
      <w:rFonts w:ascii="Arial" w:eastAsiaTheme="minorHAnsi" w:hAnsi="Arial"/>
    </w:rPr>
  </w:style>
  <w:style w:type="paragraph" w:customStyle="1" w:styleId="EA8FF40F10EC4076A7C1D4C70512C1DB47">
    <w:name w:val="EA8FF40F10EC4076A7C1D4C70512C1DB47"/>
    <w:rsid w:val="00F532DC"/>
    <w:pPr>
      <w:spacing w:after="200" w:line="276" w:lineRule="auto"/>
    </w:pPr>
    <w:rPr>
      <w:rFonts w:ascii="Arial" w:eastAsiaTheme="minorHAnsi" w:hAnsi="Arial"/>
    </w:rPr>
  </w:style>
  <w:style w:type="paragraph" w:customStyle="1" w:styleId="91480432AB7E4DE39F2FACF3A4931B6F45">
    <w:name w:val="91480432AB7E4DE39F2FACF3A4931B6F45"/>
    <w:rsid w:val="00F532DC"/>
    <w:pPr>
      <w:spacing w:after="200" w:line="276" w:lineRule="auto"/>
    </w:pPr>
    <w:rPr>
      <w:rFonts w:ascii="Arial" w:eastAsiaTheme="minorHAnsi" w:hAnsi="Arial"/>
    </w:rPr>
  </w:style>
  <w:style w:type="paragraph" w:customStyle="1" w:styleId="03C85B8BEBFD407E86C08BF9A905790E45">
    <w:name w:val="03C85B8BEBFD407E86C08BF9A905790E45"/>
    <w:rsid w:val="00F532DC"/>
    <w:pPr>
      <w:spacing w:after="200" w:line="276" w:lineRule="auto"/>
    </w:pPr>
    <w:rPr>
      <w:rFonts w:ascii="Arial" w:eastAsiaTheme="minorHAnsi" w:hAnsi="Arial"/>
    </w:rPr>
  </w:style>
  <w:style w:type="paragraph" w:customStyle="1" w:styleId="C315184767EA41508223245AEFB4EEF645">
    <w:name w:val="C315184767EA41508223245AEFB4EEF645"/>
    <w:rsid w:val="00F532DC"/>
    <w:pPr>
      <w:spacing w:after="200" w:line="276" w:lineRule="auto"/>
    </w:pPr>
    <w:rPr>
      <w:rFonts w:ascii="Arial" w:eastAsiaTheme="minorHAnsi" w:hAnsi="Arial"/>
    </w:rPr>
  </w:style>
  <w:style w:type="paragraph" w:customStyle="1" w:styleId="489388273745491C95D46BE5ECC4FEB237">
    <w:name w:val="489388273745491C95D46BE5ECC4FEB237"/>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5A5333B9F75421B8B72392BF705C2A737">
    <w:name w:val="C5A5333B9F75421B8B72392BF705C2A737"/>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EABE7B34B614B63A27B1C1CDD789BD523">
    <w:name w:val="CEABE7B34B614B63A27B1C1CDD789BD523"/>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BDB7DAF898A64073817DEB55EEFBC16C23">
    <w:name w:val="BDB7DAF898A64073817DEB55EEFBC16C23"/>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F7D58ED47D4340B08FA34468A4A4ED4B37">
    <w:name w:val="F7D58ED47D4340B08FA34468A4A4ED4B37"/>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88184F8CBD44E789B59FAB0C55F9A8C42">
    <w:name w:val="088184F8CBD44E789B59FAB0C55F9A8C42"/>
    <w:rsid w:val="00F532DC"/>
    <w:pPr>
      <w:spacing w:after="200" w:line="276" w:lineRule="auto"/>
      <w:ind w:left="1224" w:hanging="504"/>
    </w:pPr>
    <w:rPr>
      <w:rFonts w:ascii="Arial" w:eastAsiaTheme="minorHAnsi" w:hAnsi="Arial"/>
      <w:color w:val="000000" w:themeColor="text1"/>
      <w:sz w:val="24"/>
    </w:rPr>
  </w:style>
  <w:style w:type="paragraph" w:customStyle="1" w:styleId="FEFEAF6EA6A1450DA11FBE7BC2922F8936">
    <w:name w:val="FEFEAF6EA6A1450DA11FBE7BC2922F8936"/>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761ED802474453DB10D85822F18693A47">
    <w:name w:val="0761ED802474453DB10D85822F18693A47"/>
    <w:rsid w:val="00F532DC"/>
    <w:pPr>
      <w:spacing w:after="200" w:line="276" w:lineRule="auto"/>
    </w:pPr>
    <w:rPr>
      <w:rFonts w:ascii="Arial" w:eastAsiaTheme="minorHAnsi" w:hAnsi="Arial"/>
    </w:rPr>
  </w:style>
  <w:style w:type="paragraph" w:customStyle="1" w:styleId="0701BBAAF58A41358D79F5C628BB012666">
    <w:name w:val="0701BBAAF58A41358D79F5C628BB012666"/>
    <w:rsid w:val="00F532DC"/>
    <w:pPr>
      <w:spacing w:after="200" w:line="276" w:lineRule="auto"/>
    </w:pPr>
    <w:rPr>
      <w:rFonts w:ascii="Arial" w:eastAsiaTheme="minorHAnsi" w:hAnsi="Arial"/>
    </w:rPr>
  </w:style>
  <w:style w:type="paragraph" w:customStyle="1" w:styleId="3BA3185E0E074742B5194A1740ECDC7D66">
    <w:name w:val="3BA3185E0E074742B5194A1740ECDC7D66"/>
    <w:rsid w:val="00F532DC"/>
    <w:pPr>
      <w:spacing w:after="200" w:line="276" w:lineRule="auto"/>
    </w:pPr>
    <w:rPr>
      <w:rFonts w:ascii="Arial" w:eastAsiaTheme="minorHAnsi" w:hAnsi="Arial"/>
    </w:rPr>
  </w:style>
  <w:style w:type="paragraph" w:customStyle="1" w:styleId="A86385F289FB404D82488A56516C57DE66">
    <w:name w:val="A86385F289FB404D82488A56516C57DE66"/>
    <w:rsid w:val="00F532DC"/>
    <w:pPr>
      <w:spacing w:after="200" w:line="276" w:lineRule="auto"/>
    </w:pPr>
    <w:rPr>
      <w:rFonts w:ascii="Arial" w:eastAsiaTheme="minorHAnsi" w:hAnsi="Arial"/>
    </w:rPr>
  </w:style>
  <w:style w:type="paragraph" w:customStyle="1" w:styleId="551EE92CD686466D8B5EE907BFEC9B1A66">
    <w:name w:val="551EE92CD686466D8B5EE907BFEC9B1A66"/>
    <w:rsid w:val="00F532DC"/>
    <w:pPr>
      <w:spacing w:after="200" w:line="276" w:lineRule="auto"/>
    </w:pPr>
    <w:rPr>
      <w:rFonts w:ascii="Arial" w:eastAsiaTheme="minorHAnsi" w:hAnsi="Arial"/>
    </w:rPr>
  </w:style>
  <w:style w:type="paragraph" w:customStyle="1" w:styleId="24147482CD6848349D3C25EAF280CA4865">
    <w:name w:val="24147482CD6848349D3C25EAF280CA4865"/>
    <w:rsid w:val="00F532DC"/>
    <w:pPr>
      <w:spacing w:after="200" w:line="276" w:lineRule="auto"/>
    </w:pPr>
    <w:rPr>
      <w:rFonts w:ascii="Arial" w:eastAsiaTheme="minorHAnsi" w:hAnsi="Arial"/>
    </w:rPr>
  </w:style>
  <w:style w:type="paragraph" w:customStyle="1" w:styleId="E905873811FB4DA9936586F86579B6C165">
    <w:name w:val="E905873811FB4DA9936586F86579B6C165"/>
    <w:rsid w:val="00F532DC"/>
    <w:pPr>
      <w:spacing w:after="200" w:line="276" w:lineRule="auto"/>
    </w:pPr>
    <w:rPr>
      <w:rFonts w:ascii="Arial" w:eastAsiaTheme="minorHAnsi" w:hAnsi="Arial"/>
    </w:rPr>
  </w:style>
  <w:style w:type="paragraph" w:customStyle="1" w:styleId="F9DD39F50C0143F0887F1A0A9E6A2D7165">
    <w:name w:val="F9DD39F50C0143F0887F1A0A9E6A2D7165"/>
    <w:rsid w:val="00F532DC"/>
    <w:pPr>
      <w:spacing w:after="200" w:line="276" w:lineRule="auto"/>
    </w:pPr>
    <w:rPr>
      <w:rFonts w:ascii="Arial" w:eastAsiaTheme="minorHAnsi" w:hAnsi="Arial"/>
    </w:rPr>
  </w:style>
  <w:style w:type="paragraph" w:customStyle="1" w:styleId="D6C0B2785DE14301B7B321DAE5F8440836">
    <w:name w:val="D6C0B2785DE14301B7B321DAE5F8440836"/>
    <w:rsid w:val="00F532DC"/>
    <w:pPr>
      <w:spacing w:after="200" w:line="276" w:lineRule="auto"/>
    </w:pPr>
    <w:rPr>
      <w:rFonts w:ascii="Arial" w:eastAsiaTheme="minorHAnsi" w:hAnsi="Arial"/>
    </w:rPr>
  </w:style>
  <w:style w:type="paragraph" w:customStyle="1" w:styleId="ADF65CDE7B084B91B5DD68D775C6A23765">
    <w:name w:val="ADF65CDE7B084B91B5DD68D775C6A23765"/>
    <w:rsid w:val="00F532DC"/>
    <w:pPr>
      <w:spacing w:after="200" w:line="276" w:lineRule="auto"/>
    </w:pPr>
    <w:rPr>
      <w:rFonts w:ascii="Arial" w:eastAsiaTheme="minorHAnsi" w:hAnsi="Arial"/>
    </w:rPr>
  </w:style>
  <w:style w:type="paragraph" w:customStyle="1" w:styleId="35610FB38FBE4B87B9D700B764B5DDD165">
    <w:name w:val="35610FB38FBE4B87B9D700B764B5DDD165"/>
    <w:rsid w:val="00F532DC"/>
    <w:pPr>
      <w:spacing w:after="200" w:line="276" w:lineRule="auto"/>
    </w:pPr>
    <w:rPr>
      <w:rFonts w:ascii="Arial" w:eastAsiaTheme="minorHAnsi" w:hAnsi="Arial"/>
    </w:rPr>
  </w:style>
  <w:style w:type="paragraph" w:customStyle="1" w:styleId="BF747868AC4F40D5AF4155184961C56566">
    <w:name w:val="BF747868AC4F40D5AF4155184961C56566"/>
    <w:rsid w:val="00F532DC"/>
    <w:pPr>
      <w:spacing w:after="200" w:line="276" w:lineRule="auto"/>
    </w:pPr>
    <w:rPr>
      <w:rFonts w:ascii="Arial" w:eastAsiaTheme="minorHAnsi" w:hAnsi="Arial"/>
    </w:rPr>
  </w:style>
  <w:style w:type="paragraph" w:customStyle="1" w:styleId="1BDB50AE78D6404489DF0BA17BCC914166">
    <w:name w:val="1BDB50AE78D6404489DF0BA17BCC914166"/>
    <w:rsid w:val="00F532DC"/>
    <w:pPr>
      <w:spacing w:after="200" w:line="276" w:lineRule="auto"/>
    </w:pPr>
    <w:rPr>
      <w:rFonts w:ascii="Arial" w:eastAsiaTheme="minorHAnsi" w:hAnsi="Arial"/>
    </w:rPr>
  </w:style>
  <w:style w:type="paragraph" w:customStyle="1" w:styleId="EC742BBC07C44E8BB2EEE0235C17170E32">
    <w:name w:val="EC742BBC07C44E8BB2EEE0235C17170E32"/>
    <w:rsid w:val="00F532DC"/>
    <w:pPr>
      <w:spacing w:after="200" w:line="276" w:lineRule="auto"/>
    </w:pPr>
    <w:rPr>
      <w:rFonts w:ascii="Arial" w:eastAsiaTheme="minorHAnsi" w:hAnsi="Arial"/>
    </w:rPr>
  </w:style>
  <w:style w:type="paragraph" w:customStyle="1" w:styleId="26979BC502614758858BE7A49A6347F067">
    <w:name w:val="26979BC502614758858BE7A49A6347F067"/>
    <w:rsid w:val="00F532DC"/>
    <w:pPr>
      <w:spacing w:after="200" w:line="276" w:lineRule="auto"/>
    </w:pPr>
    <w:rPr>
      <w:rFonts w:ascii="Arial" w:eastAsiaTheme="minorHAnsi" w:hAnsi="Arial"/>
    </w:rPr>
  </w:style>
  <w:style w:type="paragraph" w:customStyle="1" w:styleId="9987FA50F2474748981FF3A33097181D46">
    <w:name w:val="9987FA50F2474748981FF3A33097181D46"/>
    <w:rsid w:val="00F532DC"/>
    <w:pPr>
      <w:spacing w:after="200" w:line="276" w:lineRule="auto"/>
    </w:pPr>
    <w:rPr>
      <w:rFonts w:ascii="Arial" w:eastAsiaTheme="minorHAnsi" w:hAnsi="Arial"/>
    </w:rPr>
  </w:style>
  <w:style w:type="paragraph" w:customStyle="1" w:styleId="72076D57C7434C48BB5456CEF6F6B35C19">
    <w:name w:val="72076D57C7434C48BB5456CEF6F6B35C19"/>
    <w:rsid w:val="00F532DC"/>
    <w:pPr>
      <w:spacing w:after="200" w:line="276" w:lineRule="auto"/>
    </w:pPr>
    <w:rPr>
      <w:rFonts w:ascii="Arial" w:eastAsiaTheme="minorHAnsi" w:hAnsi="Arial"/>
    </w:rPr>
  </w:style>
  <w:style w:type="paragraph" w:customStyle="1" w:styleId="9A7985679C77428B85F7853F0751183A30">
    <w:name w:val="9A7985679C77428B85F7853F0751183A30"/>
    <w:rsid w:val="00F532DC"/>
    <w:pPr>
      <w:spacing w:after="200" w:line="276" w:lineRule="auto"/>
    </w:pPr>
    <w:rPr>
      <w:rFonts w:ascii="Arial" w:eastAsiaTheme="minorHAnsi" w:hAnsi="Arial"/>
    </w:rPr>
  </w:style>
  <w:style w:type="paragraph" w:customStyle="1" w:styleId="2AE11EEA2D58478DB92FB26F8512937630">
    <w:name w:val="2AE11EEA2D58478DB92FB26F8512937630"/>
    <w:rsid w:val="00F532DC"/>
    <w:pPr>
      <w:spacing w:after="200" w:line="276" w:lineRule="auto"/>
    </w:pPr>
    <w:rPr>
      <w:rFonts w:ascii="Arial" w:eastAsiaTheme="minorHAnsi" w:hAnsi="Arial"/>
    </w:rPr>
  </w:style>
  <w:style w:type="paragraph" w:customStyle="1" w:styleId="DBAB40A3579D43D1BB4176D1CA84A4DA30">
    <w:name w:val="DBAB40A3579D43D1BB4176D1CA84A4DA30"/>
    <w:rsid w:val="00F532DC"/>
    <w:pPr>
      <w:spacing w:after="200" w:line="276" w:lineRule="auto"/>
    </w:pPr>
    <w:rPr>
      <w:rFonts w:ascii="Arial" w:eastAsiaTheme="minorHAnsi" w:hAnsi="Arial"/>
    </w:rPr>
  </w:style>
  <w:style w:type="paragraph" w:customStyle="1" w:styleId="D51DD262B85640F092BAE09C2C72395C15">
    <w:name w:val="D51DD262B85640F092BAE09C2C72395C15"/>
    <w:rsid w:val="00F532DC"/>
    <w:pPr>
      <w:spacing w:after="200" w:line="276" w:lineRule="auto"/>
    </w:pPr>
    <w:rPr>
      <w:rFonts w:ascii="Arial" w:eastAsiaTheme="minorHAnsi" w:hAnsi="Arial"/>
    </w:rPr>
  </w:style>
  <w:style w:type="paragraph" w:customStyle="1" w:styleId="1C7BC3114CBE4DC68B8D59C2935D6F8015">
    <w:name w:val="1C7BC3114CBE4DC68B8D59C2935D6F8015"/>
    <w:rsid w:val="00F532DC"/>
    <w:pPr>
      <w:spacing w:after="200" w:line="276" w:lineRule="auto"/>
    </w:pPr>
    <w:rPr>
      <w:rFonts w:ascii="Arial" w:eastAsiaTheme="minorHAnsi" w:hAnsi="Arial"/>
    </w:rPr>
  </w:style>
  <w:style w:type="paragraph" w:customStyle="1" w:styleId="3667271E78724233A0D66C0B26305FD415">
    <w:name w:val="3667271E78724233A0D66C0B26305FD415"/>
    <w:rsid w:val="00F532DC"/>
    <w:pPr>
      <w:spacing w:after="200" w:line="276" w:lineRule="auto"/>
    </w:pPr>
    <w:rPr>
      <w:rFonts w:ascii="Arial" w:eastAsiaTheme="minorHAnsi" w:hAnsi="Arial"/>
    </w:rPr>
  </w:style>
  <w:style w:type="paragraph" w:customStyle="1" w:styleId="9147E87A3D784025982FE54F990E80BD15">
    <w:name w:val="9147E87A3D784025982FE54F990E80BD15"/>
    <w:rsid w:val="00F532DC"/>
    <w:pPr>
      <w:spacing w:after="200" w:line="276" w:lineRule="auto"/>
    </w:pPr>
    <w:rPr>
      <w:rFonts w:ascii="Arial" w:eastAsiaTheme="minorHAnsi" w:hAnsi="Arial"/>
    </w:rPr>
  </w:style>
  <w:style w:type="paragraph" w:customStyle="1" w:styleId="422C2125001E48AAB69F8BFC9FE3522C8">
    <w:name w:val="422C2125001E48AAB69F8BFC9FE3522C8"/>
    <w:rsid w:val="00F532DC"/>
    <w:pPr>
      <w:spacing w:after="200" w:line="276" w:lineRule="auto"/>
    </w:pPr>
    <w:rPr>
      <w:rFonts w:ascii="Arial" w:eastAsiaTheme="minorHAnsi" w:hAnsi="Arial"/>
    </w:rPr>
  </w:style>
  <w:style w:type="paragraph" w:customStyle="1" w:styleId="B2E906F55FB2494EB7ABE52AD93D4F6514">
    <w:name w:val="B2E906F55FB2494EB7ABE52AD93D4F6514"/>
    <w:rsid w:val="00F532DC"/>
    <w:pPr>
      <w:spacing w:after="200" w:line="276" w:lineRule="auto"/>
      <w:ind w:left="1224" w:hanging="504"/>
    </w:pPr>
    <w:rPr>
      <w:rFonts w:ascii="Arial" w:eastAsiaTheme="minorHAnsi" w:hAnsi="Arial"/>
      <w:color w:val="000000" w:themeColor="text1"/>
      <w:sz w:val="24"/>
    </w:rPr>
  </w:style>
  <w:style w:type="paragraph" w:customStyle="1" w:styleId="9D0AC36292AF40858230F73555C1D61014">
    <w:name w:val="9D0AC36292AF40858230F73555C1D61014"/>
    <w:rsid w:val="00F532DC"/>
    <w:pPr>
      <w:spacing w:after="200" w:line="276" w:lineRule="auto"/>
      <w:ind w:left="1224" w:hanging="504"/>
    </w:pPr>
    <w:rPr>
      <w:rFonts w:ascii="Arial" w:eastAsiaTheme="minorHAnsi" w:hAnsi="Arial"/>
      <w:color w:val="000000" w:themeColor="text1"/>
      <w:sz w:val="24"/>
    </w:rPr>
  </w:style>
  <w:style w:type="paragraph" w:customStyle="1" w:styleId="18B7D4CBFD314218B311960938E2DD6648">
    <w:name w:val="18B7D4CBFD314218B311960938E2DD6648"/>
    <w:rsid w:val="00F532DC"/>
    <w:pPr>
      <w:spacing w:after="200" w:line="276" w:lineRule="auto"/>
    </w:pPr>
    <w:rPr>
      <w:rFonts w:ascii="Arial" w:eastAsiaTheme="minorHAnsi" w:hAnsi="Arial"/>
    </w:rPr>
  </w:style>
  <w:style w:type="paragraph" w:customStyle="1" w:styleId="DC85C06B6F1C4681A5908DAC774ED4E848">
    <w:name w:val="DC85C06B6F1C4681A5908DAC774ED4E848"/>
    <w:rsid w:val="00F532DC"/>
    <w:pPr>
      <w:spacing w:after="200" w:line="276" w:lineRule="auto"/>
    </w:pPr>
    <w:rPr>
      <w:rFonts w:ascii="Arial" w:eastAsiaTheme="minorHAnsi" w:hAnsi="Arial"/>
    </w:rPr>
  </w:style>
  <w:style w:type="paragraph" w:customStyle="1" w:styleId="942C7CBE2B504B059502EADF7C26B03948">
    <w:name w:val="942C7CBE2B504B059502EADF7C26B03948"/>
    <w:rsid w:val="00F532DC"/>
    <w:pPr>
      <w:spacing w:after="200" w:line="276" w:lineRule="auto"/>
    </w:pPr>
    <w:rPr>
      <w:rFonts w:ascii="Arial" w:eastAsiaTheme="minorHAnsi" w:hAnsi="Arial"/>
    </w:rPr>
  </w:style>
  <w:style w:type="paragraph" w:customStyle="1" w:styleId="EA8FF40F10EC4076A7C1D4C70512C1DB48">
    <w:name w:val="EA8FF40F10EC4076A7C1D4C70512C1DB48"/>
    <w:rsid w:val="00F532DC"/>
    <w:pPr>
      <w:spacing w:after="200" w:line="276" w:lineRule="auto"/>
    </w:pPr>
    <w:rPr>
      <w:rFonts w:ascii="Arial" w:eastAsiaTheme="minorHAnsi" w:hAnsi="Arial"/>
    </w:rPr>
  </w:style>
  <w:style w:type="paragraph" w:customStyle="1" w:styleId="91480432AB7E4DE39F2FACF3A4931B6F46">
    <w:name w:val="91480432AB7E4DE39F2FACF3A4931B6F46"/>
    <w:rsid w:val="00F532DC"/>
    <w:pPr>
      <w:spacing w:after="200" w:line="276" w:lineRule="auto"/>
    </w:pPr>
    <w:rPr>
      <w:rFonts w:ascii="Arial" w:eastAsiaTheme="minorHAnsi" w:hAnsi="Arial"/>
    </w:rPr>
  </w:style>
  <w:style w:type="paragraph" w:customStyle="1" w:styleId="03C85B8BEBFD407E86C08BF9A905790E46">
    <w:name w:val="03C85B8BEBFD407E86C08BF9A905790E46"/>
    <w:rsid w:val="00F532DC"/>
    <w:pPr>
      <w:spacing w:after="200" w:line="276" w:lineRule="auto"/>
    </w:pPr>
    <w:rPr>
      <w:rFonts w:ascii="Arial" w:eastAsiaTheme="minorHAnsi" w:hAnsi="Arial"/>
    </w:rPr>
  </w:style>
  <w:style w:type="paragraph" w:customStyle="1" w:styleId="C315184767EA41508223245AEFB4EEF646">
    <w:name w:val="C315184767EA41508223245AEFB4EEF646"/>
    <w:rsid w:val="00F532DC"/>
    <w:pPr>
      <w:spacing w:after="200" w:line="276" w:lineRule="auto"/>
    </w:pPr>
    <w:rPr>
      <w:rFonts w:ascii="Arial" w:eastAsiaTheme="minorHAnsi" w:hAnsi="Arial"/>
    </w:rPr>
  </w:style>
  <w:style w:type="paragraph" w:customStyle="1" w:styleId="489388273745491C95D46BE5ECC4FEB238">
    <w:name w:val="489388273745491C95D46BE5ECC4FEB238"/>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5A5333B9F75421B8B72392BF705C2A738">
    <w:name w:val="C5A5333B9F75421B8B72392BF705C2A738"/>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EABE7B34B614B63A27B1C1CDD789BD524">
    <w:name w:val="CEABE7B34B614B63A27B1C1CDD789BD524"/>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BDB7DAF898A64073817DEB55EEFBC16C24">
    <w:name w:val="BDB7DAF898A64073817DEB55EEFBC16C24"/>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F7D58ED47D4340B08FA34468A4A4ED4B38">
    <w:name w:val="F7D58ED47D4340B08FA34468A4A4ED4B38"/>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88184F8CBD44E789B59FAB0C55F9A8C43">
    <w:name w:val="088184F8CBD44E789B59FAB0C55F9A8C43"/>
    <w:rsid w:val="00F532DC"/>
    <w:pPr>
      <w:spacing w:after="200" w:line="276" w:lineRule="auto"/>
      <w:ind w:left="1224" w:hanging="504"/>
    </w:pPr>
    <w:rPr>
      <w:rFonts w:ascii="Arial" w:eastAsiaTheme="minorHAnsi" w:hAnsi="Arial"/>
      <w:color w:val="000000" w:themeColor="text1"/>
      <w:sz w:val="24"/>
    </w:rPr>
  </w:style>
  <w:style w:type="paragraph" w:customStyle="1" w:styleId="FEFEAF6EA6A1450DA11FBE7BC2922F8937">
    <w:name w:val="FEFEAF6EA6A1450DA11FBE7BC2922F8937"/>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761ED802474453DB10D85822F18693A48">
    <w:name w:val="0761ED802474453DB10D85822F18693A48"/>
    <w:rsid w:val="00F532DC"/>
    <w:pPr>
      <w:spacing w:after="200" w:line="276" w:lineRule="auto"/>
    </w:pPr>
    <w:rPr>
      <w:rFonts w:ascii="Arial" w:eastAsiaTheme="minorHAnsi" w:hAnsi="Arial"/>
    </w:rPr>
  </w:style>
  <w:style w:type="paragraph" w:customStyle="1" w:styleId="0701BBAAF58A41358D79F5C628BB012667">
    <w:name w:val="0701BBAAF58A41358D79F5C628BB012667"/>
    <w:rsid w:val="00F532DC"/>
    <w:pPr>
      <w:spacing w:after="200" w:line="276" w:lineRule="auto"/>
    </w:pPr>
    <w:rPr>
      <w:rFonts w:ascii="Arial" w:eastAsiaTheme="minorHAnsi" w:hAnsi="Arial"/>
    </w:rPr>
  </w:style>
  <w:style w:type="paragraph" w:customStyle="1" w:styleId="3BA3185E0E074742B5194A1740ECDC7D67">
    <w:name w:val="3BA3185E0E074742B5194A1740ECDC7D67"/>
    <w:rsid w:val="00F532DC"/>
    <w:pPr>
      <w:spacing w:after="200" w:line="276" w:lineRule="auto"/>
    </w:pPr>
    <w:rPr>
      <w:rFonts w:ascii="Arial" w:eastAsiaTheme="minorHAnsi" w:hAnsi="Arial"/>
    </w:rPr>
  </w:style>
  <w:style w:type="paragraph" w:customStyle="1" w:styleId="A86385F289FB404D82488A56516C57DE67">
    <w:name w:val="A86385F289FB404D82488A56516C57DE67"/>
    <w:rsid w:val="00F532DC"/>
    <w:pPr>
      <w:spacing w:after="200" w:line="276" w:lineRule="auto"/>
    </w:pPr>
    <w:rPr>
      <w:rFonts w:ascii="Arial" w:eastAsiaTheme="minorHAnsi" w:hAnsi="Arial"/>
    </w:rPr>
  </w:style>
  <w:style w:type="paragraph" w:customStyle="1" w:styleId="551EE92CD686466D8B5EE907BFEC9B1A67">
    <w:name w:val="551EE92CD686466D8B5EE907BFEC9B1A67"/>
    <w:rsid w:val="00F532DC"/>
    <w:pPr>
      <w:spacing w:after="200" w:line="276" w:lineRule="auto"/>
    </w:pPr>
    <w:rPr>
      <w:rFonts w:ascii="Arial" w:eastAsiaTheme="minorHAnsi" w:hAnsi="Arial"/>
    </w:rPr>
  </w:style>
  <w:style w:type="paragraph" w:customStyle="1" w:styleId="24147482CD6848349D3C25EAF280CA4866">
    <w:name w:val="24147482CD6848349D3C25EAF280CA4866"/>
    <w:rsid w:val="00F532DC"/>
    <w:pPr>
      <w:spacing w:after="200" w:line="276" w:lineRule="auto"/>
    </w:pPr>
    <w:rPr>
      <w:rFonts w:ascii="Arial" w:eastAsiaTheme="minorHAnsi" w:hAnsi="Arial"/>
    </w:rPr>
  </w:style>
  <w:style w:type="paragraph" w:customStyle="1" w:styleId="E905873811FB4DA9936586F86579B6C166">
    <w:name w:val="E905873811FB4DA9936586F86579B6C166"/>
    <w:rsid w:val="00F532DC"/>
    <w:pPr>
      <w:spacing w:after="200" w:line="276" w:lineRule="auto"/>
    </w:pPr>
    <w:rPr>
      <w:rFonts w:ascii="Arial" w:eastAsiaTheme="minorHAnsi" w:hAnsi="Arial"/>
    </w:rPr>
  </w:style>
  <w:style w:type="paragraph" w:customStyle="1" w:styleId="F9DD39F50C0143F0887F1A0A9E6A2D7166">
    <w:name w:val="F9DD39F50C0143F0887F1A0A9E6A2D7166"/>
    <w:rsid w:val="00F532DC"/>
    <w:pPr>
      <w:spacing w:after="200" w:line="276" w:lineRule="auto"/>
    </w:pPr>
    <w:rPr>
      <w:rFonts w:ascii="Arial" w:eastAsiaTheme="minorHAnsi" w:hAnsi="Arial"/>
    </w:rPr>
  </w:style>
  <w:style w:type="paragraph" w:customStyle="1" w:styleId="D6C0B2785DE14301B7B321DAE5F8440837">
    <w:name w:val="D6C0B2785DE14301B7B321DAE5F8440837"/>
    <w:rsid w:val="00F532DC"/>
    <w:pPr>
      <w:spacing w:after="200" w:line="276" w:lineRule="auto"/>
    </w:pPr>
    <w:rPr>
      <w:rFonts w:ascii="Arial" w:eastAsiaTheme="minorHAnsi" w:hAnsi="Arial"/>
    </w:rPr>
  </w:style>
  <w:style w:type="paragraph" w:customStyle="1" w:styleId="ADF65CDE7B084B91B5DD68D775C6A23766">
    <w:name w:val="ADF65CDE7B084B91B5DD68D775C6A23766"/>
    <w:rsid w:val="00F532DC"/>
    <w:pPr>
      <w:spacing w:after="200" w:line="276" w:lineRule="auto"/>
    </w:pPr>
    <w:rPr>
      <w:rFonts w:ascii="Arial" w:eastAsiaTheme="minorHAnsi" w:hAnsi="Arial"/>
    </w:rPr>
  </w:style>
  <w:style w:type="paragraph" w:customStyle="1" w:styleId="35610FB38FBE4B87B9D700B764B5DDD166">
    <w:name w:val="35610FB38FBE4B87B9D700B764B5DDD166"/>
    <w:rsid w:val="00F532DC"/>
    <w:pPr>
      <w:spacing w:after="200" w:line="276" w:lineRule="auto"/>
    </w:pPr>
    <w:rPr>
      <w:rFonts w:ascii="Arial" w:eastAsiaTheme="minorHAnsi" w:hAnsi="Arial"/>
    </w:rPr>
  </w:style>
  <w:style w:type="paragraph" w:customStyle="1" w:styleId="BF747868AC4F40D5AF4155184961C56567">
    <w:name w:val="BF747868AC4F40D5AF4155184961C56567"/>
    <w:rsid w:val="00F532DC"/>
    <w:pPr>
      <w:spacing w:after="200" w:line="276" w:lineRule="auto"/>
    </w:pPr>
    <w:rPr>
      <w:rFonts w:ascii="Arial" w:eastAsiaTheme="minorHAnsi" w:hAnsi="Arial"/>
    </w:rPr>
  </w:style>
  <w:style w:type="paragraph" w:customStyle="1" w:styleId="1BDB50AE78D6404489DF0BA17BCC914167">
    <w:name w:val="1BDB50AE78D6404489DF0BA17BCC914167"/>
    <w:rsid w:val="00F532DC"/>
    <w:pPr>
      <w:spacing w:after="200" w:line="276" w:lineRule="auto"/>
    </w:pPr>
    <w:rPr>
      <w:rFonts w:ascii="Arial" w:eastAsiaTheme="minorHAnsi" w:hAnsi="Arial"/>
    </w:rPr>
  </w:style>
  <w:style w:type="paragraph" w:customStyle="1" w:styleId="EC742BBC07C44E8BB2EEE0235C17170E33">
    <w:name w:val="EC742BBC07C44E8BB2EEE0235C17170E33"/>
    <w:rsid w:val="00F532DC"/>
    <w:pPr>
      <w:spacing w:after="200" w:line="276" w:lineRule="auto"/>
    </w:pPr>
    <w:rPr>
      <w:rFonts w:ascii="Arial" w:eastAsiaTheme="minorHAnsi" w:hAnsi="Arial"/>
    </w:rPr>
  </w:style>
  <w:style w:type="paragraph" w:customStyle="1" w:styleId="26979BC502614758858BE7A49A6347F068">
    <w:name w:val="26979BC502614758858BE7A49A6347F068"/>
    <w:rsid w:val="00F532DC"/>
    <w:pPr>
      <w:spacing w:after="200" w:line="276" w:lineRule="auto"/>
    </w:pPr>
    <w:rPr>
      <w:rFonts w:ascii="Arial" w:eastAsiaTheme="minorHAnsi" w:hAnsi="Arial"/>
    </w:rPr>
  </w:style>
  <w:style w:type="paragraph" w:customStyle="1" w:styleId="9987FA50F2474748981FF3A33097181D47">
    <w:name w:val="9987FA50F2474748981FF3A33097181D47"/>
    <w:rsid w:val="00F532DC"/>
    <w:pPr>
      <w:spacing w:after="200" w:line="276" w:lineRule="auto"/>
    </w:pPr>
    <w:rPr>
      <w:rFonts w:ascii="Arial" w:eastAsiaTheme="minorHAnsi" w:hAnsi="Arial"/>
    </w:rPr>
  </w:style>
  <w:style w:type="paragraph" w:customStyle="1" w:styleId="72076D57C7434C48BB5456CEF6F6B35C20">
    <w:name w:val="72076D57C7434C48BB5456CEF6F6B35C20"/>
    <w:rsid w:val="00F532DC"/>
    <w:pPr>
      <w:spacing w:after="200" w:line="276" w:lineRule="auto"/>
    </w:pPr>
    <w:rPr>
      <w:rFonts w:ascii="Arial" w:eastAsiaTheme="minorHAnsi" w:hAnsi="Arial"/>
    </w:rPr>
  </w:style>
  <w:style w:type="paragraph" w:customStyle="1" w:styleId="9A7985679C77428B85F7853F0751183A31">
    <w:name w:val="9A7985679C77428B85F7853F0751183A31"/>
    <w:rsid w:val="00F532DC"/>
    <w:pPr>
      <w:spacing w:after="200" w:line="276" w:lineRule="auto"/>
    </w:pPr>
    <w:rPr>
      <w:rFonts w:ascii="Arial" w:eastAsiaTheme="minorHAnsi" w:hAnsi="Arial"/>
    </w:rPr>
  </w:style>
  <w:style w:type="paragraph" w:customStyle="1" w:styleId="2AE11EEA2D58478DB92FB26F8512937631">
    <w:name w:val="2AE11EEA2D58478DB92FB26F8512937631"/>
    <w:rsid w:val="00F532DC"/>
    <w:pPr>
      <w:spacing w:after="200" w:line="276" w:lineRule="auto"/>
    </w:pPr>
    <w:rPr>
      <w:rFonts w:ascii="Arial" w:eastAsiaTheme="minorHAnsi" w:hAnsi="Arial"/>
    </w:rPr>
  </w:style>
  <w:style w:type="paragraph" w:customStyle="1" w:styleId="DBAB40A3579D43D1BB4176D1CA84A4DA31">
    <w:name w:val="DBAB40A3579D43D1BB4176D1CA84A4DA31"/>
    <w:rsid w:val="00F532DC"/>
    <w:pPr>
      <w:spacing w:after="200" w:line="276" w:lineRule="auto"/>
    </w:pPr>
    <w:rPr>
      <w:rFonts w:ascii="Arial" w:eastAsiaTheme="minorHAnsi" w:hAnsi="Arial"/>
    </w:rPr>
  </w:style>
  <w:style w:type="paragraph" w:customStyle="1" w:styleId="D51DD262B85640F092BAE09C2C72395C16">
    <w:name w:val="D51DD262B85640F092BAE09C2C72395C16"/>
    <w:rsid w:val="00F532DC"/>
    <w:pPr>
      <w:spacing w:after="200" w:line="276" w:lineRule="auto"/>
    </w:pPr>
    <w:rPr>
      <w:rFonts w:ascii="Arial" w:eastAsiaTheme="minorHAnsi" w:hAnsi="Arial"/>
    </w:rPr>
  </w:style>
  <w:style w:type="paragraph" w:customStyle="1" w:styleId="1C7BC3114CBE4DC68B8D59C2935D6F8016">
    <w:name w:val="1C7BC3114CBE4DC68B8D59C2935D6F8016"/>
    <w:rsid w:val="00F532DC"/>
    <w:pPr>
      <w:spacing w:after="200" w:line="276" w:lineRule="auto"/>
    </w:pPr>
    <w:rPr>
      <w:rFonts w:ascii="Arial" w:eastAsiaTheme="minorHAnsi" w:hAnsi="Arial"/>
    </w:rPr>
  </w:style>
  <w:style w:type="paragraph" w:customStyle="1" w:styleId="3667271E78724233A0D66C0B26305FD416">
    <w:name w:val="3667271E78724233A0D66C0B26305FD416"/>
    <w:rsid w:val="00F532DC"/>
    <w:pPr>
      <w:spacing w:after="200" w:line="276" w:lineRule="auto"/>
    </w:pPr>
    <w:rPr>
      <w:rFonts w:ascii="Arial" w:eastAsiaTheme="minorHAnsi" w:hAnsi="Arial"/>
    </w:rPr>
  </w:style>
  <w:style w:type="paragraph" w:customStyle="1" w:styleId="9147E87A3D784025982FE54F990E80BD16">
    <w:name w:val="9147E87A3D784025982FE54F990E80BD16"/>
    <w:rsid w:val="00F532DC"/>
    <w:pPr>
      <w:spacing w:after="200" w:line="276" w:lineRule="auto"/>
    </w:pPr>
    <w:rPr>
      <w:rFonts w:ascii="Arial" w:eastAsiaTheme="minorHAnsi" w:hAnsi="Arial"/>
    </w:rPr>
  </w:style>
  <w:style w:type="paragraph" w:customStyle="1" w:styleId="422C2125001E48AAB69F8BFC9FE3522C9">
    <w:name w:val="422C2125001E48AAB69F8BFC9FE3522C9"/>
    <w:rsid w:val="00F532DC"/>
    <w:pPr>
      <w:spacing w:after="200" w:line="276" w:lineRule="auto"/>
    </w:pPr>
    <w:rPr>
      <w:rFonts w:ascii="Arial" w:eastAsiaTheme="minorHAnsi" w:hAnsi="Arial"/>
    </w:rPr>
  </w:style>
  <w:style w:type="paragraph" w:customStyle="1" w:styleId="B2E906F55FB2494EB7ABE52AD93D4F6515">
    <w:name w:val="B2E906F55FB2494EB7ABE52AD93D4F6515"/>
    <w:rsid w:val="00F532DC"/>
    <w:pPr>
      <w:spacing w:after="200" w:line="276" w:lineRule="auto"/>
      <w:ind w:left="1224" w:hanging="504"/>
    </w:pPr>
    <w:rPr>
      <w:rFonts w:ascii="Arial" w:eastAsiaTheme="minorHAnsi" w:hAnsi="Arial"/>
      <w:color w:val="000000" w:themeColor="text1"/>
      <w:sz w:val="24"/>
    </w:rPr>
  </w:style>
  <w:style w:type="paragraph" w:customStyle="1" w:styleId="9D0AC36292AF40858230F73555C1D61015">
    <w:name w:val="9D0AC36292AF40858230F73555C1D61015"/>
    <w:rsid w:val="00F532DC"/>
    <w:pPr>
      <w:spacing w:after="200" w:line="276" w:lineRule="auto"/>
      <w:ind w:left="1224" w:hanging="504"/>
    </w:pPr>
    <w:rPr>
      <w:rFonts w:ascii="Arial" w:eastAsiaTheme="minorHAnsi" w:hAnsi="Arial"/>
      <w:color w:val="000000" w:themeColor="text1"/>
      <w:sz w:val="24"/>
    </w:rPr>
  </w:style>
  <w:style w:type="paragraph" w:customStyle="1" w:styleId="18B7D4CBFD314218B311960938E2DD6649">
    <w:name w:val="18B7D4CBFD314218B311960938E2DD6649"/>
    <w:rsid w:val="00F532DC"/>
    <w:pPr>
      <w:spacing w:after="200" w:line="276" w:lineRule="auto"/>
    </w:pPr>
    <w:rPr>
      <w:rFonts w:ascii="Arial" w:eastAsiaTheme="minorHAnsi" w:hAnsi="Arial"/>
    </w:rPr>
  </w:style>
  <w:style w:type="paragraph" w:customStyle="1" w:styleId="DC85C06B6F1C4681A5908DAC774ED4E849">
    <w:name w:val="DC85C06B6F1C4681A5908DAC774ED4E849"/>
    <w:rsid w:val="00F532DC"/>
    <w:pPr>
      <w:spacing w:after="200" w:line="276" w:lineRule="auto"/>
    </w:pPr>
    <w:rPr>
      <w:rFonts w:ascii="Arial" w:eastAsiaTheme="minorHAnsi" w:hAnsi="Arial"/>
    </w:rPr>
  </w:style>
  <w:style w:type="paragraph" w:customStyle="1" w:styleId="942C7CBE2B504B059502EADF7C26B03949">
    <w:name w:val="942C7CBE2B504B059502EADF7C26B03949"/>
    <w:rsid w:val="00F532DC"/>
    <w:pPr>
      <w:spacing w:after="200" w:line="276" w:lineRule="auto"/>
    </w:pPr>
    <w:rPr>
      <w:rFonts w:ascii="Arial" w:eastAsiaTheme="minorHAnsi" w:hAnsi="Arial"/>
    </w:rPr>
  </w:style>
  <w:style w:type="paragraph" w:customStyle="1" w:styleId="EA8FF40F10EC4076A7C1D4C70512C1DB49">
    <w:name w:val="EA8FF40F10EC4076A7C1D4C70512C1DB49"/>
    <w:rsid w:val="00F532DC"/>
    <w:pPr>
      <w:spacing w:after="200" w:line="276" w:lineRule="auto"/>
    </w:pPr>
    <w:rPr>
      <w:rFonts w:ascii="Arial" w:eastAsiaTheme="minorHAnsi" w:hAnsi="Arial"/>
    </w:rPr>
  </w:style>
  <w:style w:type="paragraph" w:customStyle="1" w:styleId="91480432AB7E4DE39F2FACF3A4931B6F47">
    <w:name w:val="91480432AB7E4DE39F2FACF3A4931B6F47"/>
    <w:rsid w:val="00F532DC"/>
    <w:pPr>
      <w:spacing w:after="200" w:line="276" w:lineRule="auto"/>
    </w:pPr>
    <w:rPr>
      <w:rFonts w:ascii="Arial" w:eastAsiaTheme="minorHAnsi" w:hAnsi="Arial"/>
    </w:rPr>
  </w:style>
  <w:style w:type="paragraph" w:customStyle="1" w:styleId="03C85B8BEBFD407E86C08BF9A905790E47">
    <w:name w:val="03C85B8BEBFD407E86C08BF9A905790E47"/>
    <w:rsid w:val="00F532DC"/>
    <w:pPr>
      <w:spacing w:after="200" w:line="276" w:lineRule="auto"/>
    </w:pPr>
    <w:rPr>
      <w:rFonts w:ascii="Arial" w:eastAsiaTheme="minorHAnsi" w:hAnsi="Arial"/>
    </w:rPr>
  </w:style>
  <w:style w:type="paragraph" w:customStyle="1" w:styleId="C315184767EA41508223245AEFB4EEF647">
    <w:name w:val="C315184767EA41508223245AEFB4EEF647"/>
    <w:rsid w:val="00F532DC"/>
    <w:pPr>
      <w:spacing w:after="200" w:line="276" w:lineRule="auto"/>
    </w:pPr>
    <w:rPr>
      <w:rFonts w:ascii="Arial" w:eastAsiaTheme="minorHAnsi" w:hAnsi="Arial"/>
    </w:rPr>
  </w:style>
  <w:style w:type="paragraph" w:customStyle="1" w:styleId="489388273745491C95D46BE5ECC4FEB239">
    <w:name w:val="489388273745491C95D46BE5ECC4FEB239"/>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5A5333B9F75421B8B72392BF705C2A739">
    <w:name w:val="C5A5333B9F75421B8B72392BF705C2A739"/>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EABE7B34B614B63A27B1C1CDD789BD525">
    <w:name w:val="CEABE7B34B614B63A27B1C1CDD789BD525"/>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BDB7DAF898A64073817DEB55EEFBC16C25">
    <w:name w:val="BDB7DAF898A64073817DEB55EEFBC16C25"/>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F7D58ED47D4340B08FA34468A4A4ED4B39">
    <w:name w:val="F7D58ED47D4340B08FA34468A4A4ED4B39"/>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88184F8CBD44E789B59FAB0C55F9A8C44">
    <w:name w:val="088184F8CBD44E789B59FAB0C55F9A8C44"/>
    <w:rsid w:val="00F532DC"/>
    <w:pPr>
      <w:spacing w:after="200" w:line="276" w:lineRule="auto"/>
      <w:ind w:left="1224" w:hanging="504"/>
    </w:pPr>
    <w:rPr>
      <w:rFonts w:ascii="Arial" w:eastAsiaTheme="minorHAnsi" w:hAnsi="Arial"/>
      <w:color w:val="000000" w:themeColor="text1"/>
      <w:sz w:val="24"/>
    </w:rPr>
  </w:style>
  <w:style w:type="paragraph" w:customStyle="1" w:styleId="FEFEAF6EA6A1450DA11FBE7BC2922F8938">
    <w:name w:val="FEFEAF6EA6A1450DA11FBE7BC2922F8938"/>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761ED802474453DB10D85822F18693A49">
    <w:name w:val="0761ED802474453DB10D85822F18693A49"/>
    <w:rsid w:val="00F532DC"/>
    <w:pPr>
      <w:spacing w:after="200" w:line="276" w:lineRule="auto"/>
    </w:pPr>
    <w:rPr>
      <w:rFonts w:ascii="Arial" w:eastAsiaTheme="minorHAnsi" w:hAnsi="Arial"/>
    </w:rPr>
  </w:style>
  <w:style w:type="paragraph" w:customStyle="1" w:styleId="0701BBAAF58A41358D79F5C628BB012668">
    <w:name w:val="0701BBAAF58A41358D79F5C628BB012668"/>
    <w:rsid w:val="00F532DC"/>
    <w:pPr>
      <w:spacing w:after="200" w:line="276" w:lineRule="auto"/>
    </w:pPr>
    <w:rPr>
      <w:rFonts w:ascii="Arial" w:eastAsiaTheme="minorHAnsi" w:hAnsi="Arial"/>
    </w:rPr>
  </w:style>
  <w:style w:type="paragraph" w:customStyle="1" w:styleId="3BA3185E0E074742B5194A1740ECDC7D68">
    <w:name w:val="3BA3185E0E074742B5194A1740ECDC7D68"/>
    <w:rsid w:val="00F532DC"/>
    <w:pPr>
      <w:spacing w:after="200" w:line="276" w:lineRule="auto"/>
    </w:pPr>
    <w:rPr>
      <w:rFonts w:ascii="Arial" w:eastAsiaTheme="minorHAnsi" w:hAnsi="Arial"/>
    </w:rPr>
  </w:style>
  <w:style w:type="paragraph" w:customStyle="1" w:styleId="A86385F289FB404D82488A56516C57DE68">
    <w:name w:val="A86385F289FB404D82488A56516C57DE68"/>
    <w:rsid w:val="00F532DC"/>
    <w:pPr>
      <w:spacing w:after="200" w:line="276" w:lineRule="auto"/>
    </w:pPr>
    <w:rPr>
      <w:rFonts w:ascii="Arial" w:eastAsiaTheme="minorHAnsi" w:hAnsi="Arial"/>
    </w:rPr>
  </w:style>
  <w:style w:type="paragraph" w:customStyle="1" w:styleId="551EE92CD686466D8B5EE907BFEC9B1A68">
    <w:name w:val="551EE92CD686466D8B5EE907BFEC9B1A68"/>
    <w:rsid w:val="00F532DC"/>
    <w:pPr>
      <w:spacing w:after="200" w:line="276" w:lineRule="auto"/>
    </w:pPr>
    <w:rPr>
      <w:rFonts w:ascii="Arial" w:eastAsiaTheme="minorHAnsi" w:hAnsi="Arial"/>
    </w:rPr>
  </w:style>
  <w:style w:type="paragraph" w:customStyle="1" w:styleId="24147482CD6848349D3C25EAF280CA4867">
    <w:name w:val="24147482CD6848349D3C25EAF280CA4867"/>
    <w:rsid w:val="00F532DC"/>
    <w:pPr>
      <w:spacing w:after="200" w:line="276" w:lineRule="auto"/>
    </w:pPr>
    <w:rPr>
      <w:rFonts w:ascii="Arial" w:eastAsiaTheme="minorHAnsi" w:hAnsi="Arial"/>
    </w:rPr>
  </w:style>
  <w:style w:type="paragraph" w:customStyle="1" w:styleId="E905873811FB4DA9936586F86579B6C167">
    <w:name w:val="E905873811FB4DA9936586F86579B6C167"/>
    <w:rsid w:val="00F532DC"/>
    <w:pPr>
      <w:spacing w:after="200" w:line="276" w:lineRule="auto"/>
    </w:pPr>
    <w:rPr>
      <w:rFonts w:ascii="Arial" w:eastAsiaTheme="minorHAnsi" w:hAnsi="Arial"/>
    </w:rPr>
  </w:style>
  <w:style w:type="paragraph" w:customStyle="1" w:styleId="F9DD39F50C0143F0887F1A0A9E6A2D7167">
    <w:name w:val="F9DD39F50C0143F0887F1A0A9E6A2D7167"/>
    <w:rsid w:val="00F532DC"/>
    <w:pPr>
      <w:spacing w:after="200" w:line="276" w:lineRule="auto"/>
    </w:pPr>
    <w:rPr>
      <w:rFonts w:ascii="Arial" w:eastAsiaTheme="minorHAnsi" w:hAnsi="Arial"/>
    </w:rPr>
  </w:style>
  <w:style w:type="paragraph" w:customStyle="1" w:styleId="D6C0B2785DE14301B7B321DAE5F8440838">
    <w:name w:val="D6C0B2785DE14301B7B321DAE5F8440838"/>
    <w:rsid w:val="00F532DC"/>
    <w:pPr>
      <w:spacing w:after="200" w:line="276" w:lineRule="auto"/>
    </w:pPr>
    <w:rPr>
      <w:rFonts w:ascii="Arial" w:eastAsiaTheme="minorHAnsi" w:hAnsi="Arial"/>
    </w:rPr>
  </w:style>
  <w:style w:type="paragraph" w:customStyle="1" w:styleId="ADF65CDE7B084B91B5DD68D775C6A23767">
    <w:name w:val="ADF65CDE7B084B91B5DD68D775C6A23767"/>
    <w:rsid w:val="00F532DC"/>
    <w:pPr>
      <w:spacing w:after="200" w:line="276" w:lineRule="auto"/>
    </w:pPr>
    <w:rPr>
      <w:rFonts w:ascii="Arial" w:eastAsiaTheme="minorHAnsi" w:hAnsi="Arial"/>
    </w:rPr>
  </w:style>
  <w:style w:type="paragraph" w:customStyle="1" w:styleId="35610FB38FBE4B87B9D700B764B5DDD167">
    <w:name w:val="35610FB38FBE4B87B9D700B764B5DDD167"/>
    <w:rsid w:val="00F532DC"/>
    <w:pPr>
      <w:spacing w:after="200" w:line="276" w:lineRule="auto"/>
    </w:pPr>
    <w:rPr>
      <w:rFonts w:ascii="Arial" w:eastAsiaTheme="minorHAnsi" w:hAnsi="Arial"/>
    </w:rPr>
  </w:style>
  <w:style w:type="paragraph" w:customStyle="1" w:styleId="BF747868AC4F40D5AF4155184961C56568">
    <w:name w:val="BF747868AC4F40D5AF4155184961C56568"/>
    <w:rsid w:val="00F532DC"/>
    <w:pPr>
      <w:spacing w:after="200" w:line="276" w:lineRule="auto"/>
    </w:pPr>
    <w:rPr>
      <w:rFonts w:ascii="Arial" w:eastAsiaTheme="minorHAnsi" w:hAnsi="Arial"/>
    </w:rPr>
  </w:style>
  <w:style w:type="paragraph" w:customStyle="1" w:styleId="1BDB50AE78D6404489DF0BA17BCC914168">
    <w:name w:val="1BDB50AE78D6404489DF0BA17BCC914168"/>
    <w:rsid w:val="00F532DC"/>
    <w:pPr>
      <w:spacing w:after="200" w:line="276" w:lineRule="auto"/>
    </w:pPr>
    <w:rPr>
      <w:rFonts w:ascii="Arial" w:eastAsiaTheme="minorHAnsi" w:hAnsi="Arial"/>
    </w:rPr>
  </w:style>
  <w:style w:type="paragraph" w:customStyle="1" w:styleId="EC742BBC07C44E8BB2EEE0235C17170E34">
    <w:name w:val="EC742BBC07C44E8BB2EEE0235C17170E34"/>
    <w:rsid w:val="00F532DC"/>
    <w:pPr>
      <w:spacing w:after="200" w:line="276" w:lineRule="auto"/>
    </w:pPr>
    <w:rPr>
      <w:rFonts w:ascii="Arial" w:eastAsiaTheme="minorHAnsi" w:hAnsi="Arial"/>
    </w:rPr>
  </w:style>
  <w:style w:type="paragraph" w:customStyle="1" w:styleId="26979BC502614758858BE7A49A6347F069">
    <w:name w:val="26979BC502614758858BE7A49A6347F069"/>
    <w:rsid w:val="00F532DC"/>
    <w:pPr>
      <w:spacing w:after="200" w:line="276" w:lineRule="auto"/>
    </w:pPr>
    <w:rPr>
      <w:rFonts w:ascii="Arial" w:eastAsiaTheme="minorHAnsi" w:hAnsi="Arial"/>
    </w:rPr>
  </w:style>
  <w:style w:type="paragraph" w:customStyle="1" w:styleId="9987FA50F2474748981FF3A33097181D48">
    <w:name w:val="9987FA50F2474748981FF3A33097181D48"/>
    <w:rsid w:val="00F532DC"/>
    <w:pPr>
      <w:spacing w:after="200" w:line="276" w:lineRule="auto"/>
    </w:pPr>
    <w:rPr>
      <w:rFonts w:ascii="Arial" w:eastAsiaTheme="minorHAnsi" w:hAnsi="Arial"/>
    </w:rPr>
  </w:style>
  <w:style w:type="paragraph" w:customStyle="1" w:styleId="72076D57C7434C48BB5456CEF6F6B35C21">
    <w:name w:val="72076D57C7434C48BB5456CEF6F6B35C21"/>
    <w:rsid w:val="00F532DC"/>
    <w:pPr>
      <w:spacing w:after="200" w:line="276" w:lineRule="auto"/>
    </w:pPr>
    <w:rPr>
      <w:rFonts w:ascii="Arial" w:eastAsiaTheme="minorHAnsi" w:hAnsi="Arial"/>
    </w:rPr>
  </w:style>
  <w:style w:type="paragraph" w:customStyle="1" w:styleId="9A7985679C77428B85F7853F0751183A32">
    <w:name w:val="9A7985679C77428B85F7853F0751183A32"/>
    <w:rsid w:val="00F532DC"/>
    <w:pPr>
      <w:spacing w:after="200" w:line="276" w:lineRule="auto"/>
    </w:pPr>
    <w:rPr>
      <w:rFonts w:ascii="Arial" w:eastAsiaTheme="minorHAnsi" w:hAnsi="Arial"/>
    </w:rPr>
  </w:style>
  <w:style w:type="paragraph" w:customStyle="1" w:styleId="2AE11EEA2D58478DB92FB26F8512937632">
    <w:name w:val="2AE11EEA2D58478DB92FB26F8512937632"/>
    <w:rsid w:val="00F532DC"/>
    <w:pPr>
      <w:spacing w:after="200" w:line="276" w:lineRule="auto"/>
    </w:pPr>
    <w:rPr>
      <w:rFonts w:ascii="Arial" w:eastAsiaTheme="minorHAnsi" w:hAnsi="Arial"/>
    </w:rPr>
  </w:style>
  <w:style w:type="paragraph" w:customStyle="1" w:styleId="DBAB40A3579D43D1BB4176D1CA84A4DA32">
    <w:name w:val="DBAB40A3579D43D1BB4176D1CA84A4DA32"/>
    <w:rsid w:val="00F532DC"/>
    <w:pPr>
      <w:spacing w:after="200" w:line="276" w:lineRule="auto"/>
    </w:pPr>
    <w:rPr>
      <w:rFonts w:ascii="Arial" w:eastAsiaTheme="minorHAnsi" w:hAnsi="Arial"/>
    </w:rPr>
  </w:style>
  <w:style w:type="paragraph" w:customStyle="1" w:styleId="D51DD262B85640F092BAE09C2C72395C17">
    <w:name w:val="D51DD262B85640F092BAE09C2C72395C17"/>
    <w:rsid w:val="00F532DC"/>
    <w:pPr>
      <w:spacing w:after="200" w:line="276" w:lineRule="auto"/>
    </w:pPr>
    <w:rPr>
      <w:rFonts w:ascii="Arial" w:eastAsiaTheme="minorHAnsi" w:hAnsi="Arial"/>
    </w:rPr>
  </w:style>
  <w:style w:type="paragraph" w:customStyle="1" w:styleId="1C7BC3114CBE4DC68B8D59C2935D6F8017">
    <w:name w:val="1C7BC3114CBE4DC68B8D59C2935D6F8017"/>
    <w:rsid w:val="00F532DC"/>
    <w:pPr>
      <w:spacing w:after="200" w:line="276" w:lineRule="auto"/>
    </w:pPr>
    <w:rPr>
      <w:rFonts w:ascii="Arial" w:eastAsiaTheme="minorHAnsi" w:hAnsi="Arial"/>
    </w:rPr>
  </w:style>
  <w:style w:type="paragraph" w:customStyle="1" w:styleId="3667271E78724233A0D66C0B26305FD417">
    <w:name w:val="3667271E78724233A0D66C0B26305FD417"/>
    <w:rsid w:val="00F532DC"/>
    <w:pPr>
      <w:spacing w:after="200" w:line="276" w:lineRule="auto"/>
    </w:pPr>
    <w:rPr>
      <w:rFonts w:ascii="Arial" w:eastAsiaTheme="minorHAnsi" w:hAnsi="Arial"/>
    </w:rPr>
  </w:style>
  <w:style w:type="paragraph" w:customStyle="1" w:styleId="9147E87A3D784025982FE54F990E80BD17">
    <w:name w:val="9147E87A3D784025982FE54F990E80BD17"/>
    <w:rsid w:val="00F532DC"/>
    <w:pPr>
      <w:spacing w:after="200" w:line="276" w:lineRule="auto"/>
    </w:pPr>
    <w:rPr>
      <w:rFonts w:ascii="Arial" w:eastAsiaTheme="minorHAnsi" w:hAnsi="Arial"/>
    </w:rPr>
  </w:style>
  <w:style w:type="paragraph" w:customStyle="1" w:styleId="422C2125001E48AAB69F8BFC9FE3522C10">
    <w:name w:val="422C2125001E48AAB69F8BFC9FE3522C10"/>
    <w:rsid w:val="00F532DC"/>
    <w:pPr>
      <w:spacing w:after="200" w:line="276" w:lineRule="auto"/>
    </w:pPr>
    <w:rPr>
      <w:rFonts w:ascii="Arial" w:eastAsiaTheme="minorHAnsi" w:hAnsi="Arial"/>
    </w:rPr>
  </w:style>
  <w:style w:type="paragraph" w:customStyle="1" w:styleId="B2E906F55FB2494EB7ABE52AD93D4F6516">
    <w:name w:val="B2E906F55FB2494EB7ABE52AD93D4F6516"/>
    <w:rsid w:val="00F532DC"/>
    <w:pPr>
      <w:spacing w:after="200" w:line="276" w:lineRule="auto"/>
      <w:ind w:left="1224" w:hanging="504"/>
    </w:pPr>
    <w:rPr>
      <w:rFonts w:ascii="Arial" w:eastAsiaTheme="minorHAnsi" w:hAnsi="Arial"/>
      <w:color w:val="000000" w:themeColor="text1"/>
      <w:sz w:val="24"/>
    </w:rPr>
  </w:style>
  <w:style w:type="paragraph" w:customStyle="1" w:styleId="9D0AC36292AF40858230F73555C1D61016">
    <w:name w:val="9D0AC36292AF40858230F73555C1D61016"/>
    <w:rsid w:val="00F532DC"/>
    <w:pPr>
      <w:spacing w:after="200" w:line="276" w:lineRule="auto"/>
      <w:ind w:left="1224" w:hanging="504"/>
    </w:pPr>
    <w:rPr>
      <w:rFonts w:ascii="Arial" w:eastAsiaTheme="minorHAnsi" w:hAnsi="Arial"/>
      <w:color w:val="000000" w:themeColor="text1"/>
      <w:sz w:val="24"/>
    </w:rPr>
  </w:style>
  <w:style w:type="paragraph" w:customStyle="1" w:styleId="18B7D4CBFD314218B311960938E2DD6650">
    <w:name w:val="18B7D4CBFD314218B311960938E2DD6650"/>
    <w:rsid w:val="00F532DC"/>
    <w:pPr>
      <w:spacing w:after="200" w:line="276" w:lineRule="auto"/>
    </w:pPr>
    <w:rPr>
      <w:rFonts w:ascii="Arial" w:eastAsiaTheme="minorHAnsi" w:hAnsi="Arial"/>
    </w:rPr>
  </w:style>
  <w:style w:type="paragraph" w:customStyle="1" w:styleId="DC85C06B6F1C4681A5908DAC774ED4E850">
    <w:name w:val="DC85C06B6F1C4681A5908DAC774ED4E850"/>
    <w:rsid w:val="00F532DC"/>
    <w:pPr>
      <w:spacing w:after="200" w:line="276" w:lineRule="auto"/>
    </w:pPr>
    <w:rPr>
      <w:rFonts w:ascii="Arial" w:eastAsiaTheme="minorHAnsi" w:hAnsi="Arial"/>
    </w:rPr>
  </w:style>
  <w:style w:type="paragraph" w:customStyle="1" w:styleId="942C7CBE2B504B059502EADF7C26B03950">
    <w:name w:val="942C7CBE2B504B059502EADF7C26B03950"/>
    <w:rsid w:val="00F532DC"/>
    <w:pPr>
      <w:spacing w:after="200" w:line="276" w:lineRule="auto"/>
    </w:pPr>
    <w:rPr>
      <w:rFonts w:ascii="Arial" w:eastAsiaTheme="minorHAnsi" w:hAnsi="Arial"/>
    </w:rPr>
  </w:style>
  <w:style w:type="paragraph" w:customStyle="1" w:styleId="EA8FF40F10EC4076A7C1D4C70512C1DB50">
    <w:name w:val="EA8FF40F10EC4076A7C1D4C70512C1DB50"/>
    <w:rsid w:val="00F532DC"/>
    <w:pPr>
      <w:spacing w:after="200" w:line="276" w:lineRule="auto"/>
    </w:pPr>
    <w:rPr>
      <w:rFonts w:ascii="Arial" w:eastAsiaTheme="minorHAnsi" w:hAnsi="Arial"/>
    </w:rPr>
  </w:style>
  <w:style w:type="paragraph" w:customStyle="1" w:styleId="91480432AB7E4DE39F2FACF3A4931B6F48">
    <w:name w:val="91480432AB7E4DE39F2FACF3A4931B6F48"/>
    <w:rsid w:val="00F532DC"/>
    <w:pPr>
      <w:spacing w:after="200" w:line="276" w:lineRule="auto"/>
    </w:pPr>
    <w:rPr>
      <w:rFonts w:ascii="Arial" w:eastAsiaTheme="minorHAnsi" w:hAnsi="Arial"/>
    </w:rPr>
  </w:style>
  <w:style w:type="paragraph" w:customStyle="1" w:styleId="03C85B8BEBFD407E86C08BF9A905790E48">
    <w:name w:val="03C85B8BEBFD407E86C08BF9A905790E48"/>
    <w:rsid w:val="00F532DC"/>
    <w:pPr>
      <w:spacing w:after="200" w:line="276" w:lineRule="auto"/>
    </w:pPr>
    <w:rPr>
      <w:rFonts w:ascii="Arial" w:eastAsiaTheme="minorHAnsi" w:hAnsi="Arial"/>
    </w:rPr>
  </w:style>
  <w:style w:type="paragraph" w:customStyle="1" w:styleId="C315184767EA41508223245AEFB4EEF648">
    <w:name w:val="C315184767EA41508223245AEFB4EEF648"/>
    <w:rsid w:val="00F532DC"/>
    <w:pPr>
      <w:spacing w:after="200" w:line="276" w:lineRule="auto"/>
    </w:pPr>
    <w:rPr>
      <w:rFonts w:ascii="Arial" w:eastAsiaTheme="minorHAnsi" w:hAnsi="Arial"/>
    </w:rPr>
  </w:style>
  <w:style w:type="paragraph" w:customStyle="1" w:styleId="489388273745491C95D46BE5ECC4FEB240">
    <w:name w:val="489388273745491C95D46BE5ECC4FEB240"/>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5A5333B9F75421B8B72392BF705C2A740">
    <w:name w:val="C5A5333B9F75421B8B72392BF705C2A740"/>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EABE7B34B614B63A27B1C1CDD789BD526">
    <w:name w:val="CEABE7B34B614B63A27B1C1CDD789BD526"/>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BDB7DAF898A64073817DEB55EEFBC16C26">
    <w:name w:val="BDB7DAF898A64073817DEB55EEFBC16C26"/>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F7D58ED47D4340B08FA34468A4A4ED4B40">
    <w:name w:val="F7D58ED47D4340B08FA34468A4A4ED4B40"/>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88184F8CBD44E789B59FAB0C55F9A8C45">
    <w:name w:val="088184F8CBD44E789B59FAB0C55F9A8C45"/>
    <w:rsid w:val="00F532DC"/>
    <w:pPr>
      <w:spacing w:after="200" w:line="276" w:lineRule="auto"/>
      <w:ind w:left="1224" w:hanging="504"/>
    </w:pPr>
    <w:rPr>
      <w:rFonts w:ascii="Arial" w:eastAsiaTheme="minorHAnsi" w:hAnsi="Arial"/>
      <w:color w:val="000000" w:themeColor="text1"/>
      <w:sz w:val="24"/>
    </w:rPr>
  </w:style>
  <w:style w:type="paragraph" w:customStyle="1" w:styleId="FEFEAF6EA6A1450DA11FBE7BC2922F8939">
    <w:name w:val="FEFEAF6EA6A1450DA11FBE7BC2922F8939"/>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761ED802474453DB10D85822F18693A50">
    <w:name w:val="0761ED802474453DB10D85822F18693A50"/>
    <w:rsid w:val="00F532DC"/>
    <w:pPr>
      <w:spacing w:after="200" w:line="276" w:lineRule="auto"/>
    </w:pPr>
    <w:rPr>
      <w:rFonts w:ascii="Arial" w:eastAsiaTheme="minorHAnsi" w:hAnsi="Arial"/>
    </w:rPr>
  </w:style>
  <w:style w:type="paragraph" w:customStyle="1" w:styleId="0701BBAAF58A41358D79F5C628BB012669">
    <w:name w:val="0701BBAAF58A41358D79F5C628BB012669"/>
    <w:rsid w:val="00F532DC"/>
    <w:pPr>
      <w:spacing w:after="200" w:line="276" w:lineRule="auto"/>
    </w:pPr>
    <w:rPr>
      <w:rFonts w:ascii="Arial" w:eastAsiaTheme="minorHAnsi" w:hAnsi="Arial"/>
    </w:rPr>
  </w:style>
  <w:style w:type="paragraph" w:customStyle="1" w:styleId="3BA3185E0E074742B5194A1740ECDC7D69">
    <w:name w:val="3BA3185E0E074742B5194A1740ECDC7D69"/>
    <w:rsid w:val="00F532DC"/>
    <w:pPr>
      <w:spacing w:after="200" w:line="276" w:lineRule="auto"/>
    </w:pPr>
    <w:rPr>
      <w:rFonts w:ascii="Arial" w:eastAsiaTheme="minorHAnsi" w:hAnsi="Arial"/>
    </w:rPr>
  </w:style>
  <w:style w:type="paragraph" w:customStyle="1" w:styleId="A86385F289FB404D82488A56516C57DE69">
    <w:name w:val="A86385F289FB404D82488A56516C57DE69"/>
    <w:rsid w:val="00F532DC"/>
    <w:pPr>
      <w:spacing w:after="200" w:line="276" w:lineRule="auto"/>
    </w:pPr>
    <w:rPr>
      <w:rFonts w:ascii="Arial" w:eastAsiaTheme="minorHAnsi" w:hAnsi="Arial"/>
    </w:rPr>
  </w:style>
  <w:style w:type="paragraph" w:customStyle="1" w:styleId="551EE92CD686466D8B5EE907BFEC9B1A69">
    <w:name w:val="551EE92CD686466D8B5EE907BFEC9B1A69"/>
    <w:rsid w:val="00F532DC"/>
    <w:pPr>
      <w:spacing w:after="200" w:line="276" w:lineRule="auto"/>
    </w:pPr>
    <w:rPr>
      <w:rFonts w:ascii="Arial" w:eastAsiaTheme="minorHAnsi" w:hAnsi="Arial"/>
    </w:rPr>
  </w:style>
  <w:style w:type="paragraph" w:customStyle="1" w:styleId="24147482CD6848349D3C25EAF280CA4868">
    <w:name w:val="24147482CD6848349D3C25EAF280CA4868"/>
    <w:rsid w:val="00F532DC"/>
    <w:pPr>
      <w:spacing w:after="200" w:line="276" w:lineRule="auto"/>
    </w:pPr>
    <w:rPr>
      <w:rFonts w:ascii="Arial" w:eastAsiaTheme="minorHAnsi" w:hAnsi="Arial"/>
    </w:rPr>
  </w:style>
  <w:style w:type="paragraph" w:customStyle="1" w:styleId="E905873811FB4DA9936586F86579B6C168">
    <w:name w:val="E905873811FB4DA9936586F86579B6C168"/>
    <w:rsid w:val="00F532DC"/>
    <w:pPr>
      <w:spacing w:after="200" w:line="276" w:lineRule="auto"/>
    </w:pPr>
    <w:rPr>
      <w:rFonts w:ascii="Arial" w:eastAsiaTheme="minorHAnsi" w:hAnsi="Arial"/>
    </w:rPr>
  </w:style>
  <w:style w:type="paragraph" w:customStyle="1" w:styleId="F9DD39F50C0143F0887F1A0A9E6A2D7168">
    <w:name w:val="F9DD39F50C0143F0887F1A0A9E6A2D7168"/>
    <w:rsid w:val="00F532DC"/>
    <w:pPr>
      <w:spacing w:after="200" w:line="276" w:lineRule="auto"/>
    </w:pPr>
    <w:rPr>
      <w:rFonts w:ascii="Arial" w:eastAsiaTheme="minorHAnsi" w:hAnsi="Arial"/>
    </w:rPr>
  </w:style>
  <w:style w:type="paragraph" w:customStyle="1" w:styleId="D6C0B2785DE14301B7B321DAE5F8440839">
    <w:name w:val="D6C0B2785DE14301B7B321DAE5F8440839"/>
    <w:rsid w:val="00F532DC"/>
    <w:pPr>
      <w:spacing w:after="200" w:line="276" w:lineRule="auto"/>
    </w:pPr>
    <w:rPr>
      <w:rFonts w:ascii="Arial" w:eastAsiaTheme="minorHAnsi" w:hAnsi="Arial"/>
    </w:rPr>
  </w:style>
  <w:style w:type="paragraph" w:customStyle="1" w:styleId="ADF65CDE7B084B91B5DD68D775C6A23768">
    <w:name w:val="ADF65CDE7B084B91B5DD68D775C6A23768"/>
    <w:rsid w:val="00F532DC"/>
    <w:pPr>
      <w:spacing w:after="200" w:line="276" w:lineRule="auto"/>
    </w:pPr>
    <w:rPr>
      <w:rFonts w:ascii="Arial" w:eastAsiaTheme="minorHAnsi" w:hAnsi="Arial"/>
    </w:rPr>
  </w:style>
  <w:style w:type="paragraph" w:customStyle="1" w:styleId="35610FB38FBE4B87B9D700B764B5DDD168">
    <w:name w:val="35610FB38FBE4B87B9D700B764B5DDD168"/>
    <w:rsid w:val="00F532DC"/>
    <w:pPr>
      <w:spacing w:after="200" w:line="276" w:lineRule="auto"/>
    </w:pPr>
    <w:rPr>
      <w:rFonts w:ascii="Arial" w:eastAsiaTheme="minorHAnsi" w:hAnsi="Arial"/>
    </w:rPr>
  </w:style>
  <w:style w:type="paragraph" w:customStyle="1" w:styleId="BF747868AC4F40D5AF4155184961C56569">
    <w:name w:val="BF747868AC4F40D5AF4155184961C56569"/>
    <w:rsid w:val="00F532DC"/>
    <w:pPr>
      <w:spacing w:after="200" w:line="276" w:lineRule="auto"/>
    </w:pPr>
    <w:rPr>
      <w:rFonts w:ascii="Arial" w:eastAsiaTheme="minorHAnsi" w:hAnsi="Arial"/>
    </w:rPr>
  </w:style>
  <w:style w:type="paragraph" w:customStyle="1" w:styleId="1BDB50AE78D6404489DF0BA17BCC914169">
    <w:name w:val="1BDB50AE78D6404489DF0BA17BCC914169"/>
    <w:rsid w:val="00F532DC"/>
    <w:pPr>
      <w:spacing w:after="200" w:line="276" w:lineRule="auto"/>
    </w:pPr>
    <w:rPr>
      <w:rFonts w:ascii="Arial" w:eastAsiaTheme="minorHAnsi" w:hAnsi="Arial"/>
    </w:rPr>
  </w:style>
  <w:style w:type="paragraph" w:customStyle="1" w:styleId="EC742BBC07C44E8BB2EEE0235C17170E35">
    <w:name w:val="EC742BBC07C44E8BB2EEE0235C17170E35"/>
    <w:rsid w:val="00F532DC"/>
    <w:pPr>
      <w:spacing w:after="200" w:line="276" w:lineRule="auto"/>
    </w:pPr>
    <w:rPr>
      <w:rFonts w:ascii="Arial" w:eastAsiaTheme="minorHAnsi" w:hAnsi="Arial"/>
    </w:rPr>
  </w:style>
  <w:style w:type="paragraph" w:customStyle="1" w:styleId="26979BC502614758858BE7A49A6347F070">
    <w:name w:val="26979BC502614758858BE7A49A6347F070"/>
    <w:rsid w:val="00F532DC"/>
    <w:pPr>
      <w:spacing w:after="200" w:line="276" w:lineRule="auto"/>
    </w:pPr>
    <w:rPr>
      <w:rFonts w:ascii="Arial" w:eastAsiaTheme="minorHAnsi" w:hAnsi="Arial"/>
    </w:rPr>
  </w:style>
  <w:style w:type="paragraph" w:customStyle="1" w:styleId="9987FA50F2474748981FF3A33097181D49">
    <w:name w:val="9987FA50F2474748981FF3A33097181D49"/>
    <w:rsid w:val="00F532DC"/>
    <w:pPr>
      <w:spacing w:after="200" w:line="276" w:lineRule="auto"/>
    </w:pPr>
    <w:rPr>
      <w:rFonts w:ascii="Arial" w:eastAsiaTheme="minorHAnsi" w:hAnsi="Arial"/>
    </w:rPr>
  </w:style>
  <w:style w:type="paragraph" w:customStyle="1" w:styleId="72076D57C7434C48BB5456CEF6F6B35C22">
    <w:name w:val="72076D57C7434C48BB5456CEF6F6B35C22"/>
    <w:rsid w:val="00F532DC"/>
    <w:pPr>
      <w:spacing w:after="200" w:line="276" w:lineRule="auto"/>
    </w:pPr>
    <w:rPr>
      <w:rFonts w:ascii="Arial" w:eastAsiaTheme="minorHAnsi" w:hAnsi="Arial"/>
    </w:rPr>
  </w:style>
  <w:style w:type="paragraph" w:customStyle="1" w:styleId="9A7985679C77428B85F7853F0751183A33">
    <w:name w:val="9A7985679C77428B85F7853F0751183A33"/>
    <w:rsid w:val="00F532DC"/>
    <w:pPr>
      <w:spacing w:after="200" w:line="276" w:lineRule="auto"/>
    </w:pPr>
    <w:rPr>
      <w:rFonts w:ascii="Arial" w:eastAsiaTheme="minorHAnsi" w:hAnsi="Arial"/>
    </w:rPr>
  </w:style>
  <w:style w:type="paragraph" w:customStyle="1" w:styleId="2AE11EEA2D58478DB92FB26F8512937633">
    <w:name w:val="2AE11EEA2D58478DB92FB26F8512937633"/>
    <w:rsid w:val="00F532DC"/>
    <w:pPr>
      <w:spacing w:after="200" w:line="276" w:lineRule="auto"/>
    </w:pPr>
    <w:rPr>
      <w:rFonts w:ascii="Arial" w:eastAsiaTheme="minorHAnsi" w:hAnsi="Arial"/>
    </w:rPr>
  </w:style>
  <w:style w:type="paragraph" w:customStyle="1" w:styleId="DBAB40A3579D43D1BB4176D1CA84A4DA33">
    <w:name w:val="DBAB40A3579D43D1BB4176D1CA84A4DA33"/>
    <w:rsid w:val="00F532DC"/>
    <w:pPr>
      <w:spacing w:after="200" w:line="276" w:lineRule="auto"/>
    </w:pPr>
    <w:rPr>
      <w:rFonts w:ascii="Arial" w:eastAsiaTheme="minorHAnsi" w:hAnsi="Arial"/>
    </w:rPr>
  </w:style>
  <w:style w:type="paragraph" w:customStyle="1" w:styleId="D51DD262B85640F092BAE09C2C72395C18">
    <w:name w:val="D51DD262B85640F092BAE09C2C72395C18"/>
    <w:rsid w:val="00F532DC"/>
    <w:pPr>
      <w:spacing w:after="200" w:line="276" w:lineRule="auto"/>
    </w:pPr>
    <w:rPr>
      <w:rFonts w:ascii="Arial" w:eastAsiaTheme="minorHAnsi" w:hAnsi="Arial"/>
    </w:rPr>
  </w:style>
  <w:style w:type="paragraph" w:customStyle="1" w:styleId="1C7BC3114CBE4DC68B8D59C2935D6F8018">
    <w:name w:val="1C7BC3114CBE4DC68B8D59C2935D6F8018"/>
    <w:rsid w:val="00F532DC"/>
    <w:pPr>
      <w:spacing w:after="200" w:line="276" w:lineRule="auto"/>
    </w:pPr>
    <w:rPr>
      <w:rFonts w:ascii="Arial" w:eastAsiaTheme="minorHAnsi" w:hAnsi="Arial"/>
    </w:rPr>
  </w:style>
  <w:style w:type="paragraph" w:customStyle="1" w:styleId="3667271E78724233A0D66C0B26305FD418">
    <w:name w:val="3667271E78724233A0D66C0B26305FD418"/>
    <w:rsid w:val="00F532DC"/>
    <w:pPr>
      <w:spacing w:after="200" w:line="276" w:lineRule="auto"/>
    </w:pPr>
    <w:rPr>
      <w:rFonts w:ascii="Arial" w:eastAsiaTheme="minorHAnsi" w:hAnsi="Arial"/>
    </w:rPr>
  </w:style>
  <w:style w:type="paragraph" w:customStyle="1" w:styleId="9147E87A3D784025982FE54F990E80BD18">
    <w:name w:val="9147E87A3D784025982FE54F990E80BD18"/>
    <w:rsid w:val="00F532DC"/>
    <w:pPr>
      <w:spacing w:after="200" w:line="276" w:lineRule="auto"/>
    </w:pPr>
    <w:rPr>
      <w:rFonts w:ascii="Arial" w:eastAsiaTheme="minorHAnsi" w:hAnsi="Arial"/>
    </w:rPr>
  </w:style>
  <w:style w:type="paragraph" w:customStyle="1" w:styleId="422C2125001E48AAB69F8BFC9FE3522C11">
    <w:name w:val="422C2125001E48AAB69F8BFC9FE3522C11"/>
    <w:rsid w:val="00F532DC"/>
    <w:pPr>
      <w:spacing w:after="200" w:line="276" w:lineRule="auto"/>
    </w:pPr>
    <w:rPr>
      <w:rFonts w:ascii="Arial" w:eastAsiaTheme="minorHAnsi" w:hAnsi="Arial"/>
    </w:rPr>
  </w:style>
  <w:style w:type="paragraph" w:customStyle="1" w:styleId="B2E906F55FB2494EB7ABE52AD93D4F6517">
    <w:name w:val="B2E906F55FB2494EB7ABE52AD93D4F6517"/>
    <w:rsid w:val="00F532DC"/>
    <w:pPr>
      <w:spacing w:after="200" w:line="276" w:lineRule="auto"/>
      <w:ind w:left="1224" w:hanging="504"/>
    </w:pPr>
    <w:rPr>
      <w:rFonts w:ascii="Arial" w:eastAsiaTheme="minorHAnsi" w:hAnsi="Arial"/>
      <w:color w:val="000000" w:themeColor="text1"/>
      <w:sz w:val="24"/>
    </w:rPr>
  </w:style>
  <w:style w:type="paragraph" w:customStyle="1" w:styleId="9D0AC36292AF40858230F73555C1D61017">
    <w:name w:val="9D0AC36292AF40858230F73555C1D61017"/>
    <w:rsid w:val="00F532DC"/>
    <w:pPr>
      <w:spacing w:after="200" w:line="276" w:lineRule="auto"/>
      <w:ind w:left="1224" w:hanging="504"/>
    </w:pPr>
    <w:rPr>
      <w:rFonts w:ascii="Arial" w:eastAsiaTheme="minorHAnsi" w:hAnsi="Arial"/>
      <w:color w:val="000000" w:themeColor="text1"/>
      <w:sz w:val="24"/>
    </w:rPr>
  </w:style>
  <w:style w:type="paragraph" w:customStyle="1" w:styleId="18B7D4CBFD314218B311960938E2DD6651">
    <w:name w:val="18B7D4CBFD314218B311960938E2DD6651"/>
    <w:rsid w:val="00F532DC"/>
    <w:pPr>
      <w:spacing w:after="200" w:line="276" w:lineRule="auto"/>
    </w:pPr>
    <w:rPr>
      <w:rFonts w:ascii="Arial" w:eastAsiaTheme="minorHAnsi" w:hAnsi="Arial"/>
    </w:rPr>
  </w:style>
  <w:style w:type="paragraph" w:customStyle="1" w:styleId="DC85C06B6F1C4681A5908DAC774ED4E851">
    <w:name w:val="DC85C06B6F1C4681A5908DAC774ED4E851"/>
    <w:rsid w:val="00F532DC"/>
    <w:pPr>
      <w:spacing w:after="200" w:line="276" w:lineRule="auto"/>
    </w:pPr>
    <w:rPr>
      <w:rFonts w:ascii="Arial" w:eastAsiaTheme="minorHAnsi" w:hAnsi="Arial"/>
    </w:rPr>
  </w:style>
  <w:style w:type="paragraph" w:customStyle="1" w:styleId="942C7CBE2B504B059502EADF7C26B03951">
    <w:name w:val="942C7CBE2B504B059502EADF7C26B03951"/>
    <w:rsid w:val="00F532DC"/>
    <w:pPr>
      <w:spacing w:after="200" w:line="276" w:lineRule="auto"/>
    </w:pPr>
    <w:rPr>
      <w:rFonts w:ascii="Arial" w:eastAsiaTheme="minorHAnsi" w:hAnsi="Arial"/>
    </w:rPr>
  </w:style>
  <w:style w:type="paragraph" w:customStyle="1" w:styleId="EA8FF40F10EC4076A7C1D4C70512C1DB51">
    <w:name w:val="EA8FF40F10EC4076A7C1D4C70512C1DB51"/>
    <w:rsid w:val="00F532DC"/>
    <w:pPr>
      <w:spacing w:after="200" w:line="276" w:lineRule="auto"/>
    </w:pPr>
    <w:rPr>
      <w:rFonts w:ascii="Arial" w:eastAsiaTheme="minorHAnsi" w:hAnsi="Arial"/>
    </w:rPr>
  </w:style>
  <w:style w:type="paragraph" w:customStyle="1" w:styleId="91480432AB7E4DE39F2FACF3A4931B6F49">
    <w:name w:val="91480432AB7E4DE39F2FACF3A4931B6F49"/>
    <w:rsid w:val="00F532DC"/>
    <w:pPr>
      <w:spacing w:after="200" w:line="276" w:lineRule="auto"/>
    </w:pPr>
    <w:rPr>
      <w:rFonts w:ascii="Arial" w:eastAsiaTheme="minorHAnsi" w:hAnsi="Arial"/>
    </w:rPr>
  </w:style>
  <w:style w:type="paragraph" w:customStyle="1" w:styleId="03C85B8BEBFD407E86C08BF9A905790E49">
    <w:name w:val="03C85B8BEBFD407E86C08BF9A905790E49"/>
    <w:rsid w:val="00F532DC"/>
    <w:pPr>
      <w:spacing w:after="200" w:line="276" w:lineRule="auto"/>
    </w:pPr>
    <w:rPr>
      <w:rFonts w:ascii="Arial" w:eastAsiaTheme="minorHAnsi" w:hAnsi="Arial"/>
    </w:rPr>
  </w:style>
  <w:style w:type="paragraph" w:customStyle="1" w:styleId="C315184767EA41508223245AEFB4EEF649">
    <w:name w:val="C315184767EA41508223245AEFB4EEF649"/>
    <w:rsid w:val="00F532DC"/>
    <w:pPr>
      <w:spacing w:after="200" w:line="276" w:lineRule="auto"/>
    </w:pPr>
    <w:rPr>
      <w:rFonts w:ascii="Arial" w:eastAsiaTheme="minorHAnsi" w:hAnsi="Arial"/>
    </w:rPr>
  </w:style>
  <w:style w:type="paragraph" w:customStyle="1" w:styleId="489388273745491C95D46BE5ECC4FEB241">
    <w:name w:val="489388273745491C95D46BE5ECC4FEB241"/>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5A5333B9F75421B8B72392BF705C2A741">
    <w:name w:val="C5A5333B9F75421B8B72392BF705C2A741"/>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EABE7B34B614B63A27B1C1CDD789BD527">
    <w:name w:val="CEABE7B34B614B63A27B1C1CDD789BD527"/>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BDB7DAF898A64073817DEB55EEFBC16C27">
    <w:name w:val="BDB7DAF898A64073817DEB55EEFBC16C27"/>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F7D58ED47D4340B08FA34468A4A4ED4B41">
    <w:name w:val="F7D58ED47D4340B08FA34468A4A4ED4B41"/>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88184F8CBD44E789B59FAB0C55F9A8C46">
    <w:name w:val="088184F8CBD44E789B59FAB0C55F9A8C46"/>
    <w:rsid w:val="00F532DC"/>
    <w:pPr>
      <w:spacing w:after="200" w:line="276" w:lineRule="auto"/>
      <w:ind w:left="1224" w:hanging="504"/>
    </w:pPr>
    <w:rPr>
      <w:rFonts w:ascii="Arial" w:eastAsiaTheme="minorHAnsi" w:hAnsi="Arial"/>
      <w:color w:val="000000" w:themeColor="text1"/>
      <w:sz w:val="24"/>
    </w:rPr>
  </w:style>
  <w:style w:type="paragraph" w:customStyle="1" w:styleId="FEFEAF6EA6A1450DA11FBE7BC2922F8940">
    <w:name w:val="FEFEAF6EA6A1450DA11FBE7BC2922F8940"/>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761ED802474453DB10D85822F18693A51">
    <w:name w:val="0761ED802474453DB10D85822F18693A51"/>
    <w:rsid w:val="00F532DC"/>
    <w:pPr>
      <w:spacing w:after="200" w:line="276" w:lineRule="auto"/>
    </w:pPr>
    <w:rPr>
      <w:rFonts w:ascii="Arial" w:eastAsiaTheme="minorHAnsi" w:hAnsi="Arial"/>
    </w:rPr>
  </w:style>
  <w:style w:type="paragraph" w:customStyle="1" w:styleId="0701BBAAF58A41358D79F5C628BB012670">
    <w:name w:val="0701BBAAF58A41358D79F5C628BB012670"/>
    <w:rsid w:val="00F532DC"/>
    <w:pPr>
      <w:spacing w:after="200" w:line="276" w:lineRule="auto"/>
    </w:pPr>
    <w:rPr>
      <w:rFonts w:ascii="Arial" w:eastAsiaTheme="minorHAnsi" w:hAnsi="Arial"/>
    </w:rPr>
  </w:style>
  <w:style w:type="paragraph" w:customStyle="1" w:styleId="3BA3185E0E074742B5194A1740ECDC7D70">
    <w:name w:val="3BA3185E0E074742B5194A1740ECDC7D70"/>
    <w:rsid w:val="00F532DC"/>
    <w:pPr>
      <w:spacing w:after="200" w:line="276" w:lineRule="auto"/>
    </w:pPr>
    <w:rPr>
      <w:rFonts w:ascii="Arial" w:eastAsiaTheme="minorHAnsi" w:hAnsi="Arial"/>
    </w:rPr>
  </w:style>
  <w:style w:type="paragraph" w:customStyle="1" w:styleId="A86385F289FB404D82488A56516C57DE70">
    <w:name w:val="A86385F289FB404D82488A56516C57DE70"/>
    <w:rsid w:val="00F532DC"/>
    <w:pPr>
      <w:spacing w:after="200" w:line="276" w:lineRule="auto"/>
    </w:pPr>
    <w:rPr>
      <w:rFonts w:ascii="Arial" w:eastAsiaTheme="minorHAnsi" w:hAnsi="Arial"/>
    </w:rPr>
  </w:style>
  <w:style w:type="paragraph" w:customStyle="1" w:styleId="551EE92CD686466D8B5EE907BFEC9B1A70">
    <w:name w:val="551EE92CD686466D8B5EE907BFEC9B1A70"/>
    <w:rsid w:val="00F532DC"/>
    <w:pPr>
      <w:spacing w:after="200" w:line="276" w:lineRule="auto"/>
    </w:pPr>
    <w:rPr>
      <w:rFonts w:ascii="Arial" w:eastAsiaTheme="minorHAnsi" w:hAnsi="Arial"/>
    </w:rPr>
  </w:style>
  <w:style w:type="paragraph" w:customStyle="1" w:styleId="24147482CD6848349D3C25EAF280CA4869">
    <w:name w:val="24147482CD6848349D3C25EAF280CA4869"/>
    <w:rsid w:val="00F532DC"/>
    <w:pPr>
      <w:spacing w:after="200" w:line="276" w:lineRule="auto"/>
    </w:pPr>
    <w:rPr>
      <w:rFonts w:ascii="Arial" w:eastAsiaTheme="minorHAnsi" w:hAnsi="Arial"/>
    </w:rPr>
  </w:style>
  <w:style w:type="paragraph" w:customStyle="1" w:styleId="E905873811FB4DA9936586F86579B6C169">
    <w:name w:val="E905873811FB4DA9936586F86579B6C169"/>
    <w:rsid w:val="00F532DC"/>
    <w:pPr>
      <w:spacing w:after="200" w:line="276" w:lineRule="auto"/>
    </w:pPr>
    <w:rPr>
      <w:rFonts w:ascii="Arial" w:eastAsiaTheme="minorHAnsi" w:hAnsi="Arial"/>
    </w:rPr>
  </w:style>
  <w:style w:type="paragraph" w:customStyle="1" w:styleId="F9DD39F50C0143F0887F1A0A9E6A2D7169">
    <w:name w:val="F9DD39F50C0143F0887F1A0A9E6A2D7169"/>
    <w:rsid w:val="00F532DC"/>
    <w:pPr>
      <w:spacing w:after="200" w:line="276" w:lineRule="auto"/>
    </w:pPr>
    <w:rPr>
      <w:rFonts w:ascii="Arial" w:eastAsiaTheme="minorHAnsi" w:hAnsi="Arial"/>
    </w:rPr>
  </w:style>
  <w:style w:type="paragraph" w:customStyle="1" w:styleId="D6C0B2785DE14301B7B321DAE5F8440840">
    <w:name w:val="D6C0B2785DE14301B7B321DAE5F8440840"/>
    <w:rsid w:val="00F532DC"/>
    <w:pPr>
      <w:spacing w:after="200" w:line="276" w:lineRule="auto"/>
    </w:pPr>
    <w:rPr>
      <w:rFonts w:ascii="Arial" w:eastAsiaTheme="minorHAnsi" w:hAnsi="Arial"/>
    </w:rPr>
  </w:style>
  <w:style w:type="paragraph" w:customStyle="1" w:styleId="ADF65CDE7B084B91B5DD68D775C6A23769">
    <w:name w:val="ADF65CDE7B084B91B5DD68D775C6A23769"/>
    <w:rsid w:val="00F532DC"/>
    <w:pPr>
      <w:spacing w:after="200" w:line="276" w:lineRule="auto"/>
    </w:pPr>
    <w:rPr>
      <w:rFonts w:ascii="Arial" w:eastAsiaTheme="minorHAnsi" w:hAnsi="Arial"/>
    </w:rPr>
  </w:style>
  <w:style w:type="paragraph" w:customStyle="1" w:styleId="35610FB38FBE4B87B9D700B764B5DDD169">
    <w:name w:val="35610FB38FBE4B87B9D700B764B5DDD169"/>
    <w:rsid w:val="00F532DC"/>
    <w:pPr>
      <w:spacing w:after="200" w:line="276" w:lineRule="auto"/>
    </w:pPr>
    <w:rPr>
      <w:rFonts w:ascii="Arial" w:eastAsiaTheme="minorHAnsi" w:hAnsi="Arial"/>
    </w:rPr>
  </w:style>
  <w:style w:type="paragraph" w:customStyle="1" w:styleId="BF747868AC4F40D5AF4155184961C56570">
    <w:name w:val="BF747868AC4F40D5AF4155184961C56570"/>
    <w:rsid w:val="00F532DC"/>
    <w:pPr>
      <w:spacing w:after="200" w:line="276" w:lineRule="auto"/>
    </w:pPr>
    <w:rPr>
      <w:rFonts w:ascii="Arial" w:eastAsiaTheme="minorHAnsi" w:hAnsi="Arial"/>
    </w:rPr>
  </w:style>
  <w:style w:type="paragraph" w:customStyle="1" w:styleId="1BDB50AE78D6404489DF0BA17BCC914170">
    <w:name w:val="1BDB50AE78D6404489DF0BA17BCC914170"/>
    <w:rsid w:val="00F532DC"/>
    <w:pPr>
      <w:spacing w:after="200" w:line="276" w:lineRule="auto"/>
    </w:pPr>
    <w:rPr>
      <w:rFonts w:ascii="Arial" w:eastAsiaTheme="minorHAnsi" w:hAnsi="Arial"/>
    </w:rPr>
  </w:style>
  <w:style w:type="paragraph" w:customStyle="1" w:styleId="EC742BBC07C44E8BB2EEE0235C17170E36">
    <w:name w:val="EC742BBC07C44E8BB2EEE0235C17170E36"/>
    <w:rsid w:val="00F532DC"/>
    <w:pPr>
      <w:spacing w:after="200" w:line="276" w:lineRule="auto"/>
    </w:pPr>
    <w:rPr>
      <w:rFonts w:ascii="Arial" w:eastAsiaTheme="minorHAnsi" w:hAnsi="Arial"/>
    </w:rPr>
  </w:style>
  <w:style w:type="paragraph" w:customStyle="1" w:styleId="26979BC502614758858BE7A49A6347F071">
    <w:name w:val="26979BC502614758858BE7A49A6347F071"/>
    <w:rsid w:val="00F532DC"/>
    <w:pPr>
      <w:spacing w:after="200" w:line="276" w:lineRule="auto"/>
    </w:pPr>
    <w:rPr>
      <w:rFonts w:ascii="Arial" w:eastAsiaTheme="minorHAnsi" w:hAnsi="Arial"/>
    </w:rPr>
  </w:style>
  <w:style w:type="paragraph" w:customStyle="1" w:styleId="353C8D53DF4B46D8B5850D879FD1BD07">
    <w:name w:val="353C8D53DF4B46D8B5850D879FD1BD07"/>
    <w:rsid w:val="00F532DC"/>
    <w:pPr>
      <w:spacing w:after="200" w:line="276" w:lineRule="auto"/>
    </w:pPr>
    <w:rPr>
      <w:rFonts w:ascii="Arial" w:eastAsiaTheme="minorHAnsi" w:hAnsi="Arial"/>
    </w:rPr>
  </w:style>
  <w:style w:type="paragraph" w:customStyle="1" w:styleId="9987FA50F2474748981FF3A33097181D50">
    <w:name w:val="9987FA50F2474748981FF3A33097181D50"/>
    <w:rsid w:val="00F532DC"/>
    <w:pPr>
      <w:spacing w:after="200" w:line="276" w:lineRule="auto"/>
    </w:pPr>
    <w:rPr>
      <w:rFonts w:ascii="Arial" w:eastAsiaTheme="minorHAnsi" w:hAnsi="Arial"/>
    </w:rPr>
  </w:style>
  <w:style w:type="paragraph" w:customStyle="1" w:styleId="72076D57C7434C48BB5456CEF6F6B35C23">
    <w:name w:val="72076D57C7434C48BB5456CEF6F6B35C23"/>
    <w:rsid w:val="00F532DC"/>
    <w:pPr>
      <w:spacing w:after="200" w:line="276" w:lineRule="auto"/>
    </w:pPr>
    <w:rPr>
      <w:rFonts w:ascii="Arial" w:eastAsiaTheme="minorHAnsi" w:hAnsi="Arial"/>
    </w:rPr>
  </w:style>
  <w:style w:type="paragraph" w:customStyle="1" w:styleId="9A7985679C77428B85F7853F0751183A34">
    <w:name w:val="9A7985679C77428B85F7853F0751183A34"/>
    <w:rsid w:val="00F532DC"/>
    <w:pPr>
      <w:spacing w:after="200" w:line="276" w:lineRule="auto"/>
    </w:pPr>
    <w:rPr>
      <w:rFonts w:ascii="Arial" w:eastAsiaTheme="minorHAnsi" w:hAnsi="Arial"/>
    </w:rPr>
  </w:style>
  <w:style w:type="paragraph" w:customStyle="1" w:styleId="2AE11EEA2D58478DB92FB26F8512937634">
    <w:name w:val="2AE11EEA2D58478DB92FB26F8512937634"/>
    <w:rsid w:val="00F532DC"/>
    <w:pPr>
      <w:spacing w:after="200" w:line="276" w:lineRule="auto"/>
    </w:pPr>
    <w:rPr>
      <w:rFonts w:ascii="Arial" w:eastAsiaTheme="minorHAnsi" w:hAnsi="Arial"/>
    </w:rPr>
  </w:style>
  <w:style w:type="paragraph" w:customStyle="1" w:styleId="DBAB40A3579D43D1BB4176D1CA84A4DA34">
    <w:name w:val="DBAB40A3579D43D1BB4176D1CA84A4DA34"/>
    <w:rsid w:val="00F532DC"/>
    <w:pPr>
      <w:spacing w:after="200" w:line="276" w:lineRule="auto"/>
    </w:pPr>
    <w:rPr>
      <w:rFonts w:ascii="Arial" w:eastAsiaTheme="minorHAnsi" w:hAnsi="Arial"/>
    </w:rPr>
  </w:style>
  <w:style w:type="paragraph" w:customStyle="1" w:styleId="D51DD262B85640F092BAE09C2C72395C19">
    <w:name w:val="D51DD262B85640F092BAE09C2C72395C19"/>
    <w:rsid w:val="00F532DC"/>
    <w:pPr>
      <w:spacing w:after="200" w:line="276" w:lineRule="auto"/>
    </w:pPr>
    <w:rPr>
      <w:rFonts w:ascii="Arial" w:eastAsiaTheme="minorHAnsi" w:hAnsi="Arial"/>
    </w:rPr>
  </w:style>
  <w:style w:type="paragraph" w:customStyle="1" w:styleId="1C7BC3114CBE4DC68B8D59C2935D6F8019">
    <w:name w:val="1C7BC3114CBE4DC68B8D59C2935D6F8019"/>
    <w:rsid w:val="00F532DC"/>
    <w:pPr>
      <w:spacing w:after="200" w:line="276" w:lineRule="auto"/>
    </w:pPr>
    <w:rPr>
      <w:rFonts w:ascii="Arial" w:eastAsiaTheme="minorHAnsi" w:hAnsi="Arial"/>
    </w:rPr>
  </w:style>
  <w:style w:type="paragraph" w:customStyle="1" w:styleId="3667271E78724233A0D66C0B26305FD419">
    <w:name w:val="3667271E78724233A0D66C0B26305FD419"/>
    <w:rsid w:val="00F532DC"/>
    <w:pPr>
      <w:spacing w:after="200" w:line="276" w:lineRule="auto"/>
    </w:pPr>
    <w:rPr>
      <w:rFonts w:ascii="Arial" w:eastAsiaTheme="minorHAnsi" w:hAnsi="Arial"/>
    </w:rPr>
  </w:style>
  <w:style w:type="paragraph" w:customStyle="1" w:styleId="9147E87A3D784025982FE54F990E80BD19">
    <w:name w:val="9147E87A3D784025982FE54F990E80BD19"/>
    <w:rsid w:val="00F532DC"/>
    <w:pPr>
      <w:spacing w:after="200" w:line="276" w:lineRule="auto"/>
    </w:pPr>
    <w:rPr>
      <w:rFonts w:ascii="Arial" w:eastAsiaTheme="minorHAnsi" w:hAnsi="Arial"/>
    </w:rPr>
  </w:style>
  <w:style w:type="paragraph" w:customStyle="1" w:styleId="422C2125001E48AAB69F8BFC9FE3522C12">
    <w:name w:val="422C2125001E48AAB69F8BFC9FE3522C12"/>
    <w:rsid w:val="00F532DC"/>
    <w:pPr>
      <w:spacing w:after="200" w:line="276" w:lineRule="auto"/>
    </w:pPr>
    <w:rPr>
      <w:rFonts w:ascii="Arial" w:eastAsiaTheme="minorHAnsi" w:hAnsi="Arial"/>
    </w:rPr>
  </w:style>
  <w:style w:type="paragraph" w:customStyle="1" w:styleId="B2E906F55FB2494EB7ABE52AD93D4F6518">
    <w:name w:val="B2E906F55FB2494EB7ABE52AD93D4F6518"/>
    <w:rsid w:val="00F532DC"/>
    <w:pPr>
      <w:spacing w:after="200" w:line="276" w:lineRule="auto"/>
      <w:ind w:left="1224" w:hanging="504"/>
    </w:pPr>
    <w:rPr>
      <w:rFonts w:ascii="Arial" w:eastAsiaTheme="minorHAnsi" w:hAnsi="Arial"/>
      <w:color w:val="000000" w:themeColor="text1"/>
      <w:sz w:val="24"/>
    </w:rPr>
  </w:style>
  <w:style w:type="paragraph" w:customStyle="1" w:styleId="9D0AC36292AF40858230F73555C1D61018">
    <w:name w:val="9D0AC36292AF40858230F73555C1D61018"/>
    <w:rsid w:val="00F532DC"/>
    <w:pPr>
      <w:spacing w:after="200" w:line="276" w:lineRule="auto"/>
      <w:ind w:left="1224" w:hanging="504"/>
    </w:pPr>
    <w:rPr>
      <w:rFonts w:ascii="Arial" w:eastAsiaTheme="minorHAnsi" w:hAnsi="Arial"/>
      <w:color w:val="000000" w:themeColor="text1"/>
      <w:sz w:val="24"/>
    </w:rPr>
  </w:style>
  <w:style w:type="paragraph" w:customStyle="1" w:styleId="18B7D4CBFD314218B311960938E2DD6652">
    <w:name w:val="18B7D4CBFD314218B311960938E2DD6652"/>
    <w:rsid w:val="00F532DC"/>
    <w:pPr>
      <w:spacing w:after="200" w:line="276" w:lineRule="auto"/>
    </w:pPr>
    <w:rPr>
      <w:rFonts w:ascii="Arial" w:eastAsiaTheme="minorHAnsi" w:hAnsi="Arial"/>
    </w:rPr>
  </w:style>
  <w:style w:type="paragraph" w:customStyle="1" w:styleId="DC85C06B6F1C4681A5908DAC774ED4E852">
    <w:name w:val="DC85C06B6F1C4681A5908DAC774ED4E852"/>
    <w:rsid w:val="00F532DC"/>
    <w:pPr>
      <w:spacing w:after="200" w:line="276" w:lineRule="auto"/>
    </w:pPr>
    <w:rPr>
      <w:rFonts w:ascii="Arial" w:eastAsiaTheme="minorHAnsi" w:hAnsi="Arial"/>
    </w:rPr>
  </w:style>
  <w:style w:type="paragraph" w:customStyle="1" w:styleId="942C7CBE2B504B059502EADF7C26B03952">
    <w:name w:val="942C7CBE2B504B059502EADF7C26B03952"/>
    <w:rsid w:val="00F532DC"/>
    <w:pPr>
      <w:spacing w:after="200" w:line="276" w:lineRule="auto"/>
    </w:pPr>
    <w:rPr>
      <w:rFonts w:ascii="Arial" w:eastAsiaTheme="minorHAnsi" w:hAnsi="Arial"/>
    </w:rPr>
  </w:style>
  <w:style w:type="paragraph" w:customStyle="1" w:styleId="EA8FF40F10EC4076A7C1D4C70512C1DB52">
    <w:name w:val="EA8FF40F10EC4076A7C1D4C70512C1DB52"/>
    <w:rsid w:val="00F532DC"/>
    <w:pPr>
      <w:spacing w:after="200" w:line="276" w:lineRule="auto"/>
    </w:pPr>
    <w:rPr>
      <w:rFonts w:ascii="Arial" w:eastAsiaTheme="minorHAnsi" w:hAnsi="Arial"/>
    </w:rPr>
  </w:style>
  <w:style w:type="paragraph" w:customStyle="1" w:styleId="91480432AB7E4DE39F2FACF3A4931B6F50">
    <w:name w:val="91480432AB7E4DE39F2FACF3A4931B6F50"/>
    <w:rsid w:val="00F532DC"/>
    <w:pPr>
      <w:spacing w:after="200" w:line="276" w:lineRule="auto"/>
    </w:pPr>
    <w:rPr>
      <w:rFonts w:ascii="Arial" w:eastAsiaTheme="minorHAnsi" w:hAnsi="Arial"/>
    </w:rPr>
  </w:style>
  <w:style w:type="paragraph" w:customStyle="1" w:styleId="03C85B8BEBFD407E86C08BF9A905790E50">
    <w:name w:val="03C85B8BEBFD407E86C08BF9A905790E50"/>
    <w:rsid w:val="00F532DC"/>
    <w:pPr>
      <w:spacing w:after="200" w:line="276" w:lineRule="auto"/>
    </w:pPr>
    <w:rPr>
      <w:rFonts w:ascii="Arial" w:eastAsiaTheme="minorHAnsi" w:hAnsi="Arial"/>
    </w:rPr>
  </w:style>
  <w:style w:type="paragraph" w:customStyle="1" w:styleId="C315184767EA41508223245AEFB4EEF650">
    <w:name w:val="C315184767EA41508223245AEFB4EEF650"/>
    <w:rsid w:val="00F532DC"/>
    <w:pPr>
      <w:spacing w:after="200" w:line="276" w:lineRule="auto"/>
    </w:pPr>
    <w:rPr>
      <w:rFonts w:ascii="Arial" w:eastAsiaTheme="minorHAnsi" w:hAnsi="Arial"/>
    </w:rPr>
  </w:style>
  <w:style w:type="paragraph" w:customStyle="1" w:styleId="489388273745491C95D46BE5ECC4FEB242">
    <w:name w:val="489388273745491C95D46BE5ECC4FEB242"/>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5A5333B9F75421B8B72392BF705C2A742">
    <w:name w:val="C5A5333B9F75421B8B72392BF705C2A742"/>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EABE7B34B614B63A27B1C1CDD789BD528">
    <w:name w:val="CEABE7B34B614B63A27B1C1CDD789BD528"/>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BDB7DAF898A64073817DEB55EEFBC16C28">
    <w:name w:val="BDB7DAF898A64073817DEB55EEFBC16C28"/>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F7D58ED47D4340B08FA34468A4A4ED4B42">
    <w:name w:val="F7D58ED47D4340B08FA34468A4A4ED4B42"/>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88184F8CBD44E789B59FAB0C55F9A8C47">
    <w:name w:val="088184F8CBD44E789B59FAB0C55F9A8C47"/>
    <w:rsid w:val="00F532DC"/>
    <w:pPr>
      <w:spacing w:after="200" w:line="276" w:lineRule="auto"/>
      <w:ind w:left="1224" w:hanging="504"/>
    </w:pPr>
    <w:rPr>
      <w:rFonts w:ascii="Arial" w:eastAsiaTheme="minorHAnsi" w:hAnsi="Arial"/>
      <w:color w:val="000000" w:themeColor="text1"/>
      <w:sz w:val="24"/>
    </w:rPr>
  </w:style>
  <w:style w:type="paragraph" w:customStyle="1" w:styleId="FEFEAF6EA6A1450DA11FBE7BC2922F8941">
    <w:name w:val="FEFEAF6EA6A1450DA11FBE7BC2922F8941"/>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761ED802474453DB10D85822F18693A52">
    <w:name w:val="0761ED802474453DB10D85822F18693A52"/>
    <w:rsid w:val="00F532DC"/>
    <w:pPr>
      <w:spacing w:after="200" w:line="276" w:lineRule="auto"/>
    </w:pPr>
    <w:rPr>
      <w:rFonts w:ascii="Arial" w:eastAsiaTheme="minorHAnsi" w:hAnsi="Arial"/>
    </w:rPr>
  </w:style>
  <w:style w:type="paragraph" w:customStyle="1" w:styleId="0701BBAAF58A41358D79F5C628BB012671">
    <w:name w:val="0701BBAAF58A41358D79F5C628BB012671"/>
    <w:rsid w:val="00F532DC"/>
    <w:pPr>
      <w:spacing w:after="200" w:line="276" w:lineRule="auto"/>
    </w:pPr>
    <w:rPr>
      <w:rFonts w:ascii="Arial" w:eastAsiaTheme="minorHAnsi" w:hAnsi="Arial"/>
    </w:rPr>
  </w:style>
  <w:style w:type="paragraph" w:customStyle="1" w:styleId="3BA3185E0E074742B5194A1740ECDC7D71">
    <w:name w:val="3BA3185E0E074742B5194A1740ECDC7D71"/>
    <w:rsid w:val="00F532DC"/>
    <w:pPr>
      <w:spacing w:after="200" w:line="276" w:lineRule="auto"/>
    </w:pPr>
    <w:rPr>
      <w:rFonts w:ascii="Arial" w:eastAsiaTheme="minorHAnsi" w:hAnsi="Arial"/>
    </w:rPr>
  </w:style>
  <w:style w:type="paragraph" w:customStyle="1" w:styleId="A86385F289FB404D82488A56516C57DE71">
    <w:name w:val="A86385F289FB404D82488A56516C57DE71"/>
    <w:rsid w:val="00F532DC"/>
    <w:pPr>
      <w:spacing w:after="200" w:line="276" w:lineRule="auto"/>
    </w:pPr>
    <w:rPr>
      <w:rFonts w:ascii="Arial" w:eastAsiaTheme="minorHAnsi" w:hAnsi="Arial"/>
    </w:rPr>
  </w:style>
  <w:style w:type="paragraph" w:customStyle="1" w:styleId="551EE92CD686466D8B5EE907BFEC9B1A71">
    <w:name w:val="551EE92CD686466D8B5EE907BFEC9B1A71"/>
    <w:rsid w:val="00F532DC"/>
    <w:pPr>
      <w:spacing w:after="200" w:line="276" w:lineRule="auto"/>
    </w:pPr>
    <w:rPr>
      <w:rFonts w:ascii="Arial" w:eastAsiaTheme="minorHAnsi" w:hAnsi="Arial"/>
    </w:rPr>
  </w:style>
  <w:style w:type="paragraph" w:customStyle="1" w:styleId="24147482CD6848349D3C25EAF280CA4870">
    <w:name w:val="24147482CD6848349D3C25EAF280CA4870"/>
    <w:rsid w:val="00F532DC"/>
    <w:pPr>
      <w:spacing w:after="200" w:line="276" w:lineRule="auto"/>
    </w:pPr>
    <w:rPr>
      <w:rFonts w:ascii="Arial" w:eastAsiaTheme="minorHAnsi" w:hAnsi="Arial"/>
    </w:rPr>
  </w:style>
  <w:style w:type="paragraph" w:customStyle="1" w:styleId="E905873811FB4DA9936586F86579B6C170">
    <w:name w:val="E905873811FB4DA9936586F86579B6C170"/>
    <w:rsid w:val="00F532DC"/>
    <w:pPr>
      <w:spacing w:after="200" w:line="276" w:lineRule="auto"/>
    </w:pPr>
    <w:rPr>
      <w:rFonts w:ascii="Arial" w:eastAsiaTheme="minorHAnsi" w:hAnsi="Arial"/>
    </w:rPr>
  </w:style>
  <w:style w:type="paragraph" w:customStyle="1" w:styleId="F9DD39F50C0143F0887F1A0A9E6A2D7170">
    <w:name w:val="F9DD39F50C0143F0887F1A0A9E6A2D7170"/>
    <w:rsid w:val="00F532DC"/>
    <w:pPr>
      <w:spacing w:after="200" w:line="276" w:lineRule="auto"/>
    </w:pPr>
    <w:rPr>
      <w:rFonts w:ascii="Arial" w:eastAsiaTheme="minorHAnsi" w:hAnsi="Arial"/>
    </w:rPr>
  </w:style>
  <w:style w:type="paragraph" w:customStyle="1" w:styleId="D6C0B2785DE14301B7B321DAE5F8440841">
    <w:name w:val="D6C0B2785DE14301B7B321DAE5F8440841"/>
    <w:rsid w:val="00F532DC"/>
    <w:pPr>
      <w:spacing w:after="200" w:line="276" w:lineRule="auto"/>
    </w:pPr>
    <w:rPr>
      <w:rFonts w:ascii="Arial" w:eastAsiaTheme="minorHAnsi" w:hAnsi="Arial"/>
    </w:rPr>
  </w:style>
  <w:style w:type="paragraph" w:customStyle="1" w:styleId="ADF65CDE7B084B91B5DD68D775C6A23770">
    <w:name w:val="ADF65CDE7B084B91B5DD68D775C6A23770"/>
    <w:rsid w:val="00F532DC"/>
    <w:pPr>
      <w:spacing w:after="200" w:line="276" w:lineRule="auto"/>
    </w:pPr>
    <w:rPr>
      <w:rFonts w:ascii="Arial" w:eastAsiaTheme="minorHAnsi" w:hAnsi="Arial"/>
    </w:rPr>
  </w:style>
  <w:style w:type="paragraph" w:customStyle="1" w:styleId="35610FB38FBE4B87B9D700B764B5DDD170">
    <w:name w:val="35610FB38FBE4B87B9D700B764B5DDD170"/>
    <w:rsid w:val="00F532DC"/>
    <w:pPr>
      <w:spacing w:after="200" w:line="276" w:lineRule="auto"/>
    </w:pPr>
    <w:rPr>
      <w:rFonts w:ascii="Arial" w:eastAsiaTheme="minorHAnsi" w:hAnsi="Arial"/>
    </w:rPr>
  </w:style>
  <w:style w:type="paragraph" w:customStyle="1" w:styleId="BF747868AC4F40D5AF4155184961C56571">
    <w:name w:val="BF747868AC4F40D5AF4155184961C56571"/>
    <w:rsid w:val="00F532DC"/>
    <w:pPr>
      <w:spacing w:after="200" w:line="276" w:lineRule="auto"/>
    </w:pPr>
    <w:rPr>
      <w:rFonts w:ascii="Arial" w:eastAsiaTheme="minorHAnsi" w:hAnsi="Arial"/>
    </w:rPr>
  </w:style>
  <w:style w:type="paragraph" w:customStyle="1" w:styleId="1BDB50AE78D6404489DF0BA17BCC914171">
    <w:name w:val="1BDB50AE78D6404489DF0BA17BCC914171"/>
    <w:rsid w:val="00F532DC"/>
    <w:pPr>
      <w:spacing w:after="200" w:line="276" w:lineRule="auto"/>
    </w:pPr>
    <w:rPr>
      <w:rFonts w:ascii="Arial" w:eastAsiaTheme="minorHAnsi" w:hAnsi="Arial"/>
    </w:rPr>
  </w:style>
  <w:style w:type="paragraph" w:customStyle="1" w:styleId="EC742BBC07C44E8BB2EEE0235C17170E37">
    <w:name w:val="EC742BBC07C44E8BB2EEE0235C17170E37"/>
    <w:rsid w:val="00F532DC"/>
    <w:pPr>
      <w:spacing w:after="200" w:line="276" w:lineRule="auto"/>
    </w:pPr>
    <w:rPr>
      <w:rFonts w:ascii="Arial" w:eastAsiaTheme="minorHAnsi" w:hAnsi="Arial"/>
    </w:rPr>
  </w:style>
  <w:style w:type="paragraph" w:customStyle="1" w:styleId="26979BC502614758858BE7A49A6347F072">
    <w:name w:val="26979BC502614758858BE7A49A6347F072"/>
    <w:rsid w:val="00F532DC"/>
    <w:pPr>
      <w:spacing w:after="200" w:line="276" w:lineRule="auto"/>
    </w:pPr>
    <w:rPr>
      <w:rFonts w:ascii="Arial" w:eastAsiaTheme="minorHAnsi" w:hAnsi="Arial"/>
    </w:rPr>
  </w:style>
  <w:style w:type="paragraph" w:customStyle="1" w:styleId="353C8D53DF4B46D8B5850D879FD1BD071">
    <w:name w:val="353C8D53DF4B46D8B5850D879FD1BD071"/>
    <w:rsid w:val="00F532DC"/>
    <w:pPr>
      <w:spacing w:after="200" w:line="276" w:lineRule="auto"/>
    </w:pPr>
    <w:rPr>
      <w:rFonts w:ascii="Arial" w:eastAsiaTheme="minorHAnsi" w:hAnsi="Arial"/>
    </w:rPr>
  </w:style>
  <w:style w:type="paragraph" w:customStyle="1" w:styleId="9987FA50F2474748981FF3A33097181D51">
    <w:name w:val="9987FA50F2474748981FF3A33097181D51"/>
    <w:rsid w:val="00F532DC"/>
    <w:pPr>
      <w:spacing w:after="200" w:line="276" w:lineRule="auto"/>
    </w:pPr>
    <w:rPr>
      <w:rFonts w:ascii="Arial" w:eastAsiaTheme="minorHAnsi" w:hAnsi="Arial"/>
    </w:rPr>
  </w:style>
  <w:style w:type="paragraph" w:customStyle="1" w:styleId="4649629EA818434795035956985A1B05">
    <w:name w:val="4649629EA818434795035956985A1B05"/>
    <w:rsid w:val="00F532DC"/>
    <w:pPr>
      <w:spacing w:after="200" w:line="276" w:lineRule="auto"/>
    </w:pPr>
    <w:rPr>
      <w:rFonts w:ascii="Arial" w:eastAsiaTheme="minorHAnsi" w:hAnsi="Arial"/>
    </w:rPr>
  </w:style>
  <w:style w:type="paragraph" w:customStyle="1" w:styleId="72076D57C7434C48BB5456CEF6F6B35C24">
    <w:name w:val="72076D57C7434C48BB5456CEF6F6B35C24"/>
    <w:rsid w:val="00F532DC"/>
    <w:pPr>
      <w:spacing w:after="200" w:line="276" w:lineRule="auto"/>
    </w:pPr>
    <w:rPr>
      <w:rFonts w:ascii="Arial" w:eastAsiaTheme="minorHAnsi" w:hAnsi="Arial"/>
    </w:rPr>
  </w:style>
  <w:style w:type="paragraph" w:customStyle="1" w:styleId="9A7985679C77428B85F7853F0751183A35">
    <w:name w:val="9A7985679C77428B85F7853F0751183A35"/>
    <w:rsid w:val="00F532DC"/>
    <w:pPr>
      <w:spacing w:after="200" w:line="276" w:lineRule="auto"/>
    </w:pPr>
    <w:rPr>
      <w:rFonts w:ascii="Arial" w:eastAsiaTheme="minorHAnsi" w:hAnsi="Arial"/>
    </w:rPr>
  </w:style>
  <w:style w:type="paragraph" w:customStyle="1" w:styleId="2AE11EEA2D58478DB92FB26F8512937635">
    <w:name w:val="2AE11EEA2D58478DB92FB26F8512937635"/>
    <w:rsid w:val="00F532DC"/>
    <w:pPr>
      <w:spacing w:after="200" w:line="276" w:lineRule="auto"/>
    </w:pPr>
    <w:rPr>
      <w:rFonts w:ascii="Arial" w:eastAsiaTheme="minorHAnsi" w:hAnsi="Arial"/>
    </w:rPr>
  </w:style>
  <w:style w:type="paragraph" w:customStyle="1" w:styleId="DBAB40A3579D43D1BB4176D1CA84A4DA35">
    <w:name w:val="DBAB40A3579D43D1BB4176D1CA84A4DA35"/>
    <w:rsid w:val="00F532DC"/>
    <w:pPr>
      <w:spacing w:after="200" w:line="276" w:lineRule="auto"/>
    </w:pPr>
    <w:rPr>
      <w:rFonts w:ascii="Arial" w:eastAsiaTheme="minorHAnsi" w:hAnsi="Arial"/>
    </w:rPr>
  </w:style>
  <w:style w:type="paragraph" w:customStyle="1" w:styleId="D51DD262B85640F092BAE09C2C72395C20">
    <w:name w:val="D51DD262B85640F092BAE09C2C72395C20"/>
    <w:rsid w:val="00F532DC"/>
    <w:pPr>
      <w:spacing w:after="200" w:line="276" w:lineRule="auto"/>
    </w:pPr>
    <w:rPr>
      <w:rFonts w:ascii="Arial" w:eastAsiaTheme="minorHAnsi" w:hAnsi="Arial"/>
    </w:rPr>
  </w:style>
  <w:style w:type="paragraph" w:customStyle="1" w:styleId="1C7BC3114CBE4DC68B8D59C2935D6F8020">
    <w:name w:val="1C7BC3114CBE4DC68B8D59C2935D6F8020"/>
    <w:rsid w:val="00F532DC"/>
    <w:pPr>
      <w:spacing w:after="200" w:line="276" w:lineRule="auto"/>
    </w:pPr>
    <w:rPr>
      <w:rFonts w:ascii="Arial" w:eastAsiaTheme="minorHAnsi" w:hAnsi="Arial"/>
    </w:rPr>
  </w:style>
  <w:style w:type="paragraph" w:customStyle="1" w:styleId="3667271E78724233A0D66C0B26305FD420">
    <w:name w:val="3667271E78724233A0D66C0B26305FD420"/>
    <w:rsid w:val="00F532DC"/>
    <w:pPr>
      <w:spacing w:after="200" w:line="276" w:lineRule="auto"/>
    </w:pPr>
    <w:rPr>
      <w:rFonts w:ascii="Arial" w:eastAsiaTheme="minorHAnsi" w:hAnsi="Arial"/>
    </w:rPr>
  </w:style>
  <w:style w:type="paragraph" w:customStyle="1" w:styleId="9147E87A3D784025982FE54F990E80BD20">
    <w:name w:val="9147E87A3D784025982FE54F990E80BD20"/>
    <w:rsid w:val="00F532DC"/>
    <w:pPr>
      <w:spacing w:after="200" w:line="276" w:lineRule="auto"/>
    </w:pPr>
    <w:rPr>
      <w:rFonts w:ascii="Arial" w:eastAsiaTheme="minorHAnsi" w:hAnsi="Arial"/>
    </w:rPr>
  </w:style>
  <w:style w:type="paragraph" w:customStyle="1" w:styleId="422C2125001E48AAB69F8BFC9FE3522C13">
    <w:name w:val="422C2125001E48AAB69F8BFC9FE3522C13"/>
    <w:rsid w:val="00F532DC"/>
    <w:pPr>
      <w:spacing w:after="200" w:line="276" w:lineRule="auto"/>
    </w:pPr>
    <w:rPr>
      <w:rFonts w:ascii="Arial" w:eastAsiaTheme="minorHAnsi" w:hAnsi="Arial"/>
    </w:rPr>
  </w:style>
  <w:style w:type="paragraph" w:customStyle="1" w:styleId="B2E906F55FB2494EB7ABE52AD93D4F6519">
    <w:name w:val="B2E906F55FB2494EB7ABE52AD93D4F6519"/>
    <w:rsid w:val="00F532DC"/>
    <w:pPr>
      <w:spacing w:after="200" w:line="276" w:lineRule="auto"/>
      <w:ind w:left="1224" w:hanging="504"/>
    </w:pPr>
    <w:rPr>
      <w:rFonts w:ascii="Arial" w:eastAsiaTheme="minorHAnsi" w:hAnsi="Arial"/>
      <w:color w:val="000000" w:themeColor="text1"/>
      <w:sz w:val="24"/>
    </w:rPr>
  </w:style>
  <w:style w:type="paragraph" w:customStyle="1" w:styleId="9D0AC36292AF40858230F73555C1D61019">
    <w:name w:val="9D0AC36292AF40858230F73555C1D61019"/>
    <w:rsid w:val="00F532DC"/>
    <w:pPr>
      <w:spacing w:after="200" w:line="276" w:lineRule="auto"/>
      <w:ind w:left="1224" w:hanging="504"/>
    </w:pPr>
    <w:rPr>
      <w:rFonts w:ascii="Arial" w:eastAsiaTheme="minorHAnsi" w:hAnsi="Arial"/>
      <w:color w:val="000000" w:themeColor="text1"/>
      <w:sz w:val="24"/>
    </w:rPr>
  </w:style>
  <w:style w:type="paragraph" w:customStyle="1" w:styleId="18B7D4CBFD314218B311960938E2DD6653">
    <w:name w:val="18B7D4CBFD314218B311960938E2DD6653"/>
    <w:rsid w:val="00F532DC"/>
    <w:pPr>
      <w:spacing w:after="200" w:line="276" w:lineRule="auto"/>
    </w:pPr>
    <w:rPr>
      <w:rFonts w:ascii="Arial" w:eastAsiaTheme="minorHAnsi" w:hAnsi="Arial"/>
    </w:rPr>
  </w:style>
  <w:style w:type="paragraph" w:customStyle="1" w:styleId="DC85C06B6F1C4681A5908DAC774ED4E853">
    <w:name w:val="DC85C06B6F1C4681A5908DAC774ED4E853"/>
    <w:rsid w:val="00F532DC"/>
    <w:pPr>
      <w:spacing w:after="200" w:line="276" w:lineRule="auto"/>
    </w:pPr>
    <w:rPr>
      <w:rFonts w:ascii="Arial" w:eastAsiaTheme="minorHAnsi" w:hAnsi="Arial"/>
    </w:rPr>
  </w:style>
  <w:style w:type="paragraph" w:customStyle="1" w:styleId="942C7CBE2B504B059502EADF7C26B03953">
    <w:name w:val="942C7CBE2B504B059502EADF7C26B03953"/>
    <w:rsid w:val="00F532DC"/>
    <w:pPr>
      <w:spacing w:after="200" w:line="276" w:lineRule="auto"/>
    </w:pPr>
    <w:rPr>
      <w:rFonts w:ascii="Arial" w:eastAsiaTheme="minorHAnsi" w:hAnsi="Arial"/>
    </w:rPr>
  </w:style>
  <w:style w:type="paragraph" w:customStyle="1" w:styleId="EA8FF40F10EC4076A7C1D4C70512C1DB53">
    <w:name w:val="EA8FF40F10EC4076A7C1D4C70512C1DB53"/>
    <w:rsid w:val="00F532DC"/>
    <w:pPr>
      <w:spacing w:after="200" w:line="276" w:lineRule="auto"/>
    </w:pPr>
    <w:rPr>
      <w:rFonts w:ascii="Arial" w:eastAsiaTheme="minorHAnsi" w:hAnsi="Arial"/>
    </w:rPr>
  </w:style>
  <w:style w:type="paragraph" w:customStyle="1" w:styleId="91480432AB7E4DE39F2FACF3A4931B6F51">
    <w:name w:val="91480432AB7E4DE39F2FACF3A4931B6F51"/>
    <w:rsid w:val="00F532DC"/>
    <w:pPr>
      <w:spacing w:after="200" w:line="276" w:lineRule="auto"/>
    </w:pPr>
    <w:rPr>
      <w:rFonts w:ascii="Arial" w:eastAsiaTheme="minorHAnsi" w:hAnsi="Arial"/>
    </w:rPr>
  </w:style>
  <w:style w:type="paragraph" w:customStyle="1" w:styleId="03C85B8BEBFD407E86C08BF9A905790E51">
    <w:name w:val="03C85B8BEBFD407E86C08BF9A905790E51"/>
    <w:rsid w:val="00F532DC"/>
    <w:pPr>
      <w:spacing w:after="200" w:line="276" w:lineRule="auto"/>
    </w:pPr>
    <w:rPr>
      <w:rFonts w:ascii="Arial" w:eastAsiaTheme="minorHAnsi" w:hAnsi="Arial"/>
    </w:rPr>
  </w:style>
  <w:style w:type="paragraph" w:customStyle="1" w:styleId="C315184767EA41508223245AEFB4EEF651">
    <w:name w:val="C315184767EA41508223245AEFB4EEF651"/>
    <w:rsid w:val="00F532DC"/>
    <w:pPr>
      <w:spacing w:after="200" w:line="276" w:lineRule="auto"/>
    </w:pPr>
    <w:rPr>
      <w:rFonts w:ascii="Arial" w:eastAsiaTheme="minorHAnsi" w:hAnsi="Arial"/>
    </w:rPr>
  </w:style>
  <w:style w:type="paragraph" w:customStyle="1" w:styleId="489388273745491C95D46BE5ECC4FEB243">
    <w:name w:val="489388273745491C95D46BE5ECC4FEB243"/>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5A5333B9F75421B8B72392BF705C2A743">
    <w:name w:val="C5A5333B9F75421B8B72392BF705C2A743"/>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EABE7B34B614B63A27B1C1CDD789BD529">
    <w:name w:val="CEABE7B34B614B63A27B1C1CDD789BD529"/>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BDB7DAF898A64073817DEB55EEFBC16C29">
    <w:name w:val="BDB7DAF898A64073817DEB55EEFBC16C29"/>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F7D58ED47D4340B08FA34468A4A4ED4B43">
    <w:name w:val="F7D58ED47D4340B08FA34468A4A4ED4B43"/>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88184F8CBD44E789B59FAB0C55F9A8C48">
    <w:name w:val="088184F8CBD44E789B59FAB0C55F9A8C48"/>
    <w:rsid w:val="00F532DC"/>
    <w:pPr>
      <w:spacing w:after="200" w:line="276" w:lineRule="auto"/>
      <w:ind w:left="1224" w:hanging="504"/>
    </w:pPr>
    <w:rPr>
      <w:rFonts w:ascii="Arial" w:eastAsiaTheme="minorHAnsi" w:hAnsi="Arial"/>
      <w:color w:val="000000" w:themeColor="text1"/>
      <w:sz w:val="24"/>
    </w:rPr>
  </w:style>
  <w:style w:type="paragraph" w:customStyle="1" w:styleId="FEFEAF6EA6A1450DA11FBE7BC2922F8942">
    <w:name w:val="FEFEAF6EA6A1450DA11FBE7BC2922F8942"/>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761ED802474453DB10D85822F18693A53">
    <w:name w:val="0761ED802474453DB10D85822F18693A53"/>
    <w:rsid w:val="00F532DC"/>
    <w:pPr>
      <w:spacing w:after="200" w:line="276" w:lineRule="auto"/>
    </w:pPr>
    <w:rPr>
      <w:rFonts w:ascii="Arial" w:eastAsiaTheme="minorHAnsi" w:hAnsi="Arial"/>
    </w:rPr>
  </w:style>
  <w:style w:type="paragraph" w:customStyle="1" w:styleId="0701BBAAF58A41358D79F5C628BB012672">
    <w:name w:val="0701BBAAF58A41358D79F5C628BB012672"/>
    <w:rsid w:val="00F532DC"/>
    <w:pPr>
      <w:spacing w:after="200" w:line="276" w:lineRule="auto"/>
    </w:pPr>
    <w:rPr>
      <w:rFonts w:ascii="Arial" w:eastAsiaTheme="minorHAnsi" w:hAnsi="Arial"/>
    </w:rPr>
  </w:style>
  <w:style w:type="paragraph" w:customStyle="1" w:styleId="3BA3185E0E074742B5194A1740ECDC7D72">
    <w:name w:val="3BA3185E0E074742B5194A1740ECDC7D72"/>
    <w:rsid w:val="00F532DC"/>
    <w:pPr>
      <w:spacing w:after="200" w:line="276" w:lineRule="auto"/>
    </w:pPr>
    <w:rPr>
      <w:rFonts w:ascii="Arial" w:eastAsiaTheme="minorHAnsi" w:hAnsi="Arial"/>
    </w:rPr>
  </w:style>
  <w:style w:type="paragraph" w:customStyle="1" w:styleId="A86385F289FB404D82488A56516C57DE72">
    <w:name w:val="A86385F289FB404D82488A56516C57DE72"/>
    <w:rsid w:val="00F532DC"/>
    <w:pPr>
      <w:spacing w:after="200" w:line="276" w:lineRule="auto"/>
    </w:pPr>
    <w:rPr>
      <w:rFonts w:ascii="Arial" w:eastAsiaTheme="minorHAnsi" w:hAnsi="Arial"/>
    </w:rPr>
  </w:style>
  <w:style w:type="paragraph" w:customStyle="1" w:styleId="551EE92CD686466D8B5EE907BFEC9B1A72">
    <w:name w:val="551EE92CD686466D8B5EE907BFEC9B1A72"/>
    <w:rsid w:val="00F532DC"/>
    <w:pPr>
      <w:spacing w:after="200" w:line="276" w:lineRule="auto"/>
    </w:pPr>
    <w:rPr>
      <w:rFonts w:ascii="Arial" w:eastAsiaTheme="minorHAnsi" w:hAnsi="Arial"/>
    </w:rPr>
  </w:style>
  <w:style w:type="paragraph" w:customStyle="1" w:styleId="24147482CD6848349D3C25EAF280CA4871">
    <w:name w:val="24147482CD6848349D3C25EAF280CA4871"/>
    <w:rsid w:val="00F532DC"/>
    <w:pPr>
      <w:spacing w:after="200" w:line="276" w:lineRule="auto"/>
    </w:pPr>
    <w:rPr>
      <w:rFonts w:ascii="Arial" w:eastAsiaTheme="minorHAnsi" w:hAnsi="Arial"/>
    </w:rPr>
  </w:style>
  <w:style w:type="paragraph" w:customStyle="1" w:styleId="E905873811FB4DA9936586F86579B6C171">
    <w:name w:val="E905873811FB4DA9936586F86579B6C171"/>
    <w:rsid w:val="00F532DC"/>
    <w:pPr>
      <w:spacing w:after="200" w:line="276" w:lineRule="auto"/>
    </w:pPr>
    <w:rPr>
      <w:rFonts w:ascii="Arial" w:eastAsiaTheme="minorHAnsi" w:hAnsi="Arial"/>
    </w:rPr>
  </w:style>
  <w:style w:type="paragraph" w:customStyle="1" w:styleId="F9DD39F50C0143F0887F1A0A9E6A2D7171">
    <w:name w:val="F9DD39F50C0143F0887F1A0A9E6A2D7171"/>
    <w:rsid w:val="00F532DC"/>
    <w:pPr>
      <w:spacing w:after="200" w:line="276" w:lineRule="auto"/>
    </w:pPr>
    <w:rPr>
      <w:rFonts w:ascii="Arial" w:eastAsiaTheme="minorHAnsi" w:hAnsi="Arial"/>
    </w:rPr>
  </w:style>
  <w:style w:type="paragraph" w:customStyle="1" w:styleId="D6C0B2785DE14301B7B321DAE5F8440842">
    <w:name w:val="D6C0B2785DE14301B7B321DAE5F8440842"/>
    <w:rsid w:val="00F532DC"/>
    <w:pPr>
      <w:spacing w:after="200" w:line="276" w:lineRule="auto"/>
    </w:pPr>
    <w:rPr>
      <w:rFonts w:ascii="Arial" w:eastAsiaTheme="minorHAnsi" w:hAnsi="Arial"/>
    </w:rPr>
  </w:style>
  <w:style w:type="paragraph" w:customStyle="1" w:styleId="ADF65CDE7B084B91B5DD68D775C6A23771">
    <w:name w:val="ADF65CDE7B084B91B5DD68D775C6A23771"/>
    <w:rsid w:val="00F532DC"/>
    <w:pPr>
      <w:spacing w:after="200" w:line="276" w:lineRule="auto"/>
    </w:pPr>
    <w:rPr>
      <w:rFonts w:ascii="Arial" w:eastAsiaTheme="minorHAnsi" w:hAnsi="Arial"/>
    </w:rPr>
  </w:style>
  <w:style w:type="paragraph" w:customStyle="1" w:styleId="35610FB38FBE4B87B9D700B764B5DDD171">
    <w:name w:val="35610FB38FBE4B87B9D700B764B5DDD171"/>
    <w:rsid w:val="00F532DC"/>
    <w:pPr>
      <w:spacing w:after="200" w:line="276" w:lineRule="auto"/>
    </w:pPr>
    <w:rPr>
      <w:rFonts w:ascii="Arial" w:eastAsiaTheme="minorHAnsi" w:hAnsi="Arial"/>
    </w:rPr>
  </w:style>
  <w:style w:type="paragraph" w:customStyle="1" w:styleId="7D4D035733AA4EEDA04815C498A2340E">
    <w:name w:val="7D4D035733AA4EEDA04815C498A2340E"/>
    <w:rsid w:val="00F532DC"/>
    <w:pPr>
      <w:spacing w:after="200" w:line="276" w:lineRule="auto"/>
    </w:pPr>
    <w:rPr>
      <w:rFonts w:ascii="Arial" w:eastAsiaTheme="minorHAnsi" w:hAnsi="Arial"/>
    </w:rPr>
  </w:style>
  <w:style w:type="paragraph" w:customStyle="1" w:styleId="BF747868AC4F40D5AF4155184961C56572">
    <w:name w:val="BF747868AC4F40D5AF4155184961C56572"/>
    <w:rsid w:val="00F532DC"/>
    <w:pPr>
      <w:spacing w:after="200" w:line="276" w:lineRule="auto"/>
    </w:pPr>
    <w:rPr>
      <w:rFonts w:ascii="Arial" w:eastAsiaTheme="minorHAnsi" w:hAnsi="Arial"/>
    </w:rPr>
  </w:style>
  <w:style w:type="paragraph" w:customStyle="1" w:styleId="1BDB50AE78D6404489DF0BA17BCC914172">
    <w:name w:val="1BDB50AE78D6404489DF0BA17BCC914172"/>
    <w:rsid w:val="00F532DC"/>
    <w:pPr>
      <w:spacing w:after="200" w:line="276" w:lineRule="auto"/>
    </w:pPr>
    <w:rPr>
      <w:rFonts w:ascii="Arial" w:eastAsiaTheme="minorHAnsi" w:hAnsi="Arial"/>
    </w:rPr>
  </w:style>
  <w:style w:type="paragraph" w:customStyle="1" w:styleId="EC742BBC07C44E8BB2EEE0235C17170E38">
    <w:name w:val="EC742BBC07C44E8BB2EEE0235C17170E38"/>
    <w:rsid w:val="00F532DC"/>
    <w:pPr>
      <w:spacing w:after="200" w:line="276" w:lineRule="auto"/>
    </w:pPr>
    <w:rPr>
      <w:rFonts w:ascii="Arial" w:eastAsiaTheme="minorHAnsi" w:hAnsi="Arial"/>
    </w:rPr>
  </w:style>
  <w:style w:type="paragraph" w:customStyle="1" w:styleId="26979BC502614758858BE7A49A6347F073">
    <w:name w:val="26979BC502614758858BE7A49A6347F073"/>
    <w:rsid w:val="00F532DC"/>
    <w:pPr>
      <w:spacing w:after="200" w:line="276" w:lineRule="auto"/>
    </w:pPr>
    <w:rPr>
      <w:rFonts w:ascii="Arial" w:eastAsiaTheme="minorHAnsi" w:hAnsi="Arial"/>
    </w:rPr>
  </w:style>
  <w:style w:type="paragraph" w:customStyle="1" w:styleId="353C8D53DF4B46D8B5850D879FD1BD072">
    <w:name w:val="353C8D53DF4B46D8B5850D879FD1BD072"/>
    <w:rsid w:val="00F532DC"/>
    <w:pPr>
      <w:spacing w:after="200" w:line="276" w:lineRule="auto"/>
    </w:pPr>
    <w:rPr>
      <w:rFonts w:ascii="Arial" w:eastAsiaTheme="minorHAnsi" w:hAnsi="Arial"/>
    </w:rPr>
  </w:style>
  <w:style w:type="paragraph" w:customStyle="1" w:styleId="9987FA50F2474748981FF3A33097181D52">
    <w:name w:val="9987FA50F2474748981FF3A33097181D52"/>
    <w:rsid w:val="00F532DC"/>
    <w:pPr>
      <w:spacing w:after="200" w:line="276" w:lineRule="auto"/>
    </w:pPr>
    <w:rPr>
      <w:rFonts w:ascii="Arial" w:eastAsiaTheme="minorHAnsi" w:hAnsi="Arial"/>
    </w:rPr>
  </w:style>
  <w:style w:type="paragraph" w:customStyle="1" w:styleId="4649629EA818434795035956985A1B051">
    <w:name w:val="4649629EA818434795035956985A1B051"/>
    <w:rsid w:val="00F532DC"/>
    <w:pPr>
      <w:spacing w:after="200" w:line="276" w:lineRule="auto"/>
    </w:pPr>
    <w:rPr>
      <w:rFonts w:ascii="Arial" w:eastAsiaTheme="minorHAnsi" w:hAnsi="Arial"/>
    </w:rPr>
  </w:style>
  <w:style w:type="paragraph" w:customStyle="1" w:styleId="72076D57C7434C48BB5456CEF6F6B35C25">
    <w:name w:val="72076D57C7434C48BB5456CEF6F6B35C25"/>
    <w:rsid w:val="00F532DC"/>
    <w:pPr>
      <w:spacing w:after="200" w:line="276" w:lineRule="auto"/>
    </w:pPr>
    <w:rPr>
      <w:rFonts w:ascii="Arial" w:eastAsiaTheme="minorHAnsi" w:hAnsi="Arial"/>
    </w:rPr>
  </w:style>
  <w:style w:type="paragraph" w:customStyle="1" w:styleId="9A7985679C77428B85F7853F0751183A36">
    <w:name w:val="9A7985679C77428B85F7853F0751183A36"/>
    <w:rsid w:val="00F532DC"/>
    <w:pPr>
      <w:spacing w:after="200" w:line="276" w:lineRule="auto"/>
    </w:pPr>
    <w:rPr>
      <w:rFonts w:ascii="Arial" w:eastAsiaTheme="minorHAnsi" w:hAnsi="Arial"/>
    </w:rPr>
  </w:style>
  <w:style w:type="paragraph" w:customStyle="1" w:styleId="2AE11EEA2D58478DB92FB26F8512937636">
    <w:name w:val="2AE11EEA2D58478DB92FB26F8512937636"/>
    <w:rsid w:val="00F532DC"/>
    <w:pPr>
      <w:spacing w:after="200" w:line="276" w:lineRule="auto"/>
    </w:pPr>
    <w:rPr>
      <w:rFonts w:ascii="Arial" w:eastAsiaTheme="minorHAnsi" w:hAnsi="Arial"/>
    </w:rPr>
  </w:style>
  <w:style w:type="paragraph" w:customStyle="1" w:styleId="DBAB40A3579D43D1BB4176D1CA84A4DA36">
    <w:name w:val="DBAB40A3579D43D1BB4176D1CA84A4DA36"/>
    <w:rsid w:val="00F532DC"/>
    <w:pPr>
      <w:spacing w:after="200" w:line="276" w:lineRule="auto"/>
    </w:pPr>
    <w:rPr>
      <w:rFonts w:ascii="Arial" w:eastAsiaTheme="minorHAnsi" w:hAnsi="Arial"/>
    </w:rPr>
  </w:style>
  <w:style w:type="paragraph" w:customStyle="1" w:styleId="D51DD262B85640F092BAE09C2C72395C21">
    <w:name w:val="D51DD262B85640F092BAE09C2C72395C21"/>
    <w:rsid w:val="00F532DC"/>
    <w:pPr>
      <w:spacing w:after="200" w:line="276" w:lineRule="auto"/>
    </w:pPr>
    <w:rPr>
      <w:rFonts w:ascii="Arial" w:eastAsiaTheme="minorHAnsi" w:hAnsi="Arial"/>
    </w:rPr>
  </w:style>
  <w:style w:type="paragraph" w:customStyle="1" w:styleId="1C7BC3114CBE4DC68B8D59C2935D6F8021">
    <w:name w:val="1C7BC3114CBE4DC68B8D59C2935D6F8021"/>
    <w:rsid w:val="00F532DC"/>
    <w:pPr>
      <w:spacing w:after="200" w:line="276" w:lineRule="auto"/>
    </w:pPr>
    <w:rPr>
      <w:rFonts w:ascii="Arial" w:eastAsiaTheme="minorHAnsi" w:hAnsi="Arial"/>
    </w:rPr>
  </w:style>
  <w:style w:type="paragraph" w:customStyle="1" w:styleId="3667271E78724233A0D66C0B26305FD421">
    <w:name w:val="3667271E78724233A0D66C0B26305FD421"/>
    <w:rsid w:val="00F532DC"/>
    <w:pPr>
      <w:spacing w:after="200" w:line="276" w:lineRule="auto"/>
    </w:pPr>
    <w:rPr>
      <w:rFonts w:ascii="Arial" w:eastAsiaTheme="minorHAnsi" w:hAnsi="Arial"/>
    </w:rPr>
  </w:style>
  <w:style w:type="paragraph" w:customStyle="1" w:styleId="9147E87A3D784025982FE54F990E80BD21">
    <w:name w:val="9147E87A3D784025982FE54F990E80BD21"/>
    <w:rsid w:val="00F532DC"/>
    <w:pPr>
      <w:spacing w:after="200" w:line="276" w:lineRule="auto"/>
    </w:pPr>
    <w:rPr>
      <w:rFonts w:ascii="Arial" w:eastAsiaTheme="minorHAnsi" w:hAnsi="Arial"/>
    </w:rPr>
  </w:style>
  <w:style w:type="paragraph" w:customStyle="1" w:styleId="422C2125001E48AAB69F8BFC9FE3522C14">
    <w:name w:val="422C2125001E48AAB69F8BFC9FE3522C14"/>
    <w:rsid w:val="00F532DC"/>
    <w:pPr>
      <w:spacing w:after="200" w:line="276" w:lineRule="auto"/>
    </w:pPr>
    <w:rPr>
      <w:rFonts w:ascii="Arial" w:eastAsiaTheme="minorHAnsi" w:hAnsi="Arial"/>
    </w:rPr>
  </w:style>
  <w:style w:type="paragraph" w:customStyle="1" w:styleId="B2E906F55FB2494EB7ABE52AD93D4F6520">
    <w:name w:val="B2E906F55FB2494EB7ABE52AD93D4F6520"/>
    <w:rsid w:val="00F532DC"/>
    <w:pPr>
      <w:spacing w:after="200" w:line="276" w:lineRule="auto"/>
      <w:ind w:left="1224" w:hanging="504"/>
    </w:pPr>
    <w:rPr>
      <w:rFonts w:ascii="Arial" w:eastAsiaTheme="minorHAnsi" w:hAnsi="Arial"/>
      <w:color w:val="000000" w:themeColor="text1"/>
      <w:sz w:val="24"/>
    </w:rPr>
  </w:style>
  <w:style w:type="paragraph" w:customStyle="1" w:styleId="9D0AC36292AF40858230F73555C1D61020">
    <w:name w:val="9D0AC36292AF40858230F73555C1D61020"/>
    <w:rsid w:val="00F532DC"/>
    <w:pPr>
      <w:spacing w:after="200" w:line="276" w:lineRule="auto"/>
      <w:ind w:left="1224" w:hanging="504"/>
    </w:pPr>
    <w:rPr>
      <w:rFonts w:ascii="Arial" w:eastAsiaTheme="minorHAnsi" w:hAnsi="Arial"/>
      <w:color w:val="000000" w:themeColor="text1"/>
      <w:sz w:val="24"/>
    </w:rPr>
  </w:style>
  <w:style w:type="paragraph" w:customStyle="1" w:styleId="18B7D4CBFD314218B311960938E2DD6654">
    <w:name w:val="18B7D4CBFD314218B311960938E2DD6654"/>
    <w:rsid w:val="00F532DC"/>
    <w:pPr>
      <w:spacing w:after="200" w:line="276" w:lineRule="auto"/>
    </w:pPr>
    <w:rPr>
      <w:rFonts w:ascii="Arial" w:eastAsiaTheme="minorHAnsi" w:hAnsi="Arial"/>
    </w:rPr>
  </w:style>
  <w:style w:type="paragraph" w:customStyle="1" w:styleId="DC85C06B6F1C4681A5908DAC774ED4E854">
    <w:name w:val="DC85C06B6F1C4681A5908DAC774ED4E854"/>
    <w:rsid w:val="00F532DC"/>
    <w:pPr>
      <w:spacing w:after="200" w:line="276" w:lineRule="auto"/>
    </w:pPr>
    <w:rPr>
      <w:rFonts w:ascii="Arial" w:eastAsiaTheme="minorHAnsi" w:hAnsi="Arial"/>
    </w:rPr>
  </w:style>
  <w:style w:type="paragraph" w:customStyle="1" w:styleId="942C7CBE2B504B059502EADF7C26B03954">
    <w:name w:val="942C7CBE2B504B059502EADF7C26B03954"/>
    <w:rsid w:val="00F532DC"/>
    <w:pPr>
      <w:spacing w:after="200" w:line="276" w:lineRule="auto"/>
    </w:pPr>
    <w:rPr>
      <w:rFonts w:ascii="Arial" w:eastAsiaTheme="minorHAnsi" w:hAnsi="Arial"/>
    </w:rPr>
  </w:style>
  <w:style w:type="paragraph" w:customStyle="1" w:styleId="EA8FF40F10EC4076A7C1D4C70512C1DB54">
    <w:name w:val="EA8FF40F10EC4076A7C1D4C70512C1DB54"/>
    <w:rsid w:val="00F532DC"/>
    <w:pPr>
      <w:spacing w:after="200" w:line="276" w:lineRule="auto"/>
    </w:pPr>
    <w:rPr>
      <w:rFonts w:ascii="Arial" w:eastAsiaTheme="minorHAnsi" w:hAnsi="Arial"/>
    </w:rPr>
  </w:style>
  <w:style w:type="paragraph" w:customStyle="1" w:styleId="91480432AB7E4DE39F2FACF3A4931B6F52">
    <w:name w:val="91480432AB7E4DE39F2FACF3A4931B6F52"/>
    <w:rsid w:val="00F532DC"/>
    <w:pPr>
      <w:spacing w:after="200" w:line="276" w:lineRule="auto"/>
    </w:pPr>
    <w:rPr>
      <w:rFonts w:ascii="Arial" w:eastAsiaTheme="minorHAnsi" w:hAnsi="Arial"/>
    </w:rPr>
  </w:style>
  <w:style w:type="paragraph" w:customStyle="1" w:styleId="03C85B8BEBFD407E86C08BF9A905790E52">
    <w:name w:val="03C85B8BEBFD407E86C08BF9A905790E52"/>
    <w:rsid w:val="00F532DC"/>
    <w:pPr>
      <w:spacing w:after="200" w:line="276" w:lineRule="auto"/>
    </w:pPr>
    <w:rPr>
      <w:rFonts w:ascii="Arial" w:eastAsiaTheme="minorHAnsi" w:hAnsi="Arial"/>
    </w:rPr>
  </w:style>
  <w:style w:type="paragraph" w:customStyle="1" w:styleId="C315184767EA41508223245AEFB4EEF652">
    <w:name w:val="C315184767EA41508223245AEFB4EEF652"/>
    <w:rsid w:val="00F532DC"/>
    <w:pPr>
      <w:spacing w:after="200" w:line="276" w:lineRule="auto"/>
    </w:pPr>
    <w:rPr>
      <w:rFonts w:ascii="Arial" w:eastAsiaTheme="minorHAnsi" w:hAnsi="Arial"/>
    </w:rPr>
  </w:style>
  <w:style w:type="paragraph" w:customStyle="1" w:styleId="489388273745491C95D46BE5ECC4FEB244">
    <w:name w:val="489388273745491C95D46BE5ECC4FEB244"/>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5A5333B9F75421B8B72392BF705C2A744">
    <w:name w:val="C5A5333B9F75421B8B72392BF705C2A744"/>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EABE7B34B614B63A27B1C1CDD789BD530">
    <w:name w:val="CEABE7B34B614B63A27B1C1CDD789BD530"/>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BDB7DAF898A64073817DEB55EEFBC16C30">
    <w:name w:val="BDB7DAF898A64073817DEB55EEFBC16C30"/>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F7D58ED47D4340B08FA34468A4A4ED4B44">
    <w:name w:val="F7D58ED47D4340B08FA34468A4A4ED4B44"/>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88184F8CBD44E789B59FAB0C55F9A8C49">
    <w:name w:val="088184F8CBD44E789B59FAB0C55F9A8C49"/>
    <w:rsid w:val="00F532DC"/>
    <w:pPr>
      <w:spacing w:after="200" w:line="276" w:lineRule="auto"/>
      <w:ind w:left="1224" w:hanging="504"/>
    </w:pPr>
    <w:rPr>
      <w:rFonts w:ascii="Arial" w:eastAsiaTheme="minorHAnsi" w:hAnsi="Arial"/>
      <w:color w:val="000000" w:themeColor="text1"/>
      <w:sz w:val="24"/>
    </w:rPr>
  </w:style>
  <w:style w:type="paragraph" w:customStyle="1" w:styleId="FEFEAF6EA6A1450DA11FBE7BC2922F8943">
    <w:name w:val="FEFEAF6EA6A1450DA11FBE7BC2922F8943"/>
    <w:rsid w:val="00F532DC"/>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761ED802474453DB10D85822F18693A54">
    <w:name w:val="0761ED802474453DB10D85822F18693A54"/>
    <w:rsid w:val="00F532DC"/>
    <w:pPr>
      <w:spacing w:after="200" w:line="276" w:lineRule="auto"/>
    </w:pPr>
    <w:rPr>
      <w:rFonts w:ascii="Arial" w:eastAsiaTheme="minorHAnsi" w:hAnsi="Arial"/>
    </w:rPr>
  </w:style>
  <w:style w:type="paragraph" w:customStyle="1" w:styleId="0701BBAAF58A41358D79F5C628BB012673">
    <w:name w:val="0701BBAAF58A41358D79F5C628BB012673"/>
    <w:rsid w:val="00F532DC"/>
    <w:pPr>
      <w:spacing w:after="200" w:line="276" w:lineRule="auto"/>
    </w:pPr>
    <w:rPr>
      <w:rFonts w:ascii="Arial" w:eastAsiaTheme="minorHAnsi" w:hAnsi="Arial"/>
    </w:rPr>
  </w:style>
  <w:style w:type="paragraph" w:customStyle="1" w:styleId="3BA3185E0E074742B5194A1740ECDC7D73">
    <w:name w:val="3BA3185E0E074742B5194A1740ECDC7D73"/>
    <w:rsid w:val="00F532DC"/>
    <w:pPr>
      <w:spacing w:after="200" w:line="276" w:lineRule="auto"/>
    </w:pPr>
    <w:rPr>
      <w:rFonts w:ascii="Arial" w:eastAsiaTheme="minorHAnsi" w:hAnsi="Arial"/>
    </w:rPr>
  </w:style>
  <w:style w:type="paragraph" w:customStyle="1" w:styleId="A86385F289FB404D82488A56516C57DE73">
    <w:name w:val="A86385F289FB404D82488A56516C57DE73"/>
    <w:rsid w:val="00F532DC"/>
    <w:pPr>
      <w:spacing w:after="200" w:line="276" w:lineRule="auto"/>
    </w:pPr>
    <w:rPr>
      <w:rFonts w:ascii="Arial" w:eastAsiaTheme="minorHAnsi" w:hAnsi="Arial"/>
    </w:rPr>
  </w:style>
  <w:style w:type="paragraph" w:customStyle="1" w:styleId="551EE92CD686466D8B5EE907BFEC9B1A73">
    <w:name w:val="551EE92CD686466D8B5EE907BFEC9B1A73"/>
    <w:rsid w:val="00F532DC"/>
    <w:pPr>
      <w:spacing w:after="200" w:line="276" w:lineRule="auto"/>
    </w:pPr>
    <w:rPr>
      <w:rFonts w:ascii="Arial" w:eastAsiaTheme="minorHAnsi" w:hAnsi="Arial"/>
    </w:rPr>
  </w:style>
  <w:style w:type="paragraph" w:customStyle="1" w:styleId="24147482CD6848349D3C25EAF280CA4872">
    <w:name w:val="24147482CD6848349D3C25EAF280CA4872"/>
    <w:rsid w:val="00F532DC"/>
    <w:pPr>
      <w:spacing w:after="200" w:line="276" w:lineRule="auto"/>
    </w:pPr>
    <w:rPr>
      <w:rFonts w:ascii="Arial" w:eastAsiaTheme="minorHAnsi" w:hAnsi="Arial"/>
    </w:rPr>
  </w:style>
  <w:style w:type="paragraph" w:customStyle="1" w:styleId="E905873811FB4DA9936586F86579B6C172">
    <w:name w:val="E905873811FB4DA9936586F86579B6C172"/>
    <w:rsid w:val="00F532DC"/>
    <w:pPr>
      <w:spacing w:after="200" w:line="276" w:lineRule="auto"/>
    </w:pPr>
    <w:rPr>
      <w:rFonts w:ascii="Arial" w:eastAsiaTheme="minorHAnsi" w:hAnsi="Arial"/>
    </w:rPr>
  </w:style>
  <w:style w:type="paragraph" w:customStyle="1" w:styleId="F9DD39F50C0143F0887F1A0A9E6A2D7172">
    <w:name w:val="F9DD39F50C0143F0887F1A0A9E6A2D7172"/>
    <w:rsid w:val="00F532DC"/>
    <w:pPr>
      <w:spacing w:after="200" w:line="276" w:lineRule="auto"/>
    </w:pPr>
    <w:rPr>
      <w:rFonts w:ascii="Arial" w:eastAsiaTheme="minorHAnsi" w:hAnsi="Arial"/>
    </w:rPr>
  </w:style>
  <w:style w:type="paragraph" w:customStyle="1" w:styleId="D6C0B2785DE14301B7B321DAE5F8440843">
    <w:name w:val="D6C0B2785DE14301B7B321DAE5F8440843"/>
    <w:rsid w:val="00F532DC"/>
    <w:pPr>
      <w:spacing w:after="200" w:line="276" w:lineRule="auto"/>
    </w:pPr>
    <w:rPr>
      <w:rFonts w:ascii="Arial" w:eastAsiaTheme="minorHAnsi" w:hAnsi="Arial"/>
    </w:rPr>
  </w:style>
  <w:style w:type="paragraph" w:customStyle="1" w:styleId="ADF65CDE7B084B91B5DD68D775C6A23772">
    <w:name w:val="ADF65CDE7B084B91B5DD68D775C6A23772"/>
    <w:rsid w:val="00F532DC"/>
    <w:pPr>
      <w:spacing w:after="200" w:line="276" w:lineRule="auto"/>
    </w:pPr>
    <w:rPr>
      <w:rFonts w:ascii="Arial" w:eastAsiaTheme="minorHAnsi" w:hAnsi="Arial"/>
    </w:rPr>
  </w:style>
  <w:style w:type="paragraph" w:customStyle="1" w:styleId="35610FB38FBE4B87B9D700B764B5DDD172">
    <w:name w:val="35610FB38FBE4B87B9D700B764B5DDD172"/>
    <w:rsid w:val="00F532DC"/>
    <w:pPr>
      <w:spacing w:after="200" w:line="276" w:lineRule="auto"/>
    </w:pPr>
    <w:rPr>
      <w:rFonts w:ascii="Arial" w:eastAsiaTheme="minorHAnsi" w:hAnsi="Arial"/>
    </w:rPr>
  </w:style>
  <w:style w:type="paragraph" w:customStyle="1" w:styleId="7D4D035733AA4EEDA04815C498A2340E1">
    <w:name w:val="7D4D035733AA4EEDA04815C498A2340E1"/>
    <w:rsid w:val="0094709B"/>
    <w:pPr>
      <w:spacing w:after="200" w:line="276" w:lineRule="auto"/>
    </w:pPr>
    <w:rPr>
      <w:rFonts w:ascii="Arial" w:eastAsiaTheme="minorHAnsi" w:hAnsi="Arial"/>
    </w:rPr>
  </w:style>
  <w:style w:type="paragraph" w:customStyle="1" w:styleId="BF747868AC4F40D5AF4155184961C56573">
    <w:name w:val="BF747868AC4F40D5AF4155184961C56573"/>
    <w:rsid w:val="0094709B"/>
    <w:pPr>
      <w:spacing w:after="200" w:line="276" w:lineRule="auto"/>
    </w:pPr>
    <w:rPr>
      <w:rFonts w:ascii="Arial" w:eastAsiaTheme="minorHAnsi" w:hAnsi="Arial"/>
    </w:rPr>
  </w:style>
  <w:style w:type="paragraph" w:customStyle="1" w:styleId="1BDB50AE78D6404489DF0BA17BCC914173">
    <w:name w:val="1BDB50AE78D6404489DF0BA17BCC914173"/>
    <w:rsid w:val="0094709B"/>
    <w:pPr>
      <w:spacing w:after="200" w:line="276" w:lineRule="auto"/>
    </w:pPr>
    <w:rPr>
      <w:rFonts w:ascii="Arial" w:eastAsiaTheme="minorHAnsi" w:hAnsi="Arial"/>
    </w:rPr>
  </w:style>
  <w:style w:type="paragraph" w:customStyle="1" w:styleId="EC742BBC07C44E8BB2EEE0235C17170E39">
    <w:name w:val="EC742BBC07C44E8BB2EEE0235C17170E39"/>
    <w:rsid w:val="0094709B"/>
    <w:pPr>
      <w:spacing w:after="200" w:line="276" w:lineRule="auto"/>
    </w:pPr>
    <w:rPr>
      <w:rFonts w:ascii="Arial" w:eastAsiaTheme="minorHAnsi" w:hAnsi="Arial"/>
    </w:rPr>
  </w:style>
  <w:style w:type="paragraph" w:customStyle="1" w:styleId="26979BC502614758858BE7A49A6347F074">
    <w:name w:val="26979BC502614758858BE7A49A6347F074"/>
    <w:rsid w:val="0094709B"/>
    <w:pPr>
      <w:spacing w:after="200" w:line="276" w:lineRule="auto"/>
    </w:pPr>
    <w:rPr>
      <w:rFonts w:ascii="Arial" w:eastAsiaTheme="minorHAnsi" w:hAnsi="Arial"/>
    </w:rPr>
  </w:style>
  <w:style w:type="paragraph" w:customStyle="1" w:styleId="353C8D53DF4B46D8B5850D879FD1BD073">
    <w:name w:val="353C8D53DF4B46D8B5850D879FD1BD073"/>
    <w:rsid w:val="0094709B"/>
    <w:pPr>
      <w:spacing w:after="200" w:line="276" w:lineRule="auto"/>
    </w:pPr>
    <w:rPr>
      <w:rFonts w:ascii="Arial" w:eastAsiaTheme="minorHAnsi" w:hAnsi="Arial"/>
    </w:rPr>
  </w:style>
  <w:style w:type="paragraph" w:customStyle="1" w:styleId="9987FA50F2474748981FF3A33097181D53">
    <w:name w:val="9987FA50F2474748981FF3A33097181D53"/>
    <w:rsid w:val="0094709B"/>
    <w:pPr>
      <w:spacing w:after="200" w:line="276" w:lineRule="auto"/>
    </w:pPr>
    <w:rPr>
      <w:rFonts w:ascii="Arial" w:eastAsiaTheme="minorHAnsi" w:hAnsi="Arial"/>
    </w:rPr>
  </w:style>
  <w:style w:type="paragraph" w:customStyle="1" w:styleId="4649629EA818434795035956985A1B052">
    <w:name w:val="4649629EA818434795035956985A1B052"/>
    <w:rsid w:val="0094709B"/>
    <w:pPr>
      <w:spacing w:after="200" w:line="276" w:lineRule="auto"/>
    </w:pPr>
    <w:rPr>
      <w:rFonts w:ascii="Arial" w:eastAsiaTheme="minorHAnsi" w:hAnsi="Arial"/>
    </w:rPr>
  </w:style>
  <w:style w:type="paragraph" w:customStyle="1" w:styleId="72076D57C7434C48BB5456CEF6F6B35C26">
    <w:name w:val="72076D57C7434C48BB5456CEF6F6B35C26"/>
    <w:rsid w:val="0094709B"/>
    <w:pPr>
      <w:spacing w:after="200" w:line="276" w:lineRule="auto"/>
    </w:pPr>
    <w:rPr>
      <w:rFonts w:ascii="Arial" w:eastAsiaTheme="minorHAnsi" w:hAnsi="Arial"/>
    </w:rPr>
  </w:style>
  <w:style w:type="paragraph" w:customStyle="1" w:styleId="9A7985679C77428B85F7853F0751183A37">
    <w:name w:val="9A7985679C77428B85F7853F0751183A37"/>
    <w:rsid w:val="0094709B"/>
    <w:pPr>
      <w:spacing w:after="200" w:line="276" w:lineRule="auto"/>
    </w:pPr>
    <w:rPr>
      <w:rFonts w:ascii="Arial" w:eastAsiaTheme="minorHAnsi" w:hAnsi="Arial"/>
    </w:rPr>
  </w:style>
  <w:style w:type="paragraph" w:customStyle="1" w:styleId="688BD0AD925A4EC3B9B3277934403882">
    <w:name w:val="688BD0AD925A4EC3B9B3277934403882"/>
    <w:rsid w:val="0094709B"/>
    <w:pPr>
      <w:spacing w:after="200" w:line="276" w:lineRule="auto"/>
    </w:pPr>
    <w:rPr>
      <w:rFonts w:ascii="Arial" w:eastAsiaTheme="minorHAnsi" w:hAnsi="Arial"/>
    </w:rPr>
  </w:style>
  <w:style w:type="paragraph" w:customStyle="1" w:styleId="2AE11EEA2D58478DB92FB26F8512937637">
    <w:name w:val="2AE11EEA2D58478DB92FB26F8512937637"/>
    <w:rsid w:val="0094709B"/>
    <w:pPr>
      <w:spacing w:after="200" w:line="276" w:lineRule="auto"/>
    </w:pPr>
    <w:rPr>
      <w:rFonts w:ascii="Arial" w:eastAsiaTheme="minorHAnsi" w:hAnsi="Arial"/>
    </w:rPr>
  </w:style>
  <w:style w:type="paragraph" w:customStyle="1" w:styleId="DBAB40A3579D43D1BB4176D1CA84A4DA37">
    <w:name w:val="DBAB40A3579D43D1BB4176D1CA84A4DA37"/>
    <w:rsid w:val="0094709B"/>
    <w:pPr>
      <w:spacing w:after="200" w:line="276" w:lineRule="auto"/>
    </w:pPr>
    <w:rPr>
      <w:rFonts w:ascii="Arial" w:eastAsiaTheme="minorHAnsi" w:hAnsi="Arial"/>
    </w:rPr>
  </w:style>
  <w:style w:type="paragraph" w:customStyle="1" w:styleId="D51DD262B85640F092BAE09C2C72395C22">
    <w:name w:val="D51DD262B85640F092BAE09C2C72395C22"/>
    <w:rsid w:val="0094709B"/>
    <w:pPr>
      <w:spacing w:after="200" w:line="276" w:lineRule="auto"/>
    </w:pPr>
    <w:rPr>
      <w:rFonts w:ascii="Arial" w:eastAsiaTheme="minorHAnsi" w:hAnsi="Arial"/>
    </w:rPr>
  </w:style>
  <w:style w:type="paragraph" w:customStyle="1" w:styleId="1C7BC3114CBE4DC68B8D59C2935D6F8022">
    <w:name w:val="1C7BC3114CBE4DC68B8D59C2935D6F8022"/>
    <w:rsid w:val="0094709B"/>
    <w:pPr>
      <w:spacing w:after="200" w:line="276" w:lineRule="auto"/>
    </w:pPr>
    <w:rPr>
      <w:rFonts w:ascii="Arial" w:eastAsiaTheme="minorHAnsi" w:hAnsi="Arial"/>
    </w:rPr>
  </w:style>
  <w:style w:type="paragraph" w:customStyle="1" w:styleId="3667271E78724233A0D66C0B26305FD422">
    <w:name w:val="3667271E78724233A0D66C0B26305FD422"/>
    <w:rsid w:val="0094709B"/>
    <w:pPr>
      <w:spacing w:after="200" w:line="276" w:lineRule="auto"/>
    </w:pPr>
    <w:rPr>
      <w:rFonts w:ascii="Arial" w:eastAsiaTheme="minorHAnsi" w:hAnsi="Arial"/>
    </w:rPr>
  </w:style>
  <w:style w:type="paragraph" w:customStyle="1" w:styleId="9147E87A3D784025982FE54F990E80BD22">
    <w:name w:val="9147E87A3D784025982FE54F990E80BD22"/>
    <w:rsid w:val="0094709B"/>
    <w:pPr>
      <w:spacing w:after="200" w:line="276" w:lineRule="auto"/>
    </w:pPr>
    <w:rPr>
      <w:rFonts w:ascii="Arial" w:eastAsiaTheme="minorHAnsi" w:hAnsi="Arial"/>
    </w:rPr>
  </w:style>
  <w:style w:type="paragraph" w:customStyle="1" w:styleId="422C2125001E48AAB69F8BFC9FE3522C15">
    <w:name w:val="422C2125001E48AAB69F8BFC9FE3522C15"/>
    <w:rsid w:val="0094709B"/>
    <w:pPr>
      <w:spacing w:after="200" w:line="276" w:lineRule="auto"/>
    </w:pPr>
    <w:rPr>
      <w:rFonts w:ascii="Arial" w:eastAsiaTheme="minorHAnsi" w:hAnsi="Arial"/>
    </w:rPr>
  </w:style>
  <w:style w:type="paragraph" w:customStyle="1" w:styleId="B2E906F55FB2494EB7ABE52AD93D4F6521">
    <w:name w:val="B2E906F55FB2494EB7ABE52AD93D4F6521"/>
    <w:rsid w:val="0094709B"/>
    <w:pPr>
      <w:spacing w:after="200" w:line="276" w:lineRule="auto"/>
      <w:ind w:left="1224" w:hanging="504"/>
    </w:pPr>
    <w:rPr>
      <w:rFonts w:ascii="Arial" w:eastAsiaTheme="minorHAnsi" w:hAnsi="Arial"/>
      <w:color w:val="000000" w:themeColor="text1"/>
      <w:sz w:val="24"/>
    </w:rPr>
  </w:style>
  <w:style w:type="paragraph" w:customStyle="1" w:styleId="9D0AC36292AF40858230F73555C1D61021">
    <w:name w:val="9D0AC36292AF40858230F73555C1D61021"/>
    <w:rsid w:val="0094709B"/>
    <w:pPr>
      <w:spacing w:after="200" w:line="276" w:lineRule="auto"/>
      <w:ind w:left="1224" w:hanging="504"/>
    </w:pPr>
    <w:rPr>
      <w:rFonts w:ascii="Arial" w:eastAsiaTheme="minorHAnsi" w:hAnsi="Arial"/>
      <w:color w:val="000000" w:themeColor="text1"/>
      <w:sz w:val="24"/>
    </w:rPr>
  </w:style>
  <w:style w:type="paragraph" w:customStyle="1" w:styleId="18B7D4CBFD314218B311960938E2DD6655">
    <w:name w:val="18B7D4CBFD314218B311960938E2DD6655"/>
    <w:rsid w:val="0094709B"/>
    <w:pPr>
      <w:spacing w:after="200" w:line="276" w:lineRule="auto"/>
    </w:pPr>
    <w:rPr>
      <w:rFonts w:ascii="Arial" w:eastAsiaTheme="minorHAnsi" w:hAnsi="Arial"/>
    </w:rPr>
  </w:style>
  <w:style w:type="paragraph" w:customStyle="1" w:styleId="DC85C06B6F1C4681A5908DAC774ED4E855">
    <w:name w:val="DC85C06B6F1C4681A5908DAC774ED4E855"/>
    <w:rsid w:val="0094709B"/>
    <w:pPr>
      <w:spacing w:after="200" w:line="276" w:lineRule="auto"/>
    </w:pPr>
    <w:rPr>
      <w:rFonts w:ascii="Arial" w:eastAsiaTheme="minorHAnsi" w:hAnsi="Arial"/>
    </w:rPr>
  </w:style>
  <w:style w:type="paragraph" w:customStyle="1" w:styleId="942C7CBE2B504B059502EADF7C26B03955">
    <w:name w:val="942C7CBE2B504B059502EADF7C26B03955"/>
    <w:rsid w:val="0094709B"/>
    <w:pPr>
      <w:spacing w:after="200" w:line="276" w:lineRule="auto"/>
    </w:pPr>
    <w:rPr>
      <w:rFonts w:ascii="Arial" w:eastAsiaTheme="minorHAnsi" w:hAnsi="Arial"/>
    </w:rPr>
  </w:style>
  <w:style w:type="paragraph" w:customStyle="1" w:styleId="EA8FF40F10EC4076A7C1D4C70512C1DB55">
    <w:name w:val="EA8FF40F10EC4076A7C1D4C70512C1DB55"/>
    <w:rsid w:val="0094709B"/>
    <w:pPr>
      <w:spacing w:after="200" w:line="276" w:lineRule="auto"/>
    </w:pPr>
    <w:rPr>
      <w:rFonts w:ascii="Arial" w:eastAsiaTheme="minorHAnsi" w:hAnsi="Arial"/>
    </w:rPr>
  </w:style>
  <w:style w:type="paragraph" w:customStyle="1" w:styleId="91480432AB7E4DE39F2FACF3A4931B6F53">
    <w:name w:val="91480432AB7E4DE39F2FACF3A4931B6F53"/>
    <w:rsid w:val="0094709B"/>
    <w:pPr>
      <w:spacing w:after="200" w:line="276" w:lineRule="auto"/>
    </w:pPr>
    <w:rPr>
      <w:rFonts w:ascii="Arial" w:eastAsiaTheme="minorHAnsi" w:hAnsi="Arial"/>
    </w:rPr>
  </w:style>
  <w:style w:type="paragraph" w:customStyle="1" w:styleId="03C85B8BEBFD407E86C08BF9A905790E53">
    <w:name w:val="03C85B8BEBFD407E86C08BF9A905790E53"/>
    <w:rsid w:val="0094709B"/>
    <w:pPr>
      <w:spacing w:after="200" w:line="276" w:lineRule="auto"/>
    </w:pPr>
    <w:rPr>
      <w:rFonts w:ascii="Arial" w:eastAsiaTheme="minorHAnsi" w:hAnsi="Arial"/>
    </w:rPr>
  </w:style>
  <w:style w:type="paragraph" w:customStyle="1" w:styleId="C315184767EA41508223245AEFB4EEF653">
    <w:name w:val="C315184767EA41508223245AEFB4EEF653"/>
    <w:rsid w:val="0094709B"/>
    <w:pPr>
      <w:spacing w:after="200" w:line="276" w:lineRule="auto"/>
    </w:pPr>
    <w:rPr>
      <w:rFonts w:ascii="Arial" w:eastAsiaTheme="minorHAnsi" w:hAnsi="Arial"/>
    </w:rPr>
  </w:style>
  <w:style w:type="paragraph" w:customStyle="1" w:styleId="489388273745491C95D46BE5ECC4FEB245">
    <w:name w:val="489388273745491C95D46BE5ECC4FEB245"/>
    <w:rsid w:val="0094709B"/>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5A5333B9F75421B8B72392BF705C2A745">
    <w:name w:val="C5A5333B9F75421B8B72392BF705C2A745"/>
    <w:rsid w:val="0094709B"/>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EABE7B34B614B63A27B1C1CDD789BD531">
    <w:name w:val="CEABE7B34B614B63A27B1C1CDD789BD531"/>
    <w:rsid w:val="0094709B"/>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BDB7DAF898A64073817DEB55EEFBC16C31">
    <w:name w:val="BDB7DAF898A64073817DEB55EEFBC16C31"/>
    <w:rsid w:val="0094709B"/>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F7D58ED47D4340B08FA34468A4A4ED4B45">
    <w:name w:val="F7D58ED47D4340B08FA34468A4A4ED4B45"/>
    <w:rsid w:val="0094709B"/>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88184F8CBD44E789B59FAB0C55F9A8C50">
    <w:name w:val="088184F8CBD44E789B59FAB0C55F9A8C50"/>
    <w:rsid w:val="0094709B"/>
    <w:pPr>
      <w:spacing w:after="200" w:line="276" w:lineRule="auto"/>
      <w:ind w:left="1224" w:hanging="504"/>
    </w:pPr>
    <w:rPr>
      <w:rFonts w:ascii="Arial" w:eastAsiaTheme="minorHAnsi" w:hAnsi="Arial"/>
      <w:color w:val="000000" w:themeColor="text1"/>
      <w:sz w:val="24"/>
    </w:rPr>
  </w:style>
  <w:style w:type="paragraph" w:customStyle="1" w:styleId="FEFEAF6EA6A1450DA11FBE7BC2922F8944">
    <w:name w:val="FEFEAF6EA6A1450DA11FBE7BC2922F8944"/>
    <w:rsid w:val="0094709B"/>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761ED802474453DB10D85822F18693A55">
    <w:name w:val="0761ED802474453DB10D85822F18693A55"/>
    <w:rsid w:val="0094709B"/>
    <w:pPr>
      <w:spacing w:after="200" w:line="276" w:lineRule="auto"/>
    </w:pPr>
    <w:rPr>
      <w:rFonts w:ascii="Arial" w:eastAsiaTheme="minorHAnsi" w:hAnsi="Arial"/>
    </w:rPr>
  </w:style>
  <w:style w:type="paragraph" w:customStyle="1" w:styleId="0701BBAAF58A41358D79F5C628BB012674">
    <w:name w:val="0701BBAAF58A41358D79F5C628BB012674"/>
    <w:rsid w:val="0094709B"/>
    <w:pPr>
      <w:spacing w:after="200" w:line="276" w:lineRule="auto"/>
    </w:pPr>
    <w:rPr>
      <w:rFonts w:ascii="Arial" w:eastAsiaTheme="minorHAnsi" w:hAnsi="Arial"/>
    </w:rPr>
  </w:style>
  <w:style w:type="paragraph" w:customStyle="1" w:styleId="3BA3185E0E074742B5194A1740ECDC7D74">
    <w:name w:val="3BA3185E0E074742B5194A1740ECDC7D74"/>
    <w:rsid w:val="0094709B"/>
    <w:pPr>
      <w:spacing w:after="200" w:line="276" w:lineRule="auto"/>
    </w:pPr>
    <w:rPr>
      <w:rFonts w:ascii="Arial" w:eastAsiaTheme="minorHAnsi" w:hAnsi="Arial"/>
    </w:rPr>
  </w:style>
  <w:style w:type="paragraph" w:customStyle="1" w:styleId="A86385F289FB404D82488A56516C57DE74">
    <w:name w:val="A86385F289FB404D82488A56516C57DE74"/>
    <w:rsid w:val="0094709B"/>
    <w:pPr>
      <w:spacing w:after="200" w:line="276" w:lineRule="auto"/>
    </w:pPr>
    <w:rPr>
      <w:rFonts w:ascii="Arial" w:eastAsiaTheme="minorHAnsi" w:hAnsi="Arial"/>
    </w:rPr>
  </w:style>
  <w:style w:type="paragraph" w:customStyle="1" w:styleId="551EE92CD686466D8B5EE907BFEC9B1A74">
    <w:name w:val="551EE92CD686466D8B5EE907BFEC9B1A74"/>
    <w:rsid w:val="0094709B"/>
    <w:pPr>
      <w:spacing w:after="200" w:line="276" w:lineRule="auto"/>
    </w:pPr>
    <w:rPr>
      <w:rFonts w:ascii="Arial" w:eastAsiaTheme="minorHAnsi" w:hAnsi="Arial"/>
    </w:rPr>
  </w:style>
  <w:style w:type="paragraph" w:customStyle="1" w:styleId="24147482CD6848349D3C25EAF280CA4873">
    <w:name w:val="24147482CD6848349D3C25EAF280CA4873"/>
    <w:rsid w:val="0094709B"/>
    <w:pPr>
      <w:spacing w:after="200" w:line="276" w:lineRule="auto"/>
    </w:pPr>
    <w:rPr>
      <w:rFonts w:ascii="Arial" w:eastAsiaTheme="minorHAnsi" w:hAnsi="Arial"/>
    </w:rPr>
  </w:style>
  <w:style w:type="paragraph" w:customStyle="1" w:styleId="E905873811FB4DA9936586F86579B6C173">
    <w:name w:val="E905873811FB4DA9936586F86579B6C173"/>
    <w:rsid w:val="0094709B"/>
    <w:pPr>
      <w:spacing w:after="200" w:line="276" w:lineRule="auto"/>
    </w:pPr>
    <w:rPr>
      <w:rFonts w:ascii="Arial" w:eastAsiaTheme="minorHAnsi" w:hAnsi="Arial"/>
    </w:rPr>
  </w:style>
  <w:style w:type="paragraph" w:customStyle="1" w:styleId="F9DD39F50C0143F0887F1A0A9E6A2D7173">
    <w:name w:val="F9DD39F50C0143F0887F1A0A9E6A2D7173"/>
    <w:rsid w:val="0094709B"/>
    <w:pPr>
      <w:spacing w:after="200" w:line="276" w:lineRule="auto"/>
    </w:pPr>
    <w:rPr>
      <w:rFonts w:ascii="Arial" w:eastAsiaTheme="minorHAnsi" w:hAnsi="Arial"/>
    </w:rPr>
  </w:style>
  <w:style w:type="paragraph" w:customStyle="1" w:styleId="D6C0B2785DE14301B7B321DAE5F8440844">
    <w:name w:val="D6C0B2785DE14301B7B321DAE5F8440844"/>
    <w:rsid w:val="0094709B"/>
    <w:pPr>
      <w:spacing w:after="200" w:line="276" w:lineRule="auto"/>
    </w:pPr>
    <w:rPr>
      <w:rFonts w:ascii="Arial" w:eastAsiaTheme="minorHAnsi" w:hAnsi="Arial"/>
    </w:rPr>
  </w:style>
  <w:style w:type="paragraph" w:customStyle="1" w:styleId="ADF65CDE7B084B91B5DD68D775C6A23773">
    <w:name w:val="ADF65CDE7B084B91B5DD68D775C6A23773"/>
    <w:rsid w:val="0094709B"/>
    <w:pPr>
      <w:spacing w:after="200" w:line="276" w:lineRule="auto"/>
    </w:pPr>
    <w:rPr>
      <w:rFonts w:ascii="Arial" w:eastAsiaTheme="minorHAnsi" w:hAnsi="Arial"/>
    </w:rPr>
  </w:style>
  <w:style w:type="paragraph" w:customStyle="1" w:styleId="35610FB38FBE4B87B9D700B764B5DDD173">
    <w:name w:val="35610FB38FBE4B87B9D700B764B5DDD173"/>
    <w:rsid w:val="0094709B"/>
    <w:pPr>
      <w:spacing w:after="200" w:line="276" w:lineRule="auto"/>
    </w:pPr>
    <w:rPr>
      <w:rFonts w:ascii="Arial" w:eastAsiaTheme="minorHAnsi" w:hAnsi="Arial"/>
    </w:rPr>
  </w:style>
  <w:style w:type="paragraph" w:customStyle="1" w:styleId="7D4D035733AA4EEDA04815C498A2340E2">
    <w:name w:val="7D4D035733AA4EEDA04815C498A2340E2"/>
    <w:rsid w:val="0094709B"/>
    <w:pPr>
      <w:spacing w:after="200" w:line="276" w:lineRule="auto"/>
    </w:pPr>
    <w:rPr>
      <w:rFonts w:ascii="Arial" w:eastAsiaTheme="minorHAnsi" w:hAnsi="Arial"/>
    </w:rPr>
  </w:style>
  <w:style w:type="paragraph" w:customStyle="1" w:styleId="BF747868AC4F40D5AF4155184961C56574">
    <w:name w:val="BF747868AC4F40D5AF4155184961C56574"/>
    <w:rsid w:val="0094709B"/>
    <w:pPr>
      <w:spacing w:after="200" w:line="276" w:lineRule="auto"/>
    </w:pPr>
    <w:rPr>
      <w:rFonts w:ascii="Arial" w:eastAsiaTheme="minorHAnsi" w:hAnsi="Arial"/>
    </w:rPr>
  </w:style>
  <w:style w:type="paragraph" w:customStyle="1" w:styleId="1BDB50AE78D6404489DF0BA17BCC914174">
    <w:name w:val="1BDB50AE78D6404489DF0BA17BCC914174"/>
    <w:rsid w:val="0094709B"/>
    <w:pPr>
      <w:spacing w:after="200" w:line="276" w:lineRule="auto"/>
    </w:pPr>
    <w:rPr>
      <w:rFonts w:ascii="Arial" w:eastAsiaTheme="minorHAnsi" w:hAnsi="Arial"/>
    </w:rPr>
  </w:style>
  <w:style w:type="paragraph" w:customStyle="1" w:styleId="57D4A11A75C542B0A640EC475DDA70D3">
    <w:name w:val="57D4A11A75C542B0A640EC475DDA70D3"/>
    <w:rsid w:val="0094709B"/>
    <w:pPr>
      <w:spacing w:after="200" w:line="276" w:lineRule="auto"/>
    </w:pPr>
    <w:rPr>
      <w:rFonts w:ascii="Arial" w:eastAsiaTheme="minorHAnsi" w:hAnsi="Arial"/>
    </w:rPr>
  </w:style>
  <w:style w:type="paragraph" w:customStyle="1" w:styleId="EC742BBC07C44E8BB2EEE0235C17170E40">
    <w:name w:val="EC742BBC07C44E8BB2EEE0235C17170E40"/>
    <w:rsid w:val="0094709B"/>
    <w:pPr>
      <w:spacing w:after="200" w:line="276" w:lineRule="auto"/>
    </w:pPr>
    <w:rPr>
      <w:rFonts w:ascii="Arial" w:eastAsiaTheme="minorHAnsi" w:hAnsi="Arial"/>
    </w:rPr>
  </w:style>
  <w:style w:type="paragraph" w:customStyle="1" w:styleId="26979BC502614758858BE7A49A6347F075">
    <w:name w:val="26979BC502614758858BE7A49A6347F075"/>
    <w:rsid w:val="0094709B"/>
    <w:pPr>
      <w:spacing w:after="200" w:line="276" w:lineRule="auto"/>
    </w:pPr>
    <w:rPr>
      <w:rFonts w:ascii="Arial" w:eastAsiaTheme="minorHAnsi" w:hAnsi="Arial"/>
    </w:rPr>
  </w:style>
  <w:style w:type="paragraph" w:customStyle="1" w:styleId="353C8D53DF4B46D8B5850D879FD1BD074">
    <w:name w:val="353C8D53DF4B46D8B5850D879FD1BD074"/>
    <w:rsid w:val="0094709B"/>
    <w:pPr>
      <w:spacing w:after="200" w:line="276" w:lineRule="auto"/>
    </w:pPr>
    <w:rPr>
      <w:rFonts w:ascii="Arial" w:eastAsiaTheme="minorHAnsi" w:hAnsi="Arial"/>
    </w:rPr>
  </w:style>
  <w:style w:type="paragraph" w:customStyle="1" w:styleId="9987FA50F2474748981FF3A33097181D54">
    <w:name w:val="9987FA50F2474748981FF3A33097181D54"/>
    <w:rsid w:val="0094709B"/>
    <w:pPr>
      <w:spacing w:after="200" w:line="276" w:lineRule="auto"/>
    </w:pPr>
    <w:rPr>
      <w:rFonts w:ascii="Arial" w:eastAsiaTheme="minorHAnsi" w:hAnsi="Arial"/>
    </w:rPr>
  </w:style>
  <w:style w:type="paragraph" w:customStyle="1" w:styleId="4649629EA818434795035956985A1B053">
    <w:name w:val="4649629EA818434795035956985A1B053"/>
    <w:rsid w:val="0094709B"/>
    <w:pPr>
      <w:spacing w:after="200" w:line="276" w:lineRule="auto"/>
    </w:pPr>
    <w:rPr>
      <w:rFonts w:ascii="Arial" w:eastAsiaTheme="minorHAnsi" w:hAnsi="Arial"/>
    </w:rPr>
  </w:style>
  <w:style w:type="paragraph" w:customStyle="1" w:styleId="72076D57C7434C48BB5456CEF6F6B35C27">
    <w:name w:val="72076D57C7434C48BB5456CEF6F6B35C27"/>
    <w:rsid w:val="0094709B"/>
    <w:pPr>
      <w:spacing w:after="200" w:line="276" w:lineRule="auto"/>
    </w:pPr>
    <w:rPr>
      <w:rFonts w:ascii="Arial" w:eastAsiaTheme="minorHAnsi" w:hAnsi="Arial"/>
    </w:rPr>
  </w:style>
  <w:style w:type="paragraph" w:customStyle="1" w:styleId="9A7985679C77428B85F7853F0751183A38">
    <w:name w:val="9A7985679C77428B85F7853F0751183A38"/>
    <w:rsid w:val="0094709B"/>
    <w:pPr>
      <w:spacing w:after="200" w:line="276" w:lineRule="auto"/>
    </w:pPr>
    <w:rPr>
      <w:rFonts w:ascii="Arial" w:eastAsiaTheme="minorHAnsi" w:hAnsi="Arial"/>
    </w:rPr>
  </w:style>
  <w:style w:type="paragraph" w:customStyle="1" w:styleId="688BD0AD925A4EC3B9B32779344038821">
    <w:name w:val="688BD0AD925A4EC3B9B32779344038821"/>
    <w:rsid w:val="0094709B"/>
    <w:pPr>
      <w:spacing w:after="200" w:line="276" w:lineRule="auto"/>
    </w:pPr>
    <w:rPr>
      <w:rFonts w:ascii="Arial" w:eastAsiaTheme="minorHAnsi" w:hAnsi="Arial"/>
    </w:rPr>
  </w:style>
  <w:style w:type="paragraph" w:customStyle="1" w:styleId="2AE11EEA2D58478DB92FB26F8512937638">
    <w:name w:val="2AE11EEA2D58478DB92FB26F8512937638"/>
    <w:rsid w:val="0094709B"/>
    <w:pPr>
      <w:spacing w:after="200" w:line="276" w:lineRule="auto"/>
    </w:pPr>
    <w:rPr>
      <w:rFonts w:ascii="Arial" w:eastAsiaTheme="minorHAnsi" w:hAnsi="Arial"/>
    </w:rPr>
  </w:style>
  <w:style w:type="paragraph" w:customStyle="1" w:styleId="DBAB40A3579D43D1BB4176D1CA84A4DA38">
    <w:name w:val="DBAB40A3579D43D1BB4176D1CA84A4DA38"/>
    <w:rsid w:val="0094709B"/>
    <w:pPr>
      <w:spacing w:after="200" w:line="276" w:lineRule="auto"/>
    </w:pPr>
    <w:rPr>
      <w:rFonts w:ascii="Arial" w:eastAsiaTheme="minorHAnsi" w:hAnsi="Arial"/>
    </w:rPr>
  </w:style>
  <w:style w:type="paragraph" w:customStyle="1" w:styleId="D51DD262B85640F092BAE09C2C72395C23">
    <w:name w:val="D51DD262B85640F092BAE09C2C72395C23"/>
    <w:rsid w:val="0094709B"/>
    <w:pPr>
      <w:spacing w:after="200" w:line="276" w:lineRule="auto"/>
    </w:pPr>
    <w:rPr>
      <w:rFonts w:ascii="Arial" w:eastAsiaTheme="minorHAnsi" w:hAnsi="Arial"/>
    </w:rPr>
  </w:style>
  <w:style w:type="paragraph" w:customStyle="1" w:styleId="1C7BC3114CBE4DC68B8D59C2935D6F8023">
    <w:name w:val="1C7BC3114CBE4DC68B8D59C2935D6F8023"/>
    <w:rsid w:val="0094709B"/>
    <w:pPr>
      <w:spacing w:after="200" w:line="276" w:lineRule="auto"/>
    </w:pPr>
    <w:rPr>
      <w:rFonts w:ascii="Arial" w:eastAsiaTheme="minorHAnsi" w:hAnsi="Arial"/>
    </w:rPr>
  </w:style>
  <w:style w:type="paragraph" w:customStyle="1" w:styleId="3667271E78724233A0D66C0B26305FD423">
    <w:name w:val="3667271E78724233A0D66C0B26305FD423"/>
    <w:rsid w:val="0094709B"/>
    <w:pPr>
      <w:spacing w:after="200" w:line="276" w:lineRule="auto"/>
    </w:pPr>
    <w:rPr>
      <w:rFonts w:ascii="Arial" w:eastAsiaTheme="minorHAnsi" w:hAnsi="Arial"/>
    </w:rPr>
  </w:style>
  <w:style w:type="paragraph" w:customStyle="1" w:styleId="9147E87A3D784025982FE54F990E80BD23">
    <w:name w:val="9147E87A3D784025982FE54F990E80BD23"/>
    <w:rsid w:val="0094709B"/>
    <w:pPr>
      <w:spacing w:after="200" w:line="276" w:lineRule="auto"/>
    </w:pPr>
    <w:rPr>
      <w:rFonts w:ascii="Arial" w:eastAsiaTheme="minorHAnsi" w:hAnsi="Arial"/>
    </w:rPr>
  </w:style>
  <w:style w:type="paragraph" w:customStyle="1" w:styleId="422C2125001E48AAB69F8BFC9FE3522C16">
    <w:name w:val="422C2125001E48AAB69F8BFC9FE3522C16"/>
    <w:rsid w:val="0094709B"/>
    <w:pPr>
      <w:spacing w:after="200" w:line="276" w:lineRule="auto"/>
    </w:pPr>
    <w:rPr>
      <w:rFonts w:ascii="Arial" w:eastAsiaTheme="minorHAnsi" w:hAnsi="Arial"/>
    </w:rPr>
  </w:style>
  <w:style w:type="paragraph" w:customStyle="1" w:styleId="B2E906F55FB2494EB7ABE52AD93D4F6522">
    <w:name w:val="B2E906F55FB2494EB7ABE52AD93D4F6522"/>
    <w:rsid w:val="0094709B"/>
    <w:pPr>
      <w:spacing w:after="200" w:line="276" w:lineRule="auto"/>
      <w:ind w:left="1224" w:hanging="504"/>
    </w:pPr>
    <w:rPr>
      <w:rFonts w:ascii="Arial" w:eastAsiaTheme="minorHAnsi" w:hAnsi="Arial"/>
      <w:color w:val="000000" w:themeColor="text1"/>
      <w:sz w:val="24"/>
    </w:rPr>
  </w:style>
  <w:style w:type="paragraph" w:customStyle="1" w:styleId="9D0AC36292AF40858230F73555C1D61022">
    <w:name w:val="9D0AC36292AF40858230F73555C1D61022"/>
    <w:rsid w:val="0094709B"/>
    <w:pPr>
      <w:spacing w:after="200" w:line="276" w:lineRule="auto"/>
      <w:ind w:left="1224" w:hanging="504"/>
    </w:pPr>
    <w:rPr>
      <w:rFonts w:ascii="Arial" w:eastAsiaTheme="minorHAnsi" w:hAnsi="Arial"/>
      <w:color w:val="000000" w:themeColor="text1"/>
      <w:sz w:val="24"/>
    </w:rPr>
  </w:style>
  <w:style w:type="paragraph" w:customStyle="1" w:styleId="18B7D4CBFD314218B311960938E2DD6656">
    <w:name w:val="18B7D4CBFD314218B311960938E2DD6656"/>
    <w:rsid w:val="0094709B"/>
    <w:pPr>
      <w:spacing w:after="200" w:line="276" w:lineRule="auto"/>
    </w:pPr>
    <w:rPr>
      <w:rFonts w:ascii="Arial" w:eastAsiaTheme="minorHAnsi" w:hAnsi="Arial"/>
    </w:rPr>
  </w:style>
  <w:style w:type="paragraph" w:customStyle="1" w:styleId="DC85C06B6F1C4681A5908DAC774ED4E856">
    <w:name w:val="DC85C06B6F1C4681A5908DAC774ED4E856"/>
    <w:rsid w:val="0094709B"/>
    <w:pPr>
      <w:spacing w:after="200" w:line="276" w:lineRule="auto"/>
    </w:pPr>
    <w:rPr>
      <w:rFonts w:ascii="Arial" w:eastAsiaTheme="minorHAnsi" w:hAnsi="Arial"/>
    </w:rPr>
  </w:style>
  <w:style w:type="paragraph" w:customStyle="1" w:styleId="942C7CBE2B504B059502EADF7C26B03956">
    <w:name w:val="942C7CBE2B504B059502EADF7C26B03956"/>
    <w:rsid w:val="0094709B"/>
    <w:pPr>
      <w:spacing w:after="200" w:line="276" w:lineRule="auto"/>
    </w:pPr>
    <w:rPr>
      <w:rFonts w:ascii="Arial" w:eastAsiaTheme="minorHAnsi" w:hAnsi="Arial"/>
    </w:rPr>
  </w:style>
  <w:style w:type="paragraph" w:customStyle="1" w:styleId="EA8FF40F10EC4076A7C1D4C70512C1DB56">
    <w:name w:val="EA8FF40F10EC4076A7C1D4C70512C1DB56"/>
    <w:rsid w:val="0094709B"/>
    <w:pPr>
      <w:spacing w:after="200" w:line="276" w:lineRule="auto"/>
    </w:pPr>
    <w:rPr>
      <w:rFonts w:ascii="Arial" w:eastAsiaTheme="minorHAnsi" w:hAnsi="Arial"/>
    </w:rPr>
  </w:style>
  <w:style w:type="paragraph" w:customStyle="1" w:styleId="91480432AB7E4DE39F2FACF3A4931B6F54">
    <w:name w:val="91480432AB7E4DE39F2FACF3A4931B6F54"/>
    <w:rsid w:val="0094709B"/>
    <w:pPr>
      <w:spacing w:after="200" w:line="276" w:lineRule="auto"/>
    </w:pPr>
    <w:rPr>
      <w:rFonts w:ascii="Arial" w:eastAsiaTheme="minorHAnsi" w:hAnsi="Arial"/>
    </w:rPr>
  </w:style>
  <w:style w:type="paragraph" w:customStyle="1" w:styleId="03C85B8BEBFD407E86C08BF9A905790E54">
    <w:name w:val="03C85B8BEBFD407E86C08BF9A905790E54"/>
    <w:rsid w:val="0094709B"/>
    <w:pPr>
      <w:spacing w:after="200" w:line="276" w:lineRule="auto"/>
    </w:pPr>
    <w:rPr>
      <w:rFonts w:ascii="Arial" w:eastAsiaTheme="minorHAnsi" w:hAnsi="Arial"/>
    </w:rPr>
  </w:style>
  <w:style w:type="paragraph" w:customStyle="1" w:styleId="C315184767EA41508223245AEFB4EEF654">
    <w:name w:val="C315184767EA41508223245AEFB4EEF654"/>
    <w:rsid w:val="0094709B"/>
    <w:pPr>
      <w:spacing w:after="200" w:line="276" w:lineRule="auto"/>
    </w:pPr>
    <w:rPr>
      <w:rFonts w:ascii="Arial" w:eastAsiaTheme="minorHAnsi" w:hAnsi="Arial"/>
    </w:rPr>
  </w:style>
  <w:style w:type="paragraph" w:customStyle="1" w:styleId="489388273745491C95D46BE5ECC4FEB246">
    <w:name w:val="489388273745491C95D46BE5ECC4FEB246"/>
    <w:rsid w:val="0094709B"/>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5A5333B9F75421B8B72392BF705C2A746">
    <w:name w:val="C5A5333B9F75421B8B72392BF705C2A746"/>
    <w:rsid w:val="0094709B"/>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EABE7B34B614B63A27B1C1CDD789BD532">
    <w:name w:val="CEABE7B34B614B63A27B1C1CDD789BD532"/>
    <w:rsid w:val="0094709B"/>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BDB7DAF898A64073817DEB55EEFBC16C32">
    <w:name w:val="BDB7DAF898A64073817DEB55EEFBC16C32"/>
    <w:rsid w:val="0094709B"/>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F7D58ED47D4340B08FA34468A4A4ED4B46">
    <w:name w:val="F7D58ED47D4340B08FA34468A4A4ED4B46"/>
    <w:rsid w:val="0094709B"/>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88184F8CBD44E789B59FAB0C55F9A8C51">
    <w:name w:val="088184F8CBD44E789B59FAB0C55F9A8C51"/>
    <w:rsid w:val="0094709B"/>
    <w:pPr>
      <w:spacing w:after="200" w:line="276" w:lineRule="auto"/>
      <w:ind w:left="1224" w:hanging="504"/>
    </w:pPr>
    <w:rPr>
      <w:rFonts w:ascii="Arial" w:eastAsiaTheme="minorHAnsi" w:hAnsi="Arial"/>
      <w:color w:val="000000" w:themeColor="text1"/>
      <w:sz w:val="24"/>
    </w:rPr>
  </w:style>
  <w:style w:type="paragraph" w:customStyle="1" w:styleId="FEFEAF6EA6A1450DA11FBE7BC2922F8945">
    <w:name w:val="FEFEAF6EA6A1450DA11FBE7BC2922F8945"/>
    <w:rsid w:val="0094709B"/>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761ED802474453DB10D85822F18693A56">
    <w:name w:val="0761ED802474453DB10D85822F18693A56"/>
    <w:rsid w:val="0094709B"/>
    <w:pPr>
      <w:spacing w:after="200" w:line="276" w:lineRule="auto"/>
    </w:pPr>
    <w:rPr>
      <w:rFonts w:ascii="Arial" w:eastAsiaTheme="minorHAnsi" w:hAnsi="Arial"/>
    </w:rPr>
  </w:style>
  <w:style w:type="paragraph" w:customStyle="1" w:styleId="0701BBAAF58A41358D79F5C628BB012675">
    <w:name w:val="0701BBAAF58A41358D79F5C628BB012675"/>
    <w:rsid w:val="0094709B"/>
    <w:pPr>
      <w:spacing w:after="200" w:line="276" w:lineRule="auto"/>
    </w:pPr>
    <w:rPr>
      <w:rFonts w:ascii="Arial" w:eastAsiaTheme="minorHAnsi" w:hAnsi="Arial"/>
    </w:rPr>
  </w:style>
  <w:style w:type="paragraph" w:customStyle="1" w:styleId="3BA3185E0E074742B5194A1740ECDC7D75">
    <w:name w:val="3BA3185E0E074742B5194A1740ECDC7D75"/>
    <w:rsid w:val="0094709B"/>
    <w:pPr>
      <w:spacing w:after="200" w:line="276" w:lineRule="auto"/>
    </w:pPr>
    <w:rPr>
      <w:rFonts w:ascii="Arial" w:eastAsiaTheme="minorHAnsi" w:hAnsi="Arial"/>
    </w:rPr>
  </w:style>
  <w:style w:type="paragraph" w:customStyle="1" w:styleId="A86385F289FB404D82488A56516C57DE75">
    <w:name w:val="A86385F289FB404D82488A56516C57DE75"/>
    <w:rsid w:val="0094709B"/>
    <w:pPr>
      <w:spacing w:after="200" w:line="276" w:lineRule="auto"/>
    </w:pPr>
    <w:rPr>
      <w:rFonts w:ascii="Arial" w:eastAsiaTheme="minorHAnsi" w:hAnsi="Arial"/>
    </w:rPr>
  </w:style>
  <w:style w:type="paragraph" w:customStyle="1" w:styleId="551EE92CD686466D8B5EE907BFEC9B1A75">
    <w:name w:val="551EE92CD686466D8B5EE907BFEC9B1A75"/>
    <w:rsid w:val="0094709B"/>
    <w:pPr>
      <w:spacing w:after="200" w:line="276" w:lineRule="auto"/>
    </w:pPr>
    <w:rPr>
      <w:rFonts w:ascii="Arial" w:eastAsiaTheme="minorHAnsi" w:hAnsi="Arial"/>
    </w:rPr>
  </w:style>
  <w:style w:type="paragraph" w:customStyle="1" w:styleId="24147482CD6848349D3C25EAF280CA4874">
    <w:name w:val="24147482CD6848349D3C25EAF280CA4874"/>
    <w:rsid w:val="0094709B"/>
    <w:pPr>
      <w:spacing w:after="200" w:line="276" w:lineRule="auto"/>
    </w:pPr>
    <w:rPr>
      <w:rFonts w:ascii="Arial" w:eastAsiaTheme="minorHAnsi" w:hAnsi="Arial"/>
    </w:rPr>
  </w:style>
  <w:style w:type="paragraph" w:customStyle="1" w:styleId="E905873811FB4DA9936586F86579B6C174">
    <w:name w:val="E905873811FB4DA9936586F86579B6C174"/>
    <w:rsid w:val="0094709B"/>
    <w:pPr>
      <w:spacing w:after="200" w:line="276" w:lineRule="auto"/>
    </w:pPr>
    <w:rPr>
      <w:rFonts w:ascii="Arial" w:eastAsiaTheme="minorHAnsi" w:hAnsi="Arial"/>
    </w:rPr>
  </w:style>
  <w:style w:type="paragraph" w:customStyle="1" w:styleId="F9DD39F50C0143F0887F1A0A9E6A2D7174">
    <w:name w:val="F9DD39F50C0143F0887F1A0A9E6A2D7174"/>
    <w:rsid w:val="0094709B"/>
    <w:pPr>
      <w:spacing w:after="200" w:line="276" w:lineRule="auto"/>
    </w:pPr>
    <w:rPr>
      <w:rFonts w:ascii="Arial" w:eastAsiaTheme="minorHAnsi" w:hAnsi="Arial"/>
    </w:rPr>
  </w:style>
  <w:style w:type="paragraph" w:customStyle="1" w:styleId="D6C0B2785DE14301B7B321DAE5F8440845">
    <w:name w:val="D6C0B2785DE14301B7B321DAE5F8440845"/>
    <w:rsid w:val="0094709B"/>
    <w:pPr>
      <w:spacing w:after="200" w:line="276" w:lineRule="auto"/>
    </w:pPr>
    <w:rPr>
      <w:rFonts w:ascii="Arial" w:eastAsiaTheme="minorHAnsi" w:hAnsi="Arial"/>
    </w:rPr>
  </w:style>
  <w:style w:type="paragraph" w:customStyle="1" w:styleId="ADF65CDE7B084B91B5DD68D775C6A23774">
    <w:name w:val="ADF65CDE7B084B91B5DD68D775C6A23774"/>
    <w:rsid w:val="0094709B"/>
    <w:pPr>
      <w:spacing w:after="200" w:line="276" w:lineRule="auto"/>
    </w:pPr>
    <w:rPr>
      <w:rFonts w:ascii="Arial" w:eastAsiaTheme="minorHAnsi" w:hAnsi="Arial"/>
    </w:rPr>
  </w:style>
  <w:style w:type="paragraph" w:customStyle="1" w:styleId="35610FB38FBE4B87B9D700B764B5DDD174">
    <w:name w:val="35610FB38FBE4B87B9D700B764B5DDD174"/>
    <w:rsid w:val="0094709B"/>
    <w:pPr>
      <w:spacing w:after="200" w:line="276" w:lineRule="auto"/>
    </w:pPr>
    <w:rPr>
      <w:rFonts w:ascii="Arial" w:eastAsiaTheme="minorHAnsi" w:hAnsi="Arial"/>
    </w:rPr>
  </w:style>
  <w:style w:type="paragraph" w:customStyle="1" w:styleId="7D4D035733AA4EEDA04815C498A2340E3">
    <w:name w:val="7D4D035733AA4EEDA04815C498A2340E3"/>
    <w:rsid w:val="0094709B"/>
    <w:pPr>
      <w:spacing w:after="200" w:line="276" w:lineRule="auto"/>
    </w:pPr>
    <w:rPr>
      <w:rFonts w:ascii="Arial" w:eastAsiaTheme="minorHAnsi" w:hAnsi="Arial"/>
    </w:rPr>
  </w:style>
  <w:style w:type="paragraph" w:customStyle="1" w:styleId="BF747868AC4F40D5AF4155184961C56575">
    <w:name w:val="BF747868AC4F40D5AF4155184961C56575"/>
    <w:rsid w:val="0094709B"/>
    <w:pPr>
      <w:spacing w:after="200" w:line="276" w:lineRule="auto"/>
    </w:pPr>
    <w:rPr>
      <w:rFonts w:ascii="Arial" w:eastAsiaTheme="minorHAnsi" w:hAnsi="Arial"/>
    </w:rPr>
  </w:style>
  <w:style w:type="paragraph" w:customStyle="1" w:styleId="1BDB50AE78D6404489DF0BA17BCC914175">
    <w:name w:val="1BDB50AE78D6404489DF0BA17BCC914175"/>
    <w:rsid w:val="0094709B"/>
    <w:pPr>
      <w:spacing w:after="200" w:line="276" w:lineRule="auto"/>
    </w:pPr>
    <w:rPr>
      <w:rFonts w:ascii="Arial" w:eastAsiaTheme="minorHAnsi" w:hAnsi="Arial"/>
    </w:rPr>
  </w:style>
  <w:style w:type="paragraph" w:customStyle="1" w:styleId="57D4A11A75C542B0A640EC475DDA70D31">
    <w:name w:val="57D4A11A75C542B0A640EC475DDA70D31"/>
    <w:rsid w:val="0094709B"/>
    <w:pPr>
      <w:spacing w:after="200" w:line="276" w:lineRule="auto"/>
    </w:pPr>
    <w:rPr>
      <w:rFonts w:ascii="Arial" w:eastAsiaTheme="minorHAnsi" w:hAnsi="Arial"/>
    </w:rPr>
  </w:style>
  <w:style w:type="paragraph" w:customStyle="1" w:styleId="EC742BBC07C44E8BB2EEE0235C17170E41">
    <w:name w:val="EC742BBC07C44E8BB2EEE0235C17170E41"/>
    <w:rsid w:val="0094709B"/>
    <w:pPr>
      <w:spacing w:after="200" w:line="276" w:lineRule="auto"/>
    </w:pPr>
    <w:rPr>
      <w:rFonts w:ascii="Arial" w:eastAsiaTheme="minorHAnsi" w:hAnsi="Arial"/>
    </w:rPr>
  </w:style>
  <w:style w:type="paragraph" w:customStyle="1" w:styleId="26979BC502614758858BE7A49A6347F076">
    <w:name w:val="26979BC502614758858BE7A49A6347F076"/>
    <w:rsid w:val="0094709B"/>
    <w:pPr>
      <w:spacing w:after="200" w:line="276" w:lineRule="auto"/>
    </w:pPr>
    <w:rPr>
      <w:rFonts w:ascii="Arial" w:eastAsiaTheme="minorHAnsi" w:hAnsi="Arial"/>
    </w:rPr>
  </w:style>
  <w:style w:type="paragraph" w:customStyle="1" w:styleId="353C8D53DF4B46D8B5850D879FD1BD075">
    <w:name w:val="353C8D53DF4B46D8B5850D879FD1BD075"/>
    <w:rsid w:val="0094709B"/>
    <w:pPr>
      <w:spacing w:after="200" w:line="276" w:lineRule="auto"/>
    </w:pPr>
    <w:rPr>
      <w:rFonts w:ascii="Arial" w:eastAsiaTheme="minorHAnsi" w:hAnsi="Arial"/>
    </w:rPr>
  </w:style>
  <w:style w:type="paragraph" w:customStyle="1" w:styleId="9987FA50F2474748981FF3A33097181D55">
    <w:name w:val="9987FA50F2474748981FF3A33097181D55"/>
    <w:rsid w:val="0094709B"/>
    <w:pPr>
      <w:spacing w:after="200" w:line="276" w:lineRule="auto"/>
    </w:pPr>
    <w:rPr>
      <w:rFonts w:ascii="Arial" w:eastAsiaTheme="minorHAnsi" w:hAnsi="Arial"/>
    </w:rPr>
  </w:style>
  <w:style w:type="paragraph" w:customStyle="1" w:styleId="4649629EA818434795035956985A1B054">
    <w:name w:val="4649629EA818434795035956985A1B054"/>
    <w:rsid w:val="0094709B"/>
    <w:pPr>
      <w:spacing w:after="200" w:line="276" w:lineRule="auto"/>
    </w:pPr>
    <w:rPr>
      <w:rFonts w:ascii="Arial" w:eastAsiaTheme="minorHAnsi" w:hAnsi="Arial"/>
    </w:rPr>
  </w:style>
  <w:style w:type="paragraph" w:customStyle="1" w:styleId="72076D57C7434C48BB5456CEF6F6B35C28">
    <w:name w:val="72076D57C7434C48BB5456CEF6F6B35C28"/>
    <w:rsid w:val="0094709B"/>
    <w:pPr>
      <w:spacing w:after="200" w:line="276" w:lineRule="auto"/>
    </w:pPr>
    <w:rPr>
      <w:rFonts w:ascii="Arial" w:eastAsiaTheme="minorHAnsi" w:hAnsi="Arial"/>
    </w:rPr>
  </w:style>
  <w:style w:type="paragraph" w:customStyle="1" w:styleId="9A7985679C77428B85F7853F0751183A39">
    <w:name w:val="9A7985679C77428B85F7853F0751183A39"/>
    <w:rsid w:val="0094709B"/>
    <w:pPr>
      <w:spacing w:after="200" w:line="276" w:lineRule="auto"/>
    </w:pPr>
    <w:rPr>
      <w:rFonts w:ascii="Arial" w:eastAsiaTheme="minorHAnsi" w:hAnsi="Arial"/>
    </w:rPr>
  </w:style>
  <w:style w:type="paragraph" w:customStyle="1" w:styleId="688BD0AD925A4EC3B9B32779344038822">
    <w:name w:val="688BD0AD925A4EC3B9B32779344038822"/>
    <w:rsid w:val="0094709B"/>
    <w:pPr>
      <w:spacing w:after="200" w:line="276" w:lineRule="auto"/>
    </w:pPr>
    <w:rPr>
      <w:rFonts w:ascii="Arial" w:eastAsiaTheme="minorHAnsi" w:hAnsi="Arial"/>
    </w:rPr>
  </w:style>
  <w:style w:type="paragraph" w:customStyle="1" w:styleId="2AE11EEA2D58478DB92FB26F8512937639">
    <w:name w:val="2AE11EEA2D58478DB92FB26F8512937639"/>
    <w:rsid w:val="0094709B"/>
    <w:pPr>
      <w:spacing w:after="200" w:line="276" w:lineRule="auto"/>
    </w:pPr>
    <w:rPr>
      <w:rFonts w:ascii="Arial" w:eastAsiaTheme="minorHAnsi" w:hAnsi="Arial"/>
    </w:rPr>
  </w:style>
  <w:style w:type="paragraph" w:customStyle="1" w:styleId="DBAB40A3579D43D1BB4176D1CA84A4DA39">
    <w:name w:val="DBAB40A3579D43D1BB4176D1CA84A4DA39"/>
    <w:rsid w:val="0094709B"/>
    <w:pPr>
      <w:spacing w:after="200" w:line="276" w:lineRule="auto"/>
    </w:pPr>
    <w:rPr>
      <w:rFonts w:ascii="Arial" w:eastAsiaTheme="minorHAnsi" w:hAnsi="Arial"/>
    </w:rPr>
  </w:style>
  <w:style w:type="paragraph" w:customStyle="1" w:styleId="D51DD262B85640F092BAE09C2C72395C24">
    <w:name w:val="D51DD262B85640F092BAE09C2C72395C24"/>
    <w:rsid w:val="0094709B"/>
    <w:pPr>
      <w:spacing w:after="200" w:line="276" w:lineRule="auto"/>
    </w:pPr>
    <w:rPr>
      <w:rFonts w:ascii="Arial" w:eastAsiaTheme="minorHAnsi" w:hAnsi="Arial"/>
    </w:rPr>
  </w:style>
  <w:style w:type="paragraph" w:customStyle="1" w:styleId="1C7BC3114CBE4DC68B8D59C2935D6F8024">
    <w:name w:val="1C7BC3114CBE4DC68B8D59C2935D6F8024"/>
    <w:rsid w:val="0094709B"/>
    <w:pPr>
      <w:spacing w:after="200" w:line="276" w:lineRule="auto"/>
    </w:pPr>
    <w:rPr>
      <w:rFonts w:ascii="Arial" w:eastAsiaTheme="minorHAnsi" w:hAnsi="Arial"/>
    </w:rPr>
  </w:style>
  <w:style w:type="paragraph" w:customStyle="1" w:styleId="3667271E78724233A0D66C0B26305FD424">
    <w:name w:val="3667271E78724233A0D66C0B26305FD424"/>
    <w:rsid w:val="0094709B"/>
    <w:pPr>
      <w:spacing w:after="200" w:line="276" w:lineRule="auto"/>
    </w:pPr>
    <w:rPr>
      <w:rFonts w:ascii="Arial" w:eastAsiaTheme="minorHAnsi" w:hAnsi="Arial"/>
    </w:rPr>
  </w:style>
  <w:style w:type="paragraph" w:customStyle="1" w:styleId="9147E87A3D784025982FE54F990E80BD24">
    <w:name w:val="9147E87A3D784025982FE54F990E80BD24"/>
    <w:rsid w:val="0094709B"/>
    <w:pPr>
      <w:spacing w:after="200" w:line="276" w:lineRule="auto"/>
    </w:pPr>
    <w:rPr>
      <w:rFonts w:ascii="Arial" w:eastAsiaTheme="minorHAnsi" w:hAnsi="Arial"/>
    </w:rPr>
  </w:style>
  <w:style w:type="paragraph" w:customStyle="1" w:styleId="422C2125001E48AAB69F8BFC9FE3522C17">
    <w:name w:val="422C2125001E48AAB69F8BFC9FE3522C17"/>
    <w:rsid w:val="0094709B"/>
    <w:pPr>
      <w:spacing w:after="200" w:line="276" w:lineRule="auto"/>
    </w:pPr>
    <w:rPr>
      <w:rFonts w:ascii="Arial" w:eastAsiaTheme="minorHAnsi" w:hAnsi="Arial"/>
    </w:rPr>
  </w:style>
  <w:style w:type="paragraph" w:customStyle="1" w:styleId="B2E906F55FB2494EB7ABE52AD93D4F6523">
    <w:name w:val="B2E906F55FB2494EB7ABE52AD93D4F6523"/>
    <w:rsid w:val="0094709B"/>
    <w:pPr>
      <w:spacing w:after="200" w:line="276" w:lineRule="auto"/>
      <w:ind w:left="1224" w:hanging="504"/>
    </w:pPr>
    <w:rPr>
      <w:rFonts w:ascii="Arial" w:eastAsiaTheme="minorHAnsi" w:hAnsi="Arial"/>
      <w:color w:val="000000" w:themeColor="text1"/>
      <w:sz w:val="24"/>
    </w:rPr>
  </w:style>
  <w:style w:type="paragraph" w:customStyle="1" w:styleId="9D0AC36292AF40858230F73555C1D61023">
    <w:name w:val="9D0AC36292AF40858230F73555C1D61023"/>
    <w:rsid w:val="0094709B"/>
    <w:pPr>
      <w:spacing w:after="200" w:line="276" w:lineRule="auto"/>
      <w:ind w:left="1224" w:hanging="504"/>
    </w:pPr>
    <w:rPr>
      <w:rFonts w:ascii="Arial" w:eastAsiaTheme="minorHAnsi" w:hAnsi="Arial"/>
      <w:color w:val="000000" w:themeColor="text1"/>
      <w:sz w:val="24"/>
    </w:rPr>
  </w:style>
  <w:style w:type="paragraph" w:customStyle="1" w:styleId="18B7D4CBFD314218B311960938E2DD6657">
    <w:name w:val="18B7D4CBFD314218B311960938E2DD6657"/>
    <w:rsid w:val="0094709B"/>
    <w:pPr>
      <w:spacing w:after="200" w:line="276" w:lineRule="auto"/>
    </w:pPr>
    <w:rPr>
      <w:rFonts w:ascii="Arial" w:eastAsiaTheme="minorHAnsi" w:hAnsi="Arial"/>
    </w:rPr>
  </w:style>
  <w:style w:type="paragraph" w:customStyle="1" w:styleId="DC85C06B6F1C4681A5908DAC774ED4E857">
    <w:name w:val="DC85C06B6F1C4681A5908DAC774ED4E857"/>
    <w:rsid w:val="0094709B"/>
    <w:pPr>
      <w:spacing w:after="200" w:line="276" w:lineRule="auto"/>
    </w:pPr>
    <w:rPr>
      <w:rFonts w:ascii="Arial" w:eastAsiaTheme="minorHAnsi" w:hAnsi="Arial"/>
    </w:rPr>
  </w:style>
  <w:style w:type="paragraph" w:customStyle="1" w:styleId="942C7CBE2B504B059502EADF7C26B03957">
    <w:name w:val="942C7CBE2B504B059502EADF7C26B03957"/>
    <w:rsid w:val="0094709B"/>
    <w:pPr>
      <w:spacing w:after="200" w:line="276" w:lineRule="auto"/>
    </w:pPr>
    <w:rPr>
      <w:rFonts w:ascii="Arial" w:eastAsiaTheme="minorHAnsi" w:hAnsi="Arial"/>
    </w:rPr>
  </w:style>
  <w:style w:type="paragraph" w:customStyle="1" w:styleId="EA8FF40F10EC4076A7C1D4C70512C1DB57">
    <w:name w:val="EA8FF40F10EC4076A7C1D4C70512C1DB57"/>
    <w:rsid w:val="0094709B"/>
    <w:pPr>
      <w:spacing w:after="200" w:line="276" w:lineRule="auto"/>
    </w:pPr>
    <w:rPr>
      <w:rFonts w:ascii="Arial" w:eastAsiaTheme="minorHAnsi" w:hAnsi="Arial"/>
    </w:rPr>
  </w:style>
  <w:style w:type="paragraph" w:customStyle="1" w:styleId="91480432AB7E4DE39F2FACF3A4931B6F55">
    <w:name w:val="91480432AB7E4DE39F2FACF3A4931B6F55"/>
    <w:rsid w:val="0094709B"/>
    <w:pPr>
      <w:spacing w:after="200" w:line="276" w:lineRule="auto"/>
    </w:pPr>
    <w:rPr>
      <w:rFonts w:ascii="Arial" w:eastAsiaTheme="minorHAnsi" w:hAnsi="Arial"/>
    </w:rPr>
  </w:style>
  <w:style w:type="paragraph" w:customStyle="1" w:styleId="03C85B8BEBFD407E86C08BF9A905790E55">
    <w:name w:val="03C85B8BEBFD407E86C08BF9A905790E55"/>
    <w:rsid w:val="0094709B"/>
    <w:pPr>
      <w:spacing w:after="200" w:line="276" w:lineRule="auto"/>
    </w:pPr>
    <w:rPr>
      <w:rFonts w:ascii="Arial" w:eastAsiaTheme="minorHAnsi" w:hAnsi="Arial"/>
    </w:rPr>
  </w:style>
  <w:style w:type="paragraph" w:customStyle="1" w:styleId="C315184767EA41508223245AEFB4EEF655">
    <w:name w:val="C315184767EA41508223245AEFB4EEF655"/>
    <w:rsid w:val="0094709B"/>
    <w:pPr>
      <w:spacing w:after="200" w:line="276" w:lineRule="auto"/>
    </w:pPr>
    <w:rPr>
      <w:rFonts w:ascii="Arial" w:eastAsiaTheme="minorHAnsi" w:hAnsi="Arial"/>
    </w:rPr>
  </w:style>
  <w:style w:type="paragraph" w:customStyle="1" w:styleId="489388273745491C95D46BE5ECC4FEB247">
    <w:name w:val="489388273745491C95D46BE5ECC4FEB247"/>
    <w:rsid w:val="0094709B"/>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5A5333B9F75421B8B72392BF705C2A747">
    <w:name w:val="C5A5333B9F75421B8B72392BF705C2A747"/>
    <w:rsid w:val="0094709B"/>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EABE7B34B614B63A27B1C1CDD789BD533">
    <w:name w:val="CEABE7B34B614B63A27B1C1CDD789BD533"/>
    <w:rsid w:val="0094709B"/>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BDB7DAF898A64073817DEB55EEFBC16C33">
    <w:name w:val="BDB7DAF898A64073817DEB55EEFBC16C33"/>
    <w:rsid w:val="0094709B"/>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F7D58ED47D4340B08FA34468A4A4ED4B47">
    <w:name w:val="F7D58ED47D4340B08FA34468A4A4ED4B47"/>
    <w:rsid w:val="0094709B"/>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88184F8CBD44E789B59FAB0C55F9A8C52">
    <w:name w:val="088184F8CBD44E789B59FAB0C55F9A8C52"/>
    <w:rsid w:val="0094709B"/>
    <w:pPr>
      <w:spacing w:after="200" w:line="276" w:lineRule="auto"/>
      <w:ind w:left="1224" w:hanging="504"/>
    </w:pPr>
    <w:rPr>
      <w:rFonts w:ascii="Arial" w:eastAsiaTheme="minorHAnsi" w:hAnsi="Arial"/>
      <w:color w:val="000000" w:themeColor="text1"/>
      <w:sz w:val="24"/>
    </w:rPr>
  </w:style>
  <w:style w:type="paragraph" w:customStyle="1" w:styleId="FEFEAF6EA6A1450DA11FBE7BC2922F8946">
    <w:name w:val="FEFEAF6EA6A1450DA11FBE7BC2922F8946"/>
    <w:rsid w:val="0094709B"/>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761ED802474453DB10D85822F18693A57">
    <w:name w:val="0761ED802474453DB10D85822F18693A57"/>
    <w:rsid w:val="0094709B"/>
    <w:pPr>
      <w:spacing w:after="200" w:line="276" w:lineRule="auto"/>
    </w:pPr>
    <w:rPr>
      <w:rFonts w:ascii="Arial" w:eastAsiaTheme="minorHAnsi" w:hAnsi="Arial"/>
    </w:rPr>
  </w:style>
  <w:style w:type="paragraph" w:customStyle="1" w:styleId="0701BBAAF58A41358D79F5C628BB012676">
    <w:name w:val="0701BBAAF58A41358D79F5C628BB012676"/>
    <w:rsid w:val="0094709B"/>
    <w:pPr>
      <w:spacing w:after="200" w:line="276" w:lineRule="auto"/>
    </w:pPr>
    <w:rPr>
      <w:rFonts w:ascii="Arial" w:eastAsiaTheme="minorHAnsi" w:hAnsi="Arial"/>
    </w:rPr>
  </w:style>
  <w:style w:type="paragraph" w:customStyle="1" w:styleId="3BA3185E0E074742B5194A1740ECDC7D76">
    <w:name w:val="3BA3185E0E074742B5194A1740ECDC7D76"/>
    <w:rsid w:val="0094709B"/>
    <w:pPr>
      <w:spacing w:after="200" w:line="276" w:lineRule="auto"/>
    </w:pPr>
    <w:rPr>
      <w:rFonts w:ascii="Arial" w:eastAsiaTheme="minorHAnsi" w:hAnsi="Arial"/>
    </w:rPr>
  </w:style>
  <w:style w:type="paragraph" w:customStyle="1" w:styleId="A86385F289FB404D82488A56516C57DE76">
    <w:name w:val="A86385F289FB404D82488A56516C57DE76"/>
    <w:rsid w:val="0094709B"/>
    <w:pPr>
      <w:spacing w:after="200" w:line="276" w:lineRule="auto"/>
    </w:pPr>
    <w:rPr>
      <w:rFonts w:ascii="Arial" w:eastAsiaTheme="minorHAnsi" w:hAnsi="Arial"/>
    </w:rPr>
  </w:style>
  <w:style w:type="paragraph" w:customStyle="1" w:styleId="551EE92CD686466D8B5EE907BFEC9B1A76">
    <w:name w:val="551EE92CD686466D8B5EE907BFEC9B1A76"/>
    <w:rsid w:val="0094709B"/>
    <w:pPr>
      <w:spacing w:after="200" w:line="276" w:lineRule="auto"/>
    </w:pPr>
    <w:rPr>
      <w:rFonts w:ascii="Arial" w:eastAsiaTheme="minorHAnsi" w:hAnsi="Arial"/>
    </w:rPr>
  </w:style>
  <w:style w:type="paragraph" w:customStyle="1" w:styleId="24147482CD6848349D3C25EAF280CA4875">
    <w:name w:val="24147482CD6848349D3C25EAF280CA4875"/>
    <w:rsid w:val="0094709B"/>
    <w:pPr>
      <w:spacing w:after="200" w:line="276" w:lineRule="auto"/>
    </w:pPr>
    <w:rPr>
      <w:rFonts w:ascii="Arial" w:eastAsiaTheme="minorHAnsi" w:hAnsi="Arial"/>
    </w:rPr>
  </w:style>
  <w:style w:type="paragraph" w:customStyle="1" w:styleId="E905873811FB4DA9936586F86579B6C175">
    <w:name w:val="E905873811FB4DA9936586F86579B6C175"/>
    <w:rsid w:val="0094709B"/>
    <w:pPr>
      <w:spacing w:after="200" w:line="276" w:lineRule="auto"/>
    </w:pPr>
    <w:rPr>
      <w:rFonts w:ascii="Arial" w:eastAsiaTheme="minorHAnsi" w:hAnsi="Arial"/>
    </w:rPr>
  </w:style>
  <w:style w:type="paragraph" w:customStyle="1" w:styleId="F9DD39F50C0143F0887F1A0A9E6A2D7175">
    <w:name w:val="F9DD39F50C0143F0887F1A0A9E6A2D7175"/>
    <w:rsid w:val="0094709B"/>
    <w:pPr>
      <w:spacing w:after="200" w:line="276" w:lineRule="auto"/>
    </w:pPr>
    <w:rPr>
      <w:rFonts w:ascii="Arial" w:eastAsiaTheme="minorHAnsi" w:hAnsi="Arial"/>
    </w:rPr>
  </w:style>
  <w:style w:type="paragraph" w:customStyle="1" w:styleId="D6C0B2785DE14301B7B321DAE5F8440846">
    <w:name w:val="D6C0B2785DE14301B7B321DAE5F8440846"/>
    <w:rsid w:val="0094709B"/>
    <w:pPr>
      <w:spacing w:after="200" w:line="276" w:lineRule="auto"/>
    </w:pPr>
    <w:rPr>
      <w:rFonts w:ascii="Arial" w:eastAsiaTheme="minorHAnsi" w:hAnsi="Arial"/>
    </w:rPr>
  </w:style>
  <w:style w:type="paragraph" w:customStyle="1" w:styleId="ADF65CDE7B084B91B5DD68D775C6A23775">
    <w:name w:val="ADF65CDE7B084B91B5DD68D775C6A23775"/>
    <w:rsid w:val="0094709B"/>
    <w:pPr>
      <w:spacing w:after="200" w:line="276" w:lineRule="auto"/>
    </w:pPr>
    <w:rPr>
      <w:rFonts w:ascii="Arial" w:eastAsiaTheme="minorHAnsi" w:hAnsi="Arial"/>
    </w:rPr>
  </w:style>
  <w:style w:type="paragraph" w:customStyle="1" w:styleId="35610FB38FBE4B87B9D700B764B5DDD175">
    <w:name w:val="35610FB38FBE4B87B9D700B764B5DDD175"/>
    <w:rsid w:val="0094709B"/>
    <w:pPr>
      <w:spacing w:after="200" w:line="276" w:lineRule="auto"/>
    </w:pPr>
    <w:rPr>
      <w:rFonts w:ascii="Arial" w:eastAsiaTheme="minorHAnsi" w:hAnsi="Arial"/>
    </w:rPr>
  </w:style>
  <w:style w:type="paragraph" w:customStyle="1" w:styleId="7D4D035733AA4EEDA04815C498A2340E4">
    <w:name w:val="7D4D035733AA4EEDA04815C498A2340E4"/>
    <w:rsid w:val="0094709B"/>
    <w:pPr>
      <w:spacing w:after="200" w:line="276" w:lineRule="auto"/>
    </w:pPr>
    <w:rPr>
      <w:rFonts w:ascii="Arial" w:eastAsiaTheme="minorHAnsi" w:hAnsi="Arial"/>
    </w:rPr>
  </w:style>
  <w:style w:type="paragraph" w:customStyle="1" w:styleId="BF747868AC4F40D5AF4155184961C56576">
    <w:name w:val="BF747868AC4F40D5AF4155184961C56576"/>
    <w:rsid w:val="0094709B"/>
    <w:pPr>
      <w:spacing w:after="200" w:line="276" w:lineRule="auto"/>
    </w:pPr>
    <w:rPr>
      <w:rFonts w:ascii="Arial" w:eastAsiaTheme="minorHAnsi" w:hAnsi="Arial"/>
    </w:rPr>
  </w:style>
  <w:style w:type="paragraph" w:customStyle="1" w:styleId="1BDB50AE78D6404489DF0BA17BCC914176">
    <w:name w:val="1BDB50AE78D6404489DF0BA17BCC914176"/>
    <w:rsid w:val="0094709B"/>
    <w:pPr>
      <w:spacing w:after="200" w:line="276" w:lineRule="auto"/>
    </w:pPr>
    <w:rPr>
      <w:rFonts w:ascii="Arial" w:eastAsiaTheme="minorHAnsi" w:hAnsi="Arial"/>
    </w:rPr>
  </w:style>
  <w:style w:type="paragraph" w:customStyle="1" w:styleId="57D4A11A75C542B0A640EC475DDA70D32">
    <w:name w:val="57D4A11A75C542B0A640EC475DDA70D32"/>
    <w:rsid w:val="0094709B"/>
    <w:pPr>
      <w:spacing w:after="200" w:line="276" w:lineRule="auto"/>
    </w:pPr>
    <w:rPr>
      <w:rFonts w:ascii="Arial" w:eastAsiaTheme="minorHAnsi" w:hAnsi="Arial"/>
    </w:rPr>
  </w:style>
  <w:style w:type="paragraph" w:customStyle="1" w:styleId="EC742BBC07C44E8BB2EEE0235C17170E42">
    <w:name w:val="EC742BBC07C44E8BB2EEE0235C17170E42"/>
    <w:rsid w:val="0094709B"/>
    <w:pPr>
      <w:spacing w:after="200" w:line="276" w:lineRule="auto"/>
    </w:pPr>
    <w:rPr>
      <w:rFonts w:ascii="Arial" w:eastAsiaTheme="minorHAnsi" w:hAnsi="Arial"/>
    </w:rPr>
  </w:style>
  <w:style w:type="paragraph" w:customStyle="1" w:styleId="26979BC502614758858BE7A49A6347F077">
    <w:name w:val="26979BC502614758858BE7A49A6347F077"/>
    <w:rsid w:val="0094709B"/>
    <w:pPr>
      <w:spacing w:after="200" w:line="276" w:lineRule="auto"/>
    </w:pPr>
    <w:rPr>
      <w:rFonts w:ascii="Arial" w:eastAsiaTheme="minorHAnsi" w:hAnsi="Arial"/>
    </w:rPr>
  </w:style>
  <w:style w:type="paragraph" w:customStyle="1" w:styleId="353C8D53DF4B46D8B5850D879FD1BD076">
    <w:name w:val="353C8D53DF4B46D8B5850D879FD1BD076"/>
    <w:rsid w:val="0094709B"/>
    <w:pPr>
      <w:spacing w:after="200" w:line="276" w:lineRule="auto"/>
    </w:pPr>
    <w:rPr>
      <w:rFonts w:ascii="Arial" w:eastAsiaTheme="minorHAnsi" w:hAnsi="Arial"/>
    </w:rPr>
  </w:style>
  <w:style w:type="paragraph" w:customStyle="1" w:styleId="9987FA50F2474748981FF3A33097181D56">
    <w:name w:val="9987FA50F2474748981FF3A33097181D56"/>
    <w:rsid w:val="0094709B"/>
    <w:pPr>
      <w:spacing w:after="200" w:line="276" w:lineRule="auto"/>
    </w:pPr>
    <w:rPr>
      <w:rFonts w:ascii="Arial" w:eastAsiaTheme="minorHAnsi" w:hAnsi="Arial"/>
    </w:rPr>
  </w:style>
  <w:style w:type="paragraph" w:customStyle="1" w:styleId="4649629EA818434795035956985A1B055">
    <w:name w:val="4649629EA818434795035956985A1B055"/>
    <w:rsid w:val="0094709B"/>
    <w:pPr>
      <w:spacing w:after="200" w:line="276" w:lineRule="auto"/>
    </w:pPr>
    <w:rPr>
      <w:rFonts w:ascii="Arial" w:eastAsiaTheme="minorHAnsi" w:hAnsi="Arial"/>
    </w:rPr>
  </w:style>
  <w:style w:type="paragraph" w:customStyle="1" w:styleId="72076D57C7434C48BB5456CEF6F6B35C29">
    <w:name w:val="72076D57C7434C48BB5456CEF6F6B35C29"/>
    <w:rsid w:val="0094709B"/>
    <w:pPr>
      <w:spacing w:after="200" w:line="276" w:lineRule="auto"/>
    </w:pPr>
    <w:rPr>
      <w:rFonts w:ascii="Arial" w:eastAsiaTheme="minorHAnsi" w:hAnsi="Arial"/>
    </w:rPr>
  </w:style>
  <w:style w:type="paragraph" w:customStyle="1" w:styleId="9A7985679C77428B85F7853F0751183A40">
    <w:name w:val="9A7985679C77428B85F7853F0751183A40"/>
    <w:rsid w:val="0094709B"/>
    <w:pPr>
      <w:spacing w:after="200" w:line="276" w:lineRule="auto"/>
    </w:pPr>
    <w:rPr>
      <w:rFonts w:ascii="Arial" w:eastAsiaTheme="minorHAnsi" w:hAnsi="Arial"/>
    </w:rPr>
  </w:style>
  <w:style w:type="paragraph" w:customStyle="1" w:styleId="688BD0AD925A4EC3B9B32779344038823">
    <w:name w:val="688BD0AD925A4EC3B9B32779344038823"/>
    <w:rsid w:val="0094709B"/>
    <w:pPr>
      <w:spacing w:after="200" w:line="276" w:lineRule="auto"/>
    </w:pPr>
    <w:rPr>
      <w:rFonts w:ascii="Arial" w:eastAsiaTheme="minorHAnsi" w:hAnsi="Arial"/>
    </w:rPr>
  </w:style>
  <w:style w:type="paragraph" w:customStyle="1" w:styleId="2AE11EEA2D58478DB92FB26F8512937640">
    <w:name w:val="2AE11EEA2D58478DB92FB26F8512937640"/>
    <w:rsid w:val="0094709B"/>
    <w:pPr>
      <w:spacing w:after="200" w:line="276" w:lineRule="auto"/>
    </w:pPr>
    <w:rPr>
      <w:rFonts w:ascii="Arial" w:eastAsiaTheme="minorHAnsi" w:hAnsi="Arial"/>
    </w:rPr>
  </w:style>
  <w:style w:type="paragraph" w:customStyle="1" w:styleId="DBAB40A3579D43D1BB4176D1CA84A4DA40">
    <w:name w:val="DBAB40A3579D43D1BB4176D1CA84A4DA40"/>
    <w:rsid w:val="0094709B"/>
    <w:pPr>
      <w:spacing w:after="200" w:line="276" w:lineRule="auto"/>
    </w:pPr>
    <w:rPr>
      <w:rFonts w:ascii="Arial" w:eastAsiaTheme="minorHAnsi" w:hAnsi="Arial"/>
    </w:rPr>
  </w:style>
  <w:style w:type="paragraph" w:customStyle="1" w:styleId="D51DD262B85640F092BAE09C2C72395C25">
    <w:name w:val="D51DD262B85640F092BAE09C2C72395C25"/>
    <w:rsid w:val="0094709B"/>
    <w:pPr>
      <w:spacing w:after="200" w:line="276" w:lineRule="auto"/>
    </w:pPr>
    <w:rPr>
      <w:rFonts w:ascii="Arial" w:eastAsiaTheme="minorHAnsi" w:hAnsi="Arial"/>
    </w:rPr>
  </w:style>
  <w:style w:type="paragraph" w:customStyle="1" w:styleId="1C7BC3114CBE4DC68B8D59C2935D6F8025">
    <w:name w:val="1C7BC3114CBE4DC68B8D59C2935D6F8025"/>
    <w:rsid w:val="0094709B"/>
    <w:pPr>
      <w:spacing w:after="200" w:line="276" w:lineRule="auto"/>
    </w:pPr>
    <w:rPr>
      <w:rFonts w:ascii="Arial" w:eastAsiaTheme="minorHAnsi" w:hAnsi="Arial"/>
    </w:rPr>
  </w:style>
  <w:style w:type="paragraph" w:customStyle="1" w:styleId="3667271E78724233A0D66C0B26305FD425">
    <w:name w:val="3667271E78724233A0D66C0B26305FD425"/>
    <w:rsid w:val="0094709B"/>
    <w:pPr>
      <w:spacing w:after="200" w:line="276" w:lineRule="auto"/>
    </w:pPr>
    <w:rPr>
      <w:rFonts w:ascii="Arial" w:eastAsiaTheme="minorHAnsi" w:hAnsi="Arial"/>
    </w:rPr>
  </w:style>
  <w:style w:type="paragraph" w:customStyle="1" w:styleId="9147E87A3D784025982FE54F990E80BD25">
    <w:name w:val="9147E87A3D784025982FE54F990E80BD25"/>
    <w:rsid w:val="0094709B"/>
    <w:pPr>
      <w:spacing w:after="200" w:line="276" w:lineRule="auto"/>
    </w:pPr>
    <w:rPr>
      <w:rFonts w:ascii="Arial" w:eastAsiaTheme="minorHAnsi" w:hAnsi="Arial"/>
    </w:rPr>
  </w:style>
  <w:style w:type="paragraph" w:customStyle="1" w:styleId="422C2125001E48AAB69F8BFC9FE3522C18">
    <w:name w:val="422C2125001E48AAB69F8BFC9FE3522C18"/>
    <w:rsid w:val="0094709B"/>
    <w:pPr>
      <w:spacing w:after="200" w:line="276" w:lineRule="auto"/>
    </w:pPr>
    <w:rPr>
      <w:rFonts w:ascii="Arial" w:eastAsiaTheme="minorHAnsi" w:hAnsi="Arial"/>
    </w:rPr>
  </w:style>
  <w:style w:type="paragraph" w:customStyle="1" w:styleId="B2E906F55FB2494EB7ABE52AD93D4F6524">
    <w:name w:val="B2E906F55FB2494EB7ABE52AD93D4F6524"/>
    <w:rsid w:val="0094709B"/>
    <w:pPr>
      <w:spacing w:after="200" w:line="276" w:lineRule="auto"/>
      <w:ind w:left="1224" w:hanging="504"/>
    </w:pPr>
    <w:rPr>
      <w:rFonts w:ascii="Arial" w:eastAsiaTheme="minorHAnsi" w:hAnsi="Arial"/>
      <w:color w:val="000000" w:themeColor="text1"/>
      <w:sz w:val="24"/>
    </w:rPr>
  </w:style>
  <w:style w:type="paragraph" w:customStyle="1" w:styleId="9D0AC36292AF40858230F73555C1D61024">
    <w:name w:val="9D0AC36292AF40858230F73555C1D61024"/>
    <w:rsid w:val="0094709B"/>
    <w:pPr>
      <w:spacing w:after="200" w:line="276" w:lineRule="auto"/>
      <w:ind w:left="1224" w:hanging="504"/>
    </w:pPr>
    <w:rPr>
      <w:rFonts w:ascii="Arial" w:eastAsiaTheme="minorHAnsi" w:hAnsi="Arial"/>
      <w:color w:val="000000" w:themeColor="text1"/>
      <w:sz w:val="24"/>
    </w:rPr>
  </w:style>
  <w:style w:type="paragraph" w:customStyle="1" w:styleId="18B7D4CBFD314218B311960938E2DD6658">
    <w:name w:val="18B7D4CBFD314218B311960938E2DD6658"/>
    <w:rsid w:val="0094709B"/>
    <w:pPr>
      <w:spacing w:after="200" w:line="276" w:lineRule="auto"/>
    </w:pPr>
    <w:rPr>
      <w:rFonts w:ascii="Arial" w:eastAsiaTheme="minorHAnsi" w:hAnsi="Arial"/>
    </w:rPr>
  </w:style>
  <w:style w:type="paragraph" w:customStyle="1" w:styleId="DC85C06B6F1C4681A5908DAC774ED4E858">
    <w:name w:val="DC85C06B6F1C4681A5908DAC774ED4E858"/>
    <w:rsid w:val="0094709B"/>
    <w:pPr>
      <w:spacing w:after="200" w:line="276" w:lineRule="auto"/>
    </w:pPr>
    <w:rPr>
      <w:rFonts w:ascii="Arial" w:eastAsiaTheme="minorHAnsi" w:hAnsi="Arial"/>
    </w:rPr>
  </w:style>
  <w:style w:type="paragraph" w:customStyle="1" w:styleId="942C7CBE2B504B059502EADF7C26B03958">
    <w:name w:val="942C7CBE2B504B059502EADF7C26B03958"/>
    <w:rsid w:val="0094709B"/>
    <w:pPr>
      <w:spacing w:after="200" w:line="276" w:lineRule="auto"/>
    </w:pPr>
    <w:rPr>
      <w:rFonts w:ascii="Arial" w:eastAsiaTheme="minorHAnsi" w:hAnsi="Arial"/>
    </w:rPr>
  </w:style>
  <w:style w:type="paragraph" w:customStyle="1" w:styleId="EA8FF40F10EC4076A7C1D4C70512C1DB58">
    <w:name w:val="EA8FF40F10EC4076A7C1D4C70512C1DB58"/>
    <w:rsid w:val="0094709B"/>
    <w:pPr>
      <w:spacing w:after="200" w:line="276" w:lineRule="auto"/>
    </w:pPr>
    <w:rPr>
      <w:rFonts w:ascii="Arial" w:eastAsiaTheme="minorHAnsi" w:hAnsi="Arial"/>
    </w:rPr>
  </w:style>
  <w:style w:type="paragraph" w:customStyle="1" w:styleId="91480432AB7E4DE39F2FACF3A4931B6F56">
    <w:name w:val="91480432AB7E4DE39F2FACF3A4931B6F56"/>
    <w:rsid w:val="0094709B"/>
    <w:pPr>
      <w:spacing w:after="200" w:line="276" w:lineRule="auto"/>
    </w:pPr>
    <w:rPr>
      <w:rFonts w:ascii="Arial" w:eastAsiaTheme="minorHAnsi" w:hAnsi="Arial"/>
    </w:rPr>
  </w:style>
  <w:style w:type="paragraph" w:customStyle="1" w:styleId="03C85B8BEBFD407E86C08BF9A905790E56">
    <w:name w:val="03C85B8BEBFD407E86C08BF9A905790E56"/>
    <w:rsid w:val="0094709B"/>
    <w:pPr>
      <w:spacing w:after="200" w:line="276" w:lineRule="auto"/>
    </w:pPr>
    <w:rPr>
      <w:rFonts w:ascii="Arial" w:eastAsiaTheme="minorHAnsi" w:hAnsi="Arial"/>
    </w:rPr>
  </w:style>
  <w:style w:type="paragraph" w:customStyle="1" w:styleId="09A5E1C429584151B1595142BF432D19">
    <w:name w:val="09A5E1C429584151B1595142BF432D19"/>
    <w:rsid w:val="0094709B"/>
    <w:pPr>
      <w:spacing w:after="200" w:line="276" w:lineRule="auto"/>
    </w:pPr>
    <w:rPr>
      <w:rFonts w:ascii="Arial" w:eastAsiaTheme="minorHAnsi" w:hAnsi="Arial"/>
    </w:rPr>
  </w:style>
  <w:style w:type="paragraph" w:customStyle="1" w:styleId="C315184767EA41508223245AEFB4EEF656">
    <w:name w:val="C315184767EA41508223245AEFB4EEF656"/>
    <w:rsid w:val="0094709B"/>
    <w:pPr>
      <w:spacing w:after="200" w:line="276" w:lineRule="auto"/>
    </w:pPr>
    <w:rPr>
      <w:rFonts w:ascii="Arial" w:eastAsiaTheme="minorHAnsi" w:hAnsi="Arial"/>
    </w:rPr>
  </w:style>
  <w:style w:type="paragraph" w:customStyle="1" w:styleId="421CDDD0AA5042AEAC3D823F860D3182">
    <w:name w:val="421CDDD0AA5042AEAC3D823F860D3182"/>
    <w:rsid w:val="0094709B"/>
    <w:pPr>
      <w:spacing w:after="200" w:line="276" w:lineRule="auto"/>
    </w:pPr>
    <w:rPr>
      <w:rFonts w:ascii="Arial" w:eastAsiaTheme="minorHAnsi" w:hAnsi="Arial"/>
    </w:rPr>
  </w:style>
  <w:style w:type="paragraph" w:customStyle="1" w:styleId="489388273745491C95D46BE5ECC4FEB248">
    <w:name w:val="489388273745491C95D46BE5ECC4FEB248"/>
    <w:rsid w:val="0094709B"/>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5A5333B9F75421B8B72392BF705C2A748">
    <w:name w:val="C5A5333B9F75421B8B72392BF705C2A748"/>
    <w:rsid w:val="0094709B"/>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EABE7B34B614B63A27B1C1CDD789BD534">
    <w:name w:val="CEABE7B34B614B63A27B1C1CDD789BD534"/>
    <w:rsid w:val="0094709B"/>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BDB7DAF898A64073817DEB55EEFBC16C34">
    <w:name w:val="BDB7DAF898A64073817DEB55EEFBC16C34"/>
    <w:rsid w:val="0094709B"/>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F7D58ED47D4340B08FA34468A4A4ED4B48">
    <w:name w:val="F7D58ED47D4340B08FA34468A4A4ED4B48"/>
    <w:rsid w:val="0094709B"/>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88184F8CBD44E789B59FAB0C55F9A8C53">
    <w:name w:val="088184F8CBD44E789B59FAB0C55F9A8C53"/>
    <w:rsid w:val="0094709B"/>
    <w:pPr>
      <w:spacing w:after="200" w:line="276" w:lineRule="auto"/>
      <w:ind w:left="1224" w:hanging="504"/>
    </w:pPr>
    <w:rPr>
      <w:rFonts w:ascii="Arial" w:eastAsiaTheme="minorHAnsi" w:hAnsi="Arial"/>
      <w:color w:val="000000" w:themeColor="text1"/>
      <w:sz w:val="24"/>
    </w:rPr>
  </w:style>
  <w:style w:type="paragraph" w:customStyle="1" w:styleId="FEFEAF6EA6A1450DA11FBE7BC2922F8947">
    <w:name w:val="FEFEAF6EA6A1450DA11FBE7BC2922F8947"/>
    <w:rsid w:val="0094709B"/>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761ED802474453DB10D85822F18693A58">
    <w:name w:val="0761ED802474453DB10D85822F18693A58"/>
    <w:rsid w:val="0094709B"/>
    <w:pPr>
      <w:spacing w:after="200" w:line="276" w:lineRule="auto"/>
    </w:pPr>
    <w:rPr>
      <w:rFonts w:ascii="Arial" w:eastAsiaTheme="minorHAnsi" w:hAnsi="Arial"/>
    </w:rPr>
  </w:style>
  <w:style w:type="paragraph" w:customStyle="1" w:styleId="0701BBAAF58A41358D79F5C628BB012677">
    <w:name w:val="0701BBAAF58A41358D79F5C628BB012677"/>
    <w:rsid w:val="0094709B"/>
    <w:pPr>
      <w:spacing w:after="200" w:line="276" w:lineRule="auto"/>
    </w:pPr>
    <w:rPr>
      <w:rFonts w:ascii="Arial" w:eastAsiaTheme="minorHAnsi" w:hAnsi="Arial"/>
    </w:rPr>
  </w:style>
  <w:style w:type="paragraph" w:customStyle="1" w:styleId="3BA3185E0E074742B5194A1740ECDC7D77">
    <w:name w:val="3BA3185E0E074742B5194A1740ECDC7D77"/>
    <w:rsid w:val="0094709B"/>
    <w:pPr>
      <w:spacing w:after="200" w:line="276" w:lineRule="auto"/>
    </w:pPr>
    <w:rPr>
      <w:rFonts w:ascii="Arial" w:eastAsiaTheme="minorHAnsi" w:hAnsi="Arial"/>
    </w:rPr>
  </w:style>
  <w:style w:type="paragraph" w:customStyle="1" w:styleId="A86385F289FB404D82488A56516C57DE77">
    <w:name w:val="A86385F289FB404D82488A56516C57DE77"/>
    <w:rsid w:val="0094709B"/>
    <w:pPr>
      <w:spacing w:after="200" w:line="276" w:lineRule="auto"/>
    </w:pPr>
    <w:rPr>
      <w:rFonts w:ascii="Arial" w:eastAsiaTheme="minorHAnsi" w:hAnsi="Arial"/>
    </w:rPr>
  </w:style>
  <w:style w:type="paragraph" w:customStyle="1" w:styleId="551EE92CD686466D8B5EE907BFEC9B1A77">
    <w:name w:val="551EE92CD686466D8B5EE907BFEC9B1A77"/>
    <w:rsid w:val="0094709B"/>
    <w:pPr>
      <w:spacing w:after="200" w:line="276" w:lineRule="auto"/>
    </w:pPr>
    <w:rPr>
      <w:rFonts w:ascii="Arial" w:eastAsiaTheme="minorHAnsi" w:hAnsi="Arial"/>
    </w:rPr>
  </w:style>
  <w:style w:type="paragraph" w:customStyle="1" w:styleId="24147482CD6848349D3C25EAF280CA4876">
    <w:name w:val="24147482CD6848349D3C25EAF280CA4876"/>
    <w:rsid w:val="0094709B"/>
    <w:pPr>
      <w:spacing w:after="200" w:line="276" w:lineRule="auto"/>
    </w:pPr>
    <w:rPr>
      <w:rFonts w:ascii="Arial" w:eastAsiaTheme="minorHAnsi" w:hAnsi="Arial"/>
    </w:rPr>
  </w:style>
  <w:style w:type="paragraph" w:customStyle="1" w:styleId="E905873811FB4DA9936586F86579B6C176">
    <w:name w:val="E905873811FB4DA9936586F86579B6C176"/>
    <w:rsid w:val="0094709B"/>
    <w:pPr>
      <w:spacing w:after="200" w:line="276" w:lineRule="auto"/>
    </w:pPr>
    <w:rPr>
      <w:rFonts w:ascii="Arial" w:eastAsiaTheme="minorHAnsi" w:hAnsi="Arial"/>
    </w:rPr>
  </w:style>
  <w:style w:type="paragraph" w:customStyle="1" w:styleId="F9DD39F50C0143F0887F1A0A9E6A2D7176">
    <w:name w:val="F9DD39F50C0143F0887F1A0A9E6A2D7176"/>
    <w:rsid w:val="0094709B"/>
    <w:pPr>
      <w:spacing w:after="200" w:line="276" w:lineRule="auto"/>
    </w:pPr>
    <w:rPr>
      <w:rFonts w:ascii="Arial" w:eastAsiaTheme="minorHAnsi" w:hAnsi="Arial"/>
    </w:rPr>
  </w:style>
  <w:style w:type="paragraph" w:customStyle="1" w:styleId="D6C0B2785DE14301B7B321DAE5F8440847">
    <w:name w:val="D6C0B2785DE14301B7B321DAE5F8440847"/>
    <w:rsid w:val="0094709B"/>
    <w:pPr>
      <w:spacing w:after="200" w:line="276" w:lineRule="auto"/>
    </w:pPr>
    <w:rPr>
      <w:rFonts w:ascii="Arial" w:eastAsiaTheme="minorHAnsi" w:hAnsi="Arial"/>
    </w:rPr>
  </w:style>
  <w:style w:type="paragraph" w:customStyle="1" w:styleId="ADF65CDE7B084B91B5DD68D775C6A23776">
    <w:name w:val="ADF65CDE7B084B91B5DD68D775C6A23776"/>
    <w:rsid w:val="0094709B"/>
    <w:pPr>
      <w:spacing w:after="200" w:line="276" w:lineRule="auto"/>
    </w:pPr>
    <w:rPr>
      <w:rFonts w:ascii="Arial" w:eastAsiaTheme="minorHAnsi" w:hAnsi="Arial"/>
    </w:rPr>
  </w:style>
  <w:style w:type="paragraph" w:customStyle="1" w:styleId="35610FB38FBE4B87B9D700B764B5DDD176">
    <w:name w:val="35610FB38FBE4B87B9D700B764B5DDD176"/>
    <w:rsid w:val="0094709B"/>
    <w:pPr>
      <w:spacing w:after="200" w:line="276" w:lineRule="auto"/>
    </w:pPr>
    <w:rPr>
      <w:rFonts w:ascii="Arial" w:eastAsiaTheme="minorHAnsi" w:hAnsi="Arial"/>
    </w:rPr>
  </w:style>
  <w:style w:type="paragraph" w:customStyle="1" w:styleId="7D4D035733AA4EEDA04815C498A2340E5">
    <w:name w:val="7D4D035733AA4EEDA04815C498A2340E5"/>
    <w:rsid w:val="0094709B"/>
    <w:pPr>
      <w:spacing w:after="200" w:line="276" w:lineRule="auto"/>
    </w:pPr>
    <w:rPr>
      <w:rFonts w:ascii="Arial" w:eastAsiaTheme="minorHAnsi" w:hAnsi="Arial"/>
    </w:rPr>
  </w:style>
  <w:style w:type="paragraph" w:customStyle="1" w:styleId="BF747868AC4F40D5AF4155184961C56577">
    <w:name w:val="BF747868AC4F40D5AF4155184961C56577"/>
    <w:rsid w:val="0094709B"/>
    <w:pPr>
      <w:spacing w:after="200" w:line="276" w:lineRule="auto"/>
    </w:pPr>
    <w:rPr>
      <w:rFonts w:ascii="Arial" w:eastAsiaTheme="minorHAnsi" w:hAnsi="Arial"/>
    </w:rPr>
  </w:style>
  <w:style w:type="paragraph" w:customStyle="1" w:styleId="1BDB50AE78D6404489DF0BA17BCC914177">
    <w:name w:val="1BDB50AE78D6404489DF0BA17BCC914177"/>
    <w:rsid w:val="0094709B"/>
    <w:pPr>
      <w:spacing w:after="200" w:line="276" w:lineRule="auto"/>
    </w:pPr>
    <w:rPr>
      <w:rFonts w:ascii="Arial" w:eastAsiaTheme="minorHAnsi" w:hAnsi="Arial"/>
    </w:rPr>
  </w:style>
  <w:style w:type="paragraph" w:customStyle="1" w:styleId="57D4A11A75C542B0A640EC475DDA70D33">
    <w:name w:val="57D4A11A75C542B0A640EC475DDA70D33"/>
    <w:rsid w:val="0094709B"/>
    <w:pPr>
      <w:spacing w:after="200" w:line="276" w:lineRule="auto"/>
    </w:pPr>
    <w:rPr>
      <w:rFonts w:ascii="Arial" w:eastAsiaTheme="minorHAnsi" w:hAnsi="Arial"/>
    </w:rPr>
  </w:style>
  <w:style w:type="paragraph" w:customStyle="1" w:styleId="EC742BBC07C44E8BB2EEE0235C17170E43">
    <w:name w:val="EC742BBC07C44E8BB2EEE0235C17170E43"/>
    <w:rsid w:val="0094709B"/>
    <w:pPr>
      <w:spacing w:after="200" w:line="276" w:lineRule="auto"/>
    </w:pPr>
    <w:rPr>
      <w:rFonts w:ascii="Arial" w:eastAsiaTheme="minorHAnsi" w:hAnsi="Arial"/>
    </w:rPr>
  </w:style>
  <w:style w:type="paragraph" w:customStyle="1" w:styleId="26979BC502614758858BE7A49A6347F078">
    <w:name w:val="26979BC502614758858BE7A49A6347F078"/>
    <w:rsid w:val="0094709B"/>
    <w:pPr>
      <w:spacing w:after="200" w:line="276" w:lineRule="auto"/>
    </w:pPr>
    <w:rPr>
      <w:rFonts w:ascii="Arial" w:eastAsiaTheme="minorHAnsi" w:hAnsi="Arial"/>
    </w:rPr>
  </w:style>
  <w:style w:type="paragraph" w:customStyle="1" w:styleId="353C8D53DF4B46D8B5850D879FD1BD077">
    <w:name w:val="353C8D53DF4B46D8B5850D879FD1BD077"/>
    <w:rsid w:val="0094709B"/>
    <w:pPr>
      <w:spacing w:after="200" w:line="276" w:lineRule="auto"/>
    </w:pPr>
    <w:rPr>
      <w:rFonts w:ascii="Arial" w:eastAsiaTheme="minorHAnsi" w:hAnsi="Arial"/>
    </w:rPr>
  </w:style>
  <w:style w:type="paragraph" w:customStyle="1" w:styleId="9987FA50F2474748981FF3A33097181D57">
    <w:name w:val="9987FA50F2474748981FF3A33097181D57"/>
    <w:rsid w:val="0094709B"/>
    <w:pPr>
      <w:spacing w:after="200" w:line="276" w:lineRule="auto"/>
    </w:pPr>
    <w:rPr>
      <w:rFonts w:ascii="Arial" w:eastAsiaTheme="minorHAnsi" w:hAnsi="Arial"/>
    </w:rPr>
  </w:style>
  <w:style w:type="paragraph" w:customStyle="1" w:styleId="4649629EA818434795035956985A1B056">
    <w:name w:val="4649629EA818434795035956985A1B056"/>
    <w:rsid w:val="0094709B"/>
    <w:pPr>
      <w:spacing w:after="200" w:line="276" w:lineRule="auto"/>
    </w:pPr>
    <w:rPr>
      <w:rFonts w:ascii="Arial" w:eastAsiaTheme="minorHAnsi" w:hAnsi="Arial"/>
    </w:rPr>
  </w:style>
  <w:style w:type="paragraph" w:customStyle="1" w:styleId="72076D57C7434C48BB5456CEF6F6B35C30">
    <w:name w:val="72076D57C7434C48BB5456CEF6F6B35C30"/>
    <w:rsid w:val="0094709B"/>
    <w:pPr>
      <w:spacing w:after="200" w:line="276" w:lineRule="auto"/>
    </w:pPr>
    <w:rPr>
      <w:rFonts w:ascii="Arial" w:eastAsiaTheme="minorHAnsi" w:hAnsi="Arial"/>
    </w:rPr>
  </w:style>
  <w:style w:type="paragraph" w:customStyle="1" w:styleId="9A7985679C77428B85F7853F0751183A41">
    <w:name w:val="9A7985679C77428B85F7853F0751183A41"/>
    <w:rsid w:val="0094709B"/>
    <w:pPr>
      <w:spacing w:after="200" w:line="276" w:lineRule="auto"/>
    </w:pPr>
    <w:rPr>
      <w:rFonts w:ascii="Arial" w:eastAsiaTheme="minorHAnsi" w:hAnsi="Arial"/>
    </w:rPr>
  </w:style>
  <w:style w:type="paragraph" w:customStyle="1" w:styleId="688BD0AD925A4EC3B9B32779344038824">
    <w:name w:val="688BD0AD925A4EC3B9B32779344038824"/>
    <w:rsid w:val="0094709B"/>
    <w:pPr>
      <w:spacing w:after="200" w:line="276" w:lineRule="auto"/>
    </w:pPr>
    <w:rPr>
      <w:rFonts w:ascii="Arial" w:eastAsiaTheme="minorHAnsi" w:hAnsi="Arial"/>
    </w:rPr>
  </w:style>
  <w:style w:type="paragraph" w:customStyle="1" w:styleId="2AE11EEA2D58478DB92FB26F8512937641">
    <w:name w:val="2AE11EEA2D58478DB92FB26F8512937641"/>
    <w:rsid w:val="0094709B"/>
    <w:pPr>
      <w:spacing w:after="200" w:line="276" w:lineRule="auto"/>
    </w:pPr>
    <w:rPr>
      <w:rFonts w:ascii="Arial" w:eastAsiaTheme="minorHAnsi" w:hAnsi="Arial"/>
    </w:rPr>
  </w:style>
  <w:style w:type="paragraph" w:customStyle="1" w:styleId="DBAB40A3579D43D1BB4176D1CA84A4DA41">
    <w:name w:val="DBAB40A3579D43D1BB4176D1CA84A4DA41"/>
    <w:rsid w:val="0094709B"/>
    <w:pPr>
      <w:spacing w:after="200" w:line="276" w:lineRule="auto"/>
    </w:pPr>
    <w:rPr>
      <w:rFonts w:ascii="Arial" w:eastAsiaTheme="minorHAnsi" w:hAnsi="Arial"/>
    </w:rPr>
  </w:style>
  <w:style w:type="paragraph" w:customStyle="1" w:styleId="D51DD262B85640F092BAE09C2C72395C26">
    <w:name w:val="D51DD262B85640F092BAE09C2C72395C26"/>
    <w:rsid w:val="0094709B"/>
    <w:pPr>
      <w:spacing w:after="200" w:line="276" w:lineRule="auto"/>
    </w:pPr>
    <w:rPr>
      <w:rFonts w:ascii="Arial" w:eastAsiaTheme="minorHAnsi" w:hAnsi="Arial"/>
    </w:rPr>
  </w:style>
  <w:style w:type="paragraph" w:customStyle="1" w:styleId="1C7BC3114CBE4DC68B8D59C2935D6F8026">
    <w:name w:val="1C7BC3114CBE4DC68B8D59C2935D6F8026"/>
    <w:rsid w:val="0094709B"/>
    <w:pPr>
      <w:spacing w:after="200" w:line="276" w:lineRule="auto"/>
    </w:pPr>
    <w:rPr>
      <w:rFonts w:ascii="Arial" w:eastAsiaTheme="minorHAnsi" w:hAnsi="Arial"/>
    </w:rPr>
  </w:style>
  <w:style w:type="paragraph" w:customStyle="1" w:styleId="3667271E78724233A0D66C0B26305FD426">
    <w:name w:val="3667271E78724233A0D66C0B26305FD426"/>
    <w:rsid w:val="0094709B"/>
    <w:pPr>
      <w:spacing w:after="200" w:line="276" w:lineRule="auto"/>
    </w:pPr>
    <w:rPr>
      <w:rFonts w:ascii="Arial" w:eastAsiaTheme="minorHAnsi" w:hAnsi="Arial"/>
    </w:rPr>
  </w:style>
  <w:style w:type="paragraph" w:customStyle="1" w:styleId="9147E87A3D784025982FE54F990E80BD26">
    <w:name w:val="9147E87A3D784025982FE54F990E80BD26"/>
    <w:rsid w:val="0094709B"/>
    <w:pPr>
      <w:spacing w:after="200" w:line="276" w:lineRule="auto"/>
    </w:pPr>
    <w:rPr>
      <w:rFonts w:ascii="Arial" w:eastAsiaTheme="minorHAnsi" w:hAnsi="Arial"/>
    </w:rPr>
  </w:style>
  <w:style w:type="paragraph" w:customStyle="1" w:styleId="422C2125001E48AAB69F8BFC9FE3522C19">
    <w:name w:val="422C2125001E48AAB69F8BFC9FE3522C19"/>
    <w:rsid w:val="0094709B"/>
    <w:pPr>
      <w:spacing w:after="200" w:line="276" w:lineRule="auto"/>
    </w:pPr>
    <w:rPr>
      <w:rFonts w:ascii="Arial" w:eastAsiaTheme="minorHAnsi" w:hAnsi="Arial"/>
    </w:rPr>
  </w:style>
  <w:style w:type="paragraph" w:customStyle="1" w:styleId="B2E906F55FB2494EB7ABE52AD93D4F6525">
    <w:name w:val="B2E906F55FB2494EB7ABE52AD93D4F6525"/>
    <w:rsid w:val="0094709B"/>
    <w:pPr>
      <w:spacing w:after="200" w:line="276" w:lineRule="auto"/>
      <w:ind w:left="1224" w:hanging="504"/>
    </w:pPr>
    <w:rPr>
      <w:rFonts w:ascii="Arial" w:eastAsiaTheme="minorHAnsi" w:hAnsi="Arial"/>
      <w:color w:val="000000" w:themeColor="text1"/>
      <w:sz w:val="24"/>
    </w:rPr>
  </w:style>
  <w:style w:type="paragraph" w:customStyle="1" w:styleId="9D0AC36292AF40858230F73555C1D61025">
    <w:name w:val="9D0AC36292AF40858230F73555C1D61025"/>
    <w:rsid w:val="0094709B"/>
    <w:pPr>
      <w:spacing w:after="200" w:line="276" w:lineRule="auto"/>
      <w:ind w:left="1224" w:hanging="504"/>
    </w:pPr>
    <w:rPr>
      <w:rFonts w:ascii="Arial" w:eastAsiaTheme="minorHAnsi" w:hAnsi="Arial"/>
      <w:color w:val="000000" w:themeColor="text1"/>
      <w:sz w:val="24"/>
    </w:rPr>
  </w:style>
  <w:style w:type="paragraph" w:customStyle="1" w:styleId="18B7D4CBFD314218B311960938E2DD6659">
    <w:name w:val="18B7D4CBFD314218B311960938E2DD6659"/>
    <w:rsid w:val="0094709B"/>
    <w:pPr>
      <w:spacing w:after="200" w:line="276" w:lineRule="auto"/>
    </w:pPr>
    <w:rPr>
      <w:rFonts w:ascii="Arial" w:eastAsiaTheme="minorHAnsi" w:hAnsi="Arial"/>
    </w:rPr>
  </w:style>
  <w:style w:type="paragraph" w:customStyle="1" w:styleId="DC85C06B6F1C4681A5908DAC774ED4E859">
    <w:name w:val="DC85C06B6F1C4681A5908DAC774ED4E859"/>
    <w:rsid w:val="0094709B"/>
    <w:pPr>
      <w:spacing w:after="200" w:line="276" w:lineRule="auto"/>
    </w:pPr>
    <w:rPr>
      <w:rFonts w:ascii="Arial" w:eastAsiaTheme="minorHAnsi" w:hAnsi="Arial"/>
    </w:rPr>
  </w:style>
  <w:style w:type="paragraph" w:customStyle="1" w:styleId="942C7CBE2B504B059502EADF7C26B03959">
    <w:name w:val="942C7CBE2B504B059502EADF7C26B03959"/>
    <w:rsid w:val="0094709B"/>
    <w:pPr>
      <w:spacing w:after="200" w:line="276" w:lineRule="auto"/>
    </w:pPr>
    <w:rPr>
      <w:rFonts w:ascii="Arial" w:eastAsiaTheme="minorHAnsi" w:hAnsi="Arial"/>
    </w:rPr>
  </w:style>
  <w:style w:type="paragraph" w:customStyle="1" w:styleId="EA8FF40F10EC4076A7C1D4C70512C1DB59">
    <w:name w:val="EA8FF40F10EC4076A7C1D4C70512C1DB59"/>
    <w:rsid w:val="0094709B"/>
    <w:pPr>
      <w:spacing w:after="200" w:line="276" w:lineRule="auto"/>
    </w:pPr>
    <w:rPr>
      <w:rFonts w:ascii="Arial" w:eastAsiaTheme="minorHAnsi" w:hAnsi="Arial"/>
    </w:rPr>
  </w:style>
  <w:style w:type="paragraph" w:customStyle="1" w:styleId="91480432AB7E4DE39F2FACF3A4931B6F57">
    <w:name w:val="91480432AB7E4DE39F2FACF3A4931B6F57"/>
    <w:rsid w:val="0094709B"/>
    <w:pPr>
      <w:spacing w:after="200" w:line="276" w:lineRule="auto"/>
    </w:pPr>
    <w:rPr>
      <w:rFonts w:ascii="Arial" w:eastAsiaTheme="minorHAnsi" w:hAnsi="Arial"/>
    </w:rPr>
  </w:style>
  <w:style w:type="paragraph" w:customStyle="1" w:styleId="03C85B8BEBFD407E86C08BF9A905790E57">
    <w:name w:val="03C85B8BEBFD407E86C08BF9A905790E57"/>
    <w:rsid w:val="0094709B"/>
    <w:pPr>
      <w:spacing w:after="200" w:line="276" w:lineRule="auto"/>
    </w:pPr>
    <w:rPr>
      <w:rFonts w:ascii="Arial" w:eastAsiaTheme="minorHAnsi" w:hAnsi="Arial"/>
    </w:rPr>
  </w:style>
  <w:style w:type="paragraph" w:customStyle="1" w:styleId="09A5E1C429584151B1595142BF432D191">
    <w:name w:val="09A5E1C429584151B1595142BF432D191"/>
    <w:rsid w:val="0094709B"/>
    <w:pPr>
      <w:spacing w:after="200" w:line="276" w:lineRule="auto"/>
    </w:pPr>
    <w:rPr>
      <w:rFonts w:ascii="Arial" w:eastAsiaTheme="minorHAnsi" w:hAnsi="Arial"/>
    </w:rPr>
  </w:style>
  <w:style w:type="paragraph" w:customStyle="1" w:styleId="C315184767EA41508223245AEFB4EEF657">
    <w:name w:val="C315184767EA41508223245AEFB4EEF657"/>
    <w:rsid w:val="0094709B"/>
    <w:pPr>
      <w:spacing w:after="200" w:line="276" w:lineRule="auto"/>
    </w:pPr>
    <w:rPr>
      <w:rFonts w:ascii="Arial" w:eastAsiaTheme="minorHAnsi" w:hAnsi="Arial"/>
    </w:rPr>
  </w:style>
  <w:style w:type="paragraph" w:customStyle="1" w:styleId="421CDDD0AA5042AEAC3D823F860D31821">
    <w:name w:val="421CDDD0AA5042AEAC3D823F860D31821"/>
    <w:rsid w:val="0094709B"/>
    <w:pPr>
      <w:spacing w:after="200" w:line="276" w:lineRule="auto"/>
    </w:pPr>
    <w:rPr>
      <w:rFonts w:ascii="Arial" w:eastAsiaTheme="minorHAnsi" w:hAnsi="Arial"/>
    </w:rPr>
  </w:style>
  <w:style w:type="paragraph" w:customStyle="1" w:styleId="489388273745491C95D46BE5ECC4FEB249">
    <w:name w:val="489388273745491C95D46BE5ECC4FEB249"/>
    <w:rsid w:val="0094709B"/>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5A5333B9F75421B8B72392BF705C2A749">
    <w:name w:val="C5A5333B9F75421B8B72392BF705C2A749"/>
    <w:rsid w:val="0094709B"/>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CEABE7B34B614B63A27B1C1CDD789BD535">
    <w:name w:val="CEABE7B34B614B63A27B1C1CDD789BD535"/>
    <w:rsid w:val="0094709B"/>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BDB7DAF898A64073817DEB55EEFBC16C35">
    <w:name w:val="BDB7DAF898A64073817DEB55EEFBC16C35"/>
    <w:rsid w:val="0094709B"/>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F7D58ED47D4340B08FA34468A4A4ED4B49">
    <w:name w:val="F7D58ED47D4340B08FA34468A4A4ED4B49"/>
    <w:rsid w:val="0094709B"/>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88184F8CBD44E789B59FAB0C55F9A8C54">
    <w:name w:val="088184F8CBD44E789B59FAB0C55F9A8C54"/>
    <w:rsid w:val="0094709B"/>
    <w:pPr>
      <w:spacing w:after="200" w:line="276" w:lineRule="auto"/>
      <w:ind w:left="1224" w:hanging="504"/>
    </w:pPr>
    <w:rPr>
      <w:rFonts w:ascii="Arial" w:eastAsiaTheme="minorHAnsi" w:hAnsi="Arial"/>
      <w:color w:val="000000" w:themeColor="text1"/>
      <w:sz w:val="24"/>
    </w:rPr>
  </w:style>
  <w:style w:type="paragraph" w:customStyle="1" w:styleId="FEFEAF6EA6A1450DA11FBE7BC2922F8948">
    <w:name w:val="FEFEAF6EA6A1450DA11FBE7BC2922F8948"/>
    <w:rsid w:val="0094709B"/>
    <w:pPr>
      <w:keepNext/>
      <w:keepLines/>
      <w:spacing w:before="200" w:after="0" w:line="276" w:lineRule="auto"/>
      <w:ind w:left="792" w:hanging="432"/>
      <w:outlineLvl w:val="1"/>
    </w:pPr>
    <w:rPr>
      <w:rFonts w:asciiTheme="majorHAnsi" w:eastAsiaTheme="majorEastAsia" w:hAnsiTheme="majorHAnsi" w:cs="Arial"/>
      <w:bCs/>
      <w:color w:val="005386"/>
      <w:sz w:val="28"/>
      <w:szCs w:val="28"/>
    </w:rPr>
  </w:style>
  <w:style w:type="paragraph" w:customStyle="1" w:styleId="0761ED802474453DB10D85822F18693A59">
    <w:name w:val="0761ED802474453DB10D85822F18693A59"/>
    <w:rsid w:val="0094709B"/>
    <w:pPr>
      <w:spacing w:after="200" w:line="276" w:lineRule="auto"/>
    </w:pPr>
    <w:rPr>
      <w:rFonts w:ascii="Arial" w:eastAsiaTheme="minorHAnsi" w:hAnsi="Arial"/>
    </w:rPr>
  </w:style>
  <w:style w:type="paragraph" w:customStyle="1" w:styleId="0701BBAAF58A41358D79F5C628BB012678">
    <w:name w:val="0701BBAAF58A41358D79F5C628BB012678"/>
    <w:rsid w:val="0094709B"/>
    <w:pPr>
      <w:spacing w:after="200" w:line="276" w:lineRule="auto"/>
    </w:pPr>
    <w:rPr>
      <w:rFonts w:ascii="Arial" w:eastAsiaTheme="minorHAnsi" w:hAnsi="Arial"/>
    </w:rPr>
  </w:style>
  <w:style w:type="paragraph" w:customStyle="1" w:styleId="3BA3185E0E074742B5194A1740ECDC7D78">
    <w:name w:val="3BA3185E0E074742B5194A1740ECDC7D78"/>
    <w:rsid w:val="0094709B"/>
    <w:pPr>
      <w:spacing w:after="200" w:line="276" w:lineRule="auto"/>
    </w:pPr>
    <w:rPr>
      <w:rFonts w:ascii="Arial" w:eastAsiaTheme="minorHAnsi" w:hAnsi="Arial"/>
    </w:rPr>
  </w:style>
  <w:style w:type="paragraph" w:customStyle="1" w:styleId="A86385F289FB404D82488A56516C57DE78">
    <w:name w:val="A86385F289FB404D82488A56516C57DE78"/>
    <w:rsid w:val="0094709B"/>
    <w:pPr>
      <w:spacing w:after="200" w:line="276" w:lineRule="auto"/>
    </w:pPr>
    <w:rPr>
      <w:rFonts w:ascii="Arial" w:eastAsiaTheme="minorHAnsi" w:hAnsi="Arial"/>
    </w:rPr>
  </w:style>
  <w:style w:type="paragraph" w:customStyle="1" w:styleId="551EE92CD686466D8B5EE907BFEC9B1A78">
    <w:name w:val="551EE92CD686466D8B5EE907BFEC9B1A78"/>
    <w:rsid w:val="0094709B"/>
    <w:pPr>
      <w:spacing w:after="200" w:line="276" w:lineRule="auto"/>
    </w:pPr>
    <w:rPr>
      <w:rFonts w:ascii="Arial" w:eastAsiaTheme="minorHAnsi" w:hAnsi="Arial"/>
    </w:rPr>
  </w:style>
  <w:style w:type="paragraph" w:customStyle="1" w:styleId="24147482CD6848349D3C25EAF280CA4877">
    <w:name w:val="24147482CD6848349D3C25EAF280CA4877"/>
    <w:rsid w:val="0094709B"/>
    <w:pPr>
      <w:spacing w:after="200" w:line="276" w:lineRule="auto"/>
    </w:pPr>
    <w:rPr>
      <w:rFonts w:ascii="Arial" w:eastAsiaTheme="minorHAnsi" w:hAnsi="Arial"/>
    </w:rPr>
  </w:style>
  <w:style w:type="paragraph" w:customStyle="1" w:styleId="E905873811FB4DA9936586F86579B6C177">
    <w:name w:val="E905873811FB4DA9936586F86579B6C177"/>
    <w:rsid w:val="0094709B"/>
    <w:pPr>
      <w:spacing w:after="200" w:line="276" w:lineRule="auto"/>
    </w:pPr>
    <w:rPr>
      <w:rFonts w:ascii="Arial" w:eastAsiaTheme="minorHAnsi" w:hAnsi="Arial"/>
    </w:rPr>
  </w:style>
  <w:style w:type="paragraph" w:customStyle="1" w:styleId="F9DD39F50C0143F0887F1A0A9E6A2D7177">
    <w:name w:val="F9DD39F50C0143F0887F1A0A9E6A2D7177"/>
    <w:rsid w:val="0094709B"/>
    <w:pPr>
      <w:spacing w:after="200" w:line="276" w:lineRule="auto"/>
    </w:pPr>
    <w:rPr>
      <w:rFonts w:ascii="Arial" w:eastAsiaTheme="minorHAnsi" w:hAnsi="Arial"/>
    </w:rPr>
  </w:style>
  <w:style w:type="paragraph" w:customStyle="1" w:styleId="D6C0B2785DE14301B7B321DAE5F8440848">
    <w:name w:val="D6C0B2785DE14301B7B321DAE5F8440848"/>
    <w:rsid w:val="0094709B"/>
    <w:pPr>
      <w:spacing w:after="200" w:line="276" w:lineRule="auto"/>
    </w:pPr>
    <w:rPr>
      <w:rFonts w:ascii="Arial" w:eastAsiaTheme="minorHAnsi" w:hAnsi="Arial"/>
    </w:rPr>
  </w:style>
  <w:style w:type="paragraph" w:customStyle="1" w:styleId="ADF65CDE7B084B91B5DD68D775C6A23777">
    <w:name w:val="ADF65CDE7B084B91B5DD68D775C6A23777"/>
    <w:rsid w:val="0094709B"/>
    <w:pPr>
      <w:spacing w:after="200" w:line="276" w:lineRule="auto"/>
    </w:pPr>
    <w:rPr>
      <w:rFonts w:ascii="Arial" w:eastAsiaTheme="minorHAnsi" w:hAnsi="Arial"/>
    </w:rPr>
  </w:style>
  <w:style w:type="paragraph" w:customStyle="1" w:styleId="35610FB38FBE4B87B9D700B764B5DDD177">
    <w:name w:val="35610FB38FBE4B87B9D700B764B5DDD177"/>
    <w:rsid w:val="0094709B"/>
    <w:pPr>
      <w:spacing w:after="200" w:line="276" w:lineRule="auto"/>
    </w:pPr>
    <w:rPr>
      <w:rFonts w:ascii="Arial" w:eastAsiaTheme="minorHAnsi" w:hAnsi="Arial"/>
    </w:rPr>
  </w:style>
  <w:style w:type="paragraph" w:customStyle="1" w:styleId="14F1AB43BBC440E691FBDA0B4031E2E6">
    <w:name w:val="14F1AB43BBC440E691FBDA0B4031E2E6"/>
    <w:rsid w:val="00CB2DEF"/>
  </w:style>
  <w:style w:type="paragraph" w:customStyle="1" w:styleId="387B786F4C0E41B4A8A1E7F531332346">
    <w:name w:val="387B786F4C0E41B4A8A1E7F531332346"/>
    <w:rsid w:val="00CB2DEF"/>
  </w:style>
  <w:style w:type="paragraph" w:customStyle="1" w:styleId="F2B0ACEBA04F4846A7BCAD556C8236F2">
    <w:name w:val="F2B0ACEBA04F4846A7BCAD556C8236F2"/>
    <w:rsid w:val="00CB2DEF"/>
  </w:style>
  <w:style w:type="paragraph" w:customStyle="1" w:styleId="BBD7210E817A403BB4215B86487C6333">
    <w:name w:val="BBD7210E817A403BB4215B86487C6333"/>
    <w:rsid w:val="00CB2DEF"/>
  </w:style>
  <w:style w:type="paragraph" w:customStyle="1" w:styleId="651BD912BFDA49A4815201757EB4305C">
    <w:name w:val="651BD912BFDA49A4815201757EB4305C"/>
    <w:rsid w:val="000E4D94"/>
  </w:style>
  <w:style w:type="paragraph" w:customStyle="1" w:styleId="E48C7361F53C4CD681DBA554C9C12CC5">
    <w:name w:val="E48C7361F53C4CD681DBA554C9C12CC5"/>
    <w:rsid w:val="002C47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hème Office">
  <a:themeElements>
    <a:clrScheme name="3DS">
      <a:dk1>
        <a:srgbClr val="5B7F95"/>
      </a:dk1>
      <a:lt1>
        <a:sysClr val="window" lastClr="FFFFFF"/>
      </a:lt1>
      <a:dk2>
        <a:srgbClr val="001871"/>
      </a:dk2>
      <a:lt2>
        <a:srgbClr val="DA291C"/>
      </a:lt2>
      <a:accent1>
        <a:srgbClr val="5B7F95"/>
      </a:accent1>
      <a:accent2>
        <a:srgbClr val="00B2A9"/>
      </a:accent2>
      <a:accent3>
        <a:srgbClr val="FFCD00"/>
      </a:accent3>
      <a:accent4>
        <a:srgbClr val="E87722"/>
      </a:accent4>
      <a:accent5>
        <a:srgbClr val="84BD00"/>
      </a:accent5>
      <a:accent6>
        <a:srgbClr val="0077C8"/>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81A1DD7-4515-4FD7-A79B-7B164683D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CORPORATE_Template_A4_2020.dotx</Template>
  <TotalTime>324</TotalTime>
  <Pages>30</Pages>
  <Words>7436</Words>
  <Characters>42388</Characters>
  <Application>Microsoft Office Word</Application>
  <DocSecurity>0</DocSecurity>
  <Lines>353</Lines>
  <Paragraphs>99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PES Template</vt:lpstr>
      <vt:lpstr/>
    </vt:vector>
  </TitlesOfParts>
  <Manager>ARL</Manager>
  <Company>Microsoft</Company>
  <LinksUpToDate>false</LinksUpToDate>
  <CharactersWithSpaces>49725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PES Template</dc:title>
  <dc:subject>Function specifications</dc:subject>
  <dc:creator>COUDERC-ROUXEL Céline</dc:creator>
  <cp:keywords>PES</cp:keywords>
  <dc:description/>
  <cp:lastModifiedBy>WALLIER Yannick</cp:lastModifiedBy>
  <cp:revision>31</cp:revision>
  <cp:lastPrinted>2020-11-19T09:21:00Z</cp:lastPrinted>
  <dcterms:created xsi:type="dcterms:W3CDTF">2022-05-10T13:14:00Z</dcterms:created>
  <dcterms:modified xsi:type="dcterms:W3CDTF">2023-12-20T13:15:00Z</dcterms:modified>
  <cp:category>DEFINE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ature">
    <vt:lpwstr>Template</vt:lpwstr>
  </property>
  <property fmtid="{D5CDD505-2E9C-101B-9397-08002B2CF9AE}" pid="3" name="UUID">
    <vt:lpwstr>3DS_C_D_F_PES</vt:lpwstr>
  </property>
  <property fmtid="{D5CDD505-2E9C-101B-9397-08002B2CF9AE}" pid="4" name="Version">
    <vt:lpwstr>V5R4</vt:lpwstr>
  </property>
  <property fmtid="{D5CDD505-2E9C-101B-9397-08002B2CF9AE}" pid="5" name="_DocHome">
    <vt:i4>204898072</vt:i4>
  </property>
</Properties>
</file>