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cs="Arial"/>
        </w:rPr>
        <w:id w:val="1142131156"/>
        <w:docPartObj>
          <w:docPartGallery w:val="Cover Pages"/>
          <w:docPartUnique/>
        </w:docPartObj>
      </w:sdtPr>
      <w:sdtContent>
        <w:p w14:paraId="0DEC4B8D" w14:textId="77777777" w:rsidR="00E400B6" w:rsidRPr="00E400B6" w:rsidRDefault="00E400B6" w:rsidP="00320BDA">
          <w:pPr>
            <w:rPr>
              <w:rFonts w:cs="Arial"/>
            </w:rPr>
          </w:pPr>
          <w:r>
            <w:rPr>
              <w:rFonts w:cs="Arial"/>
              <w:noProof/>
              <w:sz w:val="56"/>
              <w:szCs w:val="56"/>
            </w:rPr>
            <w:drawing>
              <wp:anchor distT="0" distB="0" distL="114300" distR="114300" simplePos="0" relativeHeight="251712000" behindDoc="0" locked="0" layoutInCell="1" allowOverlap="1" wp14:anchorId="2D41BFA0" wp14:editId="4E611E63">
                <wp:simplePos x="0" y="0"/>
                <wp:positionH relativeFrom="column">
                  <wp:posOffset>-82550</wp:posOffset>
                </wp:positionH>
                <wp:positionV relativeFrom="paragraph">
                  <wp:posOffset>-328930</wp:posOffset>
                </wp:positionV>
                <wp:extent cx="2459736" cy="777240"/>
                <wp:effectExtent l="0" t="0" r="0" b="3810"/>
                <wp:wrapNone/>
                <wp:docPr id="159928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136" name="Image 1599288136"/>
                        <pic:cNvPicPr/>
                      </pic:nvPicPr>
                      <pic:blipFill>
                        <a:blip r:embed="rId9"/>
                        <a:stretch>
                          <a:fillRect/>
                        </a:stretch>
                      </pic:blipFill>
                      <pic:spPr>
                        <a:xfrm>
                          <a:off x="0" y="0"/>
                          <a:ext cx="2459736" cy="777240"/>
                        </a:xfrm>
                        <a:prstGeom prst="rect">
                          <a:avLst/>
                        </a:prstGeom>
                      </pic:spPr>
                    </pic:pic>
                  </a:graphicData>
                </a:graphic>
                <wp14:sizeRelH relativeFrom="margin">
                  <wp14:pctWidth>0</wp14:pctWidth>
                </wp14:sizeRelH>
                <wp14:sizeRelV relativeFrom="margin">
                  <wp14:pctHeight>0</wp14:pctHeight>
                </wp14:sizeRelV>
              </wp:anchor>
            </w:drawing>
          </w:r>
        </w:p>
        <w:p w14:paraId="3D1B1D24" w14:textId="77777777" w:rsidR="00E400B6" w:rsidRDefault="00E400B6" w:rsidP="00320BDA">
          <w:pPr>
            <w:rPr>
              <w:rFonts w:cs="Arial"/>
            </w:rPr>
          </w:pPr>
        </w:p>
        <w:p w14:paraId="5439BB67" w14:textId="77777777" w:rsidR="00E400B6" w:rsidRPr="00EC247F" w:rsidRDefault="00E400B6" w:rsidP="00320BDA">
          <w:pPr>
            <w:rPr>
              <w:rFonts w:cs="Arial"/>
            </w:rPr>
          </w:pPr>
        </w:p>
        <w:p w14:paraId="45D749A4" w14:textId="77777777" w:rsidR="00E400B6" w:rsidRPr="00EC247F" w:rsidRDefault="00E400B6" w:rsidP="00320BDA">
          <w:pPr>
            <w:rPr>
              <w:rFonts w:cs="Arial"/>
            </w:rPr>
          </w:pPr>
        </w:p>
        <w:p w14:paraId="6F30EFA4" w14:textId="77777777" w:rsidR="00E400B6" w:rsidRDefault="00E400B6" w:rsidP="00320BDA">
          <w:pPr>
            <w:rPr>
              <w:rFonts w:cs="Arial"/>
            </w:rPr>
          </w:pPr>
        </w:p>
        <w:p w14:paraId="43666954" w14:textId="77777777" w:rsidR="00EC247F" w:rsidRDefault="00EC247F" w:rsidP="00320BDA">
          <w:pPr>
            <w:rPr>
              <w:rFonts w:cs="Arial"/>
            </w:rPr>
          </w:pPr>
        </w:p>
        <w:p w14:paraId="4AE39401" w14:textId="77777777" w:rsidR="00EC247F" w:rsidRPr="00EC247F" w:rsidRDefault="00EC247F" w:rsidP="00320BDA">
          <w:pPr>
            <w:rPr>
              <w:rFonts w:cs="Arial"/>
            </w:rPr>
          </w:pPr>
        </w:p>
        <w:p w14:paraId="17B1D810" w14:textId="77777777" w:rsidR="00E400B6" w:rsidRPr="00EC247F" w:rsidRDefault="00E400B6" w:rsidP="00320BDA">
          <w:pPr>
            <w:rPr>
              <w:rFonts w:cs="Arial"/>
            </w:rPr>
          </w:pPr>
        </w:p>
        <w:p w14:paraId="1CBA8E4B" w14:textId="77777777" w:rsidR="00E400B6" w:rsidRPr="00EC247F" w:rsidRDefault="00E400B6" w:rsidP="00320BDA">
          <w:pPr>
            <w:rPr>
              <w:rFonts w:cs="Arial"/>
            </w:rPr>
          </w:pPr>
        </w:p>
        <w:p w14:paraId="3BF19ABA" w14:textId="77777777" w:rsidR="00E400B6" w:rsidRPr="00EC247F" w:rsidRDefault="00E400B6" w:rsidP="00E400B6">
          <w:pPr>
            <w:rPr>
              <w:rFonts w:cs="Arial"/>
            </w:rPr>
          </w:pPr>
        </w:p>
        <w:p w14:paraId="3EC9B659" w14:textId="77777777" w:rsidR="00656C66" w:rsidRPr="00856E19" w:rsidRDefault="00856E19" w:rsidP="00856E19">
          <w:pPr>
            <w:pStyle w:val="TableofContents"/>
            <w:rPr>
              <w:rStyle w:val="PartTitleCar"/>
              <w:rFonts w:eastAsiaTheme="minorHAnsi" w:cstheme="minorBidi"/>
              <w:b/>
              <w:bCs/>
            </w:rPr>
          </w:pPr>
          <w:r w:rsidRPr="00856E19">
            <w:rPr>
              <w:b/>
              <w:sz w:val="48"/>
              <w:szCs w:val="48"/>
            </w:rPr>
            <w:t>Product Enhancement Specification (PES)</w:t>
          </w:r>
          <w:r w:rsidR="00526F75" w:rsidRPr="00856E19">
            <w:rPr>
              <w:b/>
              <w:sz w:val="48"/>
              <w:szCs w:val="48"/>
            </w:rPr>
            <w:t xml:space="preserve"> </w:t>
          </w:r>
        </w:p>
        <w:p w14:paraId="5B6559EF" w14:textId="00C36EDE" w:rsidR="00584320" w:rsidRPr="00E400B6" w:rsidRDefault="00000000" w:rsidP="00856E19">
          <w:pPr>
            <w:rPr>
              <w:rFonts w:cs="Arial"/>
              <w:sz w:val="40"/>
              <w:szCs w:val="40"/>
            </w:rPr>
          </w:pPr>
          <w:sdt>
            <w:sdtPr>
              <w:rPr>
                <w:rFonts w:cs="Arial"/>
                <w:sz w:val="40"/>
                <w:szCs w:val="40"/>
              </w:rPr>
              <w:alias w:val="Function Title"/>
              <w:tag w:val="Function_Title"/>
              <w:id w:val="141472419"/>
              <w:lock w:val="sdtLocked"/>
              <w:placeholder>
                <w:docPart w:val="7D4D035733AA4EEDA04815C498A2340E"/>
              </w:placeholder>
            </w:sdtPr>
            <w:sdtContent>
              <w:r w:rsidR="00307BAE" w:rsidRPr="00307BAE">
                <w:rPr>
                  <w:rFonts w:asciiTheme="minorHAnsi" w:hAnsiTheme="minorHAnsi" w:cstheme="minorHAnsi"/>
                  <w:sz w:val="32"/>
                  <w:szCs w:val="32"/>
                </w:rPr>
                <w:t>3dxml exchanges - Integration of Life</w:t>
              </w:r>
              <w:r w:rsidR="00307BAE">
                <w:rPr>
                  <w:rFonts w:asciiTheme="minorHAnsi" w:hAnsiTheme="minorHAnsi" w:cstheme="minorHAnsi"/>
                  <w:sz w:val="32"/>
                  <w:szCs w:val="32"/>
                </w:rPr>
                <w:t>c</w:t>
              </w:r>
              <w:r w:rsidR="00307BAE" w:rsidRPr="00307BAE">
                <w:rPr>
                  <w:rFonts w:asciiTheme="minorHAnsi" w:hAnsiTheme="minorHAnsi" w:cstheme="minorHAnsi"/>
                  <w:sz w:val="32"/>
                  <w:szCs w:val="32"/>
                </w:rPr>
                <w:t xml:space="preserve">ycle </w:t>
              </w:r>
              <w:r w:rsidR="00307BAE">
                <w:rPr>
                  <w:rFonts w:asciiTheme="minorHAnsi" w:hAnsiTheme="minorHAnsi" w:cstheme="minorHAnsi"/>
                  <w:sz w:val="32"/>
                  <w:szCs w:val="32"/>
                </w:rPr>
                <w:t>w</w:t>
              </w:r>
              <w:r w:rsidR="00307BAE" w:rsidRPr="00307BAE">
                <w:rPr>
                  <w:rFonts w:asciiTheme="minorHAnsi" w:hAnsiTheme="minorHAnsi" w:cstheme="minorHAnsi"/>
                  <w:sz w:val="32"/>
                  <w:szCs w:val="32"/>
                </w:rPr>
                <w:t>eb</w:t>
              </w:r>
              <w:r w:rsidR="00307BAE">
                <w:rPr>
                  <w:rFonts w:asciiTheme="minorHAnsi" w:hAnsiTheme="minorHAnsi" w:cstheme="minorHAnsi"/>
                  <w:sz w:val="32"/>
                  <w:szCs w:val="32"/>
                </w:rPr>
                <w:t>-s</w:t>
              </w:r>
              <w:r w:rsidR="00307BAE" w:rsidRPr="00307BAE">
                <w:rPr>
                  <w:rFonts w:asciiTheme="minorHAnsi" w:hAnsiTheme="minorHAnsi" w:cstheme="minorHAnsi"/>
                  <w:sz w:val="32"/>
                  <w:szCs w:val="32"/>
                </w:rPr>
                <w:t>ervice for computing the revision string in import as reference</w:t>
              </w:r>
            </w:sdtContent>
          </w:sdt>
          <w:r w:rsidR="00730E2B" w:rsidRPr="00E400B6">
            <w:rPr>
              <w:rFonts w:cs="Arial"/>
              <w:sz w:val="40"/>
              <w:szCs w:val="40"/>
            </w:rPr>
            <w:t xml:space="preserve"> </w:t>
          </w:r>
        </w:p>
        <w:p w14:paraId="5A380B5A" w14:textId="77777777" w:rsidR="00584320" w:rsidRPr="00EC247F" w:rsidRDefault="00584320" w:rsidP="00320BDA">
          <w:pPr>
            <w:rPr>
              <w:rFonts w:cs="Arial"/>
            </w:rPr>
          </w:pPr>
        </w:p>
        <w:p w14:paraId="33185A42" w14:textId="77777777" w:rsidR="00584320" w:rsidRPr="00EC247F" w:rsidRDefault="00584320" w:rsidP="00320BDA">
          <w:pPr>
            <w:rPr>
              <w:rFonts w:cs="Arial"/>
            </w:rPr>
          </w:pPr>
        </w:p>
        <w:p w14:paraId="484B524B" w14:textId="77777777" w:rsidR="00EC247F" w:rsidRPr="00EC247F" w:rsidRDefault="00EC247F" w:rsidP="00320BDA">
          <w:pPr>
            <w:rPr>
              <w:rFonts w:cs="Arial"/>
            </w:rPr>
          </w:pPr>
        </w:p>
        <w:p w14:paraId="0CA0E98E" w14:textId="77777777" w:rsidR="00EC247F" w:rsidRPr="00EC247F" w:rsidRDefault="00EC247F" w:rsidP="00320BDA">
          <w:pPr>
            <w:rPr>
              <w:rFonts w:cs="Arial"/>
            </w:rPr>
          </w:pPr>
        </w:p>
        <w:p w14:paraId="142CAC0E" w14:textId="77777777" w:rsidR="00A505F0" w:rsidRPr="00EC247F" w:rsidRDefault="00A505F0" w:rsidP="00320BDA">
          <w:pPr>
            <w:spacing w:line="240" w:lineRule="auto"/>
            <w:contextualSpacing/>
            <w:rPr>
              <w:rFonts w:cs="Arial"/>
            </w:rPr>
          </w:pPr>
        </w:p>
        <w:p w14:paraId="10D142CC" w14:textId="77777777" w:rsidR="00501E34" w:rsidRPr="00EC247F" w:rsidRDefault="00501E34" w:rsidP="00320BDA">
          <w:pPr>
            <w:spacing w:line="240" w:lineRule="auto"/>
            <w:contextualSpacing/>
            <w:rPr>
              <w:rFonts w:cs="Arial"/>
            </w:rPr>
          </w:pPr>
        </w:p>
        <w:p w14:paraId="46FC37F1" w14:textId="77777777" w:rsidR="00501E34" w:rsidRPr="001D0CE2" w:rsidRDefault="00E05981" w:rsidP="00320BDA">
          <w:pPr>
            <w:spacing w:line="240" w:lineRule="auto"/>
            <w:contextualSpacing/>
            <w:rPr>
              <w:rFonts w:cs="Arial"/>
              <w:sz w:val="24"/>
              <w:szCs w:val="24"/>
            </w:rPr>
          </w:pPr>
          <w:r w:rsidRPr="00E05981">
            <w:rPr>
              <w:rFonts w:cs="Arial"/>
              <w:b/>
              <w:bCs/>
              <w:noProof/>
              <w:color w:val="005386"/>
              <w:sz w:val="56"/>
              <w:szCs w:val="56"/>
            </w:rPr>
            <mc:AlternateContent>
              <mc:Choice Requires="wps">
                <w:drawing>
                  <wp:anchor distT="0" distB="0" distL="114300" distR="114300" simplePos="0" relativeHeight="251709952" behindDoc="0" locked="0" layoutInCell="1" allowOverlap="1" wp14:anchorId="7ED79DD1" wp14:editId="30CE63AC">
                    <wp:simplePos x="0" y="0"/>
                    <wp:positionH relativeFrom="rightMargin">
                      <wp:posOffset>539750</wp:posOffset>
                    </wp:positionH>
                    <wp:positionV relativeFrom="page">
                      <wp:posOffset>1280160</wp:posOffset>
                    </wp:positionV>
                    <wp:extent cx="320040" cy="8138160"/>
                    <wp:effectExtent l="0" t="0" r="381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813816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F36460F" w14:textId="77777777" w:rsidR="00F04E4A" w:rsidRPr="00111A3B" w:rsidRDefault="00F04E4A" w:rsidP="00E05981">
                                <w:pPr>
                                  <w:jc w:val="center"/>
                                  <w:rPr>
                                    <w:color w:val="005386"/>
                                    <w:sz w:val="12"/>
                                    <w:szCs w:val="12"/>
                                  </w:rPr>
                                </w:pPr>
                                <w:r w:rsidRPr="00C72A0F">
                                  <w:rPr>
                                    <w:rFonts w:cs="Arial"/>
                                    <w:color w:val="005386"/>
                                    <w:sz w:val="12"/>
                                    <w:szCs w:val="12"/>
                                  </w:rPr>
                                  <w:t>© Dassault Systèmes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D79DD1" id="_x0000_t202" coordsize="21600,21600" o:spt="202" path="m,l,21600r21600,l21600,xe">
                    <v:stroke joinstyle="miter"/>
                    <v:path gradientshapeok="t" o:connecttype="rect"/>
                  </v:shapetype>
                  <v:shape id="Text Box 2" o:spid="_x0000_s1026" type="#_x0000_t202" style="position:absolute;margin-left:42.5pt;margin-top:100.8pt;width:25.2pt;height:640.8pt;z-index:251709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" stroked="f" strokeweight="0">
                    <v:textbox style="layout-flow:vertical;mso-layout-flow-alt:bottom-to-top">
                      <w:txbxContent>
                        <w:p w14:paraId="2F36460F" w14:textId="77777777" w:rsidR="00F04E4A" w:rsidRPr="00111A3B" w:rsidRDefault="00F04E4A" w:rsidP="00E05981">
                          <w:pPr>
                            <w:jc w:val="center"/>
                            <w:rPr>
                              <w:color w:val="005386"/>
                              <w:sz w:val="12"/>
                              <w:szCs w:val="12"/>
                            </w:rPr>
                          </w:pPr>
                          <w:r w:rsidRPr="00C72A0F">
                            <w:rPr>
                              <w:rFonts w:cs="Arial"/>
                              <w:color w:val="005386"/>
                              <w:sz w:val="12"/>
                              <w:szCs w:val="12"/>
                            </w:rPr>
                            <w:t>© Dassault Systèmes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v:textbox>
                    <w10:wrap anchorx="margin" anchory="page"/>
                  </v:shape>
                </w:pict>
              </mc:Fallback>
            </mc:AlternateContent>
          </w:r>
        </w:p>
        <w:p w14:paraId="54FAFC5B" w14:textId="77777777" w:rsidR="00501E34" w:rsidRDefault="00501E34" w:rsidP="00320BDA">
          <w:pPr>
            <w:spacing w:line="240" w:lineRule="auto"/>
            <w:contextualSpacing/>
            <w:rPr>
              <w:rFonts w:cs="Arial"/>
              <w:sz w:val="24"/>
              <w:szCs w:val="24"/>
            </w:rPr>
          </w:pPr>
        </w:p>
        <w:p w14:paraId="3BB006CD" w14:textId="77777777" w:rsidR="00EC247F" w:rsidRDefault="00EC247F" w:rsidP="00320BDA">
          <w:pPr>
            <w:spacing w:line="240" w:lineRule="auto"/>
            <w:contextualSpacing/>
            <w:rPr>
              <w:rFonts w:cs="Arial"/>
              <w:sz w:val="24"/>
              <w:szCs w:val="24"/>
            </w:rPr>
          </w:pPr>
        </w:p>
        <w:p w14:paraId="6B01B4D8" w14:textId="77777777" w:rsidR="00EC247F" w:rsidRDefault="00EC247F" w:rsidP="00320BDA">
          <w:pPr>
            <w:spacing w:line="240" w:lineRule="auto"/>
            <w:contextualSpacing/>
            <w:rPr>
              <w:rFonts w:cs="Arial"/>
              <w:sz w:val="24"/>
              <w:szCs w:val="24"/>
            </w:rPr>
          </w:pPr>
        </w:p>
        <w:p w14:paraId="3B83C286" w14:textId="77777777" w:rsidR="00EC247F" w:rsidRDefault="00EC247F" w:rsidP="00320BDA">
          <w:pPr>
            <w:spacing w:line="240" w:lineRule="auto"/>
            <w:contextualSpacing/>
            <w:rPr>
              <w:rFonts w:cs="Arial"/>
              <w:sz w:val="24"/>
              <w:szCs w:val="24"/>
            </w:rPr>
          </w:pPr>
        </w:p>
        <w:p w14:paraId="48CA527D" w14:textId="77777777" w:rsidR="00501E34" w:rsidRPr="001D0CE2" w:rsidRDefault="00501E34" w:rsidP="00320BDA">
          <w:pPr>
            <w:spacing w:line="240" w:lineRule="auto"/>
            <w:contextualSpacing/>
            <w:rPr>
              <w:rFonts w:cs="Arial"/>
              <w:sz w:val="24"/>
              <w:szCs w:val="24"/>
            </w:rPr>
          </w:pPr>
        </w:p>
        <w:p w14:paraId="14CB6E03" w14:textId="77777777" w:rsidR="00FD627B" w:rsidRPr="001D0CE2" w:rsidRDefault="00FD627B" w:rsidP="00320BDA">
          <w:pPr>
            <w:spacing w:line="240" w:lineRule="auto"/>
            <w:contextualSpacing/>
            <w:rPr>
              <w:rFonts w:cs="Arial"/>
              <w:sz w:val="24"/>
              <w:szCs w:val="24"/>
            </w:rPr>
          </w:pPr>
        </w:p>
        <w:p w14:paraId="5B483271" w14:textId="77777777" w:rsidR="00D00BFB" w:rsidRPr="001D0CE2" w:rsidRDefault="00D00BFB" w:rsidP="00320BDA">
          <w:pPr>
            <w:spacing w:line="240" w:lineRule="auto"/>
            <w:contextualSpacing/>
            <w:rPr>
              <w:rStyle w:val="IntenseReference"/>
              <w:rFonts w:cs="Arial"/>
              <w:b w:val="0"/>
              <w:bCs w:val="0"/>
              <w:smallCaps w:val="0"/>
              <w:color w:val="auto"/>
              <w:spacing w:val="0"/>
              <w:szCs w:val="24"/>
            </w:rPr>
          </w:pPr>
        </w:p>
        <w:tbl>
          <w:tblPr>
            <w:tblStyle w:val="LightList1"/>
            <w:tblW w:w="5000" w:type="pct"/>
            <w:tblBorders>
              <w:top w:val="single" w:sz="8" w:space="0" w:color="003F66"/>
              <w:left w:val="single" w:sz="8" w:space="0" w:color="003F66"/>
              <w:bottom w:val="single" w:sz="8" w:space="0" w:color="003F66"/>
              <w:right w:val="single" w:sz="8" w:space="0" w:color="003F66"/>
            </w:tblBorders>
            <w:tblCellMar>
              <w:left w:w="115" w:type="dxa"/>
              <w:right w:w="115" w:type="dxa"/>
            </w:tblCellMar>
            <w:tblLook w:val="04A0" w:firstRow="1" w:lastRow="0" w:firstColumn="1" w:lastColumn="0" w:noHBand="0" w:noVBand="1"/>
          </w:tblPr>
          <w:tblGrid>
            <w:gridCol w:w="3002"/>
            <w:gridCol w:w="3003"/>
            <w:gridCol w:w="3001"/>
          </w:tblGrid>
          <w:tr w:rsidR="00D00BFB" w:rsidRPr="00CA5714" w14:paraId="2BCA7FB2"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7BC41295" w14:textId="77777777" w:rsidR="00D00BFB" w:rsidRPr="00CA5714" w:rsidRDefault="00D00BFB" w:rsidP="001818C6">
                <w:pPr>
                  <w:rPr>
                    <w:sz w:val="22"/>
                    <w:szCs w:val="22"/>
                  </w:rPr>
                </w:pPr>
                <w:r w:rsidRPr="00CA5714">
                  <w:rPr>
                    <w:sz w:val="22"/>
                    <w:szCs w:val="22"/>
                  </w:rPr>
                  <w:t>Function ID</w:t>
                </w:r>
              </w:p>
            </w:tc>
            <w:tc>
              <w:tcPr>
                <w:tcW w:w="1667" w:type="pct"/>
                <w:shd w:val="clear" w:color="auto" w:fill="003F66"/>
              </w:tcPr>
              <w:p w14:paraId="2C09CFCC"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Name</w:t>
                </w:r>
              </w:p>
            </w:tc>
            <w:tc>
              <w:tcPr>
                <w:tcW w:w="1666" w:type="pct"/>
                <w:shd w:val="clear" w:color="auto" w:fill="003F66"/>
              </w:tcPr>
              <w:p w14:paraId="0F758DB8"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Role</w:t>
                </w:r>
              </w:p>
            </w:tc>
          </w:tr>
          <w:tr w:rsidR="00D00BFB" w:rsidRPr="00CA5714" w14:paraId="3E447390" w14:textId="77777777" w:rsidTr="00BA35CD">
            <w:trPr>
              <w:cnfStyle w:val="000000100000" w:firstRow="0" w:lastRow="0" w:firstColumn="0" w:lastColumn="0" w:oddVBand="0" w:evenVBand="0" w:oddHBand="1" w:evenHBand="0" w:firstRowFirstColumn="0" w:firstRowLastColumn="0" w:lastRowFirstColumn="0" w:lastRowLastColumn="0"/>
            </w:trPr>
            <w:sdt>
              <w:sdtPr>
                <w:alias w:val="Function ID"/>
                <w:tag w:val="Function_ID"/>
                <w:id w:val="-1052773605"/>
                <w:lock w:val="sdtLocked"/>
                <w:placeholder>
                  <w:docPart w:val="BF747868AC4F40D5AF4155184961C565"/>
                </w:placeholder>
              </w:sdtPr>
              <w:sdtContent>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bottom w:val="none" w:sz="0" w:space="0" w:color="auto"/>
                    </w:tcBorders>
                  </w:tcPr>
                  <w:p w14:paraId="12919DD1" w14:textId="6B013098" w:rsidR="00D00BFB" w:rsidRPr="00CA5714" w:rsidRDefault="00307BAE" w:rsidP="0039767D">
                    <w:pPr>
                      <w:rPr>
                        <w:rStyle w:val="Emphasis"/>
                        <w:b w:val="0"/>
                        <w:sz w:val="22"/>
                        <w:szCs w:val="22"/>
                      </w:rPr>
                    </w:pPr>
                    <w:r w:rsidRPr="00307BAE">
                      <w:rPr>
                        <w:rFonts w:asciiTheme="minorHAnsi" w:hAnsiTheme="minorHAnsi" w:cstheme="minorHAnsi"/>
                        <w:b w:val="0"/>
                        <w:bCs w:val="0"/>
                      </w:rPr>
                      <w:t>FUN158476</w:t>
                    </w:r>
                  </w:p>
                </w:tc>
              </w:sdtContent>
            </w:sdt>
            <w:sdt>
              <w:sdtPr>
                <w:alias w:val="Name"/>
                <w:tag w:val="PES_Owner_Name"/>
                <w:id w:val="-1066333095"/>
                <w:lock w:val="sdtLocked"/>
                <w:placeholder>
                  <w:docPart w:val="1BDB50AE78D6404489DF0BA17BCC9141"/>
                </w:placeholder>
              </w:sdtPr>
              <w:sdtContent>
                <w:tc>
                  <w:tcPr>
                    <w:tcW w:w="1667" w:type="pct"/>
                    <w:tcBorders>
                      <w:top w:val="none" w:sz="0" w:space="0" w:color="auto"/>
                      <w:bottom w:val="none" w:sz="0" w:space="0" w:color="auto"/>
                    </w:tcBorders>
                  </w:tcPr>
                  <w:p w14:paraId="77601FB5" w14:textId="10518461" w:rsidR="00D00BFB" w:rsidRPr="00CA5714" w:rsidRDefault="00307BAE" w:rsidP="00A54E26">
                    <w:pPr>
                      <w:cnfStyle w:val="000000100000" w:firstRow="0" w:lastRow="0" w:firstColumn="0" w:lastColumn="0" w:oddVBand="0" w:evenVBand="0" w:oddHBand="1" w:evenHBand="0" w:firstRowFirstColumn="0" w:firstRowLastColumn="0" w:lastRowFirstColumn="0" w:lastRowLastColumn="0"/>
                      <w:rPr>
                        <w:rStyle w:val="Emphasis"/>
                        <w:sz w:val="22"/>
                        <w:szCs w:val="22"/>
                      </w:rPr>
                    </w:pPr>
                    <w:r>
                      <w:t>Saurabh N KUMAR</w:t>
                    </w:r>
                  </w:p>
                </w:tc>
              </w:sdtContent>
            </w:sdt>
            <w:tc>
              <w:tcPr>
                <w:tcW w:w="1666" w:type="pct"/>
                <w:tcBorders>
                  <w:top w:val="none" w:sz="0" w:space="0" w:color="auto"/>
                  <w:bottom w:val="none" w:sz="0" w:space="0" w:color="auto"/>
                  <w:right w:val="none" w:sz="0" w:space="0" w:color="auto"/>
                </w:tcBorders>
              </w:tcPr>
              <w:p w14:paraId="3DAD5937" w14:textId="78D434E0" w:rsidR="00D00BFB" w:rsidRPr="00CA5714" w:rsidRDefault="00000000" w:rsidP="002B3072">
                <w:pPr>
                  <w:cnfStyle w:val="000000100000" w:firstRow="0" w:lastRow="0" w:firstColumn="0" w:lastColumn="0" w:oddVBand="0" w:evenVBand="0" w:oddHBand="1" w:evenHBand="0" w:firstRowFirstColumn="0" w:firstRowLastColumn="0" w:lastRowFirstColumn="0" w:lastRowLastColumn="0"/>
                  <w:rPr>
                    <w:rStyle w:val="Emphasis"/>
                    <w:sz w:val="22"/>
                    <w:szCs w:val="22"/>
                  </w:rPr>
                </w:pPr>
                <w:sdt>
                  <w:sdtPr>
                    <w:rPr>
                      <w:i/>
                      <w:iCs/>
                    </w:rPr>
                    <w:alias w:val="PES Owner Role"/>
                    <w:tag w:val="PES_Owner_Role"/>
                    <w:id w:val="-1498882301"/>
                    <w:lock w:val="sdtLocked"/>
                    <w:placeholder>
                      <w:docPart w:val="57D4A11A75C542B0A640EC475DDA70D3"/>
                    </w:placeholder>
                    <w:comboBox>
                      <w:listItem w:value="Choose an item."/>
                      <w:listItem w:displayText="Software Engineer" w:value="Software Engineer"/>
                      <w:listItem w:displayText="Service/App/Component Manager" w:value="Service/App/Component Manager"/>
                    </w:comboBox>
                  </w:sdtPr>
                  <w:sdtEndPr>
                    <w:rPr>
                      <w:i w:val="0"/>
                      <w:iCs w:val="0"/>
                    </w:rPr>
                  </w:sdtEndPr>
                  <w:sdtContent>
                    <w:r w:rsidR="00307BAE">
                      <w:rPr>
                        <w:i/>
                        <w:iCs/>
                      </w:rPr>
                      <w:t>Software Engineer</w:t>
                    </w:r>
                  </w:sdtContent>
                </w:sdt>
              </w:p>
            </w:tc>
          </w:tr>
        </w:tbl>
        <w:p w14:paraId="63123A52" w14:textId="77777777" w:rsidR="00920CEA" w:rsidRPr="001D0CE2" w:rsidRDefault="00920CEA">
          <w:r w:rsidRPr="001D0CE2">
            <w:br w:type="page"/>
          </w:r>
        </w:p>
        <w:p w14:paraId="4D5441EA" w14:textId="77777777" w:rsidR="00FC41B7" w:rsidRDefault="00000000" w:rsidP="000E13D7">
          <w:pPr>
            <w:jc w:val="both"/>
            <w:rPr>
              <w:rFonts w:cs="Arial"/>
            </w:rPr>
          </w:pPr>
        </w:p>
      </w:sdtContent>
    </w:sdt>
    <w:p w14:paraId="34719DF4" w14:textId="77777777" w:rsidR="00584320" w:rsidRPr="001D0CE2" w:rsidRDefault="00FC41B7" w:rsidP="00EE5A6B">
      <w:pPr>
        <w:pStyle w:val="TableofContents"/>
      </w:pPr>
      <w:r>
        <w:t xml:space="preserve">Table </w:t>
      </w:r>
      <w:r w:rsidRPr="008D5839">
        <w:t>of</w:t>
      </w:r>
      <w:r>
        <w:t xml:space="preserve"> Contents</w:t>
      </w:r>
    </w:p>
    <w:bookmarkStart w:id="0" w:name="_Toc50734527"/>
    <w:bookmarkStart w:id="1" w:name="_Toc50465465"/>
    <w:bookmarkStart w:id="2" w:name="_Toc527023807"/>
    <w:bookmarkStart w:id="3" w:name="_Toc494182276"/>
    <w:bookmarkStart w:id="4" w:name="_Toc492890900"/>
    <w:bookmarkStart w:id="5" w:name="_Toc492890875"/>
    <w:p w14:paraId="05C55B5B" w14:textId="77777777" w:rsidR="006A5247" w:rsidRDefault="00FD286E">
      <w:pPr>
        <w:pStyle w:val="TOC1"/>
        <w:rPr>
          <w:rFonts w:asciiTheme="minorHAnsi" w:eastAsiaTheme="minorEastAsia" w:hAnsiTheme="minorHAnsi"/>
          <w:noProof/>
        </w:rPr>
      </w:pPr>
      <w:r>
        <w:fldChar w:fldCharType="begin"/>
      </w:r>
      <w:r>
        <w:instrText xml:space="preserve"> TOC \h \z \t "Heading 1,1,3DS 2 Title 1,2,do not use 1,1,do not use 2,1,Part Title,1,Style2,1" </w:instrText>
      </w:r>
      <w:r>
        <w:fldChar w:fldCharType="separate"/>
      </w:r>
      <w:hyperlink w:anchor="_Toc175735792" w:history="1">
        <w:r w:rsidR="006A5247" w:rsidRPr="003D1A13">
          <w:rPr>
            <w:rStyle w:val="Hyperlink"/>
            <w:noProof/>
            <w14:scene3d>
              <w14:camera w14:prst="orthographicFront"/>
              <w14:lightRig w14:rig="threePt" w14:dir="t">
                <w14:rot w14:lat="0" w14:lon="0" w14:rev="0"/>
              </w14:lightRig>
            </w14:scene3d>
          </w:rPr>
          <w:t>Section 1:</w:t>
        </w:r>
        <w:r w:rsidR="006A5247" w:rsidRPr="003D1A13">
          <w:rPr>
            <w:rStyle w:val="Hyperlink"/>
            <w:noProof/>
          </w:rPr>
          <w:t xml:space="preserve"> High-level specifications</w:t>
        </w:r>
        <w:r w:rsidR="006A5247">
          <w:rPr>
            <w:noProof/>
            <w:webHidden/>
          </w:rPr>
          <w:tab/>
        </w:r>
        <w:r w:rsidR="006A5247">
          <w:rPr>
            <w:noProof/>
            <w:webHidden/>
          </w:rPr>
          <w:fldChar w:fldCharType="begin"/>
        </w:r>
        <w:r w:rsidR="006A5247">
          <w:rPr>
            <w:noProof/>
            <w:webHidden/>
          </w:rPr>
          <w:instrText xml:space="preserve"> PAGEREF _Toc175735792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7F4E70FF" w14:textId="77777777" w:rsidR="006A5247" w:rsidRDefault="00000000">
      <w:pPr>
        <w:pStyle w:val="TOC2"/>
        <w:rPr>
          <w:rFonts w:asciiTheme="minorHAnsi" w:eastAsiaTheme="minorEastAsia" w:hAnsiTheme="minorHAnsi"/>
          <w:noProof/>
        </w:rPr>
      </w:pPr>
      <w:hyperlink w:anchor="_Toc175735793" w:history="1">
        <w:r w:rsidR="006A5247" w:rsidRPr="003D1A13">
          <w:rPr>
            <w:rStyle w:val="Hyperlink"/>
            <w:b/>
            <w:noProof/>
            <w14:scene3d>
              <w14:camera w14:prst="orthographicFront"/>
              <w14:lightRig w14:rig="threePt" w14:dir="t">
                <w14:rot w14:lat="0" w14:lon="0" w14:rev="0"/>
              </w14:lightRig>
            </w14:scene3d>
          </w:rPr>
          <w:t>1.1.</w:t>
        </w:r>
        <w:r w:rsidR="006A5247" w:rsidRPr="003D1A13">
          <w:rPr>
            <w:rStyle w:val="Hyperlink"/>
            <w:noProof/>
          </w:rPr>
          <w:t xml:space="preserve"> Related requirement(s)</w:t>
        </w:r>
        <w:r w:rsidR="006A5247">
          <w:rPr>
            <w:noProof/>
            <w:webHidden/>
          </w:rPr>
          <w:tab/>
        </w:r>
        <w:r w:rsidR="006A5247">
          <w:rPr>
            <w:noProof/>
            <w:webHidden/>
          </w:rPr>
          <w:fldChar w:fldCharType="begin"/>
        </w:r>
        <w:r w:rsidR="006A5247">
          <w:rPr>
            <w:noProof/>
            <w:webHidden/>
          </w:rPr>
          <w:instrText xml:space="preserve"> PAGEREF _Toc175735793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7F51D6A7" w14:textId="77777777" w:rsidR="006A5247" w:rsidRDefault="00000000">
      <w:pPr>
        <w:pStyle w:val="TOC2"/>
        <w:rPr>
          <w:rFonts w:asciiTheme="minorHAnsi" w:eastAsiaTheme="minorEastAsia" w:hAnsiTheme="minorHAnsi"/>
          <w:noProof/>
        </w:rPr>
      </w:pPr>
      <w:hyperlink w:anchor="_Toc175735794" w:history="1">
        <w:r w:rsidR="006A5247" w:rsidRPr="003D1A13">
          <w:rPr>
            <w:rStyle w:val="Hyperlink"/>
            <w:b/>
            <w:noProof/>
            <w14:scene3d>
              <w14:camera w14:prst="orthographicFront"/>
              <w14:lightRig w14:rig="threePt" w14:dir="t">
                <w14:rot w14:lat="0" w14:lon="0" w14:rev="0"/>
              </w14:lightRig>
            </w14:scene3d>
          </w:rPr>
          <w:t>1.2.</w:t>
        </w:r>
        <w:r w:rsidR="006A5247" w:rsidRPr="003D1A13">
          <w:rPr>
            <w:rStyle w:val="Hyperlink"/>
            <w:noProof/>
          </w:rPr>
          <w:t xml:space="preserve"> What will the customer use this for</w:t>
        </w:r>
        <w:r w:rsidR="006A5247">
          <w:rPr>
            <w:noProof/>
            <w:webHidden/>
          </w:rPr>
          <w:tab/>
        </w:r>
        <w:r w:rsidR="006A5247">
          <w:rPr>
            <w:noProof/>
            <w:webHidden/>
          </w:rPr>
          <w:fldChar w:fldCharType="begin"/>
        </w:r>
        <w:r w:rsidR="006A5247">
          <w:rPr>
            <w:noProof/>
            <w:webHidden/>
          </w:rPr>
          <w:instrText xml:space="preserve"> PAGEREF _Toc175735794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01A4B3CA" w14:textId="77777777" w:rsidR="006A5247" w:rsidRDefault="00000000">
      <w:pPr>
        <w:pStyle w:val="TOC2"/>
        <w:rPr>
          <w:rFonts w:asciiTheme="minorHAnsi" w:eastAsiaTheme="minorEastAsia" w:hAnsiTheme="minorHAnsi"/>
          <w:noProof/>
        </w:rPr>
      </w:pPr>
      <w:hyperlink w:anchor="_Toc175735795" w:history="1">
        <w:r w:rsidR="006A5247" w:rsidRPr="003D1A13">
          <w:rPr>
            <w:rStyle w:val="Hyperlink"/>
            <w:b/>
            <w:noProof/>
            <w14:scene3d>
              <w14:camera w14:prst="orthographicFront"/>
              <w14:lightRig w14:rig="threePt" w14:dir="t">
                <w14:rot w14:lat="0" w14:lon="0" w14:rev="0"/>
              </w14:lightRig>
            </w14:scene3d>
          </w:rPr>
          <w:t>1.3.</w:t>
        </w:r>
        <w:r w:rsidR="006A5247" w:rsidRPr="003D1A13">
          <w:rPr>
            <w:rStyle w:val="Hyperlink"/>
            <w:noProof/>
          </w:rPr>
          <w:t xml:space="preserve"> What the function will do</w:t>
        </w:r>
        <w:r w:rsidR="006A5247">
          <w:rPr>
            <w:noProof/>
            <w:webHidden/>
          </w:rPr>
          <w:tab/>
        </w:r>
        <w:r w:rsidR="006A5247">
          <w:rPr>
            <w:noProof/>
            <w:webHidden/>
          </w:rPr>
          <w:fldChar w:fldCharType="begin"/>
        </w:r>
        <w:r w:rsidR="006A5247">
          <w:rPr>
            <w:noProof/>
            <w:webHidden/>
          </w:rPr>
          <w:instrText xml:space="preserve"> PAGEREF _Toc175735795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26920E3F" w14:textId="77777777" w:rsidR="006A5247" w:rsidRDefault="00000000">
      <w:pPr>
        <w:pStyle w:val="TOC2"/>
        <w:rPr>
          <w:rFonts w:asciiTheme="minorHAnsi" w:eastAsiaTheme="minorEastAsia" w:hAnsiTheme="minorHAnsi"/>
          <w:noProof/>
        </w:rPr>
      </w:pPr>
      <w:hyperlink w:anchor="_Toc175735796" w:history="1">
        <w:r w:rsidR="006A5247" w:rsidRPr="003D1A13">
          <w:rPr>
            <w:rStyle w:val="Hyperlink"/>
            <w:b/>
            <w:noProof/>
            <w14:scene3d>
              <w14:camera w14:prst="orthographicFront"/>
              <w14:lightRig w14:rig="threePt" w14:dir="t">
                <w14:rot w14:lat="0" w14:lon="0" w14:rev="0"/>
              </w14:lightRig>
            </w14:scene3d>
          </w:rPr>
          <w:t>1.4.</w:t>
        </w:r>
        <w:r w:rsidR="006A5247" w:rsidRPr="003D1A13">
          <w:rPr>
            <w:rStyle w:val="Hyperlink"/>
            <w:noProof/>
          </w:rPr>
          <w:t xml:space="preserve"> What the function will not do</w:t>
        </w:r>
        <w:r w:rsidR="006A5247">
          <w:rPr>
            <w:noProof/>
            <w:webHidden/>
          </w:rPr>
          <w:tab/>
        </w:r>
        <w:r w:rsidR="006A5247">
          <w:rPr>
            <w:noProof/>
            <w:webHidden/>
          </w:rPr>
          <w:fldChar w:fldCharType="begin"/>
        </w:r>
        <w:r w:rsidR="006A5247">
          <w:rPr>
            <w:noProof/>
            <w:webHidden/>
          </w:rPr>
          <w:instrText xml:space="preserve"> PAGEREF _Toc175735796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4C3953C4" w14:textId="77777777" w:rsidR="006A5247" w:rsidRDefault="00000000">
      <w:pPr>
        <w:pStyle w:val="TOC2"/>
        <w:rPr>
          <w:rFonts w:asciiTheme="minorHAnsi" w:eastAsiaTheme="minorEastAsia" w:hAnsiTheme="minorHAnsi"/>
          <w:noProof/>
        </w:rPr>
      </w:pPr>
      <w:hyperlink w:anchor="_Toc175735797" w:history="1">
        <w:r w:rsidR="006A5247" w:rsidRPr="003D1A13">
          <w:rPr>
            <w:rStyle w:val="Hyperlink"/>
            <w:b/>
            <w:noProof/>
            <w14:scene3d>
              <w14:camera w14:prst="orthographicFront"/>
              <w14:lightRig w14:rig="threePt" w14:dir="t">
                <w14:rot w14:lat="0" w14:lon="0" w14:rev="0"/>
              </w14:lightRig>
            </w14:scene3d>
          </w:rPr>
          <w:t>1.5.</w:t>
        </w:r>
        <w:r w:rsidR="006A5247" w:rsidRPr="003D1A13">
          <w:rPr>
            <w:rStyle w:val="Hyperlink"/>
            <w:noProof/>
          </w:rPr>
          <w:t xml:space="preserve"> Commercial packaging</w:t>
        </w:r>
        <w:r w:rsidR="006A5247">
          <w:rPr>
            <w:noProof/>
            <w:webHidden/>
          </w:rPr>
          <w:tab/>
        </w:r>
        <w:r w:rsidR="006A5247">
          <w:rPr>
            <w:noProof/>
            <w:webHidden/>
          </w:rPr>
          <w:fldChar w:fldCharType="begin"/>
        </w:r>
        <w:r w:rsidR="006A5247">
          <w:rPr>
            <w:noProof/>
            <w:webHidden/>
          </w:rPr>
          <w:instrText xml:space="preserve"> PAGEREF _Toc175735797 \h </w:instrText>
        </w:r>
        <w:r w:rsidR="006A5247">
          <w:rPr>
            <w:noProof/>
            <w:webHidden/>
          </w:rPr>
        </w:r>
        <w:r w:rsidR="006A5247">
          <w:rPr>
            <w:noProof/>
            <w:webHidden/>
          </w:rPr>
          <w:fldChar w:fldCharType="separate"/>
        </w:r>
        <w:r w:rsidR="006A5247">
          <w:rPr>
            <w:noProof/>
            <w:webHidden/>
          </w:rPr>
          <w:t>4</w:t>
        </w:r>
        <w:r w:rsidR="006A5247">
          <w:rPr>
            <w:noProof/>
            <w:webHidden/>
          </w:rPr>
          <w:fldChar w:fldCharType="end"/>
        </w:r>
      </w:hyperlink>
    </w:p>
    <w:p w14:paraId="4E4F531E" w14:textId="77777777" w:rsidR="006A5247" w:rsidRDefault="00000000">
      <w:pPr>
        <w:pStyle w:val="TOC1"/>
        <w:rPr>
          <w:rFonts w:asciiTheme="minorHAnsi" w:eastAsiaTheme="minorEastAsia" w:hAnsiTheme="minorHAnsi"/>
          <w:noProof/>
        </w:rPr>
      </w:pPr>
      <w:hyperlink w:anchor="_Toc175735798" w:history="1">
        <w:r w:rsidR="006A5247" w:rsidRPr="003D1A13">
          <w:rPr>
            <w:rStyle w:val="Hyperlink"/>
            <w:noProof/>
            <w14:scene3d>
              <w14:camera w14:prst="orthographicFront"/>
              <w14:lightRig w14:rig="threePt" w14:dir="t">
                <w14:rot w14:lat="0" w14:lon="0" w14:rev="0"/>
              </w14:lightRig>
            </w14:scene3d>
          </w:rPr>
          <w:t>Section 2:</w:t>
        </w:r>
        <w:r w:rsidR="006A5247" w:rsidRPr="003D1A13">
          <w:rPr>
            <w:rStyle w:val="Hyperlink"/>
            <w:noProof/>
          </w:rPr>
          <w:t xml:space="preserve"> Detailed Specifications</w:t>
        </w:r>
        <w:r w:rsidR="006A5247">
          <w:rPr>
            <w:noProof/>
            <w:webHidden/>
          </w:rPr>
          <w:tab/>
        </w:r>
        <w:r w:rsidR="006A5247">
          <w:rPr>
            <w:noProof/>
            <w:webHidden/>
          </w:rPr>
          <w:fldChar w:fldCharType="begin"/>
        </w:r>
        <w:r w:rsidR="006A5247">
          <w:rPr>
            <w:noProof/>
            <w:webHidden/>
          </w:rPr>
          <w:instrText xml:space="preserve"> PAGEREF _Toc175735798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54347E03" w14:textId="77777777" w:rsidR="006A5247" w:rsidRDefault="00000000">
      <w:pPr>
        <w:pStyle w:val="TOC2"/>
        <w:rPr>
          <w:rFonts w:asciiTheme="minorHAnsi" w:eastAsiaTheme="minorEastAsia" w:hAnsiTheme="minorHAnsi"/>
          <w:noProof/>
        </w:rPr>
      </w:pPr>
      <w:hyperlink w:anchor="_Toc175735799" w:history="1">
        <w:r w:rsidR="006A5247" w:rsidRPr="003D1A13">
          <w:rPr>
            <w:rStyle w:val="Hyperlink"/>
            <w:b/>
            <w:noProof/>
            <w14:scene3d>
              <w14:camera w14:prst="orthographicFront"/>
              <w14:lightRig w14:rig="threePt" w14:dir="t">
                <w14:rot w14:lat="0" w14:lon="0" w14:rev="0"/>
              </w14:lightRig>
            </w14:scene3d>
          </w:rPr>
          <w:t>2.1.</w:t>
        </w:r>
        <w:r w:rsidR="006A5247" w:rsidRPr="003D1A13">
          <w:rPr>
            <w:rStyle w:val="Hyperlink"/>
            <w:noProof/>
          </w:rPr>
          <w:t xml:space="preserve"> Packaging</w:t>
        </w:r>
        <w:r w:rsidR="006A5247">
          <w:rPr>
            <w:noProof/>
            <w:webHidden/>
          </w:rPr>
          <w:tab/>
        </w:r>
        <w:r w:rsidR="006A5247">
          <w:rPr>
            <w:noProof/>
            <w:webHidden/>
          </w:rPr>
          <w:fldChar w:fldCharType="begin"/>
        </w:r>
        <w:r w:rsidR="006A5247">
          <w:rPr>
            <w:noProof/>
            <w:webHidden/>
          </w:rPr>
          <w:instrText xml:space="preserve"> PAGEREF _Toc175735799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7CD32A4E" w14:textId="77777777" w:rsidR="006A5247" w:rsidRDefault="00000000">
      <w:pPr>
        <w:pStyle w:val="TOC2"/>
        <w:rPr>
          <w:rFonts w:asciiTheme="minorHAnsi" w:eastAsiaTheme="minorEastAsia" w:hAnsiTheme="minorHAnsi"/>
          <w:noProof/>
        </w:rPr>
      </w:pPr>
      <w:hyperlink w:anchor="_Toc175735800" w:history="1">
        <w:r w:rsidR="006A5247" w:rsidRPr="003D1A13">
          <w:rPr>
            <w:rStyle w:val="Hyperlink"/>
            <w:b/>
            <w:noProof/>
            <w14:scene3d>
              <w14:camera w14:prst="orthographicFront"/>
              <w14:lightRig w14:rig="threePt" w14:dir="t">
                <w14:rot w14:lat="0" w14:lon="0" w14:rev="0"/>
              </w14:lightRig>
            </w14:scene3d>
          </w:rPr>
          <w:t>2.2.</w:t>
        </w:r>
        <w:r w:rsidR="006A5247" w:rsidRPr="003D1A13">
          <w:rPr>
            <w:rStyle w:val="Hyperlink"/>
            <w:noProof/>
          </w:rPr>
          <w:t xml:space="preserve"> User experience and interactions</w:t>
        </w:r>
        <w:r w:rsidR="006A5247">
          <w:rPr>
            <w:noProof/>
            <w:webHidden/>
          </w:rPr>
          <w:tab/>
        </w:r>
        <w:r w:rsidR="006A5247">
          <w:rPr>
            <w:noProof/>
            <w:webHidden/>
          </w:rPr>
          <w:fldChar w:fldCharType="begin"/>
        </w:r>
        <w:r w:rsidR="006A5247">
          <w:rPr>
            <w:noProof/>
            <w:webHidden/>
          </w:rPr>
          <w:instrText xml:space="preserve"> PAGEREF _Toc175735800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4C0ADDC8" w14:textId="77777777" w:rsidR="006A5247" w:rsidRDefault="00000000">
      <w:pPr>
        <w:pStyle w:val="TOC2"/>
        <w:rPr>
          <w:rFonts w:asciiTheme="minorHAnsi" w:eastAsiaTheme="minorEastAsia" w:hAnsiTheme="minorHAnsi"/>
          <w:noProof/>
        </w:rPr>
      </w:pPr>
      <w:hyperlink w:anchor="_Toc175735801" w:history="1">
        <w:r w:rsidR="006A5247" w:rsidRPr="003D1A13">
          <w:rPr>
            <w:rStyle w:val="Hyperlink"/>
            <w:b/>
            <w:noProof/>
            <w14:scene3d>
              <w14:camera w14:prst="orthographicFront"/>
              <w14:lightRig w14:rig="threePt" w14:dir="t">
                <w14:rot w14:lat="0" w14:lon="0" w14:rev="0"/>
              </w14:lightRig>
            </w14:scene3d>
          </w:rPr>
          <w:t>2.3.</w:t>
        </w:r>
        <w:r w:rsidR="006A5247" w:rsidRPr="003D1A13">
          <w:rPr>
            <w:rStyle w:val="Hyperlink"/>
            <w:noProof/>
          </w:rPr>
          <w:t xml:space="preserve"> Data management</w:t>
        </w:r>
        <w:r w:rsidR="006A5247">
          <w:rPr>
            <w:noProof/>
            <w:webHidden/>
          </w:rPr>
          <w:tab/>
        </w:r>
        <w:r w:rsidR="006A5247">
          <w:rPr>
            <w:noProof/>
            <w:webHidden/>
          </w:rPr>
          <w:fldChar w:fldCharType="begin"/>
        </w:r>
        <w:r w:rsidR="006A5247">
          <w:rPr>
            <w:noProof/>
            <w:webHidden/>
          </w:rPr>
          <w:instrText xml:space="preserve"> PAGEREF _Toc175735801 \h </w:instrText>
        </w:r>
        <w:r w:rsidR="006A5247">
          <w:rPr>
            <w:noProof/>
            <w:webHidden/>
          </w:rPr>
        </w:r>
        <w:r w:rsidR="006A5247">
          <w:rPr>
            <w:noProof/>
            <w:webHidden/>
          </w:rPr>
          <w:fldChar w:fldCharType="separate"/>
        </w:r>
        <w:r w:rsidR="006A5247">
          <w:rPr>
            <w:noProof/>
            <w:webHidden/>
          </w:rPr>
          <w:t>6</w:t>
        </w:r>
        <w:r w:rsidR="006A5247">
          <w:rPr>
            <w:noProof/>
            <w:webHidden/>
          </w:rPr>
          <w:fldChar w:fldCharType="end"/>
        </w:r>
      </w:hyperlink>
    </w:p>
    <w:p w14:paraId="57EB2DC7" w14:textId="77777777" w:rsidR="006A5247" w:rsidRDefault="00000000">
      <w:pPr>
        <w:pStyle w:val="TOC2"/>
        <w:rPr>
          <w:rFonts w:asciiTheme="minorHAnsi" w:eastAsiaTheme="minorEastAsia" w:hAnsiTheme="minorHAnsi"/>
          <w:noProof/>
        </w:rPr>
      </w:pPr>
      <w:hyperlink w:anchor="_Toc175735802" w:history="1">
        <w:r w:rsidR="006A5247" w:rsidRPr="003D1A13">
          <w:rPr>
            <w:rStyle w:val="Hyperlink"/>
            <w:b/>
            <w:noProof/>
            <w14:scene3d>
              <w14:camera w14:prst="orthographicFront"/>
              <w14:lightRig w14:rig="threePt" w14:dir="t">
                <w14:rot w14:lat="0" w14:lon="0" w14:rev="0"/>
              </w14:lightRig>
            </w14:scene3d>
          </w:rPr>
          <w:t>2.4.</w:t>
        </w:r>
        <w:r w:rsidR="006A5247" w:rsidRPr="003D1A13">
          <w:rPr>
            <w:rStyle w:val="Hyperlink"/>
            <w:noProof/>
          </w:rPr>
          <w:t xml:space="preserve"> Customization by end user or administrator</w:t>
        </w:r>
        <w:r w:rsidR="006A5247">
          <w:rPr>
            <w:noProof/>
            <w:webHidden/>
          </w:rPr>
          <w:tab/>
        </w:r>
        <w:r w:rsidR="006A5247">
          <w:rPr>
            <w:noProof/>
            <w:webHidden/>
          </w:rPr>
          <w:fldChar w:fldCharType="begin"/>
        </w:r>
        <w:r w:rsidR="006A5247">
          <w:rPr>
            <w:noProof/>
            <w:webHidden/>
          </w:rPr>
          <w:instrText xml:space="preserve"> PAGEREF _Toc175735802 \h </w:instrText>
        </w:r>
        <w:r w:rsidR="006A5247">
          <w:rPr>
            <w:noProof/>
            <w:webHidden/>
          </w:rPr>
        </w:r>
        <w:r w:rsidR="006A5247">
          <w:rPr>
            <w:noProof/>
            <w:webHidden/>
          </w:rPr>
          <w:fldChar w:fldCharType="separate"/>
        </w:r>
        <w:r w:rsidR="006A5247">
          <w:rPr>
            <w:noProof/>
            <w:webHidden/>
          </w:rPr>
          <w:t>7</w:t>
        </w:r>
        <w:r w:rsidR="006A5247">
          <w:rPr>
            <w:noProof/>
            <w:webHidden/>
          </w:rPr>
          <w:fldChar w:fldCharType="end"/>
        </w:r>
      </w:hyperlink>
    </w:p>
    <w:p w14:paraId="74480940" w14:textId="77777777" w:rsidR="006A5247" w:rsidRDefault="00000000">
      <w:pPr>
        <w:pStyle w:val="TOC2"/>
        <w:rPr>
          <w:rFonts w:asciiTheme="minorHAnsi" w:eastAsiaTheme="minorEastAsia" w:hAnsiTheme="minorHAnsi"/>
          <w:noProof/>
        </w:rPr>
      </w:pPr>
      <w:hyperlink w:anchor="_Toc175735803" w:history="1">
        <w:r w:rsidR="006A5247" w:rsidRPr="003D1A13">
          <w:rPr>
            <w:rStyle w:val="Hyperlink"/>
            <w:b/>
            <w:noProof/>
            <w14:scene3d>
              <w14:camera w14:prst="orthographicFront"/>
              <w14:lightRig w14:rig="threePt" w14:dir="t">
                <w14:rot w14:lat="0" w14:lon="0" w14:rev="0"/>
              </w14:lightRig>
            </w14:scene3d>
          </w:rPr>
          <w:t>2.5.</w:t>
        </w:r>
        <w:r w:rsidR="006A5247" w:rsidRPr="003D1A13">
          <w:rPr>
            <w:rStyle w:val="Hyperlink"/>
            <w:noProof/>
          </w:rPr>
          <w:t xml:space="preserve"> Programming interface</w:t>
        </w:r>
        <w:r w:rsidR="006A5247">
          <w:rPr>
            <w:noProof/>
            <w:webHidden/>
          </w:rPr>
          <w:tab/>
        </w:r>
        <w:r w:rsidR="006A5247">
          <w:rPr>
            <w:noProof/>
            <w:webHidden/>
          </w:rPr>
          <w:fldChar w:fldCharType="begin"/>
        </w:r>
        <w:r w:rsidR="006A5247">
          <w:rPr>
            <w:noProof/>
            <w:webHidden/>
          </w:rPr>
          <w:instrText xml:space="preserve"> PAGEREF _Toc175735803 \h </w:instrText>
        </w:r>
        <w:r w:rsidR="006A5247">
          <w:rPr>
            <w:noProof/>
            <w:webHidden/>
          </w:rPr>
        </w:r>
        <w:r w:rsidR="006A5247">
          <w:rPr>
            <w:noProof/>
            <w:webHidden/>
          </w:rPr>
          <w:fldChar w:fldCharType="separate"/>
        </w:r>
        <w:r w:rsidR="006A5247">
          <w:rPr>
            <w:noProof/>
            <w:webHidden/>
          </w:rPr>
          <w:t>7</w:t>
        </w:r>
        <w:r w:rsidR="006A5247">
          <w:rPr>
            <w:noProof/>
            <w:webHidden/>
          </w:rPr>
          <w:fldChar w:fldCharType="end"/>
        </w:r>
      </w:hyperlink>
    </w:p>
    <w:p w14:paraId="0A97D3EA" w14:textId="77777777" w:rsidR="006A5247" w:rsidRDefault="00000000">
      <w:pPr>
        <w:pStyle w:val="TOC1"/>
        <w:rPr>
          <w:rFonts w:asciiTheme="minorHAnsi" w:eastAsiaTheme="minorEastAsia" w:hAnsiTheme="minorHAnsi"/>
          <w:noProof/>
        </w:rPr>
      </w:pPr>
      <w:hyperlink w:anchor="_Toc175735804" w:history="1">
        <w:r w:rsidR="006A5247" w:rsidRPr="003D1A13">
          <w:rPr>
            <w:rStyle w:val="Hyperlink"/>
            <w:noProof/>
            <w14:scene3d>
              <w14:camera w14:prst="orthographicFront"/>
              <w14:lightRig w14:rig="threePt" w14:dir="t">
                <w14:rot w14:lat="0" w14:lon="0" w14:rev="0"/>
              </w14:lightRig>
            </w14:scene3d>
          </w:rPr>
          <w:t>Section 3:</w:t>
        </w:r>
        <w:r w:rsidR="006A5247" w:rsidRPr="003D1A13">
          <w:rPr>
            <w:rStyle w:val="Hyperlink"/>
            <w:noProof/>
          </w:rPr>
          <w:t xml:space="preserve"> Quality of services</w:t>
        </w:r>
        <w:r w:rsidR="006A5247">
          <w:rPr>
            <w:noProof/>
            <w:webHidden/>
          </w:rPr>
          <w:tab/>
        </w:r>
        <w:r w:rsidR="006A5247">
          <w:rPr>
            <w:noProof/>
            <w:webHidden/>
          </w:rPr>
          <w:fldChar w:fldCharType="begin"/>
        </w:r>
        <w:r w:rsidR="006A5247">
          <w:rPr>
            <w:noProof/>
            <w:webHidden/>
          </w:rPr>
          <w:instrText xml:space="preserve"> PAGEREF _Toc175735804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7DA96EA1" w14:textId="77777777" w:rsidR="006A5247" w:rsidRDefault="00000000">
      <w:pPr>
        <w:pStyle w:val="TOC2"/>
        <w:rPr>
          <w:rFonts w:asciiTheme="minorHAnsi" w:eastAsiaTheme="minorEastAsia" w:hAnsiTheme="minorHAnsi"/>
          <w:noProof/>
        </w:rPr>
      </w:pPr>
      <w:hyperlink w:anchor="_Toc175735805" w:history="1">
        <w:r w:rsidR="006A5247" w:rsidRPr="003D1A13">
          <w:rPr>
            <w:rStyle w:val="Hyperlink"/>
            <w:b/>
            <w:noProof/>
            <w14:scene3d>
              <w14:camera w14:prst="orthographicFront"/>
              <w14:lightRig w14:rig="threePt" w14:dir="t">
                <w14:rot w14:lat="0" w14:lon="0" w14:rev="0"/>
              </w14:lightRig>
            </w14:scene3d>
          </w:rPr>
          <w:t>3.1.</w:t>
        </w:r>
        <w:r w:rsidR="006A5247" w:rsidRPr="003D1A13">
          <w:rPr>
            <w:rStyle w:val="Hyperlink"/>
            <w:noProof/>
          </w:rPr>
          <w:t xml:space="preserve"> Performance, capacity and scalability (PCS)</w:t>
        </w:r>
        <w:r w:rsidR="006A5247">
          <w:rPr>
            <w:noProof/>
            <w:webHidden/>
          </w:rPr>
          <w:tab/>
        </w:r>
        <w:r w:rsidR="006A5247">
          <w:rPr>
            <w:noProof/>
            <w:webHidden/>
          </w:rPr>
          <w:fldChar w:fldCharType="begin"/>
        </w:r>
        <w:r w:rsidR="006A5247">
          <w:rPr>
            <w:noProof/>
            <w:webHidden/>
          </w:rPr>
          <w:instrText xml:space="preserve"> PAGEREF _Toc175735805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68060049" w14:textId="77777777" w:rsidR="006A5247" w:rsidRDefault="00000000">
      <w:pPr>
        <w:pStyle w:val="TOC2"/>
        <w:rPr>
          <w:rFonts w:asciiTheme="minorHAnsi" w:eastAsiaTheme="minorEastAsia" w:hAnsiTheme="minorHAnsi"/>
          <w:noProof/>
        </w:rPr>
      </w:pPr>
      <w:hyperlink w:anchor="_Toc175735806" w:history="1">
        <w:r w:rsidR="006A5247" w:rsidRPr="003D1A13">
          <w:rPr>
            <w:rStyle w:val="Hyperlink"/>
            <w:b/>
            <w:noProof/>
            <w14:scene3d>
              <w14:camera w14:prst="orthographicFront"/>
              <w14:lightRig w14:rig="threePt" w14:dir="t">
                <w14:rot w14:lat="0" w14:lon="0" w14:rev="0"/>
              </w14:lightRig>
            </w14:scene3d>
          </w:rPr>
          <w:t>3.2.</w:t>
        </w:r>
        <w:r w:rsidR="006A5247" w:rsidRPr="003D1A13">
          <w:rPr>
            <w:rStyle w:val="Hyperlink"/>
            <w:noProof/>
          </w:rPr>
          <w:t xml:space="preserve"> Security controls</w:t>
        </w:r>
        <w:r w:rsidR="006A5247">
          <w:rPr>
            <w:noProof/>
            <w:webHidden/>
          </w:rPr>
          <w:tab/>
        </w:r>
        <w:r w:rsidR="006A5247">
          <w:rPr>
            <w:noProof/>
            <w:webHidden/>
          </w:rPr>
          <w:fldChar w:fldCharType="begin"/>
        </w:r>
        <w:r w:rsidR="006A5247">
          <w:rPr>
            <w:noProof/>
            <w:webHidden/>
          </w:rPr>
          <w:instrText xml:space="preserve"> PAGEREF _Toc175735806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4945DCA4" w14:textId="77777777" w:rsidR="006A5247" w:rsidRDefault="00000000">
      <w:pPr>
        <w:pStyle w:val="TOC2"/>
        <w:rPr>
          <w:rFonts w:asciiTheme="minorHAnsi" w:eastAsiaTheme="minorEastAsia" w:hAnsiTheme="minorHAnsi"/>
          <w:noProof/>
        </w:rPr>
      </w:pPr>
      <w:hyperlink w:anchor="_Toc175735807" w:history="1">
        <w:r w:rsidR="006A5247" w:rsidRPr="003D1A13">
          <w:rPr>
            <w:rStyle w:val="Hyperlink"/>
            <w:b/>
            <w:noProof/>
            <w14:scene3d>
              <w14:camera w14:prst="orthographicFront"/>
              <w14:lightRig w14:rig="threePt" w14:dir="t">
                <w14:rot w14:lat="0" w14:lon="0" w14:rev="0"/>
              </w14:lightRig>
            </w14:scene3d>
          </w:rPr>
          <w:t>3.3.</w:t>
        </w:r>
        <w:r w:rsidR="006A5247" w:rsidRPr="003D1A13">
          <w:rPr>
            <w:rStyle w:val="Hyperlink"/>
            <w:noProof/>
          </w:rPr>
          <w:t xml:space="preserve"> Data privacy</w:t>
        </w:r>
        <w:r w:rsidR="006A5247">
          <w:rPr>
            <w:noProof/>
            <w:webHidden/>
          </w:rPr>
          <w:tab/>
        </w:r>
        <w:r w:rsidR="006A5247">
          <w:rPr>
            <w:noProof/>
            <w:webHidden/>
          </w:rPr>
          <w:fldChar w:fldCharType="begin"/>
        </w:r>
        <w:r w:rsidR="006A5247">
          <w:rPr>
            <w:noProof/>
            <w:webHidden/>
          </w:rPr>
          <w:instrText xml:space="preserve"> PAGEREF _Toc175735807 \h </w:instrText>
        </w:r>
        <w:r w:rsidR="006A5247">
          <w:rPr>
            <w:noProof/>
            <w:webHidden/>
          </w:rPr>
        </w:r>
        <w:r w:rsidR="006A5247">
          <w:rPr>
            <w:noProof/>
            <w:webHidden/>
          </w:rPr>
          <w:fldChar w:fldCharType="separate"/>
        </w:r>
        <w:r w:rsidR="006A5247">
          <w:rPr>
            <w:noProof/>
            <w:webHidden/>
          </w:rPr>
          <w:t>10</w:t>
        </w:r>
        <w:r w:rsidR="006A5247">
          <w:rPr>
            <w:noProof/>
            <w:webHidden/>
          </w:rPr>
          <w:fldChar w:fldCharType="end"/>
        </w:r>
      </w:hyperlink>
    </w:p>
    <w:p w14:paraId="182E5D8A" w14:textId="77777777" w:rsidR="006A5247" w:rsidRDefault="00000000">
      <w:pPr>
        <w:pStyle w:val="TOC1"/>
        <w:rPr>
          <w:rFonts w:asciiTheme="minorHAnsi" w:eastAsiaTheme="minorEastAsia" w:hAnsiTheme="minorHAnsi"/>
          <w:noProof/>
        </w:rPr>
      </w:pPr>
      <w:hyperlink w:anchor="_Toc175735808" w:history="1">
        <w:r w:rsidR="006A5247" w:rsidRPr="003D1A13">
          <w:rPr>
            <w:rStyle w:val="Hyperlink"/>
            <w:noProof/>
            <w14:scene3d>
              <w14:camera w14:prst="orthographicFront"/>
              <w14:lightRig w14:rig="threePt" w14:dir="t">
                <w14:rot w14:lat="0" w14:lon="0" w14:rev="0"/>
              </w14:lightRig>
            </w14:scene3d>
          </w:rPr>
          <w:t>Section 4:</w:t>
        </w:r>
        <w:r w:rsidR="006A5247" w:rsidRPr="003D1A13">
          <w:rPr>
            <w:rStyle w:val="Hyperlink"/>
            <w:noProof/>
          </w:rPr>
          <w:t xml:space="preserve"> Acceptance Test Protocols</w:t>
        </w:r>
        <w:r w:rsidR="006A5247">
          <w:rPr>
            <w:noProof/>
            <w:webHidden/>
          </w:rPr>
          <w:tab/>
        </w:r>
        <w:r w:rsidR="006A5247">
          <w:rPr>
            <w:noProof/>
            <w:webHidden/>
          </w:rPr>
          <w:fldChar w:fldCharType="begin"/>
        </w:r>
        <w:r w:rsidR="006A5247">
          <w:rPr>
            <w:noProof/>
            <w:webHidden/>
          </w:rPr>
          <w:instrText xml:space="preserve"> PAGEREF _Toc175735808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45C7486E" w14:textId="77777777" w:rsidR="006A5247" w:rsidRDefault="00000000">
      <w:pPr>
        <w:pStyle w:val="TOC2"/>
        <w:rPr>
          <w:rFonts w:asciiTheme="minorHAnsi" w:eastAsiaTheme="minorEastAsia" w:hAnsiTheme="minorHAnsi"/>
          <w:noProof/>
        </w:rPr>
      </w:pPr>
      <w:hyperlink w:anchor="_Toc175735809" w:history="1">
        <w:r w:rsidR="006A5247" w:rsidRPr="003D1A13">
          <w:rPr>
            <w:rStyle w:val="Hyperlink"/>
            <w:b/>
            <w:noProof/>
            <w14:scene3d>
              <w14:camera w14:prst="orthographicFront"/>
              <w14:lightRig w14:rig="threePt" w14:dir="t">
                <w14:rot w14:lat="0" w14:lon="0" w14:rev="0"/>
              </w14:lightRig>
            </w14:scene3d>
          </w:rPr>
          <w:t>4.1.</w:t>
        </w:r>
        <w:r w:rsidR="006A5247" w:rsidRPr="003D1A13">
          <w:rPr>
            <w:rStyle w:val="Hyperlink"/>
            <w:noProof/>
          </w:rPr>
          <w:t xml:space="preserve"> Functional Acceptance Tests</w:t>
        </w:r>
        <w:r w:rsidR="006A5247">
          <w:rPr>
            <w:noProof/>
            <w:webHidden/>
          </w:rPr>
          <w:tab/>
        </w:r>
        <w:r w:rsidR="006A5247">
          <w:rPr>
            <w:noProof/>
            <w:webHidden/>
          </w:rPr>
          <w:fldChar w:fldCharType="begin"/>
        </w:r>
        <w:r w:rsidR="006A5247">
          <w:rPr>
            <w:noProof/>
            <w:webHidden/>
          </w:rPr>
          <w:instrText xml:space="preserve"> PAGEREF _Toc175735809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093280E0" w14:textId="77777777" w:rsidR="006A5247" w:rsidRDefault="00000000">
      <w:pPr>
        <w:pStyle w:val="TOC2"/>
        <w:rPr>
          <w:rFonts w:asciiTheme="minorHAnsi" w:eastAsiaTheme="minorEastAsia" w:hAnsiTheme="minorHAnsi"/>
          <w:noProof/>
        </w:rPr>
      </w:pPr>
      <w:hyperlink w:anchor="_Toc175735810" w:history="1">
        <w:r w:rsidR="006A5247" w:rsidRPr="003D1A13">
          <w:rPr>
            <w:rStyle w:val="Hyperlink"/>
            <w:b/>
            <w:noProof/>
            <w14:scene3d>
              <w14:camera w14:prst="orthographicFront"/>
              <w14:lightRig w14:rig="threePt" w14:dir="t">
                <w14:rot w14:lat="0" w14:lon="0" w14:rev="0"/>
              </w14:lightRig>
            </w14:scene3d>
          </w:rPr>
          <w:t>4.2.</w:t>
        </w:r>
        <w:r w:rsidR="006A5247" w:rsidRPr="003D1A13">
          <w:rPr>
            <w:rStyle w:val="Hyperlink"/>
            <w:noProof/>
          </w:rPr>
          <w:t xml:space="preserve"> Limit &amp; Negative Acceptance Tests</w:t>
        </w:r>
        <w:r w:rsidR="006A5247">
          <w:rPr>
            <w:noProof/>
            <w:webHidden/>
          </w:rPr>
          <w:tab/>
        </w:r>
        <w:r w:rsidR="006A5247">
          <w:rPr>
            <w:noProof/>
            <w:webHidden/>
          </w:rPr>
          <w:fldChar w:fldCharType="begin"/>
        </w:r>
        <w:r w:rsidR="006A5247">
          <w:rPr>
            <w:noProof/>
            <w:webHidden/>
          </w:rPr>
          <w:instrText xml:space="preserve"> PAGEREF _Toc175735810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7186CDD7" w14:textId="77777777" w:rsidR="006A5247" w:rsidRDefault="00000000">
      <w:pPr>
        <w:pStyle w:val="TOC2"/>
        <w:rPr>
          <w:rFonts w:asciiTheme="minorHAnsi" w:eastAsiaTheme="minorEastAsia" w:hAnsiTheme="minorHAnsi"/>
          <w:noProof/>
        </w:rPr>
      </w:pPr>
      <w:hyperlink w:anchor="_Toc175735811" w:history="1">
        <w:r w:rsidR="006A5247" w:rsidRPr="003D1A13">
          <w:rPr>
            <w:rStyle w:val="Hyperlink"/>
            <w:b/>
            <w:noProof/>
            <w14:scene3d>
              <w14:camera w14:prst="orthographicFront"/>
              <w14:lightRig w14:rig="threePt" w14:dir="t">
                <w14:rot w14:lat="0" w14:lon="0" w14:rev="0"/>
              </w14:lightRig>
            </w14:scene3d>
          </w:rPr>
          <w:t>4.3.</w:t>
        </w:r>
        <w:r w:rsidR="006A5247" w:rsidRPr="003D1A13">
          <w:rPr>
            <w:rStyle w:val="Hyperlink"/>
            <w:noProof/>
          </w:rPr>
          <w:t xml:space="preserve"> Performance/Capacity/Scalability Acceptance Tests</w:t>
        </w:r>
        <w:r w:rsidR="006A5247">
          <w:rPr>
            <w:noProof/>
            <w:webHidden/>
          </w:rPr>
          <w:tab/>
        </w:r>
        <w:r w:rsidR="006A5247">
          <w:rPr>
            <w:noProof/>
            <w:webHidden/>
          </w:rPr>
          <w:fldChar w:fldCharType="begin"/>
        </w:r>
        <w:r w:rsidR="006A5247">
          <w:rPr>
            <w:noProof/>
            <w:webHidden/>
          </w:rPr>
          <w:instrText xml:space="preserve"> PAGEREF _Toc175735811 \h </w:instrText>
        </w:r>
        <w:r w:rsidR="006A5247">
          <w:rPr>
            <w:noProof/>
            <w:webHidden/>
          </w:rPr>
        </w:r>
        <w:r w:rsidR="006A5247">
          <w:rPr>
            <w:noProof/>
            <w:webHidden/>
          </w:rPr>
          <w:fldChar w:fldCharType="separate"/>
        </w:r>
        <w:r w:rsidR="006A5247">
          <w:rPr>
            <w:noProof/>
            <w:webHidden/>
          </w:rPr>
          <w:t>12</w:t>
        </w:r>
        <w:r w:rsidR="006A5247">
          <w:rPr>
            <w:noProof/>
            <w:webHidden/>
          </w:rPr>
          <w:fldChar w:fldCharType="end"/>
        </w:r>
      </w:hyperlink>
    </w:p>
    <w:p w14:paraId="5B93A159" w14:textId="77777777" w:rsidR="006A5247" w:rsidRDefault="00000000">
      <w:pPr>
        <w:pStyle w:val="TOC2"/>
        <w:rPr>
          <w:rFonts w:asciiTheme="minorHAnsi" w:eastAsiaTheme="minorEastAsia" w:hAnsiTheme="minorHAnsi"/>
          <w:noProof/>
        </w:rPr>
      </w:pPr>
      <w:hyperlink w:anchor="_Toc175735812" w:history="1">
        <w:r w:rsidR="006A5247" w:rsidRPr="003D1A13">
          <w:rPr>
            <w:rStyle w:val="Hyperlink"/>
            <w:b/>
            <w:noProof/>
            <w14:scene3d>
              <w14:camera w14:prst="orthographicFront"/>
              <w14:lightRig w14:rig="threePt" w14:dir="t">
                <w14:rot w14:lat="0" w14:lon="0" w14:rev="0"/>
              </w14:lightRig>
            </w14:scene3d>
          </w:rPr>
          <w:t>4.4.</w:t>
        </w:r>
        <w:r w:rsidR="006A5247" w:rsidRPr="003D1A13">
          <w:rPr>
            <w:rStyle w:val="Hyperlink"/>
            <w:noProof/>
          </w:rPr>
          <w:t xml:space="preserve"> Page Objects usage by acceptance tests</w:t>
        </w:r>
        <w:r w:rsidR="006A5247">
          <w:rPr>
            <w:noProof/>
            <w:webHidden/>
          </w:rPr>
          <w:tab/>
        </w:r>
        <w:r w:rsidR="006A5247">
          <w:rPr>
            <w:noProof/>
            <w:webHidden/>
          </w:rPr>
          <w:fldChar w:fldCharType="begin"/>
        </w:r>
        <w:r w:rsidR="006A5247">
          <w:rPr>
            <w:noProof/>
            <w:webHidden/>
          </w:rPr>
          <w:instrText xml:space="preserve"> PAGEREF _Toc175735812 \h </w:instrText>
        </w:r>
        <w:r w:rsidR="006A5247">
          <w:rPr>
            <w:noProof/>
            <w:webHidden/>
          </w:rPr>
        </w:r>
        <w:r w:rsidR="006A5247">
          <w:rPr>
            <w:noProof/>
            <w:webHidden/>
          </w:rPr>
          <w:fldChar w:fldCharType="separate"/>
        </w:r>
        <w:r w:rsidR="006A5247">
          <w:rPr>
            <w:noProof/>
            <w:webHidden/>
          </w:rPr>
          <w:t>13</w:t>
        </w:r>
        <w:r w:rsidR="006A5247">
          <w:rPr>
            <w:noProof/>
            <w:webHidden/>
          </w:rPr>
          <w:fldChar w:fldCharType="end"/>
        </w:r>
      </w:hyperlink>
    </w:p>
    <w:p w14:paraId="49A1B111" w14:textId="77777777" w:rsidR="006A5247" w:rsidRDefault="00000000">
      <w:pPr>
        <w:pStyle w:val="TOC1"/>
        <w:rPr>
          <w:rFonts w:asciiTheme="minorHAnsi" w:eastAsiaTheme="minorEastAsia" w:hAnsiTheme="minorHAnsi"/>
          <w:noProof/>
        </w:rPr>
      </w:pPr>
      <w:hyperlink w:anchor="_Toc175735813" w:history="1">
        <w:r w:rsidR="006A5247" w:rsidRPr="003D1A13">
          <w:rPr>
            <w:rStyle w:val="Hyperlink"/>
            <w:noProof/>
            <w14:scene3d>
              <w14:camera w14:prst="orthographicFront"/>
              <w14:lightRig w14:rig="threePt" w14:dir="t">
                <w14:rot w14:lat="0" w14:lon="0" w14:rev="0"/>
              </w14:lightRig>
            </w14:scene3d>
          </w:rPr>
          <w:t>Section 5:</w:t>
        </w:r>
        <w:r w:rsidR="006A5247" w:rsidRPr="003D1A13">
          <w:rPr>
            <w:rStyle w:val="Hyperlink"/>
            <w:noProof/>
          </w:rPr>
          <w:t xml:space="preserve"> (optional) 3DSpace Baseline Behavior Support</w:t>
        </w:r>
        <w:r w:rsidR="006A5247">
          <w:rPr>
            <w:noProof/>
            <w:webHidden/>
          </w:rPr>
          <w:tab/>
        </w:r>
        <w:r w:rsidR="006A5247">
          <w:rPr>
            <w:noProof/>
            <w:webHidden/>
          </w:rPr>
          <w:fldChar w:fldCharType="begin"/>
        </w:r>
        <w:r w:rsidR="006A5247">
          <w:rPr>
            <w:noProof/>
            <w:webHidden/>
          </w:rPr>
          <w:instrText xml:space="preserve"> PAGEREF _Toc175735813 \h </w:instrText>
        </w:r>
        <w:r w:rsidR="006A5247">
          <w:rPr>
            <w:noProof/>
            <w:webHidden/>
          </w:rPr>
        </w:r>
        <w:r w:rsidR="006A5247">
          <w:rPr>
            <w:noProof/>
            <w:webHidden/>
          </w:rPr>
          <w:fldChar w:fldCharType="separate"/>
        </w:r>
        <w:r w:rsidR="006A5247">
          <w:rPr>
            <w:noProof/>
            <w:webHidden/>
          </w:rPr>
          <w:t>14</w:t>
        </w:r>
        <w:r w:rsidR="006A5247">
          <w:rPr>
            <w:noProof/>
            <w:webHidden/>
          </w:rPr>
          <w:fldChar w:fldCharType="end"/>
        </w:r>
      </w:hyperlink>
    </w:p>
    <w:p w14:paraId="5B12BBEE" w14:textId="77777777" w:rsidR="006A5247" w:rsidRDefault="00000000">
      <w:pPr>
        <w:pStyle w:val="TOC1"/>
        <w:rPr>
          <w:rFonts w:asciiTheme="minorHAnsi" w:eastAsiaTheme="minorEastAsia" w:hAnsiTheme="minorHAnsi"/>
          <w:noProof/>
        </w:rPr>
      </w:pPr>
      <w:hyperlink w:anchor="_Toc175735814" w:history="1">
        <w:r w:rsidR="006A5247" w:rsidRPr="003D1A13">
          <w:rPr>
            <w:rStyle w:val="Hyperlink"/>
            <w:noProof/>
            <w14:scene3d>
              <w14:camera w14:prst="orthographicFront"/>
              <w14:lightRig w14:rig="threePt" w14:dir="t">
                <w14:rot w14:lat="0" w14:lon="0" w14:rev="0"/>
              </w14:lightRig>
            </w14:scene3d>
          </w:rPr>
          <w:t>Section 6:</w:t>
        </w:r>
        <w:r w:rsidR="006A5247" w:rsidRPr="003D1A13">
          <w:rPr>
            <w:rStyle w:val="Hyperlink"/>
            <w:noProof/>
          </w:rPr>
          <w:t xml:space="preserve"> (optional) PES related material</w:t>
        </w:r>
        <w:r w:rsidR="006A5247">
          <w:rPr>
            <w:noProof/>
            <w:webHidden/>
          </w:rPr>
          <w:tab/>
        </w:r>
        <w:r w:rsidR="006A5247">
          <w:rPr>
            <w:noProof/>
            <w:webHidden/>
          </w:rPr>
          <w:fldChar w:fldCharType="begin"/>
        </w:r>
        <w:r w:rsidR="006A5247">
          <w:rPr>
            <w:noProof/>
            <w:webHidden/>
          </w:rPr>
          <w:instrText xml:space="preserve"> PAGEREF _Toc175735814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78C082BB" w14:textId="77777777" w:rsidR="006A5247" w:rsidRDefault="00000000">
      <w:pPr>
        <w:pStyle w:val="TOC2"/>
        <w:rPr>
          <w:rFonts w:asciiTheme="minorHAnsi" w:eastAsiaTheme="minorEastAsia" w:hAnsiTheme="minorHAnsi"/>
          <w:noProof/>
        </w:rPr>
      </w:pPr>
      <w:hyperlink w:anchor="_Toc175735815" w:history="1">
        <w:r w:rsidR="006A5247" w:rsidRPr="003D1A13">
          <w:rPr>
            <w:rStyle w:val="Hyperlink"/>
            <w:b/>
            <w:noProof/>
            <w14:scene3d>
              <w14:camera w14:prst="orthographicFront"/>
              <w14:lightRig w14:rig="threePt" w14:dir="t">
                <w14:rot w14:lat="0" w14:lon="0" w14:rev="0"/>
              </w14:lightRig>
            </w14:scene3d>
          </w:rPr>
          <w:t>6.1.</w:t>
        </w:r>
        <w:r w:rsidR="006A5247" w:rsidRPr="003D1A13">
          <w:rPr>
            <w:rStyle w:val="Hyperlink"/>
            <w:noProof/>
          </w:rPr>
          <w:t xml:space="preserve"> Reference Materials</w:t>
        </w:r>
        <w:r w:rsidR="006A5247">
          <w:rPr>
            <w:noProof/>
            <w:webHidden/>
          </w:rPr>
          <w:tab/>
        </w:r>
        <w:r w:rsidR="006A5247">
          <w:rPr>
            <w:noProof/>
            <w:webHidden/>
          </w:rPr>
          <w:fldChar w:fldCharType="begin"/>
        </w:r>
        <w:r w:rsidR="006A5247">
          <w:rPr>
            <w:noProof/>
            <w:webHidden/>
          </w:rPr>
          <w:instrText xml:space="preserve"> PAGEREF _Toc175735815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0C644802" w14:textId="77777777" w:rsidR="006A5247" w:rsidRDefault="00000000">
      <w:pPr>
        <w:pStyle w:val="TOC2"/>
        <w:rPr>
          <w:rFonts w:asciiTheme="minorHAnsi" w:eastAsiaTheme="minorEastAsia" w:hAnsiTheme="minorHAnsi"/>
          <w:noProof/>
        </w:rPr>
      </w:pPr>
      <w:hyperlink w:anchor="_Toc175735816" w:history="1">
        <w:r w:rsidR="006A5247" w:rsidRPr="003D1A13">
          <w:rPr>
            <w:rStyle w:val="Hyperlink"/>
            <w:b/>
            <w:noProof/>
            <w14:scene3d>
              <w14:camera w14:prst="orthographicFront"/>
              <w14:lightRig w14:rig="threePt" w14:dir="t">
                <w14:rot w14:lat="0" w14:lon="0" w14:rev="0"/>
              </w14:lightRig>
            </w14:scene3d>
          </w:rPr>
          <w:t>6.2.</w:t>
        </w:r>
        <w:r w:rsidR="006A5247" w:rsidRPr="003D1A13">
          <w:rPr>
            <w:rStyle w:val="Hyperlink"/>
            <w:noProof/>
          </w:rPr>
          <w:t xml:space="preserve"> PES Authoring Rules Checklists (if relevant)</w:t>
        </w:r>
        <w:r w:rsidR="006A5247">
          <w:rPr>
            <w:noProof/>
            <w:webHidden/>
          </w:rPr>
          <w:tab/>
        </w:r>
        <w:r w:rsidR="006A5247">
          <w:rPr>
            <w:noProof/>
            <w:webHidden/>
          </w:rPr>
          <w:fldChar w:fldCharType="begin"/>
        </w:r>
        <w:r w:rsidR="006A5247">
          <w:rPr>
            <w:noProof/>
            <w:webHidden/>
          </w:rPr>
          <w:instrText xml:space="preserve"> PAGEREF _Toc175735816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7E2B22CE" w14:textId="77777777" w:rsidR="0084081B" w:rsidRDefault="00FD286E" w:rsidP="00CD20FA">
      <w:r>
        <w:fldChar w:fldCharType="end"/>
      </w:r>
    </w:p>
    <w:p w14:paraId="57E32DDF" w14:textId="77777777" w:rsidR="00F368B8" w:rsidRPr="00651DFF" w:rsidRDefault="00651DFF">
      <w:r>
        <w:rPr>
          <w:noProof/>
        </w:rPr>
        <mc:AlternateContent>
          <mc:Choice Requires="wps">
            <w:drawing>
              <wp:anchor distT="0" distB="0" distL="114300" distR="114300" simplePos="0" relativeHeight="251707904" behindDoc="1" locked="0" layoutInCell="1" allowOverlap="1" wp14:anchorId="78D283FD" wp14:editId="3F1E7E31">
                <wp:simplePos x="0" y="0"/>
                <wp:positionH relativeFrom="margin">
                  <wp:align>left</wp:align>
                </wp:positionH>
                <wp:positionV relativeFrom="paragraph">
                  <wp:posOffset>495300</wp:posOffset>
                </wp:positionV>
                <wp:extent cx="5730240" cy="811530"/>
                <wp:effectExtent l="0" t="0" r="22860" b="26670"/>
                <wp:wrapTight wrapText="bothSides">
                  <wp:wrapPolygon edited="0">
                    <wp:start x="0" y="0"/>
                    <wp:lineTo x="0" y="21803"/>
                    <wp:lineTo x="21614" y="21803"/>
                    <wp:lineTo x="2161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730240" cy="811530"/>
                        </a:xfrm>
                        <a:prstGeom prst="rect">
                          <a:avLst/>
                        </a:prstGeom>
                        <a:noFill/>
                        <a:ln w="6350">
                          <a:solidFill>
                            <a:prstClr val="black"/>
                          </a:solidFill>
                        </a:ln>
                      </wps:spPr>
                      <wps:txbx>
                        <w:txbxContent>
                          <w:p w14:paraId="06E33E1B"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56D251F2"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5D9E9D55"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283FD" id="Text Box 1" o:spid="_x0000_s1027" type="#_x0000_t202" style="position:absolute;margin-left:0;margin-top:39pt;width:451.2pt;height:63.9pt;z-index:-251608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" filled="f" strokeweight=".5pt">
                <v:textbox>
                  <w:txbxContent>
                    <w:p w14:paraId="06E33E1B"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56D251F2"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5D9E9D55"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v:textbox>
                <w10:wrap type="tight" anchorx="margin"/>
              </v:shape>
            </w:pict>
          </mc:Fallback>
        </mc:AlternateContent>
      </w:r>
      <w:r w:rsidR="00CD20FA" w:rsidRPr="001D0CE2">
        <w:t xml:space="preserve">For more information on completing the PES, refer to the </w:t>
      </w:r>
      <w:hyperlink r:id="rId10" w:history="1">
        <w:r w:rsidR="00CD20FA" w:rsidRPr="001D0CE2">
          <w:rPr>
            <w:rStyle w:val="Hyperlink"/>
          </w:rPr>
          <w:t>PES Authoring Best Practices</w:t>
        </w:r>
      </w:hyperlink>
      <w:r w:rsidR="00CD20FA" w:rsidRPr="001D0CE2">
        <w:t>.</w:t>
      </w:r>
      <w:r w:rsidR="00DB5FBD">
        <w:br/>
      </w:r>
      <w:r w:rsidR="00CD20FA">
        <w:t>This document provides detailed instructions to fill</w:t>
      </w:r>
      <w:bookmarkStart w:id="6" w:name="_Toc52877213"/>
      <w:r>
        <w:t xml:space="preserve"> some specific parts of the PES</w:t>
      </w:r>
    </w:p>
    <w:p w14:paraId="4163B9B9" w14:textId="77777777" w:rsidR="00E62816" w:rsidRDefault="00314F8B" w:rsidP="001F5290">
      <w:pPr>
        <w:pStyle w:val="PartTitle"/>
      </w:pPr>
      <w:bookmarkStart w:id="7" w:name="_Toc175735792"/>
      <w:r w:rsidRPr="001F5290">
        <w:lastRenderedPageBreak/>
        <w:t>High</w:t>
      </w:r>
      <w:r w:rsidRPr="000E13D7">
        <w:t>-level</w:t>
      </w:r>
      <w:r w:rsidR="001D0415" w:rsidRPr="000E13D7">
        <w:t xml:space="preserve"> </w:t>
      </w:r>
      <w:r w:rsidR="009A70E2">
        <w:t>s</w:t>
      </w:r>
      <w:r w:rsidR="001D0415" w:rsidRPr="000E13D7">
        <w:t>pecifications</w:t>
      </w:r>
      <w:bookmarkEnd w:id="0"/>
      <w:bookmarkEnd w:id="1"/>
      <w:bookmarkEnd w:id="2"/>
      <w:bookmarkEnd w:id="3"/>
      <w:bookmarkEnd w:id="4"/>
      <w:bookmarkEnd w:id="5"/>
      <w:bookmarkEnd w:id="6"/>
      <w:bookmarkEnd w:id="7"/>
    </w:p>
    <w:p w14:paraId="29D8D5C2" w14:textId="77777777" w:rsidR="001D0415" w:rsidRPr="009D5CF4" w:rsidRDefault="00D537F3" w:rsidP="00646AC1">
      <w:pPr>
        <w:pStyle w:val="HiddenText"/>
        <w:jc w:val="both"/>
      </w:pPr>
      <w:r>
        <w:t>Provide</w:t>
      </w:r>
      <w:r w:rsidR="001D0415" w:rsidRPr="001D0CE2">
        <w:t xml:space="preserve"> a global understanding of the function scope: </w:t>
      </w:r>
      <w:r w:rsidR="001D0415" w:rsidRPr="001D0CE2">
        <w:rPr>
          <w:b/>
        </w:rPr>
        <w:t>why</w:t>
      </w:r>
      <w:r w:rsidR="001D0415" w:rsidRPr="001D0CE2">
        <w:t xml:space="preserve"> must it be developed? </w:t>
      </w:r>
      <w:r w:rsidR="001D0415" w:rsidRPr="001D0CE2">
        <w:rPr>
          <w:b/>
        </w:rPr>
        <w:t>What</w:t>
      </w:r>
      <w:r w:rsidR="001D0415" w:rsidRPr="001D0CE2">
        <w:t xml:space="preserve"> will it do and not do? How</w:t>
      </w:r>
      <w:r w:rsidR="007B6D3D">
        <w:t xml:space="preserve"> does</w:t>
      </w:r>
      <w:r w:rsidR="001D0415" w:rsidRPr="001D0CE2">
        <w:t xml:space="preserve"> this new functionality </w:t>
      </w:r>
      <w:r w:rsidR="001D0415" w:rsidRPr="001D0CE2">
        <w:rPr>
          <w:b/>
        </w:rPr>
        <w:t>relate to</w:t>
      </w:r>
      <w:r w:rsidR="001D0415" w:rsidRPr="001D0CE2">
        <w:t xml:space="preserve"> what the product/component already does?</w:t>
      </w:r>
    </w:p>
    <w:p w14:paraId="7E8D4E5C" w14:textId="77777777" w:rsidR="001D0415" w:rsidRPr="008D5839" w:rsidRDefault="0036716C" w:rsidP="0004272F">
      <w:pPr>
        <w:jc w:val="both"/>
        <w:rPr>
          <w:u w:val="single"/>
        </w:rPr>
      </w:pPr>
      <w:r>
        <w:rPr>
          <w:noProof/>
        </w:rPr>
        <w:drawing>
          <wp:inline distT="0" distB="0" distL="0" distR="0" wp14:anchorId="0FDBEC41" wp14:editId="030333E9">
            <wp:extent cx="449821" cy="137160"/>
            <wp:effectExtent l="0" t="0" r="7620" b="0"/>
            <wp:docPr id="1599288141" name="Picture 159928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1D0415" w:rsidRPr="008D5839">
        <w:t xml:space="preserve">Note: </w:t>
      </w:r>
      <w:r w:rsidR="007B6D3D" w:rsidRPr="008D5839">
        <w:t xml:space="preserve">The </w:t>
      </w:r>
      <w:r w:rsidR="008D0983" w:rsidRPr="008D5839">
        <w:t xml:space="preserve">“High-level </w:t>
      </w:r>
      <w:r w:rsidR="009A70E2" w:rsidRPr="008D5839">
        <w:t>s</w:t>
      </w:r>
      <w:r w:rsidR="008D0983" w:rsidRPr="008D5839">
        <w:t xml:space="preserve">pecifications” and “Acceptance test protocol” </w:t>
      </w:r>
      <w:r w:rsidR="007B6D3D" w:rsidRPr="008D5839">
        <w:t xml:space="preserve">sections </w:t>
      </w:r>
      <w:r w:rsidR="001D0415" w:rsidRPr="008D5839">
        <w:t xml:space="preserve">must be clear and complete enough to enable reviewers to assess that this function </w:t>
      </w:r>
      <w:r w:rsidR="001D0415" w:rsidRPr="008D5839">
        <w:rPr>
          <w:u w:val="single"/>
        </w:rPr>
        <w:t>will satisfy its associated requirement</w:t>
      </w:r>
      <w:r w:rsidR="00200B72" w:rsidRPr="008D5839">
        <w:rPr>
          <w:u w:val="single"/>
        </w:rPr>
        <w:t>(s)</w:t>
      </w:r>
      <w:r w:rsidR="00314F8B" w:rsidRPr="008D5839">
        <w:rPr>
          <w:u w:val="single"/>
        </w:rPr>
        <w:t>.</w:t>
      </w:r>
    </w:p>
    <w:p w14:paraId="0E042C4A" w14:textId="77777777" w:rsidR="00082C77" w:rsidRPr="009D5CF4" w:rsidRDefault="00E24F23" w:rsidP="0004272F">
      <w:pPr>
        <w:jc w:val="both"/>
      </w:pPr>
      <w:r w:rsidRPr="008D5839">
        <w:t>This</w:t>
      </w:r>
      <w:r w:rsidR="00082C77" w:rsidRPr="008D5839">
        <w:t xml:space="preserve"> section can </w:t>
      </w:r>
      <w:r w:rsidR="00A60BE9" w:rsidRPr="008D5839">
        <w:t xml:space="preserve">then </w:t>
      </w:r>
      <w:r w:rsidR="00082C77" w:rsidRPr="008D5839">
        <w:t>be shared with DS customers</w:t>
      </w:r>
      <w:r w:rsidR="00D81F33" w:rsidRPr="008D5839">
        <w:t xml:space="preserve"> through a Customer Answer</w:t>
      </w:r>
      <w:r w:rsidR="00082C77" w:rsidRPr="008D5839">
        <w:t>.</w:t>
      </w:r>
    </w:p>
    <w:p w14:paraId="5123D8F1" w14:textId="77777777" w:rsidR="00A60BE9" w:rsidRPr="00A60BE9" w:rsidRDefault="00A60BE9" w:rsidP="00646AC1">
      <w:pPr>
        <w:pStyle w:val="HiddenText"/>
        <w:jc w:val="both"/>
      </w:pPr>
      <w:r w:rsidRPr="001D0CE2">
        <w:t>If this PES is to be sh</w:t>
      </w:r>
      <w:r w:rsidR="00D81F33">
        <w:t xml:space="preserve">ared </w:t>
      </w:r>
      <w:r w:rsidR="00522B40">
        <w:t xml:space="preserve">via </w:t>
      </w:r>
      <w:r w:rsidR="00D81F33">
        <w:t xml:space="preserve">an </w:t>
      </w:r>
      <w:r w:rsidRPr="001D0CE2">
        <w:t>extracted Customer Answer (CA) document</w:t>
      </w:r>
      <w:r w:rsidR="00D81F33">
        <w:t xml:space="preserve">: ensure </w:t>
      </w:r>
      <w:r w:rsidR="00D81F33" w:rsidRPr="00D81F33">
        <w:rPr>
          <w:b/>
        </w:rPr>
        <w:t xml:space="preserve">it </w:t>
      </w:r>
      <w:r w:rsidRPr="00D81F33">
        <w:rPr>
          <w:b/>
        </w:rPr>
        <w:t>do</w:t>
      </w:r>
      <w:r w:rsidR="000439E8">
        <w:rPr>
          <w:b/>
        </w:rPr>
        <w:t>es not contain anything related</w:t>
      </w:r>
      <w:r w:rsidRPr="00D81F33">
        <w:rPr>
          <w:b/>
        </w:rPr>
        <w:t xml:space="preserve"> to another customer</w:t>
      </w:r>
      <w:r w:rsidRPr="001D0CE2">
        <w:t xml:space="preserve">, including within the proposed solution, the document name, and the table </w:t>
      </w:r>
      <w:r w:rsidR="00EE2E29">
        <w:t>below</w:t>
      </w:r>
      <w:r w:rsidRPr="001D0CE2">
        <w:t>. To learn more about producing an externally viewable PES, see</w:t>
      </w:r>
      <w:hyperlink r:id="rId12" w:history="1">
        <w:r w:rsidRPr="001D0CE2">
          <w:rPr>
            <w:rStyle w:val="Hyperlink"/>
          </w:rPr>
          <w:t xml:space="preserve"> Customer Answer Best Practices.</w:t>
        </w:r>
      </w:hyperlink>
    </w:p>
    <w:p w14:paraId="67466905" w14:textId="77777777" w:rsidR="00314F8B" w:rsidRPr="001D0CE2" w:rsidRDefault="001D0415" w:rsidP="001F5290">
      <w:pPr>
        <w:pStyle w:val="3DS2Title1"/>
      </w:pPr>
      <w:bookmarkStart w:id="8" w:name="_Toc492890876"/>
      <w:bookmarkStart w:id="9" w:name="_Toc492890901"/>
      <w:bookmarkStart w:id="10" w:name="_Toc494182277"/>
      <w:bookmarkStart w:id="11" w:name="_Toc527023808"/>
      <w:bookmarkStart w:id="12" w:name="_Toc175735793"/>
      <w:r w:rsidRPr="001F5290">
        <w:t>Related</w:t>
      </w:r>
      <w:r w:rsidRPr="000E13D7">
        <w:t xml:space="preserve"> requirement</w:t>
      </w:r>
      <w:r w:rsidR="00BE1552">
        <w:t>(s)</w:t>
      </w:r>
      <w:bookmarkEnd w:id="8"/>
      <w:bookmarkEnd w:id="9"/>
      <w:bookmarkEnd w:id="10"/>
      <w:bookmarkEnd w:id="11"/>
      <w:bookmarkEnd w:id="12"/>
    </w:p>
    <w:p w14:paraId="1337CBFF" w14:textId="77777777" w:rsidR="001D0415" w:rsidRPr="001D0CE2" w:rsidRDefault="00D537F3" w:rsidP="00646AC1">
      <w:pPr>
        <w:pStyle w:val="HiddenText"/>
        <w:jc w:val="both"/>
      </w:pPr>
      <w:r>
        <w:t>Identify</w:t>
      </w:r>
      <w:r w:rsidR="003367D6">
        <w:t xml:space="preserve"> the requirements driving this function.</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706"/>
        <w:gridCol w:w="4148"/>
        <w:gridCol w:w="4152"/>
      </w:tblGrid>
      <w:tr w:rsidR="00C651D8" w:rsidRPr="001D0CE2" w14:paraId="43624D89" w14:textId="77777777" w:rsidTr="00DA0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pct"/>
            <w:vMerge w:val="restart"/>
            <w:shd w:val="clear" w:color="auto" w:fill="003F66"/>
            <w:vAlign w:val="center"/>
          </w:tcPr>
          <w:p w14:paraId="5E99ADAE" w14:textId="77777777" w:rsidR="00C651D8" w:rsidRPr="001D0CE2" w:rsidRDefault="00C651D8" w:rsidP="00C651D8">
            <w:pPr>
              <w:ind w:left="9"/>
              <w:jc w:val="center"/>
            </w:pPr>
            <w:r>
              <w:rPr>
                <w:noProof/>
              </w:rPr>
              <mc:AlternateContent>
                <mc:Choice Requires="wps">
                  <w:drawing>
                    <wp:inline distT="0" distB="0" distL="0" distR="0" wp14:anchorId="2CEB3143" wp14:editId="55CD92FC">
                      <wp:extent cx="270710" cy="274320"/>
                      <wp:effectExtent l="19050" t="19050" r="15240" b="30480"/>
                      <wp:docPr id="23" name="Oval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02F5904C" w14:textId="77777777" w:rsidR="00F04E4A" w:rsidRPr="00191732" w:rsidRDefault="00F04E4A" w:rsidP="00C651D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CEB3143" id="Oval 23" o:spid="_x0000_s102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jQwgIAABs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Gtsp0hdv1rbar4CAxf7BVvOO3ylspiXzYcUA&#10;hxovcVGFBzwk8ltSO0iUNBZ+vXUf7XHW8JWSDpdESf3PDQNBif5qcArjRhkFGIX1KJhNu7DYjpNU&#10;TRLRAYIeRQm2fcb9NY9Z8IkZjrlKygOMyiL0ywo3IBfzeTLbOFB1gy4YGLeIY2FpHh2PeuQ4TsnT&#10;7pmBG6Yp4Bje23GZvJqo3jZ6GjvfBCtVGrcjpwP7uIH65uy3ZVxxL/Vkddzps98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D4j&#10;uND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02F5904C" w14:textId="77777777" w:rsidR="00F04E4A" w:rsidRPr="00191732" w:rsidRDefault="00F04E4A" w:rsidP="00C651D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vAlign w:val="center"/>
          </w:tcPr>
          <w:p w14:paraId="48A8E751" w14:textId="77777777" w:rsidR="00C651D8" w:rsidRPr="001D0CE2" w:rsidRDefault="003900F9" w:rsidP="00C651D8">
            <w:pPr>
              <w:ind w:left="9"/>
              <w:cnfStyle w:val="100000000000" w:firstRow="1" w:lastRow="0" w:firstColumn="0" w:lastColumn="0" w:oddVBand="0" w:evenVBand="0" w:oddHBand="0" w:evenHBand="0" w:firstRowFirstColumn="0" w:firstRowLastColumn="0" w:lastRowFirstColumn="0" w:lastRowLastColumn="0"/>
            </w:pPr>
            <w:r w:rsidRPr="003900F9">
              <w:t>Customer or DS Team</w:t>
            </w:r>
          </w:p>
        </w:tc>
        <w:tc>
          <w:tcPr>
            <w:tcW w:w="2305" w:type="pct"/>
            <w:shd w:val="clear" w:color="auto" w:fill="003F66"/>
            <w:vAlign w:val="center"/>
          </w:tcPr>
          <w:p w14:paraId="12BEF8FA" w14:textId="77777777" w:rsidR="00C651D8" w:rsidRPr="001D0CE2" w:rsidRDefault="003900F9" w:rsidP="003406D0">
            <w:pPr>
              <w:ind w:left="9"/>
              <w:cnfStyle w:val="100000000000" w:firstRow="1" w:lastRow="0" w:firstColumn="0" w:lastColumn="0" w:oddVBand="0" w:evenVBand="0" w:oddHBand="0" w:evenHBand="0" w:firstRowFirstColumn="0" w:firstRowLastColumn="0" w:lastRowFirstColumn="0" w:lastRowLastColumn="0"/>
            </w:pPr>
            <w:r w:rsidRPr="001D0CE2">
              <w:t>Related Elementary Requirement ID</w:t>
            </w:r>
          </w:p>
        </w:tc>
      </w:tr>
      <w:tr w:rsidR="003900F9" w:rsidRPr="001D0CE2" w14:paraId="1DF73419" w14:textId="77777777" w:rsidTr="00DA07C7">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392" w:type="pct"/>
            <w:vMerge/>
            <w:tcBorders>
              <w:top w:val="none" w:sz="0" w:space="0" w:color="auto"/>
              <w:left w:val="none" w:sz="0" w:space="0" w:color="auto"/>
              <w:bottom w:val="none" w:sz="0" w:space="0" w:color="auto"/>
            </w:tcBorders>
          </w:tcPr>
          <w:p w14:paraId="2D455BE2" w14:textId="77777777" w:rsidR="003900F9" w:rsidRPr="001D0CE2" w:rsidRDefault="003900F9" w:rsidP="003900F9">
            <w:pPr>
              <w:rPr>
                <w:b w:val="0"/>
              </w:rPr>
            </w:pPr>
          </w:p>
        </w:tc>
        <w:sdt>
          <w:sdtPr>
            <w:alias w:val="Customer or DS Team"/>
            <w:tag w:val="Customer_or_DS_Team"/>
            <w:id w:val="15749612"/>
            <w:lock w:val="sdtLocked"/>
            <w:placeholder>
              <w:docPart w:val="BDA990F7200F430E978BD4A33C42050C"/>
            </w:placeholder>
          </w:sdtPr>
          <w:sdtContent>
            <w:tc>
              <w:tcPr>
                <w:tcW w:w="2303" w:type="pct"/>
                <w:tcBorders>
                  <w:top w:val="none" w:sz="0" w:space="0" w:color="auto"/>
                  <w:bottom w:val="none" w:sz="0" w:space="0" w:color="auto"/>
                </w:tcBorders>
                <w:vAlign w:val="center"/>
              </w:tcPr>
              <w:p w14:paraId="58E2C225" w14:textId="24D5423A" w:rsidR="003900F9" w:rsidRPr="001D0CE2" w:rsidRDefault="00307BAE" w:rsidP="003900F9">
                <w:pPr>
                  <w:cnfStyle w:val="000000100000" w:firstRow="0" w:lastRow="0" w:firstColumn="0" w:lastColumn="0" w:oddVBand="0" w:evenVBand="0" w:oddHBand="1" w:evenHBand="0" w:firstRowFirstColumn="0" w:firstRowLastColumn="0" w:lastRowFirstColumn="0" w:lastRowLastColumn="0"/>
                  <w:rPr>
                    <w:u w:val="single"/>
                  </w:rPr>
                </w:pPr>
                <w:r>
                  <w:t>DS</w:t>
                </w:r>
              </w:p>
            </w:tc>
          </w:sdtContent>
        </w:sdt>
        <w:sdt>
          <w:sdtPr>
            <w:alias w:val="Related Elementary Requirement ID"/>
            <w:tag w:val="Related_ER_ID"/>
            <w:id w:val="-235477555"/>
            <w:lock w:val="sdtLocked"/>
            <w:placeholder>
              <w:docPart w:val="86C32A86F3664B47842212AE177AC670"/>
            </w:placeholder>
          </w:sdtPr>
          <w:sdtEndPr>
            <w:rPr>
              <w:i/>
              <w:iCs/>
            </w:rPr>
          </w:sdtEndPr>
          <w:sdtContent>
            <w:tc>
              <w:tcPr>
                <w:tcW w:w="2305" w:type="pct"/>
                <w:tcBorders>
                  <w:top w:val="none" w:sz="0" w:space="0" w:color="auto"/>
                  <w:bottom w:val="none" w:sz="0" w:space="0" w:color="auto"/>
                  <w:right w:val="none" w:sz="0" w:space="0" w:color="auto"/>
                </w:tcBorders>
                <w:vAlign w:val="center"/>
              </w:tcPr>
              <w:p w14:paraId="0E3EE581" w14:textId="47E752E9" w:rsidR="003900F9" w:rsidRPr="001D0CE2" w:rsidRDefault="00307BAE" w:rsidP="003900F9">
                <w:pPr>
                  <w:ind w:left="9"/>
                  <w:cnfStyle w:val="000000100000" w:firstRow="0" w:lastRow="0" w:firstColumn="0" w:lastColumn="0" w:oddVBand="0" w:evenVBand="0" w:oddHBand="1" w:evenHBand="0" w:firstRowFirstColumn="0" w:firstRowLastColumn="0" w:lastRowFirstColumn="0" w:lastRowLastColumn="0"/>
                </w:pPr>
                <w:r w:rsidRPr="00307BAE">
                  <w:rPr>
                    <w:rFonts w:asciiTheme="minorHAnsi" w:hAnsiTheme="minorHAnsi" w:cstheme="minorHAnsi"/>
                  </w:rPr>
                  <w:t>ER165165</w:t>
                </w:r>
              </w:p>
            </w:tc>
          </w:sdtContent>
        </w:sdt>
      </w:tr>
    </w:tbl>
    <w:p w14:paraId="6D83A318" w14:textId="77777777" w:rsidR="00E7104C" w:rsidRPr="00E7104C" w:rsidRDefault="00E7104C" w:rsidP="00E7104C">
      <w:r w:rsidRPr="00E7104C">
        <w:t xml:space="preserve"> </w:t>
      </w:r>
      <w:r w:rsidRPr="00E7104C">
        <w:rPr>
          <w:rStyle w:val="HiddenTextChar"/>
        </w:rPr>
        <w:t xml:space="preserve">If this PES answers similar requirements from different customers, </w:t>
      </w:r>
      <w:r w:rsidRPr="00E7104C">
        <w:rPr>
          <w:rStyle w:val="HiddenTextChar"/>
          <w:b/>
        </w:rPr>
        <w:t>repeat the “Customer” row in the table above for each customer</w:t>
      </w:r>
      <w:r w:rsidRPr="00E7104C">
        <w:rPr>
          <w:rStyle w:val="HiddenTextChar"/>
        </w:rPr>
        <w:t>. If the requirement is internal to DS, list “DS Team” as the customer</w:t>
      </w:r>
      <w:r>
        <w:rPr>
          <w:rStyle w:val="HiddenTextChar"/>
        </w:rPr>
        <w:t>.</w:t>
      </w:r>
    </w:p>
    <w:p w14:paraId="6E14D264" w14:textId="77777777" w:rsidR="001D0415" w:rsidRPr="009D5CF4" w:rsidRDefault="001041EB" w:rsidP="00EE5A6B">
      <w:pPr>
        <w:pStyle w:val="3DS2Title1"/>
      </w:pPr>
      <w:bookmarkStart w:id="13" w:name="_Toc175735794"/>
      <w:bookmarkStart w:id="14" w:name="_Toc491178326"/>
      <w:r>
        <w:t>What will the customer use this for</w:t>
      </w:r>
      <w:bookmarkEnd w:id="13"/>
    </w:p>
    <w:p w14:paraId="1B7309CB" w14:textId="20C1F6F3" w:rsidR="0040348B" w:rsidRDefault="0040348B" w:rsidP="00AF052B">
      <w:pPr>
        <w:spacing w:after="0"/>
        <w:jc w:val="both"/>
        <w:rPr>
          <w:rFonts w:asciiTheme="minorHAnsi" w:hAnsiTheme="minorHAnsi" w:cstheme="minorHAnsi"/>
        </w:rPr>
      </w:pPr>
      <w:r>
        <w:rPr>
          <w:rFonts w:asciiTheme="minorHAnsi" w:hAnsiTheme="minorHAnsi" w:cstheme="minorHAnsi"/>
        </w:rPr>
        <w:t>This function aims to change the mechanism of computing revision string during 3dxml import AsRef.</w:t>
      </w:r>
    </w:p>
    <w:p w14:paraId="1130D260" w14:textId="14377720" w:rsidR="00AF052B" w:rsidRDefault="00AF052B" w:rsidP="00AF052B">
      <w:pPr>
        <w:spacing w:after="0"/>
        <w:jc w:val="both"/>
        <w:rPr>
          <w:rFonts w:asciiTheme="minorHAnsi" w:hAnsiTheme="minorHAnsi" w:cstheme="minorHAnsi"/>
        </w:rPr>
      </w:pPr>
      <w:r w:rsidRPr="00AF052B">
        <w:rPr>
          <w:rFonts w:asciiTheme="minorHAnsi" w:hAnsiTheme="minorHAnsi" w:cstheme="minorHAnsi"/>
        </w:rPr>
        <w:t xml:space="preserve">Currently, the revision string is computed by the kernel </w:t>
      </w:r>
      <w:r w:rsidR="007F5AEE">
        <w:rPr>
          <w:rFonts w:asciiTheme="minorHAnsi" w:hAnsiTheme="minorHAnsi" w:cstheme="minorHAnsi"/>
        </w:rPr>
        <w:t>based on</w:t>
      </w:r>
      <w:r w:rsidRPr="00AF052B">
        <w:rPr>
          <w:rFonts w:asciiTheme="minorHAnsi" w:hAnsiTheme="minorHAnsi" w:cstheme="minorHAnsi"/>
        </w:rPr>
        <w:t xml:space="preserve"> the object’s policy, majororder, minororder, revision naming rules</w:t>
      </w:r>
      <w:r>
        <w:rPr>
          <w:rFonts w:asciiTheme="minorHAnsi" w:hAnsiTheme="minorHAnsi" w:cstheme="minorHAnsi"/>
        </w:rPr>
        <w:t xml:space="preserve"> &amp;</w:t>
      </w:r>
      <w:r w:rsidRPr="00AF052B">
        <w:rPr>
          <w:rFonts w:asciiTheme="minorHAnsi" w:hAnsiTheme="minorHAnsi" w:cstheme="minorHAnsi"/>
        </w:rPr>
        <w:t xml:space="preserve"> settings</w:t>
      </w:r>
      <w:r w:rsidR="004F5832">
        <w:rPr>
          <w:rFonts w:asciiTheme="minorHAnsi" w:hAnsiTheme="minorHAnsi" w:cstheme="minorHAnsi"/>
        </w:rPr>
        <w:t>, revision path (for NLV data)</w:t>
      </w:r>
      <w:r>
        <w:rPr>
          <w:rFonts w:asciiTheme="minorHAnsi" w:hAnsiTheme="minorHAnsi" w:cstheme="minorHAnsi"/>
        </w:rPr>
        <w:t xml:space="preserve"> etc</w:t>
      </w:r>
      <w:r w:rsidRPr="00AF052B">
        <w:rPr>
          <w:rFonts w:asciiTheme="minorHAnsi" w:hAnsiTheme="minorHAnsi" w:cstheme="minorHAnsi"/>
        </w:rPr>
        <w:t>.</w:t>
      </w:r>
    </w:p>
    <w:p w14:paraId="78BF1D5B" w14:textId="5AF74560" w:rsidR="00AF052B" w:rsidRDefault="00AF052B" w:rsidP="00AF052B">
      <w:pPr>
        <w:spacing w:after="0"/>
        <w:jc w:val="both"/>
        <w:rPr>
          <w:rFonts w:asciiTheme="minorHAnsi" w:hAnsiTheme="minorHAnsi" w:cstheme="minorHAnsi"/>
        </w:rPr>
      </w:pPr>
      <w:r>
        <w:rPr>
          <w:rFonts w:asciiTheme="minorHAnsi" w:hAnsiTheme="minorHAnsi" w:cstheme="minorHAnsi"/>
        </w:rPr>
        <w:t xml:space="preserve">After this </w:t>
      </w:r>
      <w:r w:rsidRPr="00AF052B">
        <w:rPr>
          <w:rFonts w:asciiTheme="minorHAnsi" w:hAnsiTheme="minorHAnsi" w:cstheme="minorHAnsi"/>
        </w:rPr>
        <w:t>enhancement, the revision string will be computed by the web-service '</w:t>
      </w:r>
      <w:r w:rsidRPr="00AF052B">
        <w:rPr>
          <w:rFonts w:asciiTheme="minorHAnsi" w:hAnsiTheme="minorHAnsi" w:cstheme="minorHAnsi"/>
          <w:b/>
          <w:bCs/>
        </w:rPr>
        <w:t>codeorderspath</w:t>
      </w:r>
      <w:r w:rsidRPr="00AF052B">
        <w:rPr>
          <w:rFonts w:asciiTheme="minorHAnsi" w:hAnsiTheme="minorHAnsi" w:cstheme="minorHAnsi"/>
        </w:rPr>
        <w:t>'</w:t>
      </w:r>
      <w:r w:rsidR="005C10C8">
        <w:rPr>
          <w:rFonts w:asciiTheme="minorHAnsi" w:hAnsiTheme="minorHAnsi" w:cstheme="minorHAnsi"/>
        </w:rPr>
        <w:t xml:space="preserve"> provided by lifecycle team</w:t>
      </w:r>
      <w:r w:rsidRPr="00AF052B">
        <w:rPr>
          <w:rFonts w:asciiTheme="minorHAnsi" w:hAnsiTheme="minorHAnsi" w:cstheme="minorHAnsi"/>
        </w:rPr>
        <w:t>.</w:t>
      </w:r>
    </w:p>
    <w:p w14:paraId="3AB55985" w14:textId="00BB4236" w:rsidR="00AF052B" w:rsidRDefault="00AF052B" w:rsidP="00AF052B">
      <w:pPr>
        <w:spacing w:after="0"/>
        <w:jc w:val="both"/>
        <w:rPr>
          <w:rFonts w:asciiTheme="minorHAnsi" w:hAnsiTheme="minorHAnsi" w:cstheme="minorHAnsi"/>
        </w:rPr>
      </w:pPr>
      <w:r w:rsidRPr="00AF052B">
        <w:rPr>
          <w:rFonts w:asciiTheme="minorHAnsi" w:hAnsiTheme="minorHAnsi" w:cstheme="minorHAnsi"/>
        </w:rPr>
        <w:t xml:space="preserve">This change </w:t>
      </w:r>
      <w:r>
        <w:rPr>
          <w:rFonts w:asciiTheme="minorHAnsi" w:hAnsiTheme="minorHAnsi" w:cstheme="minorHAnsi"/>
        </w:rPr>
        <w:t xml:space="preserve">will </w:t>
      </w:r>
      <w:r w:rsidRPr="00AF052B">
        <w:rPr>
          <w:rFonts w:asciiTheme="minorHAnsi" w:hAnsiTheme="minorHAnsi" w:cstheme="minorHAnsi"/>
        </w:rPr>
        <w:t xml:space="preserve">address issues where the kernel did not generate the correct revision string for certain use cases, such as importing objects with </w:t>
      </w:r>
      <w:r w:rsidR="00612D5C">
        <w:rPr>
          <w:rFonts w:asciiTheme="minorHAnsi" w:hAnsiTheme="minorHAnsi" w:cstheme="minorHAnsi"/>
        </w:rPr>
        <w:t>‘</w:t>
      </w:r>
      <w:r w:rsidRPr="00AF052B">
        <w:rPr>
          <w:rFonts w:asciiTheme="minorHAnsi" w:hAnsiTheme="minorHAnsi" w:cstheme="minorHAnsi"/>
        </w:rPr>
        <w:t>primary and secondary</w:t>
      </w:r>
      <w:r w:rsidR="00612D5C">
        <w:rPr>
          <w:rFonts w:asciiTheme="minorHAnsi" w:hAnsiTheme="minorHAnsi" w:cstheme="minorHAnsi"/>
        </w:rPr>
        <w:t>’</w:t>
      </w:r>
      <w:r w:rsidRPr="00AF052B">
        <w:rPr>
          <w:rFonts w:asciiTheme="minorHAnsi" w:hAnsiTheme="minorHAnsi" w:cstheme="minorHAnsi"/>
        </w:rPr>
        <w:t xml:space="preserve"> revisions or minor revisions.</w:t>
      </w:r>
    </w:p>
    <w:p w14:paraId="01641E42" w14:textId="3A33424C" w:rsidR="004F5832" w:rsidRDefault="004F5832" w:rsidP="00AF052B">
      <w:pPr>
        <w:spacing w:after="0"/>
        <w:jc w:val="both"/>
        <w:rPr>
          <w:rFonts w:asciiTheme="minorHAnsi" w:hAnsiTheme="minorHAnsi" w:cstheme="minorHAnsi"/>
        </w:rPr>
      </w:pPr>
      <w:r w:rsidRPr="004F5832">
        <w:rPr>
          <w:rFonts w:asciiTheme="minorHAnsi" w:hAnsiTheme="minorHAnsi" w:cstheme="minorHAnsi"/>
        </w:rPr>
        <w:t>This enhancement will resolve some problematic use cases, with further improvements planned in a subsequent release. Detailed explanations will be provided in the next sections of the PES.</w:t>
      </w:r>
    </w:p>
    <w:p w14:paraId="7BF3833E" w14:textId="46538602" w:rsidR="003B09DA" w:rsidRDefault="003B09DA" w:rsidP="00AF052B">
      <w:pPr>
        <w:spacing w:after="0"/>
        <w:jc w:val="both"/>
        <w:rPr>
          <w:rFonts w:asciiTheme="minorHAnsi" w:hAnsiTheme="minorHAnsi" w:cstheme="minorHAnsi"/>
        </w:rPr>
      </w:pPr>
      <w:r w:rsidRPr="003B09DA">
        <w:rPr>
          <w:rFonts w:asciiTheme="minorHAnsi" w:hAnsiTheme="minorHAnsi" w:cstheme="minorHAnsi"/>
        </w:rPr>
        <w:t>Currently, this functionality will be LA and it will be accessible through the variable named “RE_CallWSForRevisionComputation”</w:t>
      </w:r>
      <w:r>
        <w:rPr>
          <w:rFonts w:asciiTheme="minorHAnsi" w:hAnsiTheme="minorHAnsi" w:cstheme="minorHAnsi"/>
        </w:rPr>
        <w:t>.</w:t>
      </w:r>
    </w:p>
    <w:p w14:paraId="15D4AFA4" w14:textId="77777777" w:rsidR="001D0415" w:rsidRDefault="001D0415" w:rsidP="00EE5A6B">
      <w:pPr>
        <w:pStyle w:val="3DS2Title1"/>
      </w:pPr>
      <w:bookmarkStart w:id="15" w:name="_Toc492890878"/>
      <w:bookmarkStart w:id="16" w:name="_Toc492890903"/>
      <w:bookmarkStart w:id="17" w:name="_Toc494182279"/>
      <w:bookmarkStart w:id="18" w:name="_Toc527023810"/>
      <w:bookmarkStart w:id="19" w:name="_Toc175735795"/>
      <w:bookmarkEnd w:id="14"/>
      <w:r w:rsidRPr="00DD6C21">
        <w:t>What the function will do</w:t>
      </w:r>
      <w:bookmarkEnd w:id="15"/>
      <w:bookmarkEnd w:id="16"/>
      <w:bookmarkEnd w:id="17"/>
      <w:bookmarkEnd w:id="18"/>
      <w:bookmarkEnd w:id="19"/>
    </w:p>
    <w:p w14:paraId="4539C6B5" w14:textId="77777777" w:rsidR="00DD093E" w:rsidRDefault="003015A2" w:rsidP="00DD093E">
      <w:pPr>
        <w:spacing w:after="0"/>
        <w:jc w:val="both"/>
        <w:rPr>
          <w:rFonts w:asciiTheme="minorHAnsi" w:hAnsiTheme="minorHAnsi" w:cstheme="minorHAnsi"/>
        </w:rPr>
      </w:pPr>
      <w:r w:rsidRPr="00DD093E">
        <w:rPr>
          <w:rFonts w:asciiTheme="minorHAnsi" w:hAnsiTheme="minorHAnsi" w:cstheme="minorHAnsi"/>
        </w:rPr>
        <w:t>As explained above, revision computation is done based on various parameters. So, to compute the revision string during 3dxml import AsRef at target site, attributes, revision settings etc. is needed.</w:t>
      </w:r>
    </w:p>
    <w:p w14:paraId="5896C0E5" w14:textId="32BCA12F" w:rsidR="00DD093E" w:rsidRDefault="003015A2" w:rsidP="00435C5C">
      <w:pPr>
        <w:spacing w:after="0"/>
        <w:jc w:val="both"/>
        <w:rPr>
          <w:rFonts w:asciiTheme="minorHAnsi" w:hAnsiTheme="minorHAnsi" w:cstheme="minorHAnsi"/>
        </w:rPr>
      </w:pPr>
      <w:r w:rsidRPr="00DD093E">
        <w:rPr>
          <w:rFonts w:asciiTheme="minorHAnsi" w:hAnsiTheme="minorHAnsi" w:cstheme="minorHAnsi"/>
        </w:rPr>
        <w:t xml:space="preserve">After this enhancement, </w:t>
      </w:r>
      <w:r w:rsidR="00E71979">
        <w:rPr>
          <w:rFonts w:asciiTheme="minorHAnsi" w:hAnsiTheme="minorHAnsi" w:cstheme="minorHAnsi"/>
        </w:rPr>
        <w:t>while exporting the data from source site, now the web-service will be called which will provide the necessary parameters in json format</w:t>
      </w:r>
      <w:r w:rsidR="00CA4405">
        <w:rPr>
          <w:rFonts w:asciiTheme="minorHAnsi" w:hAnsiTheme="minorHAnsi" w:cstheme="minorHAnsi"/>
        </w:rPr>
        <w:t xml:space="preserve"> and these parameters will be stored in 3DXML</w:t>
      </w:r>
      <w:r w:rsidR="00E71979">
        <w:rPr>
          <w:rFonts w:asciiTheme="minorHAnsi" w:hAnsiTheme="minorHAnsi" w:cstheme="minorHAnsi"/>
        </w:rPr>
        <w:t xml:space="preserve">. </w:t>
      </w:r>
      <w:r w:rsidR="00DA443B">
        <w:rPr>
          <w:rFonts w:asciiTheme="minorHAnsi" w:hAnsiTheme="minorHAnsi" w:cstheme="minorHAnsi"/>
        </w:rPr>
        <w:t xml:space="preserve">At target site, while importing AsRef the 3dxml, these parameters will be used by the web-service and revision string </w:t>
      </w:r>
      <w:r w:rsidR="00314726">
        <w:rPr>
          <w:rFonts w:asciiTheme="minorHAnsi" w:hAnsiTheme="minorHAnsi" w:cstheme="minorHAnsi"/>
        </w:rPr>
        <w:t>is expected to be</w:t>
      </w:r>
      <w:r w:rsidR="00DA443B">
        <w:rPr>
          <w:rFonts w:asciiTheme="minorHAnsi" w:hAnsiTheme="minorHAnsi" w:cstheme="minorHAnsi"/>
        </w:rPr>
        <w:t xml:space="preserve"> computed more accurately.</w:t>
      </w:r>
    </w:p>
    <w:p w14:paraId="346F0938" w14:textId="762CA287" w:rsidR="003015A2" w:rsidRDefault="00DD093E" w:rsidP="00435C5C">
      <w:pPr>
        <w:spacing w:after="0"/>
        <w:jc w:val="both"/>
        <w:rPr>
          <w:rFonts w:asciiTheme="minorHAnsi" w:hAnsiTheme="minorHAnsi" w:cstheme="minorHAnsi"/>
        </w:rPr>
      </w:pPr>
      <w:r w:rsidRPr="00DD093E">
        <w:rPr>
          <w:rFonts w:asciiTheme="minorHAnsi" w:hAnsiTheme="minorHAnsi" w:cstheme="minorHAnsi"/>
        </w:rPr>
        <w:t xml:space="preserve">This </w:t>
      </w:r>
      <w:r>
        <w:rPr>
          <w:rFonts w:asciiTheme="minorHAnsi" w:hAnsiTheme="minorHAnsi" w:cstheme="minorHAnsi"/>
        </w:rPr>
        <w:t xml:space="preserve">complete </w:t>
      </w:r>
      <w:r w:rsidRPr="00DD093E">
        <w:rPr>
          <w:rFonts w:asciiTheme="minorHAnsi" w:hAnsiTheme="minorHAnsi" w:cstheme="minorHAnsi"/>
        </w:rPr>
        <w:t>information</w:t>
      </w:r>
      <w:r w:rsidR="00D54B3F">
        <w:rPr>
          <w:rFonts w:asciiTheme="minorHAnsi" w:hAnsiTheme="minorHAnsi" w:cstheme="minorHAnsi"/>
        </w:rPr>
        <w:t xml:space="preserve"> (json format)</w:t>
      </w:r>
      <w:r w:rsidRPr="00DD093E">
        <w:rPr>
          <w:rFonts w:asciiTheme="minorHAnsi" w:hAnsiTheme="minorHAnsi" w:cstheme="minorHAnsi"/>
        </w:rPr>
        <w:t xml:space="preserve"> is named as “Revision Code Parameters”, which is the output of lifecycle WS </w:t>
      </w:r>
      <w:r>
        <w:rPr>
          <w:rFonts w:asciiTheme="minorHAnsi" w:hAnsiTheme="minorHAnsi" w:cstheme="minorHAnsi"/>
        </w:rPr>
        <w:t>“</w:t>
      </w:r>
      <w:r w:rsidRPr="00DD093E">
        <w:rPr>
          <w:rFonts w:asciiTheme="minorHAnsi" w:hAnsiTheme="minorHAnsi" w:cstheme="minorHAnsi"/>
          <w:b/>
          <w:bCs/>
        </w:rPr>
        <w:t>codeorderspath</w:t>
      </w:r>
      <w:r>
        <w:rPr>
          <w:rFonts w:asciiTheme="minorHAnsi" w:hAnsiTheme="minorHAnsi" w:cstheme="minorHAnsi"/>
        </w:rPr>
        <w:t>”</w:t>
      </w:r>
      <w:r w:rsidRPr="00DD093E">
        <w:rPr>
          <w:rFonts w:asciiTheme="minorHAnsi" w:hAnsiTheme="minorHAnsi" w:cstheme="minorHAnsi"/>
        </w:rPr>
        <w:t xml:space="preserve"> </w:t>
      </w:r>
      <w:r w:rsidR="00435C5C">
        <w:rPr>
          <w:rFonts w:asciiTheme="minorHAnsi" w:hAnsiTheme="minorHAnsi" w:cstheme="minorHAnsi"/>
        </w:rPr>
        <w:t>in</w:t>
      </w:r>
      <w:r w:rsidRPr="00DD093E">
        <w:rPr>
          <w:rFonts w:asciiTheme="minorHAnsi" w:hAnsiTheme="minorHAnsi" w:cstheme="minorHAnsi"/>
        </w:rPr>
        <w:t xml:space="preserve"> ‘</w:t>
      </w:r>
      <w:r w:rsidRPr="00DD093E">
        <w:rPr>
          <w:rFonts w:asciiTheme="minorHAnsi" w:hAnsiTheme="minorHAnsi" w:cstheme="minorHAnsi"/>
          <w:b/>
          <w:bCs/>
        </w:rPr>
        <w:t>revision code parameters</w:t>
      </w:r>
      <w:r w:rsidRPr="00DD093E">
        <w:rPr>
          <w:rFonts w:asciiTheme="minorHAnsi" w:hAnsiTheme="minorHAnsi" w:cstheme="minorHAnsi"/>
        </w:rPr>
        <w:t>’ mode</w:t>
      </w:r>
      <w:r>
        <w:rPr>
          <w:rFonts w:asciiTheme="minorHAnsi" w:hAnsiTheme="minorHAnsi" w:cstheme="minorHAnsi"/>
        </w:rPr>
        <w:t xml:space="preserve"> </w:t>
      </w:r>
      <w:r w:rsidRPr="00DD093E">
        <w:rPr>
          <w:rFonts w:asciiTheme="minorHAnsi" w:hAnsiTheme="minorHAnsi" w:cstheme="minorHAnsi"/>
        </w:rPr>
        <w:t>(for more details, refer</w:t>
      </w:r>
      <w:r>
        <w:rPr>
          <w:rFonts w:asciiTheme="minorHAnsi" w:hAnsiTheme="minorHAnsi" w:cstheme="minorHAnsi"/>
        </w:rPr>
        <w:t xml:space="preserve"> </w:t>
      </w:r>
      <w:hyperlink r:id="rId13" w:tooltip="ENOVIA_Lifecycle_VersionGraph_DataExchange_3DXML_Revision_Code_Parameters" w:history="1">
        <w:r w:rsidRPr="00DD093E">
          <w:rPr>
            <w:rStyle w:val="Hyperlink"/>
            <w:rFonts w:asciiTheme="minorHAnsi" w:hAnsiTheme="minorHAnsi" w:cstheme="minorHAnsi"/>
          </w:rPr>
          <w:t>FUN158040</w:t>
        </w:r>
      </w:hyperlink>
      <w:r w:rsidRPr="00DD093E">
        <w:rPr>
          <w:rFonts w:asciiTheme="minorHAnsi" w:hAnsiTheme="minorHAnsi" w:cstheme="minorHAnsi"/>
        </w:rPr>
        <w:t xml:space="preserve">). </w:t>
      </w:r>
      <w:r w:rsidR="003015A2" w:rsidRPr="00DD093E">
        <w:rPr>
          <w:rFonts w:asciiTheme="minorHAnsi" w:hAnsiTheme="minorHAnsi" w:cstheme="minorHAnsi"/>
        </w:rPr>
        <w:t>'Revision Code Parameters'</w:t>
      </w:r>
      <w:r w:rsidRPr="00DD093E">
        <w:rPr>
          <w:rFonts w:asciiTheme="minorHAnsi" w:hAnsiTheme="minorHAnsi" w:cstheme="minorHAnsi"/>
        </w:rPr>
        <w:t xml:space="preserve"> </w:t>
      </w:r>
      <w:r w:rsidR="003015A2" w:rsidRPr="00DD093E">
        <w:rPr>
          <w:rFonts w:asciiTheme="minorHAnsi" w:hAnsiTheme="minorHAnsi" w:cstheme="minorHAnsi"/>
        </w:rPr>
        <w:t>will be stored in JSON format in the briefcase's attachment folder</w:t>
      </w:r>
      <w:r w:rsidR="00B0594B">
        <w:rPr>
          <w:rFonts w:asciiTheme="minorHAnsi" w:hAnsiTheme="minorHAnsi" w:cstheme="minorHAnsi"/>
        </w:rPr>
        <w:t xml:space="preserve"> after activating the variable ‘</w:t>
      </w:r>
      <w:r w:rsidR="00B0594B" w:rsidRPr="00B0594B">
        <w:rPr>
          <w:rFonts w:asciiTheme="minorHAnsi" w:hAnsiTheme="minorHAnsi" w:cstheme="minorHAnsi"/>
          <w:b/>
          <w:bCs/>
        </w:rPr>
        <w:t>RE_CallWSForRevisionComputation</w:t>
      </w:r>
      <w:r w:rsidR="00B0594B">
        <w:rPr>
          <w:rFonts w:asciiTheme="minorHAnsi" w:hAnsiTheme="minorHAnsi" w:cstheme="minorHAnsi"/>
        </w:rPr>
        <w:t>’</w:t>
      </w:r>
      <w:r w:rsidR="003015A2" w:rsidRPr="00DD093E">
        <w:rPr>
          <w:rFonts w:asciiTheme="minorHAnsi" w:hAnsiTheme="minorHAnsi" w:cstheme="minorHAnsi"/>
        </w:rPr>
        <w:t xml:space="preserve">. </w:t>
      </w:r>
      <w:r w:rsidR="005C38F6">
        <w:rPr>
          <w:rFonts w:asciiTheme="minorHAnsi" w:hAnsiTheme="minorHAnsi" w:cstheme="minorHAnsi"/>
        </w:rPr>
        <w:t>In this mode, ‘</w:t>
      </w:r>
      <w:r w:rsidR="005C38F6" w:rsidRPr="005C38F6">
        <w:rPr>
          <w:rFonts w:asciiTheme="minorHAnsi" w:hAnsiTheme="minorHAnsi" w:cstheme="minorHAnsi"/>
          <w:b/>
          <w:bCs/>
        </w:rPr>
        <w:t>primsec</w:t>
      </w:r>
      <w:r w:rsidR="005C38F6">
        <w:rPr>
          <w:rFonts w:asciiTheme="minorHAnsi" w:hAnsiTheme="minorHAnsi" w:cstheme="minorHAnsi"/>
        </w:rPr>
        <w:t>’ is stored in json during export which will be used during 3dxml import AsRef. This ‘</w:t>
      </w:r>
      <w:r w:rsidR="005C38F6" w:rsidRPr="005C38F6">
        <w:rPr>
          <w:rFonts w:asciiTheme="minorHAnsi" w:hAnsiTheme="minorHAnsi" w:cstheme="minorHAnsi"/>
          <w:b/>
          <w:bCs/>
        </w:rPr>
        <w:t>primsec</w:t>
      </w:r>
      <w:r w:rsidR="005C38F6">
        <w:rPr>
          <w:rFonts w:asciiTheme="minorHAnsi" w:hAnsiTheme="minorHAnsi" w:cstheme="minorHAnsi"/>
        </w:rPr>
        <w:t>’</w:t>
      </w:r>
      <w:r>
        <w:rPr>
          <w:rFonts w:asciiTheme="minorHAnsi" w:hAnsiTheme="minorHAnsi" w:cstheme="minorHAnsi"/>
        </w:rPr>
        <w:t xml:space="preserve"> </w:t>
      </w:r>
      <w:r w:rsidR="005C38F6">
        <w:rPr>
          <w:rFonts w:asciiTheme="minorHAnsi" w:hAnsiTheme="minorHAnsi" w:cstheme="minorHAnsi"/>
        </w:rPr>
        <w:t xml:space="preserve">attribute will be </w:t>
      </w:r>
      <w:r>
        <w:rPr>
          <w:rFonts w:asciiTheme="minorHAnsi" w:hAnsiTheme="minorHAnsi" w:cstheme="minorHAnsi"/>
        </w:rPr>
        <w:t>consumed by lifecycle web-service</w:t>
      </w:r>
      <w:r w:rsidR="005C38F6">
        <w:rPr>
          <w:rFonts w:asciiTheme="minorHAnsi" w:hAnsiTheme="minorHAnsi" w:cstheme="minorHAnsi"/>
        </w:rPr>
        <w:t xml:space="preserve"> along with other attributes (</w:t>
      </w:r>
      <w:r w:rsidR="005C38F6" w:rsidRPr="00DD093E">
        <w:rPr>
          <w:rFonts w:asciiTheme="minorHAnsi" w:hAnsiTheme="minorHAnsi" w:cstheme="minorHAnsi"/>
        </w:rPr>
        <w:t>policy, type, majororder, minororder, and revision path (for NLV data)</w:t>
      </w:r>
      <w:r w:rsidR="005C38F6">
        <w:rPr>
          <w:rFonts w:asciiTheme="minorHAnsi" w:hAnsiTheme="minorHAnsi" w:cstheme="minorHAnsi"/>
        </w:rPr>
        <w:t>) by</w:t>
      </w:r>
      <w:r>
        <w:rPr>
          <w:rFonts w:asciiTheme="minorHAnsi" w:hAnsiTheme="minorHAnsi" w:cstheme="minorHAnsi"/>
        </w:rPr>
        <w:t xml:space="preserve"> </w:t>
      </w:r>
      <w:r w:rsidR="00435C5C">
        <w:rPr>
          <w:rFonts w:asciiTheme="minorHAnsi" w:hAnsiTheme="minorHAnsi" w:cstheme="minorHAnsi"/>
        </w:rPr>
        <w:t>“</w:t>
      </w:r>
      <w:r w:rsidR="00435C5C" w:rsidRPr="00DD093E">
        <w:rPr>
          <w:rFonts w:asciiTheme="minorHAnsi" w:hAnsiTheme="minorHAnsi" w:cstheme="minorHAnsi"/>
          <w:b/>
          <w:bCs/>
        </w:rPr>
        <w:t>codeorderspath</w:t>
      </w:r>
      <w:r w:rsidR="00435C5C">
        <w:rPr>
          <w:rFonts w:asciiTheme="minorHAnsi" w:hAnsiTheme="minorHAnsi" w:cstheme="minorHAnsi"/>
        </w:rPr>
        <w:t>” in ‘</w:t>
      </w:r>
      <w:r w:rsidR="00435C5C" w:rsidRPr="00435C5C">
        <w:rPr>
          <w:rFonts w:asciiTheme="minorHAnsi" w:hAnsiTheme="minorHAnsi" w:cstheme="minorHAnsi"/>
          <w:b/>
          <w:bCs/>
        </w:rPr>
        <w:t>compute only</w:t>
      </w:r>
      <w:r w:rsidR="00435C5C">
        <w:rPr>
          <w:rFonts w:asciiTheme="minorHAnsi" w:hAnsiTheme="minorHAnsi" w:cstheme="minorHAnsi"/>
        </w:rPr>
        <w:t>’ mode</w:t>
      </w:r>
      <w:r w:rsidR="003015A2" w:rsidRPr="00DD093E">
        <w:rPr>
          <w:rFonts w:asciiTheme="minorHAnsi" w:hAnsiTheme="minorHAnsi" w:cstheme="minorHAnsi"/>
        </w:rPr>
        <w:t xml:space="preserve">. </w:t>
      </w:r>
    </w:p>
    <w:p w14:paraId="0781366E" w14:textId="5ECD3B10" w:rsidR="00DD093E" w:rsidRDefault="005C38F6" w:rsidP="00435C5C">
      <w:pPr>
        <w:spacing w:after="0"/>
        <w:jc w:val="both"/>
        <w:rPr>
          <w:rFonts w:asciiTheme="minorHAnsi" w:hAnsiTheme="minorHAnsi" w:cstheme="minorHAnsi"/>
        </w:rPr>
      </w:pPr>
      <w:r>
        <w:rPr>
          <w:rFonts w:asciiTheme="minorHAnsi" w:hAnsiTheme="minorHAnsi" w:cstheme="minorHAnsi"/>
        </w:rPr>
        <w:t>T</w:t>
      </w:r>
      <w:r w:rsidR="00DD093E">
        <w:rPr>
          <w:rFonts w:asciiTheme="minorHAnsi" w:hAnsiTheme="minorHAnsi" w:cstheme="minorHAnsi"/>
        </w:rPr>
        <w:t>here might be few use-cases in which</w:t>
      </w:r>
      <w:r w:rsidR="002C25FB">
        <w:rPr>
          <w:rFonts w:asciiTheme="minorHAnsi" w:hAnsiTheme="minorHAnsi" w:cstheme="minorHAnsi"/>
        </w:rPr>
        <w:t xml:space="preserve"> the revision computation may not be accurate</w:t>
      </w:r>
      <w:r>
        <w:rPr>
          <w:rFonts w:asciiTheme="minorHAnsi" w:hAnsiTheme="minorHAnsi" w:cstheme="minorHAnsi"/>
        </w:rPr>
        <w:t xml:space="preserve"> which will be improved in subsequent releases</w:t>
      </w:r>
      <w:r w:rsidR="002C25FB">
        <w:rPr>
          <w:rFonts w:asciiTheme="minorHAnsi" w:hAnsiTheme="minorHAnsi" w:cstheme="minorHAnsi"/>
        </w:rPr>
        <w:t>.</w:t>
      </w:r>
      <w:r w:rsidR="00DD093E">
        <w:rPr>
          <w:rFonts w:asciiTheme="minorHAnsi" w:hAnsiTheme="minorHAnsi" w:cstheme="minorHAnsi"/>
        </w:rPr>
        <w:t xml:space="preserve"> But still, using lifecycle web-service is</w:t>
      </w:r>
      <w:r w:rsidR="002C25FB">
        <w:rPr>
          <w:rFonts w:asciiTheme="minorHAnsi" w:hAnsiTheme="minorHAnsi" w:cstheme="minorHAnsi"/>
        </w:rPr>
        <w:t xml:space="preserve"> expected to be</w:t>
      </w:r>
      <w:r w:rsidR="00DD093E">
        <w:rPr>
          <w:rFonts w:asciiTheme="minorHAnsi" w:hAnsiTheme="minorHAnsi" w:cstheme="minorHAnsi"/>
        </w:rPr>
        <w:t xml:space="preserve"> more reliable than kernel for revision string computation.</w:t>
      </w:r>
    </w:p>
    <w:p w14:paraId="74FAB1EF" w14:textId="56497396" w:rsidR="003015A2" w:rsidRPr="00330E0F" w:rsidRDefault="00435C5C" w:rsidP="00646AC1">
      <w:pPr>
        <w:jc w:val="both"/>
        <w:rPr>
          <w:rFonts w:asciiTheme="minorHAnsi" w:hAnsiTheme="minorHAnsi" w:cstheme="minorHAnsi"/>
        </w:rPr>
      </w:pPr>
      <w:r>
        <w:rPr>
          <w:rFonts w:asciiTheme="minorHAnsi" w:hAnsiTheme="minorHAnsi" w:cstheme="minorHAnsi"/>
        </w:rPr>
        <w:t>Also, ‘</w:t>
      </w:r>
      <w:r w:rsidR="004747BD">
        <w:rPr>
          <w:rFonts w:asciiTheme="minorHAnsi" w:hAnsiTheme="minorHAnsi" w:cstheme="minorHAnsi"/>
        </w:rPr>
        <w:t>primsec</w:t>
      </w:r>
      <w:r>
        <w:rPr>
          <w:rFonts w:asciiTheme="minorHAnsi" w:hAnsiTheme="minorHAnsi" w:cstheme="minorHAnsi"/>
        </w:rPr>
        <w:t>’</w:t>
      </w:r>
      <w:r w:rsidR="004747BD">
        <w:rPr>
          <w:rFonts w:asciiTheme="minorHAnsi" w:hAnsiTheme="minorHAnsi" w:cstheme="minorHAnsi"/>
        </w:rPr>
        <w:t xml:space="preserve"> attribute</w:t>
      </w:r>
      <w:r>
        <w:rPr>
          <w:rFonts w:asciiTheme="minorHAnsi" w:hAnsiTheme="minorHAnsi" w:cstheme="minorHAnsi"/>
        </w:rPr>
        <w:t xml:space="preserve"> will be available in 3dxml which is exported from 2026x FD01 and higher FDs</w:t>
      </w:r>
      <w:r w:rsidR="00B0594B">
        <w:rPr>
          <w:rFonts w:asciiTheme="minorHAnsi" w:hAnsiTheme="minorHAnsi" w:cstheme="minorHAnsi"/>
        </w:rPr>
        <w:t xml:space="preserve"> (after activating the variable ‘</w:t>
      </w:r>
      <w:r w:rsidR="00B0594B" w:rsidRPr="00B0594B">
        <w:rPr>
          <w:rFonts w:asciiTheme="minorHAnsi" w:hAnsiTheme="minorHAnsi" w:cstheme="minorHAnsi"/>
          <w:b/>
          <w:bCs/>
        </w:rPr>
        <w:t>RE_CallWSForRevisionComputation</w:t>
      </w:r>
      <w:r w:rsidR="00B0594B" w:rsidRPr="00B0594B">
        <w:rPr>
          <w:rFonts w:asciiTheme="minorHAnsi" w:hAnsiTheme="minorHAnsi" w:cstheme="minorHAnsi"/>
        </w:rPr>
        <w:t>’</w:t>
      </w:r>
      <w:r w:rsidR="00B0594B">
        <w:rPr>
          <w:rFonts w:asciiTheme="minorHAnsi" w:hAnsiTheme="minorHAnsi" w:cstheme="minorHAnsi"/>
        </w:rPr>
        <w:t>)</w:t>
      </w:r>
      <w:r>
        <w:rPr>
          <w:rFonts w:asciiTheme="minorHAnsi" w:hAnsiTheme="minorHAnsi" w:cstheme="minorHAnsi"/>
        </w:rPr>
        <w:t xml:space="preserve">. So, for the 3dxml which has been </w:t>
      </w:r>
      <w:r>
        <w:rPr>
          <w:rFonts w:asciiTheme="minorHAnsi" w:hAnsiTheme="minorHAnsi" w:cstheme="minorHAnsi"/>
        </w:rPr>
        <w:lastRenderedPageBreak/>
        <w:t xml:space="preserve">exported from lower level than 2026x FD01, revision string will be computed by lifecycle web-service using </w:t>
      </w:r>
      <w:r w:rsidRPr="00DD093E">
        <w:rPr>
          <w:rFonts w:asciiTheme="minorHAnsi" w:hAnsiTheme="minorHAnsi" w:cstheme="minorHAnsi"/>
        </w:rPr>
        <w:t>policy, type, majororder, minororder, and revision path (for NLV data)</w:t>
      </w:r>
      <w:r>
        <w:rPr>
          <w:rFonts w:asciiTheme="minorHAnsi" w:hAnsiTheme="minorHAnsi" w:cstheme="minorHAnsi"/>
        </w:rPr>
        <w:t xml:space="preserve"> only</w:t>
      </w:r>
      <w:r w:rsidR="00E724AB">
        <w:rPr>
          <w:rFonts w:asciiTheme="minorHAnsi" w:hAnsiTheme="minorHAnsi" w:cstheme="minorHAnsi"/>
        </w:rPr>
        <w:t xml:space="preserve"> during 3dxml import AsRef</w:t>
      </w:r>
      <w:r w:rsidRPr="00DD093E">
        <w:rPr>
          <w:rFonts w:asciiTheme="minorHAnsi" w:hAnsiTheme="minorHAnsi" w:cstheme="minorHAnsi"/>
        </w:rPr>
        <w:t>.</w:t>
      </w:r>
    </w:p>
    <w:p w14:paraId="3B7C2F70" w14:textId="77777777" w:rsidR="008F2531" w:rsidRDefault="006A343F" w:rsidP="008F2531">
      <w:pPr>
        <w:pStyle w:val="3DS2Title2"/>
      </w:pPr>
      <w:bookmarkStart w:id="20" w:name="_Toc494182280"/>
      <w:bookmarkStart w:id="21" w:name="_Toc492890904"/>
      <w:r>
        <w:t>Concepts</w:t>
      </w:r>
      <w:bookmarkStart w:id="22" w:name="_Toc50465467"/>
      <w:bookmarkStart w:id="23" w:name="_Toc50734529"/>
      <w:bookmarkStart w:id="24" w:name="_Toc52877215"/>
      <w:bookmarkEnd w:id="20"/>
    </w:p>
    <w:p w14:paraId="74948170" w14:textId="1ABE7057" w:rsidR="00AA5599" w:rsidRPr="00777B2F" w:rsidRDefault="00AA5599" w:rsidP="00AA5599">
      <w:pPr>
        <w:ind w:left="708"/>
        <w:jc w:val="both"/>
        <w:rPr>
          <w:rFonts w:asciiTheme="minorHAnsi" w:hAnsiTheme="minorHAnsi" w:cstheme="minorHAnsi"/>
        </w:rPr>
      </w:pPr>
      <w:r w:rsidRPr="00777B2F">
        <w:rPr>
          <w:rFonts w:asciiTheme="minorHAnsi" w:hAnsiTheme="minorHAnsi" w:cstheme="minorHAnsi"/>
          <w:b/>
        </w:rPr>
        <w:t>Export 3DXML:</w:t>
      </w:r>
      <w:r w:rsidRPr="00777B2F">
        <w:rPr>
          <w:rFonts w:asciiTheme="minorHAnsi" w:hAnsiTheme="minorHAnsi" w:cstheme="minorHAnsi"/>
        </w:rPr>
        <w:t xml:space="preserve"> An operation consisting in extracting some content from a site to put it into a 3DXML file.</w:t>
      </w:r>
    </w:p>
    <w:p w14:paraId="0036993B" w14:textId="77777777" w:rsidR="00AA5599" w:rsidRPr="00777B2F" w:rsidRDefault="00AA5599" w:rsidP="00AA5599">
      <w:pPr>
        <w:ind w:left="708"/>
        <w:jc w:val="both"/>
        <w:rPr>
          <w:rFonts w:asciiTheme="minorHAnsi" w:hAnsiTheme="minorHAnsi" w:cstheme="minorHAnsi"/>
        </w:rPr>
      </w:pPr>
      <w:r w:rsidRPr="00777B2F">
        <w:rPr>
          <w:rFonts w:asciiTheme="minorHAnsi" w:hAnsiTheme="minorHAnsi" w:cstheme="minorHAnsi"/>
          <w:b/>
        </w:rPr>
        <w:t>Import As Reference:</w:t>
      </w:r>
      <w:r w:rsidRPr="00777B2F">
        <w:rPr>
          <w:rFonts w:asciiTheme="minorHAnsi" w:hAnsiTheme="minorHAnsi" w:cstheme="minorHAnsi"/>
        </w:rPr>
        <w:t xml:space="preserve"> An operation consisting in replicating the content of a 3D XML file into a target site. It leads to the creation of a slave copy on the current repository, where the edition rights still belong to the source repository (master). The replicated content has the same identification (physical ID) and same CD attributes values.</w:t>
      </w:r>
    </w:p>
    <w:p w14:paraId="49A12381" w14:textId="77777777" w:rsidR="00AA5599" w:rsidRPr="00777B2F" w:rsidRDefault="00AA5599" w:rsidP="00AA5599">
      <w:pPr>
        <w:ind w:left="708"/>
        <w:jc w:val="both"/>
        <w:rPr>
          <w:rFonts w:asciiTheme="minorHAnsi" w:hAnsiTheme="minorHAnsi" w:cstheme="minorHAnsi"/>
        </w:rPr>
      </w:pPr>
      <w:r w:rsidRPr="00777B2F">
        <w:rPr>
          <w:rFonts w:asciiTheme="minorHAnsi" w:hAnsiTheme="minorHAnsi" w:cstheme="minorHAnsi"/>
          <w:b/>
        </w:rPr>
        <w:t>Import As New:</w:t>
      </w:r>
      <w:r w:rsidRPr="00777B2F">
        <w:rPr>
          <w:rFonts w:asciiTheme="minorHAnsi" w:hAnsiTheme="minorHAnsi" w:cstheme="minorHAnsi"/>
        </w:rPr>
        <w:t xml:space="preserve"> Import As New allows user to create a new object as a copy of the original object. The receiving site becomes the owner of the object, applying new internal identifiers, business rules, and lifecycles from the receiving site.</w:t>
      </w:r>
    </w:p>
    <w:p w14:paraId="45DBF91C" w14:textId="77777777" w:rsidR="00AA5599" w:rsidRPr="00777B2F" w:rsidRDefault="00AA5599" w:rsidP="00AA5599">
      <w:pPr>
        <w:spacing w:after="0"/>
        <w:ind w:left="708"/>
        <w:jc w:val="both"/>
        <w:rPr>
          <w:rFonts w:asciiTheme="minorHAnsi" w:hAnsiTheme="minorHAnsi" w:cstheme="minorHAnsi"/>
        </w:rPr>
      </w:pPr>
      <w:r w:rsidRPr="00777B2F">
        <w:rPr>
          <w:rFonts w:asciiTheme="minorHAnsi" w:hAnsiTheme="minorHAnsi" w:cstheme="minorHAnsi"/>
          <w:b/>
        </w:rPr>
        <w:t>Revision:</w:t>
      </w:r>
      <w:r w:rsidRPr="00777B2F">
        <w:rPr>
          <w:rFonts w:asciiTheme="minorHAnsi" w:hAnsiTheme="minorHAnsi" w:cstheme="minorHAnsi"/>
        </w:rPr>
        <w:t xml:space="preserve"> Revisions allow users to capture a particular evolution of an object during its lifecycle. When creating a revision, the content is copied from the selected object and user can modify it afterward. The following diagram shows the initial branch of revisions:</w:t>
      </w:r>
    </w:p>
    <w:p w14:paraId="22F088F5" w14:textId="77777777" w:rsidR="00AA5599" w:rsidRPr="00777B2F" w:rsidRDefault="00AA5599" w:rsidP="00AA5599">
      <w:pPr>
        <w:ind w:left="1416"/>
        <w:rPr>
          <w:rFonts w:asciiTheme="minorHAnsi" w:hAnsiTheme="minorHAnsi" w:cstheme="minorHAnsi"/>
        </w:rPr>
      </w:pPr>
      <w:r w:rsidRPr="00777B2F">
        <w:rPr>
          <w:rFonts w:asciiTheme="minorHAnsi" w:hAnsiTheme="minorHAnsi" w:cstheme="minorHAnsi"/>
          <w:noProof/>
        </w:rPr>
        <w:drawing>
          <wp:inline distT="0" distB="0" distL="0" distR="0" wp14:anchorId="130F0FBA" wp14:editId="43DB1914">
            <wp:extent cx="3009667" cy="456565"/>
            <wp:effectExtent l="19050" t="19050" r="19685"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975" t="14324" r="2699" b="12933"/>
                    <a:stretch/>
                  </pic:blipFill>
                  <pic:spPr bwMode="auto">
                    <a:xfrm>
                      <a:off x="0" y="0"/>
                      <a:ext cx="3014499" cy="45729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0C2D40F" w14:textId="77777777" w:rsidR="00AA5599" w:rsidRPr="00777B2F" w:rsidRDefault="00AA5599" w:rsidP="00AA5599">
      <w:pPr>
        <w:ind w:left="708"/>
        <w:rPr>
          <w:rFonts w:asciiTheme="minorHAnsi" w:hAnsiTheme="minorHAnsi" w:cstheme="minorHAnsi"/>
          <w:color w:val="000000"/>
          <w:shd w:val="clear" w:color="auto" w:fill="FFFFFF"/>
        </w:rPr>
      </w:pPr>
      <w:r w:rsidRPr="00777B2F">
        <w:rPr>
          <w:rFonts w:asciiTheme="minorHAnsi" w:hAnsiTheme="minorHAnsi" w:cstheme="minorHAnsi"/>
          <w:color w:val="000000"/>
          <w:shd w:val="clear" w:color="auto" w:fill="FFFFFF"/>
        </w:rPr>
        <w:t>“P1 A” is the initial revision of the object. “P1 B” is the revision of “P1 A” and “P1 C” is the revision of “P1 B”.</w:t>
      </w:r>
    </w:p>
    <w:p w14:paraId="6A4AAFA9" w14:textId="77777777" w:rsidR="00155602" w:rsidRDefault="00AA5599" w:rsidP="00155602">
      <w:pPr>
        <w:ind w:left="708"/>
        <w:rPr>
          <w:rStyle w:val="Hyperlink"/>
          <w:rFonts w:asciiTheme="minorHAnsi" w:hAnsiTheme="minorHAnsi" w:cstheme="minorHAnsi"/>
          <w:shd w:val="clear" w:color="auto" w:fill="FFFFFF"/>
        </w:rPr>
      </w:pPr>
      <w:r w:rsidRPr="00777B2F">
        <w:rPr>
          <w:rFonts w:asciiTheme="minorHAnsi" w:hAnsiTheme="minorHAnsi" w:cstheme="minorHAnsi"/>
          <w:color w:val="000000"/>
          <w:shd w:val="clear" w:color="auto" w:fill="FFFFFF"/>
        </w:rPr>
        <w:t xml:space="preserve">For more details, refer </w:t>
      </w:r>
      <w:hyperlink r:id="rId15" w:history="1">
        <w:r w:rsidRPr="00777B2F">
          <w:rPr>
            <w:rStyle w:val="Hyperlink"/>
            <w:rFonts w:asciiTheme="minorHAnsi" w:hAnsiTheme="minorHAnsi" w:cstheme="minorHAnsi"/>
            <w:shd w:val="clear" w:color="auto" w:fill="FFFFFF"/>
          </w:rPr>
          <w:t>https://help.3ds.com/2024x/english/dsdoc/SharedUserMap/exp3dbasicsadmin-c-revisionFormats.htm?contextscope=all&amp;id=da3005f8633f45349a209af6fb0f51b6</w:t>
        </w:r>
      </w:hyperlink>
    </w:p>
    <w:p w14:paraId="2634B29B" w14:textId="58ECF6CD" w:rsidR="008F2531" w:rsidRPr="00155602" w:rsidRDefault="00000000" w:rsidP="00155602">
      <w:pPr>
        <w:ind w:left="708"/>
        <w:rPr>
          <w:rFonts w:asciiTheme="minorHAnsi" w:hAnsiTheme="minorHAnsi" w:cstheme="minorHAnsi"/>
          <w:color w:val="0000FF" w:themeColor="hyperlink"/>
          <w:u w:val="single"/>
          <w:shd w:val="clear" w:color="auto" w:fill="FFFFFF"/>
        </w:rPr>
      </w:pPr>
      <w:hyperlink r:id="rId16" w:history="1">
        <w:r w:rsidR="00155602" w:rsidRPr="00F725D0">
          <w:rPr>
            <w:rStyle w:val="Hyperlink"/>
            <w:rFonts w:asciiTheme="minorHAnsi" w:hAnsiTheme="minorHAnsi" w:cstheme="minorHAnsi"/>
            <w:shd w:val="clear" w:color="auto" w:fill="FFFFFF"/>
          </w:rPr>
          <w:t>https://help.3ds.com/2026xbta/English/DSDoc/SharedUserMap/lifecycle-m-sb.htm?contextscope=all&amp;id=52b86b6e808f4891a47916a568cd4ab8</w:t>
        </w:r>
      </w:hyperlink>
      <w:r w:rsidR="008F2531" w:rsidRPr="008F2531">
        <w:rPr>
          <w:rStyle w:val="HiddenTextChar"/>
        </w:rPr>
        <w:t>Explain the concepts that the customers of this function have to understand in order to use it. Define the vocabulary used in later sections. Include a description of the User Data Model illustrated by data structure diagrams featuring entity types and their relationships if this information would be relevant and meaningful for an end user</w:t>
      </w:r>
      <w:r w:rsidR="008F2531">
        <w:rPr>
          <w:rStyle w:val="HiddenTextChar"/>
        </w:rPr>
        <w:t>.</w:t>
      </w:r>
    </w:p>
    <w:p w14:paraId="4EB4B2C2" w14:textId="77777777" w:rsidR="00572CA4" w:rsidRDefault="00E24268" w:rsidP="00EE5A6B">
      <w:pPr>
        <w:pStyle w:val="3DS2Title2"/>
      </w:pPr>
      <w:r w:rsidRPr="001D0CE2">
        <w:t xml:space="preserve">Function </w:t>
      </w:r>
      <w:r w:rsidR="00B359BD">
        <w:t>c</w:t>
      </w:r>
      <w:r w:rsidRPr="001D0CE2">
        <w:t>apabilities</w:t>
      </w:r>
      <w:r w:rsidR="004651BD" w:rsidRPr="001D0CE2">
        <w:t xml:space="preserve"> </w:t>
      </w:r>
      <w:r w:rsidR="00B359BD">
        <w:t>o</w:t>
      </w:r>
      <w:r w:rsidR="004651BD" w:rsidRPr="001D0CE2">
        <w:t>verview</w:t>
      </w:r>
      <w:bookmarkEnd w:id="22"/>
      <w:bookmarkEnd w:id="23"/>
      <w:bookmarkEnd w:id="24"/>
    </w:p>
    <w:p w14:paraId="053A9D23" w14:textId="77777777" w:rsidR="008F2531" w:rsidRPr="008F2531" w:rsidRDefault="008F2531" w:rsidP="00646AC1">
      <w:pPr>
        <w:pStyle w:val="HiddenText"/>
        <w:jc w:val="both"/>
      </w:pPr>
      <w:r w:rsidRPr="008F2531">
        <w:t xml:space="preserve">Specify the user interface concepts and rules of conformity, which user interaction model is used (e.g. direct </w:t>
      </w:r>
      <w:r w:rsidR="000439E8">
        <w:t>manipulation, command language ...</w:t>
      </w:r>
      <w:r w:rsidRPr="008F2531">
        <w:t>). Provide navigation activity diagrams or UML diagrams to describe the additional capabilities, if applicable. UI mockups can be used for a function providing a User Interface.</w:t>
      </w:r>
    </w:p>
    <w:p w14:paraId="34AB0754" w14:textId="77777777" w:rsidR="008F2531" w:rsidRPr="008F2531" w:rsidRDefault="008F2531" w:rsidP="00646AC1">
      <w:pPr>
        <w:pStyle w:val="HiddenText"/>
        <w:jc w:val="both"/>
      </w:pPr>
      <w:r w:rsidRPr="008F2531">
        <w:t>For each capability, provide a “Use Case” narrative-- that is explain what the user can do and what the response will be.</w:t>
      </w:r>
    </w:p>
    <w:p w14:paraId="20450386" w14:textId="77777777" w:rsidR="006579A3" w:rsidRDefault="004E5DBD" w:rsidP="007826C3">
      <w:pPr>
        <w:pStyle w:val="3DSTitle3"/>
        <w:spacing w:after="0"/>
      </w:pPr>
      <w:bookmarkStart w:id="25" w:name="_Toc492890879"/>
      <w:bookmarkStart w:id="26" w:name="_Toc492890906"/>
      <w:bookmarkStart w:id="27" w:name="_Toc494182282"/>
      <w:bookmarkStart w:id="28" w:name="_Toc527023811"/>
      <w:bookmarkEnd w:id="21"/>
      <w:r w:rsidRPr="001D0CE2">
        <w:t xml:space="preserve">New </w:t>
      </w:r>
      <w:r w:rsidR="00E2720A">
        <w:t>capabilities</w:t>
      </w:r>
    </w:p>
    <w:p w14:paraId="25566766" w14:textId="509D526F" w:rsidR="00626F19" w:rsidRPr="0063730A" w:rsidRDefault="00626F19" w:rsidP="0063730A">
      <w:pPr>
        <w:pStyle w:val="ListParagraph"/>
        <w:numPr>
          <w:ilvl w:val="0"/>
          <w:numId w:val="23"/>
        </w:numPr>
        <w:spacing w:after="0"/>
        <w:jc w:val="both"/>
        <w:rPr>
          <w:rStyle w:val="HiddenTextChar"/>
          <w:rFonts w:asciiTheme="minorHAnsi" w:hAnsiTheme="minorHAnsi" w:cstheme="minorHAnsi"/>
          <w:i w:val="0"/>
          <w:iCs/>
          <w:vanish w:val="0"/>
          <w:color w:val="auto"/>
          <w:sz w:val="22"/>
          <w:szCs w:val="24"/>
        </w:rPr>
      </w:pPr>
      <w:r w:rsidRPr="0063730A">
        <w:rPr>
          <w:rStyle w:val="HiddenTextChar"/>
          <w:rFonts w:asciiTheme="minorHAnsi" w:hAnsiTheme="minorHAnsi" w:cstheme="minorHAnsi"/>
          <w:i w:val="0"/>
          <w:iCs/>
          <w:vanish w:val="0"/>
          <w:color w:val="auto"/>
          <w:sz w:val="22"/>
          <w:szCs w:val="24"/>
        </w:rPr>
        <w:t>Revision string computation will be shifted from kernel to lifecycle web-service</w:t>
      </w:r>
      <w:r w:rsidR="00B0594B">
        <w:rPr>
          <w:rStyle w:val="HiddenTextChar"/>
          <w:rFonts w:asciiTheme="minorHAnsi" w:hAnsiTheme="minorHAnsi" w:cstheme="minorHAnsi"/>
          <w:i w:val="0"/>
          <w:iCs/>
          <w:vanish w:val="0"/>
          <w:color w:val="auto"/>
          <w:sz w:val="22"/>
          <w:szCs w:val="24"/>
        </w:rPr>
        <w:t xml:space="preserve"> (</w:t>
      </w:r>
      <w:r w:rsidR="00B0594B">
        <w:rPr>
          <w:rFonts w:cstheme="minorHAnsi"/>
        </w:rPr>
        <w:t>after activating the variable ‘</w:t>
      </w:r>
      <w:r w:rsidR="00B0594B" w:rsidRPr="00B0594B">
        <w:rPr>
          <w:rFonts w:cstheme="minorHAnsi"/>
          <w:b/>
          <w:bCs/>
        </w:rPr>
        <w:t>RE_CallWSForRevisionComputation</w:t>
      </w:r>
      <w:r w:rsidR="00B0594B" w:rsidRPr="00B0594B">
        <w:rPr>
          <w:rFonts w:cstheme="minorHAnsi"/>
        </w:rPr>
        <w:t>’</w:t>
      </w:r>
      <w:r w:rsidR="00B0594B">
        <w:rPr>
          <w:rStyle w:val="HiddenTextChar"/>
          <w:rFonts w:asciiTheme="minorHAnsi" w:hAnsiTheme="minorHAnsi" w:cstheme="minorHAnsi"/>
          <w:i w:val="0"/>
          <w:iCs/>
          <w:vanish w:val="0"/>
          <w:color w:val="auto"/>
          <w:sz w:val="22"/>
          <w:szCs w:val="24"/>
        </w:rPr>
        <w:t>)</w:t>
      </w:r>
      <w:r w:rsidRPr="0063730A">
        <w:rPr>
          <w:rStyle w:val="HiddenTextChar"/>
          <w:rFonts w:asciiTheme="minorHAnsi" w:hAnsiTheme="minorHAnsi" w:cstheme="minorHAnsi"/>
          <w:i w:val="0"/>
          <w:iCs/>
          <w:vanish w:val="0"/>
          <w:color w:val="auto"/>
          <w:sz w:val="22"/>
          <w:szCs w:val="24"/>
        </w:rPr>
        <w:t>.</w:t>
      </w:r>
    </w:p>
    <w:p w14:paraId="380F75F3" w14:textId="0CCD5020" w:rsidR="00626F19" w:rsidRPr="0063730A" w:rsidRDefault="00626F19" w:rsidP="0063730A">
      <w:pPr>
        <w:pStyle w:val="ListParagraph"/>
        <w:numPr>
          <w:ilvl w:val="0"/>
          <w:numId w:val="23"/>
        </w:numPr>
        <w:spacing w:after="0"/>
        <w:jc w:val="both"/>
        <w:rPr>
          <w:rStyle w:val="HiddenTextChar"/>
          <w:rFonts w:asciiTheme="minorHAnsi" w:hAnsiTheme="minorHAnsi" w:cstheme="minorHAnsi"/>
          <w:i w:val="0"/>
          <w:iCs/>
          <w:vanish w:val="0"/>
          <w:color w:val="auto"/>
          <w:sz w:val="22"/>
          <w:szCs w:val="24"/>
        </w:rPr>
      </w:pPr>
      <w:r w:rsidRPr="0063730A">
        <w:rPr>
          <w:rStyle w:val="HiddenTextChar"/>
          <w:rFonts w:asciiTheme="minorHAnsi" w:hAnsiTheme="minorHAnsi" w:cstheme="minorHAnsi"/>
          <w:i w:val="0"/>
          <w:iCs/>
          <w:vanish w:val="0"/>
          <w:color w:val="auto"/>
          <w:sz w:val="22"/>
          <w:szCs w:val="24"/>
        </w:rPr>
        <w:t>A new zip file consisting json (‘</w:t>
      </w:r>
      <w:r w:rsidR="004747BD">
        <w:rPr>
          <w:rStyle w:val="HiddenTextChar"/>
          <w:rFonts w:asciiTheme="minorHAnsi" w:hAnsiTheme="minorHAnsi" w:cstheme="minorHAnsi"/>
          <w:i w:val="0"/>
          <w:iCs/>
          <w:vanish w:val="0"/>
          <w:color w:val="auto"/>
          <w:sz w:val="22"/>
          <w:szCs w:val="24"/>
        </w:rPr>
        <w:t>primsec</w:t>
      </w:r>
      <w:r w:rsidRPr="0063730A">
        <w:rPr>
          <w:rStyle w:val="HiddenTextChar"/>
          <w:rFonts w:asciiTheme="minorHAnsi" w:hAnsiTheme="minorHAnsi" w:cstheme="minorHAnsi"/>
          <w:i w:val="0"/>
          <w:iCs/>
          <w:vanish w:val="0"/>
          <w:color w:val="auto"/>
          <w:sz w:val="22"/>
          <w:szCs w:val="24"/>
        </w:rPr>
        <w:t>’) will be stored in attachment folder of briefcase in 3dxml.</w:t>
      </w:r>
      <w:r w:rsidR="00C16DB7">
        <w:rPr>
          <w:rStyle w:val="HiddenTextChar"/>
          <w:rFonts w:asciiTheme="minorHAnsi" w:hAnsiTheme="minorHAnsi" w:cstheme="minorHAnsi"/>
          <w:i w:val="0"/>
          <w:iCs/>
          <w:vanish w:val="0"/>
          <w:color w:val="auto"/>
          <w:sz w:val="22"/>
          <w:szCs w:val="24"/>
        </w:rPr>
        <w:t xml:space="preserve"> This json will also store revision path for NLV data</w:t>
      </w:r>
      <w:r w:rsidR="00B0594B">
        <w:rPr>
          <w:rStyle w:val="HiddenTextChar"/>
          <w:rFonts w:asciiTheme="minorHAnsi" w:hAnsiTheme="minorHAnsi" w:cstheme="minorHAnsi"/>
          <w:i w:val="0"/>
          <w:iCs/>
          <w:vanish w:val="0"/>
          <w:color w:val="auto"/>
          <w:sz w:val="22"/>
          <w:szCs w:val="24"/>
        </w:rPr>
        <w:t xml:space="preserve"> (</w:t>
      </w:r>
      <w:r w:rsidR="00B0594B">
        <w:rPr>
          <w:rFonts w:cstheme="minorHAnsi"/>
        </w:rPr>
        <w:t>after activating the variable ‘</w:t>
      </w:r>
      <w:r w:rsidR="00B0594B" w:rsidRPr="00B0594B">
        <w:rPr>
          <w:rFonts w:cstheme="minorHAnsi"/>
          <w:b/>
          <w:bCs/>
        </w:rPr>
        <w:t>RE_CallWSForRevisionComputation</w:t>
      </w:r>
      <w:r w:rsidR="00B0594B" w:rsidRPr="00B0594B">
        <w:rPr>
          <w:rFonts w:cstheme="minorHAnsi"/>
        </w:rPr>
        <w:t>’</w:t>
      </w:r>
      <w:r w:rsidR="00B0594B">
        <w:rPr>
          <w:rStyle w:val="HiddenTextChar"/>
          <w:rFonts w:asciiTheme="minorHAnsi" w:hAnsiTheme="minorHAnsi" w:cstheme="minorHAnsi"/>
          <w:i w:val="0"/>
          <w:iCs/>
          <w:vanish w:val="0"/>
          <w:color w:val="auto"/>
          <w:sz w:val="22"/>
          <w:szCs w:val="24"/>
        </w:rPr>
        <w:t>)</w:t>
      </w:r>
      <w:r w:rsidR="00C16DB7">
        <w:rPr>
          <w:rStyle w:val="HiddenTextChar"/>
          <w:rFonts w:asciiTheme="minorHAnsi" w:hAnsiTheme="minorHAnsi" w:cstheme="minorHAnsi"/>
          <w:i w:val="0"/>
          <w:iCs/>
          <w:vanish w:val="0"/>
          <w:color w:val="auto"/>
          <w:sz w:val="22"/>
          <w:szCs w:val="24"/>
        </w:rPr>
        <w:t>.</w:t>
      </w:r>
    </w:p>
    <w:p w14:paraId="12A4F5A3" w14:textId="11AA36FD" w:rsidR="008F2531" w:rsidRPr="0063730A" w:rsidRDefault="00506F21" w:rsidP="0063730A">
      <w:pPr>
        <w:pStyle w:val="ListParagraph"/>
        <w:numPr>
          <w:ilvl w:val="0"/>
          <w:numId w:val="23"/>
        </w:numPr>
        <w:jc w:val="both"/>
        <w:rPr>
          <w:rFonts w:cstheme="minorHAnsi"/>
        </w:rPr>
      </w:pPr>
      <w:r w:rsidRPr="0063730A">
        <w:rPr>
          <w:rStyle w:val="HiddenTextChar"/>
          <w:rFonts w:asciiTheme="minorHAnsi" w:hAnsiTheme="minorHAnsi" w:cstheme="minorHAnsi"/>
          <w:i w:val="0"/>
          <w:iCs/>
          <w:vanish w:val="0"/>
          <w:color w:val="auto"/>
          <w:sz w:val="22"/>
          <w:szCs w:val="24"/>
        </w:rPr>
        <w:t>Currently, revision string for NLV data is computed using another web-service using revision path, type and policy. After this development, we don’t need to call separate web-service for NLV data only. The web-service ‘</w:t>
      </w:r>
      <w:r w:rsidRPr="0063730A">
        <w:rPr>
          <w:rFonts w:cstheme="minorHAnsi"/>
          <w:b/>
          <w:bCs/>
        </w:rPr>
        <w:t>codeorderspath</w:t>
      </w:r>
      <w:r w:rsidRPr="0063730A">
        <w:rPr>
          <w:rStyle w:val="HiddenTextChar"/>
          <w:rFonts w:asciiTheme="minorHAnsi" w:hAnsiTheme="minorHAnsi" w:cstheme="minorHAnsi"/>
          <w:i w:val="0"/>
          <w:iCs/>
          <w:vanish w:val="0"/>
          <w:color w:val="auto"/>
          <w:sz w:val="22"/>
          <w:szCs w:val="24"/>
        </w:rPr>
        <w:t>’ will handle NLV and non-NLV data simultaneously.</w:t>
      </w:r>
      <w:r w:rsidR="008F2531" w:rsidRPr="0063730A">
        <w:rPr>
          <w:rStyle w:val="HiddenTextChar"/>
          <w:rFonts w:asciiTheme="minorHAnsi" w:hAnsiTheme="minorHAnsi" w:cstheme="minorHAnsi"/>
        </w:rPr>
        <w:t xml:space="preserve">For each capability, provide a “Use Case” narrative, </w:t>
      </w:r>
      <w:r w:rsidR="000439E8" w:rsidRPr="0063730A">
        <w:rPr>
          <w:rStyle w:val="HiddenTextChar"/>
          <w:rFonts w:asciiTheme="minorHAnsi" w:hAnsiTheme="minorHAnsi" w:cstheme="minorHAnsi"/>
        </w:rPr>
        <w:t xml:space="preserve">by </w:t>
      </w:r>
      <w:r w:rsidR="008F2531" w:rsidRPr="0063730A">
        <w:rPr>
          <w:rStyle w:val="HiddenTextChar"/>
          <w:rFonts w:asciiTheme="minorHAnsi" w:hAnsiTheme="minorHAnsi" w:cstheme="minorHAnsi"/>
        </w:rPr>
        <w:t>explain</w:t>
      </w:r>
      <w:r w:rsidR="000439E8" w:rsidRPr="0063730A">
        <w:rPr>
          <w:rStyle w:val="HiddenTextChar"/>
          <w:rFonts w:asciiTheme="minorHAnsi" w:hAnsiTheme="minorHAnsi" w:cstheme="minorHAnsi"/>
        </w:rPr>
        <w:t>ing</w:t>
      </w:r>
      <w:r w:rsidR="008F2531" w:rsidRPr="0063730A">
        <w:rPr>
          <w:rStyle w:val="HiddenTextChar"/>
          <w:rFonts w:asciiTheme="minorHAnsi" w:hAnsiTheme="minorHAnsi" w:cstheme="minorHAnsi"/>
        </w:rPr>
        <w:t xml:space="preserve"> what the user can do and what the response will be. Include a description of the main error cases (i.e. situations where the function will not be able to do what is requested and how it will gracefully respond).</w:t>
      </w:r>
    </w:p>
    <w:p w14:paraId="5D702C67" w14:textId="77777777" w:rsidR="003406D0" w:rsidRDefault="004E5DBD" w:rsidP="007826C3">
      <w:pPr>
        <w:pStyle w:val="3DSTitle3"/>
        <w:spacing w:after="0"/>
      </w:pPr>
      <w:r w:rsidRPr="001D0CE2">
        <w:t xml:space="preserve">Modified </w:t>
      </w:r>
      <w:r w:rsidR="00E2720A">
        <w:t>capabilities</w:t>
      </w:r>
      <w:r w:rsidRPr="001D0CE2">
        <w:t>: impact for end users</w:t>
      </w:r>
    </w:p>
    <w:p w14:paraId="0EAE5A84" w14:textId="21FD1684" w:rsidR="00E061D7" w:rsidRPr="001D0CE2" w:rsidRDefault="00626F19" w:rsidP="00C16DB7">
      <w:pPr>
        <w:ind w:left="360"/>
        <w:jc w:val="both"/>
      </w:pPr>
      <w:r>
        <w:t>N/A</w:t>
      </w:r>
      <w:r w:rsidR="008F2531" w:rsidRPr="008F2531">
        <w:rPr>
          <w:rStyle w:val="HiddenTextChar"/>
        </w:rPr>
        <w:t>If the new capabilities replace existing features, detail here how the new usage compares to the previous usage. This is required to help the end users transition seamlessly to the new usage</w:t>
      </w:r>
      <w:r w:rsidR="008F2531">
        <w:rPr>
          <w:rStyle w:val="HiddenTextChar"/>
        </w:rPr>
        <w:t>.</w:t>
      </w:r>
    </w:p>
    <w:p w14:paraId="2D22D436" w14:textId="77777777" w:rsidR="00D7045A" w:rsidRPr="00044655" w:rsidRDefault="00BA09BC" w:rsidP="00EE5A6B">
      <w:pPr>
        <w:pStyle w:val="3DS2Title2"/>
      </w:pPr>
      <w:r>
        <w:lastRenderedPageBreak/>
        <w:t>L</w:t>
      </w:r>
      <w:r w:rsidR="00D7045A" w:rsidRPr="00044655">
        <w:t>imitations</w:t>
      </w:r>
    </w:p>
    <w:p w14:paraId="2C33F90E" w14:textId="77777777" w:rsidR="00D7045A" w:rsidRPr="00AD270D" w:rsidRDefault="00372177" w:rsidP="00646AC1">
      <w:pPr>
        <w:pStyle w:val="HiddenText"/>
        <w:jc w:val="both"/>
      </w:pPr>
      <w:r>
        <w:t>Document</w:t>
      </w:r>
      <w:r w:rsidR="00D7045A" w:rsidRPr="00AD270D">
        <w:t xml:space="preserve"> the limits (or boundaries) of this function within the intended scope. Consider the expected behavior of the functionality under all circumstances, including possible usage errors or malicious use. Wherever possible, the usage of the function beyond its limits must be made impossible by construction or design.</w:t>
      </w:r>
    </w:p>
    <w:p w14:paraId="60E654F7" w14:textId="77777777" w:rsidR="00D7045A" w:rsidRPr="00AD270D" w:rsidRDefault="00D7045A" w:rsidP="00646AC1">
      <w:pPr>
        <w:pStyle w:val="HiddenText"/>
        <w:jc w:val="both"/>
      </w:pPr>
      <w:r w:rsidRPr="00AD270D">
        <w:t>If this function is not available on all supported platforms, specify the non-supported platforms here.</w:t>
      </w:r>
    </w:p>
    <w:p w14:paraId="7F56817C" w14:textId="77777777" w:rsidR="00D7045A" w:rsidRPr="00AD270D" w:rsidRDefault="00D7045A" w:rsidP="00646AC1">
      <w:pPr>
        <w:pStyle w:val="HiddenText"/>
        <w:jc w:val="both"/>
      </w:pPr>
      <w:r w:rsidRPr="00AD270D">
        <w:t>For each identified limitation, ensure that acceptance test coverage is provided.</w:t>
      </w:r>
    </w:p>
    <w:p w14:paraId="34B2789E" w14:textId="77777777" w:rsidR="00D7045A" w:rsidRDefault="00D7045A" w:rsidP="00E061D7">
      <w:pPr>
        <w:pStyle w:val="3DSTitle3"/>
        <w:spacing w:after="0"/>
      </w:pPr>
      <w:bookmarkStart w:id="29" w:name="_Toc492890891"/>
      <w:bookmarkStart w:id="30" w:name="_Toc492890928"/>
      <w:bookmarkStart w:id="31" w:name="_Toc494182304"/>
      <w:bookmarkStart w:id="32" w:name="_Toc527023823"/>
      <w:r w:rsidRPr="001D0CE2">
        <w:t>Limitation #1</w:t>
      </w:r>
      <w:bookmarkEnd w:id="29"/>
      <w:bookmarkEnd w:id="30"/>
      <w:bookmarkEnd w:id="31"/>
      <w:bookmarkEnd w:id="32"/>
    </w:p>
    <w:p w14:paraId="3DCA27EE" w14:textId="6B35FF03" w:rsidR="00E7104C" w:rsidRPr="007826C3" w:rsidRDefault="007826C3" w:rsidP="0032793A">
      <w:pPr>
        <w:ind w:left="360"/>
        <w:jc w:val="both"/>
        <w:rPr>
          <w:rFonts w:asciiTheme="minorHAnsi" w:hAnsiTheme="minorHAnsi" w:cstheme="minorHAnsi"/>
        </w:rPr>
      </w:pPr>
      <w:r w:rsidRPr="007826C3">
        <w:rPr>
          <w:rFonts w:asciiTheme="minorHAnsi" w:hAnsiTheme="minorHAnsi" w:cstheme="minorHAnsi"/>
        </w:rPr>
        <w:t xml:space="preserve">In 2026x FD01, we can’t expect accurate revision string </w:t>
      </w:r>
      <w:r w:rsidR="00AE3EAB">
        <w:rPr>
          <w:rFonts w:asciiTheme="minorHAnsi" w:hAnsiTheme="minorHAnsi" w:cstheme="minorHAnsi"/>
        </w:rPr>
        <w:t xml:space="preserve">for few use-cases </w:t>
      </w:r>
      <w:r w:rsidRPr="007826C3">
        <w:rPr>
          <w:rFonts w:asciiTheme="minorHAnsi" w:hAnsiTheme="minorHAnsi" w:cstheme="minorHAnsi"/>
        </w:rPr>
        <w:t>from lifecycle web-service as it is not consuming the ‘revision code parameters</w:t>
      </w:r>
      <w:r w:rsidR="00AE3EAB">
        <w:rPr>
          <w:rFonts w:asciiTheme="minorHAnsi" w:hAnsiTheme="minorHAnsi" w:cstheme="minorHAnsi"/>
        </w:rPr>
        <w:t>.</w:t>
      </w:r>
      <w:r w:rsidR="00C976A5">
        <w:rPr>
          <w:rFonts w:asciiTheme="minorHAnsi" w:hAnsiTheme="minorHAnsi" w:cstheme="minorHAnsi"/>
        </w:rPr>
        <w:t xml:space="preserve"> </w:t>
      </w:r>
      <w:r w:rsidR="00730FA0">
        <w:rPr>
          <w:rFonts w:asciiTheme="minorHAnsi" w:hAnsiTheme="minorHAnsi" w:cstheme="minorHAnsi"/>
        </w:rPr>
        <w:t>Hence, 100% accuracy of revision string computation is still not guaranteed.</w:t>
      </w:r>
      <w:r w:rsidR="009C3F00">
        <w:rPr>
          <w:rFonts w:asciiTheme="minorHAnsi" w:hAnsiTheme="minorHAnsi" w:cstheme="minorHAnsi"/>
        </w:rPr>
        <w:t xml:space="preserve"> </w:t>
      </w:r>
      <w:r w:rsidR="00C5041A">
        <w:rPr>
          <w:rFonts w:asciiTheme="minorHAnsi" w:hAnsiTheme="minorHAnsi" w:cstheme="minorHAnsi"/>
        </w:rPr>
        <w:t>But</w:t>
      </w:r>
      <w:r w:rsidR="009C3F00">
        <w:rPr>
          <w:rFonts w:asciiTheme="minorHAnsi" w:hAnsiTheme="minorHAnsi" w:cstheme="minorHAnsi"/>
        </w:rPr>
        <w:t xml:space="preserve"> revision string computation using web-service is expected to be as good as or even better in some cases compared to kernel computation.</w:t>
      </w:r>
    </w:p>
    <w:p w14:paraId="0737FDA1" w14:textId="77777777" w:rsidR="006579A3" w:rsidRDefault="001D0415" w:rsidP="0035364F">
      <w:pPr>
        <w:pStyle w:val="3DS2Title1"/>
      </w:pPr>
      <w:bookmarkStart w:id="33" w:name="_Toc175735796"/>
      <w:r w:rsidRPr="001D0CE2">
        <w:t>What the function will not do</w:t>
      </w:r>
      <w:bookmarkEnd w:id="25"/>
      <w:bookmarkEnd w:id="26"/>
      <w:bookmarkEnd w:id="27"/>
      <w:bookmarkEnd w:id="28"/>
      <w:bookmarkEnd w:id="33"/>
    </w:p>
    <w:p w14:paraId="0A09B720" w14:textId="50DB479C" w:rsidR="008F2531" w:rsidRDefault="008F2531" w:rsidP="00646AC1">
      <w:pPr>
        <w:jc w:val="both"/>
      </w:pPr>
      <w:r>
        <w:t xml:space="preserve"> </w:t>
      </w:r>
      <w:r w:rsidR="00DC1166">
        <w:t>N/A</w:t>
      </w:r>
      <w:r w:rsidRPr="008F2531">
        <w:rPr>
          <w:rStyle w:val="HiddenTextChar"/>
        </w:rPr>
        <w:t>If the function is not going to address some of the requested items of the associated Requirement PER(s), list these exceptions here</w:t>
      </w:r>
      <w:r>
        <w:rPr>
          <w:rStyle w:val="HiddenTextChar"/>
        </w:rPr>
        <w:t>:</w:t>
      </w:r>
    </w:p>
    <w:p w14:paraId="31C2EB7E" w14:textId="77777777" w:rsidR="00311B9A" w:rsidRDefault="001F7C54" w:rsidP="00EE5A6B">
      <w:pPr>
        <w:pStyle w:val="3DS2Title1"/>
      </w:pPr>
      <w:bookmarkStart w:id="34" w:name="_Toc56584589"/>
      <w:bookmarkStart w:id="35" w:name="_Toc56607012"/>
      <w:bookmarkStart w:id="36" w:name="_Toc56669975"/>
      <w:bookmarkStart w:id="37" w:name="_Toc56670000"/>
      <w:bookmarkStart w:id="38" w:name="_Toc56670025"/>
      <w:bookmarkStart w:id="39" w:name="_Toc56673022"/>
      <w:bookmarkStart w:id="40" w:name="_Toc56673476"/>
      <w:bookmarkStart w:id="41" w:name="_Toc175735797"/>
      <w:bookmarkEnd w:id="34"/>
      <w:bookmarkEnd w:id="35"/>
      <w:bookmarkEnd w:id="36"/>
      <w:bookmarkEnd w:id="37"/>
      <w:bookmarkEnd w:id="38"/>
      <w:bookmarkEnd w:id="39"/>
      <w:bookmarkEnd w:id="40"/>
      <w:r>
        <w:t xml:space="preserve">Commercial </w:t>
      </w:r>
      <w:r w:rsidR="00B359BD">
        <w:t>p</w:t>
      </w:r>
      <w:r>
        <w:t>ackaging</w:t>
      </w:r>
      <w:bookmarkEnd w:id="41"/>
    </w:p>
    <w:p w14:paraId="1DD10257" w14:textId="77777777" w:rsidR="001F7C54" w:rsidRPr="00DF726F" w:rsidRDefault="00643163" w:rsidP="00F35C8E">
      <w:r>
        <w:t>List here the Products/Role and App required to access the function.</w:t>
      </w:r>
    </w:p>
    <w:p w14:paraId="7653749B" w14:textId="492922CE" w:rsidR="008E5177" w:rsidRDefault="00311B9A" w:rsidP="00DE54EF">
      <w:pPr>
        <w:spacing w:after="0"/>
      </w:pPr>
      <w:r>
        <w:t xml:space="preserve">Product (Role /App) </w:t>
      </w:r>
      <w:r w:rsidR="00B1482F" w:rsidRPr="00BE759E">
        <w:t>in which the function will be available</w:t>
      </w:r>
      <w:r w:rsidR="0069687F">
        <w:t xml:space="preserve">: </w:t>
      </w:r>
      <w:sdt>
        <w:sdtPr>
          <w:alias w:val="Commercial Packaging"/>
          <w:tag w:val="Commercial_Packaging"/>
          <w:id w:val="2075547797"/>
          <w:lock w:val="sdtLocked"/>
          <w:placeholder>
            <w:docPart w:val="353C8D53DF4B46D8B5850D879FD1BD07"/>
          </w:placeholder>
        </w:sdtPr>
        <w:sdtContent>
          <w:r w:rsidR="00720399" w:rsidRPr="00720399">
            <w:rPr>
              <w:b/>
              <w:bCs/>
            </w:rPr>
            <w:t>EXH</w:t>
          </w:r>
        </w:sdtContent>
      </w:sdt>
      <w:bookmarkStart w:id="42" w:name="_Toc492890881"/>
      <w:bookmarkStart w:id="43" w:name="_Toc492890908"/>
      <w:bookmarkStart w:id="44" w:name="_Toc494182284"/>
      <w:bookmarkStart w:id="45" w:name="_Toc527023813"/>
      <w:bookmarkStart w:id="46" w:name="_Toc50465468"/>
      <w:bookmarkStart w:id="47" w:name="_Toc50734530"/>
      <w:bookmarkStart w:id="48" w:name="_Toc52877216"/>
    </w:p>
    <w:p w14:paraId="7AAD5691" w14:textId="77777777" w:rsidR="00DA147A" w:rsidRPr="00DE54EF" w:rsidRDefault="00DA147A" w:rsidP="00DE54EF">
      <w:pPr>
        <w:spacing w:after="0"/>
      </w:pPr>
      <w:r>
        <w:br w:type="page"/>
      </w:r>
    </w:p>
    <w:p w14:paraId="66DEE70B" w14:textId="77777777" w:rsidR="001D0415" w:rsidRPr="001D0CE2" w:rsidRDefault="001D0415" w:rsidP="00745F05">
      <w:pPr>
        <w:pStyle w:val="PartTitle"/>
      </w:pPr>
      <w:bookmarkStart w:id="49" w:name="_Toc175735798"/>
      <w:r w:rsidRPr="001D0CE2">
        <w:lastRenderedPageBreak/>
        <w:t>Detailed Specifications</w:t>
      </w:r>
      <w:bookmarkEnd w:id="42"/>
      <w:bookmarkEnd w:id="43"/>
      <w:bookmarkEnd w:id="44"/>
      <w:bookmarkEnd w:id="45"/>
      <w:bookmarkEnd w:id="46"/>
      <w:bookmarkEnd w:id="47"/>
      <w:bookmarkEnd w:id="48"/>
      <w:bookmarkEnd w:id="49"/>
    </w:p>
    <w:p w14:paraId="10528045" w14:textId="77777777" w:rsidR="00311B9A" w:rsidRDefault="00372177" w:rsidP="00646AC1">
      <w:pPr>
        <w:pStyle w:val="HiddenText"/>
        <w:jc w:val="both"/>
        <w:rPr>
          <w:vanish w:val="0"/>
        </w:rPr>
      </w:pPr>
      <w:r>
        <w:t>Expand on</w:t>
      </w:r>
      <w:r w:rsidR="001D0415" w:rsidRPr="001D0CE2">
        <w:t xml:space="preserve"> the Capability Summary provided above by detailing all aspects of the functionality.</w:t>
      </w:r>
      <w:bookmarkStart w:id="50" w:name="_Toc492890882"/>
      <w:bookmarkStart w:id="51" w:name="_Toc492890909"/>
      <w:bookmarkStart w:id="52" w:name="_Toc494182285"/>
      <w:bookmarkStart w:id="53" w:name="_Toc527023814"/>
    </w:p>
    <w:p w14:paraId="2DCC1A58" w14:textId="73261059" w:rsidR="00C5041A" w:rsidRDefault="00C5041A" w:rsidP="00C5041A">
      <w:pPr>
        <w:pStyle w:val="3DS2Title1"/>
      </w:pPr>
      <w:r>
        <w:t>Use-Case Matrix</w:t>
      </w:r>
    </w:p>
    <w:p w14:paraId="50095D6E" w14:textId="7E8C6E5E" w:rsidR="00C5041A" w:rsidRPr="00FF3AFA" w:rsidRDefault="00C5041A" w:rsidP="00FF3AFA">
      <w:pPr>
        <w:spacing w:after="0"/>
        <w:jc w:val="both"/>
        <w:rPr>
          <w:rFonts w:asciiTheme="minorHAnsi" w:hAnsiTheme="minorHAnsi" w:cstheme="minorHAnsi"/>
        </w:rPr>
      </w:pPr>
      <w:r w:rsidRPr="00FF3AFA">
        <w:rPr>
          <w:rFonts w:asciiTheme="minorHAnsi" w:hAnsiTheme="minorHAnsi" w:cstheme="minorHAnsi"/>
        </w:rPr>
        <w:t>Below is the table which shows the import success/failure status</w:t>
      </w:r>
      <w:r w:rsidR="00FF3AFA" w:rsidRPr="00FF3AFA">
        <w:rPr>
          <w:rFonts w:asciiTheme="minorHAnsi" w:hAnsiTheme="minorHAnsi" w:cstheme="minorHAnsi"/>
        </w:rPr>
        <w:t xml:space="preserve"> according to various revision format, revision naming rules and minor activation settings</w:t>
      </w:r>
      <w:r w:rsidRPr="00FF3AFA">
        <w:rPr>
          <w:rFonts w:asciiTheme="minorHAnsi" w:hAnsiTheme="minorHAnsi" w:cstheme="minorHAnsi"/>
        </w:rPr>
        <w:t>.</w:t>
      </w:r>
    </w:p>
    <w:p w14:paraId="3443D1D6" w14:textId="3F9FBC05" w:rsidR="00C5041A" w:rsidRPr="00FF3AFA" w:rsidRDefault="00FF3AFA" w:rsidP="00FF3AFA">
      <w:pPr>
        <w:jc w:val="center"/>
        <w:rPr>
          <w:rFonts w:asciiTheme="minorHAnsi" w:hAnsiTheme="minorHAnsi" w:cstheme="minorHAnsi"/>
        </w:rPr>
      </w:pPr>
      <w:r w:rsidRPr="00FF3AFA">
        <w:rPr>
          <w:rFonts w:asciiTheme="minorHAnsi" w:hAnsiTheme="minorHAnsi" w:cstheme="minorHAnsi"/>
          <w:noProof/>
        </w:rPr>
        <w:drawing>
          <wp:inline distT="0" distB="0" distL="0" distR="0" wp14:anchorId="6DFCF430" wp14:editId="51E2F361">
            <wp:extent cx="6414456" cy="1158384"/>
            <wp:effectExtent l="0" t="0" r="571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28999" cy="1161010"/>
                    </a:xfrm>
                    <a:prstGeom prst="rect">
                      <a:avLst/>
                    </a:prstGeom>
                  </pic:spPr>
                </pic:pic>
              </a:graphicData>
            </a:graphic>
          </wp:inline>
        </w:drawing>
      </w:r>
    </w:p>
    <w:p w14:paraId="3833DE53" w14:textId="25109400" w:rsidR="00C5041A" w:rsidRDefault="00FF3AFA" w:rsidP="00FF3AFA">
      <w:pPr>
        <w:spacing w:after="0"/>
        <w:jc w:val="both"/>
        <w:rPr>
          <w:rFonts w:asciiTheme="minorHAnsi" w:hAnsiTheme="minorHAnsi" w:cstheme="minorHAnsi"/>
        </w:rPr>
      </w:pPr>
      <w:r w:rsidRPr="00FF3AFA">
        <w:rPr>
          <w:rFonts w:asciiTheme="minorHAnsi" w:hAnsiTheme="minorHAnsi" w:cstheme="minorHAnsi"/>
          <w:color w:val="00B050"/>
        </w:rPr>
        <w:t xml:space="preserve">Green </w:t>
      </w:r>
      <w:r>
        <w:rPr>
          <w:rFonts w:asciiTheme="minorHAnsi" w:hAnsiTheme="minorHAnsi" w:cstheme="minorHAnsi"/>
        </w:rPr>
        <w:t xml:space="preserve">color shows that import AsRef should be successful and </w:t>
      </w:r>
      <w:r w:rsidRPr="00FF3AFA">
        <w:rPr>
          <w:rFonts w:asciiTheme="minorHAnsi" w:hAnsiTheme="minorHAnsi" w:cstheme="minorHAnsi"/>
          <w:color w:val="FF0000"/>
        </w:rPr>
        <w:t xml:space="preserve">Red </w:t>
      </w:r>
      <w:r>
        <w:rPr>
          <w:rFonts w:asciiTheme="minorHAnsi" w:hAnsiTheme="minorHAnsi" w:cstheme="minorHAnsi"/>
        </w:rPr>
        <w:t>color shows that import AsRef should fail.</w:t>
      </w:r>
    </w:p>
    <w:p w14:paraId="79ACC2FC" w14:textId="16FA4C26" w:rsidR="00FF3AFA" w:rsidRDefault="00FF3AFA" w:rsidP="00FF3AFA">
      <w:pPr>
        <w:spacing w:after="0"/>
        <w:jc w:val="both"/>
        <w:rPr>
          <w:rFonts w:asciiTheme="minorHAnsi" w:hAnsiTheme="minorHAnsi" w:cstheme="minorHAnsi"/>
        </w:rPr>
      </w:pPr>
      <w:r>
        <w:rPr>
          <w:rFonts w:asciiTheme="minorHAnsi" w:hAnsiTheme="minorHAnsi" w:cstheme="minorHAnsi"/>
        </w:rPr>
        <w:t>Revision Format:</w:t>
      </w:r>
    </w:p>
    <w:p w14:paraId="36C75D69" w14:textId="474013DD" w:rsidR="00FF3AFA" w:rsidRDefault="00FF3AFA" w:rsidP="00FF3AFA">
      <w:pPr>
        <w:pStyle w:val="ListParagraph"/>
        <w:numPr>
          <w:ilvl w:val="0"/>
          <w:numId w:val="27"/>
        </w:numPr>
        <w:spacing w:after="0"/>
        <w:jc w:val="both"/>
        <w:rPr>
          <w:rFonts w:cstheme="minorHAnsi"/>
        </w:rPr>
      </w:pPr>
      <w:r>
        <w:rPr>
          <w:rFonts w:cstheme="minorHAnsi"/>
        </w:rPr>
        <w:t>Primary</w:t>
      </w:r>
    </w:p>
    <w:p w14:paraId="3B7A2E52" w14:textId="25CC4BA7" w:rsidR="00FF3AFA" w:rsidRDefault="00FF3AFA" w:rsidP="00FF3AFA">
      <w:pPr>
        <w:pStyle w:val="ListParagraph"/>
        <w:numPr>
          <w:ilvl w:val="0"/>
          <w:numId w:val="27"/>
        </w:numPr>
        <w:spacing w:after="0"/>
        <w:jc w:val="both"/>
        <w:rPr>
          <w:rFonts w:cstheme="minorHAnsi"/>
        </w:rPr>
      </w:pPr>
      <w:r>
        <w:rPr>
          <w:rFonts w:cstheme="minorHAnsi"/>
        </w:rPr>
        <w:t>Primary and Secondary</w:t>
      </w:r>
    </w:p>
    <w:p w14:paraId="0C7874F2" w14:textId="4AB6BB5C" w:rsidR="00FF3AFA" w:rsidRDefault="00FF3AFA" w:rsidP="00FF3AFA">
      <w:pPr>
        <w:pStyle w:val="ListParagraph"/>
        <w:numPr>
          <w:ilvl w:val="0"/>
          <w:numId w:val="27"/>
        </w:numPr>
        <w:spacing w:after="0"/>
        <w:jc w:val="both"/>
        <w:rPr>
          <w:rFonts w:cstheme="minorHAnsi"/>
        </w:rPr>
      </w:pPr>
      <w:r>
        <w:rPr>
          <w:rFonts w:cstheme="minorHAnsi"/>
        </w:rPr>
        <w:t>Primary and minor</w:t>
      </w:r>
    </w:p>
    <w:p w14:paraId="7E5887B0" w14:textId="59FE1933" w:rsidR="00FF3AFA" w:rsidRDefault="00FF3AFA" w:rsidP="00FF3AFA">
      <w:pPr>
        <w:spacing w:after="0"/>
        <w:jc w:val="both"/>
        <w:rPr>
          <w:rFonts w:asciiTheme="minorHAnsi" w:hAnsiTheme="minorHAnsi" w:cstheme="minorHAnsi"/>
        </w:rPr>
      </w:pPr>
      <w:r>
        <w:rPr>
          <w:rFonts w:asciiTheme="minorHAnsi" w:hAnsiTheme="minorHAnsi" w:cstheme="minorHAnsi"/>
        </w:rPr>
        <w:t>Revision Naming Rules:</w:t>
      </w:r>
    </w:p>
    <w:p w14:paraId="6553E204" w14:textId="44A8E83D" w:rsidR="00FF3AFA" w:rsidRDefault="00FF3AFA" w:rsidP="00FF3AFA">
      <w:pPr>
        <w:pStyle w:val="ListParagraph"/>
        <w:numPr>
          <w:ilvl w:val="0"/>
          <w:numId w:val="28"/>
        </w:numPr>
        <w:spacing w:after="0"/>
        <w:jc w:val="both"/>
        <w:rPr>
          <w:rFonts w:cstheme="minorHAnsi"/>
        </w:rPr>
      </w:pPr>
      <w:r>
        <w:rPr>
          <w:rFonts w:cstheme="minorHAnsi"/>
        </w:rPr>
        <w:t>A, B, C, D, …..</w:t>
      </w:r>
    </w:p>
    <w:p w14:paraId="6BA108C7" w14:textId="44C5A8F5" w:rsidR="00FF3AFA" w:rsidRDefault="00FF3AFA" w:rsidP="00FF3AFA">
      <w:pPr>
        <w:pStyle w:val="ListParagraph"/>
        <w:numPr>
          <w:ilvl w:val="0"/>
          <w:numId w:val="28"/>
        </w:numPr>
        <w:spacing w:after="0"/>
        <w:jc w:val="both"/>
        <w:rPr>
          <w:rFonts w:cstheme="minorHAnsi"/>
        </w:rPr>
      </w:pPr>
      <w:r>
        <w:rPr>
          <w:rFonts w:cstheme="minorHAnsi"/>
        </w:rPr>
        <w:t>1, 2, 3, 4, …..</w:t>
      </w:r>
    </w:p>
    <w:p w14:paraId="5214D08E" w14:textId="439F290E" w:rsidR="00FF3AFA" w:rsidRDefault="00FF3AFA" w:rsidP="00FF3AFA">
      <w:pPr>
        <w:pStyle w:val="ListParagraph"/>
        <w:numPr>
          <w:ilvl w:val="0"/>
          <w:numId w:val="28"/>
        </w:numPr>
        <w:spacing w:after="0"/>
        <w:jc w:val="both"/>
        <w:rPr>
          <w:rFonts w:cstheme="minorHAnsi"/>
        </w:rPr>
      </w:pPr>
      <w:r>
        <w:rPr>
          <w:rFonts w:cstheme="minorHAnsi"/>
        </w:rPr>
        <w:t>I, II, III, IV, ….. etc.</w:t>
      </w:r>
    </w:p>
    <w:p w14:paraId="077704C1" w14:textId="79D76D38" w:rsidR="00C8157E" w:rsidRDefault="00FF3AFA" w:rsidP="00C8157E">
      <w:pPr>
        <w:jc w:val="both"/>
        <w:rPr>
          <w:rFonts w:asciiTheme="minorHAnsi" w:hAnsiTheme="minorHAnsi" w:cstheme="minorHAnsi"/>
        </w:rPr>
      </w:pPr>
      <w:r w:rsidRPr="00FF3AFA">
        <w:rPr>
          <w:rFonts w:asciiTheme="minorHAnsi" w:hAnsiTheme="minorHAnsi" w:cstheme="minorHAnsi"/>
        </w:rPr>
        <w:t>There</w:t>
      </w:r>
      <w:r>
        <w:rPr>
          <w:rFonts w:asciiTheme="minorHAnsi" w:hAnsiTheme="minorHAnsi" w:cstheme="minorHAnsi"/>
        </w:rPr>
        <w:t xml:space="preserve"> is an option ‘</w:t>
      </w:r>
      <w:r w:rsidRPr="00FF3AFA">
        <w:rPr>
          <w:rFonts w:asciiTheme="minorHAnsi" w:hAnsiTheme="minorHAnsi" w:cstheme="minorHAnsi"/>
          <w:i/>
          <w:iCs/>
          <w:color w:val="5B7F95" w:themeColor="accent1"/>
        </w:rPr>
        <w:t>Enable primary and minor revision format for 3dxml file imported "As Reference"</w:t>
      </w:r>
      <w:r>
        <w:rPr>
          <w:rFonts w:asciiTheme="minorHAnsi" w:hAnsiTheme="minorHAnsi" w:cstheme="minorHAnsi"/>
        </w:rPr>
        <w:t>’ in ‘Lifecycle and Collaboration’ tab. User needs to activate this to allow import AsRef of minor revisions. Activation of this option means, ‘Import minor authorized’ and deactivated option means ‘Import minor blocked’ as mentioned in the above table.</w:t>
      </w:r>
    </w:p>
    <w:p w14:paraId="5BE0C96F" w14:textId="2DAA504D" w:rsidR="00C8157E" w:rsidRPr="00FF3AFA" w:rsidRDefault="00C8157E" w:rsidP="00FF3AFA">
      <w:pPr>
        <w:spacing w:after="0"/>
        <w:jc w:val="both"/>
        <w:rPr>
          <w:rFonts w:asciiTheme="minorHAnsi" w:hAnsiTheme="minorHAnsi" w:cstheme="minorHAnsi"/>
        </w:rPr>
      </w:pPr>
      <w:r>
        <w:rPr>
          <w:rFonts w:asciiTheme="minorHAnsi" w:hAnsiTheme="minorHAnsi" w:cstheme="minorHAnsi"/>
        </w:rPr>
        <w:t>The above table is applicable for NLV and non-NLV, both types of data.</w:t>
      </w:r>
    </w:p>
    <w:p w14:paraId="480F806D" w14:textId="77777777" w:rsidR="00311B9A" w:rsidRDefault="001C4F95" w:rsidP="00EE5A6B">
      <w:pPr>
        <w:pStyle w:val="3DS2Title1"/>
      </w:pPr>
      <w:bookmarkStart w:id="54" w:name="_Toc175735799"/>
      <w:r>
        <w:t>P</w:t>
      </w:r>
      <w:r w:rsidR="00024159">
        <w:t>ackaging</w:t>
      </w:r>
      <w:bookmarkEnd w:id="54"/>
    </w:p>
    <w:p w14:paraId="15BEB9A1" w14:textId="77777777" w:rsidR="000A513E" w:rsidRPr="000A513E" w:rsidRDefault="0036716C" w:rsidP="0004272F">
      <w:pPr>
        <w:jc w:val="both"/>
      </w:pPr>
      <w:r>
        <w:rPr>
          <w:noProof/>
        </w:rPr>
        <w:drawing>
          <wp:inline distT="0" distB="0" distL="0" distR="0" wp14:anchorId="4A8CAE81" wp14:editId="120F665B">
            <wp:extent cx="449821" cy="1371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73D65C37" wp14:editId="019C9BCD">
            <wp:extent cx="466364" cy="137160"/>
            <wp:effectExtent l="0" t="0" r="0" b="0"/>
            <wp:docPr id="1599288138" name="Picture 159928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0A513E" w:rsidRPr="008D5839">
        <w:t xml:space="preserve">If this function impacts the packaging, a Software Architect must be named in the role of Design Reviewer in the Function Planning. This assignment will create a “Design Task” task allowing the Software Architect to review the packaging changes via a dedicated Design Enhancement Specification “DES” and eventually to make the required packaging enhancements. For more information about “DES”, click </w:t>
      </w:r>
      <w:hyperlink r:id="rId19" w:anchor="app:MAP-EVLNUOYNA/content:type=process&amp;PNid=26019254" w:history="1">
        <w:r w:rsidR="000A513E" w:rsidRPr="00B26DD0">
          <w:rPr>
            <w:rStyle w:val="Hyperlink"/>
          </w:rPr>
          <w:t>here</w:t>
        </w:r>
      </w:hyperlink>
      <w:r w:rsidR="000A513E">
        <w:fldChar w:fldCharType="begin"/>
      </w:r>
      <w:r w:rsidR="000A513E">
        <w:rPr>
          <w:vanish/>
        </w:rPr>
        <w:instrText xml:space="preserve"> HYPERLINK "https://eu1-215dsi0708-ifwe.3dexperience.3ds.com/" \l "app:MAP-EVLNUOYNA/content:type=process&amp;PNid=26019254" </w:instrText>
      </w:r>
      <w:r w:rsidR="000A513E">
        <w:fldChar w:fldCharType="separate"/>
      </w:r>
      <w:r w:rsidR="000A513E" w:rsidRPr="00B27A25">
        <w:rPr>
          <w:rStyle w:val="Hyperlink"/>
          <w:i/>
          <w:vanish/>
          <w:sz w:val="20"/>
        </w:rPr>
        <w:t>here</w:t>
      </w:r>
      <w:r w:rsidR="000A513E">
        <w:rPr>
          <w:rStyle w:val="Hyperlink"/>
          <w:i/>
          <w:vanish/>
          <w:sz w:val="20"/>
        </w:rPr>
        <w:fldChar w:fldCharType="end"/>
      </w:r>
      <w:r w:rsidR="000A513E" w:rsidRPr="008D5839">
        <w:t>. If a Service or Component is involved, the associated “referential” may require an update.</w:t>
      </w:r>
    </w:p>
    <w:p w14:paraId="50E41BC5" w14:textId="77777777" w:rsidR="00311B9A" w:rsidRDefault="00311B9A" w:rsidP="00646AC1">
      <w:pPr>
        <w:pStyle w:val="HiddenText"/>
        <w:jc w:val="both"/>
      </w:pPr>
      <w:r w:rsidRPr="001D0CE2">
        <w:t>If this function modifies the existing packaging, specify the necessary changes below. Include whether commercial pre-requisite products are required and, if so, whether these must be created. If packaging changes will affect pricing, explain this here.</w:t>
      </w:r>
    </w:p>
    <w:p w14:paraId="5A0A3CF1" w14:textId="77777777" w:rsidR="00AA6B45" w:rsidRPr="00357809" w:rsidRDefault="00311B9A" w:rsidP="00646AC1">
      <w:pPr>
        <w:pStyle w:val="HiddenText"/>
        <w:jc w:val="both"/>
        <w:rPr>
          <w:color w:val="auto"/>
          <w:u w:val="single"/>
        </w:rPr>
      </w:pPr>
      <w:r w:rsidRPr="001D0CE2">
        <w:t>For more information of this topic, refer to the “Packaging</w:t>
      </w:r>
      <w:r w:rsidR="003F495E">
        <w:t>”</w:t>
      </w:r>
      <w:r w:rsidRPr="001D0CE2">
        <w:t xml:space="preserve"> section of </w:t>
      </w:r>
      <w:hyperlink r:id="rId20" w:history="1">
        <w:r w:rsidRPr="001D0CE2">
          <w:rPr>
            <w:rStyle w:val="Hyperlink"/>
            <w:color w:val="3366FF"/>
          </w:rPr>
          <w:t>PES Authoring Best Practices</w:t>
        </w:r>
        <w:r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02333F31"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55D0C45D" w14:textId="77777777" w:rsidR="00C62F38" w:rsidRPr="001D0CE2" w:rsidRDefault="00C62F38" w:rsidP="00C62F38">
            <w:pPr>
              <w:jc w:val="center"/>
            </w:pPr>
            <w:r>
              <w:rPr>
                <w:noProof/>
              </w:rPr>
              <mc:AlternateContent>
                <mc:Choice Requires="wps">
                  <w:drawing>
                    <wp:inline distT="0" distB="0" distL="0" distR="0" wp14:anchorId="7011B7A6" wp14:editId="72BF53A3">
                      <wp:extent cx="270710" cy="274320"/>
                      <wp:effectExtent l="19050" t="19050" r="15240" b="30480"/>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1507E0C8"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7011B7A6" id="Oval 2" o:spid="_x0000_s102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9MwgIAABs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OmLG3og3a1vtV0DAYv9gq3nH7xQ205L5sGKA&#10;Q42XuKjCAx4S+S2pHSRKGgu/3rqP9jhr+EpJh0uipP7nhoGgRH81OIVxo4wCjMJ6FMymXVhsx0mq&#10;JonoAEGPogTbPuP+mscs+MQMx1wl5QFGZRH6ZYUbkIv5PJltHKi6QRcMjFvEsbA0j45HPXIcp+Rp&#10;98zADdMUcAzv7bhMXk1Ubxs9jZ1vgpUqjduR04F93EB9c/bbMq64l3qyOu702W8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AKG&#10;X0z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1507E0C8"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450A0352"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2C2E2AF8"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301A6A" w14:paraId="599A22F9"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030BFF24" w14:textId="77777777" w:rsidR="00C62F38" w:rsidRDefault="00C62F38" w:rsidP="00BD51F4">
            <w:pPr>
              <w:rPr>
                <w:b w:val="0"/>
              </w:rPr>
            </w:pPr>
          </w:p>
        </w:tc>
        <w:tc>
          <w:tcPr>
            <w:tcW w:w="2307" w:type="pct"/>
            <w:tcBorders>
              <w:top w:val="none" w:sz="0" w:space="0" w:color="auto"/>
              <w:bottom w:val="none" w:sz="0" w:space="0" w:color="auto"/>
            </w:tcBorders>
          </w:tcPr>
          <w:p w14:paraId="7E47AE5E" w14:textId="77777777" w:rsidR="00C62F38" w:rsidRPr="00301A6A" w:rsidRDefault="00C62F38" w:rsidP="00BD51F4">
            <w:pPr>
              <w:cnfStyle w:val="000000100000" w:firstRow="0" w:lastRow="0" w:firstColumn="0" w:lastColumn="0" w:oddVBand="0" w:evenVBand="0" w:oddHBand="1" w:evenHBand="0" w:firstRowFirstColumn="0" w:firstRowLastColumn="0" w:lastRowFirstColumn="0" w:lastRowLastColumn="0"/>
              <w:rPr>
                <w:b/>
              </w:rPr>
            </w:pPr>
            <w:r>
              <w:rPr>
                <w:b/>
              </w:rPr>
              <w:t>Does this function i</w:t>
            </w:r>
            <w:r w:rsidRPr="00BB693E">
              <w:rPr>
                <w:b/>
              </w:rPr>
              <w:t>mpact</w:t>
            </w:r>
            <w:r>
              <w:rPr>
                <w:b/>
              </w:rPr>
              <w:t xml:space="preserve"> the packaging?</w:t>
            </w:r>
          </w:p>
        </w:tc>
        <w:tc>
          <w:tcPr>
            <w:tcW w:w="2307" w:type="pct"/>
            <w:tcBorders>
              <w:top w:val="none" w:sz="0" w:space="0" w:color="auto"/>
              <w:bottom w:val="none" w:sz="0" w:space="0" w:color="auto"/>
              <w:right w:val="none" w:sz="0" w:space="0" w:color="auto"/>
            </w:tcBorders>
          </w:tcPr>
          <w:p w14:paraId="1EF93605" w14:textId="27CA1921" w:rsidR="00C62F38" w:rsidRPr="00301A6A" w:rsidRDefault="00000000" w:rsidP="00F703EE">
            <w:pPr>
              <w:cnfStyle w:val="000000100000" w:firstRow="0" w:lastRow="0" w:firstColumn="0" w:lastColumn="0" w:oddVBand="0" w:evenVBand="0" w:oddHBand="1" w:evenHBand="0" w:firstRowFirstColumn="0" w:firstRowLastColumn="0" w:lastRowFirstColumn="0" w:lastRowLastColumn="0"/>
            </w:pPr>
            <w:sdt>
              <w:sdtPr>
                <w:alias w:val="Packaging Impact Type"/>
                <w:tag w:val="Packaging_Impact_Type"/>
                <w:id w:val="-1255821021"/>
                <w:placeholder>
                  <w:docPart w:val="2C15F68A1F564C2EB5C51E7E2B48734D"/>
                </w:placeholder>
                <w:dropDownList>
                  <w:listItem w:value="Choose an item."/>
                  <w:listItem w:displayText="No Impact" w:value="No Impact"/>
                  <w:listItem w:displayText="Only Impacts Physical Packaging " w:value="Only Impacts Physical Packaging "/>
                  <w:listItem w:displayText="Only Impacts Logical Portfolio (LPN in DSxRD:Roles, Apps... )" w:value="Only Impacts Logical Portfolio (LPN in DSxRD:Roles, Apps... )"/>
                  <w:listItem w:displayText="Impacts both Physical Packaging and Logical Portfolio  " w:value="Impacts both Physical Packaging and Logical Portfolio  "/>
                </w:dropDownList>
              </w:sdtPr>
              <w:sdtContent>
                <w:r w:rsidR="00D759E6">
                  <w:t>No Impact</w:t>
                </w:r>
              </w:sdtContent>
            </w:sdt>
          </w:p>
        </w:tc>
      </w:tr>
    </w:tbl>
    <w:p w14:paraId="093C9D67" w14:textId="77777777" w:rsidR="00311B9A" w:rsidRDefault="00DA147A" w:rsidP="00311B9A">
      <w:r>
        <w:t xml:space="preserve">Packaging items to be </w:t>
      </w:r>
      <w:r w:rsidR="00283258">
        <w:t>modified:</w:t>
      </w:r>
    </w:p>
    <w:sdt>
      <w:sdtPr>
        <w:rPr>
          <w:rStyle w:val="IntenseReference"/>
          <w:b w:val="0"/>
          <w:bCs w:val="0"/>
          <w:smallCaps w:val="0"/>
          <w:color w:val="auto"/>
          <w:spacing w:val="0"/>
          <w:sz w:val="22"/>
        </w:rPr>
        <w:alias w:val="Packaging impact"/>
        <w:tag w:val="Packaging impact"/>
        <w:id w:val="-1057858984"/>
        <w:placeholder>
          <w:docPart w:val="4649629EA818434795035956985A1B05"/>
        </w:placeholder>
        <w:showingPlcHdr/>
      </w:sdtPr>
      <w:sdtContent>
        <w:p w14:paraId="756F1DF4" w14:textId="77777777" w:rsidR="0069687F" w:rsidRPr="00311B9A" w:rsidRDefault="0069687F" w:rsidP="00311B9A">
          <w:pPr>
            <w:rPr>
              <w:rStyle w:val="IntenseReference"/>
              <w:b w:val="0"/>
              <w:bCs w:val="0"/>
              <w:smallCaps w:val="0"/>
              <w:color w:val="auto"/>
              <w:spacing w:val="0"/>
              <w:sz w:val="22"/>
            </w:rPr>
          </w:pPr>
          <w:r w:rsidRPr="0069687F">
            <w:rPr>
              <w:rStyle w:val="PlaceholderText"/>
            </w:rPr>
            <w:t>List the packaging items to modify, separated by a semicolon.</w:t>
          </w:r>
        </w:p>
      </w:sdtContent>
    </w:sdt>
    <w:p w14:paraId="37382503" w14:textId="77777777" w:rsidR="001448AF" w:rsidRPr="001D0CE2" w:rsidRDefault="001448AF" w:rsidP="00EE5A6B">
      <w:pPr>
        <w:pStyle w:val="3DS2Title1"/>
      </w:pPr>
      <w:bookmarkStart w:id="55" w:name="_Toc492890884"/>
      <w:bookmarkStart w:id="56" w:name="_Toc492890914"/>
      <w:bookmarkStart w:id="57" w:name="_Toc494182290"/>
      <w:bookmarkStart w:id="58" w:name="_Toc527023816"/>
      <w:bookmarkStart w:id="59" w:name="_Toc175735800"/>
      <w:bookmarkEnd w:id="50"/>
      <w:bookmarkEnd w:id="51"/>
      <w:bookmarkEnd w:id="52"/>
      <w:bookmarkEnd w:id="53"/>
      <w:r w:rsidRPr="001D0CE2">
        <w:lastRenderedPageBreak/>
        <w:t xml:space="preserve">User </w:t>
      </w:r>
      <w:r w:rsidR="00B359BD">
        <w:t>e</w:t>
      </w:r>
      <w:r w:rsidRPr="001D0CE2">
        <w:t xml:space="preserve">xperience and </w:t>
      </w:r>
      <w:r w:rsidR="00B359BD">
        <w:t>i</w:t>
      </w:r>
      <w:r w:rsidRPr="001D0CE2">
        <w:t>nteractions</w:t>
      </w:r>
      <w:bookmarkEnd w:id="55"/>
      <w:bookmarkEnd w:id="56"/>
      <w:bookmarkEnd w:id="57"/>
      <w:bookmarkEnd w:id="58"/>
      <w:bookmarkEnd w:id="59"/>
    </w:p>
    <w:p w14:paraId="7FF0B95B" w14:textId="77777777" w:rsidR="001448AF" w:rsidRPr="001D0CE2" w:rsidRDefault="001448AF" w:rsidP="00646AC1">
      <w:pPr>
        <w:pStyle w:val="HiddenText"/>
        <w:jc w:val="both"/>
      </w:pPr>
      <w:r w:rsidRPr="001D0CE2">
        <w:t xml:space="preserve">For information on completing this PES section, refer to the </w:t>
      </w:r>
      <w:hyperlink r:id="rId21" w:history="1">
        <w:r w:rsidRPr="001D0CE2">
          <w:rPr>
            <w:rStyle w:val="Hyperlink"/>
          </w:rPr>
          <w:t>PES Authoring Best Practices</w:t>
        </w:r>
      </w:hyperlink>
      <w:r w:rsidRPr="001D0CE2">
        <w:t xml:space="preserve"> section </w:t>
      </w:r>
      <w:r w:rsidR="00BB693E">
        <w:t>“</w:t>
      </w:r>
      <w:bookmarkStart w:id="60" w:name="_Toc7091479"/>
      <w:bookmarkStart w:id="61" w:name="_Toc52899280"/>
      <w:r w:rsidR="00BB693E" w:rsidRPr="00350DB1">
        <w:t>What about User Experience and Interaction</w:t>
      </w:r>
      <w:bookmarkEnd w:id="60"/>
      <w:bookmarkEnd w:id="61"/>
      <w:r w:rsidR="00BB693E">
        <w:t>”</w:t>
      </w:r>
      <w:r w:rsidRPr="001D0CE2">
        <w:t>.</w:t>
      </w:r>
    </w:p>
    <w:p w14:paraId="5103CD05" w14:textId="19AD8BBB" w:rsidR="00EE5706" w:rsidRDefault="001448AF" w:rsidP="00EE5A6B">
      <w:pPr>
        <w:pStyle w:val="3DS2Title2"/>
      </w:pPr>
      <w:bookmarkStart w:id="62" w:name="_Toc494182322"/>
      <w:bookmarkStart w:id="63" w:name="_Toc527023829"/>
      <w:r w:rsidRPr="001D0CE2">
        <w:t xml:space="preserve">User </w:t>
      </w:r>
      <w:r w:rsidR="00B359BD">
        <w:t>i</w:t>
      </w:r>
      <w:r w:rsidR="00AE1533">
        <w:t>nterface</w:t>
      </w:r>
      <w:r w:rsidR="00D759E6">
        <w:t xml:space="preserve"> </w:t>
      </w:r>
    </w:p>
    <w:p w14:paraId="19DD277D" w14:textId="1E72A5C8" w:rsidR="00EE5706" w:rsidRPr="00EE5706" w:rsidRDefault="00A6557B" w:rsidP="00EE5706">
      <w:pPr>
        <w:pStyle w:val="3DSTitle3"/>
      </w:pPr>
      <w:r>
        <w:t>New UI components</w:t>
      </w:r>
      <w:r w:rsidR="00D759E6">
        <w:t xml:space="preserve"> </w:t>
      </w:r>
      <w:r w:rsidR="00D759E6" w:rsidRPr="00D759E6">
        <w:rPr>
          <w:color w:val="auto"/>
        </w:rPr>
        <w:t>N/A</w:t>
      </w:r>
    </w:p>
    <w:p w14:paraId="5440A4C0" w14:textId="77777777" w:rsidR="00EE5706" w:rsidRPr="001D0CE2" w:rsidRDefault="00EE5706" w:rsidP="00646AC1">
      <w:pPr>
        <w:pStyle w:val="HiddenText"/>
        <w:jc w:val="both"/>
      </w:pPr>
      <w:r w:rsidRPr="001D0CE2">
        <w:t>If</w:t>
      </w:r>
      <w:r w:rsidR="00FC0CCD">
        <w:t xml:space="preserve"> the function adds new UI “components”</w:t>
      </w:r>
      <w:r w:rsidRPr="001D0CE2">
        <w:t xml:space="preserve">, </w:t>
      </w:r>
      <w:r w:rsidR="00FC0CCD">
        <w:t>(commands/</w:t>
      </w:r>
      <w:r w:rsidR="00FC0CCD" w:rsidRPr="001D0CE2">
        <w:t>dialog boxes</w:t>
      </w:r>
      <w:r w:rsidR="00FC0CCD">
        <w:t xml:space="preserve">/panels/widgets) </w:t>
      </w:r>
      <w:r w:rsidRPr="001D0CE2">
        <w:t xml:space="preserve">list them in the table below.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FC0CCD" w:rsidRPr="001D0CE2" w14:paraId="4BFC026F"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4EFD3862" w14:textId="77777777" w:rsidR="00FC0CCD" w:rsidRPr="009C6E81" w:rsidRDefault="00FC0CCD" w:rsidP="00A6557B">
            <w:r w:rsidRPr="009C6E81">
              <w:t xml:space="preserve">Component List </w:t>
            </w:r>
          </w:p>
        </w:tc>
        <w:tc>
          <w:tcPr>
            <w:tcW w:w="2500" w:type="pct"/>
            <w:shd w:val="clear" w:color="auto" w:fill="003F66"/>
          </w:tcPr>
          <w:p w14:paraId="6368F140" w14:textId="77777777" w:rsidR="00FC0CCD" w:rsidRPr="009C6E81" w:rsidRDefault="00516B65" w:rsidP="00516B65">
            <w:pPr>
              <w:cnfStyle w:val="100000000000" w:firstRow="1" w:lastRow="0" w:firstColumn="0" w:lastColumn="0" w:oddVBand="0" w:evenVBand="0" w:oddHBand="0" w:evenHBand="0" w:firstRowFirstColumn="0" w:firstRowLastColumn="0" w:lastRowFirstColumn="0" w:lastRowLastColumn="0"/>
            </w:pPr>
            <w:r>
              <w:t>New co</w:t>
            </w:r>
            <w:r w:rsidR="00604E7E">
              <w:t>mponent b</w:t>
            </w:r>
            <w:r w:rsidR="009C6E81">
              <w:t>ehavior</w:t>
            </w:r>
          </w:p>
        </w:tc>
      </w:tr>
      <w:tr w:rsidR="00FC0CCD" w:rsidRPr="001D0CE2" w14:paraId="70DA55CF"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1DF64287" w14:textId="77777777" w:rsidR="00FC0CCD" w:rsidRPr="00604E7E" w:rsidRDefault="00FC0CCD" w:rsidP="00FC0CCD">
            <w:pPr>
              <w:rPr>
                <w:b w:val="0"/>
              </w:rPr>
            </w:pPr>
          </w:p>
        </w:tc>
        <w:tc>
          <w:tcPr>
            <w:tcW w:w="2500" w:type="pct"/>
          </w:tcPr>
          <w:p w14:paraId="0B630598" w14:textId="77777777" w:rsidR="00FC0CCD" w:rsidRPr="001D0CE2" w:rsidRDefault="00FC0CCD" w:rsidP="00FC0CCD">
            <w:pPr>
              <w:cnfStyle w:val="000000000000" w:firstRow="0" w:lastRow="0" w:firstColumn="0" w:lastColumn="0" w:oddVBand="0" w:evenVBand="0" w:oddHBand="0" w:evenHBand="0" w:firstRowFirstColumn="0" w:firstRowLastColumn="0" w:lastRowFirstColumn="0" w:lastRowLastColumn="0"/>
            </w:pPr>
          </w:p>
        </w:tc>
      </w:tr>
    </w:tbl>
    <w:p w14:paraId="031ACBE2" w14:textId="77777777" w:rsidR="00BB693E" w:rsidRPr="001C1940" w:rsidRDefault="00BB693E" w:rsidP="00E7104C"/>
    <w:p w14:paraId="360C3CF2" w14:textId="77777777" w:rsidR="00BB693E" w:rsidRDefault="00FC0CCD" w:rsidP="00D759E6">
      <w:pPr>
        <w:pStyle w:val="3DSTitle3"/>
        <w:spacing w:after="0"/>
      </w:pPr>
      <w:r>
        <w:t>Modified UI components</w:t>
      </w:r>
    </w:p>
    <w:p w14:paraId="0E8AF154" w14:textId="77777777" w:rsidR="00D92659" w:rsidRDefault="00FC0CCD" w:rsidP="00646AC1">
      <w:pPr>
        <w:pStyle w:val="HiddenText"/>
        <w:jc w:val="both"/>
      </w:pPr>
      <w:r w:rsidRPr="001D0CE2">
        <w:t xml:space="preserve">If the function </w:t>
      </w:r>
      <w:r>
        <w:t xml:space="preserve">changes existing </w:t>
      </w:r>
      <w:r w:rsidR="009A50DE">
        <w:t>dialogs</w:t>
      </w:r>
      <w:r>
        <w:t xml:space="preserve">, </w:t>
      </w:r>
      <w:r w:rsidR="009A50DE">
        <w:t>specify below</w:t>
      </w:r>
      <w:r>
        <w:t xml:space="preserve"> which </w:t>
      </w:r>
      <w:r w:rsidR="009A50DE">
        <w:t xml:space="preserve">dialogs </w:t>
      </w:r>
      <w:r>
        <w:t>are impacted and how</w:t>
      </w:r>
      <w:r w:rsidRPr="001D0CE2">
        <w:t>.</w:t>
      </w:r>
      <w:r w:rsidR="00CF675F">
        <w:t xml:space="preserve"> </w:t>
      </w:r>
      <w:r w:rsidR="00CF675F" w:rsidRPr="001D0CE2">
        <w:t xml:space="preserve">Explain also any change to information access (for instance </w:t>
      </w:r>
      <w:r w:rsidR="009A50DE">
        <w:t xml:space="preserve">if </w:t>
      </w:r>
      <w:r w:rsidR="00CF675F" w:rsidRPr="001D0CE2">
        <w:t xml:space="preserve">some properties </w:t>
      </w:r>
      <w:r w:rsidR="009A50DE">
        <w:t>will now be</w:t>
      </w:r>
      <w:r w:rsidR="00CF675F" w:rsidRPr="001D0CE2">
        <w:t xml:space="preserve"> accessible </w:t>
      </w:r>
      <w:r w:rsidR="00E9464E" w:rsidRPr="001D0CE2">
        <w:t>th</w:t>
      </w:r>
      <w:r w:rsidR="00E9464E">
        <w:t>r</w:t>
      </w:r>
      <w:r w:rsidR="00E9464E" w:rsidRPr="001D0CE2">
        <w:t>ough</w:t>
      </w:r>
      <w:r w:rsidR="00CF675F" w:rsidRPr="001D0CE2">
        <w:t xml:space="preserve"> a different </w:t>
      </w:r>
      <w:r w:rsidR="009A50DE">
        <w:t>dialog</w:t>
      </w:r>
      <w:r w:rsidR="00CF675F"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2662F2C9"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0358CCBB" w14:textId="77777777" w:rsidR="00C62F38" w:rsidRPr="001D0CE2" w:rsidRDefault="00C62F38" w:rsidP="00C62F38">
            <w:pPr>
              <w:jc w:val="center"/>
            </w:pPr>
            <w:r>
              <w:rPr>
                <w:noProof/>
              </w:rPr>
              <mc:AlternateContent>
                <mc:Choice Requires="wps">
                  <w:drawing>
                    <wp:inline distT="0" distB="0" distL="0" distR="0" wp14:anchorId="30F89505" wp14:editId="4B799D95">
                      <wp:extent cx="270710" cy="274320"/>
                      <wp:effectExtent l="19050" t="19050" r="15240" b="30480"/>
                      <wp:docPr id="17" name="Oval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42DD03B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0F89505" id="Oval 17" o:spid="_x0000_s1030"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DTx&#10;Cyz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42DD03B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00B2D1AB"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67223548"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04CA96CE" w14:textId="77777777" w:rsidTr="00D25781">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3D08CFFA" w14:textId="77777777" w:rsidR="00C62F38" w:rsidRPr="00D92659" w:rsidRDefault="00C62F38" w:rsidP="00660BF9">
            <w:pPr>
              <w:rPr>
                <w:b w:val="0"/>
              </w:rPr>
            </w:pPr>
          </w:p>
        </w:tc>
        <w:tc>
          <w:tcPr>
            <w:tcW w:w="2301" w:type="pct"/>
            <w:tcBorders>
              <w:top w:val="none" w:sz="0" w:space="0" w:color="auto"/>
              <w:bottom w:val="none" w:sz="0" w:space="0" w:color="auto"/>
            </w:tcBorders>
          </w:tcPr>
          <w:p w14:paraId="161F8430"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D92659">
              <w:rPr>
                <w:b/>
              </w:rPr>
              <w:t>Is the Cu</w:t>
            </w:r>
            <w:r w:rsidR="00DB5FBD">
              <w:rPr>
                <w:b/>
              </w:rPr>
              <w:t>rrent User Experience Impacted?</w:t>
            </w:r>
          </w:p>
        </w:tc>
        <w:tc>
          <w:tcPr>
            <w:tcW w:w="2301" w:type="pct"/>
            <w:tcBorders>
              <w:top w:val="none" w:sz="0" w:space="0" w:color="auto"/>
              <w:bottom w:val="none" w:sz="0" w:space="0" w:color="auto"/>
              <w:right w:val="none" w:sz="0" w:space="0" w:color="auto"/>
            </w:tcBorders>
          </w:tcPr>
          <w:p w14:paraId="521EDB29" w14:textId="2C38CA16" w:rsidR="00C62F38" w:rsidRPr="00DC0853" w:rsidRDefault="00000000"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Current User Experience Impact"/>
                <w:tag w:val="Current_User_Experience_Impact"/>
                <w:id w:val="-938209880"/>
                <w:placeholder>
                  <w:docPart w:val="614D06190D704888AADACA8C48EC0F75"/>
                </w:placeholder>
                <w:dropDownList>
                  <w:listItem w:value="Select an item."/>
                  <w:listItem w:displayText="Yes" w:value="Yes"/>
                  <w:listItem w:displayText="No" w:value="No"/>
                </w:dropDownList>
              </w:sdtPr>
              <w:sdtEndPr>
                <w:rPr>
                  <w:i w:val="0"/>
                  <w:iCs w:val="0"/>
                </w:rPr>
              </w:sdtEndPr>
              <w:sdtContent>
                <w:r w:rsidR="00D759E6">
                  <w:rPr>
                    <w:i/>
                    <w:iCs/>
                  </w:rPr>
                  <w:t>No</w:t>
                </w:r>
              </w:sdtContent>
            </w:sdt>
          </w:p>
        </w:tc>
      </w:tr>
    </w:tbl>
    <w:p w14:paraId="6B080751" w14:textId="77777777" w:rsidR="0004272F" w:rsidRDefault="0004272F" w:rsidP="0004272F">
      <w:pPr>
        <w:jc w:val="both"/>
      </w:pPr>
    </w:p>
    <w:p w14:paraId="2E0DAE41" w14:textId="77777777" w:rsidR="00FC0CCD" w:rsidRDefault="0036716C" w:rsidP="0004272F">
      <w:pPr>
        <w:jc w:val="both"/>
      </w:pPr>
      <w:r>
        <w:rPr>
          <w:noProof/>
        </w:rPr>
        <w:drawing>
          <wp:inline distT="0" distB="0" distL="0" distR="0" wp14:anchorId="139F42E2" wp14:editId="5FD5A533">
            <wp:extent cx="449821" cy="1371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222F9236" wp14:editId="1608DEB0">
            <wp:extent cx="466364" cy="137160"/>
            <wp:effectExtent l="0" t="0" r="0" b="0"/>
            <wp:docPr id="1599288137" name="Picture 159928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CF675F" w:rsidRPr="008D5839">
        <w:t>If the</w:t>
      </w:r>
      <w:r w:rsidR="00B27A25" w:rsidRPr="008D5839">
        <w:t xml:space="preserve"> function impacts the current </w:t>
      </w:r>
      <w:r w:rsidR="00CF675F" w:rsidRPr="008D5839">
        <w:t xml:space="preserve">User </w:t>
      </w:r>
      <w:r w:rsidR="003F6F10" w:rsidRPr="008D5839">
        <w:t>Experience (</w:t>
      </w:r>
      <w:r w:rsidR="00CF675F" w:rsidRPr="008D5839">
        <w:t>an action can no longer be performed, default behavior is modified</w:t>
      </w:r>
      <w:r w:rsidR="001C1940" w:rsidRPr="008D5839">
        <w:t>, etc.</w:t>
      </w:r>
      <w:r w:rsidR="00CF675F" w:rsidRPr="008D5839">
        <w:t xml:space="preserve">), a User Experience Expert must be named in the Function Plan. This will create a “UEE PES Review” task </w:t>
      </w:r>
      <w:r w:rsidR="001C1940" w:rsidRPr="008D5839">
        <w:t xml:space="preserve">allowing </w:t>
      </w:r>
      <w:r w:rsidR="00CF675F" w:rsidRPr="008D5839">
        <w:t xml:space="preserve">the User Experience Expert </w:t>
      </w:r>
      <w:r w:rsidR="001C1940" w:rsidRPr="008D5839">
        <w:t xml:space="preserve">to </w:t>
      </w:r>
      <w:r w:rsidR="00CF675F" w:rsidRPr="008D5839">
        <w:t>evaluate whether the impact is acceptable and</w:t>
      </w:r>
      <w:r w:rsidR="001C1940" w:rsidRPr="008D5839">
        <w:t>,</w:t>
      </w:r>
      <w:r w:rsidR="00CF675F" w:rsidRPr="008D5839">
        <w:t xml:space="preserve"> if so</w:t>
      </w:r>
      <w:r w:rsidR="001C1940" w:rsidRPr="008D5839">
        <w:t>,</w:t>
      </w:r>
      <w:r w:rsidR="00CF675F" w:rsidRPr="008D5839">
        <w:t xml:space="preserve"> how to minimize </w:t>
      </w:r>
      <w:r w:rsidR="001C1940" w:rsidRPr="008D5839">
        <w:t>impact on</w:t>
      </w:r>
      <w:r w:rsidR="00CF675F" w:rsidRPr="008D5839">
        <w:t xml:space="preserve"> the end user. If no User Experience Expert is available, assign the task to the App Manager.</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3002"/>
        <w:gridCol w:w="3003"/>
        <w:gridCol w:w="3001"/>
      </w:tblGrid>
      <w:tr w:rsidR="00516B65" w:rsidRPr="001D0CE2" w14:paraId="41F53C43" w14:textId="77777777" w:rsidTr="00D75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60443492" w14:textId="77777777" w:rsidR="00516B65" w:rsidRPr="009C6E81" w:rsidRDefault="00516B65" w:rsidP="00550F73">
            <w:r>
              <w:t xml:space="preserve">Modified </w:t>
            </w:r>
            <w:r w:rsidRPr="009C6E81">
              <w:t xml:space="preserve">Component List </w:t>
            </w:r>
          </w:p>
        </w:tc>
        <w:tc>
          <w:tcPr>
            <w:tcW w:w="1667" w:type="pct"/>
            <w:shd w:val="clear" w:color="auto" w:fill="003F66"/>
          </w:tcPr>
          <w:p w14:paraId="33A1AF83" w14:textId="77777777" w:rsidR="00516B65" w:rsidRPr="009C6E81" w:rsidRDefault="00516B65" w:rsidP="004131A0">
            <w:pPr>
              <w:cnfStyle w:val="100000000000" w:firstRow="1" w:lastRow="0" w:firstColumn="0" w:lastColumn="0" w:oddVBand="0" w:evenVBand="0" w:oddHBand="0" w:evenHBand="0" w:firstRowFirstColumn="0" w:firstRowLastColumn="0" w:lastRowFirstColumn="0" w:lastRowLastColumn="0"/>
            </w:pPr>
            <w:r>
              <w:t>Modified behavior</w:t>
            </w:r>
          </w:p>
        </w:tc>
        <w:tc>
          <w:tcPr>
            <w:tcW w:w="1666" w:type="pct"/>
            <w:shd w:val="clear" w:color="auto" w:fill="003F66"/>
          </w:tcPr>
          <w:p w14:paraId="5CD712B3" w14:textId="77777777" w:rsidR="00516B65" w:rsidRDefault="00516B65" w:rsidP="004131A0">
            <w:pPr>
              <w:cnfStyle w:val="100000000000" w:firstRow="1" w:lastRow="0" w:firstColumn="0" w:lastColumn="0" w:oddVBand="0" w:evenVBand="0" w:oddHBand="0" w:evenHBand="0" w:firstRowFirstColumn="0" w:firstRowLastColumn="0" w:lastRowFirstColumn="0" w:lastRowLastColumn="0"/>
            </w:pPr>
            <w:r>
              <w:t>New behavior</w:t>
            </w:r>
          </w:p>
        </w:tc>
      </w:tr>
      <w:tr w:rsidR="00516B65" w:rsidRPr="001D0CE2" w14:paraId="1A98DE75" w14:textId="77777777" w:rsidTr="00D759E6">
        <w:tc>
          <w:tcPr>
            <w:cnfStyle w:val="001000000000" w:firstRow="0" w:lastRow="0" w:firstColumn="1" w:lastColumn="0" w:oddVBand="0" w:evenVBand="0" w:oddHBand="0" w:evenHBand="0" w:firstRowFirstColumn="0" w:firstRowLastColumn="0" w:lastRowFirstColumn="0" w:lastRowLastColumn="0"/>
            <w:tcW w:w="1667" w:type="pct"/>
          </w:tcPr>
          <w:p w14:paraId="7815AB01" w14:textId="77777777" w:rsidR="00516B65" w:rsidRPr="00604E7E" w:rsidRDefault="00516B65" w:rsidP="00550F73">
            <w:pPr>
              <w:rPr>
                <w:b w:val="0"/>
              </w:rPr>
            </w:pPr>
          </w:p>
        </w:tc>
        <w:tc>
          <w:tcPr>
            <w:tcW w:w="1667" w:type="pct"/>
          </w:tcPr>
          <w:p w14:paraId="724E4F4E" w14:textId="77777777" w:rsidR="00516B65" w:rsidRPr="001D0CE2" w:rsidRDefault="00516B65" w:rsidP="00550F73">
            <w:pPr>
              <w:cnfStyle w:val="000000000000" w:firstRow="0" w:lastRow="0" w:firstColumn="0" w:lastColumn="0" w:oddVBand="0" w:evenVBand="0" w:oddHBand="0" w:evenHBand="0" w:firstRowFirstColumn="0" w:firstRowLastColumn="0" w:lastRowFirstColumn="0" w:lastRowLastColumn="0"/>
            </w:pPr>
          </w:p>
        </w:tc>
        <w:tc>
          <w:tcPr>
            <w:tcW w:w="1666" w:type="pct"/>
          </w:tcPr>
          <w:p w14:paraId="41454C9C" w14:textId="77777777" w:rsidR="00516B65" w:rsidRPr="001D0CE2" w:rsidRDefault="00516B65" w:rsidP="00550F73">
            <w:pPr>
              <w:cnfStyle w:val="000000000000" w:firstRow="0" w:lastRow="0" w:firstColumn="0" w:lastColumn="0" w:oddVBand="0" w:evenVBand="0" w:oddHBand="0" w:evenHBand="0" w:firstRowFirstColumn="0" w:firstRowLastColumn="0" w:lastRowFirstColumn="0" w:lastRowLastColumn="0"/>
            </w:pPr>
          </w:p>
        </w:tc>
      </w:tr>
    </w:tbl>
    <w:p w14:paraId="759AE38D" w14:textId="77777777" w:rsidR="004131A0" w:rsidRPr="00BB693E" w:rsidRDefault="004131A0" w:rsidP="00550F73"/>
    <w:p w14:paraId="52188924" w14:textId="77777777" w:rsidR="00D92659" w:rsidRPr="00BB693E" w:rsidRDefault="00AE1533" w:rsidP="00D92659">
      <w:pPr>
        <w:pStyle w:val="3DS2Title2"/>
      </w:pPr>
      <w:r w:rsidRPr="00BB693E">
        <w:t xml:space="preserve">User </w:t>
      </w:r>
      <w:r w:rsidR="00B359BD">
        <w:t>a</w:t>
      </w:r>
      <w:r w:rsidR="001448AF" w:rsidRPr="00BB693E">
        <w:t>ssistance</w:t>
      </w:r>
      <w:bookmarkStart w:id="64" w:name="_Toc494182324"/>
      <w:bookmarkStart w:id="65" w:name="_Toc527023831"/>
      <w:bookmarkStart w:id="66" w:name="_Toc50465469"/>
      <w:bookmarkEnd w:id="62"/>
      <w:bookmarkEnd w:id="63"/>
    </w:p>
    <w:p w14:paraId="1251F9BB" w14:textId="65ECC0EF" w:rsidR="001448AF" w:rsidRDefault="001448AF" w:rsidP="00D759E6">
      <w:pPr>
        <w:pStyle w:val="3DSTitle3"/>
        <w:spacing w:after="0"/>
      </w:pPr>
      <w:bookmarkStart w:id="67" w:name="_Toc50734531"/>
      <w:bookmarkStart w:id="68" w:name="_Toc52877217"/>
      <w:r w:rsidRPr="001D0CE2">
        <w:t xml:space="preserve">Embedded </w:t>
      </w:r>
      <w:r w:rsidR="009C7806">
        <w:t>u</w:t>
      </w:r>
      <w:r w:rsidRPr="001D0CE2">
        <w:t xml:space="preserve">ser </w:t>
      </w:r>
      <w:r w:rsidR="009C7806">
        <w:t>a</w:t>
      </w:r>
      <w:r w:rsidRPr="001D0CE2">
        <w:t>ssistance (</w:t>
      </w:r>
      <w:r w:rsidR="009C7806">
        <w:t>t</w:t>
      </w:r>
      <w:r w:rsidRPr="001D0CE2">
        <w:t xml:space="preserve">ooltips, UA </w:t>
      </w:r>
      <w:r w:rsidR="009C7806">
        <w:t>p</w:t>
      </w:r>
      <w:r w:rsidRPr="001D0CE2">
        <w:t>anel, etc.)</w:t>
      </w:r>
      <w:bookmarkEnd w:id="64"/>
      <w:bookmarkEnd w:id="65"/>
      <w:bookmarkEnd w:id="66"/>
      <w:bookmarkEnd w:id="67"/>
      <w:bookmarkEnd w:id="68"/>
      <w:r w:rsidR="00D759E6">
        <w:t xml:space="preserve"> </w:t>
      </w:r>
      <w:r w:rsidR="00D759E6" w:rsidRPr="00D759E6">
        <w:rPr>
          <w:color w:val="auto"/>
        </w:rPr>
        <w:t>N/A</w:t>
      </w:r>
    </w:p>
    <w:p w14:paraId="6DE631A1" w14:textId="77777777" w:rsidR="00AF1474" w:rsidRPr="001D0CE2" w:rsidRDefault="00366AC1" w:rsidP="00646AC1">
      <w:pPr>
        <w:pStyle w:val="HiddenText"/>
        <w:jc w:val="both"/>
      </w:pPr>
      <w:r>
        <w:t xml:space="preserve">List below </w:t>
      </w:r>
      <w:r w:rsidR="001448AF" w:rsidRPr="001D0CE2">
        <w:t xml:space="preserve">the </w:t>
      </w:r>
      <w:r>
        <w:t xml:space="preserve">new or </w:t>
      </w:r>
      <w:r w:rsidR="00522B40">
        <w:t xml:space="preserve">existing </w:t>
      </w:r>
      <w:r>
        <w:t>UI component</w:t>
      </w:r>
      <w:r w:rsidR="007B6D3D">
        <w:t>s</w:t>
      </w:r>
      <w:r>
        <w:t xml:space="preserve"> </w:t>
      </w:r>
      <w:r w:rsidR="00A34FC9">
        <w:t>(</w:t>
      </w:r>
      <w:r w:rsidR="009A50DE">
        <w:t xml:space="preserve">e.g: </w:t>
      </w:r>
      <w:r w:rsidR="00A34FC9">
        <w:t xml:space="preserve">action bar command, dialog box, button, field) </w:t>
      </w:r>
      <w:r w:rsidR="007B6D3D">
        <w:t>that require</w:t>
      </w:r>
      <w:r>
        <w:t xml:space="preserve"> </w:t>
      </w:r>
      <w:r w:rsidR="007B6D3D">
        <w:t xml:space="preserve">a </w:t>
      </w:r>
      <w:r>
        <w:t xml:space="preserve">change </w:t>
      </w:r>
      <w:r w:rsidR="007B6D3D">
        <w:t xml:space="preserve">to embedded </w:t>
      </w:r>
      <w:r>
        <w:t>User Assistance</w:t>
      </w:r>
      <w:r w:rsidR="00681D55">
        <w:t>. Duplicate the row when needed.</w:t>
      </w:r>
      <w:r>
        <w:t xml:space="preserve"> </w:t>
      </w:r>
      <w:bookmarkStart w:id="69" w:name="_Toc494182323"/>
      <w:bookmarkStart w:id="70" w:name="_Toc527023830"/>
      <w:bookmarkStart w:id="71" w:name="_Toc50465470"/>
      <w:bookmarkStart w:id="72" w:name="_Toc50734532"/>
      <w:bookmarkStart w:id="73" w:name="_Toc52877218"/>
    </w:p>
    <w:tbl>
      <w:tblPr>
        <w:tblStyle w:val="LightList1"/>
        <w:tblW w:w="5000" w:type="pct"/>
        <w:tblBorders>
          <w:top w:val="single" w:sz="8" w:space="0" w:color="003F66"/>
          <w:left w:val="single" w:sz="8" w:space="0" w:color="003F66"/>
          <w:bottom w:val="single" w:sz="8" w:space="0" w:color="003F66"/>
          <w:right w:val="single" w:sz="8" w:space="0" w:color="003F66"/>
          <w:insideH w:val="single" w:sz="2" w:space="0" w:color="003F66"/>
        </w:tblBorders>
        <w:tblLook w:val="06A0" w:firstRow="1" w:lastRow="0" w:firstColumn="1" w:lastColumn="0" w:noHBand="1" w:noVBand="1"/>
      </w:tblPr>
      <w:tblGrid>
        <w:gridCol w:w="1519"/>
        <w:gridCol w:w="2161"/>
        <w:gridCol w:w="1081"/>
        <w:gridCol w:w="4245"/>
      </w:tblGrid>
      <w:tr w:rsidR="00090129" w:rsidRPr="00090129" w14:paraId="06619565" w14:textId="77777777" w:rsidTr="000901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003F66"/>
          </w:tcPr>
          <w:p w14:paraId="330ADE42" w14:textId="77777777" w:rsidR="00AF1474" w:rsidRPr="001D0CE2" w:rsidRDefault="00AF1474" w:rsidP="005F1CC4">
            <w:r>
              <w:t>User-visible Title</w:t>
            </w:r>
          </w:p>
        </w:tc>
        <w:tc>
          <w:tcPr>
            <w:tcW w:w="1200" w:type="pct"/>
            <w:shd w:val="clear" w:color="auto" w:fill="003F66"/>
          </w:tcPr>
          <w:p w14:paraId="42FD4BB0"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Component type</w:t>
            </w:r>
          </w:p>
        </w:tc>
        <w:tc>
          <w:tcPr>
            <w:tcW w:w="600" w:type="pct"/>
            <w:shd w:val="clear" w:color="auto" w:fill="003F66"/>
          </w:tcPr>
          <w:p w14:paraId="0A4D843F"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New or updated</w:t>
            </w:r>
          </w:p>
        </w:tc>
        <w:tc>
          <w:tcPr>
            <w:tcW w:w="2357" w:type="pct"/>
            <w:shd w:val="clear" w:color="auto" w:fill="003F66"/>
          </w:tcPr>
          <w:p w14:paraId="5AD7082D"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090129" w:rsidRPr="00090129" w14:paraId="396ED7F7" w14:textId="77777777" w:rsidTr="00090129">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auto"/>
          </w:tcPr>
          <w:p w14:paraId="68ACFE82" w14:textId="77777777" w:rsidR="00AF1474" w:rsidRPr="00090129" w:rsidRDefault="00000000" w:rsidP="005F1CC4">
            <w:pPr>
              <w:rPr>
                <w:color w:val="auto"/>
              </w:rPr>
            </w:pPr>
            <w:sdt>
              <w:sdtPr>
                <w:alias w:val="User visible title "/>
                <w:tag w:val="User_visible_title "/>
                <w:id w:val="1588885025"/>
                <w:placeholder>
                  <w:docPart w:val="9A7985679C77428B85F7853F0751183A"/>
                </w:placeholder>
                <w:showingPlcHdr/>
              </w:sdtPr>
              <w:sdtContent>
                <w:r w:rsidR="00AF1474" w:rsidRPr="00090129">
                  <w:rPr>
                    <w:bCs w:val="0"/>
                    <w:color w:val="808080"/>
                  </w:rPr>
                  <w:t>Title</w:t>
                </w:r>
              </w:sdtContent>
            </w:sdt>
          </w:p>
        </w:tc>
        <w:sdt>
          <w:sdtPr>
            <w:alias w:val="Component type"/>
            <w:tag w:val="Component_type"/>
            <w:id w:val="1987966055"/>
            <w:placeholder>
              <w:docPart w:val="688BD0AD925A4EC3B9B3277934403882"/>
            </w:placeholder>
            <w:showingPlcHdr/>
          </w:sdtPr>
          <w:sdtContent>
            <w:tc>
              <w:tcPr>
                <w:tcW w:w="1200" w:type="pct"/>
                <w:shd w:val="clear" w:color="auto" w:fill="auto"/>
              </w:tcPr>
              <w:p w14:paraId="4FACB19E" w14:textId="77777777" w:rsidR="00AF1474" w:rsidRPr="00090129" w:rsidRDefault="00D51E01" w:rsidP="00D51E01">
                <w:pPr>
                  <w:cnfStyle w:val="100000000000" w:firstRow="1" w:lastRow="0" w:firstColumn="0" w:lastColumn="0" w:oddVBand="0" w:evenVBand="0" w:oddHBand="0" w:evenHBand="0" w:firstRowFirstColumn="0" w:firstRowLastColumn="0" w:lastRowFirstColumn="0" w:lastRowLastColumn="0"/>
                  <w:rPr>
                    <w:b w:val="0"/>
                    <w:color w:val="auto"/>
                  </w:rPr>
                </w:pPr>
                <w:r w:rsidRPr="00090129">
                  <w:rPr>
                    <w:rStyle w:val="PlaceholderText"/>
                    <w:b w:val="0"/>
                  </w:rPr>
                  <w:t>action bar command, dialog box, etc.</w:t>
                </w:r>
              </w:p>
            </w:tc>
          </w:sdtContent>
        </w:sdt>
        <w:tc>
          <w:tcPr>
            <w:tcW w:w="600" w:type="pct"/>
            <w:shd w:val="clear" w:color="auto" w:fill="auto"/>
          </w:tcPr>
          <w:p w14:paraId="2F26E5EC" w14:textId="77777777" w:rsidR="00AF1474" w:rsidRPr="00090129" w:rsidRDefault="00000000" w:rsidP="0069687F">
            <w:pPr>
              <w:cnfStyle w:val="100000000000" w:firstRow="1" w:lastRow="0" w:firstColumn="0" w:lastColumn="0" w:oddVBand="0" w:evenVBand="0" w:oddHBand="0" w:evenHBand="0" w:firstRowFirstColumn="0" w:firstRowLastColumn="0" w:lastRowFirstColumn="0" w:lastRowLastColumn="0"/>
              <w:rPr>
                <w:b w:val="0"/>
                <w:color w:val="auto"/>
              </w:rPr>
            </w:pPr>
            <w:sdt>
              <w:sdtPr>
                <w:id w:val="-1043212155"/>
                <w:placeholder>
                  <w:docPart w:val="2AE11EEA2D58478DB92FB26F85129376"/>
                </w:placeholder>
                <w:showingPlcHdr/>
                <w:dropDownList>
                  <w:listItem w:value="Select an item."/>
                  <w:listItem w:displayText="New" w:value="New"/>
                  <w:listItem w:displayText="Updated" w:value="Updated"/>
                </w:dropDownList>
              </w:sdtPr>
              <w:sdtContent>
                <w:r w:rsidR="0069687F" w:rsidRPr="00090129">
                  <w:rPr>
                    <w:rStyle w:val="PlaceholderText"/>
                    <w:b w:val="0"/>
                  </w:rPr>
                  <w:t>Select</w:t>
                </w:r>
                <w:r w:rsidR="00AF1474" w:rsidRPr="00090129">
                  <w:rPr>
                    <w:rStyle w:val="PlaceholderText"/>
                    <w:b w:val="0"/>
                  </w:rPr>
                  <w:t xml:space="preserve"> an item.</w:t>
                </w:r>
              </w:sdtContent>
            </w:sdt>
          </w:p>
        </w:tc>
        <w:tc>
          <w:tcPr>
            <w:tcW w:w="2357" w:type="pct"/>
            <w:shd w:val="clear" w:color="auto" w:fill="auto"/>
          </w:tcPr>
          <w:p w14:paraId="024F5B51" w14:textId="77777777" w:rsidR="00AF1474" w:rsidRPr="00090129" w:rsidRDefault="00000000" w:rsidP="005F1CC4">
            <w:pPr>
              <w:cnfStyle w:val="100000000000" w:firstRow="1" w:lastRow="0" w:firstColumn="0" w:lastColumn="0" w:oddVBand="0" w:evenVBand="0" w:oddHBand="0" w:evenHBand="0" w:firstRowFirstColumn="0" w:firstRowLastColumn="0" w:lastRowFirstColumn="0" w:lastRowLastColumn="0"/>
              <w:rPr>
                <w:b w:val="0"/>
                <w:color w:val="auto"/>
              </w:rPr>
            </w:pPr>
            <w:sdt>
              <w:sdtPr>
                <w:id w:val="-689374099"/>
                <w:placeholder>
                  <w:docPart w:val="DBAB40A3579D43D1BB4176D1CA84A4DA"/>
                </w:placeholder>
                <w:showingPlcHdr/>
              </w:sdtPr>
              <w:sdtContent>
                <w:r w:rsidR="00AF1474" w:rsidRPr="00090129">
                  <w:rPr>
                    <w:rStyle w:val="PlaceholderText"/>
                    <w:b w:val="0"/>
                  </w:rPr>
                  <w:t>Click or tap here to enter text.</w:t>
                </w:r>
              </w:sdtContent>
            </w:sdt>
          </w:p>
        </w:tc>
      </w:tr>
    </w:tbl>
    <w:p w14:paraId="6C5FF8A5" w14:textId="77777777" w:rsidR="00AF1474" w:rsidRDefault="00AF1474" w:rsidP="00AF1474"/>
    <w:p w14:paraId="38D2C196" w14:textId="77777777" w:rsidR="00E263EE" w:rsidRPr="00E263EE" w:rsidRDefault="00E263EE" w:rsidP="00E263EE">
      <w:pPr>
        <w:pStyle w:val="3DSTitle3"/>
      </w:pPr>
      <w:r w:rsidRPr="00E263EE">
        <w:t>What’s New</w:t>
      </w:r>
    </w:p>
    <w:p w14:paraId="085963D9" w14:textId="77777777" w:rsidR="00E263EE" w:rsidRPr="009F296E" w:rsidRDefault="009F296E" w:rsidP="005C0E0D">
      <w:pPr>
        <w:spacing w:after="0"/>
        <w:jc w:val="both"/>
        <w:rPr>
          <w:i/>
          <w:vanish/>
          <w:color w:val="808080" w:themeColor="background1" w:themeShade="80"/>
          <w:sz w:val="20"/>
        </w:rPr>
      </w:pPr>
      <w:r w:rsidRPr="009F296E">
        <w:rPr>
          <w:i/>
          <w:vanish/>
          <w:color w:val="808080" w:themeColor="background1" w:themeShade="80"/>
          <w:sz w:val="20"/>
        </w:rPr>
        <w:t xml:space="preserve">Indicate whether this function is of sufficient importance to display as highlights in the immersive what’s new. </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7"/>
        <w:gridCol w:w="4154"/>
        <w:gridCol w:w="4155"/>
      </w:tblGrid>
      <w:tr w:rsidR="00EC247F" w:rsidRPr="00E263EE" w14:paraId="11FB99AD" w14:textId="77777777" w:rsidTr="00814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val="restart"/>
            <w:shd w:val="clear" w:color="auto" w:fill="003F66"/>
            <w:vAlign w:val="center"/>
          </w:tcPr>
          <w:p w14:paraId="685832D4" w14:textId="77777777" w:rsidR="00EC247F" w:rsidRPr="00E263EE" w:rsidRDefault="00EC247F" w:rsidP="00EC247F">
            <w:pPr>
              <w:spacing w:after="80"/>
              <w:jc w:val="center"/>
            </w:pPr>
            <w:r>
              <w:rPr>
                <w:noProof/>
              </w:rPr>
              <mc:AlternateContent>
                <mc:Choice Requires="wps">
                  <w:drawing>
                    <wp:inline distT="0" distB="0" distL="0" distR="0" wp14:anchorId="6D53BAD6" wp14:editId="403386B9">
                      <wp:extent cx="270710" cy="274320"/>
                      <wp:effectExtent l="19050" t="19050" r="15240" b="30480"/>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E6EABEA"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6D53BAD6" id="Oval 3" o:spid="_x0000_s1031"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AhU&#10;7LD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3E6EABEA"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1AA2D54C"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Required Information</w:t>
            </w:r>
          </w:p>
        </w:tc>
        <w:tc>
          <w:tcPr>
            <w:tcW w:w="2307" w:type="pct"/>
            <w:shd w:val="clear" w:color="auto" w:fill="003F66"/>
          </w:tcPr>
          <w:p w14:paraId="73DD75C2"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Response</w:t>
            </w:r>
          </w:p>
        </w:tc>
      </w:tr>
      <w:tr w:rsidR="00EC247F" w:rsidRPr="00E263EE" w14:paraId="39783F38" w14:textId="77777777" w:rsidTr="00814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tcBorders>
              <w:top w:val="none" w:sz="0" w:space="0" w:color="auto"/>
              <w:left w:val="none" w:sz="0" w:space="0" w:color="auto"/>
              <w:bottom w:val="none" w:sz="0" w:space="0" w:color="auto"/>
            </w:tcBorders>
            <w:shd w:val="clear" w:color="auto" w:fill="003F66"/>
          </w:tcPr>
          <w:p w14:paraId="7C43419C" w14:textId="77777777" w:rsidR="00EC247F" w:rsidRPr="009F296E" w:rsidRDefault="00EC247F" w:rsidP="009F296E"/>
        </w:tc>
        <w:tc>
          <w:tcPr>
            <w:tcW w:w="2306" w:type="pct"/>
            <w:tcBorders>
              <w:top w:val="none" w:sz="0" w:space="0" w:color="auto"/>
              <w:bottom w:val="none" w:sz="0" w:space="0" w:color="auto"/>
            </w:tcBorders>
          </w:tcPr>
          <w:p w14:paraId="3B38ED9E" w14:textId="77777777" w:rsidR="00EC247F" w:rsidRPr="007F79AF" w:rsidRDefault="00EC247F" w:rsidP="009F296E">
            <w:pPr>
              <w:cnfStyle w:val="000000100000" w:firstRow="0" w:lastRow="0" w:firstColumn="0" w:lastColumn="0" w:oddVBand="0" w:evenVBand="0" w:oddHBand="1" w:evenHBand="0" w:firstRowFirstColumn="0" w:firstRowLastColumn="0" w:lastRowFirstColumn="0" w:lastRowLastColumn="0"/>
              <w:rPr>
                <w:b/>
              </w:rPr>
            </w:pPr>
            <w:r w:rsidRPr="007F79AF">
              <w:rPr>
                <w:b/>
              </w:rPr>
              <w:t xml:space="preserve">Display this function </w:t>
            </w:r>
            <w:r w:rsidR="00D25781">
              <w:rPr>
                <w:b/>
              </w:rPr>
              <w:t>as a highlight in What’s New?</w:t>
            </w:r>
          </w:p>
        </w:tc>
        <w:tc>
          <w:tcPr>
            <w:tcW w:w="2307" w:type="pct"/>
            <w:tcBorders>
              <w:top w:val="none" w:sz="0" w:space="0" w:color="auto"/>
              <w:bottom w:val="none" w:sz="0" w:space="0" w:color="auto"/>
              <w:right w:val="none" w:sz="0" w:space="0" w:color="auto"/>
            </w:tcBorders>
          </w:tcPr>
          <w:p w14:paraId="12008843" w14:textId="499B206D" w:rsidR="00EC247F" w:rsidRPr="00E263EE" w:rsidRDefault="00000000" w:rsidP="00E263EE">
            <w:pPr>
              <w:cnfStyle w:val="000000100000" w:firstRow="0" w:lastRow="0" w:firstColumn="0" w:lastColumn="0" w:oddVBand="0" w:evenVBand="0" w:oddHBand="1" w:evenHBand="0" w:firstRowFirstColumn="0" w:firstRowLastColumn="0" w:lastRowFirstColumn="0" w:lastRowLastColumn="0"/>
            </w:pPr>
            <w:sdt>
              <w:sdtPr>
                <w:alias w:val="HighlightInWhatsNew"/>
                <w:tag w:val="HighlightInWhatsNew"/>
                <w:id w:val="-1308160896"/>
                <w:placeholder>
                  <w:docPart w:val="C53746ED9CDD4A63BE3D4A791BA23375"/>
                </w:placeholder>
                <w:comboBox>
                  <w:listItem w:value="Choose an item."/>
                  <w:listItem w:displayText="Yes" w:value="Yes"/>
                  <w:listItem w:displayText="No" w:value="No"/>
                </w:comboBox>
              </w:sdtPr>
              <w:sdtContent>
                <w:r w:rsidR="00D759E6">
                  <w:t>No</w:t>
                </w:r>
              </w:sdtContent>
            </w:sdt>
          </w:p>
        </w:tc>
      </w:tr>
    </w:tbl>
    <w:p w14:paraId="551E08C1" w14:textId="77777777" w:rsidR="00E263EE" w:rsidRPr="001D0CE2" w:rsidRDefault="00E263EE" w:rsidP="00AF1474"/>
    <w:p w14:paraId="7C42C3E7" w14:textId="77777777" w:rsidR="001448AF" w:rsidRPr="001D0CE2" w:rsidRDefault="001448AF" w:rsidP="00AF1474">
      <w:pPr>
        <w:pStyle w:val="3DSTitle3"/>
      </w:pPr>
      <w:r w:rsidRPr="001D0CE2">
        <w:t xml:space="preserve">User </w:t>
      </w:r>
      <w:r w:rsidR="009C7806">
        <w:t>d</w:t>
      </w:r>
      <w:r w:rsidRPr="001D0CE2">
        <w:t>ocumentation</w:t>
      </w:r>
      <w:bookmarkEnd w:id="69"/>
      <w:bookmarkEnd w:id="70"/>
      <w:bookmarkEnd w:id="71"/>
      <w:bookmarkEnd w:id="72"/>
      <w:bookmarkEnd w:id="73"/>
      <w:r w:rsidR="00B63773">
        <w:t xml:space="preserve"> (optional)</w:t>
      </w:r>
    </w:p>
    <w:p w14:paraId="2862756C" w14:textId="77777777" w:rsidR="001448AF" w:rsidRPr="001D0CE2" w:rsidRDefault="001448AF" w:rsidP="00646AC1">
      <w:pPr>
        <w:pStyle w:val="HiddenText"/>
        <w:jc w:val="both"/>
      </w:pPr>
      <w:r w:rsidRPr="001D0CE2">
        <w:t xml:space="preserve">If user documentation </w:t>
      </w:r>
      <w:r w:rsidR="001B2A57" w:rsidRPr="001B2A57">
        <w:t>is required, describe the changes below</w:t>
      </w:r>
      <w:r w:rsidR="001B2A57">
        <w:t>.</w:t>
      </w:r>
      <w:r w:rsidR="003014B9">
        <w:t xml:space="preserve"> Duplicate the row when needed.</w:t>
      </w:r>
      <w:r w:rsidR="00057F3E">
        <w:t xml:space="preserve">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1520"/>
        <w:gridCol w:w="2250"/>
        <w:gridCol w:w="1799"/>
        <w:gridCol w:w="3437"/>
      </w:tblGrid>
      <w:tr w:rsidR="00370C39" w:rsidRPr="001D0CE2" w14:paraId="30D3E992" w14:textId="77777777" w:rsidTr="00090129">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44" w:type="pct"/>
            <w:shd w:val="clear" w:color="auto" w:fill="003F66"/>
          </w:tcPr>
          <w:p w14:paraId="643F777D" w14:textId="77777777" w:rsidR="00370C39" w:rsidRPr="001D0CE2" w:rsidRDefault="00370C39" w:rsidP="0047174F">
            <w:r w:rsidRPr="001D0CE2">
              <w:t>Guide</w:t>
            </w:r>
          </w:p>
        </w:tc>
        <w:tc>
          <w:tcPr>
            <w:tcW w:w="1249" w:type="pct"/>
            <w:shd w:val="clear" w:color="auto" w:fill="003F66"/>
          </w:tcPr>
          <w:p w14:paraId="71D7ECA5" w14:textId="77777777" w:rsidR="00370C39" w:rsidRPr="001D0CE2" w:rsidRDefault="00370C39" w:rsidP="0047174F">
            <w:pPr>
              <w:cnfStyle w:val="100000000000" w:firstRow="1" w:lastRow="0" w:firstColumn="0" w:lastColumn="0" w:oddVBand="0" w:evenVBand="0" w:oddHBand="0" w:evenHBand="0" w:firstRowFirstColumn="0" w:firstRowLastColumn="0" w:lastRowFirstColumn="0" w:lastRowLastColumn="0"/>
            </w:pPr>
            <w:r>
              <w:t>Component type</w:t>
            </w:r>
          </w:p>
        </w:tc>
        <w:tc>
          <w:tcPr>
            <w:tcW w:w="999" w:type="pct"/>
            <w:shd w:val="clear" w:color="auto" w:fill="003F66"/>
          </w:tcPr>
          <w:p w14:paraId="039E67E9" w14:textId="77777777" w:rsidR="00370C39" w:rsidRPr="001D0CE2" w:rsidRDefault="00370C39" w:rsidP="009C7806">
            <w:pPr>
              <w:cnfStyle w:val="100000000000" w:firstRow="1" w:lastRow="0" w:firstColumn="0" w:lastColumn="0" w:oddVBand="0" w:evenVBand="0" w:oddHBand="0" w:evenHBand="0" w:firstRowFirstColumn="0" w:firstRowLastColumn="0" w:lastRowFirstColumn="0" w:lastRowLastColumn="0"/>
            </w:pPr>
            <w:r>
              <w:t>New or updated</w:t>
            </w:r>
          </w:p>
        </w:tc>
        <w:tc>
          <w:tcPr>
            <w:tcW w:w="1908" w:type="pct"/>
            <w:shd w:val="clear" w:color="auto" w:fill="003F66"/>
          </w:tcPr>
          <w:p w14:paraId="6F0513C2" w14:textId="77777777" w:rsidR="00370C39" w:rsidRPr="001D0CE2" w:rsidRDefault="00370C39" w:rsidP="001B2A57">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370C39" w:rsidRPr="001D0CE2" w14:paraId="5157B235" w14:textId="77777777" w:rsidTr="00090129">
        <w:trPr>
          <w:cnfStyle w:val="000000100000" w:firstRow="0" w:lastRow="0" w:firstColumn="0" w:lastColumn="0" w:oddVBand="0" w:evenVBand="0" w:oddHBand="1" w:evenHBand="0" w:firstRowFirstColumn="0" w:firstRowLastColumn="0" w:lastRowFirstColumn="0" w:lastRowLastColumn="0"/>
          <w:trHeight w:val="339"/>
        </w:trPr>
        <w:sdt>
          <w:sdtPr>
            <w:alias w:val="Set Guide Title "/>
            <w:tag w:val="Guide_Title"/>
            <w:id w:val="1429919172"/>
            <w:placeholder>
              <w:docPart w:val="D51DD262B85640F092BAE09C2C72395C"/>
            </w:placeholder>
            <w:showingPlcHdr/>
          </w:sdtPr>
          <w:sdtContent>
            <w:tc>
              <w:tcPr>
                <w:cnfStyle w:val="001000000000" w:firstRow="0" w:lastRow="0" w:firstColumn="1" w:lastColumn="0" w:oddVBand="0" w:evenVBand="0" w:oddHBand="0" w:evenHBand="0" w:firstRowFirstColumn="0" w:firstRowLastColumn="0" w:lastRowFirstColumn="0" w:lastRowLastColumn="0"/>
                <w:tcW w:w="844" w:type="pct"/>
                <w:tcBorders>
                  <w:top w:val="none" w:sz="0" w:space="0" w:color="auto"/>
                  <w:left w:val="none" w:sz="0" w:space="0" w:color="auto"/>
                  <w:bottom w:val="none" w:sz="0" w:space="0" w:color="auto"/>
                </w:tcBorders>
              </w:tcPr>
              <w:p w14:paraId="4CB455B0" w14:textId="77777777" w:rsidR="00370C39" w:rsidRPr="00B35A50" w:rsidRDefault="00370C39" w:rsidP="001B2A57">
                <w:r w:rsidRPr="00B35A50">
                  <w:rPr>
                    <w:bCs w:val="0"/>
                    <w:color w:val="808080"/>
                  </w:rPr>
                  <w:t>Title</w:t>
                </w:r>
              </w:p>
            </w:tc>
          </w:sdtContent>
        </w:sdt>
        <w:sdt>
          <w:sdtPr>
            <w:alias w:val="Set the topic"/>
            <w:tag w:val="Set the topic"/>
            <w:id w:val="59299053"/>
            <w:placeholder>
              <w:docPart w:val="1C7BC3114CBE4DC68B8D59C2935D6F80"/>
            </w:placeholder>
            <w:showingPlcHdr/>
          </w:sdtPr>
          <w:sdtContent>
            <w:tc>
              <w:tcPr>
                <w:tcW w:w="1249" w:type="pct"/>
                <w:tcBorders>
                  <w:top w:val="none" w:sz="0" w:space="0" w:color="auto"/>
                  <w:bottom w:val="none" w:sz="0" w:space="0" w:color="auto"/>
                </w:tcBorders>
              </w:tcPr>
              <w:p w14:paraId="3D481E00"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sdt>
          <w:sdtPr>
            <w:id w:val="-37363154"/>
            <w:placeholder>
              <w:docPart w:val="3667271E78724233A0D66C0B26305FD4"/>
            </w:placeholder>
            <w:showingPlcHdr/>
            <w:dropDownList>
              <w:listItem w:value="Select an item."/>
              <w:listItem w:displayText="New" w:value="New"/>
              <w:listItem w:displayText="Updated" w:value="Updated"/>
            </w:dropDownList>
          </w:sdtPr>
          <w:sdtContent>
            <w:tc>
              <w:tcPr>
                <w:tcW w:w="999" w:type="pct"/>
                <w:tcBorders>
                  <w:top w:val="none" w:sz="0" w:space="0" w:color="auto"/>
                  <w:bottom w:val="none" w:sz="0" w:space="0" w:color="auto"/>
                </w:tcBorders>
              </w:tcPr>
              <w:p w14:paraId="12B3B068" w14:textId="77777777" w:rsidR="00370C39" w:rsidRDefault="0069687F" w:rsidP="0069687F">
                <w:pPr>
                  <w:cnfStyle w:val="000000100000" w:firstRow="0" w:lastRow="0" w:firstColumn="0" w:lastColumn="0" w:oddVBand="0" w:evenVBand="0" w:oddHBand="1" w:evenHBand="0" w:firstRowFirstColumn="0" w:firstRowLastColumn="0" w:lastRowFirstColumn="0" w:lastRowLastColumn="0"/>
                </w:pPr>
                <w:r>
                  <w:rPr>
                    <w:rStyle w:val="PlaceholderText"/>
                  </w:rPr>
                  <w:t>Select</w:t>
                </w:r>
                <w:r w:rsidR="00370C39" w:rsidRPr="0056746E">
                  <w:rPr>
                    <w:rStyle w:val="PlaceholderText"/>
                  </w:rPr>
                  <w:t xml:space="preserve"> an item.</w:t>
                </w:r>
              </w:p>
            </w:tc>
          </w:sdtContent>
        </w:sdt>
        <w:sdt>
          <w:sdtPr>
            <w:id w:val="1284778090"/>
            <w:placeholder>
              <w:docPart w:val="9147E87A3D784025982FE54F990E80BD"/>
            </w:placeholder>
            <w:showingPlcHdr/>
          </w:sdtPr>
          <w:sdtContent>
            <w:tc>
              <w:tcPr>
                <w:tcW w:w="1908" w:type="pct"/>
                <w:tcBorders>
                  <w:top w:val="none" w:sz="0" w:space="0" w:color="auto"/>
                  <w:bottom w:val="none" w:sz="0" w:space="0" w:color="auto"/>
                  <w:right w:val="none" w:sz="0" w:space="0" w:color="auto"/>
                </w:tcBorders>
              </w:tcPr>
              <w:p w14:paraId="1283476C"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tr>
    </w:tbl>
    <w:p w14:paraId="2C5C6908" w14:textId="77777777" w:rsidR="000633AA" w:rsidRDefault="000633AA" w:rsidP="00A34FC9"/>
    <w:p w14:paraId="70362036" w14:textId="77777777" w:rsidR="00BE0FC1" w:rsidRDefault="004824BC" w:rsidP="00EE5A6B">
      <w:pPr>
        <w:pStyle w:val="3DS2Title2"/>
      </w:pPr>
      <w:bookmarkStart w:id="74" w:name="Page_Objects_Spec"/>
      <w:bookmarkEnd w:id="74"/>
      <w:r>
        <w:lastRenderedPageBreak/>
        <w:t>Page Objects</w:t>
      </w:r>
      <w:r w:rsidR="002D2A8E">
        <w:t xml:space="preserve"> </w:t>
      </w:r>
    </w:p>
    <w:p w14:paraId="677E9C52" w14:textId="77777777" w:rsidR="00786A2B" w:rsidRPr="00786A2B" w:rsidRDefault="00786A2B" w:rsidP="00646AC1">
      <w:pPr>
        <w:pStyle w:val="HiddenText"/>
        <w:jc w:val="both"/>
      </w:pPr>
      <w:r>
        <w:t xml:space="preserve">The Page Object Model is a design pattern that is becoming a standard for end-to-end automation of Web applications, its methods expose possible end-user interactions with the UI of the page/component. For more information of this topic, join the </w:t>
      </w:r>
      <w:hyperlink r:id="rId22" w:anchor="app:X3DMCTY_AP/content:url=https%3A%2F%2Fdsext001-eu1-215dsi0708-3dswym%2e3dexperience%2e3ds%2ecom&amp;community=AeqKjSnJQbq5dke5DiAFMg" w:history="1">
        <w:r w:rsidRPr="00A56530">
          <w:rPr>
            <w:rStyle w:val="Hyperlink"/>
          </w:rPr>
          <w:t>CHEETAH Automation Framework</w:t>
        </w:r>
      </w:hyperlink>
      <w:r w:rsidRPr="00A56530">
        <w:t xml:space="preserve"> Swym community.</w:t>
      </w:r>
    </w:p>
    <w:p w14:paraId="7F3FD46C" w14:textId="77777777" w:rsidR="00BE0FC1" w:rsidRDefault="000A513E" w:rsidP="005C0E0D">
      <w:pPr>
        <w:jc w:val="both"/>
      </w:pPr>
      <w:r>
        <w:t>If the function has features with external visibility to be covered by a Q</w:t>
      </w:r>
      <w:r w:rsidR="00786A2B">
        <w:t>uality</w:t>
      </w:r>
      <w:r>
        <w:t xml:space="preserve"> Scenario, you have to deliver the necessary Page Objects on the Function’s “Test Task”</w:t>
      </w:r>
      <w:r w:rsidR="005912D1">
        <w:t xml:space="preserve"> in DSxRD.</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115943B0"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4EC51CE2" w14:textId="77777777" w:rsidR="00C62F38" w:rsidRPr="001D0CE2" w:rsidRDefault="00C62F38" w:rsidP="00C62F38">
            <w:pPr>
              <w:jc w:val="center"/>
            </w:pPr>
            <w:r>
              <w:rPr>
                <w:noProof/>
              </w:rPr>
              <mc:AlternateContent>
                <mc:Choice Requires="wps">
                  <w:drawing>
                    <wp:inline distT="0" distB="0" distL="0" distR="0" wp14:anchorId="13C43F1A" wp14:editId="6AB57E64">
                      <wp:extent cx="270710" cy="274320"/>
                      <wp:effectExtent l="19050" t="19050" r="15240" b="30480"/>
                      <wp:docPr id="19" name="Oval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657DCC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13C43F1A" id="Oval 19" o:spid="_x0000_s1032"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bXOwgIAABs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uqTpL8ebta32KyBgsX+w1bzjdwqbacl8WDHA&#10;ocZLXFThAQ+J/JbUDhIljYVfb91He5w1fKWkwyVRUv9zw0BQor8anMK4UUYBRmE9CmbTLiy24yRV&#10;k0R0gKBHUYJtn3F/zWMWfGKGY66S8gCjsgj9ssINyMV8nsw2DlTdoAsGxi3iWFiaR8ejHjmOU/K0&#10;e2bghmkKOIb3dlwmryaqt42exs43wUqVxu3I6cA+bqC+OfttGVfcSz1ZHXf67Dc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A29&#10;tc7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6657DCC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7AF1E86F"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2D6EDE77"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14F9D2CA"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28868337" w14:textId="77777777" w:rsidR="00C62F38" w:rsidRPr="00BE0FC1" w:rsidRDefault="00C62F38" w:rsidP="00BE0FC1">
            <w:pPr>
              <w:rPr>
                <w:b w:val="0"/>
              </w:rPr>
            </w:pPr>
          </w:p>
        </w:tc>
        <w:tc>
          <w:tcPr>
            <w:tcW w:w="2303" w:type="pct"/>
            <w:tcBorders>
              <w:top w:val="none" w:sz="0" w:space="0" w:color="auto"/>
              <w:bottom w:val="none" w:sz="0" w:space="0" w:color="auto"/>
            </w:tcBorders>
          </w:tcPr>
          <w:p w14:paraId="4B64AB5F" w14:textId="77777777" w:rsidR="00C62F38" w:rsidRPr="001D0CE2" w:rsidRDefault="00C62F38" w:rsidP="00BE0FC1">
            <w:pPr>
              <w:cnfStyle w:val="000000100000" w:firstRow="0" w:lastRow="0" w:firstColumn="0" w:lastColumn="0" w:oddVBand="0" w:evenVBand="0" w:oddHBand="1" w:evenHBand="0" w:firstRowFirstColumn="0" w:firstRowLastColumn="0" w:lastRowFirstColumn="0" w:lastRowLastColumn="0"/>
              <w:rPr>
                <w:b/>
              </w:rPr>
            </w:pPr>
            <w:r w:rsidRPr="00BE0FC1">
              <w:rPr>
                <w:b/>
              </w:rPr>
              <w:t>Does your function require PageObject delivery</w:t>
            </w:r>
            <w:r w:rsidRPr="00E56F7D">
              <w:rPr>
                <w:b/>
              </w:rPr>
              <w:t>?</w:t>
            </w:r>
          </w:p>
        </w:tc>
        <w:tc>
          <w:tcPr>
            <w:tcW w:w="2303" w:type="pct"/>
            <w:tcBorders>
              <w:top w:val="none" w:sz="0" w:space="0" w:color="auto"/>
              <w:bottom w:val="none" w:sz="0" w:space="0" w:color="auto"/>
              <w:right w:val="none" w:sz="0" w:space="0" w:color="auto"/>
            </w:tcBorders>
          </w:tcPr>
          <w:p w14:paraId="700F45E8" w14:textId="6B6C7FE7" w:rsidR="00C62F38" w:rsidRPr="00090129" w:rsidRDefault="00000000"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ageObject_Delivery"/>
                <w:tag w:val="PageObject_Delivery"/>
                <w:id w:val="-7601680"/>
                <w:placeholder>
                  <w:docPart w:val="9E0E4F18E8534EFCB0D9BD88DF23C998"/>
                </w:placeholder>
                <w:dropDownList>
                  <w:listItem w:value="Choose an item."/>
                  <w:listItem w:displayText="Yes" w:value="Yes"/>
                  <w:listItem w:displayText="No" w:value="No"/>
                </w:dropDownList>
              </w:sdtPr>
              <w:sdtEndPr>
                <w:rPr>
                  <w:i w:val="0"/>
                  <w:iCs w:val="0"/>
                </w:rPr>
              </w:sdtEndPr>
              <w:sdtContent>
                <w:r w:rsidR="00D759E6">
                  <w:rPr>
                    <w:i/>
                    <w:iCs/>
                  </w:rPr>
                  <w:t>No</w:t>
                </w:r>
              </w:sdtContent>
            </w:sdt>
          </w:p>
        </w:tc>
      </w:tr>
    </w:tbl>
    <w:p w14:paraId="4F184C73" w14:textId="77777777" w:rsidR="004824BC" w:rsidRDefault="00D7706F" w:rsidP="005C0E0D">
      <w:pPr>
        <w:jc w:val="both"/>
      </w:pPr>
      <w:r>
        <w:t>If yes, p</w:t>
      </w:r>
      <w:r w:rsidR="004824BC">
        <w:t>rovide the list of the page objects that will allow to programmatically interact with it.</w:t>
      </w:r>
    </w:p>
    <w:p w14:paraId="7239B30A" w14:textId="77777777" w:rsidR="004824BC" w:rsidRDefault="004824BC" w:rsidP="004824BC">
      <w:pPr>
        <w:pStyle w:val="3DSTitle3"/>
      </w:pPr>
      <w:r>
        <w:t>PO-1</w:t>
      </w:r>
      <w:r w:rsidR="00D336C8">
        <w:t>:</w:t>
      </w:r>
      <w:r w:rsidRPr="004824BC">
        <w:rPr>
          <w:color w:val="AABFCB" w:themeColor="text1" w:themeTint="80"/>
        </w:rPr>
        <w:t xml:space="preserve"> </w:t>
      </w:r>
      <w:sdt>
        <w:sdtPr>
          <w:rPr>
            <w:color w:val="AABFCB" w:themeColor="text1" w:themeTint="80"/>
          </w:rPr>
          <w:id w:val="1995138956"/>
          <w:placeholder>
            <w:docPart w:val="B2E906F55FB2494EB7ABE52AD93D4F65"/>
          </w:placeholder>
          <w:showingPlcHdr/>
        </w:sdtPr>
        <w:sdtContent>
          <w:r w:rsidRPr="0004195F">
            <w:rPr>
              <w:rStyle w:val="PlaceholderText"/>
            </w:rPr>
            <w:t xml:space="preserve">Enter the name of the </w:t>
          </w:r>
          <w:r w:rsidR="00114295">
            <w:rPr>
              <w:rStyle w:val="PlaceholderText"/>
            </w:rPr>
            <w:t>Page Object</w:t>
          </w:r>
        </w:sdtContent>
      </w:sdt>
    </w:p>
    <w:p w14:paraId="2A96699D" w14:textId="77777777" w:rsidR="004824BC" w:rsidRDefault="004824BC" w:rsidP="00646AC1">
      <w:pPr>
        <w:pStyle w:val="HiddenText"/>
        <w:jc w:val="both"/>
      </w:pPr>
      <w:r>
        <w:t>Specify the end user interaction(s) that is (are) exposed through the page object method(s).</w:t>
      </w:r>
    </w:p>
    <w:p w14:paraId="675E83ED" w14:textId="77777777" w:rsidR="004824BC" w:rsidRPr="004824BC" w:rsidRDefault="004824BC" w:rsidP="004824BC">
      <w:pPr>
        <w:pStyle w:val="3DSTitle3"/>
      </w:pPr>
      <w:r>
        <w:t>PO-2</w:t>
      </w:r>
      <w:r w:rsidR="00D336C8">
        <w:t>:</w:t>
      </w:r>
      <w:r w:rsidRPr="004824BC">
        <w:rPr>
          <w:color w:val="AABFCB" w:themeColor="text1" w:themeTint="80"/>
        </w:rPr>
        <w:t xml:space="preserve"> </w:t>
      </w:r>
      <w:sdt>
        <w:sdtPr>
          <w:rPr>
            <w:color w:val="AABFCB" w:themeColor="text1" w:themeTint="80"/>
          </w:rPr>
          <w:id w:val="-1119216110"/>
          <w:placeholder>
            <w:docPart w:val="9D0AC36292AF40858230F73555C1D610"/>
          </w:placeholder>
          <w:showingPlcHdr/>
        </w:sdtPr>
        <w:sdtContent>
          <w:r w:rsidRPr="0004195F">
            <w:rPr>
              <w:rStyle w:val="PlaceholderText"/>
            </w:rPr>
            <w:t xml:space="preserve">Enter the name of the </w:t>
          </w:r>
          <w:r w:rsidR="00114295">
            <w:rPr>
              <w:rStyle w:val="PlaceholderText"/>
            </w:rPr>
            <w:t>Page Object</w:t>
          </w:r>
        </w:sdtContent>
      </w:sdt>
    </w:p>
    <w:p w14:paraId="2FF7F769" w14:textId="77777777" w:rsidR="004824BC" w:rsidRDefault="004824BC" w:rsidP="004824BC">
      <w:pPr>
        <w:rPr>
          <w:color w:val="3366FF"/>
        </w:rPr>
      </w:pPr>
      <w:r w:rsidRPr="001D0CE2">
        <w:rPr>
          <w:color w:val="3366FF"/>
        </w:rPr>
        <w:t>&lt;Repeat as necessary&gt;</w:t>
      </w:r>
    </w:p>
    <w:p w14:paraId="56DB4897" w14:textId="77777777" w:rsidR="002D2A8E" w:rsidRDefault="002D2A8E" w:rsidP="004824BC">
      <w:r>
        <w:t xml:space="preserve">Specify the acceptance </w:t>
      </w:r>
      <w:r w:rsidR="00F85777">
        <w:t>tests that</w:t>
      </w:r>
      <w:r>
        <w:t xml:space="preserve"> use the Page Object(s) </w:t>
      </w:r>
      <w:hyperlink w:anchor="Page_Objects_Usage_In_AT" w:history="1">
        <w:r w:rsidRPr="002D2A8E">
          <w:rPr>
            <w:rStyle w:val="Hyperlink"/>
          </w:rPr>
          <w:t>here</w:t>
        </w:r>
      </w:hyperlink>
      <w:r>
        <w:t>.</w:t>
      </w:r>
    </w:p>
    <w:p w14:paraId="357CB3B4" w14:textId="77777777" w:rsidR="00087150" w:rsidRPr="001D0CE2" w:rsidRDefault="00087150" w:rsidP="004824BC"/>
    <w:p w14:paraId="0C06DAFC" w14:textId="77777777" w:rsidR="00F55D5C" w:rsidRDefault="001D0415" w:rsidP="00F55D5C">
      <w:pPr>
        <w:pStyle w:val="3DS2Title1"/>
      </w:pPr>
      <w:bookmarkStart w:id="75" w:name="_Toc492890883"/>
      <w:bookmarkStart w:id="76" w:name="_Toc492890910"/>
      <w:bookmarkStart w:id="77" w:name="_Toc494182286"/>
      <w:bookmarkStart w:id="78" w:name="_Toc527023815"/>
      <w:bookmarkStart w:id="79" w:name="_Toc175735801"/>
      <w:r w:rsidRPr="001D0CE2">
        <w:t>Data management</w:t>
      </w:r>
      <w:bookmarkStart w:id="80" w:name="_Toc492890911"/>
      <w:bookmarkStart w:id="81" w:name="_Toc494182287"/>
      <w:bookmarkEnd w:id="75"/>
      <w:bookmarkEnd w:id="76"/>
      <w:bookmarkEnd w:id="77"/>
      <w:bookmarkEnd w:id="78"/>
      <w:bookmarkEnd w:id="79"/>
    </w:p>
    <w:p w14:paraId="7E0B99CF" w14:textId="77777777" w:rsidR="00F55D5C" w:rsidRPr="00F55D5C" w:rsidRDefault="00F55D5C" w:rsidP="00646AC1">
      <w:pPr>
        <w:pStyle w:val="HiddenText"/>
        <w:jc w:val="both"/>
      </w:pPr>
      <w:r w:rsidRPr="00F55D5C">
        <w:t>Specify the user data that will be created while using the function.</w:t>
      </w:r>
    </w:p>
    <w:p w14:paraId="1E18971B" w14:textId="77777777" w:rsidR="00DF01F3" w:rsidRDefault="00DF01F3" w:rsidP="00DF01F3">
      <w:pPr>
        <w:pStyle w:val="3DS2Title2"/>
      </w:pPr>
      <w:bookmarkStart w:id="82" w:name="_Toc492890912"/>
      <w:bookmarkStart w:id="83" w:name="_Toc494182288"/>
      <w:r w:rsidRPr="001D0CE2">
        <w:t xml:space="preserve">Supported </w:t>
      </w:r>
      <w:r w:rsidR="003C1C72">
        <w:t>object</w:t>
      </w:r>
      <w:r w:rsidRPr="001D0CE2">
        <w:t xml:space="preserve"> </w:t>
      </w:r>
      <w:r>
        <w:t>t</w:t>
      </w:r>
      <w:r w:rsidRPr="001D0CE2">
        <w:t>ypes</w:t>
      </w:r>
      <w:bookmarkEnd w:id="82"/>
      <w:bookmarkEnd w:id="83"/>
      <w:r w:rsidRPr="001D0CE2">
        <w:t xml:space="preserve"> </w:t>
      </w:r>
      <w:r w:rsidR="0043074C">
        <w:t>(run-time data and persistent data)</w:t>
      </w:r>
    </w:p>
    <w:p w14:paraId="3069B8DB" w14:textId="3AF3BAED" w:rsidR="001A5E39" w:rsidRPr="001D0CE2" w:rsidRDefault="001A5E39" w:rsidP="00646AC1">
      <w:pPr>
        <w:jc w:val="both"/>
      </w:pPr>
      <w:r>
        <w:t xml:space="preserve"> </w:t>
      </w:r>
      <w:r w:rsidR="00D759E6">
        <w:t>N/A</w:t>
      </w:r>
      <w:r w:rsidRPr="001A5E39">
        <w:rPr>
          <w:rStyle w:val="HiddenTextChar"/>
        </w:rPr>
        <w:t>List the object types applicable to this function and their properties</w:t>
      </w:r>
      <w:r>
        <w:rPr>
          <w:rStyle w:val="HiddenTextChar"/>
        </w:rPr>
        <w:t>.</w:t>
      </w:r>
    </w:p>
    <w:p w14:paraId="62E57F6D" w14:textId="77777777" w:rsidR="00830CCA" w:rsidRDefault="00DF01F3" w:rsidP="00830CCA">
      <w:pPr>
        <w:pStyle w:val="3DS2Title2"/>
      </w:pPr>
      <w:bookmarkStart w:id="84" w:name="_Toc492890913"/>
      <w:bookmarkStart w:id="85" w:name="_Toc494182289"/>
      <w:r w:rsidRPr="001D0CE2">
        <w:t xml:space="preserve">Expected </w:t>
      </w:r>
      <w:r>
        <w:t>b</w:t>
      </w:r>
      <w:r w:rsidRPr="001D0CE2">
        <w:t xml:space="preserve">ehavior for </w:t>
      </w:r>
      <w:r>
        <w:t>e</w:t>
      </w:r>
      <w:r w:rsidRPr="001D0CE2">
        <w:t xml:space="preserve">ach </w:t>
      </w:r>
      <w:r w:rsidR="001434FE">
        <w:t>object</w:t>
      </w:r>
      <w:r w:rsidR="001434FE" w:rsidRPr="001D0CE2">
        <w:t xml:space="preserve"> </w:t>
      </w:r>
      <w:r>
        <w:t>t</w:t>
      </w:r>
      <w:r w:rsidRPr="001D0CE2">
        <w:t>ype</w:t>
      </w:r>
      <w:bookmarkEnd w:id="84"/>
      <w:bookmarkEnd w:id="85"/>
      <w:r w:rsidR="0043074C">
        <w:t xml:space="preserve"> (run-time data and persistent dat</w:t>
      </w:r>
      <w:r w:rsidR="0043074C" w:rsidRPr="00DE75B6">
        <w:t>a)</w:t>
      </w:r>
    </w:p>
    <w:p w14:paraId="19565895" w14:textId="0D8BDAB6" w:rsidR="001A5E39" w:rsidRPr="00830CCA" w:rsidRDefault="001A5E39" w:rsidP="00646AC1">
      <w:pPr>
        <w:jc w:val="both"/>
      </w:pPr>
      <w:r>
        <w:t xml:space="preserve"> </w:t>
      </w:r>
      <w:r w:rsidR="00D759E6">
        <w:t>N/A</w:t>
      </w:r>
      <w:r w:rsidR="00DF01F3" w:rsidRPr="00F55D5C">
        <w:rPr>
          <w:rStyle w:val="HiddenTextChar"/>
        </w:rPr>
        <w:t xml:space="preserve">Create a matrix that describes the behavior of the function (rows) for each </w:t>
      </w:r>
      <w:r w:rsidR="0033768B" w:rsidRPr="00F55D5C">
        <w:rPr>
          <w:rStyle w:val="HiddenTextChar"/>
        </w:rPr>
        <w:t xml:space="preserve">object </w:t>
      </w:r>
      <w:r w:rsidR="00DF01F3" w:rsidRPr="00F55D5C">
        <w:rPr>
          <w:rStyle w:val="HiddenTextChar"/>
        </w:rPr>
        <w:t>type (columns). For more information, refer to the</w:t>
      </w:r>
      <w:hyperlink r:id="rId23" w:history="1">
        <w:r w:rsidR="00DF01F3" w:rsidRPr="00F55D5C">
          <w:rPr>
            <w:rStyle w:val="HiddenTextChar"/>
          </w:rPr>
          <w:t xml:space="preserve"> “</w:t>
        </w:r>
        <w:r w:rsidR="00DF01F3" w:rsidRPr="00F55D5C">
          <w:rPr>
            <w:rStyle w:val="Hyperlink"/>
            <w:i/>
            <w:vanish/>
            <w:color w:val="3366FF"/>
            <w:sz w:val="20"/>
          </w:rPr>
          <w:t>ENOVIA Document tab</w:t>
        </w:r>
        <w:r w:rsidR="00DF01F3" w:rsidRPr="00F55D5C">
          <w:rPr>
            <w:rStyle w:val="HiddenTextChar"/>
          </w:rPr>
          <w:t>” of this example.</w:t>
        </w:r>
      </w:hyperlink>
    </w:p>
    <w:p w14:paraId="209119C2" w14:textId="77777777" w:rsidR="00056971" w:rsidRDefault="001D0415" w:rsidP="00056971">
      <w:pPr>
        <w:pStyle w:val="3DS2Title2"/>
      </w:pPr>
      <w:r w:rsidRPr="001D0CE2">
        <w:t xml:space="preserve">Data </w:t>
      </w:r>
      <w:r w:rsidR="009C7806">
        <w:t>p</w:t>
      </w:r>
      <w:r w:rsidRPr="001D0CE2">
        <w:t>ersistency</w:t>
      </w:r>
      <w:bookmarkEnd w:id="80"/>
      <w:bookmarkEnd w:id="81"/>
      <w:r w:rsidR="00E72D54">
        <w:t xml:space="preserve"> and/or upgrade</w:t>
      </w:r>
      <w:r w:rsidR="00F10448">
        <w:t xml:space="preserve"> (if applicable)</w:t>
      </w:r>
    </w:p>
    <w:p w14:paraId="7995E1D8" w14:textId="4928C3E3" w:rsidR="00F55D5C" w:rsidRPr="00056971" w:rsidRDefault="00F55D5C" w:rsidP="00646AC1">
      <w:pPr>
        <w:jc w:val="both"/>
      </w:pPr>
      <w:r>
        <w:t xml:space="preserve"> </w:t>
      </w:r>
      <w:r w:rsidR="00D759E6">
        <w:t>N/A</w:t>
      </w:r>
      <w:r w:rsidRPr="00F55D5C">
        <w:rPr>
          <w:rStyle w:val="HiddenTextChar"/>
        </w:rPr>
        <w:t>Specify which data created or modified by the function is persistent (i.e., data with a lifecycle that spans beyond the user’s session). Specify how/where/in what database, etc., each type will be managed</w:t>
      </w:r>
      <w:r>
        <w:rPr>
          <w:rStyle w:val="HiddenTextChar"/>
        </w:rPr>
        <w:t>.</w:t>
      </w:r>
    </w:p>
    <w:p w14:paraId="0606086B" w14:textId="77777777" w:rsidR="00414E12" w:rsidRDefault="00414E12" w:rsidP="00646AC1">
      <w:pPr>
        <w:pStyle w:val="HiddenText"/>
        <w:jc w:val="both"/>
      </w:pPr>
      <w:r w:rsidRPr="001D0CE2">
        <w:t xml:space="preserve">Concerning existing data model </w:t>
      </w:r>
      <w:r w:rsidR="001C5D73" w:rsidRPr="001D0CE2">
        <w:t>structures</w:t>
      </w:r>
      <w:r w:rsidR="00A24509">
        <w:t>,</w:t>
      </w:r>
      <w:r w:rsidRPr="001D0CE2">
        <w:t xml:space="preserve"> specify if there is a modification:</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4B1384B1" w14:textId="77777777" w:rsidTr="00845B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307DA88B" w14:textId="77777777" w:rsidR="00C62F38" w:rsidRPr="001D0CE2" w:rsidRDefault="00C62F38" w:rsidP="00C62F38">
            <w:pPr>
              <w:jc w:val="center"/>
            </w:pPr>
            <w:r>
              <w:rPr>
                <w:noProof/>
              </w:rPr>
              <mc:AlternateContent>
                <mc:Choice Requires="wps">
                  <w:drawing>
                    <wp:inline distT="0" distB="0" distL="0" distR="0" wp14:anchorId="4FBEBA23" wp14:editId="62F7BB90">
                      <wp:extent cx="270710" cy="274320"/>
                      <wp:effectExtent l="19050" t="19050" r="15240" b="30480"/>
                      <wp:docPr id="21" name="Oval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489CD2D0"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4FBEBA23" id="Oval 21" o:spid="_x0000_s1033"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DEY&#10;UlL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489CD2D0"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5FB7B4C3"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259E75A2"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72E3F366"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6D66706" w14:textId="77777777" w:rsidR="00C62F38" w:rsidRPr="00BB693E" w:rsidRDefault="00C62F38" w:rsidP="00F16747">
            <w:pPr>
              <w:rPr>
                <w:b w:val="0"/>
              </w:rPr>
            </w:pPr>
          </w:p>
        </w:tc>
        <w:tc>
          <w:tcPr>
            <w:tcW w:w="2303" w:type="pct"/>
            <w:tcBorders>
              <w:top w:val="none" w:sz="0" w:space="0" w:color="auto"/>
              <w:bottom w:val="none" w:sz="0" w:space="0" w:color="auto"/>
            </w:tcBorders>
          </w:tcPr>
          <w:p w14:paraId="2A3B1A29"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 xml:space="preserve">Does this function require a </w:t>
            </w:r>
            <w:r>
              <w:rPr>
                <w:b/>
              </w:rPr>
              <w:t xml:space="preserve">change to the </w:t>
            </w:r>
            <w:r w:rsidRPr="00BB693E">
              <w:rPr>
                <w:b/>
              </w:rPr>
              <w:t>d</w:t>
            </w:r>
            <w:r>
              <w:rPr>
                <w:b/>
              </w:rPr>
              <w:t>ata m</w:t>
            </w:r>
            <w:r w:rsidRPr="00BB693E">
              <w:rPr>
                <w:b/>
              </w:rPr>
              <w:t xml:space="preserve">odel </w:t>
            </w:r>
            <w:r>
              <w:rPr>
                <w:b/>
              </w:rPr>
              <w:t>schema</w:t>
            </w:r>
            <w:r w:rsidRPr="00BB693E">
              <w:rPr>
                <w:b/>
              </w:rPr>
              <w:t>?</w:t>
            </w:r>
          </w:p>
        </w:tc>
        <w:tc>
          <w:tcPr>
            <w:tcW w:w="2303" w:type="pct"/>
            <w:tcBorders>
              <w:top w:val="none" w:sz="0" w:space="0" w:color="auto"/>
              <w:bottom w:val="none" w:sz="0" w:space="0" w:color="auto"/>
              <w:right w:val="none" w:sz="0" w:space="0" w:color="auto"/>
            </w:tcBorders>
          </w:tcPr>
          <w:p w14:paraId="38676D96" w14:textId="76A0BC48" w:rsidR="00C62F38" w:rsidRPr="00814778" w:rsidRDefault="00000000"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Schema Impact"/>
                <w:tag w:val="Data_Schema_Impact"/>
                <w:id w:val="-1538112055"/>
                <w:placeholder>
                  <w:docPart w:val="B1211FF47151407CBE91608CA416418A"/>
                </w:placeholder>
                <w:dropDownList>
                  <w:listItem w:value="Choose an item."/>
                  <w:listItem w:displayText="Yes" w:value="Yes"/>
                  <w:listItem w:displayText="No" w:value="No"/>
                </w:dropDownList>
              </w:sdtPr>
              <w:sdtEndPr>
                <w:rPr>
                  <w:iCs w:val="0"/>
                </w:rPr>
              </w:sdtEndPr>
              <w:sdtContent>
                <w:r w:rsidR="00D759E6">
                  <w:rPr>
                    <w:i/>
                    <w:iCs/>
                  </w:rPr>
                  <w:t>No</w:t>
                </w:r>
              </w:sdtContent>
            </w:sdt>
          </w:p>
        </w:tc>
      </w:tr>
    </w:tbl>
    <w:p w14:paraId="2DFD7D14" w14:textId="77777777" w:rsidR="00F16747" w:rsidRDefault="00F16747" w:rsidP="00D2442C"/>
    <w:p w14:paraId="70B426D4" w14:textId="77777777" w:rsidR="00F16747" w:rsidRDefault="00F55D5C" w:rsidP="00646AC1">
      <w:pPr>
        <w:pStyle w:val="HiddenText"/>
        <w:jc w:val="both"/>
      </w:pPr>
      <w:r>
        <w:t>I</w:t>
      </w:r>
      <w:r w:rsidR="00F16747" w:rsidRPr="001D0CE2">
        <w:t>f the migration batch has to be enhanced (</w:t>
      </w:r>
      <w:r w:rsidR="009A50DE">
        <w:t xml:space="preserve">for instance, </w:t>
      </w:r>
      <w:r w:rsidR="00F16747" w:rsidRPr="001D0CE2">
        <w:t xml:space="preserve">if </w:t>
      </w:r>
      <w:r w:rsidR="009A50DE">
        <w:t>the previous data</w:t>
      </w:r>
      <w:r w:rsidR="00F16747" w:rsidRPr="001D0CE2">
        <w:t xml:space="preserve"> structure </w:t>
      </w:r>
      <w:r w:rsidR="009A50DE">
        <w:t>will no longer be</w:t>
      </w:r>
      <w:r w:rsidR="00F16747" w:rsidRPr="001D0CE2">
        <w:t xml:space="preserve"> handled by </w:t>
      </w:r>
      <w:r w:rsidR="009A50DE">
        <w:t xml:space="preserve">the </w:t>
      </w:r>
      <w:r w:rsidR="00F16747" w:rsidRPr="001D0CE2">
        <w:t>application)</w:t>
      </w:r>
      <w:r w:rsidR="00F16747">
        <w:t xml:space="preserve">, </w:t>
      </w:r>
      <w:r w:rsidR="006B387D">
        <w:t>indicate below that an upgrade procedure is needed</w:t>
      </w:r>
      <w:r w:rsidR="00F16747"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72D1BD5B"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4A42868E" w14:textId="77777777" w:rsidR="00D25781" w:rsidRPr="001D0CE2" w:rsidRDefault="00C62F38" w:rsidP="00D25781">
            <w:pPr>
              <w:jc w:val="center"/>
            </w:pPr>
            <w:r>
              <w:rPr>
                <w:noProof/>
              </w:rPr>
              <mc:AlternateContent>
                <mc:Choice Requires="wps">
                  <w:drawing>
                    <wp:inline distT="0" distB="0" distL="0" distR="0" wp14:anchorId="54E35DE6" wp14:editId="3196318C">
                      <wp:extent cx="270710" cy="274320"/>
                      <wp:effectExtent l="19050" t="19050" r="15240" b="30480"/>
                      <wp:docPr id="22" name="Oval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786DD1D5"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54E35DE6" id="Oval 22" o:spid="_x0000_s1034"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GFT&#10;HQ7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786DD1D5"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7530D305"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6D1C540F"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787C2A01"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735A3A46" w14:textId="77777777" w:rsidR="00C62F38" w:rsidRPr="00BB693E" w:rsidRDefault="00C62F38" w:rsidP="00F16747">
            <w:pPr>
              <w:rPr>
                <w:b w:val="0"/>
              </w:rPr>
            </w:pPr>
          </w:p>
        </w:tc>
        <w:tc>
          <w:tcPr>
            <w:tcW w:w="2303" w:type="pct"/>
            <w:tcBorders>
              <w:top w:val="none" w:sz="0" w:space="0" w:color="auto"/>
              <w:bottom w:val="none" w:sz="0" w:space="0" w:color="auto"/>
            </w:tcBorders>
          </w:tcPr>
          <w:p w14:paraId="677A971F"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require an upgrade procedure?</w:t>
            </w:r>
          </w:p>
        </w:tc>
        <w:tc>
          <w:tcPr>
            <w:tcW w:w="2303" w:type="pct"/>
            <w:tcBorders>
              <w:top w:val="none" w:sz="0" w:space="0" w:color="auto"/>
              <w:bottom w:val="none" w:sz="0" w:space="0" w:color="auto"/>
              <w:right w:val="none" w:sz="0" w:space="0" w:color="auto"/>
            </w:tcBorders>
          </w:tcPr>
          <w:p w14:paraId="65047EAA" w14:textId="0A4B00BF" w:rsidR="00C62F38" w:rsidRPr="00814778" w:rsidRDefault="00000000" w:rsidP="00DE54EF">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Upgrade Procedure"/>
                <w:tag w:val="Upgrade_Procedure"/>
                <w:id w:val="1958909548"/>
                <w:placeholder>
                  <w:docPart w:val="C98A60BF824C4B5E842920D3523B2930"/>
                </w:placeholder>
                <w:dropDownList>
                  <w:listItem w:value="Choose an item."/>
                  <w:listItem w:displayText="Yes" w:value="Yes"/>
                  <w:listItem w:displayText="No" w:value="No"/>
                </w:dropDownList>
              </w:sdtPr>
              <w:sdtEndPr>
                <w:rPr>
                  <w:iCs w:val="0"/>
                </w:rPr>
              </w:sdtEndPr>
              <w:sdtContent>
                <w:r w:rsidR="00D759E6">
                  <w:rPr>
                    <w:i/>
                    <w:iCs/>
                  </w:rPr>
                  <w:t>No</w:t>
                </w:r>
              </w:sdtContent>
            </w:sdt>
          </w:p>
        </w:tc>
      </w:tr>
    </w:tbl>
    <w:p w14:paraId="4E6457EE" w14:textId="77777777" w:rsidR="00B359BD" w:rsidRPr="008D5839" w:rsidRDefault="00B359BD" w:rsidP="00E7104C"/>
    <w:p w14:paraId="7A8E3121" w14:textId="77777777" w:rsidR="008D0983" w:rsidRPr="008D0983" w:rsidRDefault="0036716C" w:rsidP="00451BE1">
      <w:pPr>
        <w:jc w:val="both"/>
      </w:pPr>
      <w:r>
        <w:rPr>
          <w:noProof/>
        </w:rPr>
        <w:drawing>
          <wp:inline distT="0" distB="0" distL="0" distR="0" wp14:anchorId="69F79E66" wp14:editId="5B84A763">
            <wp:extent cx="449821" cy="1371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0B16763B" wp14:editId="77C2732C">
            <wp:extent cx="466364" cy="137160"/>
            <wp:effectExtent l="0" t="0" r="0" b="0"/>
            <wp:docPr id="1599288135" name="Picture 159928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D0983" w:rsidRPr="008D5839">
        <w:t>If you answer “</w:t>
      </w:r>
      <w:r w:rsidR="001C5D73" w:rsidRPr="008D5839">
        <w:t>Y</w:t>
      </w:r>
      <w:r w:rsidR="008D0983" w:rsidRPr="008D5839">
        <w:t xml:space="preserve">es” to </w:t>
      </w:r>
      <w:r w:rsidR="009B5A79" w:rsidRPr="008D5839">
        <w:t>either</w:t>
      </w:r>
      <w:r w:rsidR="008D0983" w:rsidRPr="008D5839">
        <w:t xml:space="preserve"> of the</w:t>
      </w:r>
      <w:r w:rsidR="006B387D" w:rsidRPr="008D5839">
        <w:t xml:space="preserve"> above</w:t>
      </w:r>
      <w:r w:rsidR="008D0983" w:rsidRPr="008D5839">
        <w:t xml:space="preserve"> two questions, ensure the corresponding information is set </w:t>
      </w:r>
      <w:r w:rsidR="00B359BD" w:rsidRPr="008D5839">
        <w:t xml:space="preserve">for the function </w:t>
      </w:r>
      <w:r w:rsidR="008D0983" w:rsidRPr="008D5839">
        <w:t xml:space="preserve">in DSxRD </w:t>
      </w:r>
      <w:r w:rsidR="00B359BD" w:rsidRPr="008D5839">
        <w:t>Authoring</w:t>
      </w:r>
      <w:r w:rsidR="008D0983" w:rsidRPr="008D5839">
        <w:t>.</w:t>
      </w:r>
    </w:p>
    <w:p w14:paraId="3BFFBFDE" w14:textId="77777777" w:rsidR="00CA65B8" w:rsidRPr="008D5839" w:rsidRDefault="009B5A79" w:rsidP="00451BE1">
      <w:pPr>
        <w:jc w:val="both"/>
      </w:pPr>
      <w:r w:rsidRPr="008D5839">
        <w:rPr>
          <w:b/>
        </w:rPr>
        <w:t>Note</w:t>
      </w:r>
      <w:r w:rsidR="0033768B" w:rsidRPr="008D5839">
        <w:rPr>
          <w:b/>
        </w:rPr>
        <w:t>s</w:t>
      </w:r>
      <w:r w:rsidRPr="008D5839">
        <w:rPr>
          <w:b/>
        </w:rPr>
        <w:t xml:space="preserve">: </w:t>
      </w:r>
      <w:r w:rsidR="005908DE" w:rsidRPr="008D5839">
        <w:rPr>
          <w:b/>
        </w:rPr>
        <w:t>C</w:t>
      </w:r>
      <w:r w:rsidR="00CA65B8" w:rsidRPr="008D5839">
        <w:rPr>
          <w:b/>
        </w:rPr>
        <w:t xml:space="preserve">ustomer data loss is </w:t>
      </w:r>
      <w:r w:rsidR="005908DE" w:rsidRPr="008D5839">
        <w:rPr>
          <w:b/>
        </w:rPr>
        <w:t xml:space="preserve">NOT </w:t>
      </w:r>
      <w:r w:rsidR="00CA65B8" w:rsidRPr="008D5839">
        <w:rPr>
          <w:b/>
        </w:rPr>
        <w:t xml:space="preserve">permitted. </w:t>
      </w:r>
      <w:r w:rsidR="00753B2E" w:rsidRPr="008D5839">
        <w:t>“Data loss” means: the data is not upgraded and definitely lost or the data is migrated but no longer accessible to the end user without user actions.</w:t>
      </w:r>
      <w:r w:rsidR="0033768B" w:rsidRPr="008D5839">
        <w:t xml:space="preserve"> </w:t>
      </w:r>
      <w:r w:rsidRPr="008D5839">
        <w:t>If a</w:t>
      </w:r>
      <w:r w:rsidR="00CA65B8" w:rsidRPr="008D5839">
        <w:t xml:space="preserve"> data upgrade</w:t>
      </w:r>
      <w:r w:rsidRPr="008D5839">
        <w:t xml:space="preserve"> is needed</w:t>
      </w:r>
      <w:r w:rsidR="00CA65B8" w:rsidRPr="008D5839">
        <w:t>, dedicated Acceptance Tests must be created. The</w:t>
      </w:r>
      <w:r w:rsidRPr="008D5839">
        <w:t>se tests</w:t>
      </w:r>
      <w:r w:rsidR="00CA65B8" w:rsidRPr="008D5839">
        <w:t xml:space="preserve"> must specify the data sample used to perform the test and the</w:t>
      </w:r>
      <w:r w:rsidRPr="008D5839">
        <w:t xml:space="preserve"> method and criteria to verify</w:t>
      </w:r>
      <w:r w:rsidR="00CA65B8" w:rsidRPr="008D5839">
        <w:t xml:space="preserve"> the results of the data migration after upgrade. The developer and the QA leader </w:t>
      </w:r>
      <w:r w:rsidRPr="008D5839">
        <w:t>must</w:t>
      </w:r>
      <w:r w:rsidR="00CA65B8" w:rsidRPr="008D5839">
        <w:t xml:space="preserve"> ensure the chosen samples contain </w:t>
      </w:r>
      <w:r w:rsidR="00B359BD" w:rsidRPr="008D5839">
        <w:t xml:space="preserve">sufficient </w:t>
      </w:r>
      <w:r w:rsidR="00CA65B8" w:rsidRPr="008D5839">
        <w:t>data to test all data schema impacts.</w:t>
      </w:r>
    </w:p>
    <w:p w14:paraId="5D706B4F" w14:textId="77777777" w:rsidR="00414E12" w:rsidRPr="001D0CE2" w:rsidRDefault="00414E12" w:rsidP="00414E12">
      <w:pPr>
        <w:pStyle w:val="3DSTitle3"/>
      </w:pPr>
      <w:bookmarkStart w:id="86" w:name="_Toc492890888"/>
      <w:bookmarkStart w:id="87" w:name="_Toc492890920"/>
      <w:bookmarkStart w:id="88" w:name="_Toc494182296"/>
      <w:bookmarkStart w:id="89" w:name="_Toc527023820"/>
      <w:bookmarkStart w:id="90" w:name="_Toc50734533"/>
      <w:bookmarkStart w:id="91" w:name="_Toc52877219"/>
      <w:r w:rsidRPr="001D0CE2">
        <w:lastRenderedPageBreak/>
        <w:t>Schema or other changes impacting multi-</w:t>
      </w:r>
      <w:r>
        <w:t>level</w:t>
      </w:r>
      <w:r w:rsidRPr="001D0CE2">
        <w:t xml:space="preserve"> compatibility</w:t>
      </w:r>
      <w:bookmarkEnd w:id="86"/>
      <w:bookmarkEnd w:id="87"/>
      <w:bookmarkEnd w:id="88"/>
      <w:bookmarkEnd w:id="89"/>
      <w:bookmarkEnd w:id="90"/>
      <w:bookmarkEnd w:id="91"/>
    </w:p>
    <w:p w14:paraId="3CD1905D" w14:textId="2694752D" w:rsidR="0088084F" w:rsidRPr="00724BD6" w:rsidRDefault="0088084F" w:rsidP="00646AC1">
      <w:pPr>
        <w:jc w:val="both"/>
      </w:pPr>
      <w:r>
        <w:t xml:space="preserve"> </w:t>
      </w:r>
      <w:r w:rsidR="00D759E6">
        <w:t>N/A</w:t>
      </w:r>
      <w:r w:rsidRPr="00F55D5C">
        <w:rPr>
          <w:rStyle w:val="HiddenTextChar"/>
        </w:rPr>
        <w:t>Specify</w:t>
      </w:r>
      <w:r w:rsidRPr="0088084F">
        <w:rPr>
          <w:rStyle w:val="HiddenTextChar"/>
        </w:rPr>
        <w:t xml:space="preserve"> whether this functionality is able to operate consistently with older releases or with products designed for interoperability. Identify the key compatibility aspects of this function in terms of both function behavior and data compatibility. For help on this topic, refer to the </w:t>
      </w:r>
      <w:hyperlink r:id="rId24" w:history="1">
        <w:r w:rsidRPr="0015475E">
          <w:rPr>
            <w:rStyle w:val="HiddenTextChar"/>
            <w:color w:val="1043FF" w:themeColor="text2" w:themeTint="99"/>
          </w:rPr>
          <w:t>PES Authoring Best Practices</w:t>
        </w:r>
      </w:hyperlink>
      <w:r w:rsidRPr="0088084F">
        <w:rPr>
          <w:rStyle w:val="HiddenTextChar"/>
        </w:rPr>
        <w:t xml:space="preserve"> section “What about Compatibility”</w:t>
      </w:r>
      <w:r>
        <w:rPr>
          <w:rStyle w:val="HiddenTextChar"/>
        </w:rPr>
        <w:t>.</w:t>
      </w:r>
    </w:p>
    <w:p w14:paraId="4E9C1162" w14:textId="77777777" w:rsidR="00724BD6" w:rsidRDefault="00414E12" w:rsidP="00724BD6">
      <w:pPr>
        <w:pStyle w:val="3DS2Title2"/>
      </w:pPr>
      <w:r>
        <w:t>Data repository</w:t>
      </w:r>
    </w:p>
    <w:p w14:paraId="5453AF06" w14:textId="77777777" w:rsidR="00F55D5C" w:rsidRPr="00724BD6" w:rsidRDefault="00F55D5C" w:rsidP="00646AC1">
      <w:pPr>
        <w:jc w:val="both"/>
      </w:pPr>
      <w:r>
        <w:t xml:space="preserve"> </w:t>
      </w:r>
      <w:r w:rsidRPr="00F55D5C">
        <w:rPr>
          <w:rStyle w:val="HiddenTextChar"/>
        </w:rPr>
        <w:t>Specify the data repository used</w:t>
      </w:r>
      <w:r>
        <w:rPr>
          <w:rStyle w:val="HiddenTextChar"/>
        </w:rPr>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35806E6C"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296E4B87" w14:textId="77777777" w:rsidR="00C62F38" w:rsidRPr="001D0CE2" w:rsidRDefault="00C62F38" w:rsidP="00C62F38">
            <w:pPr>
              <w:jc w:val="center"/>
            </w:pPr>
            <w:r>
              <w:rPr>
                <w:noProof/>
              </w:rPr>
              <mc:AlternateContent>
                <mc:Choice Requires="wps">
                  <w:drawing>
                    <wp:inline distT="0" distB="0" distL="0" distR="0" wp14:anchorId="79C95298" wp14:editId="3B729BE9">
                      <wp:extent cx="270710" cy="274320"/>
                      <wp:effectExtent l="19050" t="19050" r="15240" b="30480"/>
                      <wp:docPr id="24" name="Oval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41C320D"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79C95298" id="Oval 24" o:spid="_x0000_s1035"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F32&#10;+pLCAgAAGw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341C320D"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0754456D"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46F80FBC"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48FBFB81" w14:textId="77777777" w:rsidTr="00D25781">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1B18F7E2" w14:textId="77777777" w:rsidR="00C62F38" w:rsidRPr="00201611" w:rsidRDefault="00C62F38" w:rsidP="00660BF9">
            <w:pPr>
              <w:rPr>
                <w:b w:val="0"/>
              </w:rPr>
            </w:pPr>
          </w:p>
        </w:tc>
        <w:tc>
          <w:tcPr>
            <w:tcW w:w="2303" w:type="pct"/>
            <w:tcBorders>
              <w:top w:val="none" w:sz="0" w:space="0" w:color="auto"/>
              <w:bottom w:val="none" w:sz="0" w:space="0" w:color="auto"/>
            </w:tcBorders>
          </w:tcPr>
          <w:p w14:paraId="27EA59FE"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201611">
              <w:rPr>
                <w:b/>
              </w:rPr>
              <w:t>Is this function related to 3DEXPERIENCE 3DSpace Baseline Behavior?</w:t>
            </w:r>
          </w:p>
        </w:tc>
        <w:tc>
          <w:tcPr>
            <w:tcW w:w="2303" w:type="pct"/>
            <w:tcBorders>
              <w:top w:val="none" w:sz="0" w:space="0" w:color="auto"/>
              <w:bottom w:val="none" w:sz="0" w:space="0" w:color="auto"/>
              <w:right w:val="none" w:sz="0" w:space="0" w:color="auto"/>
            </w:tcBorders>
          </w:tcPr>
          <w:p w14:paraId="648B2449" w14:textId="046EF4C4" w:rsidR="00C62F38" w:rsidRPr="00814778" w:rsidRDefault="00000000"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Related"/>
                <w:tag w:val="3DSpace_baseline_Related"/>
                <w:id w:val="693348018"/>
                <w:placeholder>
                  <w:docPart w:val="FC9069136D304E32AA6C544231F55195"/>
                </w:placeholder>
                <w:dropDownList>
                  <w:listItem w:value="Choose an item."/>
                  <w:listItem w:displayText="Yes" w:value="Yes"/>
                  <w:listItem w:displayText="No" w:value="No"/>
                </w:dropDownList>
              </w:sdtPr>
              <w:sdtEndPr>
                <w:rPr>
                  <w:iCs w:val="0"/>
                </w:rPr>
              </w:sdtEndPr>
              <w:sdtContent>
                <w:r w:rsidR="00D759E6">
                  <w:rPr>
                    <w:i/>
                    <w:iCs/>
                  </w:rPr>
                  <w:t>No</w:t>
                </w:r>
              </w:sdtContent>
            </w:sdt>
          </w:p>
        </w:tc>
      </w:tr>
    </w:tbl>
    <w:p w14:paraId="05EC6ECA" w14:textId="77777777" w:rsidR="00451BE1" w:rsidRDefault="0036716C" w:rsidP="00F108EE">
      <w:pPr>
        <w:jc w:val="both"/>
      </w:pPr>
      <w:r>
        <w:rPr>
          <w:noProof/>
        </w:rPr>
        <w:drawing>
          <wp:inline distT="0" distB="0" distL="0" distR="0" wp14:anchorId="36D41BE0" wp14:editId="023E3F3D">
            <wp:extent cx="449821" cy="1371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rsidRPr="00451BE1">
        <w:t xml:space="preserve"> If yes, you must complete</w:t>
      </w:r>
      <w:r w:rsidR="00451BE1" w:rsidRPr="008D5839">
        <w:rPr>
          <w:color w:val="005386"/>
        </w:rPr>
        <w:t xml:space="preserve"> </w:t>
      </w:r>
      <w:r w:rsidR="00451BE1" w:rsidRPr="00451BE1">
        <w:t xml:space="preserve">the </w:t>
      </w:r>
      <w:hyperlink w:anchor="Three_DSpace_Baseline_support" w:history="1">
        <w:r w:rsidR="00451BE1" w:rsidRPr="00451BE1">
          <w:rPr>
            <w:rStyle w:val="Hyperlink"/>
          </w:rPr>
          <w:t>dedicated sub-section</w:t>
        </w:r>
      </w:hyperlink>
      <w:r w:rsidR="00451BE1" w:rsidRPr="00451BE1">
        <w:t>.</w:t>
      </w:r>
    </w:p>
    <w:p w14:paraId="5A62F693" w14:textId="77777777" w:rsidR="00F108EE" w:rsidRPr="00451BE1" w:rsidRDefault="00F108EE" w:rsidP="00F108EE">
      <w:pPr>
        <w:jc w:val="both"/>
      </w:pPr>
    </w:p>
    <w:p w14:paraId="219A5246" w14:textId="77777777" w:rsidR="00666931" w:rsidRDefault="001D0415" w:rsidP="00666931">
      <w:pPr>
        <w:pStyle w:val="3DS2Title1"/>
      </w:pPr>
      <w:bookmarkStart w:id="92" w:name="_Toc492890885"/>
      <w:bookmarkStart w:id="93" w:name="_Toc492890915"/>
      <w:bookmarkStart w:id="94" w:name="_Toc494182291"/>
      <w:bookmarkStart w:id="95" w:name="_Toc527023817"/>
      <w:bookmarkStart w:id="96" w:name="_Toc175735802"/>
      <w:r w:rsidRPr="001A6427">
        <w:t>Customization by end user or administrator</w:t>
      </w:r>
      <w:bookmarkEnd w:id="92"/>
      <w:bookmarkEnd w:id="93"/>
      <w:bookmarkEnd w:id="94"/>
      <w:bookmarkEnd w:id="95"/>
      <w:bookmarkEnd w:id="96"/>
    </w:p>
    <w:p w14:paraId="38531E59" w14:textId="5A409ED3" w:rsidR="00F55D5C" w:rsidRPr="00666931" w:rsidRDefault="00F55D5C" w:rsidP="00646AC1">
      <w:pPr>
        <w:jc w:val="both"/>
      </w:pPr>
      <w:r>
        <w:t xml:space="preserve"> </w:t>
      </w:r>
      <w:r w:rsidR="00D759E6">
        <w:t>N/A</w:t>
      </w:r>
      <w:r w:rsidRPr="00F55D5C">
        <w:rPr>
          <w:rStyle w:val="HiddenTextChar"/>
        </w:rPr>
        <w:t>Describe any custom functionality that will accommodate a specific customer or User Role Profile. How does the user or administrator change the way the functionality behaves? Explain who can make changes and how they will do so. If this function makes customization available through a user interface check, a profile check, or a similar mechanism, describes this here or in the External View section</w:t>
      </w:r>
      <w:r>
        <w:rPr>
          <w:rStyle w:val="HiddenTextChar"/>
        </w:rPr>
        <w:t>.</w:t>
      </w:r>
    </w:p>
    <w:p w14:paraId="67C00AC8" w14:textId="77777777" w:rsidR="00CF675F" w:rsidRDefault="001D0415" w:rsidP="00EE5A6B">
      <w:pPr>
        <w:pStyle w:val="3DS2Title1"/>
      </w:pPr>
      <w:bookmarkStart w:id="97" w:name="_Toc492890886"/>
      <w:bookmarkStart w:id="98" w:name="_Toc492890916"/>
      <w:bookmarkStart w:id="99" w:name="_Toc494182292"/>
      <w:bookmarkStart w:id="100" w:name="_Toc527023818"/>
      <w:bookmarkStart w:id="101" w:name="_Toc175735803"/>
      <w:r w:rsidRPr="001D0CE2">
        <w:t xml:space="preserve">Programming </w:t>
      </w:r>
      <w:r w:rsidR="009C7806">
        <w:t>i</w:t>
      </w:r>
      <w:r w:rsidRPr="001D0CE2">
        <w:t>nterface</w:t>
      </w:r>
      <w:bookmarkEnd w:id="97"/>
      <w:bookmarkEnd w:id="98"/>
      <w:bookmarkEnd w:id="99"/>
      <w:bookmarkEnd w:id="100"/>
      <w:bookmarkEnd w:id="101"/>
    </w:p>
    <w:p w14:paraId="4D6A7B50" w14:textId="6B618625" w:rsidR="00DC3780" w:rsidRPr="00DC3780" w:rsidRDefault="00D759E6" w:rsidP="00DC3780">
      <w:r>
        <w:t>N/A</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D1522E" w:rsidRPr="001D0CE2" w14:paraId="3BA911F6" w14:textId="77777777" w:rsidTr="00451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0909920B" w14:textId="77777777" w:rsidR="00D1522E" w:rsidRPr="001D0CE2" w:rsidRDefault="00D1522E" w:rsidP="00D1522E">
            <w:pPr>
              <w:jc w:val="center"/>
            </w:pPr>
            <w:r>
              <w:rPr>
                <w:noProof/>
              </w:rPr>
              <mc:AlternateContent>
                <mc:Choice Requires="wps">
                  <w:drawing>
                    <wp:inline distT="0" distB="0" distL="0" distR="0" wp14:anchorId="290CB8FD" wp14:editId="682193BB">
                      <wp:extent cx="270710" cy="274320"/>
                      <wp:effectExtent l="19050" t="19050" r="15240" b="30480"/>
                      <wp:docPr id="25" name="Oval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2A6D68C5"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90CB8FD" id="Oval 25" o:spid="_x0000_s1036"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LOwgIAABw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GvlO/MWrta32KyBgsYGw17zjdwq7acl8WDHA&#10;qcZL3FThAQ+JBJfUDhIljYVfb91Hexw2fKWkwy1RUv9zw0BQor8aHMO4UkYBRmE9CmbTLiz24yRV&#10;k0R0gKBHUYJtn3GBzWMWfGKGY66S8gCjsgj9tsIVyMV8nsw2DlTdoAsGxjXiWFiaR8ejHkmOY/K0&#10;e2bghnEKOIf3dtwmr0aqt42exs43wUqV5u3I6UA/rqC+O/t1GXfcSz1ZHZf67Dc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KMm&#10;0s7CAgAAHA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2A6D68C5"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4F346BA3"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29123C89"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D1522E" w:rsidRPr="001D0CE2" w14:paraId="7A75DFE5" w14:textId="77777777" w:rsidTr="0045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6022DB10" w14:textId="77777777" w:rsidR="00D1522E" w:rsidRPr="00BB693E" w:rsidRDefault="00D1522E" w:rsidP="00660BF9">
            <w:pPr>
              <w:rPr>
                <w:b w:val="0"/>
              </w:rPr>
            </w:pPr>
          </w:p>
        </w:tc>
        <w:tc>
          <w:tcPr>
            <w:tcW w:w="2307" w:type="pct"/>
            <w:tcBorders>
              <w:top w:val="none" w:sz="0" w:space="0" w:color="auto"/>
              <w:bottom w:val="none" w:sz="0" w:space="0" w:color="auto"/>
            </w:tcBorders>
          </w:tcPr>
          <w:p w14:paraId="343AE6B4" w14:textId="77777777" w:rsidR="00D1522E" w:rsidRPr="001D0CE2" w:rsidRDefault="00D1522E" w:rsidP="00660BF9">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provide APIs to clients?</w:t>
            </w:r>
          </w:p>
        </w:tc>
        <w:tc>
          <w:tcPr>
            <w:tcW w:w="2307" w:type="pct"/>
            <w:tcBorders>
              <w:top w:val="none" w:sz="0" w:space="0" w:color="auto"/>
              <w:bottom w:val="none" w:sz="0" w:space="0" w:color="auto"/>
              <w:right w:val="none" w:sz="0" w:space="0" w:color="auto"/>
            </w:tcBorders>
          </w:tcPr>
          <w:p w14:paraId="52B164D3" w14:textId="771ECD7C" w:rsidR="00D1522E" w:rsidRPr="00814778" w:rsidRDefault="00000000"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Is your function a Programming Interface"/>
                <w:tag w:val="Is_your_function_a_Programming_Interface"/>
                <w:id w:val="1136225841"/>
                <w:placeholder>
                  <w:docPart w:val="E1C35ABDEA1D4A10A3EFCD3A1BA742F7"/>
                </w:placeholder>
                <w:dropDownList>
                  <w:listItem w:value="Choose an item."/>
                  <w:listItem w:displayText="Yes" w:value="Yes"/>
                  <w:listItem w:displayText="No" w:value="No"/>
                </w:dropDownList>
              </w:sdtPr>
              <w:sdtEndPr>
                <w:rPr>
                  <w:iCs w:val="0"/>
                </w:rPr>
              </w:sdtEndPr>
              <w:sdtContent>
                <w:r w:rsidR="00D759E6">
                  <w:rPr>
                    <w:i/>
                    <w:iCs/>
                  </w:rPr>
                  <w:t>No</w:t>
                </w:r>
              </w:sdtContent>
            </w:sdt>
          </w:p>
        </w:tc>
      </w:tr>
    </w:tbl>
    <w:p w14:paraId="0D8A4390" w14:textId="6C9381E0" w:rsidR="00F108EE" w:rsidRPr="00D759E6" w:rsidRDefault="0036716C" w:rsidP="00451BE1">
      <w:pPr>
        <w:jc w:val="both"/>
      </w:pPr>
      <w:r>
        <w:rPr>
          <w:noProof/>
        </w:rPr>
        <w:drawing>
          <wp:inline distT="0" distB="0" distL="0" distR="0" wp14:anchorId="6B2D6B43" wp14:editId="4878CC9F">
            <wp:extent cx="449821" cy="13716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5D4EBD29" wp14:editId="30BBC016">
            <wp:extent cx="466364" cy="137160"/>
            <wp:effectExtent l="0" t="0" r="0" b="0"/>
            <wp:docPr id="1599288134" name="Picture 159928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80976" w:rsidRPr="008D5839">
        <w:t>If y</w:t>
      </w:r>
      <w:r w:rsidR="00E7104C">
        <w:t>es</w:t>
      </w:r>
      <w:r w:rsidR="00880976" w:rsidRPr="008D5839">
        <w:t xml:space="preserve">, ensure the corresponding information </w:t>
      </w:r>
      <w:r w:rsidR="00B312DD" w:rsidRPr="008D5839">
        <w:t>“</w:t>
      </w:r>
      <w:r w:rsidR="00D0432E" w:rsidRPr="008D5839">
        <w:t xml:space="preserve">CAA Exposition” </w:t>
      </w:r>
      <w:r w:rsidR="00880976" w:rsidRPr="008D5839">
        <w:t xml:space="preserve">is </w:t>
      </w:r>
      <w:r w:rsidR="00C36759" w:rsidRPr="008D5839">
        <w:t xml:space="preserve">also </w:t>
      </w:r>
      <w:r w:rsidR="00880976" w:rsidRPr="008D5839">
        <w:t>set for the function in DSxRD Authoring</w:t>
      </w:r>
      <w:r w:rsidR="00D0432E" w:rsidRPr="008D5839">
        <w:t>.</w:t>
      </w:r>
    </w:p>
    <w:p w14:paraId="0C4EAE74" w14:textId="77777777" w:rsidR="008E7511" w:rsidRDefault="001D0415" w:rsidP="008E7511">
      <w:pPr>
        <w:pStyle w:val="3DS2Title2"/>
      </w:pPr>
      <w:bookmarkStart w:id="102" w:name="_Toc492890917"/>
      <w:bookmarkStart w:id="103" w:name="_Toc494182293"/>
      <w:r w:rsidRPr="001D0CE2">
        <w:t>Detailed API description</w:t>
      </w:r>
      <w:bookmarkEnd w:id="102"/>
      <w:bookmarkEnd w:id="103"/>
      <w:r w:rsidR="00701DD8">
        <w:t xml:space="preserve"> (if relevant)</w:t>
      </w:r>
      <w:bookmarkStart w:id="104" w:name="_Toc492890918"/>
      <w:bookmarkStart w:id="105" w:name="_Toc494182294"/>
    </w:p>
    <w:p w14:paraId="41874207" w14:textId="0F7A942F" w:rsidR="00F55D5C" w:rsidRPr="008E7511" w:rsidRDefault="00F55D5C" w:rsidP="00646AC1">
      <w:pPr>
        <w:jc w:val="both"/>
      </w:pPr>
      <w:r>
        <w:t xml:space="preserve"> </w:t>
      </w:r>
      <w:r w:rsidR="00D759E6">
        <w:t>N/A</w:t>
      </w:r>
      <w:r w:rsidR="00937292" w:rsidRPr="00937292">
        <w:rPr>
          <w:rStyle w:val="HiddenTextChar"/>
        </w:rPr>
        <w:t xml:space="preserve">For help on this topic, refer to the </w:t>
      </w:r>
      <w:hyperlink r:id="rId25" w:history="1">
        <w:r w:rsidR="00937292" w:rsidRPr="00A24509">
          <w:rPr>
            <w:rStyle w:val="Hyperlink"/>
            <w:i/>
            <w:vanish/>
            <w:color w:val="3366FF"/>
            <w:sz w:val="20"/>
          </w:rPr>
          <w:t>PES Authoring Best Practices</w:t>
        </w:r>
      </w:hyperlink>
      <w:r w:rsidR="00937292" w:rsidRPr="00937292">
        <w:rPr>
          <w:rStyle w:val="HiddenTextChar"/>
        </w:rPr>
        <w:t xml:space="preserve"> section “What about API”</w:t>
      </w:r>
      <w:r>
        <w:rPr>
          <w:rStyle w:val="HiddenTextChar"/>
        </w:rPr>
        <w:t>.</w:t>
      </w:r>
    </w:p>
    <w:p w14:paraId="7CFCCE9F" w14:textId="77777777" w:rsidR="004848BA" w:rsidRDefault="001D0415" w:rsidP="004848BA">
      <w:pPr>
        <w:pStyle w:val="3DS2Title2"/>
      </w:pPr>
      <w:r w:rsidRPr="001D0CE2">
        <w:t>Automation for command journaling</w:t>
      </w:r>
      <w:bookmarkEnd w:id="104"/>
      <w:bookmarkEnd w:id="105"/>
      <w:r w:rsidR="00701DD8">
        <w:t xml:space="preserve"> (if relevant)</w:t>
      </w:r>
    </w:p>
    <w:p w14:paraId="098F9FED" w14:textId="4B97FE79" w:rsidR="00366256" w:rsidRDefault="00937292" w:rsidP="00087150">
      <w:pPr>
        <w:jc w:val="both"/>
        <w:rPr>
          <w:rFonts w:eastAsiaTheme="majorEastAsia" w:cs="Arial"/>
          <w:bCs/>
          <w:sz w:val="48"/>
          <w:szCs w:val="48"/>
        </w:rPr>
      </w:pPr>
      <w:r>
        <w:t xml:space="preserve"> </w:t>
      </w:r>
      <w:r w:rsidR="00D759E6">
        <w:t>N/A</w:t>
      </w:r>
      <w:r w:rsidRPr="00937292">
        <w:rPr>
          <w:rStyle w:val="HiddenTextChar"/>
        </w:rPr>
        <w:t>Specify here whether new commands created by this function (if any) will be exposed for automation and for availability in journaling</w:t>
      </w:r>
      <w:r>
        <w:rPr>
          <w:rStyle w:val="HiddenTextChar"/>
        </w:rPr>
        <w:t>.</w:t>
      </w:r>
    </w:p>
    <w:p w14:paraId="65F70BCE" w14:textId="77777777" w:rsidR="00366256" w:rsidRDefault="00366256" w:rsidP="00F72402">
      <w:pPr>
        <w:pStyle w:val="PartTitle"/>
      </w:pPr>
      <w:bookmarkStart w:id="106" w:name="_Toc175735804"/>
      <w:r w:rsidRPr="001D0CE2">
        <w:lastRenderedPageBreak/>
        <w:t>Quality of services</w:t>
      </w:r>
      <w:bookmarkEnd w:id="106"/>
    </w:p>
    <w:p w14:paraId="518CCD54" w14:textId="77777777" w:rsidR="00366256" w:rsidRPr="001D0CE2" w:rsidRDefault="00E53C38" w:rsidP="00646AC1">
      <w:pPr>
        <w:pStyle w:val="HiddenText"/>
        <w:jc w:val="both"/>
      </w:pPr>
      <w:r>
        <w:t>Specify</w:t>
      </w:r>
      <w:r w:rsidR="00366256">
        <w:t xml:space="preserve"> the</w:t>
      </w:r>
      <w:r w:rsidR="00366256" w:rsidRPr="001D0CE2">
        <w:t xml:space="preserve"> “nonfunctional” qualit</w:t>
      </w:r>
      <w:r w:rsidR="00C719AC">
        <w:t>ies</w:t>
      </w:r>
      <w:r w:rsidR="00366256" w:rsidRPr="001D0CE2">
        <w:t xml:space="preserve"> of service (performance, capacity, scalability, ) and security controls (Confidentiality, Integrity, Availability...) related to the requested functionality.</w:t>
      </w:r>
    </w:p>
    <w:p w14:paraId="21ADF426" w14:textId="77777777" w:rsidR="001D0415" w:rsidRPr="001D0CE2" w:rsidRDefault="001D0415" w:rsidP="00EE5A6B">
      <w:pPr>
        <w:pStyle w:val="3DS2Title1"/>
      </w:pPr>
      <w:bookmarkStart w:id="107" w:name="_Toc492890887"/>
      <w:bookmarkStart w:id="108" w:name="_Toc492890919"/>
      <w:bookmarkStart w:id="109" w:name="_Toc494182295"/>
      <w:bookmarkStart w:id="110" w:name="_Toc527023819"/>
      <w:bookmarkStart w:id="111" w:name="_Toc175735805"/>
      <w:r w:rsidRPr="001D0CE2">
        <w:t xml:space="preserve">Performance, </w:t>
      </w:r>
      <w:r w:rsidR="009C7806">
        <w:t>c</w:t>
      </w:r>
      <w:r w:rsidRPr="001D0CE2">
        <w:t xml:space="preserve">apacity and </w:t>
      </w:r>
      <w:r w:rsidR="009C7806">
        <w:t>s</w:t>
      </w:r>
      <w:r w:rsidR="001F1BF5">
        <w:t>c</w:t>
      </w:r>
      <w:r w:rsidRPr="001D0CE2">
        <w:t>alability (PCS)</w:t>
      </w:r>
      <w:bookmarkEnd w:id="107"/>
      <w:bookmarkEnd w:id="108"/>
      <w:bookmarkEnd w:id="109"/>
      <w:bookmarkEnd w:id="110"/>
      <w:bookmarkEnd w:id="111"/>
    </w:p>
    <w:p w14:paraId="297C071C" w14:textId="77777777" w:rsidR="00874977" w:rsidRDefault="00E53C38" w:rsidP="00646AC1">
      <w:pPr>
        <w:jc w:val="both"/>
      </w:pPr>
      <w:r w:rsidRPr="00BD1169">
        <w:t>E</w:t>
      </w:r>
      <w:r w:rsidR="00366256" w:rsidRPr="00BD1169">
        <w:t xml:space="preserve">valuate and specify the </w:t>
      </w:r>
      <w:r w:rsidR="00874977" w:rsidRPr="00BD1169">
        <w:t>PCS objectives</w:t>
      </w:r>
      <w:r w:rsidR="00366256" w:rsidRPr="00BD1169">
        <w:t xml:space="preserve"> for industrial usage of this function</w:t>
      </w:r>
      <w:r w:rsidR="00874977" w:rsidRPr="00874977">
        <w:rPr>
          <w:rStyle w:val="HiddenTextChar"/>
        </w:rPr>
        <w:t>.</w:t>
      </w:r>
      <w:r w:rsidR="00D357FD">
        <w:rPr>
          <w:rStyle w:val="HiddenTextChar"/>
          <w:noProof/>
        </w:rPr>
        <w:drawing>
          <wp:inline distT="0" distB="0" distL="0" distR="0" wp14:anchorId="2DC4DEF0" wp14:editId="74A979F2">
            <wp:extent cx="182880" cy="1828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pic:spPr>
                </pic:pic>
              </a:graphicData>
            </a:graphic>
          </wp:inline>
        </w:drawing>
      </w:r>
      <w:r w:rsidR="00671659">
        <w:rPr>
          <w:rStyle w:val="HiddenTextChar"/>
        </w:rPr>
        <w:t xml:space="preserve"> </w:t>
      </w:r>
      <w:r w:rsidR="00646AC1">
        <w:rPr>
          <w:rStyle w:val="HiddenTextChar"/>
        </w:rPr>
        <w:t>For more information on</w:t>
      </w:r>
      <w:r w:rsidR="00874977" w:rsidRPr="00BD1169">
        <w:rPr>
          <w:rStyle w:val="HiddenTextChar"/>
        </w:rPr>
        <w:t xml:space="preserve"> this topic, refer to </w:t>
      </w:r>
      <w:r w:rsidR="001A32E9" w:rsidRPr="00BD1169">
        <w:rPr>
          <w:rStyle w:val="HiddenTextChar"/>
        </w:rPr>
        <w:t xml:space="preserve">the </w:t>
      </w:r>
      <w:r w:rsidR="00874977" w:rsidRPr="00BD1169">
        <w:rPr>
          <w:rStyle w:val="HiddenTextChar"/>
        </w:rPr>
        <w:t>“</w:t>
      </w:r>
      <w:r w:rsidR="00671659" w:rsidRPr="00BD1169">
        <w:rPr>
          <w:rStyle w:val="HiddenTextChar"/>
        </w:rPr>
        <w:t>What About Performance, Capacity and Scalability (PCS)</w:t>
      </w:r>
      <w:r w:rsidR="00874977" w:rsidRPr="00BD1169">
        <w:rPr>
          <w:rStyle w:val="HiddenTextChar"/>
        </w:rPr>
        <w:t xml:space="preserve">” </w:t>
      </w:r>
      <w:r w:rsidR="001A32E9" w:rsidRPr="00BD1169">
        <w:rPr>
          <w:rStyle w:val="HiddenTextChar"/>
        </w:rPr>
        <w:t>section of</w:t>
      </w:r>
      <w:r w:rsidR="00874977" w:rsidRPr="00BD1169">
        <w:rPr>
          <w:rStyle w:val="HiddenTextChar"/>
        </w:rPr>
        <w:t xml:space="preserve"> </w:t>
      </w:r>
      <w:hyperlink r:id="rId27" w:history="1">
        <w:r w:rsidR="00874977" w:rsidRPr="00D357FD">
          <w:rPr>
            <w:rStyle w:val="HiddenTextChar"/>
            <w:color w:val="3366FF"/>
          </w:rPr>
          <w:t>PES Authoring Best Practices</w:t>
        </w:r>
        <w:r w:rsidR="00874977" w:rsidRPr="00BD1169">
          <w:rPr>
            <w:rStyle w:val="HiddenTextChar"/>
          </w:rPr>
          <w:t>.</w:t>
        </w:r>
      </w:hyperlink>
    </w:p>
    <w:p w14:paraId="16298495" w14:textId="77777777" w:rsidR="001D0415" w:rsidRDefault="001D0415" w:rsidP="00366256">
      <w:r w:rsidRPr="001D0CE2">
        <w:t>Definitions:</w:t>
      </w:r>
    </w:p>
    <w:p w14:paraId="51CFFF93" w14:textId="77777777" w:rsidR="001D0415" w:rsidRPr="001D0CE2" w:rsidRDefault="001D0415" w:rsidP="009C7806">
      <w:pPr>
        <w:ind w:left="708"/>
      </w:pPr>
      <w:r w:rsidRPr="001D0CE2">
        <w:rPr>
          <w:b/>
        </w:rPr>
        <w:t>Performance</w:t>
      </w:r>
      <w:r w:rsidRPr="001D0CE2">
        <w:t xml:space="preserve"> - </w:t>
      </w:r>
      <w:r w:rsidR="002B0C86">
        <w:t>T</w:t>
      </w:r>
      <w:r w:rsidRPr="001D0CE2">
        <w:t>ime and system resources required to complete a set of scenarios</w:t>
      </w:r>
    </w:p>
    <w:p w14:paraId="338C9421" w14:textId="77777777" w:rsidR="001D0415" w:rsidRPr="001D0CE2" w:rsidRDefault="001D0415" w:rsidP="009C7806">
      <w:pPr>
        <w:ind w:left="708"/>
      </w:pPr>
      <w:r w:rsidRPr="001D0CE2">
        <w:rPr>
          <w:b/>
        </w:rPr>
        <w:t>Capacity</w:t>
      </w:r>
      <w:r w:rsidRPr="001D0CE2">
        <w:t xml:space="preserve"> - </w:t>
      </w:r>
      <w:r w:rsidR="002B0C86">
        <w:t>N</w:t>
      </w:r>
      <w:r w:rsidRPr="001D0CE2">
        <w:t>umber of concurrent users supported by a given hardware configuration</w:t>
      </w:r>
    </w:p>
    <w:p w14:paraId="331B74C8" w14:textId="77777777" w:rsidR="001D0415" w:rsidRPr="001D0CE2" w:rsidRDefault="001D0415" w:rsidP="009C7806">
      <w:pPr>
        <w:ind w:left="708"/>
      </w:pPr>
      <w:r w:rsidRPr="001D0CE2">
        <w:rPr>
          <w:b/>
        </w:rPr>
        <w:t>Scalability</w:t>
      </w:r>
      <w:r w:rsidRPr="001D0CE2">
        <w:t xml:space="preserve"> - </w:t>
      </w:r>
      <w:r w:rsidR="002B0C86">
        <w:t>A</w:t>
      </w:r>
      <w:r w:rsidRPr="001D0CE2">
        <w:t>bility to add proportional amounts of workload and resources while maintaining performance</w:t>
      </w:r>
    </w:p>
    <w:p w14:paraId="3F5BD860" w14:textId="77777777" w:rsidR="001D0415" w:rsidRPr="00B1482F" w:rsidRDefault="001D0415" w:rsidP="00EE5A6B">
      <w:pPr>
        <w:pStyle w:val="3DS2Title2"/>
      </w:pPr>
      <w:r w:rsidRPr="00B1482F">
        <w:t>Performance</w:t>
      </w:r>
      <w:r w:rsidR="00B359BD">
        <w:t xml:space="preserve"> o</w:t>
      </w:r>
      <w:r w:rsidR="001A32E9">
        <w:t>bjectives</w:t>
      </w:r>
    </w:p>
    <w:p w14:paraId="4188ABCC" w14:textId="426DC0C6" w:rsidR="001D0415" w:rsidRPr="00D04B12" w:rsidRDefault="00D04B12" w:rsidP="00D04B12">
      <w:pPr>
        <w:ind w:left="706"/>
        <w:rPr>
          <w:rFonts w:asciiTheme="minorHAnsi" w:hAnsiTheme="minorHAnsi" w:cstheme="minorHAnsi"/>
        </w:rPr>
      </w:pPr>
      <w:r w:rsidRPr="00D04B12">
        <w:rPr>
          <w:rFonts w:asciiTheme="minorHAnsi" w:hAnsiTheme="minorHAnsi" w:cstheme="minorHAnsi"/>
        </w:rPr>
        <w:t xml:space="preserve">To measure the performance difference in terms of time taken to </w:t>
      </w:r>
      <w:r>
        <w:rPr>
          <w:rFonts w:asciiTheme="minorHAnsi" w:hAnsiTheme="minorHAnsi" w:cstheme="minorHAnsi"/>
        </w:rPr>
        <w:t xml:space="preserve">export and </w:t>
      </w:r>
      <w:r w:rsidRPr="00D04B12">
        <w:rPr>
          <w:rFonts w:asciiTheme="minorHAnsi" w:hAnsiTheme="minorHAnsi" w:cstheme="minorHAnsi"/>
        </w:rPr>
        <w:t>import</w:t>
      </w:r>
      <w:r>
        <w:rPr>
          <w:rFonts w:asciiTheme="minorHAnsi" w:hAnsiTheme="minorHAnsi" w:cstheme="minorHAnsi"/>
        </w:rPr>
        <w:t xml:space="preserve"> AsRef</w:t>
      </w:r>
      <w:r w:rsidRPr="00D04B12">
        <w:rPr>
          <w:rFonts w:asciiTheme="minorHAnsi" w:hAnsiTheme="minorHAnsi" w:cstheme="minorHAnsi"/>
        </w:rPr>
        <w:t xml:space="preserve"> to complete compared to previous FDs.</w:t>
      </w:r>
    </w:p>
    <w:p w14:paraId="3333918B" w14:textId="77777777" w:rsidR="001D0415" w:rsidRPr="00B1482F" w:rsidRDefault="001D0415" w:rsidP="00EE5A6B">
      <w:pPr>
        <w:pStyle w:val="3DS2Title2"/>
      </w:pPr>
      <w:r w:rsidRPr="00B1482F">
        <w:t>Capacity</w:t>
      </w:r>
      <w:r w:rsidR="00B359BD">
        <w:t xml:space="preserve"> o</w:t>
      </w:r>
      <w:r w:rsidR="001A32E9">
        <w:t>bjectives</w:t>
      </w:r>
    </w:p>
    <w:p w14:paraId="5C635291" w14:textId="65DD2AB4" w:rsidR="001D0415" w:rsidRPr="00561C3E" w:rsidRDefault="00561C3E" w:rsidP="00561C3E">
      <w:pPr>
        <w:ind w:left="706"/>
        <w:rPr>
          <w:rFonts w:asciiTheme="minorHAnsi" w:hAnsiTheme="minorHAnsi" w:cstheme="minorHAnsi"/>
        </w:rPr>
      </w:pPr>
      <w:r w:rsidRPr="00561C3E">
        <w:rPr>
          <w:rFonts w:asciiTheme="minorHAnsi" w:hAnsiTheme="minorHAnsi" w:cstheme="minorHAnsi"/>
        </w:rPr>
        <w:t>N/A</w:t>
      </w:r>
    </w:p>
    <w:p w14:paraId="6963730B" w14:textId="77777777" w:rsidR="001D0415" w:rsidRDefault="001D0415" w:rsidP="00EE5A6B">
      <w:pPr>
        <w:pStyle w:val="3DS2Title2"/>
      </w:pPr>
      <w:r w:rsidRPr="00B1482F">
        <w:t>Scalability</w:t>
      </w:r>
      <w:r w:rsidR="00B359BD">
        <w:t xml:space="preserve"> o</w:t>
      </w:r>
      <w:r w:rsidR="001A32E9">
        <w:t>bjectives</w:t>
      </w:r>
    </w:p>
    <w:p w14:paraId="27415C31" w14:textId="44A650C2" w:rsidR="00E56F7D" w:rsidRPr="00561C3E" w:rsidRDefault="00561C3E" w:rsidP="00561C3E">
      <w:pPr>
        <w:ind w:left="706"/>
        <w:rPr>
          <w:rFonts w:asciiTheme="minorHAnsi" w:hAnsiTheme="minorHAnsi" w:cstheme="minorHAnsi"/>
        </w:rPr>
      </w:pPr>
      <w:r w:rsidRPr="00561C3E">
        <w:rPr>
          <w:rFonts w:asciiTheme="minorHAnsi" w:hAnsiTheme="minorHAnsi" w:cstheme="minorHAnsi"/>
        </w:rPr>
        <w:t>N/A</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26EF0193"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117A8C8F" w14:textId="77777777" w:rsidR="008536D4" w:rsidRPr="001D0CE2" w:rsidRDefault="00D1522E" w:rsidP="00D1522E">
            <w:pPr>
              <w:jc w:val="center"/>
            </w:pPr>
            <w:r>
              <w:rPr>
                <w:noProof/>
              </w:rPr>
              <mc:AlternateContent>
                <mc:Choice Requires="wps">
                  <w:drawing>
                    <wp:inline distT="0" distB="0" distL="0" distR="0" wp14:anchorId="24B8342C" wp14:editId="49B64E2E">
                      <wp:extent cx="270710" cy="274320"/>
                      <wp:effectExtent l="19050" t="19050" r="15240" b="30480"/>
                      <wp:docPr id="26" name="Oval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7112F4E8"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4B8342C" id="Oval 26" o:spid="_x0000_s1037"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VSwQIAABw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" fillcolor="#0077c8 [3209]" strokecolor="white [3212]" strokeweight="1.5pt">
                      <v:path arrowok="t"/>
                      <o:lock v:ext="edit" aspectratio="t"/>
                      <v:textbox inset="0,0,0,0">
                        <w:txbxContent>
                          <w:p w14:paraId="7112F4E8"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256F0BBD"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30221792"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5BAEB564"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3A1C2D75" w14:textId="77777777" w:rsidR="008536D4" w:rsidRDefault="008536D4" w:rsidP="008536D4">
            <w:pPr>
              <w:rPr>
                <w:b w:val="0"/>
              </w:rPr>
            </w:pPr>
          </w:p>
        </w:tc>
        <w:tc>
          <w:tcPr>
            <w:tcW w:w="2307" w:type="pct"/>
            <w:tcBorders>
              <w:top w:val="none" w:sz="0" w:space="0" w:color="auto"/>
              <w:bottom w:val="none" w:sz="0" w:space="0" w:color="auto"/>
            </w:tcBorders>
          </w:tcPr>
          <w:p w14:paraId="6608BF2A"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Pr>
                <w:b/>
              </w:rPr>
              <w:t xml:space="preserve">Are </w:t>
            </w:r>
            <w:r w:rsidRPr="00E56F7D">
              <w:rPr>
                <w:b/>
              </w:rPr>
              <w:t>PCS tests provided with the function?</w:t>
            </w:r>
            <w:r w:rsidRPr="001D0CE2">
              <w:rPr>
                <w:b/>
              </w:rPr>
              <w:t xml:space="preserve"> </w:t>
            </w:r>
          </w:p>
        </w:tc>
        <w:tc>
          <w:tcPr>
            <w:tcW w:w="2307" w:type="pct"/>
            <w:tcBorders>
              <w:top w:val="none" w:sz="0" w:space="0" w:color="auto"/>
              <w:bottom w:val="none" w:sz="0" w:space="0" w:color="auto"/>
              <w:right w:val="none" w:sz="0" w:space="0" w:color="auto"/>
            </w:tcBorders>
          </w:tcPr>
          <w:p w14:paraId="789A8A0B" w14:textId="2A303837" w:rsidR="008536D4" w:rsidRPr="00937292" w:rsidRDefault="00000000" w:rsidP="004810BE">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CS_Acceptance_Test"/>
                <w:tag w:val="PCS_Acceptance_Test"/>
                <w:id w:val="1446569979"/>
                <w:placeholder>
                  <w:docPart w:val="25B09FAFBBEA49489C79E97900FBE39D"/>
                </w:placeholder>
                <w:dropDownList>
                  <w:listItem w:value="Choose an item."/>
                  <w:listItem w:displayText="Yes" w:value="Yes"/>
                  <w:listItem w:displayText="No" w:value="No"/>
                </w:dropDownList>
              </w:sdtPr>
              <w:sdtEndPr>
                <w:rPr>
                  <w:i w:val="0"/>
                  <w:iCs w:val="0"/>
                </w:rPr>
              </w:sdtEndPr>
              <w:sdtContent>
                <w:r w:rsidR="00EE4B41">
                  <w:rPr>
                    <w:i/>
                    <w:iCs/>
                  </w:rPr>
                  <w:t>Yes</w:t>
                </w:r>
              </w:sdtContent>
            </w:sdt>
          </w:p>
        </w:tc>
      </w:tr>
    </w:tbl>
    <w:p w14:paraId="58719EA9" w14:textId="77777777" w:rsidR="006579D1" w:rsidRDefault="00E56F7D" w:rsidP="00390810">
      <w:r>
        <w:t xml:space="preserve">If </w:t>
      </w:r>
      <w:r w:rsidR="00D62397">
        <w:t xml:space="preserve">yes, specify the tests </w:t>
      </w:r>
      <w:hyperlink w:anchor="PCS_AcceptanceTests" w:history="1">
        <w:r w:rsidR="00D62397" w:rsidRPr="00D62397">
          <w:rPr>
            <w:rStyle w:val="Hyperlink"/>
          </w:rPr>
          <w:t>in the dedicated section</w:t>
        </w:r>
      </w:hyperlink>
      <w:r w:rsidR="003406D0">
        <w:t>.</w:t>
      </w:r>
      <w:r w:rsidR="001F1BF5">
        <w:t xml:space="preserve"> </w:t>
      </w:r>
    </w:p>
    <w:p w14:paraId="19E0915D" w14:textId="77777777" w:rsidR="006579D1" w:rsidRPr="008D5839" w:rsidRDefault="0036716C" w:rsidP="00451BE1">
      <w:pPr>
        <w:jc w:val="both"/>
      </w:pPr>
      <w:r>
        <w:rPr>
          <w:noProof/>
        </w:rPr>
        <w:drawing>
          <wp:inline distT="0" distB="0" distL="0" distR="0" wp14:anchorId="71E21E83" wp14:editId="0AB985B3">
            <wp:extent cx="449821" cy="137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0A4ACC1E" wp14:editId="72855531">
            <wp:extent cx="466364" cy="137160"/>
            <wp:effectExtent l="0" t="0" r="0" b="0"/>
            <wp:docPr id="1599288133" name="Picture 159928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1F1BF5" w:rsidRPr="008D5839">
        <w:t>In this case, at least one task containing “PCS” has to be created in the function plan to ensure t</w:t>
      </w:r>
      <w:r w:rsidR="006579D1" w:rsidRPr="008D5839">
        <w:t xml:space="preserve">he tests defined to </w:t>
      </w:r>
      <w:r w:rsidR="006579D1" w:rsidRPr="001807C7">
        <w:t>measure</w:t>
      </w:r>
      <w:r w:rsidR="006579D1" w:rsidRPr="008D5839">
        <w:t xml:space="preserve"> the objectives will be run and assessed.</w:t>
      </w:r>
    </w:p>
    <w:p w14:paraId="34BF1BB8" w14:textId="009B7D67" w:rsidR="006579D1" w:rsidRDefault="00D62397" w:rsidP="005C0E0D">
      <w:pPr>
        <w:jc w:val="both"/>
      </w:pPr>
      <w:r>
        <w:t xml:space="preserve">If </w:t>
      </w:r>
      <w:r w:rsidR="00E56F7D">
        <w:t>you answered “</w:t>
      </w:r>
      <w:r w:rsidR="00E7104C">
        <w:t>N</w:t>
      </w:r>
      <w:r w:rsidR="00E56F7D">
        <w:t>o”</w:t>
      </w:r>
      <w:r w:rsidR="00937292">
        <w:t>,</w:t>
      </w:r>
      <w:r w:rsidR="007B5291">
        <w:t xml:space="preserve"> </w:t>
      </w:r>
      <w:r w:rsidR="00E56F7D" w:rsidRPr="00301A6A">
        <w:t xml:space="preserve">explain </w:t>
      </w:r>
      <w:r w:rsidR="00701DD8">
        <w:t xml:space="preserve">why </w:t>
      </w:r>
      <w:r w:rsidR="00E56F7D" w:rsidRPr="00301A6A">
        <w:t>briefly:</w:t>
      </w:r>
      <w:bookmarkStart w:id="112" w:name="_Toc492890889"/>
      <w:bookmarkStart w:id="113" w:name="_Toc492890921"/>
      <w:bookmarkStart w:id="114" w:name="_Toc494182297"/>
      <w:bookmarkStart w:id="115" w:name="_Toc527023821"/>
    </w:p>
    <w:p w14:paraId="229726B4" w14:textId="77777777" w:rsidR="001D0415" w:rsidRDefault="001D0415" w:rsidP="00EE5A6B">
      <w:pPr>
        <w:pStyle w:val="3DS2Title1"/>
      </w:pPr>
      <w:bookmarkStart w:id="116" w:name="_Toc175735806"/>
      <w:r w:rsidRPr="001D0CE2">
        <w:t xml:space="preserve">Security </w:t>
      </w:r>
      <w:r w:rsidR="009C7806">
        <w:t>c</w:t>
      </w:r>
      <w:r w:rsidRPr="001D0CE2">
        <w:t>ontrol</w:t>
      </w:r>
      <w:bookmarkEnd w:id="112"/>
      <w:bookmarkEnd w:id="113"/>
      <w:bookmarkEnd w:id="114"/>
      <w:bookmarkEnd w:id="115"/>
      <w:r w:rsidR="00B359BD">
        <w:t>s</w:t>
      </w:r>
      <w:bookmarkEnd w:id="116"/>
    </w:p>
    <w:p w14:paraId="1BB49E76" w14:textId="77777777" w:rsidR="00366256" w:rsidRPr="001D0CE2" w:rsidRDefault="00540C8E" w:rsidP="00646AC1">
      <w:pPr>
        <w:pStyle w:val="HiddenText"/>
        <w:jc w:val="both"/>
      </w:pPr>
      <w:r w:rsidRPr="00DD6C21">
        <w:rPr>
          <w:noProof/>
        </w:rPr>
        <w:drawing>
          <wp:inline distT="0" distB="0" distL="0" distR="0" wp14:anchorId="00221EC8" wp14:editId="38039A60">
            <wp:extent cx="183712" cy="182880"/>
            <wp:effectExtent l="0" t="0" r="6985" b="7620"/>
            <wp:docPr id="12" name="Picture 12"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28"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rsidR="00EF6B81">
        <w:t xml:space="preserve"> </w:t>
      </w:r>
      <w:r w:rsidR="00366256" w:rsidRPr="001D0CE2">
        <w:t>For more information o</w:t>
      </w:r>
      <w:r w:rsidR="00D92A0B">
        <w:t>n</w:t>
      </w:r>
      <w:r w:rsidR="00366256" w:rsidRPr="001D0CE2">
        <w:t xml:space="preserve"> this topic, refer to </w:t>
      </w:r>
      <w:r w:rsidR="001A32E9">
        <w:t xml:space="preserve">the </w:t>
      </w:r>
      <w:r w:rsidR="00366256" w:rsidRPr="001D0CE2">
        <w:t>“</w:t>
      </w:r>
      <w:r w:rsidR="00366256">
        <w:t>What about: Security Control</w:t>
      </w:r>
      <w:r w:rsidR="00366256" w:rsidRPr="001D0CE2">
        <w:t xml:space="preserve">” </w:t>
      </w:r>
      <w:r w:rsidR="001A32E9">
        <w:t>section of</w:t>
      </w:r>
      <w:r w:rsidR="00366256" w:rsidRPr="001D0CE2">
        <w:t xml:space="preserve"> </w:t>
      </w:r>
      <w:hyperlink r:id="rId29" w:history="1">
        <w:r w:rsidR="00366256" w:rsidRPr="001D0CE2">
          <w:rPr>
            <w:rStyle w:val="Hyperlink"/>
            <w:color w:val="3366FF"/>
          </w:rPr>
          <w:t xml:space="preserve">PES Authoring Best </w:t>
        </w:r>
        <w:r w:rsidR="00366256" w:rsidRPr="00D357FD">
          <w:rPr>
            <w:rStyle w:val="Hyperlink"/>
            <w:color w:val="3366FF"/>
          </w:rPr>
          <w:t>Practices</w:t>
        </w:r>
        <w:r w:rsidR="00366256" w:rsidRPr="001D0CE2">
          <w:rPr>
            <w:rStyle w:val="Hyperlink"/>
            <w:color w:val="auto"/>
          </w:rPr>
          <w:t>.</w:t>
        </w:r>
      </w:hyperlink>
    </w:p>
    <w:tbl>
      <w:tblPr>
        <w:tblStyle w:val="LightList1"/>
        <w:tblW w:w="4991"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1"/>
        <w:gridCol w:w="4143"/>
      </w:tblGrid>
      <w:tr w:rsidR="00C260E1" w:rsidRPr="001D0CE2" w14:paraId="434B8C4A"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7B2FCAE3" w14:textId="77777777" w:rsidR="00C260E1" w:rsidRPr="001D0CE2" w:rsidRDefault="00D1522E" w:rsidP="008536D4">
            <w:pPr>
              <w:spacing w:after="80"/>
              <w:jc w:val="center"/>
            </w:pPr>
            <w:r>
              <w:rPr>
                <w:noProof/>
              </w:rPr>
              <mc:AlternateContent>
                <mc:Choice Requires="wps">
                  <w:drawing>
                    <wp:inline distT="0" distB="0" distL="0" distR="0" wp14:anchorId="7D4625CC" wp14:editId="0724F1EF">
                      <wp:extent cx="270710" cy="274320"/>
                      <wp:effectExtent l="19050" t="19050" r="15240" b="30480"/>
                      <wp:docPr id="27" name="Oval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4C24CED"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7D4625CC" id="Oval 27" o:spid="_x0000_s103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" fillcolor="#0077c8 [3209]" strokecolor="white [3212]" strokeweight="1.5pt">
                      <v:path arrowok="t"/>
                      <o:lock v:ext="edit" aspectratio="t"/>
                      <v:textbox inset="0,0,0,0">
                        <w:txbxContent>
                          <w:p w14:paraId="64C24CED"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7387653E"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1" w:type="pct"/>
            <w:shd w:val="clear" w:color="auto" w:fill="003F66"/>
          </w:tcPr>
          <w:p w14:paraId="2C43E240"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260E1" w:rsidRPr="00301A6A" w14:paraId="76649360"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451C0F5" w14:textId="77777777" w:rsidR="00C260E1" w:rsidRPr="00301A6A" w:rsidRDefault="00C260E1" w:rsidP="00660BF9"/>
        </w:tc>
        <w:tc>
          <w:tcPr>
            <w:tcW w:w="2306" w:type="pct"/>
            <w:tcBorders>
              <w:top w:val="none" w:sz="0" w:space="0" w:color="auto"/>
              <w:bottom w:val="none" w:sz="0" w:space="0" w:color="auto"/>
            </w:tcBorders>
          </w:tcPr>
          <w:p w14:paraId="0F645B30" w14:textId="77777777" w:rsidR="00C260E1" w:rsidRPr="004810BE" w:rsidRDefault="00C260E1" w:rsidP="00660BF9">
            <w:pPr>
              <w:cnfStyle w:val="000000100000" w:firstRow="0" w:lastRow="0" w:firstColumn="0" w:lastColumn="0" w:oddVBand="0" w:evenVBand="0" w:oddHBand="1" w:evenHBand="0" w:firstRowFirstColumn="0" w:firstRowLastColumn="0" w:lastRowFirstColumn="0" w:lastRowLastColumn="0"/>
              <w:rPr>
                <w:b/>
              </w:rPr>
            </w:pPr>
            <w:r w:rsidRPr="004810BE">
              <w:rPr>
                <w:b/>
              </w:rPr>
              <w:t>Does this function comply with security control rules for maintaining safe function usage?</w:t>
            </w:r>
          </w:p>
        </w:tc>
        <w:tc>
          <w:tcPr>
            <w:tcW w:w="2301" w:type="pct"/>
            <w:tcBorders>
              <w:top w:val="none" w:sz="0" w:space="0" w:color="auto"/>
              <w:bottom w:val="none" w:sz="0" w:space="0" w:color="auto"/>
              <w:right w:val="none" w:sz="0" w:space="0" w:color="auto"/>
            </w:tcBorders>
          </w:tcPr>
          <w:p w14:paraId="180AEE4C" w14:textId="2A41BCD3" w:rsidR="00C260E1" w:rsidRPr="00301A6A" w:rsidRDefault="00000000" w:rsidP="004810BE">
            <w:pPr>
              <w:cnfStyle w:val="000000100000" w:firstRow="0" w:lastRow="0" w:firstColumn="0" w:lastColumn="0" w:oddVBand="0" w:evenVBand="0" w:oddHBand="1" w:evenHBand="0" w:firstRowFirstColumn="0" w:firstRowLastColumn="0" w:lastRowFirstColumn="0" w:lastRowLastColumn="0"/>
            </w:pPr>
            <w:sdt>
              <w:sdtPr>
                <w:alias w:val="Security Control Required"/>
                <w:tag w:val="Security_Control_Required"/>
                <w:id w:val="-1833983136"/>
                <w:placeholder>
                  <w:docPart w:val="4DCB1F55068A4141B9C48108B02C75D6"/>
                </w:placeholder>
                <w:dropDownList>
                  <w:listItem w:value="Choose an item."/>
                  <w:listItem w:displayText="Yes" w:value="Yes"/>
                  <w:listItem w:displayText="No" w:value="No"/>
                </w:dropDownList>
              </w:sdtPr>
              <w:sdtContent>
                <w:r w:rsidR="00561C3E">
                  <w:t>Yes</w:t>
                </w:r>
              </w:sdtContent>
            </w:sdt>
          </w:p>
        </w:tc>
      </w:tr>
    </w:tbl>
    <w:p w14:paraId="0B76CBCE" w14:textId="77777777" w:rsidR="00366256" w:rsidRDefault="00D70F5A" w:rsidP="005C0E0D">
      <w:pPr>
        <w:jc w:val="both"/>
      </w:pPr>
      <w:r>
        <w:t>If you answered “No”</w:t>
      </w:r>
      <w:r w:rsidR="00366256" w:rsidRPr="00301A6A">
        <w:t xml:space="preserve"> to the above question</w:t>
      </w:r>
      <w:r w:rsidR="00D92A0B">
        <w:t>,</w:t>
      </w:r>
      <w:r w:rsidR="00366256" w:rsidRPr="00301A6A">
        <w:t xml:space="preserve"> explain </w:t>
      </w:r>
      <w:r w:rsidR="00701DD8">
        <w:t xml:space="preserve">why </w:t>
      </w:r>
      <w:r w:rsidR="00366256" w:rsidRPr="00301A6A">
        <w:t>briefly:</w:t>
      </w:r>
    </w:p>
    <w:sdt>
      <w:sdtPr>
        <w:alias w:val="Security_No_NA_Explanations"/>
        <w:tag w:val="Security_No_NA_Explanations"/>
        <w:id w:val="467630266"/>
        <w:placeholder>
          <w:docPart w:val="09A5E1C429584151B1595142BF432D19"/>
        </w:placeholder>
        <w:showingPlcHdr/>
      </w:sdtPr>
      <w:sdtContent>
        <w:p w14:paraId="6775501C" w14:textId="77777777" w:rsidR="00C02865" w:rsidRPr="001D0CE2" w:rsidRDefault="00C02865" w:rsidP="005C0E0D">
          <w:pPr>
            <w:jc w:val="both"/>
          </w:pPr>
          <w:r w:rsidRPr="00562A45">
            <w:rPr>
              <w:rStyle w:val="PlaceholderText"/>
            </w:rPr>
            <w:t>Click or tap here to enter text.</w:t>
          </w:r>
        </w:p>
      </w:sdtContent>
    </w:sdt>
    <w:p w14:paraId="1A8F3DCE" w14:textId="77777777" w:rsidR="001D0415" w:rsidRPr="001D0CE2" w:rsidRDefault="001D0415" w:rsidP="00646AC1">
      <w:pPr>
        <w:pStyle w:val="HiddenText"/>
        <w:jc w:val="both"/>
        <w:rPr>
          <w:b/>
          <w:color w:val="5B7F95" w:themeColor="text1"/>
          <w:highlight w:val="yellow"/>
          <w14:textFill>
            <w14:solidFill>
              <w14:schemeClr w14:val="tx1">
                <w14:lumMod w14:val="50000"/>
                <w14:lumOff w14:val="50000"/>
                <w14:lumMod w14:val="50000"/>
                <w14:lumOff w14:val="50000"/>
              </w14:schemeClr>
            </w14:solidFill>
          </w14:textFill>
        </w:rPr>
      </w:pPr>
      <w:r w:rsidRPr="001D0CE2">
        <w:t xml:space="preserve">Specify the detailed security controls available to the end user of this functionality. For help on this topic, refer to the </w:t>
      </w:r>
      <w:r w:rsidR="001A32E9">
        <w:t>“</w:t>
      </w:r>
      <w:r w:rsidRPr="001D0CE2">
        <w:t>Security Control</w:t>
      </w:r>
      <w:r w:rsidR="001A32E9">
        <w:t>”</w:t>
      </w:r>
      <w:r w:rsidRPr="001D0CE2">
        <w:t xml:space="preserve"> section of</w:t>
      </w:r>
      <w:r w:rsidRPr="001D0CE2">
        <w:rPr>
          <w:b/>
        </w:rPr>
        <w:t xml:space="preserve"> </w:t>
      </w:r>
      <w:hyperlink r:id="rId30" w:history="1">
        <w:r w:rsidRPr="00D357FD">
          <w:rPr>
            <w:rStyle w:val="Hyperlink"/>
            <w:color w:val="3366FF"/>
          </w:rPr>
          <w:t>PES Authoring Best Practices</w:t>
        </w:r>
        <w:r w:rsidRPr="001D0CE2">
          <w:rPr>
            <w:rStyle w:val="Hyperlink"/>
          </w:rPr>
          <w:t>.</w:t>
        </w:r>
      </w:hyperlink>
      <w:r w:rsidRPr="001D0CE2">
        <w:rPr>
          <w:color w:val="5B7F95" w:themeColor="text1"/>
          <w14:textFill>
            <w14:solidFill>
              <w14:schemeClr w14:val="tx1">
                <w14:lumMod w14:val="50000"/>
                <w14:lumOff w14:val="50000"/>
                <w14:lumMod w14:val="50000"/>
                <w14:lumOff w14:val="50000"/>
              </w14:schemeClr>
            </w14:solidFill>
          </w14:textFill>
        </w:rPr>
        <w:t xml:space="preserve"> </w:t>
      </w:r>
      <w:r w:rsidRPr="001D0CE2">
        <w:t>The list below is not exhaustive; add topics as needed.</w:t>
      </w:r>
    </w:p>
    <w:p w14:paraId="0442D671" w14:textId="77777777" w:rsidR="001D0415" w:rsidRPr="001D0CE2" w:rsidRDefault="001D0415" w:rsidP="00EE5A6B">
      <w:pPr>
        <w:pStyle w:val="3DS2Title2"/>
      </w:pPr>
      <w:bookmarkStart w:id="117" w:name="_Toc492890922"/>
      <w:bookmarkStart w:id="118" w:name="_Toc494182298"/>
      <w:r w:rsidRPr="001D0CE2">
        <w:t>Confidentiality</w:t>
      </w:r>
      <w:bookmarkEnd w:id="117"/>
      <w:bookmarkEnd w:id="118"/>
    </w:p>
    <w:p w14:paraId="13294EEC" w14:textId="7BCBC050" w:rsidR="001D0415" w:rsidRPr="00561C3E" w:rsidRDefault="00561C3E" w:rsidP="004848BA">
      <w:pPr>
        <w:rPr>
          <w:rFonts w:asciiTheme="minorHAnsi" w:hAnsiTheme="minorHAnsi" w:cstheme="minorHAnsi"/>
        </w:rPr>
      </w:pPr>
      <w:r w:rsidRPr="00561C3E">
        <w:rPr>
          <w:rFonts w:asciiTheme="minorHAnsi" w:hAnsiTheme="minorHAnsi" w:cstheme="minorHAnsi"/>
        </w:rPr>
        <w:t>N/A</w:t>
      </w:r>
    </w:p>
    <w:p w14:paraId="32C56B1C" w14:textId="77777777" w:rsidR="001D0415" w:rsidRPr="001D0CE2" w:rsidRDefault="001D0415" w:rsidP="00EE5A6B">
      <w:pPr>
        <w:pStyle w:val="3DS2Title2"/>
      </w:pPr>
      <w:bookmarkStart w:id="119" w:name="_Toc492890923"/>
      <w:bookmarkStart w:id="120" w:name="_Toc494182299"/>
      <w:r w:rsidRPr="001D0CE2">
        <w:t>Integrity</w:t>
      </w:r>
      <w:bookmarkEnd w:id="119"/>
      <w:bookmarkEnd w:id="120"/>
    </w:p>
    <w:p w14:paraId="5AAACD90" w14:textId="1E4C669F" w:rsidR="001D0415" w:rsidRPr="00561C3E" w:rsidRDefault="00561C3E" w:rsidP="004848BA">
      <w:pPr>
        <w:rPr>
          <w:rFonts w:asciiTheme="minorHAnsi" w:hAnsiTheme="minorHAnsi" w:cstheme="minorHAnsi"/>
        </w:rPr>
      </w:pPr>
      <w:r w:rsidRPr="00561C3E">
        <w:rPr>
          <w:rFonts w:asciiTheme="minorHAnsi" w:hAnsiTheme="minorHAnsi" w:cstheme="minorHAnsi"/>
        </w:rPr>
        <w:t>N/A</w:t>
      </w:r>
    </w:p>
    <w:p w14:paraId="659CF696" w14:textId="77777777" w:rsidR="001D0415" w:rsidRPr="001D0CE2" w:rsidRDefault="001D0415" w:rsidP="00EE5A6B">
      <w:pPr>
        <w:pStyle w:val="3DS2Title2"/>
      </w:pPr>
      <w:bookmarkStart w:id="121" w:name="_Toc492890924"/>
      <w:bookmarkStart w:id="122" w:name="_Toc494182300"/>
      <w:r w:rsidRPr="001D0CE2">
        <w:lastRenderedPageBreak/>
        <w:t>Availability</w:t>
      </w:r>
      <w:bookmarkEnd w:id="121"/>
      <w:bookmarkEnd w:id="122"/>
      <w:r w:rsidRPr="001D0CE2">
        <w:t xml:space="preserve"> </w:t>
      </w:r>
    </w:p>
    <w:p w14:paraId="51ACBA33" w14:textId="04932960" w:rsidR="001D0415" w:rsidRPr="00561C3E" w:rsidRDefault="00561C3E" w:rsidP="004848BA">
      <w:pPr>
        <w:rPr>
          <w:rFonts w:asciiTheme="minorHAnsi" w:hAnsiTheme="minorHAnsi" w:cstheme="minorHAnsi"/>
        </w:rPr>
      </w:pPr>
      <w:r w:rsidRPr="00561C3E">
        <w:rPr>
          <w:rFonts w:asciiTheme="minorHAnsi" w:hAnsiTheme="minorHAnsi" w:cstheme="minorHAnsi"/>
        </w:rPr>
        <w:t>N/A</w:t>
      </w:r>
    </w:p>
    <w:p w14:paraId="6A700AF8" w14:textId="77777777" w:rsidR="001D0415" w:rsidRPr="001D0CE2" w:rsidRDefault="001D0415" w:rsidP="00EE5A6B">
      <w:pPr>
        <w:pStyle w:val="3DS2Title2"/>
      </w:pPr>
      <w:bookmarkStart w:id="123" w:name="_Toc492890925"/>
      <w:bookmarkStart w:id="124" w:name="_Toc494182301"/>
      <w:r w:rsidRPr="001D0CE2">
        <w:t>Authentication</w:t>
      </w:r>
      <w:bookmarkEnd w:id="123"/>
      <w:bookmarkEnd w:id="124"/>
    </w:p>
    <w:p w14:paraId="6761C121" w14:textId="451B1062" w:rsidR="001D0415" w:rsidRPr="00561C3E" w:rsidRDefault="00561C3E" w:rsidP="004848BA">
      <w:pPr>
        <w:rPr>
          <w:rFonts w:asciiTheme="minorHAnsi" w:hAnsiTheme="minorHAnsi" w:cstheme="minorHAnsi"/>
        </w:rPr>
      </w:pPr>
      <w:r w:rsidRPr="00561C3E">
        <w:rPr>
          <w:rFonts w:asciiTheme="minorHAnsi" w:hAnsiTheme="minorHAnsi" w:cstheme="minorHAnsi"/>
        </w:rPr>
        <w:t>N/A</w:t>
      </w:r>
    </w:p>
    <w:p w14:paraId="2C3B048D" w14:textId="77777777" w:rsidR="001D0415" w:rsidRDefault="001D0415" w:rsidP="00EE5A6B">
      <w:pPr>
        <w:pStyle w:val="3DS2Title2"/>
      </w:pPr>
      <w:bookmarkStart w:id="125" w:name="_Toc492890926"/>
      <w:bookmarkStart w:id="126" w:name="_Toc494182302"/>
      <w:r w:rsidRPr="001D0CE2">
        <w:t>Authorization</w:t>
      </w:r>
      <w:bookmarkEnd w:id="125"/>
      <w:bookmarkEnd w:id="126"/>
    </w:p>
    <w:p w14:paraId="6F2A6ED6" w14:textId="74E2ADC4" w:rsidR="003D2523" w:rsidRPr="00561C3E" w:rsidRDefault="00561C3E" w:rsidP="009644C5">
      <w:pPr>
        <w:rPr>
          <w:rFonts w:asciiTheme="minorHAnsi" w:hAnsiTheme="minorHAnsi" w:cstheme="minorHAnsi"/>
        </w:rPr>
      </w:pPr>
      <w:r w:rsidRPr="00561C3E">
        <w:rPr>
          <w:rFonts w:asciiTheme="minorHAnsi" w:hAnsiTheme="minorHAnsi" w:cstheme="minorHAnsi"/>
        </w:rPr>
        <w:t>N/A</w:t>
      </w:r>
    </w:p>
    <w:p w14:paraId="49EAEADF" w14:textId="77777777" w:rsidR="003D2523" w:rsidRDefault="003D2523" w:rsidP="00EE5A6B">
      <w:pPr>
        <w:pStyle w:val="3DS2Title1"/>
      </w:pPr>
      <w:bookmarkStart w:id="127" w:name="_Toc175735807"/>
      <w:r>
        <w:t xml:space="preserve">Data </w:t>
      </w:r>
      <w:r w:rsidR="009C7806">
        <w:t>p</w:t>
      </w:r>
      <w:r>
        <w:t>rivacy</w:t>
      </w:r>
      <w:bookmarkEnd w:id="127"/>
    </w:p>
    <w:p w14:paraId="544152D7" w14:textId="77777777" w:rsidR="00826754" w:rsidRPr="001807C7" w:rsidRDefault="0036716C" w:rsidP="00451BE1">
      <w:pPr>
        <w:jc w:val="both"/>
      </w:pPr>
      <w:r>
        <w:rPr>
          <w:noProof/>
        </w:rPr>
        <w:drawing>
          <wp:inline distT="0" distB="0" distL="0" distR="0" wp14:anchorId="2F6203D0" wp14:editId="5E391FEC">
            <wp:extent cx="449821" cy="13716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92288A" w:rsidRPr="001807C7">
        <w:t xml:space="preserve">According to Data Privacy laws (more information in </w:t>
      </w:r>
      <w:hyperlink r:id="rId31" w:anchor="community:267" w:history="1">
        <w:r w:rsidR="0092288A" w:rsidRPr="001807C7">
          <w:rPr>
            <w:rStyle w:val="Hyperlink"/>
            <w:rFonts w:cs="Arial"/>
          </w:rPr>
          <w:t>Ethics &amp; Compliance at 3DS</w:t>
        </w:r>
      </w:hyperlink>
      <w:r w:rsidR="0092288A" w:rsidRPr="001807C7">
        <w:t xml:space="preserve"> community)</w:t>
      </w:r>
      <w:r w:rsidR="00826754" w:rsidRPr="001807C7">
        <w:t>, including GDPR, a personal data is any information that can identify directly or indirectly an individual (e.g. name, userid, cookies, IP Address).</w:t>
      </w:r>
    </w:p>
    <w:p w14:paraId="6913D62C" w14:textId="77777777" w:rsidR="00826754" w:rsidRPr="001807C7" w:rsidRDefault="00826754" w:rsidP="00451BE1">
      <w:pPr>
        <w:jc w:val="both"/>
      </w:pPr>
      <w:r w:rsidRPr="001807C7">
        <w:t>A</w:t>
      </w:r>
      <w:r w:rsidR="0092288A" w:rsidRPr="001807C7">
        <w:t xml:space="preserve">ll 3DS products must comply with the following rules (more information in </w:t>
      </w:r>
      <w:hyperlink r:id="rId32" w:anchor="community:XMBcNl--TV2_QZhGi3TDCQ" w:history="1">
        <w:r w:rsidR="0092288A" w:rsidRPr="001807C7">
          <w:rPr>
            <w:rStyle w:val="Hyperlink"/>
            <w:rFonts w:cs="Arial"/>
          </w:rPr>
          <w:t>R&amp;D Data Privacy – 3DS as a software vendor</w:t>
        </w:r>
      </w:hyperlink>
      <w:r w:rsidR="006706C8" w:rsidRPr="001807C7">
        <w:t xml:space="preserve"> community</w:t>
      </w:r>
      <w:r w:rsidR="0044233B" w:rsidRPr="001807C7">
        <w:t>, ask for access rights</w:t>
      </w:r>
      <w:r w:rsidR="00DE0F61" w:rsidRPr="001807C7">
        <w:t xml:space="preserve"> if needed</w:t>
      </w:r>
      <w:r w:rsidR="006706C8" w:rsidRPr="001807C7">
        <w:t>)</w:t>
      </w:r>
      <w:r w:rsidR="00DE0F61" w:rsidRPr="001807C7">
        <w:t>.</w:t>
      </w:r>
    </w:p>
    <w:p w14:paraId="390C4E8B"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 xml:space="preserve">Transparency: </w:t>
      </w:r>
      <w:hyperlink r:id="rId33" w:anchor="dashboard:b4451355-7d12-4d3e-8805-1accc629ccb8/tab:Data%20Privacy" w:history="1">
        <w:r w:rsidRPr="00451BE1">
          <w:rPr>
            <w:rStyle w:val="Hyperlink"/>
            <w:rFonts w:ascii="Arial" w:hAnsi="Arial" w:cs="Arial"/>
          </w:rPr>
          <w:t>list of processed personal data</w:t>
        </w:r>
      </w:hyperlink>
      <w:r w:rsidRPr="00451BE1">
        <w:rPr>
          <w:rFonts w:ascii="Arial" w:hAnsi="Arial" w:cs="Arial"/>
        </w:rPr>
        <w:t xml:space="preserve"> (including </w:t>
      </w:r>
      <w:hyperlink r:id="rId34" w:history="1">
        <w:r w:rsidRPr="00451BE1">
          <w:rPr>
            <w:rStyle w:val="Hyperlink"/>
            <w:rFonts w:ascii="Arial" w:hAnsi="Arial" w:cs="Arial"/>
          </w:rPr>
          <w:t>cookies</w:t>
        </w:r>
      </w:hyperlink>
      <w:r w:rsidRPr="00451BE1">
        <w:rPr>
          <w:rFonts w:ascii="Arial" w:hAnsi="Arial" w:cs="Arial"/>
        </w:rPr>
        <w:t>) and list of third parties to which personal data are transferred (e.g. Outscale, AWS and Huawei)</w:t>
      </w:r>
      <w:r w:rsidR="00654AF9" w:rsidRPr="00451BE1">
        <w:rPr>
          <w:rFonts w:ascii="Arial" w:hAnsi="Arial" w:cs="Arial"/>
        </w:rPr>
        <w:t xml:space="preserve"> are not modified by your function – else, contact your R&amp;D Data Privacy Director.</w:t>
      </w:r>
    </w:p>
    <w:p w14:paraId="282E0E4D"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Minimization: collect and use only needed personal data for a defined retention period</w:t>
      </w:r>
      <w:r w:rsidR="00654AF9" w:rsidRPr="00451BE1">
        <w:rPr>
          <w:rFonts w:ascii="Arial" w:hAnsi="Arial" w:cs="Arial"/>
        </w:rPr>
        <w:t>.</w:t>
      </w:r>
    </w:p>
    <w:p w14:paraId="09E777B8"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 xml:space="preserve">Respect </w:t>
      </w:r>
      <w:r w:rsidR="00826754" w:rsidRPr="00451BE1">
        <w:rPr>
          <w:rFonts w:ascii="Arial" w:hAnsi="Arial" w:cs="Arial"/>
        </w:rPr>
        <w:t xml:space="preserve">of </w:t>
      </w:r>
      <w:r w:rsidRPr="00451BE1">
        <w:rPr>
          <w:rFonts w:ascii="Arial" w:hAnsi="Arial" w:cs="Arial"/>
        </w:rPr>
        <w:t>data subject rig</w:t>
      </w:r>
      <w:r w:rsidR="00654AF9" w:rsidRPr="00451BE1">
        <w:rPr>
          <w:rFonts w:ascii="Arial" w:hAnsi="Arial" w:cs="Arial"/>
        </w:rPr>
        <w:t xml:space="preserve">hts: </w:t>
      </w:r>
      <w:r w:rsidRPr="00451BE1">
        <w:rPr>
          <w:rFonts w:ascii="Arial" w:hAnsi="Arial" w:cs="Arial"/>
        </w:rPr>
        <w:t>possibility to access, modify and delete</w:t>
      </w:r>
      <w:r w:rsidR="00654AF9" w:rsidRPr="00451BE1">
        <w:rPr>
          <w:rFonts w:ascii="Arial" w:hAnsi="Arial" w:cs="Arial"/>
        </w:rPr>
        <w:t xml:space="preserve"> personal data.</w:t>
      </w:r>
    </w:p>
    <w:p w14:paraId="0FE875DC" w14:textId="77777777" w:rsidR="003D2523" w:rsidRPr="00DD6C21" w:rsidRDefault="00EF6B81" w:rsidP="00646AC1">
      <w:pPr>
        <w:pStyle w:val="HiddenText"/>
        <w:jc w:val="both"/>
      </w:pPr>
      <w:r w:rsidRPr="00DD6C21">
        <w:rPr>
          <w:noProof/>
        </w:rPr>
        <w:drawing>
          <wp:inline distT="0" distB="0" distL="0" distR="0" wp14:anchorId="508A8703" wp14:editId="6D6A559B">
            <wp:extent cx="183712" cy="182880"/>
            <wp:effectExtent l="0" t="0" r="6985" b="7620"/>
            <wp:docPr id="9" name="Picture 9"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28"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646AC1">
        <w:t>For more information on</w:t>
      </w:r>
      <w:r w:rsidR="003D2523" w:rsidRPr="001D0CE2">
        <w:t xml:space="preserve"> this topic, refer to the “</w:t>
      </w:r>
      <w:bookmarkStart w:id="128" w:name="_Toc493499575"/>
      <w:bookmarkStart w:id="129" w:name="_Toc52899283"/>
      <w:r w:rsidR="003D2523" w:rsidRPr="00350966">
        <w:t>What about:</w:t>
      </w:r>
      <w:r w:rsidR="003D2523">
        <w:t xml:space="preserve"> </w:t>
      </w:r>
      <w:r w:rsidR="003D2523" w:rsidRPr="00350966">
        <w:t>Data Privacy</w:t>
      </w:r>
      <w:bookmarkEnd w:id="128"/>
      <w:bookmarkEnd w:id="129"/>
      <w:r w:rsidR="003D2523" w:rsidRPr="001D0CE2">
        <w:t>”</w:t>
      </w:r>
      <w:r w:rsidR="001A32E9">
        <w:t xml:space="preserve"> section</w:t>
      </w:r>
      <w:r w:rsidR="003D2523" w:rsidRPr="001D0CE2">
        <w:t xml:space="preserve"> of </w:t>
      </w:r>
      <w:hyperlink r:id="rId35" w:history="1">
        <w:r w:rsidR="003D2523" w:rsidRPr="00D357FD">
          <w:rPr>
            <w:rStyle w:val="Hyperlink"/>
            <w:color w:val="3366FF"/>
          </w:rPr>
          <w:t>PES Authoring Best Practices</w:t>
        </w:r>
        <w:r w:rsidR="003D2523"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364D2930"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63FE2C3F" w14:textId="77777777" w:rsidR="008536D4" w:rsidRPr="001D0CE2" w:rsidRDefault="00D1522E" w:rsidP="008536D4">
            <w:pPr>
              <w:jc w:val="center"/>
            </w:pPr>
            <w:r>
              <w:rPr>
                <w:noProof/>
              </w:rPr>
              <mc:AlternateContent>
                <mc:Choice Requires="wps">
                  <w:drawing>
                    <wp:inline distT="0" distB="0" distL="0" distR="0" wp14:anchorId="2362FB25" wp14:editId="27497A35">
                      <wp:extent cx="270710" cy="274320"/>
                      <wp:effectExtent l="19050" t="19050" r="15240" b="30480"/>
                      <wp:docPr id="28" name="Oval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707E8CB6"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362FB25" id="Oval 28" o:spid="_x0000_s103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" fillcolor="#0077c8 [3209]" strokecolor="white [3212]" strokeweight="1.5pt">
                      <v:path arrowok="t"/>
                      <o:lock v:ext="edit" aspectratio="t"/>
                      <v:textbox inset="0,0,0,0">
                        <w:txbxContent>
                          <w:p w14:paraId="707E8CB6"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28F456FD"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40B9E32E"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705DF1ED"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931E93C" w14:textId="77777777" w:rsidR="008536D4" w:rsidRPr="001D0CE2" w:rsidRDefault="008536D4" w:rsidP="008536D4">
            <w:pPr>
              <w:rPr>
                <w:b w:val="0"/>
              </w:rPr>
            </w:pPr>
          </w:p>
        </w:tc>
        <w:tc>
          <w:tcPr>
            <w:tcW w:w="2303" w:type="pct"/>
            <w:tcBorders>
              <w:top w:val="none" w:sz="0" w:space="0" w:color="auto"/>
              <w:bottom w:val="none" w:sz="0" w:space="0" w:color="auto"/>
            </w:tcBorders>
          </w:tcPr>
          <w:p w14:paraId="1ACD71A0"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sidRPr="001D0CE2">
              <w:rPr>
                <w:b/>
              </w:rPr>
              <w:t xml:space="preserve">Does this function comply with </w:t>
            </w:r>
            <w:r>
              <w:rPr>
                <w:b/>
              </w:rPr>
              <w:t>3DS obligations related to the use and protection of personal data?</w:t>
            </w:r>
            <w:r w:rsidRPr="001D0CE2">
              <w:rPr>
                <w:b/>
              </w:rPr>
              <w:t xml:space="preserve"> </w:t>
            </w:r>
          </w:p>
        </w:tc>
        <w:tc>
          <w:tcPr>
            <w:tcW w:w="2303" w:type="pct"/>
            <w:tcBorders>
              <w:top w:val="none" w:sz="0" w:space="0" w:color="auto"/>
              <w:bottom w:val="none" w:sz="0" w:space="0" w:color="auto"/>
              <w:right w:val="none" w:sz="0" w:space="0" w:color="auto"/>
            </w:tcBorders>
          </w:tcPr>
          <w:p w14:paraId="568CBDE6" w14:textId="1B6FFC0E" w:rsidR="008536D4" w:rsidRPr="001D0CE2" w:rsidRDefault="00000000"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Privacy Compliance"/>
                <w:tag w:val="Data_Privacy_Compliance"/>
                <w:id w:val="-2004651429"/>
                <w:placeholder>
                  <w:docPart w:val="A4F6B17AD80F45919642F1ED332B51BB"/>
                </w:placeholder>
                <w:dropDownList>
                  <w:listItem w:value="Choose an item."/>
                  <w:listItem w:displayText="Yes" w:value="Yes"/>
                  <w:listItem w:displayText="No" w:value="No"/>
                </w:dropDownList>
              </w:sdtPr>
              <w:sdtEndPr>
                <w:rPr>
                  <w:i w:val="0"/>
                  <w:iCs w:val="0"/>
                </w:rPr>
              </w:sdtEndPr>
              <w:sdtContent>
                <w:r w:rsidR="00561C3E">
                  <w:rPr>
                    <w:i/>
                    <w:iCs/>
                  </w:rPr>
                  <w:t>Yes</w:t>
                </w:r>
              </w:sdtContent>
            </w:sdt>
          </w:p>
        </w:tc>
      </w:tr>
    </w:tbl>
    <w:p w14:paraId="5F16F4FA" w14:textId="77777777" w:rsidR="003D2523" w:rsidRDefault="003D2523" w:rsidP="005C0E0D">
      <w:pPr>
        <w:jc w:val="both"/>
      </w:pPr>
      <w:r>
        <w:t>If you answered “No”</w:t>
      </w:r>
      <w:r w:rsidR="005D6D4D">
        <w:t xml:space="preserve"> </w:t>
      </w:r>
      <w:r w:rsidRPr="00301A6A">
        <w:t>to the above question</w:t>
      </w:r>
      <w:r w:rsidR="00A65F2A">
        <w:t>,</w:t>
      </w:r>
      <w:r w:rsidRPr="00301A6A">
        <w:t xml:space="preserve"> explain </w:t>
      </w:r>
      <w:r w:rsidR="00701DD8">
        <w:t xml:space="preserve">why </w:t>
      </w:r>
      <w:r w:rsidRPr="00301A6A">
        <w:t>briefly:</w:t>
      </w:r>
    </w:p>
    <w:sdt>
      <w:sdtPr>
        <w:alias w:val="Data_Privacy_No_NA_Explanations"/>
        <w:tag w:val="Data_Privacy_No_NA_Explanations"/>
        <w:id w:val="1353921957"/>
        <w:placeholder>
          <w:docPart w:val="421CDDD0AA5042AEAC3D823F860D3182"/>
        </w:placeholder>
        <w:showingPlcHdr/>
      </w:sdtPr>
      <w:sdtContent>
        <w:p w14:paraId="0EC0F99C" w14:textId="77777777" w:rsidR="005D6D4D" w:rsidRPr="001D0CE2" w:rsidRDefault="005D6D4D" w:rsidP="005C0E0D">
          <w:pPr>
            <w:jc w:val="both"/>
          </w:pPr>
          <w:r w:rsidRPr="00562A45">
            <w:rPr>
              <w:rStyle w:val="PlaceholderText"/>
            </w:rPr>
            <w:t>Click or tap here to enter text.</w:t>
          </w:r>
        </w:p>
      </w:sdtContent>
    </w:sdt>
    <w:p w14:paraId="1C348089" w14:textId="77777777" w:rsidR="00572CA4" w:rsidRPr="001D0CE2" w:rsidRDefault="00572CA4" w:rsidP="005C0E0D">
      <w:pPr>
        <w:jc w:val="both"/>
      </w:pPr>
      <w:bookmarkStart w:id="130" w:name="_Toc492890890"/>
      <w:bookmarkStart w:id="131" w:name="_Toc492890927"/>
      <w:bookmarkStart w:id="132" w:name="_Toc494182303"/>
      <w:bookmarkStart w:id="133" w:name="_Toc527023822"/>
    </w:p>
    <w:p w14:paraId="2533B75A" w14:textId="77777777" w:rsidR="001D0415" w:rsidRPr="001D0CE2" w:rsidRDefault="001D0415" w:rsidP="00FD286E">
      <w:pPr>
        <w:pStyle w:val="PartTitle"/>
      </w:pPr>
      <w:bookmarkStart w:id="134" w:name="_Toc492890893"/>
      <w:bookmarkStart w:id="135" w:name="_Toc492890930"/>
      <w:bookmarkStart w:id="136" w:name="_Toc494182306"/>
      <w:bookmarkStart w:id="137" w:name="_Toc527023825"/>
      <w:bookmarkStart w:id="138" w:name="_Toc50465472"/>
      <w:bookmarkStart w:id="139" w:name="_Toc50734535"/>
      <w:bookmarkStart w:id="140" w:name="_Toc52877221"/>
      <w:bookmarkStart w:id="141" w:name="_Toc175735808"/>
      <w:bookmarkEnd w:id="130"/>
      <w:bookmarkEnd w:id="131"/>
      <w:bookmarkEnd w:id="132"/>
      <w:bookmarkEnd w:id="133"/>
      <w:r w:rsidRPr="001D0CE2">
        <w:lastRenderedPageBreak/>
        <w:t>Acceptance Test Protocols</w:t>
      </w:r>
      <w:bookmarkEnd w:id="134"/>
      <w:bookmarkEnd w:id="135"/>
      <w:bookmarkEnd w:id="136"/>
      <w:bookmarkEnd w:id="137"/>
      <w:bookmarkEnd w:id="138"/>
      <w:bookmarkEnd w:id="139"/>
      <w:bookmarkEnd w:id="140"/>
      <w:bookmarkEnd w:id="141"/>
    </w:p>
    <w:p w14:paraId="4C0DB848" w14:textId="77777777" w:rsidR="00082C77" w:rsidRDefault="00896A3A" w:rsidP="005C0E0D">
      <w:pPr>
        <w:jc w:val="both"/>
      </w:pPr>
      <w:r>
        <w:t>Specify</w:t>
      </w:r>
      <w:r w:rsidR="00082C77">
        <w:t xml:space="preserve"> the testing </w:t>
      </w:r>
      <w:r>
        <w:t>that will be done</w:t>
      </w:r>
      <w:r w:rsidR="00082C77">
        <w:t xml:space="preserve"> to </w:t>
      </w:r>
      <w:r>
        <w:t>demonstrate that</w:t>
      </w:r>
      <w:r w:rsidR="00082C77">
        <w:t xml:space="preserve"> this function works as specified. </w:t>
      </w:r>
      <w:r>
        <w:t xml:space="preserve">Acceptance </w:t>
      </w:r>
      <w:r w:rsidR="00082C77">
        <w:t xml:space="preserve">tests are expected to work </w:t>
      </w:r>
      <w:r w:rsidR="00A65F2A">
        <w:t xml:space="preserve">in the integrated code base </w:t>
      </w:r>
      <w:r w:rsidR="00082C77">
        <w:t xml:space="preserve">at </w:t>
      </w:r>
      <w:r w:rsidR="00A65F2A">
        <w:t xml:space="preserve">or before the </w:t>
      </w:r>
      <w:r w:rsidR="00082C77">
        <w:t>FCF</w:t>
      </w:r>
      <w:r w:rsidR="00715A49">
        <w:t xml:space="preserve"> </w:t>
      </w:r>
      <w:r w:rsidR="00AD270D">
        <w:t>gate</w:t>
      </w:r>
      <w:r w:rsidR="00082C77">
        <w:t>, before QA takes over the function for a more thorough suite of tests.</w:t>
      </w:r>
    </w:p>
    <w:p w14:paraId="45639206" w14:textId="77777777" w:rsidR="001D0415" w:rsidRDefault="00082C77" w:rsidP="005C0E0D">
      <w:pPr>
        <w:jc w:val="both"/>
      </w:pPr>
      <w:r>
        <w:t>Acceptance Tests</w:t>
      </w:r>
      <w:r w:rsidR="00D92659">
        <w:t xml:space="preserve"> must cover each capability and limitation described in </w:t>
      </w:r>
      <w:r w:rsidR="00AD270D">
        <w:t xml:space="preserve">the </w:t>
      </w:r>
      <w:r w:rsidR="00D92659">
        <w:t xml:space="preserve">previous </w:t>
      </w:r>
      <w:r w:rsidR="00C3272E">
        <w:t>s</w:t>
      </w:r>
      <w:r w:rsidR="00D92659">
        <w:t>ections</w:t>
      </w:r>
      <w:r>
        <w:t xml:space="preserve">. Each </w:t>
      </w:r>
      <w:r w:rsidR="00D92659">
        <w:t>t</w:t>
      </w:r>
      <w:r>
        <w:t xml:space="preserve">est definition must include objective criteria to assess whether the test produced </w:t>
      </w:r>
      <w:r w:rsidR="00AD270D">
        <w:t xml:space="preserve">the </w:t>
      </w:r>
      <w:r>
        <w:t xml:space="preserve">expected results. Automated tests should be </w:t>
      </w:r>
      <w:r w:rsidR="00A8415F">
        <w:t>delivered</w:t>
      </w:r>
      <w:r w:rsidR="00C260E1">
        <w:t xml:space="preserve"> whenever possible.</w:t>
      </w:r>
    </w:p>
    <w:p w14:paraId="17E5D14A" w14:textId="77777777" w:rsidR="006F146A" w:rsidRDefault="00FC6BB3" w:rsidP="00EE5A6B">
      <w:pPr>
        <w:pStyle w:val="3DS2Title1"/>
      </w:pPr>
      <w:bookmarkStart w:id="142" w:name="_Toc175735809"/>
      <w:bookmarkStart w:id="143" w:name="_Toc492890894"/>
      <w:bookmarkStart w:id="144" w:name="_Toc492890931"/>
      <w:bookmarkStart w:id="145" w:name="_Toc494182307"/>
      <w:bookmarkStart w:id="146" w:name="_Toc527023826"/>
      <w:r>
        <w:t xml:space="preserve">Functional </w:t>
      </w:r>
      <w:r w:rsidR="001D0415" w:rsidRPr="00DD6C21">
        <w:t>Acceptance Test</w:t>
      </w:r>
      <w:r w:rsidR="006F146A">
        <w:t>s</w:t>
      </w:r>
      <w:bookmarkEnd w:id="142"/>
    </w:p>
    <w:p w14:paraId="5ACEFB31" w14:textId="77777777" w:rsidR="00AC76D1" w:rsidRDefault="00F30C7A" w:rsidP="00646AC1">
      <w:pPr>
        <w:pStyle w:val="HiddenText"/>
        <w:jc w:val="both"/>
      </w:pPr>
      <w:r>
        <w:t>Functional acceptance tests demonstrate that the expected results are obtained or that the expected behavior occurs for each aspect of the new or modified functionality when used as intended. This includes testing of specific topics as applicable: embedded user assistance, data upgrade, etc.</w:t>
      </w:r>
    </w:p>
    <w:p w14:paraId="5187795E" w14:textId="27569F64" w:rsidR="001D0415" w:rsidRPr="001D0CE2" w:rsidRDefault="001D0415" w:rsidP="00B148AC">
      <w:pPr>
        <w:pStyle w:val="3DS2Title2"/>
        <w:spacing w:after="240"/>
      </w:pPr>
      <w:r w:rsidRPr="00DD6C21">
        <w:t>AT-1</w:t>
      </w:r>
      <w:r w:rsidRPr="001D0CE2">
        <w:t>:</w:t>
      </w:r>
      <w:bookmarkEnd w:id="143"/>
      <w:bookmarkEnd w:id="144"/>
      <w:bookmarkEnd w:id="145"/>
      <w:bookmarkEnd w:id="146"/>
      <w:r w:rsidRPr="001D0CE2">
        <w:rPr>
          <w:color w:val="AABFCB" w:themeColor="text1" w:themeTint="80"/>
        </w:rPr>
        <w:t xml:space="preserve"> </w:t>
      </w:r>
      <w:sdt>
        <w:sdtPr>
          <w:rPr>
            <w:color w:val="AABFCB" w:themeColor="text1" w:themeTint="80"/>
          </w:rPr>
          <w:id w:val="-1880465019"/>
          <w:placeholder>
            <w:docPart w:val="489388273745491C95D46BE5ECC4FEB2"/>
          </w:placeholder>
        </w:sdtPr>
        <w:sdtContent>
          <w:r w:rsidR="00D73943" w:rsidRPr="00D73943">
            <w:rPr>
              <w:rFonts w:asciiTheme="minorHAnsi" w:hAnsiTheme="minorHAnsi" w:cstheme="minorHAnsi"/>
              <w:color w:val="002060"/>
            </w:rPr>
            <w:t xml:space="preserve">Importing an object </w:t>
          </w:r>
          <w:r w:rsidR="00384362" w:rsidRPr="00384362">
            <w:rPr>
              <w:rFonts w:asciiTheme="minorHAnsi" w:hAnsiTheme="minorHAnsi" w:cstheme="minorHAnsi"/>
              <w:color w:val="002060"/>
            </w:rPr>
            <w:t xml:space="preserve">(Source Revision Format: Primary) </w:t>
          </w:r>
          <w:r w:rsidR="00D73943" w:rsidRPr="00D73943">
            <w:rPr>
              <w:rFonts w:asciiTheme="minorHAnsi" w:hAnsiTheme="minorHAnsi" w:cstheme="minorHAnsi"/>
              <w:color w:val="002060"/>
            </w:rPr>
            <w:t>at target site</w:t>
          </w:r>
          <w:r w:rsidR="00B148AC">
            <w:rPr>
              <w:rFonts w:asciiTheme="minorHAnsi" w:hAnsiTheme="minorHAnsi" w:cstheme="minorHAnsi"/>
              <w:color w:val="002060"/>
            </w:rPr>
            <w:t xml:space="preserve"> </w:t>
          </w:r>
          <w:r w:rsidR="00D73943" w:rsidRPr="00D73943">
            <w:rPr>
              <w:rFonts w:asciiTheme="minorHAnsi" w:hAnsiTheme="minorHAnsi" w:cstheme="minorHAnsi"/>
              <w:color w:val="002060"/>
            </w:rPr>
            <w:t>having Primary revision format</w:t>
          </w:r>
        </w:sdtContent>
      </w:sdt>
      <w:r w:rsidR="00D73943">
        <w:rPr>
          <w:color w:val="AABFCB" w:themeColor="text1" w:themeTint="80"/>
        </w:rPr>
        <w:t xml:space="preserve"> </w:t>
      </w:r>
    </w:p>
    <w:p w14:paraId="4099018F" w14:textId="77777777" w:rsidR="00542CCB" w:rsidRDefault="001D0415" w:rsidP="00B148AC">
      <w:pPr>
        <w:pStyle w:val="3DSTitle3"/>
        <w:spacing w:after="0"/>
      </w:pPr>
      <w:bookmarkStart w:id="147" w:name="_Toc492890932"/>
      <w:bookmarkStart w:id="148" w:name="_Toc494182308"/>
      <w:bookmarkStart w:id="149" w:name="_Toc52877222"/>
      <w:r w:rsidRPr="001D0CE2">
        <w:t>What’s being tested?</w:t>
      </w:r>
      <w:bookmarkEnd w:id="147"/>
      <w:bookmarkEnd w:id="148"/>
      <w:bookmarkEnd w:id="149"/>
    </w:p>
    <w:p w14:paraId="48DDA1B7" w14:textId="17B09EAB" w:rsidR="00937292" w:rsidRPr="00D73943" w:rsidRDefault="00D73943" w:rsidP="00D73943">
      <w:pPr>
        <w:ind w:left="360"/>
        <w:jc w:val="both"/>
        <w:rPr>
          <w:rFonts w:asciiTheme="minorHAnsi" w:hAnsiTheme="minorHAnsi" w:cstheme="minorHAnsi"/>
        </w:rPr>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w:t>
      </w:r>
      <w:r w:rsidR="00B148AC">
        <w:rPr>
          <w:rFonts w:asciiTheme="minorHAnsi" w:hAnsiTheme="minorHAnsi" w:cstheme="minorHAnsi"/>
        </w:rPr>
        <w:t>User will see the revision computation has been improved after this enhancement</w:t>
      </w:r>
      <w:r w:rsidR="004372D1">
        <w:rPr>
          <w:rFonts w:asciiTheme="minorHAnsi" w:hAnsiTheme="minorHAnsi" w:cstheme="minorHAnsi"/>
        </w:rPr>
        <w:t xml:space="preserve"> after activating the variable</w:t>
      </w:r>
      <w:r w:rsidR="00B148AC">
        <w:rPr>
          <w:rFonts w:asciiTheme="minorHAnsi" w:hAnsiTheme="minorHAnsi" w:cstheme="minorHAnsi"/>
        </w:rPr>
        <w:t>.</w:t>
      </w:r>
      <w:r w:rsidR="00937292" w:rsidRPr="00D73943">
        <w:rPr>
          <w:rStyle w:val="HiddenTextChar"/>
          <w:rFonts w:asciiTheme="minorHAnsi" w:hAnsiTheme="minorHAnsi" w:cstheme="minorHAnsi"/>
        </w:rPr>
        <w:t>Explain the objectives of this test.</w:t>
      </w:r>
    </w:p>
    <w:p w14:paraId="7991D05B" w14:textId="77777777" w:rsidR="005D23C3" w:rsidRDefault="001D0415" w:rsidP="00B148AC">
      <w:pPr>
        <w:pStyle w:val="3DSTitle3"/>
        <w:spacing w:after="0"/>
      </w:pPr>
      <w:bookmarkStart w:id="150" w:name="_Toc494182309"/>
      <w:bookmarkStart w:id="151" w:name="_Toc492890933"/>
      <w:bookmarkStart w:id="152" w:name="_Toc52877223"/>
      <w:r w:rsidRPr="001D0CE2">
        <w:t xml:space="preserve">Test </w:t>
      </w:r>
      <w:r w:rsidR="00C0186C">
        <w:t>d</w:t>
      </w:r>
      <w:r w:rsidRPr="001D0CE2">
        <w:t>ata</w:t>
      </w:r>
      <w:bookmarkEnd w:id="150"/>
      <w:bookmarkEnd w:id="151"/>
      <w:bookmarkEnd w:id="152"/>
    </w:p>
    <w:p w14:paraId="69F31BF5" w14:textId="40C23B26" w:rsidR="00937292" w:rsidRPr="00B148AC" w:rsidRDefault="00937292" w:rsidP="00B148AC">
      <w:pPr>
        <w:ind w:left="360"/>
        <w:jc w:val="both"/>
        <w:rPr>
          <w:rFonts w:asciiTheme="minorHAnsi" w:hAnsiTheme="minorHAnsi" w:cstheme="minorHAnsi"/>
        </w:rPr>
      </w:pPr>
      <w:r>
        <w:t xml:space="preserve"> </w:t>
      </w:r>
      <w:r w:rsidR="00B148AC" w:rsidRPr="00B148AC">
        <w:rPr>
          <w:rFonts w:asciiTheme="minorHAnsi" w:hAnsiTheme="minorHAnsi" w:cstheme="minorHAnsi"/>
        </w:rPr>
        <w:t>Product Structure (3DPart or Physical Product or an assembly)</w:t>
      </w:r>
      <w:r w:rsidRPr="00B148AC">
        <w:rPr>
          <w:rStyle w:val="HiddenTextChar"/>
          <w:rFonts w:asciiTheme="minorHAnsi" w:hAnsiTheme="minorHAnsi" w:cstheme="minorHAnsi"/>
          <w:sz w:val="22"/>
        </w:rPr>
        <w:t>Define the input data and the data of reference used to check that the test execution produces the expected results.</w:t>
      </w:r>
    </w:p>
    <w:p w14:paraId="2E846B3C" w14:textId="77777777" w:rsidR="005D23C3" w:rsidRDefault="001D0415" w:rsidP="00B148AC">
      <w:pPr>
        <w:pStyle w:val="3DSTitle3"/>
        <w:spacing w:after="0"/>
      </w:pPr>
      <w:bookmarkStart w:id="153" w:name="_Toc492890934"/>
      <w:bookmarkStart w:id="154" w:name="_Toc494182310"/>
      <w:bookmarkStart w:id="155" w:name="_Toc52877224"/>
      <w:r w:rsidRPr="001D0CE2">
        <w:t xml:space="preserve">Test </w:t>
      </w:r>
      <w:r w:rsidR="00C0186C">
        <w:t>p</w:t>
      </w:r>
      <w:r w:rsidRPr="001D0CE2">
        <w:t>rotocol</w:t>
      </w:r>
      <w:bookmarkEnd w:id="153"/>
      <w:bookmarkEnd w:id="154"/>
      <w:bookmarkEnd w:id="155"/>
    </w:p>
    <w:p w14:paraId="46998BF6" w14:textId="069D3691" w:rsidR="00B148AC" w:rsidRPr="00B148AC" w:rsidRDefault="00B148AC" w:rsidP="00B148AC">
      <w:pPr>
        <w:pStyle w:val="ListParagraph"/>
        <w:numPr>
          <w:ilvl w:val="0"/>
          <w:numId w:val="15"/>
        </w:numPr>
        <w:spacing w:after="0"/>
        <w:jc w:val="both"/>
        <w:rPr>
          <w:rFonts w:cstheme="minorHAnsi"/>
        </w:rPr>
      </w:pPr>
      <w:r w:rsidRPr="00B148AC">
        <w:rPr>
          <w:rFonts w:cstheme="minorHAnsi"/>
        </w:rPr>
        <w:t xml:space="preserve">Check the revision format at server, select the revision format </w:t>
      </w:r>
      <w:r w:rsidR="00AE609A">
        <w:rPr>
          <w:rFonts w:cstheme="minorHAnsi"/>
        </w:rPr>
        <w:t>as Primary</w:t>
      </w:r>
      <w:r w:rsidR="00147D26">
        <w:rPr>
          <w:rFonts w:cstheme="minorHAnsi"/>
        </w:rPr>
        <w:t xml:space="preserve"> and revision naming rules </w:t>
      </w:r>
      <w:r w:rsidR="00E234C2">
        <w:rPr>
          <w:rFonts w:cstheme="minorHAnsi"/>
        </w:rPr>
        <w:t xml:space="preserve">as </w:t>
      </w:r>
      <w:r w:rsidR="00147D26">
        <w:rPr>
          <w:rFonts w:cstheme="minorHAnsi"/>
        </w:rPr>
        <w:t>‘1, 2, 3, …..’</w:t>
      </w:r>
      <w:r w:rsidR="00AE609A">
        <w:rPr>
          <w:rFonts w:cstheme="minorHAnsi"/>
        </w:rPr>
        <w:t>.</w:t>
      </w:r>
    </w:p>
    <w:p w14:paraId="5CEB2B85" w14:textId="2AF16BB0" w:rsidR="004372D1" w:rsidRDefault="004372D1" w:rsidP="00B148AC">
      <w:pPr>
        <w:pStyle w:val="ListParagraph"/>
        <w:numPr>
          <w:ilvl w:val="0"/>
          <w:numId w:val="15"/>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p>
    <w:p w14:paraId="0B9B317D" w14:textId="4D2FE2D8" w:rsidR="00B148AC" w:rsidRPr="00B148AC" w:rsidRDefault="00B148AC" w:rsidP="00B148AC">
      <w:pPr>
        <w:pStyle w:val="ListParagraph"/>
        <w:numPr>
          <w:ilvl w:val="0"/>
          <w:numId w:val="15"/>
        </w:numPr>
        <w:spacing w:after="0"/>
        <w:jc w:val="both"/>
        <w:rPr>
          <w:rFonts w:cstheme="minorHAnsi"/>
        </w:rPr>
      </w:pPr>
      <w:r w:rsidRPr="00B148AC">
        <w:rPr>
          <w:rFonts w:cstheme="minorHAnsi"/>
        </w:rPr>
        <w:t>Create a product structure with types of objects mentioned above</w:t>
      </w:r>
      <w:r w:rsidR="004372D1">
        <w:rPr>
          <w:rFonts w:cstheme="minorHAnsi"/>
        </w:rPr>
        <w:t xml:space="preserve"> at source site.</w:t>
      </w:r>
    </w:p>
    <w:p w14:paraId="5BC64912" w14:textId="21592762" w:rsidR="00B148AC" w:rsidRPr="00B148AC" w:rsidRDefault="00B148AC" w:rsidP="00B148AC">
      <w:pPr>
        <w:pStyle w:val="ListParagraph"/>
        <w:numPr>
          <w:ilvl w:val="0"/>
          <w:numId w:val="15"/>
        </w:numPr>
        <w:spacing w:after="0"/>
        <w:jc w:val="both"/>
        <w:rPr>
          <w:rFonts w:cstheme="minorHAnsi"/>
        </w:rPr>
      </w:pPr>
      <w:r w:rsidRPr="00B148AC">
        <w:rPr>
          <w:rFonts w:cstheme="minorHAnsi"/>
        </w:rPr>
        <w:t>Create other revisions of the above data (assume revision 3 is created)</w:t>
      </w:r>
    </w:p>
    <w:p w14:paraId="60EE2E60" w14:textId="7E3D29E8" w:rsidR="00B148AC" w:rsidRPr="00B148AC" w:rsidRDefault="00B148AC" w:rsidP="00B148AC">
      <w:pPr>
        <w:pStyle w:val="ListParagraph"/>
        <w:numPr>
          <w:ilvl w:val="0"/>
          <w:numId w:val="15"/>
        </w:numPr>
        <w:spacing w:after="0"/>
        <w:jc w:val="both"/>
        <w:rPr>
          <w:rFonts w:cstheme="minorHAnsi"/>
        </w:rPr>
      </w:pPr>
      <w:r w:rsidRPr="00B148AC">
        <w:rPr>
          <w:rFonts w:cstheme="minorHAnsi"/>
        </w:rPr>
        <w:t xml:space="preserve">Export the data created above </w:t>
      </w:r>
      <w:r w:rsidR="00AE609A">
        <w:rPr>
          <w:rFonts w:cstheme="minorHAnsi"/>
        </w:rPr>
        <w:t xml:space="preserve">(revision 3) </w:t>
      </w:r>
      <w:r w:rsidRPr="00B148AC">
        <w:rPr>
          <w:rFonts w:cstheme="minorHAnsi"/>
        </w:rPr>
        <w:t>to 3dxml “Export.3dxml”</w:t>
      </w:r>
    </w:p>
    <w:p w14:paraId="2C75F5DD" w14:textId="3F5B2569" w:rsidR="00B148AC" w:rsidRPr="00B148AC" w:rsidRDefault="00B148AC" w:rsidP="00B148AC">
      <w:pPr>
        <w:pStyle w:val="ListParagraph"/>
        <w:numPr>
          <w:ilvl w:val="0"/>
          <w:numId w:val="15"/>
        </w:numPr>
        <w:spacing w:after="0"/>
        <w:jc w:val="both"/>
        <w:rPr>
          <w:rFonts w:cstheme="minorHAnsi"/>
        </w:rPr>
      </w:pPr>
      <w:r w:rsidRPr="00B148AC">
        <w:rPr>
          <w:rFonts w:cstheme="minorHAnsi"/>
        </w:rPr>
        <w:t xml:space="preserve">Check the revision format at </w:t>
      </w:r>
      <w:r w:rsidR="00AE609A">
        <w:rPr>
          <w:rFonts w:cstheme="minorHAnsi"/>
        </w:rPr>
        <w:t>target site, it should be ‘Primary</w:t>
      </w:r>
      <w:r w:rsidR="00425A34">
        <w:rPr>
          <w:rFonts w:cstheme="minorHAnsi"/>
        </w:rPr>
        <w:t>’</w:t>
      </w:r>
      <w:r w:rsidR="001A57E1">
        <w:rPr>
          <w:rFonts w:cstheme="minorHAnsi"/>
        </w:rPr>
        <w:t>. Also, set revision naming rules ‘A, B, C, D, …..’</w:t>
      </w:r>
    </w:p>
    <w:p w14:paraId="4365ADED" w14:textId="5228DE58" w:rsidR="004372D1" w:rsidRPr="004372D1" w:rsidRDefault="004372D1" w:rsidP="00B148AC">
      <w:pPr>
        <w:pStyle w:val="ListParagraph"/>
        <w:numPr>
          <w:ilvl w:val="0"/>
          <w:numId w:val="15"/>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w:t>
      </w:r>
      <w:r>
        <w:rPr>
          <w:rFonts w:cstheme="minorHAnsi"/>
        </w:rPr>
        <w:t>target</w:t>
      </w:r>
      <w:r>
        <w:rPr>
          <w:rFonts w:cstheme="minorHAnsi"/>
        </w:rPr>
        <w:t xml:space="preserve"> site.</w:t>
      </w:r>
    </w:p>
    <w:p w14:paraId="29129F7C" w14:textId="37B2048F" w:rsidR="00937292" w:rsidRPr="005D23C3" w:rsidRDefault="00B148AC" w:rsidP="00B148AC">
      <w:pPr>
        <w:pStyle w:val="ListParagraph"/>
        <w:numPr>
          <w:ilvl w:val="0"/>
          <w:numId w:val="15"/>
        </w:numPr>
        <w:jc w:val="both"/>
      </w:pPr>
      <w:r w:rsidRPr="00B148AC">
        <w:rPr>
          <w:rFonts w:cstheme="minorHAnsi"/>
        </w:rPr>
        <w:t>Import as reference “Export.3dxml” on target site</w:t>
      </w:r>
      <w:r w:rsidR="00937292" w:rsidRPr="00937292">
        <w:rPr>
          <w:rStyle w:val="HiddenTextChar"/>
        </w:rPr>
        <w:t>Specify what environment, if any, must be prepared in order to run the test. Specify the sequence of operations/steps)</w:t>
      </w:r>
      <w:r w:rsidR="00937292">
        <w:rPr>
          <w:rStyle w:val="HiddenTextChar"/>
        </w:rPr>
        <w:t>.</w:t>
      </w:r>
    </w:p>
    <w:p w14:paraId="4A7D24D9" w14:textId="77777777" w:rsidR="001D0415" w:rsidRDefault="001D0415" w:rsidP="001A57E1">
      <w:pPr>
        <w:pStyle w:val="3DSTitle3"/>
        <w:spacing w:after="0"/>
      </w:pPr>
      <w:bookmarkStart w:id="156" w:name="_Toc52877225"/>
      <w:bookmarkStart w:id="157" w:name="_Toc492890935"/>
      <w:bookmarkStart w:id="158" w:name="_Toc494182311"/>
      <w:r w:rsidRPr="001D0CE2">
        <w:t xml:space="preserve">Related </w:t>
      </w:r>
      <w:r w:rsidR="00C0186C">
        <w:t>a</w:t>
      </w:r>
      <w:r w:rsidRPr="001D0CE2">
        <w:t xml:space="preserve">utomatic </w:t>
      </w:r>
      <w:r w:rsidR="00C0186C">
        <w:t>t</w:t>
      </w:r>
      <w:r w:rsidRPr="001D0CE2">
        <w:t>ests</w:t>
      </w:r>
      <w:bookmarkEnd w:id="156"/>
    </w:p>
    <w:p w14:paraId="3DFB79A4" w14:textId="6D2C2F84" w:rsidR="00937292" w:rsidRPr="001D0CE2" w:rsidRDefault="001A57E1" w:rsidP="001A57E1">
      <w:pPr>
        <w:ind w:left="360"/>
        <w:jc w:val="both"/>
      </w:pPr>
      <w:r>
        <w:rPr>
          <w:rFonts w:asciiTheme="minorHAnsi" w:hAnsiTheme="minorHAnsi" w:cstheme="minorHAnsi"/>
        </w:rPr>
        <w:t>RE_RevisionComputationUsingLifecycleWS.sh will be created.</w:t>
      </w:r>
      <w:r w:rsidR="00937292" w:rsidRPr="00937292">
        <w:rPr>
          <w:rStyle w:val="HiddenTextChar"/>
        </w:rPr>
        <w:t>Specify the names of the related Automatic Tests (ODTs), if any</w:t>
      </w:r>
      <w:r w:rsidR="00937292">
        <w:rPr>
          <w:rStyle w:val="HiddenTextChar"/>
        </w:rPr>
        <w:t>.</w:t>
      </w:r>
    </w:p>
    <w:p w14:paraId="1C603432" w14:textId="77777777" w:rsidR="001A57E1" w:rsidRDefault="001A57E1" w:rsidP="001A57E1">
      <w:pPr>
        <w:pStyle w:val="3DSTitle3"/>
        <w:tabs>
          <w:tab w:val="clear" w:pos="360"/>
        </w:tabs>
        <w:spacing w:after="0"/>
        <w:ind w:left="504" w:hanging="504"/>
      </w:pPr>
      <w:bookmarkStart w:id="159" w:name="_Toc492890936"/>
      <w:bookmarkStart w:id="160" w:name="_Toc494182312"/>
      <w:bookmarkStart w:id="161" w:name="_Toc52877227"/>
      <w:bookmarkEnd w:id="157"/>
      <w:bookmarkEnd w:id="158"/>
      <w:r w:rsidRPr="001D0CE2">
        <w:t xml:space="preserve">Test </w:t>
      </w:r>
      <w:r>
        <w:t>v</w:t>
      </w:r>
      <w:r w:rsidRPr="001D0CE2">
        <w:t>erification</w:t>
      </w:r>
    </w:p>
    <w:p w14:paraId="0D81470B" w14:textId="77777777" w:rsidR="001A57E1" w:rsidRPr="001A57E1" w:rsidRDefault="001A57E1" w:rsidP="001A57E1">
      <w:pPr>
        <w:pStyle w:val="ListParagraph"/>
        <w:numPr>
          <w:ilvl w:val="0"/>
          <w:numId w:val="16"/>
        </w:numPr>
        <w:rPr>
          <w:rFonts w:cstheme="minorHAnsi"/>
        </w:rPr>
      </w:pPr>
      <w:r w:rsidRPr="001A57E1">
        <w:rPr>
          <w:rFonts w:cstheme="minorHAnsi"/>
        </w:rPr>
        <w:t>Both export and import must be successful.</w:t>
      </w:r>
    </w:p>
    <w:p w14:paraId="5C3ED716" w14:textId="77777777" w:rsidR="001A57E1" w:rsidRPr="001A57E1" w:rsidRDefault="001A57E1" w:rsidP="001A57E1">
      <w:pPr>
        <w:pStyle w:val="ListParagraph"/>
        <w:numPr>
          <w:ilvl w:val="0"/>
          <w:numId w:val="16"/>
        </w:numPr>
        <w:rPr>
          <w:rFonts w:cstheme="minorHAnsi"/>
        </w:rPr>
      </w:pPr>
      <w:r w:rsidRPr="001A57E1">
        <w:rPr>
          <w:rFonts w:cstheme="minorHAnsi"/>
        </w:rPr>
        <w:t>Data must be in create mode for import. (Check in Import Report)</w:t>
      </w:r>
    </w:p>
    <w:p w14:paraId="5CBB1421" w14:textId="5343C95E" w:rsidR="001A57E1" w:rsidRPr="001A57E1" w:rsidRDefault="001A57E1" w:rsidP="001A57E1">
      <w:pPr>
        <w:pStyle w:val="ListParagraph"/>
        <w:numPr>
          <w:ilvl w:val="0"/>
          <w:numId w:val="16"/>
        </w:numPr>
        <w:rPr>
          <w:rFonts w:cstheme="minorHAnsi"/>
        </w:rPr>
      </w:pPr>
      <w:r w:rsidRPr="001A57E1">
        <w:rPr>
          <w:rFonts w:cstheme="minorHAnsi"/>
        </w:rPr>
        <w:t>Revision of imported object should be seen as “</w:t>
      </w:r>
      <w:r>
        <w:rPr>
          <w:rFonts w:cstheme="minorHAnsi"/>
        </w:rPr>
        <w:t>C</w:t>
      </w:r>
      <w:r w:rsidRPr="001A57E1">
        <w:rPr>
          <w:rFonts w:cstheme="minorHAnsi"/>
        </w:rPr>
        <w:t>”</w:t>
      </w:r>
    </w:p>
    <w:p w14:paraId="203DBD3D" w14:textId="77777777" w:rsidR="005D23C3" w:rsidRDefault="001D0415" w:rsidP="00AF00B6">
      <w:pPr>
        <w:pStyle w:val="3DSTitle3"/>
        <w:spacing w:after="0"/>
      </w:pPr>
      <w:r w:rsidRPr="001D0CE2">
        <w:t xml:space="preserve">Test </w:t>
      </w:r>
      <w:r w:rsidR="00C0186C">
        <w:t>r</w:t>
      </w:r>
      <w:r w:rsidRPr="001D0CE2">
        <w:t>esponsibility</w:t>
      </w:r>
      <w:bookmarkEnd w:id="159"/>
      <w:bookmarkEnd w:id="160"/>
      <w:bookmarkEnd w:id="161"/>
    </w:p>
    <w:p w14:paraId="7B919FE1" w14:textId="3499CA77" w:rsidR="005F456B" w:rsidRDefault="00EE6329" w:rsidP="00EE6329">
      <w:pPr>
        <w:ind w:left="360"/>
        <w:jc w:val="both"/>
        <w:rPr>
          <w:rFonts w:asciiTheme="minorHAnsi" w:hAnsiTheme="minorHAnsi" w:cstheme="minorHAnsi"/>
        </w:rPr>
      </w:pPr>
      <w:r w:rsidRPr="00EE6329">
        <w:rPr>
          <w:rFonts w:asciiTheme="minorHAnsi" w:hAnsiTheme="minorHAnsi" w:cstheme="minorHAnsi"/>
        </w:rPr>
        <w:t>R&amp;D/QA</w:t>
      </w:r>
      <w:r w:rsidR="005F456B" w:rsidRPr="00EE6329">
        <w:rPr>
          <w:rStyle w:val="HiddenTextChar"/>
          <w:rFonts w:asciiTheme="minorHAnsi" w:hAnsiTheme="minorHAnsi" w:cstheme="minorHAnsi"/>
        </w:rPr>
        <w:t>(optional) The developer has primary responsibility for executing this test. If applicable, specify who is additionally responsible for executing this test in terms of Role.</w:t>
      </w:r>
    </w:p>
    <w:p w14:paraId="3929DAB0" w14:textId="77777777" w:rsidR="00EE6329" w:rsidRPr="00EE6329" w:rsidRDefault="00EE6329" w:rsidP="00EE6329">
      <w:pPr>
        <w:ind w:left="360"/>
        <w:jc w:val="both"/>
        <w:rPr>
          <w:rFonts w:asciiTheme="minorHAnsi" w:hAnsiTheme="minorHAnsi" w:cstheme="minorHAnsi"/>
        </w:rPr>
      </w:pPr>
    </w:p>
    <w:p w14:paraId="1CAF68F6" w14:textId="4B7F3BC9" w:rsidR="00572CA4" w:rsidRPr="006F146A" w:rsidRDefault="00572CA4" w:rsidP="00EE6329">
      <w:pPr>
        <w:pStyle w:val="3DS2Title2"/>
        <w:spacing w:after="240"/>
      </w:pPr>
      <w:r w:rsidRPr="006F146A">
        <w:lastRenderedPageBreak/>
        <w:t>AT-2</w:t>
      </w:r>
      <w:r w:rsidR="00FC41B7">
        <w:t>:</w:t>
      </w:r>
      <w:r w:rsidR="00F144D2" w:rsidRPr="00F144D2">
        <w:rPr>
          <w:color w:val="AABFCB" w:themeColor="text1" w:themeTint="80"/>
        </w:rPr>
        <w:t xml:space="preserve"> </w:t>
      </w:r>
      <w:sdt>
        <w:sdtPr>
          <w:rPr>
            <w:color w:val="AABFCB" w:themeColor="text1" w:themeTint="80"/>
          </w:rPr>
          <w:id w:val="777756748"/>
          <w:placeholder>
            <w:docPart w:val="C5A5333B9F75421B8B72392BF705C2A7"/>
          </w:placeholder>
        </w:sdtPr>
        <w:sdtContent>
          <w:sdt>
            <w:sdtPr>
              <w:rPr>
                <w:color w:val="AABFCB" w:themeColor="text1" w:themeTint="80"/>
              </w:rPr>
              <w:id w:val="1920051932"/>
              <w:placeholder>
                <w:docPart w:val="F6D2DE4D994F4D1190DFA83F708BAA34"/>
              </w:placeholder>
            </w:sdtPr>
            <w:sdtContent>
              <w:r w:rsidR="00EE6329" w:rsidRPr="00D73943">
                <w:rPr>
                  <w:rFonts w:asciiTheme="minorHAnsi" w:hAnsiTheme="minorHAnsi" w:cstheme="minorHAnsi"/>
                  <w:color w:val="002060"/>
                </w:rPr>
                <w:t xml:space="preserve">Importing an object </w:t>
              </w:r>
              <w:r w:rsidR="00384362" w:rsidRPr="00384362">
                <w:rPr>
                  <w:rFonts w:asciiTheme="minorHAnsi" w:hAnsiTheme="minorHAnsi" w:cstheme="minorHAnsi"/>
                  <w:color w:val="002060"/>
                </w:rPr>
                <w:t xml:space="preserve">(Source Revision Format: Primary) </w:t>
              </w:r>
              <w:r w:rsidR="00EE6329" w:rsidRPr="00D73943">
                <w:rPr>
                  <w:rFonts w:asciiTheme="minorHAnsi" w:hAnsiTheme="minorHAnsi" w:cstheme="minorHAnsi"/>
                  <w:color w:val="002060"/>
                </w:rPr>
                <w:t>at target site</w:t>
              </w:r>
              <w:r w:rsidR="00EE6329">
                <w:rPr>
                  <w:rFonts w:asciiTheme="minorHAnsi" w:hAnsiTheme="minorHAnsi" w:cstheme="minorHAnsi"/>
                  <w:color w:val="002060"/>
                </w:rPr>
                <w:t xml:space="preserve"> </w:t>
              </w:r>
              <w:r w:rsidR="00EE6329" w:rsidRPr="00D73943">
                <w:rPr>
                  <w:rFonts w:asciiTheme="minorHAnsi" w:hAnsiTheme="minorHAnsi" w:cstheme="minorHAnsi"/>
                  <w:color w:val="002060"/>
                </w:rPr>
                <w:t xml:space="preserve">having </w:t>
              </w:r>
              <w:r w:rsidR="001E3BC8">
                <w:rPr>
                  <w:rFonts w:asciiTheme="minorHAnsi" w:hAnsiTheme="minorHAnsi" w:cstheme="minorHAnsi"/>
                  <w:color w:val="002060"/>
                </w:rPr>
                <w:t>‘</w:t>
              </w:r>
              <w:r w:rsidR="00EE6329" w:rsidRPr="00D73943">
                <w:rPr>
                  <w:rFonts w:asciiTheme="minorHAnsi" w:hAnsiTheme="minorHAnsi" w:cstheme="minorHAnsi"/>
                  <w:color w:val="002060"/>
                </w:rPr>
                <w:t>Primary</w:t>
              </w:r>
              <w:r w:rsidR="001E3BC8">
                <w:rPr>
                  <w:rFonts w:asciiTheme="minorHAnsi" w:hAnsiTheme="minorHAnsi" w:cstheme="minorHAnsi"/>
                  <w:color w:val="002060"/>
                </w:rPr>
                <w:t xml:space="preserve"> and </w:t>
              </w:r>
              <w:r w:rsidR="00EE6329" w:rsidRPr="00D73943">
                <w:rPr>
                  <w:rFonts w:asciiTheme="minorHAnsi" w:hAnsiTheme="minorHAnsi" w:cstheme="minorHAnsi"/>
                  <w:color w:val="002060"/>
                </w:rPr>
                <w:t>Secondary</w:t>
              </w:r>
              <w:r w:rsidR="001E3BC8">
                <w:rPr>
                  <w:rFonts w:asciiTheme="minorHAnsi" w:hAnsiTheme="minorHAnsi" w:cstheme="minorHAnsi"/>
                  <w:color w:val="002060"/>
                </w:rPr>
                <w:t>’</w:t>
              </w:r>
              <w:r w:rsidR="00EE6329" w:rsidRPr="00D73943">
                <w:rPr>
                  <w:rFonts w:asciiTheme="minorHAnsi" w:hAnsiTheme="minorHAnsi" w:cstheme="minorHAnsi"/>
                  <w:color w:val="002060"/>
                </w:rPr>
                <w:t xml:space="preserve"> revision format</w:t>
              </w:r>
            </w:sdtContent>
          </w:sdt>
        </w:sdtContent>
      </w:sdt>
    </w:p>
    <w:p w14:paraId="5D9C6E35" w14:textId="77777777" w:rsidR="00EE6329" w:rsidRDefault="00EE6329" w:rsidP="00EE6329">
      <w:pPr>
        <w:pStyle w:val="3DSTitle3"/>
        <w:spacing w:after="0"/>
      </w:pPr>
      <w:r w:rsidRPr="001D0CE2">
        <w:t>What’s being tested?</w:t>
      </w:r>
    </w:p>
    <w:p w14:paraId="553CE1E9" w14:textId="47DD2899" w:rsidR="00EE6329" w:rsidRPr="00D73943" w:rsidRDefault="00EE6329" w:rsidP="00EE6329">
      <w:pPr>
        <w:ind w:left="360"/>
        <w:jc w:val="both"/>
        <w:rPr>
          <w:rFonts w:asciiTheme="minorHAnsi" w:hAnsiTheme="minorHAnsi" w:cstheme="minorHAnsi"/>
        </w:rPr>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User will see the revision computation has been improved after this enhancement</w:t>
      </w:r>
      <w:r w:rsidR="00310031" w:rsidRPr="00310031">
        <w:rPr>
          <w:rFonts w:asciiTheme="minorHAnsi" w:hAnsiTheme="minorHAnsi" w:cstheme="minorHAnsi"/>
        </w:rPr>
        <w:t xml:space="preserve"> </w:t>
      </w:r>
      <w:r w:rsidR="00310031">
        <w:rPr>
          <w:rFonts w:asciiTheme="minorHAnsi" w:hAnsiTheme="minorHAnsi" w:cstheme="minorHAnsi"/>
        </w:rPr>
        <w:t>after activating the variable</w:t>
      </w:r>
      <w:r>
        <w:rPr>
          <w:rFonts w:asciiTheme="minorHAnsi" w:hAnsiTheme="minorHAnsi" w:cstheme="minorHAnsi"/>
        </w:rPr>
        <w:t>.</w:t>
      </w:r>
      <w:r w:rsidRPr="00D73943">
        <w:rPr>
          <w:rStyle w:val="HiddenTextChar"/>
          <w:rFonts w:asciiTheme="minorHAnsi" w:hAnsiTheme="minorHAnsi" w:cstheme="minorHAnsi"/>
        </w:rPr>
        <w:t>Explain the objectives of this test.</w:t>
      </w:r>
    </w:p>
    <w:p w14:paraId="1BB38EC0" w14:textId="77777777" w:rsidR="00EE6329" w:rsidRDefault="00EE6329" w:rsidP="00EE6329">
      <w:pPr>
        <w:pStyle w:val="3DSTitle3"/>
        <w:spacing w:after="0"/>
      </w:pPr>
      <w:r w:rsidRPr="001D0CE2">
        <w:t xml:space="preserve">Test </w:t>
      </w:r>
      <w:r>
        <w:t>d</w:t>
      </w:r>
      <w:r w:rsidRPr="001D0CE2">
        <w:t>ata</w:t>
      </w:r>
    </w:p>
    <w:p w14:paraId="52780CD4" w14:textId="77777777" w:rsidR="00EE6329" w:rsidRPr="00B148AC" w:rsidRDefault="00EE6329" w:rsidP="00EE6329">
      <w:pPr>
        <w:ind w:left="360"/>
        <w:jc w:val="both"/>
        <w:rPr>
          <w:rFonts w:asciiTheme="minorHAnsi" w:hAnsiTheme="minorHAnsi" w:cstheme="minorHAnsi"/>
        </w:rPr>
      </w:pPr>
      <w:r>
        <w:t xml:space="preserve"> </w:t>
      </w:r>
      <w:r w:rsidRPr="00B148AC">
        <w:rPr>
          <w:rFonts w:asciiTheme="minorHAnsi" w:hAnsiTheme="minorHAnsi" w:cstheme="minorHAnsi"/>
        </w:rPr>
        <w:t>Product Structure (3DPart or Physical Product or an assembly)</w:t>
      </w:r>
      <w:r w:rsidRPr="00B148AC">
        <w:rPr>
          <w:rStyle w:val="HiddenTextChar"/>
          <w:rFonts w:asciiTheme="minorHAnsi" w:hAnsiTheme="minorHAnsi" w:cstheme="minorHAnsi"/>
          <w:sz w:val="22"/>
        </w:rPr>
        <w:t>Define the input data and the data of reference used to check that the test execution produces the expected results.</w:t>
      </w:r>
    </w:p>
    <w:p w14:paraId="6290F9E1" w14:textId="77777777" w:rsidR="00EE6329" w:rsidRDefault="00EE6329" w:rsidP="00EE6329">
      <w:pPr>
        <w:pStyle w:val="3DSTitle3"/>
        <w:spacing w:after="0"/>
      </w:pPr>
      <w:r w:rsidRPr="001D0CE2">
        <w:t xml:space="preserve">Test </w:t>
      </w:r>
      <w:r>
        <w:t>p</w:t>
      </w:r>
      <w:r w:rsidRPr="001D0CE2">
        <w:t>rotocol</w:t>
      </w:r>
    </w:p>
    <w:p w14:paraId="6ECF16E9" w14:textId="3BC3FCFA" w:rsidR="00EE6329" w:rsidRPr="00B148AC" w:rsidRDefault="00EE6329" w:rsidP="00EE6329">
      <w:pPr>
        <w:pStyle w:val="ListParagraph"/>
        <w:numPr>
          <w:ilvl w:val="0"/>
          <w:numId w:val="17"/>
        </w:numPr>
        <w:spacing w:after="0"/>
        <w:jc w:val="both"/>
        <w:rPr>
          <w:rFonts w:cstheme="minorHAnsi"/>
        </w:rPr>
      </w:pPr>
      <w:r w:rsidRPr="00B148AC">
        <w:rPr>
          <w:rFonts w:cstheme="minorHAnsi"/>
        </w:rPr>
        <w:t xml:space="preserve">Check the revision format at server, select the revision format </w:t>
      </w:r>
      <w:r>
        <w:rPr>
          <w:rFonts w:cstheme="minorHAnsi"/>
        </w:rPr>
        <w:t>as Primary</w:t>
      </w:r>
      <w:r w:rsidR="00B72C61">
        <w:rPr>
          <w:rFonts w:cstheme="minorHAnsi"/>
        </w:rPr>
        <w:t xml:space="preserve"> and revision naming rules ‘1, 2, 3, …..’</w:t>
      </w:r>
      <w:r>
        <w:rPr>
          <w:rFonts w:cstheme="minorHAnsi"/>
        </w:rPr>
        <w:t>.</w:t>
      </w:r>
    </w:p>
    <w:p w14:paraId="100C828B" w14:textId="47AB974C" w:rsidR="00310031" w:rsidRDefault="00310031" w:rsidP="00EE6329">
      <w:pPr>
        <w:pStyle w:val="ListParagraph"/>
        <w:numPr>
          <w:ilvl w:val="0"/>
          <w:numId w:val="17"/>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r>
        <w:rPr>
          <w:rFonts w:cstheme="minorHAnsi"/>
        </w:rPr>
        <w:t>.</w:t>
      </w:r>
    </w:p>
    <w:p w14:paraId="19AED13F" w14:textId="0B06E0EF" w:rsidR="00EE6329" w:rsidRPr="00B148AC" w:rsidRDefault="00EE6329" w:rsidP="00EE6329">
      <w:pPr>
        <w:pStyle w:val="ListParagraph"/>
        <w:numPr>
          <w:ilvl w:val="0"/>
          <w:numId w:val="17"/>
        </w:numPr>
        <w:spacing w:after="0"/>
        <w:jc w:val="both"/>
        <w:rPr>
          <w:rFonts w:cstheme="minorHAnsi"/>
        </w:rPr>
      </w:pPr>
      <w:r w:rsidRPr="00B148AC">
        <w:rPr>
          <w:rFonts w:cstheme="minorHAnsi"/>
        </w:rPr>
        <w:t>Create a product structure with types of objects mentioned above</w:t>
      </w:r>
      <w:r w:rsidR="00310031">
        <w:rPr>
          <w:rFonts w:cstheme="minorHAnsi"/>
        </w:rPr>
        <w:t xml:space="preserve"> at source site.</w:t>
      </w:r>
    </w:p>
    <w:p w14:paraId="629E273D" w14:textId="77777777" w:rsidR="00EE6329" w:rsidRPr="00B148AC" w:rsidRDefault="00EE6329" w:rsidP="00EE6329">
      <w:pPr>
        <w:pStyle w:val="ListParagraph"/>
        <w:numPr>
          <w:ilvl w:val="0"/>
          <w:numId w:val="17"/>
        </w:numPr>
        <w:spacing w:after="0"/>
        <w:jc w:val="both"/>
        <w:rPr>
          <w:rFonts w:cstheme="minorHAnsi"/>
        </w:rPr>
      </w:pPr>
      <w:r w:rsidRPr="00B148AC">
        <w:rPr>
          <w:rFonts w:cstheme="minorHAnsi"/>
        </w:rPr>
        <w:t>Create other revisions of the above data (assume revision 3 is created)</w:t>
      </w:r>
    </w:p>
    <w:p w14:paraId="685448B1" w14:textId="77777777" w:rsidR="00EE6329" w:rsidRPr="00B148AC" w:rsidRDefault="00EE6329" w:rsidP="00EE6329">
      <w:pPr>
        <w:pStyle w:val="ListParagraph"/>
        <w:numPr>
          <w:ilvl w:val="0"/>
          <w:numId w:val="17"/>
        </w:numPr>
        <w:spacing w:after="0"/>
        <w:jc w:val="both"/>
        <w:rPr>
          <w:rFonts w:cstheme="minorHAnsi"/>
        </w:rPr>
      </w:pPr>
      <w:r w:rsidRPr="00B148AC">
        <w:rPr>
          <w:rFonts w:cstheme="minorHAnsi"/>
        </w:rPr>
        <w:t xml:space="preserve">Export the data created above </w:t>
      </w:r>
      <w:r>
        <w:rPr>
          <w:rFonts w:cstheme="minorHAnsi"/>
        </w:rPr>
        <w:t xml:space="preserve">(revision 3) </w:t>
      </w:r>
      <w:r w:rsidRPr="00B148AC">
        <w:rPr>
          <w:rFonts w:cstheme="minorHAnsi"/>
        </w:rPr>
        <w:t>to 3dxml “Export.3dxml”</w:t>
      </w:r>
    </w:p>
    <w:p w14:paraId="04759FF9" w14:textId="77777777" w:rsidR="00EE6329" w:rsidRPr="00B148AC" w:rsidRDefault="00EE6329" w:rsidP="00EE6329">
      <w:pPr>
        <w:pStyle w:val="ListParagraph"/>
        <w:numPr>
          <w:ilvl w:val="0"/>
          <w:numId w:val="17"/>
        </w:numPr>
        <w:spacing w:after="0"/>
        <w:jc w:val="both"/>
        <w:rPr>
          <w:rFonts w:cstheme="minorHAnsi"/>
        </w:rPr>
      </w:pPr>
      <w:r w:rsidRPr="00B148AC">
        <w:rPr>
          <w:rFonts w:cstheme="minorHAnsi"/>
        </w:rPr>
        <w:t xml:space="preserve">Check the revision format at </w:t>
      </w:r>
      <w:r>
        <w:rPr>
          <w:rFonts w:cstheme="minorHAnsi"/>
        </w:rPr>
        <w:t>target site, it should be ‘Primary and Secondary’. Also, set revision naming rules ‘A, B, C, D, …..’</w:t>
      </w:r>
    </w:p>
    <w:p w14:paraId="36116076" w14:textId="53AE584C" w:rsidR="00310031" w:rsidRPr="00310031" w:rsidRDefault="00310031" w:rsidP="00EE6329">
      <w:pPr>
        <w:pStyle w:val="ListParagraph"/>
        <w:numPr>
          <w:ilvl w:val="0"/>
          <w:numId w:val="17"/>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target site.</w:t>
      </w:r>
    </w:p>
    <w:p w14:paraId="2F86B5A0" w14:textId="0645927C" w:rsidR="00EE6329" w:rsidRPr="005D23C3" w:rsidRDefault="00EE6329" w:rsidP="00EE6329">
      <w:pPr>
        <w:pStyle w:val="ListParagraph"/>
        <w:numPr>
          <w:ilvl w:val="0"/>
          <w:numId w:val="17"/>
        </w:numPr>
        <w:jc w:val="both"/>
      </w:pPr>
      <w:r w:rsidRPr="00B148AC">
        <w:rPr>
          <w:rFonts w:cstheme="minorHAnsi"/>
        </w:rPr>
        <w:t>Import as reference “Export.3dxml” on target site</w:t>
      </w:r>
      <w:r w:rsidRPr="00937292">
        <w:rPr>
          <w:rStyle w:val="HiddenTextChar"/>
        </w:rPr>
        <w:t>Specify what environment, if any, must be prepared in order to run the test. Specify the sequence of operations/steps)</w:t>
      </w:r>
      <w:r>
        <w:rPr>
          <w:rStyle w:val="HiddenTextChar"/>
        </w:rPr>
        <w:t>.</w:t>
      </w:r>
    </w:p>
    <w:p w14:paraId="5DF28E5E" w14:textId="77777777" w:rsidR="00EE6329" w:rsidRDefault="00EE6329" w:rsidP="00EE6329">
      <w:pPr>
        <w:pStyle w:val="3DSTitle3"/>
        <w:spacing w:after="0"/>
      </w:pPr>
      <w:r w:rsidRPr="001D0CE2">
        <w:t xml:space="preserve">Related </w:t>
      </w:r>
      <w:r>
        <w:t>a</w:t>
      </w:r>
      <w:r w:rsidRPr="001D0CE2">
        <w:t xml:space="preserve">utomatic </w:t>
      </w:r>
      <w:r>
        <w:t>t</w:t>
      </w:r>
      <w:r w:rsidRPr="001D0CE2">
        <w:t>ests</w:t>
      </w:r>
    </w:p>
    <w:p w14:paraId="3D4CA4C9" w14:textId="77777777" w:rsidR="00EE6329" w:rsidRPr="001D0CE2" w:rsidRDefault="00EE6329" w:rsidP="00EE6329">
      <w:pPr>
        <w:ind w:left="360"/>
        <w:jc w:val="both"/>
      </w:pPr>
      <w:r>
        <w:rPr>
          <w:rFonts w:asciiTheme="minorHAnsi" w:hAnsiTheme="minorHAnsi" w:cstheme="minorHAnsi"/>
        </w:rPr>
        <w:t>RE_RevisionComputationUsingLifecycleWS.sh will be created.</w:t>
      </w:r>
      <w:r w:rsidRPr="00937292">
        <w:rPr>
          <w:rStyle w:val="HiddenTextChar"/>
        </w:rPr>
        <w:t>Specify the names of the related Automatic Tests (ODTs), if any</w:t>
      </w:r>
      <w:r>
        <w:rPr>
          <w:rStyle w:val="HiddenTextChar"/>
        </w:rPr>
        <w:t>.</w:t>
      </w:r>
    </w:p>
    <w:p w14:paraId="405A776E" w14:textId="77777777" w:rsidR="00EE6329" w:rsidRDefault="00EE6329" w:rsidP="00EE6329">
      <w:pPr>
        <w:pStyle w:val="3DSTitle3"/>
        <w:tabs>
          <w:tab w:val="clear" w:pos="360"/>
        </w:tabs>
        <w:spacing w:after="0"/>
        <w:ind w:left="504" w:hanging="504"/>
      </w:pPr>
      <w:r w:rsidRPr="001D0CE2">
        <w:t xml:space="preserve">Test </w:t>
      </w:r>
      <w:r>
        <w:t>v</w:t>
      </w:r>
      <w:r w:rsidRPr="001D0CE2">
        <w:t>erification</w:t>
      </w:r>
    </w:p>
    <w:p w14:paraId="69A48A94" w14:textId="77777777" w:rsidR="00EE6329" w:rsidRPr="001A57E1" w:rsidRDefault="00EE6329" w:rsidP="00EE6329">
      <w:pPr>
        <w:pStyle w:val="ListParagraph"/>
        <w:numPr>
          <w:ilvl w:val="0"/>
          <w:numId w:val="16"/>
        </w:numPr>
        <w:rPr>
          <w:rFonts w:cstheme="minorHAnsi"/>
        </w:rPr>
      </w:pPr>
      <w:r w:rsidRPr="001A57E1">
        <w:rPr>
          <w:rFonts w:cstheme="minorHAnsi"/>
        </w:rPr>
        <w:t>Both export and import must be successful.</w:t>
      </w:r>
    </w:p>
    <w:p w14:paraId="686544E0" w14:textId="77777777" w:rsidR="00EE6329" w:rsidRPr="001A57E1" w:rsidRDefault="00EE6329" w:rsidP="00EE6329">
      <w:pPr>
        <w:pStyle w:val="ListParagraph"/>
        <w:numPr>
          <w:ilvl w:val="0"/>
          <w:numId w:val="16"/>
        </w:numPr>
        <w:rPr>
          <w:rFonts w:cstheme="minorHAnsi"/>
        </w:rPr>
      </w:pPr>
      <w:r w:rsidRPr="001A57E1">
        <w:rPr>
          <w:rFonts w:cstheme="minorHAnsi"/>
        </w:rPr>
        <w:t>Data must be in create mode for import. (Check in Import Report)</w:t>
      </w:r>
    </w:p>
    <w:p w14:paraId="101041E9" w14:textId="49D82FB2" w:rsidR="00EE6329" w:rsidRPr="001A57E1" w:rsidRDefault="00EE6329" w:rsidP="00EE6329">
      <w:pPr>
        <w:pStyle w:val="ListParagraph"/>
        <w:numPr>
          <w:ilvl w:val="0"/>
          <w:numId w:val="16"/>
        </w:numPr>
        <w:rPr>
          <w:rFonts w:cstheme="minorHAnsi"/>
        </w:rPr>
      </w:pPr>
      <w:r w:rsidRPr="001A57E1">
        <w:rPr>
          <w:rFonts w:cstheme="minorHAnsi"/>
        </w:rPr>
        <w:t>Revision of imported object should be seen as “</w:t>
      </w:r>
      <w:r w:rsidR="00895D73">
        <w:rPr>
          <w:rFonts w:cstheme="minorHAnsi"/>
        </w:rPr>
        <w:t>A.3</w:t>
      </w:r>
      <w:r w:rsidRPr="001A57E1">
        <w:rPr>
          <w:rFonts w:cstheme="minorHAnsi"/>
        </w:rPr>
        <w:t>”</w:t>
      </w:r>
    </w:p>
    <w:p w14:paraId="5ABD36C6" w14:textId="77777777" w:rsidR="00EE6329" w:rsidRDefault="00EE6329" w:rsidP="00584D19">
      <w:pPr>
        <w:pStyle w:val="3DSTitle3"/>
        <w:spacing w:after="0"/>
      </w:pPr>
      <w:r w:rsidRPr="001D0CE2">
        <w:t xml:space="preserve">Test </w:t>
      </w:r>
      <w:r>
        <w:t>r</w:t>
      </w:r>
      <w:r w:rsidRPr="001D0CE2">
        <w:t>esponsibility</w:t>
      </w:r>
    </w:p>
    <w:p w14:paraId="762E9B34" w14:textId="27EB2D70" w:rsidR="005D23C3" w:rsidRDefault="00EE6329" w:rsidP="00EE6329">
      <w:pPr>
        <w:rPr>
          <w:rFonts w:asciiTheme="minorHAnsi" w:hAnsiTheme="minorHAnsi" w:cstheme="minorHAnsi"/>
        </w:rPr>
      </w:pPr>
      <w:r w:rsidRPr="00EE6329">
        <w:rPr>
          <w:rFonts w:asciiTheme="minorHAnsi" w:hAnsiTheme="minorHAnsi" w:cstheme="minorHAnsi"/>
        </w:rPr>
        <w:t>R&amp;D/QA</w:t>
      </w:r>
    </w:p>
    <w:p w14:paraId="5CC0DC19" w14:textId="6B2561B6" w:rsidR="003F6228" w:rsidRPr="006F146A" w:rsidRDefault="003F6228" w:rsidP="001E3BC8">
      <w:pPr>
        <w:pStyle w:val="3DS2Title2"/>
        <w:spacing w:after="240"/>
      </w:pPr>
      <w:r w:rsidRPr="006F146A">
        <w:t>AT-</w:t>
      </w:r>
      <w:r>
        <w:t>3:</w:t>
      </w:r>
      <w:r w:rsidRPr="00F144D2">
        <w:rPr>
          <w:color w:val="AABFCB" w:themeColor="text1" w:themeTint="80"/>
        </w:rPr>
        <w:t xml:space="preserve"> </w:t>
      </w:r>
      <w:sdt>
        <w:sdtPr>
          <w:rPr>
            <w:color w:val="AABFCB" w:themeColor="text1" w:themeTint="80"/>
          </w:rPr>
          <w:id w:val="1271125742"/>
          <w:placeholder>
            <w:docPart w:val="9537F17A06C74768A68C5783DD3F459E"/>
          </w:placeholder>
        </w:sdtPr>
        <w:sdtContent>
          <w:sdt>
            <w:sdtPr>
              <w:rPr>
                <w:color w:val="AABFCB" w:themeColor="text1" w:themeTint="80"/>
              </w:rPr>
              <w:id w:val="-749038942"/>
              <w:placeholder>
                <w:docPart w:val="A50FCB4541C34DA78685C3AEAAA6B847"/>
              </w:placeholder>
            </w:sdtPr>
            <w:sdtContent>
              <w:r w:rsidRPr="00D73943">
                <w:rPr>
                  <w:rFonts w:asciiTheme="minorHAnsi" w:hAnsiTheme="minorHAnsi" w:cstheme="minorHAnsi"/>
                  <w:color w:val="002060"/>
                </w:rPr>
                <w:t xml:space="preserve">Importing an object </w:t>
              </w:r>
              <w:r w:rsidR="001E3BC8" w:rsidRPr="001E3BC8">
                <w:rPr>
                  <w:rFonts w:asciiTheme="minorHAnsi" w:hAnsiTheme="minorHAnsi" w:cstheme="minorHAnsi"/>
                  <w:color w:val="002060"/>
                </w:rPr>
                <w:t>(Source Revision Format: Primary</w:t>
              </w:r>
              <w:r w:rsidR="001E3BC8">
                <w:rPr>
                  <w:rFonts w:asciiTheme="minorHAnsi" w:hAnsiTheme="minorHAnsi" w:cstheme="minorHAnsi"/>
                  <w:color w:val="002060"/>
                </w:rPr>
                <w:t xml:space="preserve"> and </w:t>
              </w:r>
              <w:r w:rsidR="001E3BC8" w:rsidRPr="001E3BC8">
                <w:rPr>
                  <w:rFonts w:asciiTheme="minorHAnsi" w:hAnsiTheme="minorHAnsi" w:cstheme="minorHAnsi"/>
                  <w:color w:val="002060"/>
                </w:rPr>
                <w:t xml:space="preserve">Secondary) </w:t>
              </w:r>
              <w:r w:rsidRPr="00D73943">
                <w:rPr>
                  <w:rFonts w:asciiTheme="minorHAnsi" w:hAnsiTheme="minorHAnsi" w:cstheme="minorHAnsi"/>
                  <w:color w:val="002060"/>
                </w:rPr>
                <w:t>at target site</w:t>
              </w:r>
              <w:r>
                <w:rPr>
                  <w:rFonts w:asciiTheme="minorHAnsi" w:hAnsiTheme="minorHAnsi" w:cstheme="minorHAnsi"/>
                  <w:color w:val="002060"/>
                </w:rPr>
                <w:t xml:space="preserve"> </w:t>
              </w:r>
              <w:r w:rsidRPr="00D73943">
                <w:rPr>
                  <w:rFonts w:asciiTheme="minorHAnsi" w:hAnsiTheme="minorHAnsi" w:cstheme="minorHAnsi"/>
                  <w:color w:val="002060"/>
                </w:rPr>
                <w:t>having Primary revision format</w:t>
              </w:r>
            </w:sdtContent>
          </w:sdt>
        </w:sdtContent>
      </w:sdt>
    </w:p>
    <w:p w14:paraId="6DC89075" w14:textId="77777777" w:rsidR="003F6228" w:rsidRDefault="003F6228" w:rsidP="003F6228">
      <w:pPr>
        <w:pStyle w:val="3DSTitle3"/>
        <w:spacing w:after="0"/>
      </w:pPr>
      <w:r w:rsidRPr="001D0CE2">
        <w:t>What’s being tested?</w:t>
      </w:r>
    </w:p>
    <w:p w14:paraId="425ACF7D" w14:textId="5B605FA8" w:rsidR="003F6228" w:rsidRPr="00D73943" w:rsidRDefault="003F6228" w:rsidP="003F6228">
      <w:pPr>
        <w:ind w:left="360"/>
        <w:jc w:val="both"/>
        <w:rPr>
          <w:rFonts w:asciiTheme="minorHAnsi" w:hAnsiTheme="minorHAnsi" w:cstheme="minorHAnsi"/>
        </w:rPr>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User will see the revision computation has been improved after this enhancement</w:t>
      </w:r>
      <w:r w:rsidR="00310031" w:rsidRPr="00310031">
        <w:rPr>
          <w:rFonts w:asciiTheme="minorHAnsi" w:hAnsiTheme="minorHAnsi" w:cstheme="minorHAnsi"/>
        </w:rPr>
        <w:t xml:space="preserve"> </w:t>
      </w:r>
      <w:r w:rsidR="00310031">
        <w:rPr>
          <w:rFonts w:asciiTheme="minorHAnsi" w:hAnsiTheme="minorHAnsi" w:cstheme="minorHAnsi"/>
        </w:rPr>
        <w:t>after activating the variable</w:t>
      </w:r>
      <w:r>
        <w:rPr>
          <w:rFonts w:asciiTheme="minorHAnsi" w:hAnsiTheme="minorHAnsi" w:cstheme="minorHAnsi"/>
        </w:rPr>
        <w:t>.</w:t>
      </w:r>
      <w:r w:rsidRPr="00D73943">
        <w:rPr>
          <w:rStyle w:val="HiddenTextChar"/>
          <w:rFonts w:asciiTheme="minorHAnsi" w:hAnsiTheme="minorHAnsi" w:cstheme="minorHAnsi"/>
        </w:rPr>
        <w:t>Explain the objectives of this test.</w:t>
      </w:r>
    </w:p>
    <w:p w14:paraId="30D6D956" w14:textId="77777777" w:rsidR="003F6228" w:rsidRDefault="003F6228" w:rsidP="003F6228">
      <w:pPr>
        <w:pStyle w:val="3DSTitle3"/>
        <w:spacing w:after="0"/>
      </w:pPr>
      <w:r w:rsidRPr="001D0CE2">
        <w:t xml:space="preserve">Test </w:t>
      </w:r>
      <w:r>
        <w:t>d</w:t>
      </w:r>
      <w:r w:rsidRPr="001D0CE2">
        <w:t>ata</w:t>
      </w:r>
    </w:p>
    <w:p w14:paraId="3D5C7370" w14:textId="77777777" w:rsidR="003F6228" w:rsidRDefault="003F6228" w:rsidP="003F6228">
      <w:pPr>
        <w:ind w:left="360"/>
        <w:jc w:val="both"/>
        <w:rPr>
          <w:rFonts w:asciiTheme="minorHAnsi" w:hAnsiTheme="minorHAnsi" w:cstheme="minorHAnsi"/>
        </w:rPr>
      </w:pPr>
      <w:r>
        <w:t xml:space="preserve"> </w:t>
      </w:r>
      <w:r w:rsidRPr="00B148AC">
        <w:rPr>
          <w:rFonts w:asciiTheme="minorHAnsi" w:hAnsiTheme="minorHAnsi" w:cstheme="minorHAnsi"/>
        </w:rPr>
        <w:t>Product Structure (3DPart or Physical Product or an assembly)</w:t>
      </w:r>
      <w:r w:rsidRPr="00B148AC">
        <w:rPr>
          <w:rStyle w:val="HiddenTextChar"/>
          <w:rFonts w:asciiTheme="minorHAnsi" w:hAnsiTheme="minorHAnsi" w:cstheme="minorHAnsi"/>
          <w:sz w:val="22"/>
        </w:rPr>
        <w:t>Define the input data and the data of reference used to check that the test execution produces the expected results.</w:t>
      </w:r>
    </w:p>
    <w:p w14:paraId="6436F018" w14:textId="77777777" w:rsidR="00310031" w:rsidRPr="00B148AC" w:rsidRDefault="00310031" w:rsidP="003F6228">
      <w:pPr>
        <w:ind w:left="360"/>
        <w:jc w:val="both"/>
        <w:rPr>
          <w:rFonts w:asciiTheme="minorHAnsi" w:hAnsiTheme="minorHAnsi" w:cstheme="minorHAnsi"/>
        </w:rPr>
      </w:pPr>
    </w:p>
    <w:p w14:paraId="1EC55633" w14:textId="77777777" w:rsidR="003F6228" w:rsidRDefault="003F6228" w:rsidP="003F6228">
      <w:pPr>
        <w:pStyle w:val="3DSTitle3"/>
        <w:spacing w:after="0"/>
      </w:pPr>
      <w:r w:rsidRPr="001D0CE2">
        <w:lastRenderedPageBreak/>
        <w:t xml:space="preserve">Test </w:t>
      </w:r>
      <w:r>
        <w:t>p</w:t>
      </w:r>
      <w:r w:rsidRPr="001D0CE2">
        <w:t>rotocol</w:t>
      </w:r>
    </w:p>
    <w:p w14:paraId="13889315" w14:textId="24444824" w:rsidR="003F6228" w:rsidRPr="00B148AC" w:rsidRDefault="003F6228" w:rsidP="002D4E8F">
      <w:pPr>
        <w:pStyle w:val="ListParagraph"/>
        <w:numPr>
          <w:ilvl w:val="0"/>
          <w:numId w:val="18"/>
        </w:numPr>
        <w:spacing w:after="0"/>
        <w:jc w:val="both"/>
        <w:rPr>
          <w:rFonts w:cstheme="minorHAnsi"/>
        </w:rPr>
      </w:pPr>
      <w:r w:rsidRPr="00B148AC">
        <w:rPr>
          <w:rFonts w:cstheme="minorHAnsi"/>
        </w:rPr>
        <w:t xml:space="preserve">Check the revision format at server, select the revision format </w:t>
      </w:r>
      <w:r>
        <w:rPr>
          <w:rFonts w:cstheme="minorHAnsi"/>
        </w:rPr>
        <w:t xml:space="preserve">as </w:t>
      </w:r>
      <w:r w:rsidR="002D4E8F">
        <w:rPr>
          <w:rFonts w:cstheme="minorHAnsi"/>
        </w:rPr>
        <w:t>‘</w:t>
      </w:r>
      <w:r>
        <w:rPr>
          <w:rFonts w:cstheme="minorHAnsi"/>
        </w:rPr>
        <w:t>Primary</w:t>
      </w:r>
      <w:r w:rsidR="002D4E8F">
        <w:rPr>
          <w:rFonts w:cstheme="minorHAnsi"/>
        </w:rPr>
        <w:t xml:space="preserve"> and Secondary’</w:t>
      </w:r>
      <w:r w:rsidR="00C7529D">
        <w:rPr>
          <w:rFonts w:cstheme="minorHAnsi"/>
        </w:rPr>
        <w:t xml:space="preserve"> and revision naming rules ‘A, B, C, …..’</w:t>
      </w:r>
      <w:r>
        <w:rPr>
          <w:rFonts w:cstheme="minorHAnsi"/>
        </w:rPr>
        <w:t>.</w:t>
      </w:r>
    </w:p>
    <w:p w14:paraId="421AE7BB" w14:textId="25C52B3E" w:rsidR="00310031" w:rsidRDefault="00310031" w:rsidP="002D4E8F">
      <w:pPr>
        <w:pStyle w:val="ListParagraph"/>
        <w:numPr>
          <w:ilvl w:val="0"/>
          <w:numId w:val="18"/>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r>
        <w:rPr>
          <w:rFonts w:cstheme="minorHAnsi"/>
        </w:rPr>
        <w:t>.</w:t>
      </w:r>
    </w:p>
    <w:p w14:paraId="797F5B13" w14:textId="145AA481" w:rsidR="003F6228" w:rsidRPr="00B148AC" w:rsidRDefault="003F6228" w:rsidP="002D4E8F">
      <w:pPr>
        <w:pStyle w:val="ListParagraph"/>
        <w:numPr>
          <w:ilvl w:val="0"/>
          <w:numId w:val="18"/>
        </w:numPr>
        <w:spacing w:after="0"/>
        <w:jc w:val="both"/>
        <w:rPr>
          <w:rFonts w:cstheme="minorHAnsi"/>
        </w:rPr>
      </w:pPr>
      <w:r w:rsidRPr="00B148AC">
        <w:rPr>
          <w:rFonts w:cstheme="minorHAnsi"/>
        </w:rPr>
        <w:t>Create a product structure with types of objects mentioned above</w:t>
      </w:r>
      <w:r w:rsidR="00310031">
        <w:rPr>
          <w:rFonts w:cstheme="minorHAnsi"/>
        </w:rPr>
        <w:t xml:space="preserve"> at source site.</w:t>
      </w:r>
    </w:p>
    <w:p w14:paraId="25D5EEED" w14:textId="0E520DE6" w:rsidR="003F6228" w:rsidRPr="00B148AC" w:rsidRDefault="003F6228" w:rsidP="002D4E8F">
      <w:pPr>
        <w:pStyle w:val="ListParagraph"/>
        <w:numPr>
          <w:ilvl w:val="0"/>
          <w:numId w:val="18"/>
        </w:numPr>
        <w:spacing w:after="0"/>
        <w:jc w:val="both"/>
        <w:rPr>
          <w:rFonts w:cstheme="minorHAnsi"/>
        </w:rPr>
      </w:pPr>
      <w:r w:rsidRPr="00B148AC">
        <w:rPr>
          <w:rFonts w:cstheme="minorHAnsi"/>
        </w:rPr>
        <w:t xml:space="preserve">Create other revisions of the above data (assume revision </w:t>
      </w:r>
      <w:r w:rsidR="007D0230">
        <w:rPr>
          <w:rFonts w:cstheme="minorHAnsi"/>
        </w:rPr>
        <w:t>C.3</w:t>
      </w:r>
      <w:r w:rsidRPr="00B148AC">
        <w:rPr>
          <w:rFonts w:cstheme="minorHAnsi"/>
        </w:rPr>
        <w:t xml:space="preserve"> is created)</w:t>
      </w:r>
      <w:r w:rsidR="002B079D">
        <w:rPr>
          <w:rFonts w:cstheme="minorHAnsi"/>
        </w:rPr>
        <w:t>. Assume the revisions are A.1, A.2, A.3, B.1, B.2, C.1, C.2, C.3</w:t>
      </w:r>
    </w:p>
    <w:p w14:paraId="1B3BB9DD" w14:textId="48F5961A" w:rsidR="003F6228" w:rsidRPr="00B148AC" w:rsidRDefault="003F6228" w:rsidP="002D4E8F">
      <w:pPr>
        <w:pStyle w:val="ListParagraph"/>
        <w:numPr>
          <w:ilvl w:val="0"/>
          <w:numId w:val="18"/>
        </w:numPr>
        <w:spacing w:after="0"/>
        <w:jc w:val="both"/>
        <w:rPr>
          <w:rFonts w:cstheme="minorHAnsi"/>
        </w:rPr>
      </w:pPr>
      <w:r w:rsidRPr="00B148AC">
        <w:rPr>
          <w:rFonts w:cstheme="minorHAnsi"/>
        </w:rPr>
        <w:t xml:space="preserve">Export the data created above </w:t>
      </w:r>
      <w:r>
        <w:rPr>
          <w:rFonts w:cstheme="minorHAnsi"/>
        </w:rPr>
        <w:t xml:space="preserve">(revision </w:t>
      </w:r>
      <w:r w:rsidR="00C61165">
        <w:rPr>
          <w:rFonts w:cstheme="minorHAnsi"/>
        </w:rPr>
        <w:t>C.</w:t>
      </w:r>
      <w:r>
        <w:rPr>
          <w:rFonts w:cstheme="minorHAnsi"/>
        </w:rPr>
        <w:t xml:space="preserve">3) </w:t>
      </w:r>
      <w:r w:rsidRPr="00B148AC">
        <w:rPr>
          <w:rFonts w:cstheme="minorHAnsi"/>
        </w:rPr>
        <w:t>to 3dxml “Export.3dxml”</w:t>
      </w:r>
    </w:p>
    <w:p w14:paraId="5D561CDD" w14:textId="453E7E89" w:rsidR="003F6228" w:rsidRPr="00B148AC" w:rsidRDefault="003F6228" w:rsidP="002D4E8F">
      <w:pPr>
        <w:pStyle w:val="ListParagraph"/>
        <w:numPr>
          <w:ilvl w:val="0"/>
          <w:numId w:val="18"/>
        </w:numPr>
        <w:spacing w:after="0"/>
        <w:jc w:val="both"/>
        <w:rPr>
          <w:rFonts w:cstheme="minorHAnsi"/>
        </w:rPr>
      </w:pPr>
      <w:r w:rsidRPr="00B148AC">
        <w:rPr>
          <w:rFonts w:cstheme="minorHAnsi"/>
        </w:rPr>
        <w:t xml:space="preserve">Check the revision format at </w:t>
      </w:r>
      <w:r>
        <w:rPr>
          <w:rFonts w:cstheme="minorHAnsi"/>
        </w:rPr>
        <w:t>target site, it should be ‘Primary</w:t>
      </w:r>
      <w:r w:rsidR="009E496E">
        <w:rPr>
          <w:rFonts w:cstheme="minorHAnsi"/>
        </w:rPr>
        <w:t>’</w:t>
      </w:r>
      <w:r>
        <w:rPr>
          <w:rFonts w:cstheme="minorHAnsi"/>
        </w:rPr>
        <w:t>. Also, set revision naming rules ‘</w:t>
      </w:r>
      <w:r w:rsidR="009E496E">
        <w:rPr>
          <w:rFonts w:cstheme="minorHAnsi"/>
        </w:rPr>
        <w:t>1, 2, 3,</w:t>
      </w:r>
      <w:r>
        <w:rPr>
          <w:rFonts w:cstheme="minorHAnsi"/>
        </w:rPr>
        <w:t xml:space="preserve"> …..’</w:t>
      </w:r>
    </w:p>
    <w:p w14:paraId="20BE441B" w14:textId="57189DF0" w:rsidR="00310031" w:rsidRPr="00310031" w:rsidRDefault="00310031" w:rsidP="002D4E8F">
      <w:pPr>
        <w:pStyle w:val="ListParagraph"/>
        <w:numPr>
          <w:ilvl w:val="0"/>
          <w:numId w:val="18"/>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target site</w:t>
      </w:r>
      <w:r>
        <w:rPr>
          <w:rFonts w:cstheme="minorHAnsi"/>
        </w:rPr>
        <w:t>.</w:t>
      </w:r>
    </w:p>
    <w:p w14:paraId="4B9E325C" w14:textId="25860017" w:rsidR="003F6228" w:rsidRPr="005D23C3" w:rsidRDefault="003F6228" w:rsidP="002D4E8F">
      <w:pPr>
        <w:pStyle w:val="ListParagraph"/>
        <w:numPr>
          <w:ilvl w:val="0"/>
          <w:numId w:val="18"/>
        </w:numPr>
        <w:jc w:val="both"/>
      </w:pPr>
      <w:r w:rsidRPr="00B148AC">
        <w:rPr>
          <w:rFonts w:cstheme="minorHAnsi"/>
        </w:rPr>
        <w:t>Import as reference “Export.3dxml” on target site</w:t>
      </w:r>
      <w:r w:rsidRPr="00937292">
        <w:rPr>
          <w:rStyle w:val="HiddenTextChar"/>
        </w:rPr>
        <w:t>Specify what environment, if any, must be prepared in order to run the test. Specify the sequence of operations/steps)</w:t>
      </w:r>
      <w:r>
        <w:rPr>
          <w:rStyle w:val="HiddenTextChar"/>
        </w:rPr>
        <w:t>.</w:t>
      </w:r>
    </w:p>
    <w:p w14:paraId="0EFED8BA" w14:textId="77777777" w:rsidR="003F6228" w:rsidRDefault="003F6228" w:rsidP="003F6228">
      <w:pPr>
        <w:pStyle w:val="3DSTitle3"/>
        <w:spacing w:after="0"/>
      </w:pPr>
      <w:r w:rsidRPr="001D0CE2">
        <w:t xml:space="preserve">Related </w:t>
      </w:r>
      <w:r>
        <w:t>a</w:t>
      </w:r>
      <w:r w:rsidRPr="001D0CE2">
        <w:t xml:space="preserve">utomatic </w:t>
      </w:r>
      <w:r>
        <w:t>t</w:t>
      </w:r>
      <w:r w:rsidRPr="001D0CE2">
        <w:t>ests</w:t>
      </w:r>
    </w:p>
    <w:p w14:paraId="61CD2139" w14:textId="77777777" w:rsidR="003F6228" w:rsidRPr="001D0CE2" w:rsidRDefault="003F6228" w:rsidP="003F6228">
      <w:pPr>
        <w:ind w:left="360"/>
        <w:jc w:val="both"/>
      </w:pPr>
      <w:r>
        <w:rPr>
          <w:rFonts w:asciiTheme="minorHAnsi" w:hAnsiTheme="minorHAnsi" w:cstheme="minorHAnsi"/>
        </w:rPr>
        <w:t>RE_RevisionComputationUsingLifecycleWS.sh will be created.</w:t>
      </w:r>
      <w:r w:rsidRPr="00937292">
        <w:rPr>
          <w:rStyle w:val="HiddenTextChar"/>
        </w:rPr>
        <w:t>Specify the names of the related Automatic Tests (ODTs), if any</w:t>
      </w:r>
      <w:r>
        <w:rPr>
          <w:rStyle w:val="HiddenTextChar"/>
        </w:rPr>
        <w:t>.</w:t>
      </w:r>
    </w:p>
    <w:p w14:paraId="158076C1" w14:textId="77777777" w:rsidR="003F6228" w:rsidRDefault="003F6228" w:rsidP="003F6228">
      <w:pPr>
        <w:pStyle w:val="3DSTitle3"/>
        <w:tabs>
          <w:tab w:val="clear" w:pos="360"/>
        </w:tabs>
        <w:spacing w:after="0"/>
        <w:ind w:left="504" w:hanging="504"/>
      </w:pPr>
      <w:r w:rsidRPr="001D0CE2">
        <w:t xml:space="preserve">Test </w:t>
      </w:r>
      <w:r>
        <w:t>v</w:t>
      </w:r>
      <w:r w:rsidRPr="001D0CE2">
        <w:t>erification</w:t>
      </w:r>
    </w:p>
    <w:p w14:paraId="7C5884EE" w14:textId="77777777" w:rsidR="003F6228" w:rsidRPr="001A57E1" w:rsidRDefault="003F6228" w:rsidP="003F6228">
      <w:pPr>
        <w:pStyle w:val="ListParagraph"/>
        <w:numPr>
          <w:ilvl w:val="0"/>
          <w:numId w:val="16"/>
        </w:numPr>
        <w:rPr>
          <w:rFonts w:cstheme="minorHAnsi"/>
        </w:rPr>
      </w:pPr>
      <w:r w:rsidRPr="001A57E1">
        <w:rPr>
          <w:rFonts w:cstheme="minorHAnsi"/>
        </w:rPr>
        <w:t>Both export and import must be successful.</w:t>
      </w:r>
    </w:p>
    <w:p w14:paraId="6AF08EDA" w14:textId="77777777" w:rsidR="003F6228" w:rsidRPr="001A57E1" w:rsidRDefault="003F6228" w:rsidP="003F6228">
      <w:pPr>
        <w:pStyle w:val="ListParagraph"/>
        <w:numPr>
          <w:ilvl w:val="0"/>
          <w:numId w:val="16"/>
        </w:numPr>
        <w:rPr>
          <w:rFonts w:cstheme="minorHAnsi"/>
        </w:rPr>
      </w:pPr>
      <w:r w:rsidRPr="001A57E1">
        <w:rPr>
          <w:rFonts w:cstheme="minorHAnsi"/>
        </w:rPr>
        <w:t>Data must be in create mode for import. (Check in Import Report)</w:t>
      </w:r>
    </w:p>
    <w:p w14:paraId="29A52CB8" w14:textId="4B5D3C80" w:rsidR="003F6228" w:rsidRPr="001A57E1" w:rsidRDefault="003F6228" w:rsidP="003F6228">
      <w:pPr>
        <w:pStyle w:val="ListParagraph"/>
        <w:numPr>
          <w:ilvl w:val="0"/>
          <w:numId w:val="16"/>
        </w:numPr>
        <w:rPr>
          <w:rFonts w:cstheme="minorHAnsi"/>
        </w:rPr>
      </w:pPr>
      <w:r w:rsidRPr="001A57E1">
        <w:rPr>
          <w:rFonts w:cstheme="minorHAnsi"/>
        </w:rPr>
        <w:t>Revision of imported object should be seen as “</w:t>
      </w:r>
      <w:r w:rsidR="00521E08">
        <w:rPr>
          <w:rFonts w:cstheme="minorHAnsi"/>
        </w:rPr>
        <w:t>8</w:t>
      </w:r>
      <w:r w:rsidRPr="001A57E1">
        <w:rPr>
          <w:rFonts w:cstheme="minorHAnsi"/>
        </w:rPr>
        <w:t>”</w:t>
      </w:r>
    </w:p>
    <w:p w14:paraId="40B15B7F" w14:textId="77777777" w:rsidR="003F6228" w:rsidRDefault="003F6228" w:rsidP="00584D19">
      <w:pPr>
        <w:pStyle w:val="3DSTitle3"/>
        <w:spacing w:after="0"/>
      </w:pPr>
      <w:r w:rsidRPr="001D0CE2">
        <w:t xml:space="preserve">Test </w:t>
      </w:r>
      <w:r>
        <w:t>r</w:t>
      </w:r>
      <w:r w:rsidRPr="001D0CE2">
        <w:t>esponsibility</w:t>
      </w:r>
    </w:p>
    <w:p w14:paraId="6F0FEA01" w14:textId="77777777" w:rsidR="003F6228" w:rsidRDefault="003F6228" w:rsidP="003F6228">
      <w:r w:rsidRPr="00EE6329">
        <w:rPr>
          <w:rFonts w:asciiTheme="minorHAnsi" w:hAnsiTheme="minorHAnsi" w:cstheme="minorHAnsi"/>
        </w:rPr>
        <w:t>R&amp;D/QA</w:t>
      </w:r>
    </w:p>
    <w:p w14:paraId="290A028E" w14:textId="7B04C0C7" w:rsidR="00147D26" w:rsidRDefault="00997692" w:rsidP="00DA21DB">
      <w:pPr>
        <w:jc w:val="both"/>
        <w:rPr>
          <w:rFonts w:asciiTheme="minorHAnsi" w:hAnsiTheme="minorHAnsi" w:cstheme="minorHAnsi"/>
        </w:rPr>
      </w:pPr>
      <w:r w:rsidRPr="00997692">
        <w:rPr>
          <w:rFonts w:asciiTheme="minorHAnsi" w:hAnsiTheme="minorHAnsi" w:cstheme="minorHAnsi"/>
          <w:b/>
          <w:bCs/>
          <w:color w:val="FF0000"/>
        </w:rPr>
        <w:t xml:space="preserve">Note: </w:t>
      </w:r>
      <w:r w:rsidRPr="00997692">
        <w:rPr>
          <w:rFonts w:asciiTheme="minorHAnsi" w:hAnsiTheme="minorHAnsi" w:cstheme="minorHAnsi"/>
        </w:rPr>
        <w:t>In the above use-case</w:t>
      </w:r>
      <w:r>
        <w:rPr>
          <w:rFonts w:asciiTheme="minorHAnsi" w:hAnsiTheme="minorHAnsi" w:cstheme="minorHAnsi"/>
        </w:rPr>
        <w:t>, revision is computed based on object’s ‘majororder’ value. The value of ‘majororder’ increases by 1 whenever user creates a new revision. As we can see in the above use-case, C.3 is the 8</w:t>
      </w:r>
      <w:r w:rsidRPr="00997692">
        <w:rPr>
          <w:rFonts w:asciiTheme="minorHAnsi" w:hAnsiTheme="minorHAnsi" w:cstheme="minorHAnsi"/>
          <w:vertAlign w:val="superscript"/>
        </w:rPr>
        <w:t>th</w:t>
      </w:r>
      <w:r>
        <w:rPr>
          <w:rFonts w:asciiTheme="minorHAnsi" w:hAnsiTheme="minorHAnsi" w:cstheme="minorHAnsi"/>
        </w:rPr>
        <w:t xml:space="preserve"> revision of the family so, computed target revision will be ‘8’ according to target revision naming rules.</w:t>
      </w:r>
    </w:p>
    <w:p w14:paraId="4919C2FC" w14:textId="7C9AAD45" w:rsidR="00997692" w:rsidRPr="006F146A" w:rsidRDefault="00997692" w:rsidP="00997692">
      <w:pPr>
        <w:pStyle w:val="3DS2Title2"/>
        <w:spacing w:after="240"/>
      </w:pPr>
      <w:r w:rsidRPr="006F146A">
        <w:t>AT-</w:t>
      </w:r>
      <w:r>
        <w:t>4:</w:t>
      </w:r>
      <w:r w:rsidRPr="00F144D2">
        <w:rPr>
          <w:color w:val="AABFCB" w:themeColor="text1" w:themeTint="80"/>
        </w:rPr>
        <w:t xml:space="preserve"> </w:t>
      </w:r>
      <w:sdt>
        <w:sdtPr>
          <w:rPr>
            <w:color w:val="AABFCB" w:themeColor="text1" w:themeTint="80"/>
          </w:rPr>
          <w:id w:val="-165025357"/>
          <w:placeholder>
            <w:docPart w:val="DF5C19EA32F24E268803A87658A4B482"/>
          </w:placeholder>
        </w:sdtPr>
        <w:sdtContent>
          <w:sdt>
            <w:sdtPr>
              <w:rPr>
                <w:color w:val="AABFCB" w:themeColor="text1" w:themeTint="80"/>
              </w:rPr>
              <w:id w:val="-345020493"/>
              <w:placeholder>
                <w:docPart w:val="1D03C2B3E6B844628C7C5CEA6EBFD51E"/>
              </w:placeholder>
            </w:sdtPr>
            <w:sdtContent>
              <w:r w:rsidRPr="00D73943">
                <w:rPr>
                  <w:rFonts w:asciiTheme="minorHAnsi" w:hAnsiTheme="minorHAnsi" w:cstheme="minorHAnsi"/>
                  <w:color w:val="002060"/>
                </w:rPr>
                <w:t xml:space="preserve">Importing an object </w:t>
              </w:r>
              <w:r w:rsidRPr="001E3BC8">
                <w:rPr>
                  <w:rFonts w:asciiTheme="minorHAnsi" w:hAnsiTheme="minorHAnsi" w:cstheme="minorHAnsi"/>
                  <w:color w:val="002060"/>
                </w:rPr>
                <w:t>(Source Revision Format: Primary</w:t>
              </w:r>
              <w:r>
                <w:rPr>
                  <w:rFonts w:asciiTheme="minorHAnsi" w:hAnsiTheme="minorHAnsi" w:cstheme="minorHAnsi"/>
                  <w:color w:val="002060"/>
                </w:rPr>
                <w:t xml:space="preserve"> and </w:t>
              </w:r>
              <w:r w:rsidRPr="001E3BC8">
                <w:rPr>
                  <w:rFonts w:asciiTheme="minorHAnsi" w:hAnsiTheme="minorHAnsi" w:cstheme="minorHAnsi"/>
                  <w:color w:val="002060"/>
                </w:rPr>
                <w:t xml:space="preserve">Secondary) </w:t>
              </w:r>
              <w:r w:rsidRPr="00D73943">
                <w:rPr>
                  <w:rFonts w:asciiTheme="minorHAnsi" w:hAnsiTheme="minorHAnsi" w:cstheme="minorHAnsi"/>
                  <w:color w:val="002060"/>
                </w:rPr>
                <w:t>at target site</w:t>
              </w:r>
              <w:r>
                <w:rPr>
                  <w:rFonts w:asciiTheme="minorHAnsi" w:hAnsiTheme="minorHAnsi" w:cstheme="minorHAnsi"/>
                  <w:color w:val="002060"/>
                </w:rPr>
                <w:t xml:space="preserve"> </w:t>
              </w:r>
              <w:r w:rsidRPr="00D73943">
                <w:rPr>
                  <w:rFonts w:asciiTheme="minorHAnsi" w:hAnsiTheme="minorHAnsi" w:cstheme="minorHAnsi"/>
                  <w:color w:val="002060"/>
                </w:rPr>
                <w:t xml:space="preserve">having </w:t>
              </w:r>
              <w:r>
                <w:rPr>
                  <w:rFonts w:asciiTheme="minorHAnsi" w:hAnsiTheme="minorHAnsi" w:cstheme="minorHAnsi"/>
                  <w:color w:val="002060"/>
                </w:rPr>
                <w:t>‘</w:t>
              </w:r>
              <w:r w:rsidRPr="00D73943">
                <w:rPr>
                  <w:rFonts w:asciiTheme="minorHAnsi" w:hAnsiTheme="minorHAnsi" w:cstheme="minorHAnsi"/>
                  <w:color w:val="002060"/>
                </w:rPr>
                <w:t>Primary</w:t>
              </w:r>
              <w:r>
                <w:rPr>
                  <w:rFonts w:asciiTheme="minorHAnsi" w:hAnsiTheme="minorHAnsi" w:cstheme="minorHAnsi"/>
                  <w:color w:val="002060"/>
                </w:rPr>
                <w:t xml:space="preserve"> and Secondary’</w:t>
              </w:r>
              <w:r w:rsidRPr="00D73943">
                <w:rPr>
                  <w:rFonts w:asciiTheme="minorHAnsi" w:hAnsiTheme="minorHAnsi" w:cstheme="minorHAnsi"/>
                  <w:color w:val="002060"/>
                </w:rPr>
                <w:t xml:space="preserve"> revision format</w:t>
              </w:r>
            </w:sdtContent>
          </w:sdt>
        </w:sdtContent>
      </w:sdt>
    </w:p>
    <w:p w14:paraId="7C5A0E2B" w14:textId="77777777" w:rsidR="00997692" w:rsidRDefault="00997692" w:rsidP="00997692">
      <w:pPr>
        <w:pStyle w:val="3DSTitle3"/>
        <w:spacing w:after="0"/>
      </w:pPr>
      <w:r w:rsidRPr="001D0CE2">
        <w:t>What’s being tested?</w:t>
      </w:r>
    </w:p>
    <w:p w14:paraId="25DE728C" w14:textId="7D8A0898" w:rsidR="00997692" w:rsidRPr="00D73943" w:rsidRDefault="00997692" w:rsidP="00997692">
      <w:pPr>
        <w:ind w:left="360"/>
        <w:jc w:val="both"/>
        <w:rPr>
          <w:rFonts w:asciiTheme="minorHAnsi" w:hAnsiTheme="minorHAnsi" w:cstheme="minorHAnsi"/>
        </w:rPr>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User will see the revision computation has been improved after this enhancement</w:t>
      </w:r>
      <w:r w:rsidR="00310031" w:rsidRPr="00310031">
        <w:rPr>
          <w:rFonts w:asciiTheme="minorHAnsi" w:hAnsiTheme="minorHAnsi" w:cstheme="minorHAnsi"/>
        </w:rPr>
        <w:t xml:space="preserve"> </w:t>
      </w:r>
      <w:r w:rsidR="00310031">
        <w:rPr>
          <w:rFonts w:asciiTheme="minorHAnsi" w:hAnsiTheme="minorHAnsi" w:cstheme="minorHAnsi"/>
        </w:rPr>
        <w:t>after activating the variable</w:t>
      </w:r>
      <w:r>
        <w:rPr>
          <w:rFonts w:asciiTheme="minorHAnsi" w:hAnsiTheme="minorHAnsi" w:cstheme="minorHAnsi"/>
        </w:rPr>
        <w:t>.</w:t>
      </w:r>
      <w:r w:rsidRPr="00D73943">
        <w:rPr>
          <w:rStyle w:val="HiddenTextChar"/>
          <w:rFonts w:asciiTheme="minorHAnsi" w:hAnsiTheme="minorHAnsi" w:cstheme="minorHAnsi"/>
        </w:rPr>
        <w:t>Explain the objectives of this test.</w:t>
      </w:r>
    </w:p>
    <w:p w14:paraId="61DD2020" w14:textId="77777777" w:rsidR="00997692" w:rsidRDefault="00997692" w:rsidP="00997692">
      <w:pPr>
        <w:pStyle w:val="3DSTitle3"/>
        <w:spacing w:after="0"/>
      </w:pPr>
      <w:r w:rsidRPr="001D0CE2">
        <w:t xml:space="preserve">Test </w:t>
      </w:r>
      <w:r>
        <w:t>d</w:t>
      </w:r>
      <w:r w:rsidRPr="001D0CE2">
        <w:t>ata</w:t>
      </w:r>
    </w:p>
    <w:p w14:paraId="7B265F76" w14:textId="77777777" w:rsidR="00997692" w:rsidRPr="00B148AC" w:rsidRDefault="00997692" w:rsidP="00997692">
      <w:pPr>
        <w:ind w:left="360"/>
        <w:jc w:val="both"/>
        <w:rPr>
          <w:rFonts w:asciiTheme="minorHAnsi" w:hAnsiTheme="minorHAnsi" w:cstheme="minorHAnsi"/>
        </w:rPr>
      </w:pPr>
      <w:r>
        <w:t xml:space="preserve"> </w:t>
      </w:r>
      <w:r w:rsidRPr="00B148AC">
        <w:rPr>
          <w:rFonts w:asciiTheme="minorHAnsi" w:hAnsiTheme="minorHAnsi" w:cstheme="minorHAnsi"/>
        </w:rPr>
        <w:t>Product Structure (3DPart or Physical Product or an assembly)</w:t>
      </w:r>
      <w:r w:rsidRPr="00B148AC">
        <w:rPr>
          <w:rStyle w:val="HiddenTextChar"/>
          <w:rFonts w:asciiTheme="minorHAnsi" w:hAnsiTheme="minorHAnsi" w:cstheme="minorHAnsi"/>
          <w:sz w:val="22"/>
        </w:rPr>
        <w:t>Define the input data and the data of reference used to check that the test execution produces the expected results.</w:t>
      </w:r>
    </w:p>
    <w:p w14:paraId="0A292B08" w14:textId="77777777" w:rsidR="00997692" w:rsidRDefault="00997692" w:rsidP="00997692">
      <w:pPr>
        <w:pStyle w:val="3DSTitle3"/>
        <w:spacing w:after="0"/>
      </w:pPr>
      <w:r w:rsidRPr="001D0CE2">
        <w:t xml:space="preserve">Test </w:t>
      </w:r>
      <w:r>
        <w:t>p</w:t>
      </w:r>
      <w:r w:rsidRPr="001D0CE2">
        <w:t>rotocol</w:t>
      </w:r>
    </w:p>
    <w:p w14:paraId="68647A71" w14:textId="27AD5442" w:rsidR="00997692" w:rsidRPr="00B148AC" w:rsidRDefault="00997692" w:rsidP="00997692">
      <w:pPr>
        <w:pStyle w:val="ListParagraph"/>
        <w:numPr>
          <w:ilvl w:val="0"/>
          <w:numId w:val="19"/>
        </w:numPr>
        <w:spacing w:after="0"/>
        <w:jc w:val="both"/>
        <w:rPr>
          <w:rFonts w:cstheme="minorHAnsi"/>
        </w:rPr>
      </w:pPr>
      <w:bookmarkStart w:id="162" w:name="_Hlk209629598"/>
      <w:r w:rsidRPr="00B148AC">
        <w:rPr>
          <w:rFonts w:cstheme="minorHAnsi"/>
        </w:rPr>
        <w:t xml:space="preserve">Check the revision format at server, select the revision format </w:t>
      </w:r>
      <w:r>
        <w:rPr>
          <w:rFonts w:cstheme="minorHAnsi"/>
        </w:rPr>
        <w:t>as ‘Primary and Secondary’</w:t>
      </w:r>
      <w:r w:rsidR="00232B68">
        <w:rPr>
          <w:rFonts w:cstheme="minorHAnsi"/>
        </w:rPr>
        <w:t xml:space="preserve"> and revision naming rules ‘A, B, C, …..’</w:t>
      </w:r>
      <w:r>
        <w:rPr>
          <w:rFonts w:cstheme="minorHAnsi"/>
        </w:rPr>
        <w:t>.</w:t>
      </w:r>
    </w:p>
    <w:p w14:paraId="1BD155E5" w14:textId="77777777" w:rsidR="00310031" w:rsidRDefault="00310031" w:rsidP="00310031">
      <w:pPr>
        <w:pStyle w:val="ListParagraph"/>
        <w:numPr>
          <w:ilvl w:val="0"/>
          <w:numId w:val="19"/>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p>
    <w:p w14:paraId="71BA2527" w14:textId="360B67F1" w:rsidR="00997692" w:rsidRPr="00B148AC" w:rsidRDefault="00997692" w:rsidP="00997692">
      <w:pPr>
        <w:pStyle w:val="ListParagraph"/>
        <w:numPr>
          <w:ilvl w:val="0"/>
          <w:numId w:val="19"/>
        </w:numPr>
        <w:spacing w:after="0"/>
        <w:jc w:val="both"/>
        <w:rPr>
          <w:rFonts w:cstheme="minorHAnsi"/>
        </w:rPr>
      </w:pPr>
      <w:r w:rsidRPr="00B148AC">
        <w:rPr>
          <w:rFonts w:cstheme="minorHAnsi"/>
        </w:rPr>
        <w:t>Create a product structure with types of objects mentioned above</w:t>
      </w:r>
      <w:r w:rsidR="00310031">
        <w:rPr>
          <w:rFonts w:cstheme="minorHAnsi"/>
        </w:rPr>
        <w:t xml:space="preserve"> at source site.</w:t>
      </w:r>
    </w:p>
    <w:p w14:paraId="0D303CC9" w14:textId="77777777" w:rsidR="00997692" w:rsidRPr="00B148AC" w:rsidRDefault="00997692" w:rsidP="00997692">
      <w:pPr>
        <w:pStyle w:val="ListParagraph"/>
        <w:numPr>
          <w:ilvl w:val="0"/>
          <w:numId w:val="19"/>
        </w:numPr>
        <w:spacing w:after="0"/>
        <w:jc w:val="both"/>
        <w:rPr>
          <w:rFonts w:cstheme="minorHAnsi"/>
        </w:rPr>
      </w:pPr>
      <w:r w:rsidRPr="00B148AC">
        <w:rPr>
          <w:rFonts w:cstheme="minorHAnsi"/>
        </w:rPr>
        <w:lastRenderedPageBreak/>
        <w:t xml:space="preserve">Create other revisions of the above data (assume revision </w:t>
      </w:r>
      <w:r>
        <w:rPr>
          <w:rFonts w:cstheme="minorHAnsi"/>
        </w:rPr>
        <w:t>C.3</w:t>
      </w:r>
      <w:r w:rsidRPr="00B148AC">
        <w:rPr>
          <w:rFonts w:cstheme="minorHAnsi"/>
        </w:rPr>
        <w:t xml:space="preserve"> is created)</w:t>
      </w:r>
      <w:r>
        <w:rPr>
          <w:rFonts w:cstheme="minorHAnsi"/>
        </w:rPr>
        <w:t>. Assume the revisions are A.1, A.2, A.3, B.1, B.2, C.1, C.2, C.3</w:t>
      </w:r>
    </w:p>
    <w:p w14:paraId="0E98A8FD" w14:textId="77777777" w:rsidR="00997692" w:rsidRPr="00B148AC" w:rsidRDefault="00997692" w:rsidP="00997692">
      <w:pPr>
        <w:pStyle w:val="ListParagraph"/>
        <w:numPr>
          <w:ilvl w:val="0"/>
          <w:numId w:val="19"/>
        </w:numPr>
        <w:spacing w:after="0"/>
        <w:jc w:val="both"/>
        <w:rPr>
          <w:rFonts w:cstheme="minorHAnsi"/>
        </w:rPr>
      </w:pPr>
      <w:r w:rsidRPr="00B148AC">
        <w:rPr>
          <w:rFonts w:cstheme="minorHAnsi"/>
        </w:rPr>
        <w:t xml:space="preserve">Export the data created above </w:t>
      </w:r>
      <w:r>
        <w:rPr>
          <w:rFonts w:cstheme="minorHAnsi"/>
        </w:rPr>
        <w:t xml:space="preserve">(revision C.3) </w:t>
      </w:r>
      <w:r w:rsidRPr="00B148AC">
        <w:rPr>
          <w:rFonts w:cstheme="minorHAnsi"/>
        </w:rPr>
        <w:t>to 3dxml “Export.3dxml”</w:t>
      </w:r>
    </w:p>
    <w:p w14:paraId="1197ADB5" w14:textId="3249306A" w:rsidR="00997692" w:rsidRPr="00B148AC" w:rsidRDefault="00997692" w:rsidP="00997692">
      <w:pPr>
        <w:pStyle w:val="ListParagraph"/>
        <w:numPr>
          <w:ilvl w:val="0"/>
          <w:numId w:val="19"/>
        </w:numPr>
        <w:spacing w:after="0"/>
        <w:jc w:val="both"/>
        <w:rPr>
          <w:rFonts w:cstheme="minorHAnsi"/>
        </w:rPr>
      </w:pPr>
      <w:r w:rsidRPr="00B148AC">
        <w:rPr>
          <w:rFonts w:cstheme="minorHAnsi"/>
        </w:rPr>
        <w:t xml:space="preserve">Check the revision format at </w:t>
      </w:r>
      <w:r>
        <w:rPr>
          <w:rFonts w:cstheme="minorHAnsi"/>
        </w:rPr>
        <w:t>target site, it should be ‘</w:t>
      </w:r>
      <w:r w:rsidR="007933A1">
        <w:rPr>
          <w:rFonts w:cstheme="minorHAnsi"/>
        </w:rPr>
        <w:t>Primary and Secondary’</w:t>
      </w:r>
      <w:r>
        <w:rPr>
          <w:rFonts w:cstheme="minorHAnsi"/>
        </w:rPr>
        <w:t>. Also, set revision naming rules ‘1, 2, 3, …..’</w:t>
      </w:r>
    </w:p>
    <w:p w14:paraId="72FEAE77" w14:textId="77777777" w:rsidR="00310031" w:rsidRPr="00310031" w:rsidRDefault="00310031" w:rsidP="00310031">
      <w:pPr>
        <w:pStyle w:val="ListParagraph"/>
        <w:numPr>
          <w:ilvl w:val="0"/>
          <w:numId w:val="19"/>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target site.</w:t>
      </w:r>
    </w:p>
    <w:p w14:paraId="02EFAA49" w14:textId="77777777" w:rsidR="00997692" w:rsidRPr="005D23C3" w:rsidRDefault="00997692" w:rsidP="00997692">
      <w:pPr>
        <w:pStyle w:val="ListParagraph"/>
        <w:numPr>
          <w:ilvl w:val="0"/>
          <w:numId w:val="19"/>
        </w:numPr>
        <w:jc w:val="both"/>
      </w:pPr>
      <w:r w:rsidRPr="00B148AC">
        <w:rPr>
          <w:rFonts w:cstheme="minorHAnsi"/>
        </w:rPr>
        <w:t>Import as reference “Export.3dxml” on target site</w:t>
      </w:r>
      <w:bookmarkEnd w:id="162"/>
      <w:r w:rsidRPr="00937292">
        <w:rPr>
          <w:rStyle w:val="HiddenTextChar"/>
        </w:rPr>
        <w:t>Specify what environment, if any, must be prepared in order to run the test. Specify the sequence of operations/steps)</w:t>
      </w:r>
      <w:r>
        <w:rPr>
          <w:rStyle w:val="HiddenTextChar"/>
        </w:rPr>
        <w:t>.</w:t>
      </w:r>
    </w:p>
    <w:p w14:paraId="3F646878" w14:textId="77777777" w:rsidR="00997692" w:rsidRDefault="00997692" w:rsidP="00997692">
      <w:pPr>
        <w:pStyle w:val="3DSTitle3"/>
        <w:spacing w:after="0"/>
      </w:pPr>
      <w:r w:rsidRPr="001D0CE2">
        <w:t xml:space="preserve">Related </w:t>
      </w:r>
      <w:r>
        <w:t>a</w:t>
      </w:r>
      <w:r w:rsidRPr="001D0CE2">
        <w:t xml:space="preserve">utomatic </w:t>
      </w:r>
      <w:r>
        <w:t>t</w:t>
      </w:r>
      <w:r w:rsidRPr="001D0CE2">
        <w:t>ests</w:t>
      </w:r>
    </w:p>
    <w:p w14:paraId="0A08950C" w14:textId="77777777" w:rsidR="00997692" w:rsidRPr="001D0CE2" w:rsidRDefault="00997692" w:rsidP="00997692">
      <w:pPr>
        <w:ind w:left="360"/>
        <w:jc w:val="both"/>
      </w:pPr>
      <w:r>
        <w:rPr>
          <w:rFonts w:asciiTheme="minorHAnsi" w:hAnsiTheme="minorHAnsi" w:cstheme="minorHAnsi"/>
        </w:rPr>
        <w:t>RE_RevisionComputationUsingLifecycleWS.sh will be created.</w:t>
      </w:r>
      <w:r w:rsidRPr="00937292">
        <w:rPr>
          <w:rStyle w:val="HiddenTextChar"/>
        </w:rPr>
        <w:t>Specify the names of the related Automatic Tests (ODTs), if any</w:t>
      </w:r>
      <w:r>
        <w:rPr>
          <w:rStyle w:val="HiddenTextChar"/>
        </w:rPr>
        <w:t>.</w:t>
      </w:r>
    </w:p>
    <w:p w14:paraId="064AA27D" w14:textId="77777777" w:rsidR="00997692" w:rsidRDefault="00997692" w:rsidP="00997692">
      <w:pPr>
        <w:pStyle w:val="3DSTitle3"/>
        <w:tabs>
          <w:tab w:val="clear" w:pos="360"/>
        </w:tabs>
        <w:spacing w:after="0"/>
        <w:ind w:left="504" w:hanging="504"/>
      </w:pPr>
      <w:r w:rsidRPr="001D0CE2">
        <w:t xml:space="preserve">Test </w:t>
      </w:r>
      <w:r>
        <w:t>v</w:t>
      </w:r>
      <w:r w:rsidRPr="001D0CE2">
        <w:t>erification</w:t>
      </w:r>
    </w:p>
    <w:p w14:paraId="78484091" w14:textId="77777777" w:rsidR="00997692" w:rsidRPr="001A57E1" w:rsidRDefault="00997692" w:rsidP="00997692">
      <w:pPr>
        <w:pStyle w:val="ListParagraph"/>
        <w:numPr>
          <w:ilvl w:val="0"/>
          <w:numId w:val="16"/>
        </w:numPr>
        <w:rPr>
          <w:rFonts w:cstheme="minorHAnsi"/>
        </w:rPr>
      </w:pPr>
      <w:r w:rsidRPr="001A57E1">
        <w:rPr>
          <w:rFonts w:cstheme="minorHAnsi"/>
        </w:rPr>
        <w:t>Both export and import must be successful.</w:t>
      </w:r>
    </w:p>
    <w:p w14:paraId="06E1EC7F" w14:textId="77777777" w:rsidR="00997692" w:rsidRPr="001A57E1" w:rsidRDefault="00997692" w:rsidP="00997692">
      <w:pPr>
        <w:pStyle w:val="ListParagraph"/>
        <w:numPr>
          <w:ilvl w:val="0"/>
          <w:numId w:val="16"/>
        </w:numPr>
        <w:rPr>
          <w:rFonts w:cstheme="minorHAnsi"/>
        </w:rPr>
      </w:pPr>
      <w:r w:rsidRPr="001A57E1">
        <w:rPr>
          <w:rFonts w:cstheme="minorHAnsi"/>
        </w:rPr>
        <w:t>Data must be in create mode for import. (Check in Import Report)</w:t>
      </w:r>
    </w:p>
    <w:p w14:paraId="243A7451" w14:textId="19D3F3C4" w:rsidR="00997692" w:rsidRPr="001A57E1" w:rsidRDefault="00997692" w:rsidP="00997692">
      <w:pPr>
        <w:pStyle w:val="ListParagraph"/>
        <w:numPr>
          <w:ilvl w:val="0"/>
          <w:numId w:val="16"/>
        </w:numPr>
        <w:rPr>
          <w:rFonts w:cstheme="minorHAnsi"/>
        </w:rPr>
      </w:pPr>
      <w:r w:rsidRPr="001A57E1">
        <w:rPr>
          <w:rFonts w:cstheme="minorHAnsi"/>
        </w:rPr>
        <w:t>Revision of imported object should be seen as “</w:t>
      </w:r>
      <w:r w:rsidR="002A6A56">
        <w:rPr>
          <w:rFonts w:cstheme="minorHAnsi"/>
        </w:rPr>
        <w:t>3.3</w:t>
      </w:r>
      <w:r w:rsidRPr="001A57E1">
        <w:rPr>
          <w:rFonts w:cstheme="minorHAnsi"/>
        </w:rPr>
        <w:t>”</w:t>
      </w:r>
    </w:p>
    <w:p w14:paraId="718D1965" w14:textId="77777777" w:rsidR="00997692" w:rsidRDefault="00997692" w:rsidP="00997692">
      <w:pPr>
        <w:pStyle w:val="3DSTitle3"/>
        <w:spacing w:after="0"/>
      </w:pPr>
      <w:r w:rsidRPr="001D0CE2">
        <w:t xml:space="preserve">Test </w:t>
      </w:r>
      <w:r>
        <w:t>r</w:t>
      </w:r>
      <w:r w:rsidRPr="001D0CE2">
        <w:t>esponsibility</w:t>
      </w:r>
    </w:p>
    <w:p w14:paraId="4D142CF4" w14:textId="77777777" w:rsidR="00997692" w:rsidRDefault="00997692" w:rsidP="00997692">
      <w:r w:rsidRPr="00EE6329">
        <w:rPr>
          <w:rFonts w:asciiTheme="minorHAnsi" w:hAnsiTheme="minorHAnsi" w:cstheme="minorHAnsi"/>
        </w:rPr>
        <w:t>R&amp;D/QA</w:t>
      </w:r>
    </w:p>
    <w:p w14:paraId="1A0D70D3" w14:textId="30ADF047" w:rsidR="00997692" w:rsidRDefault="00997692" w:rsidP="00DA21DB">
      <w:pPr>
        <w:jc w:val="both"/>
        <w:rPr>
          <w:rFonts w:asciiTheme="minorHAnsi" w:hAnsiTheme="minorHAnsi" w:cstheme="minorHAnsi"/>
        </w:rPr>
      </w:pPr>
      <w:r w:rsidRPr="00997692">
        <w:rPr>
          <w:rFonts w:asciiTheme="minorHAnsi" w:hAnsiTheme="minorHAnsi" w:cstheme="minorHAnsi"/>
          <w:b/>
          <w:bCs/>
          <w:color w:val="FF0000"/>
        </w:rPr>
        <w:t xml:space="preserve">Note: </w:t>
      </w:r>
      <w:r w:rsidR="00144083">
        <w:rPr>
          <w:rFonts w:asciiTheme="minorHAnsi" w:hAnsiTheme="minorHAnsi" w:cstheme="minorHAnsi"/>
        </w:rPr>
        <w:t xml:space="preserve">For the older 3dxml (3dxml exported from lower than 2026x FD01 level), computed revision might be different as json (‘primsec’ attribute) will not be present in 3dxml. </w:t>
      </w:r>
    </w:p>
    <w:p w14:paraId="003FA450" w14:textId="1A40B43C" w:rsidR="00140368" w:rsidRPr="006F146A" w:rsidRDefault="00140368" w:rsidP="00140368">
      <w:pPr>
        <w:pStyle w:val="3DS2Title2"/>
        <w:spacing w:after="240"/>
      </w:pPr>
      <w:r w:rsidRPr="006F146A">
        <w:t>AT-</w:t>
      </w:r>
      <w:r>
        <w:t>5:</w:t>
      </w:r>
      <w:r w:rsidRPr="00F144D2">
        <w:rPr>
          <w:color w:val="AABFCB" w:themeColor="text1" w:themeTint="80"/>
        </w:rPr>
        <w:t xml:space="preserve"> </w:t>
      </w:r>
      <w:sdt>
        <w:sdtPr>
          <w:rPr>
            <w:color w:val="AABFCB" w:themeColor="text1" w:themeTint="80"/>
          </w:rPr>
          <w:id w:val="-1056548470"/>
          <w:placeholder>
            <w:docPart w:val="48CC30549D10413AA3072A52F7750112"/>
          </w:placeholder>
        </w:sdtPr>
        <w:sdtContent>
          <w:sdt>
            <w:sdtPr>
              <w:rPr>
                <w:color w:val="AABFCB" w:themeColor="text1" w:themeTint="80"/>
              </w:rPr>
              <w:id w:val="1319609771"/>
              <w:placeholder>
                <w:docPart w:val="8A74B385947540FBB3B6EBE4A89386D8"/>
              </w:placeholder>
            </w:sdtPr>
            <w:sdtContent>
              <w:r w:rsidRPr="00D73943">
                <w:rPr>
                  <w:rFonts w:asciiTheme="minorHAnsi" w:hAnsiTheme="minorHAnsi" w:cstheme="minorHAnsi"/>
                  <w:color w:val="002060"/>
                </w:rPr>
                <w:t>Importing an object</w:t>
              </w:r>
              <w:r>
                <w:rPr>
                  <w:rFonts w:asciiTheme="minorHAnsi" w:hAnsiTheme="minorHAnsi" w:cstheme="minorHAnsi"/>
                  <w:color w:val="002060"/>
                </w:rPr>
                <w:t xml:space="preserve"> with minor revisions</w:t>
              </w:r>
              <w:r w:rsidRPr="001E3BC8">
                <w:rPr>
                  <w:rFonts w:asciiTheme="minorHAnsi" w:hAnsiTheme="minorHAnsi" w:cstheme="minorHAnsi"/>
                  <w:color w:val="002060"/>
                </w:rPr>
                <w:t xml:space="preserve"> </w:t>
              </w:r>
              <w:r w:rsidRPr="00D73943">
                <w:rPr>
                  <w:rFonts w:asciiTheme="minorHAnsi" w:hAnsiTheme="minorHAnsi" w:cstheme="minorHAnsi"/>
                  <w:color w:val="002060"/>
                </w:rPr>
                <w:t>at target site</w:t>
              </w:r>
              <w:r>
                <w:rPr>
                  <w:rFonts w:asciiTheme="minorHAnsi" w:hAnsiTheme="minorHAnsi" w:cstheme="minorHAnsi"/>
                  <w:color w:val="002060"/>
                </w:rPr>
                <w:t xml:space="preserve"> </w:t>
              </w:r>
              <w:r w:rsidRPr="00D73943">
                <w:rPr>
                  <w:rFonts w:asciiTheme="minorHAnsi" w:hAnsiTheme="minorHAnsi" w:cstheme="minorHAnsi"/>
                  <w:color w:val="002060"/>
                </w:rPr>
                <w:t xml:space="preserve">having </w:t>
              </w:r>
              <w:r w:rsidR="00162DFB">
                <w:rPr>
                  <w:rFonts w:asciiTheme="minorHAnsi" w:hAnsiTheme="minorHAnsi" w:cstheme="minorHAnsi"/>
                  <w:color w:val="002060"/>
                </w:rPr>
                <w:t>minor</w:t>
              </w:r>
              <w:r w:rsidRPr="00D73943">
                <w:rPr>
                  <w:rFonts w:asciiTheme="minorHAnsi" w:hAnsiTheme="minorHAnsi" w:cstheme="minorHAnsi"/>
                  <w:color w:val="002060"/>
                </w:rPr>
                <w:t xml:space="preserve"> revision format</w:t>
              </w:r>
              <w:r w:rsidR="00162DFB">
                <w:rPr>
                  <w:rFonts w:asciiTheme="minorHAnsi" w:hAnsiTheme="minorHAnsi" w:cstheme="minorHAnsi"/>
                  <w:color w:val="002060"/>
                </w:rPr>
                <w:t xml:space="preserve"> activated</w:t>
              </w:r>
            </w:sdtContent>
          </w:sdt>
        </w:sdtContent>
      </w:sdt>
    </w:p>
    <w:p w14:paraId="248F38B4" w14:textId="77777777" w:rsidR="00140368" w:rsidRDefault="00140368" w:rsidP="00140368">
      <w:pPr>
        <w:pStyle w:val="3DSTitle3"/>
        <w:spacing w:after="0"/>
      </w:pPr>
      <w:r w:rsidRPr="001D0CE2">
        <w:t>What’s being tested?</w:t>
      </w:r>
    </w:p>
    <w:p w14:paraId="257F083E" w14:textId="2422ADC3" w:rsidR="00140368" w:rsidRPr="00D73943" w:rsidRDefault="00140368" w:rsidP="00140368">
      <w:pPr>
        <w:ind w:left="360"/>
        <w:jc w:val="both"/>
        <w:rPr>
          <w:rFonts w:asciiTheme="minorHAnsi" w:hAnsiTheme="minorHAnsi" w:cstheme="minorHAnsi"/>
        </w:rPr>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User will see the revision computation has been improved after this enhancement</w:t>
      </w:r>
      <w:r w:rsidR="00310031" w:rsidRPr="00310031">
        <w:rPr>
          <w:rFonts w:asciiTheme="minorHAnsi" w:hAnsiTheme="minorHAnsi" w:cstheme="minorHAnsi"/>
        </w:rPr>
        <w:t xml:space="preserve"> </w:t>
      </w:r>
      <w:r w:rsidR="00310031">
        <w:rPr>
          <w:rFonts w:asciiTheme="minorHAnsi" w:hAnsiTheme="minorHAnsi" w:cstheme="minorHAnsi"/>
        </w:rPr>
        <w:t>after activating the variable</w:t>
      </w:r>
      <w:r>
        <w:rPr>
          <w:rFonts w:asciiTheme="minorHAnsi" w:hAnsiTheme="minorHAnsi" w:cstheme="minorHAnsi"/>
        </w:rPr>
        <w:t>.</w:t>
      </w:r>
      <w:r w:rsidRPr="00D73943">
        <w:rPr>
          <w:rStyle w:val="HiddenTextChar"/>
          <w:rFonts w:asciiTheme="minorHAnsi" w:hAnsiTheme="minorHAnsi" w:cstheme="minorHAnsi"/>
        </w:rPr>
        <w:t>Explain the objectives of this test.</w:t>
      </w:r>
    </w:p>
    <w:p w14:paraId="156BF2E4" w14:textId="77777777" w:rsidR="00140368" w:rsidRDefault="00140368" w:rsidP="00140368">
      <w:pPr>
        <w:pStyle w:val="3DSTitle3"/>
        <w:spacing w:after="0"/>
      </w:pPr>
      <w:r w:rsidRPr="001D0CE2">
        <w:t xml:space="preserve">Test </w:t>
      </w:r>
      <w:r>
        <w:t>d</w:t>
      </w:r>
      <w:r w:rsidRPr="001D0CE2">
        <w:t>ata</w:t>
      </w:r>
    </w:p>
    <w:p w14:paraId="6951C96D" w14:textId="77777777" w:rsidR="00140368" w:rsidRPr="00B148AC" w:rsidRDefault="00140368" w:rsidP="00140368">
      <w:pPr>
        <w:ind w:left="360"/>
        <w:jc w:val="both"/>
        <w:rPr>
          <w:rFonts w:asciiTheme="minorHAnsi" w:hAnsiTheme="minorHAnsi" w:cstheme="minorHAnsi"/>
        </w:rPr>
      </w:pPr>
      <w:r>
        <w:t xml:space="preserve"> </w:t>
      </w:r>
      <w:r w:rsidRPr="00B148AC">
        <w:rPr>
          <w:rFonts w:asciiTheme="minorHAnsi" w:hAnsiTheme="minorHAnsi" w:cstheme="minorHAnsi"/>
        </w:rPr>
        <w:t>Product Structure (3DPart or Physical Product or an assembly)</w:t>
      </w:r>
      <w:r w:rsidRPr="00B148AC">
        <w:rPr>
          <w:rStyle w:val="HiddenTextChar"/>
          <w:rFonts w:asciiTheme="minorHAnsi" w:hAnsiTheme="minorHAnsi" w:cstheme="minorHAnsi"/>
          <w:sz w:val="22"/>
        </w:rPr>
        <w:t>Define the input data and the data of reference used to check that the test execution produces the expected results.</w:t>
      </w:r>
    </w:p>
    <w:p w14:paraId="01A94812" w14:textId="77777777" w:rsidR="00140368" w:rsidRDefault="00140368" w:rsidP="00140368">
      <w:pPr>
        <w:pStyle w:val="3DSTitle3"/>
        <w:spacing w:after="0"/>
      </w:pPr>
      <w:r w:rsidRPr="001D0CE2">
        <w:t xml:space="preserve">Test </w:t>
      </w:r>
      <w:r>
        <w:t>p</w:t>
      </w:r>
      <w:r w:rsidRPr="001D0CE2">
        <w:t>rotocol</w:t>
      </w:r>
    </w:p>
    <w:p w14:paraId="563E9C7A" w14:textId="49296064" w:rsidR="00140368" w:rsidRPr="00B148AC" w:rsidRDefault="00140368" w:rsidP="0097199A">
      <w:pPr>
        <w:pStyle w:val="ListParagraph"/>
        <w:numPr>
          <w:ilvl w:val="0"/>
          <w:numId w:val="20"/>
        </w:numPr>
        <w:spacing w:after="0"/>
        <w:jc w:val="both"/>
        <w:rPr>
          <w:rFonts w:cstheme="minorHAnsi"/>
        </w:rPr>
      </w:pPr>
      <w:bookmarkStart w:id="163" w:name="_Hlk211252213"/>
      <w:r w:rsidRPr="00B148AC">
        <w:rPr>
          <w:rFonts w:cstheme="minorHAnsi"/>
        </w:rPr>
        <w:t xml:space="preserve">Check the revision format at server, select the revision format </w:t>
      </w:r>
      <w:r>
        <w:rPr>
          <w:rFonts w:cstheme="minorHAnsi"/>
        </w:rPr>
        <w:t>as ‘Primary</w:t>
      </w:r>
      <w:r w:rsidR="0097199A">
        <w:rPr>
          <w:rFonts w:cstheme="minorHAnsi"/>
        </w:rPr>
        <w:t>’, select ‘Enable Primary and minor revision format</w:t>
      </w:r>
      <w:r w:rsidR="00C046DD">
        <w:rPr>
          <w:rFonts w:cstheme="minorHAnsi"/>
        </w:rPr>
        <w:t xml:space="preserve"> and creation</w:t>
      </w:r>
      <w:r w:rsidR="0097199A">
        <w:rPr>
          <w:rFonts w:cstheme="minorHAnsi"/>
        </w:rPr>
        <w:t xml:space="preserve">’ </w:t>
      </w:r>
      <w:r>
        <w:rPr>
          <w:rFonts w:cstheme="minorHAnsi"/>
        </w:rPr>
        <w:t xml:space="preserve">and </w:t>
      </w:r>
      <w:r w:rsidR="0097199A">
        <w:rPr>
          <w:rFonts w:cstheme="minorHAnsi"/>
        </w:rPr>
        <w:t xml:space="preserve">set </w:t>
      </w:r>
      <w:r>
        <w:rPr>
          <w:rFonts w:cstheme="minorHAnsi"/>
        </w:rPr>
        <w:t>revision naming rules ‘A, B, C, …..’.</w:t>
      </w:r>
    </w:p>
    <w:p w14:paraId="2FF12CD3" w14:textId="77777777" w:rsidR="00310031" w:rsidRDefault="00310031" w:rsidP="00310031">
      <w:pPr>
        <w:pStyle w:val="ListParagraph"/>
        <w:numPr>
          <w:ilvl w:val="0"/>
          <w:numId w:val="20"/>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p>
    <w:p w14:paraId="3B05C82B" w14:textId="1F47E260" w:rsidR="00140368" w:rsidRPr="00B148AC" w:rsidRDefault="00140368" w:rsidP="0097199A">
      <w:pPr>
        <w:pStyle w:val="ListParagraph"/>
        <w:numPr>
          <w:ilvl w:val="0"/>
          <w:numId w:val="20"/>
        </w:numPr>
        <w:spacing w:after="0"/>
        <w:jc w:val="both"/>
        <w:rPr>
          <w:rFonts w:cstheme="minorHAnsi"/>
        </w:rPr>
      </w:pPr>
      <w:r w:rsidRPr="00B148AC">
        <w:rPr>
          <w:rFonts w:cstheme="minorHAnsi"/>
        </w:rPr>
        <w:t>Create a product structure with types of objects mentioned above</w:t>
      </w:r>
      <w:r w:rsidR="00310031">
        <w:rPr>
          <w:rFonts w:cstheme="minorHAnsi"/>
        </w:rPr>
        <w:t xml:space="preserve"> at source site.</w:t>
      </w:r>
    </w:p>
    <w:p w14:paraId="67DCE260" w14:textId="77777777" w:rsidR="00140368" w:rsidRPr="00B148AC" w:rsidRDefault="00140368" w:rsidP="0097199A">
      <w:pPr>
        <w:pStyle w:val="ListParagraph"/>
        <w:numPr>
          <w:ilvl w:val="0"/>
          <w:numId w:val="20"/>
        </w:numPr>
        <w:spacing w:after="0"/>
        <w:jc w:val="both"/>
        <w:rPr>
          <w:rFonts w:cstheme="minorHAnsi"/>
        </w:rPr>
      </w:pPr>
      <w:r w:rsidRPr="00B148AC">
        <w:rPr>
          <w:rFonts w:cstheme="minorHAnsi"/>
        </w:rPr>
        <w:t xml:space="preserve">Create other revisions of the above data (assume revision </w:t>
      </w:r>
      <w:r>
        <w:rPr>
          <w:rFonts w:cstheme="minorHAnsi"/>
        </w:rPr>
        <w:t>C.3</w:t>
      </w:r>
      <w:r w:rsidRPr="00B148AC">
        <w:rPr>
          <w:rFonts w:cstheme="minorHAnsi"/>
        </w:rPr>
        <w:t xml:space="preserve"> is created)</w:t>
      </w:r>
      <w:r>
        <w:rPr>
          <w:rFonts w:cstheme="minorHAnsi"/>
        </w:rPr>
        <w:t>. Assume the revisions are A.1, A.2, A.3, B.1, B.2, C.1, C.2, C.3</w:t>
      </w:r>
    </w:p>
    <w:p w14:paraId="1FE56507" w14:textId="297D8CE1" w:rsidR="00140368" w:rsidRPr="00B148AC" w:rsidRDefault="00140368" w:rsidP="0097199A">
      <w:pPr>
        <w:pStyle w:val="ListParagraph"/>
        <w:numPr>
          <w:ilvl w:val="0"/>
          <w:numId w:val="20"/>
        </w:numPr>
        <w:spacing w:after="0"/>
        <w:jc w:val="both"/>
        <w:rPr>
          <w:rFonts w:cstheme="minorHAnsi"/>
        </w:rPr>
      </w:pPr>
      <w:r w:rsidRPr="00B148AC">
        <w:rPr>
          <w:rFonts w:cstheme="minorHAnsi"/>
        </w:rPr>
        <w:t xml:space="preserve">Export the data created above </w:t>
      </w:r>
      <w:r>
        <w:rPr>
          <w:rFonts w:cstheme="minorHAnsi"/>
        </w:rPr>
        <w:t>(</w:t>
      </w:r>
      <w:r w:rsidR="00C046DD">
        <w:rPr>
          <w:rFonts w:cstheme="minorHAnsi"/>
        </w:rPr>
        <w:t>object having revision</w:t>
      </w:r>
      <w:r>
        <w:rPr>
          <w:rFonts w:cstheme="minorHAnsi"/>
        </w:rPr>
        <w:t xml:space="preserve"> C.3) </w:t>
      </w:r>
      <w:r w:rsidRPr="00B148AC">
        <w:rPr>
          <w:rFonts w:cstheme="minorHAnsi"/>
        </w:rPr>
        <w:t>to 3dxml “Export.3dxml”</w:t>
      </w:r>
    </w:p>
    <w:p w14:paraId="3E618374" w14:textId="0C8A4B1D" w:rsidR="00140368" w:rsidRPr="00B148AC" w:rsidRDefault="00140368" w:rsidP="0097199A">
      <w:pPr>
        <w:pStyle w:val="ListParagraph"/>
        <w:numPr>
          <w:ilvl w:val="0"/>
          <w:numId w:val="20"/>
        </w:numPr>
        <w:spacing w:after="0"/>
        <w:jc w:val="both"/>
        <w:rPr>
          <w:rFonts w:cstheme="minorHAnsi"/>
        </w:rPr>
      </w:pPr>
      <w:r w:rsidRPr="00B148AC">
        <w:rPr>
          <w:rFonts w:cstheme="minorHAnsi"/>
        </w:rPr>
        <w:t xml:space="preserve">Check the revision format at </w:t>
      </w:r>
      <w:r>
        <w:rPr>
          <w:rFonts w:cstheme="minorHAnsi"/>
        </w:rPr>
        <w:t>target site, it should be ‘Primary’</w:t>
      </w:r>
      <w:r w:rsidR="00C046DD">
        <w:rPr>
          <w:rFonts w:cstheme="minorHAnsi"/>
        </w:rPr>
        <w:t xml:space="preserve"> and activate ‘</w:t>
      </w:r>
      <w:r w:rsidR="00C046DD" w:rsidRPr="00C046DD">
        <w:rPr>
          <w:rFonts w:asciiTheme="majorHAnsi" w:hAnsiTheme="majorHAnsi" w:cstheme="minorHAnsi"/>
          <w:i/>
          <w:iCs/>
        </w:rPr>
        <w:t>Enable primary and minor revision format for 3dxml file imported "As Reference"</w:t>
      </w:r>
      <w:r w:rsidR="00C046DD">
        <w:rPr>
          <w:rFonts w:cstheme="minorHAnsi"/>
        </w:rPr>
        <w:t>’</w:t>
      </w:r>
      <w:r>
        <w:rPr>
          <w:rFonts w:cstheme="minorHAnsi"/>
        </w:rPr>
        <w:t>. Also, set revision naming rules ‘1, 2, 3, …..’</w:t>
      </w:r>
    </w:p>
    <w:p w14:paraId="39B070A9" w14:textId="77777777" w:rsidR="00310031" w:rsidRPr="00310031" w:rsidRDefault="00310031" w:rsidP="00310031">
      <w:pPr>
        <w:pStyle w:val="ListParagraph"/>
        <w:numPr>
          <w:ilvl w:val="0"/>
          <w:numId w:val="20"/>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target site.</w:t>
      </w:r>
    </w:p>
    <w:p w14:paraId="3DFCBEAD" w14:textId="77777777" w:rsidR="00140368" w:rsidRPr="005D23C3" w:rsidRDefault="00140368" w:rsidP="0097199A">
      <w:pPr>
        <w:pStyle w:val="ListParagraph"/>
        <w:numPr>
          <w:ilvl w:val="0"/>
          <w:numId w:val="20"/>
        </w:numPr>
        <w:jc w:val="both"/>
      </w:pPr>
      <w:r w:rsidRPr="00B148AC">
        <w:rPr>
          <w:rFonts w:cstheme="minorHAnsi"/>
        </w:rPr>
        <w:t>Import as reference “Export.3dxml” on target site</w:t>
      </w:r>
      <w:bookmarkEnd w:id="163"/>
      <w:r w:rsidRPr="00937292">
        <w:rPr>
          <w:rStyle w:val="HiddenTextChar"/>
        </w:rPr>
        <w:t>Specify what environment, if any, must be prepared in order to run the test. Specify the sequence of operations/steps)</w:t>
      </w:r>
      <w:r>
        <w:rPr>
          <w:rStyle w:val="HiddenTextChar"/>
        </w:rPr>
        <w:t>.</w:t>
      </w:r>
    </w:p>
    <w:p w14:paraId="242BBBE8" w14:textId="77777777" w:rsidR="00140368" w:rsidRDefault="00140368" w:rsidP="00140368">
      <w:pPr>
        <w:pStyle w:val="3DSTitle3"/>
        <w:spacing w:after="0"/>
      </w:pPr>
      <w:r w:rsidRPr="001D0CE2">
        <w:lastRenderedPageBreak/>
        <w:t xml:space="preserve">Related </w:t>
      </w:r>
      <w:r>
        <w:t>a</w:t>
      </w:r>
      <w:r w:rsidRPr="001D0CE2">
        <w:t xml:space="preserve">utomatic </w:t>
      </w:r>
      <w:r>
        <w:t>t</w:t>
      </w:r>
      <w:r w:rsidRPr="001D0CE2">
        <w:t>ests</w:t>
      </w:r>
    </w:p>
    <w:p w14:paraId="3CD46A94" w14:textId="77777777" w:rsidR="00140368" w:rsidRPr="001D0CE2" w:rsidRDefault="00140368" w:rsidP="00140368">
      <w:pPr>
        <w:ind w:left="360"/>
        <w:jc w:val="both"/>
      </w:pPr>
      <w:r>
        <w:rPr>
          <w:rFonts w:asciiTheme="minorHAnsi" w:hAnsiTheme="minorHAnsi" w:cstheme="minorHAnsi"/>
        </w:rPr>
        <w:t>RE_RevisionComputationUsingLifecycleWS.sh will be created.</w:t>
      </w:r>
      <w:r w:rsidRPr="00937292">
        <w:rPr>
          <w:rStyle w:val="HiddenTextChar"/>
        </w:rPr>
        <w:t>Specify the names of the related Automatic Tests (ODTs), if any</w:t>
      </w:r>
      <w:r>
        <w:rPr>
          <w:rStyle w:val="HiddenTextChar"/>
        </w:rPr>
        <w:t>.</w:t>
      </w:r>
    </w:p>
    <w:p w14:paraId="3C098B8E" w14:textId="77777777" w:rsidR="00140368" w:rsidRDefault="00140368" w:rsidP="00140368">
      <w:pPr>
        <w:pStyle w:val="3DSTitle3"/>
        <w:tabs>
          <w:tab w:val="clear" w:pos="360"/>
        </w:tabs>
        <w:spacing w:after="0"/>
        <w:ind w:left="504" w:hanging="504"/>
      </w:pPr>
      <w:r w:rsidRPr="001D0CE2">
        <w:t xml:space="preserve">Test </w:t>
      </w:r>
      <w:r>
        <w:t>v</w:t>
      </w:r>
      <w:r w:rsidRPr="001D0CE2">
        <w:t>erification</w:t>
      </w:r>
    </w:p>
    <w:p w14:paraId="553B8D9E" w14:textId="77777777" w:rsidR="00140368" w:rsidRPr="001A57E1" w:rsidRDefault="00140368" w:rsidP="00140368">
      <w:pPr>
        <w:pStyle w:val="ListParagraph"/>
        <w:numPr>
          <w:ilvl w:val="0"/>
          <w:numId w:val="16"/>
        </w:numPr>
        <w:rPr>
          <w:rFonts w:cstheme="minorHAnsi"/>
        </w:rPr>
      </w:pPr>
      <w:r w:rsidRPr="001A57E1">
        <w:rPr>
          <w:rFonts w:cstheme="minorHAnsi"/>
        </w:rPr>
        <w:t>Both export and import must be successful.</w:t>
      </w:r>
    </w:p>
    <w:p w14:paraId="68B4C7BA" w14:textId="77777777" w:rsidR="00140368" w:rsidRPr="001A57E1" w:rsidRDefault="00140368" w:rsidP="00140368">
      <w:pPr>
        <w:pStyle w:val="ListParagraph"/>
        <w:numPr>
          <w:ilvl w:val="0"/>
          <w:numId w:val="16"/>
        </w:numPr>
        <w:rPr>
          <w:rFonts w:cstheme="minorHAnsi"/>
        </w:rPr>
      </w:pPr>
      <w:r w:rsidRPr="001A57E1">
        <w:rPr>
          <w:rFonts w:cstheme="minorHAnsi"/>
        </w:rPr>
        <w:t>Data must be in create mode for import. (Check in Import Report)</w:t>
      </w:r>
    </w:p>
    <w:p w14:paraId="7A5F28E5" w14:textId="51DACCA4" w:rsidR="00140368" w:rsidRPr="001A57E1" w:rsidRDefault="00140368" w:rsidP="00140368">
      <w:pPr>
        <w:pStyle w:val="ListParagraph"/>
        <w:numPr>
          <w:ilvl w:val="0"/>
          <w:numId w:val="16"/>
        </w:numPr>
        <w:rPr>
          <w:rFonts w:cstheme="minorHAnsi"/>
        </w:rPr>
      </w:pPr>
      <w:r w:rsidRPr="001A57E1">
        <w:rPr>
          <w:rFonts w:cstheme="minorHAnsi"/>
        </w:rPr>
        <w:t>Revision of imported object should be seen as “</w:t>
      </w:r>
      <w:r w:rsidR="00F90689">
        <w:rPr>
          <w:rFonts w:cstheme="minorHAnsi"/>
        </w:rPr>
        <w:t>3.3</w:t>
      </w:r>
      <w:r w:rsidRPr="001A57E1">
        <w:rPr>
          <w:rFonts w:cstheme="minorHAnsi"/>
        </w:rPr>
        <w:t>”</w:t>
      </w:r>
    </w:p>
    <w:p w14:paraId="2FB0E2D6" w14:textId="77777777" w:rsidR="00140368" w:rsidRDefault="00140368" w:rsidP="00140368">
      <w:pPr>
        <w:pStyle w:val="3DSTitle3"/>
        <w:spacing w:after="0"/>
      </w:pPr>
      <w:r w:rsidRPr="001D0CE2">
        <w:t xml:space="preserve">Test </w:t>
      </w:r>
      <w:r>
        <w:t>r</w:t>
      </w:r>
      <w:r w:rsidRPr="001D0CE2">
        <w:t>esponsibility</w:t>
      </w:r>
    </w:p>
    <w:p w14:paraId="2FFAF925" w14:textId="77777777" w:rsidR="00140368" w:rsidRDefault="00140368" w:rsidP="00140368">
      <w:pPr>
        <w:rPr>
          <w:rFonts w:asciiTheme="minorHAnsi" w:hAnsiTheme="minorHAnsi" w:cstheme="minorHAnsi"/>
        </w:rPr>
      </w:pPr>
      <w:r w:rsidRPr="00EE6329">
        <w:rPr>
          <w:rFonts w:asciiTheme="minorHAnsi" w:hAnsiTheme="minorHAnsi" w:cstheme="minorHAnsi"/>
        </w:rPr>
        <w:t>R&amp;D/QA</w:t>
      </w:r>
    </w:p>
    <w:p w14:paraId="0E88640F" w14:textId="37B9163F" w:rsidR="000207AD" w:rsidRPr="006F146A" w:rsidRDefault="000207AD" w:rsidP="000207AD">
      <w:pPr>
        <w:pStyle w:val="3DS2Title2"/>
        <w:spacing w:after="240"/>
      </w:pPr>
      <w:r w:rsidRPr="006F146A">
        <w:t>AT-</w:t>
      </w:r>
      <w:r w:rsidR="00F015E6">
        <w:t>6</w:t>
      </w:r>
      <w:r>
        <w:t>:</w:t>
      </w:r>
      <w:r w:rsidRPr="00F144D2">
        <w:rPr>
          <w:color w:val="AABFCB" w:themeColor="text1" w:themeTint="80"/>
        </w:rPr>
        <w:t xml:space="preserve"> </w:t>
      </w:r>
      <w:sdt>
        <w:sdtPr>
          <w:rPr>
            <w:color w:val="AABFCB" w:themeColor="text1" w:themeTint="80"/>
          </w:rPr>
          <w:id w:val="753485699"/>
          <w:placeholder>
            <w:docPart w:val="C9CD565D54664CB984EDC695B880933D"/>
          </w:placeholder>
        </w:sdtPr>
        <w:sdtContent>
          <w:sdt>
            <w:sdtPr>
              <w:rPr>
                <w:color w:val="AABFCB" w:themeColor="text1" w:themeTint="80"/>
              </w:rPr>
              <w:id w:val="-1240243464"/>
              <w:placeholder>
                <w:docPart w:val="B9DCA7FAAC674EB7A2D419A7DAC72B87"/>
              </w:placeholder>
            </w:sdtPr>
            <w:sdtContent>
              <w:r w:rsidRPr="00D73943">
                <w:rPr>
                  <w:rFonts w:asciiTheme="minorHAnsi" w:hAnsiTheme="minorHAnsi" w:cstheme="minorHAnsi"/>
                  <w:color w:val="002060"/>
                </w:rPr>
                <w:t>Importing an object</w:t>
              </w:r>
              <w:r>
                <w:rPr>
                  <w:rFonts w:asciiTheme="minorHAnsi" w:hAnsiTheme="minorHAnsi" w:cstheme="minorHAnsi"/>
                  <w:color w:val="002060"/>
                </w:rPr>
                <w:t xml:space="preserve"> </w:t>
              </w:r>
              <w:r w:rsidR="00F015E6" w:rsidRPr="001E3BC8">
                <w:rPr>
                  <w:rFonts w:asciiTheme="minorHAnsi" w:hAnsiTheme="minorHAnsi" w:cstheme="minorHAnsi"/>
                  <w:color w:val="002060"/>
                </w:rPr>
                <w:t>(Source Revision Format: Primary)</w:t>
              </w:r>
              <w:r w:rsidR="00F015E6">
                <w:rPr>
                  <w:rFonts w:asciiTheme="minorHAnsi" w:hAnsiTheme="minorHAnsi" w:cstheme="minorHAnsi"/>
                  <w:color w:val="002060"/>
                </w:rPr>
                <w:t xml:space="preserve"> </w:t>
              </w:r>
              <w:r w:rsidRPr="00D73943">
                <w:rPr>
                  <w:rFonts w:asciiTheme="minorHAnsi" w:hAnsiTheme="minorHAnsi" w:cstheme="minorHAnsi"/>
                  <w:color w:val="002060"/>
                </w:rPr>
                <w:t>at target site</w:t>
              </w:r>
              <w:r>
                <w:rPr>
                  <w:rFonts w:asciiTheme="minorHAnsi" w:hAnsiTheme="minorHAnsi" w:cstheme="minorHAnsi"/>
                  <w:color w:val="002060"/>
                </w:rPr>
                <w:t xml:space="preserve"> </w:t>
              </w:r>
              <w:r w:rsidRPr="00D73943">
                <w:rPr>
                  <w:rFonts w:asciiTheme="minorHAnsi" w:hAnsiTheme="minorHAnsi" w:cstheme="minorHAnsi"/>
                  <w:color w:val="002060"/>
                </w:rPr>
                <w:t xml:space="preserve">having </w:t>
              </w:r>
              <w:r w:rsidR="007141B6">
                <w:rPr>
                  <w:rFonts w:asciiTheme="minorHAnsi" w:hAnsiTheme="minorHAnsi" w:cstheme="minorHAnsi"/>
                  <w:color w:val="002060"/>
                </w:rPr>
                <w:t xml:space="preserve">minor </w:t>
              </w:r>
              <w:r w:rsidRPr="00D73943">
                <w:rPr>
                  <w:rFonts w:asciiTheme="minorHAnsi" w:hAnsiTheme="minorHAnsi" w:cstheme="minorHAnsi"/>
                  <w:color w:val="002060"/>
                </w:rPr>
                <w:t>revision format</w:t>
              </w:r>
            </w:sdtContent>
          </w:sdt>
        </w:sdtContent>
      </w:sdt>
    </w:p>
    <w:p w14:paraId="2173523E" w14:textId="77777777" w:rsidR="000207AD" w:rsidRDefault="000207AD" w:rsidP="000207AD">
      <w:pPr>
        <w:pStyle w:val="3DSTitle3"/>
        <w:spacing w:after="0"/>
      </w:pPr>
      <w:r w:rsidRPr="001D0CE2">
        <w:t>What’s being tested?</w:t>
      </w:r>
    </w:p>
    <w:p w14:paraId="6026D03D" w14:textId="29CD2B4A" w:rsidR="000207AD" w:rsidRPr="00D73943" w:rsidRDefault="000207AD" w:rsidP="000207AD">
      <w:pPr>
        <w:ind w:left="360"/>
        <w:jc w:val="both"/>
        <w:rPr>
          <w:rFonts w:asciiTheme="minorHAnsi" w:hAnsiTheme="minorHAnsi" w:cstheme="minorHAnsi"/>
        </w:rPr>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User will see the revision computation has been improved after this enhancement</w:t>
      </w:r>
      <w:r w:rsidR="00310031" w:rsidRPr="00310031">
        <w:rPr>
          <w:rFonts w:asciiTheme="minorHAnsi" w:hAnsiTheme="minorHAnsi" w:cstheme="minorHAnsi"/>
        </w:rPr>
        <w:t xml:space="preserve"> </w:t>
      </w:r>
      <w:r w:rsidR="00310031">
        <w:rPr>
          <w:rFonts w:asciiTheme="minorHAnsi" w:hAnsiTheme="minorHAnsi" w:cstheme="minorHAnsi"/>
        </w:rPr>
        <w:t>after activating the variable</w:t>
      </w:r>
      <w:r>
        <w:rPr>
          <w:rFonts w:asciiTheme="minorHAnsi" w:hAnsiTheme="minorHAnsi" w:cstheme="minorHAnsi"/>
        </w:rPr>
        <w:t>.</w:t>
      </w:r>
      <w:r w:rsidRPr="00D73943">
        <w:rPr>
          <w:rStyle w:val="HiddenTextChar"/>
          <w:rFonts w:asciiTheme="minorHAnsi" w:hAnsiTheme="minorHAnsi" w:cstheme="minorHAnsi"/>
        </w:rPr>
        <w:t>Explain the objectives of this test.</w:t>
      </w:r>
    </w:p>
    <w:p w14:paraId="4C0FAB72" w14:textId="77777777" w:rsidR="000207AD" w:rsidRDefault="000207AD" w:rsidP="000207AD">
      <w:pPr>
        <w:pStyle w:val="3DSTitle3"/>
        <w:spacing w:after="0"/>
      </w:pPr>
      <w:r w:rsidRPr="001D0CE2">
        <w:t xml:space="preserve">Test </w:t>
      </w:r>
      <w:r>
        <w:t>d</w:t>
      </w:r>
      <w:r w:rsidRPr="001D0CE2">
        <w:t>ata</w:t>
      </w:r>
    </w:p>
    <w:p w14:paraId="103114DA" w14:textId="77777777" w:rsidR="000207AD" w:rsidRPr="00B148AC" w:rsidRDefault="000207AD" w:rsidP="000207AD">
      <w:pPr>
        <w:ind w:left="360"/>
        <w:jc w:val="both"/>
        <w:rPr>
          <w:rFonts w:asciiTheme="minorHAnsi" w:hAnsiTheme="minorHAnsi" w:cstheme="minorHAnsi"/>
        </w:rPr>
      </w:pPr>
      <w:r>
        <w:t xml:space="preserve"> </w:t>
      </w:r>
      <w:r w:rsidRPr="00B148AC">
        <w:rPr>
          <w:rFonts w:asciiTheme="minorHAnsi" w:hAnsiTheme="minorHAnsi" w:cstheme="minorHAnsi"/>
        </w:rPr>
        <w:t>Product Structure (3DPart or Physical Product or an assembly)</w:t>
      </w:r>
      <w:r w:rsidRPr="00B148AC">
        <w:rPr>
          <w:rStyle w:val="HiddenTextChar"/>
          <w:rFonts w:asciiTheme="minorHAnsi" w:hAnsiTheme="minorHAnsi" w:cstheme="minorHAnsi"/>
          <w:sz w:val="22"/>
        </w:rPr>
        <w:t>Define the input data and the data of reference used to check that the test execution produces the expected results.</w:t>
      </w:r>
    </w:p>
    <w:p w14:paraId="45F999E8" w14:textId="77777777" w:rsidR="000207AD" w:rsidRDefault="000207AD" w:rsidP="000207AD">
      <w:pPr>
        <w:pStyle w:val="3DSTitle3"/>
        <w:spacing w:after="0"/>
      </w:pPr>
      <w:r w:rsidRPr="001D0CE2">
        <w:t xml:space="preserve">Test </w:t>
      </w:r>
      <w:r>
        <w:t>p</w:t>
      </w:r>
      <w:r w:rsidRPr="001D0CE2">
        <w:t>rotocol</w:t>
      </w:r>
    </w:p>
    <w:p w14:paraId="4B8DCDA7" w14:textId="77777777" w:rsidR="00AA3745" w:rsidRPr="00AA3745" w:rsidRDefault="00AA3745" w:rsidP="00AA3745">
      <w:pPr>
        <w:pStyle w:val="ListParagraph"/>
        <w:numPr>
          <w:ilvl w:val="0"/>
          <w:numId w:val="24"/>
        </w:numPr>
        <w:spacing w:after="0"/>
        <w:jc w:val="both"/>
        <w:rPr>
          <w:rFonts w:cstheme="minorHAnsi"/>
        </w:rPr>
      </w:pPr>
      <w:r w:rsidRPr="00AA3745">
        <w:rPr>
          <w:rFonts w:cstheme="minorHAnsi"/>
        </w:rPr>
        <w:t>Check the revision format at server, select the revision format as Primary and revision naming rules as ‘1, 2, 3, …..’.</w:t>
      </w:r>
    </w:p>
    <w:p w14:paraId="7F7184A2" w14:textId="77777777" w:rsidR="00310031" w:rsidRDefault="00310031" w:rsidP="00310031">
      <w:pPr>
        <w:pStyle w:val="ListParagraph"/>
        <w:numPr>
          <w:ilvl w:val="0"/>
          <w:numId w:val="24"/>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p>
    <w:p w14:paraId="1A176307" w14:textId="09A9D88C" w:rsidR="00AA3745" w:rsidRPr="00AA3745" w:rsidRDefault="00AA3745" w:rsidP="00AA3745">
      <w:pPr>
        <w:pStyle w:val="ListParagraph"/>
        <w:numPr>
          <w:ilvl w:val="0"/>
          <w:numId w:val="24"/>
        </w:numPr>
        <w:spacing w:after="0"/>
        <w:jc w:val="both"/>
        <w:rPr>
          <w:rFonts w:cstheme="minorHAnsi"/>
        </w:rPr>
      </w:pPr>
      <w:r w:rsidRPr="00AA3745">
        <w:rPr>
          <w:rFonts w:cstheme="minorHAnsi"/>
        </w:rPr>
        <w:t>Create a product structure with types of objects mentioned above</w:t>
      </w:r>
      <w:r w:rsidR="00310031">
        <w:rPr>
          <w:rFonts w:cstheme="minorHAnsi"/>
        </w:rPr>
        <w:t xml:space="preserve"> at source site.</w:t>
      </w:r>
    </w:p>
    <w:p w14:paraId="0E3EB17A" w14:textId="77777777" w:rsidR="00AA3745" w:rsidRPr="00AA3745" w:rsidRDefault="00AA3745" w:rsidP="00AA3745">
      <w:pPr>
        <w:pStyle w:val="ListParagraph"/>
        <w:numPr>
          <w:ilvl w:val="0"/>
          <w:numId w:val="24"/>
        </w:numPr>
        <w:spacing w:after="0"/>
        <w:jc w:val="both"/>
        <w:rPr>
          <w:rFonts w:cstheme="minorHAnsi"/>
        </w:rPr>
      </w:pPr>
      <w:r w:rsidRPr="00AA3745">
        <w:rPr>
          <w:rFonts w:cstheme="minorHAnsi"/>
        </w:rPr>
        <w:t>Create other revisions of the above data (assume revision 3 is created)</w:t>
      </w:r>
    </w:p>
    <w:p w14:paraId="162B5610" w14:textId="77777777" w:rsidR="00AA3745" w:rsidRPr="00AA3745" w:rsidRDefault="00AA3745" w:rsidP="00AA3745">
      <w:pPr>
        <w:pStyle w:val="ListParagraph"/>
        <w:numPr>
          <w:ilvl w:val="0"/>
          <w:numId w:val="24"/>
        </w:numPr>
        <w:spacing w:after="0"/>
        <w:jc w:val="both"/>
        <w:rPr>
          <w:rFonts w:cstheme="minorHAnsi"/>
        </w:rPr>
      </w:pPr>
      <w:r w:rsidRPr="00AA3745">
        <w:rPr>
          <w:rFonts w:cstheme="minorHAnsi"/>
        </w:rPr>
        <w:t>Export the data created above (revision 3) to 3dxml “Export.3dxml”</w:t>
      </w:r>
    </w:p>
    <w:p w14:paraId="179154E5" w14:textId="182CBB97" w:rsidR="00AA3745" w:rsidRPr="00AA3745" w:rsidRDefault="00AA3745" w:rsidP="00AA3745">
      <w:pPr>
        <w:pStyle w:val="ListParagraph"/>
        <w:numPr>
          <w:ilvl w:val="0"/>
          <w:numId w:val="24"/>
        </w:numPr>
        <w:spacing w:after="0"/>
        <w:jc w:val="both"/>
        <w:rPr>
          <w:rFonts w:cstheme="minorHAnsi"/>
        </w:rPr>
      </w:pPr>
      <w:r w:rsidRPr="00AA3745">
        <w:rPr>
          <w:rFonts w:cstheme="minorHAnsi"/>
        </w:rPr>
        <w:t>Check the revision format at target site, it should be ‘Primary’</w:t>
      </w:r>
      <w:r w:rsidR="00636AE5">
        <w:rPr>
          <w:rFonts w:cstheme="minorHAnsi"/>
        </w:rPr>
        <w:t xml:space="preserve"> and select ‘Enable Primary and minor revision format and creation’.</w:t>
      </w:r>
      <w:r w:rsidRPr="00AA3745">
        <w:rPr>
          <w:rFonts w:cstheme="minorHAnsi"/>
        </w:rPr>
        <w:t xml:space="preserve"> Also, set revision naming rules ‘A, B, C, D, …..’</w:t>
      </w:r>
    </w:p>
    <w:p w14:paraId="1A60F2E1" w14:textId="77777777" w:rsidR="00310031" w:rsidRPr="00310031" w:rsidRDefault="00310031" w:rsidP="00310031">
      <w:pPr>
        <w:pStyle w:val="ListParagraph"/>
        <w:numPr>
          <w:ilvl w:val="0"/>
          <w:numId w:val="24"/>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target site.</w:t>
      </w:r>
    </w:p>
    <w:p w14:paraId="283FD90C" w14:textId="0F667120" w:rsidR="000207AD" w:rsidRPr="00AA3745" w:rsidRDefault="00AA3745" w:rsidP="00AA3745">
      <w:pPr>
        <w:pStyle w:val="ListParagraph"/>
        <w:numPr>
          <w:ilvl w:val="0"/>
          <w:numId w:val="24"/>
        </w:numPr>
        <w:jc w:val="both"/>
        <w:rPr>
          <w:rFonts w:cstheme="minorHAnsi"/>
        </w:rPr>
      </w:pPr>
      <w:r w:rsidRPr="00AA3745">
        <w:rPr>
          <w:rFonts w:cstheme="minorHAnsi"/>
        </w:rPr>
        <w:t>Import as reference “Export.3dxml” on target site</w:t>
      </w:r>
      <w:r w:rsidR="000207AD" w:rsidRPr="00937292">
        <w:rPr>
          <w:rStyle w:val="HiddenTextChar"/>
        </w:rPr>
        <w:t>Specify what environment, if any, must be prepared in order to run the test. Specify the sequence of operations/steps)</w:t>
      </w:r>
      <w:r w:rsidR="000207AD">
        <w:rPr>
          <w:rStyle w:val="HiddenTextChar"/>
        </w:rPr>
        <w:t>.</w:t>
      </w:r>
    </w:p>
    <w:p w14:paraId="34767162" w14:textId="77777777" w:rsidR="000207AD" w:rsidRDefault="000207AD" w:rsidP="000207AD">
      <w:pPr>
        <w:pStyle w:val="3DSTitle3"/>
        <w:spacing w:after="0"/>
      </w:pPr>
      <w:r w:rsidRPr="001D0CE2">
        <w:t xml:space="preserve">Related </w:t>
      </w:r>
      <w:r>
        <w:t>a</w:t>
      </w:r>
      <w:r w:rsidRPr="001D0CE2">
        <w:t xml:space="preserve">utomatic </w:t>
      </w:r>
      <w:r>
        <w:t>t</w:t>
      </w:r>
      <w:r w:rsidRPr="001D0CE2">
        <w:t>ests</w:t>
      </w:r>
    </w:p>
    <w:p w14:paraId="3EE89624" w14:textId="77777777" w:rsidR="000207AD" w:rsidRPr="001D0CE2" w:rsidRDefault="000207AD" w:rsidP="000207AD">
      <w:pPr>
        <w:ind w:left="360"/>
        <w:jc w:val="both"/>
      </w:pPr>
      <w:r>
        <w:rPr>
          <w:rFonts w:asciiTheme="minorHAnsi" w:hAnsiTheme="minorHAnsi" w:cstheme="minorHAnsi"/>
        </w:rPr>
        <w:t>RE_RevisionComputationUsingLifecycleWS.sh will be created.</w:t>
      </w:r>
      <w:r w:rsidRPr="00937292">
        <w:rPr>
          <w:rStyle w:val="HiddenTextChar"/>
        </w:rPr>
        <w:t>Specify the names of the related Automatic Tests (ODTs), if any</w:t>
      </w:r>
      <w:r>
        <w:rPr>
          <w:rStyle w:val="HiddenTextChar"/>
        </w:rPr>
        <w:t>.</w:t>
      </w:r>
    </w:p>
    <w:p w14:paraId="7BD4BF3D" w14:textId="77777777" w:rsidR="000207AD" w:rsidRDefault="000207AD" w:rsidP="000207AD">
      <w:pPr>
        <w:pStyle w:val="3DSTitle3"/>
        <w:tabs>
          <w:tab w:val="clear" w:pos="360"/>
        </w:tabs>
        <w:spacing w:after="0"/>
        <w:ind w:left="504" w:hanging="504"/>
      </w:pPr>
      <w:r w:rsidRPr="001D0CE2">
        <w:t xml:space="preserve">Test </w:t>
      </w:r>
      <w:r>
        <w:t>v</w:t>
      </w:r>
      <w:r w:rsidRPr="001D0CE2">
        <w:t>erification</w:t>
      </w:r>
    </w:p>
    <w:p w14:paraId="2BB97109" w14:textId="77777777" w:rsidR="000207AD" w:rsidRPr="001A57E1" w:rsidRDefault="000207AD" w:rsidP="000207AD">
      <w:pPr>
        <w:pStyle w:val="ListParagraph"/>
        <w:numPr>
          <w:ilvl w:val="0"/>
          <w:numId w:val="16"/>
        </w:numPr>
        <w:rPr>
          <w:rFonts w:cstheme="minorHAnsi"/>
        </w:rPr>
      </w:pPr>
      <w:r w:rsidRPr="001A57E1">
        <w:rPr>
          <w:rFonts w:cstheme="minorHAnsi"/>
        </w:rPr>
        <w:t>Both export and import must be successful.</w:t>
      </w:r>
    </w:p>
    <w:p w14:paraId="04323313" w14:textId="77777777" w:rsidR="000207AD" w:rsidRPr="001A57E1" w:rsidRDefault="000207AD" w:rsidP="000207AD">
      <w:pPr>
        <w:pStyle w:val="ListParagraph"/>
        <w:numPr>
          <w:ilvl w:val="0"/>
          <w:numId w:val="16"/>
        </w:numPr>
        <w:rPr>
          <w:rFonts w:cstheme="minorHAnsi"/>
        </w:rPr>
      </w:pPr>
      <w:r w:rsidRPr="001A57E1">
        <w:rPr>
          <w:rFonts w:cstheme="minorHAnsi"/>
        </w:rPr>
        <w:t>Data must be in create mode for import. (Check in Import Report)</w:t>
      </w:r>
    </w:p>
    <w:p w14:paraId="14DE1A59" w14:textId="02955E63" w:rsidR="000207AD" w:rsidRPr="001A57E1" w:rsidRDefault="000207AD" w:rsidP="000207AD">
      <w:pPr>
        <w:pStyle w:val="ListParagraph"/>
        <w:numPr>
          <w:ilvl w:val="0"/>
          <w:numId w:val="16"/>
        </w:numPr>
        <w:rPr>
          <w:rFonts w:cstheme="minorHAnsi"/>
        </w:rPr>
      </w:pPr>
      <w:r w:rsidRPr="001A57E1">
        <w:rPr>
          <w:rFonts w:cstheme="minorHAnsi"/>
        </w:rPr>
        <w:t>Revision of imported object should be seen as “</w:t>
      </w:r>
      <w:r w:rsidR="00074A82">
        <w:rPr>
          <w:rFonts w:cstheme="minorHAnsi"/>
        </w:rPr>
        <w:t>C</w:t>
      </w:r>
      <w:r w:rsidRPr="001A57E1">
        <w:rPr>
          <w:rFonts w:cstheme="minorHAnsi"/>
        </w:rPr>
        <w:t>”</w:t>
      </w:r>
    </w:p>
    <w:p w14:paraId="27A595E2" w14:textId="77777777" w:rsidR="000207AD" w:rsidRDefault="000207AD" w:rsidP="000207AD">
      <w:pPr>
        <w:pStyle w:val="3DSTitle3"/>
        <w:spacing w:after="0"/>
      </w:pPr>
      <w:r w:rsidRPr="001D0CE2">
        <w:t xml:space="preserve">Test </w:t>
      </w:r>
      <w:r>
        <w:t>r</w:t>
      </w:r>
      <w:r w:rsidRPr="001D0CE2">
        <w:t>esponsibility</w:t>
      </w:r>
    </w:p>
    <w:p w14:paraId="1673D8DE" w14:textId="77777777" w:rsidR="000207AD" w:rsidRDefault="000207AD" w:rsidP="000207AD">
      <w:r w:rsidRPr="00EE6329">
        <w:rPr>
          <w:rFonts w:asciiTheme="minorHAnsi" w:hAnsiTheme="minorHAnsi" w:cstheme="minorHAnsi"/>
        </w:rPr>
        <w:t>R&amp;D/QA</w:t>
      </w:r>
    </w:p>
    <w:p w14:paraId="69523018" w14:textId="5A99A47C" w:rsidR="00AA3745" w:rsidRPr="006F146A" w:rsidRDefault="00AA3745" w:rsidP="00AA3745">
      <w:pPr>
        <w:pStyle w:val="3DS2Title2"/>
        <w:spacing w:after="240"/>
      </w:pPr>
      <w:r w:rsidRPr="006F146A">
        <w:lastRenderedPageBreak/>
        <w:t>AT-</w:t>
      </w:r>
      <w:r>
        <w:t>7:</w:t>
      </w:r>
      <w:r w:rsidRPr="00F144D2">
        <w:rPr>
          <w:color w:val="AABFCB" w:themeColor="text1" w:themeTint="80"/>
        </w:rPr>
        <w:t xml:space="preserve"> </w:t>
      </w:r>
      <w:sdt>
        <w:sdtPr>
          <w:rPr>
            <w:color w:val="AABFCB" w:themeColor="text1" w:themeTint="80"/>
          </w:rPr>
          <w:id w:val="-1597250405"/>
          <w:placeholder>
            <w:docPart w:val="A5D46B2D19B741C5992D6A795860B035"/>
          </w:placeholder>
        </w:sdtPr>
        <w:sdtContent>
          <w:sdt>
            <w:sdtPr>
              <w:rPr>
                <w:color w:val="AABFCB" w:themeColor="text1" w:themeTint="80"/>
              </w:rPr>
              <w:id w:val="1991905939"/>
              <w:placeholder>
                <w:docPart w:val="3375F8CEAD0A4FA3A569A359FFEE697A"/>
              </w:placeholder>
            </w:sdtPr>
            <w:sdtContent>
              <w:r w:rsidRPr="00D73943">
                <w:rPr>
                  <w:rFonts w:asciiTheme="minorHAnsi" w:hAnsiTheme="minorHAnsi" w:cstheme="minorHAnsi"/>
                  <w:color w:val="002060"/>
                </w:rPr>
                <w:t>Importing an object</w:t>
              </w:r>
              <w:r>
                <w:rPr>
                  <w:rFonts w:asciiTheme="minorHAnsi" w:hAnsiTheme="minorHAnsi" w:cstheme="minorHAnsi"/>
                  <w:color w:val="002060"/>
                </w:rPr>
                <w:t xml:space="preserve"> </w:t>
              </w:r>
              <w:r w:rsidRPr="001E3BC8">
                <w:rPr>
                  <w:rFonts w:asciiTheme="minorHAnsi" w:hAnsiTheme="minorHAnsi" w:cstheme="minorHAnsi"/>
                  <w:color w:val="002060"/>
                </w:rPr>
                <w:t>(Source Revision Format: Primary</w:t>
              </w:r>
              <w:r>
                <w:rPr>
                  <w:rFonts w:asciiTheme="minorHAnsi" w:hAnsiTheme="minorHAnsi" w:cstheme="minorHAnsi"/>
                  <w:color w:val="002060"/>
                </w:rPr>
                <w:t xml:space="preserve"> and </w:t>
              </w:r>
              <w:r w:rsidRPr="001E3BC8">
                <w:rPr>
                  <w:rFonts w:asciiTheme="minorHAnsi" w:hAnsiTheme="minorHAnsi" w:cstheme="minorHAnsi"/>
                  <w:color w:val="002060"/>
                </w:rPr>
                <w:t>Secondary)</w:t>
              </w:r>
              <w:r>
                <w:rPr>
                  <w:rFonts w:asciiTheme="minorHAnsi" w:hAnsiTheme="minorHAnsi" w:cstheme="minorHAnsi"/>
                  <w:color w:val="002060"/>
                </w:rPr>
                <w:t xml:space="preserve"> </w:t>
              </w:r>
              <w:r w:rsidRPr="00D73943">
                <w:rPr>
                  <w:rFonts w:asciiTheme="minorHAnsi" w:hAnsiTheme="minorHAnsi" w:cstheme="minorHAnsi"/>
                  <w:color w:val="002060"/>
                </w:rPr>
                <w:t>at target site</w:t>
              </w:r>
              <w:r>
                <w:rPr>
                  <w:rFonts w:asciiTheme="minorHAnsi" w:hAnsiTheme="minorHAnsi" w:cstheme="minorHAnsi"/>
                  <w:color w:val="002060"/>
                </w:rPr>
                <w:t xml:space="preserve"> </w:t>
              </w:r>
              <w:r w:rsidRPr="00D73943">
                <w:rPr>
                  <w:rFonts w:asciiTheme="minorHAnsi" w:hAnsiTheme="minorHAnsi" w:cstheme="minorHAnsi"/>
                  <w:color w:val="002060"/>
                </w:rPr>
                <w:t xml:space="preserve">having </w:t>
              </w:r>
              <w:r>
                <w:rPr>
                  <w:rFonts w:asciiTheme="minorHAnsi" w:hAnsiTheme="minorHAnsi" w:cstheme="minorHAnsi"/>
                  <w:color w:val="002060"/>
                </w:rPr>
                <w:t xml:space="preserve">minor </w:t>
              </w:r>
              <w:r w:rsidRPr="00D73943">
                <w:rPr>
                  <w:rFonts w:asciiTheme="minorHAnsi" w:hAnsiTheme="minorHAnsi" w:cstheme="minorHAnsi"/>
                  <w:color w:val="002060"/>
                </w:rPr>
                <w:t>revision format</w:t>
              </w:r>
            </w:sdtContent>
          </w:sdt>
        </w:sdtContent>
      </w:sdt>
    </w:p>
    <w:p w14:paraId="110C01E2" w14:textId="77777777" w:rsidR="00AA3745" w:rsidRDefault="00AA3745" w:rsidP="00AA3745">
      <w:pPr>
        <w:pStyle w:val="3DSTitle3"/>
        <w:spacing w:after="0"/>
      </w:pPr>
      <w:r w:rsidRPr="001D0CE2">
        <w:t>What’s being tested?</w:t>
      </w:r>
    </w:p>
    <w:p w14:paraId="14B0E391" w14:textId="0C7D86AB" w:rsidR="00AA3745" w:rsidRPr="00D73943" w:rsidRDefault="00AA3745" w:rsidP="00AA3745">
      <w:pPr>
        <w:ind w:left="360"/>
        <w:jc w:val="both"/>
        <w:rPr>
          <w:rFonts w:asciiTheme="minorHAnsi" w:hAnsiTheme="minorHAnsi" w:cstheme="minorHAnsi"/>
        </w:rPr>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User will see the revision computation has been improved after this enhancement</w:t>
      </w:r>
      <w:r w:rsidR="00310031" w:rsidRPr="00310031">
        <w:rPr>
          <w:rFonts w:asciiTheme="minorHAnsi" w:hAnsiTheme="minorHAnsi" w:cstheme="minorHAnsi"/>
        </w:rPr>
        <w:t xml:space="preserve"> </w:t>
      </w:r>
      <w:r w:rsidR="00310031">
        <w:rPr>
          <w:rFonts w:asciiTheme="minorHAnsi" w:hAnsiTheme="minorHAnsi" w:cstheme="minorHAnsi"/>
        </w:rPr>
        <w:t>after activating the variable</w:t>
      </w:r>
      <w:r>
        <w:rPr>
          <w:rFonts w:asciiTheme="minorHAnsi" w:hAnsiTheme="minorHAnsi" w:cstheme="minorHAnsi"/>
        </w:rPr>
        <w:t>.</w:t>
      </w:r>
      <w:r w:rsidRPr="00D73943">
        <w:rPr>
          <w:rStyle w:val="HiddenTextChar"/>
          <w:rFonts w:asciiTheme="minorHAnsi" w:hAnsiTheme="minorHAnsi" w:cstheme="minorHAnsi"/>
        </w:rPr>
        <w:t>Explain the objectives of this test.</w:t>
      </w:r>
    </w:p>
    <w:p w14:paraId="6116E872" w14:textId="77777777" w:rsidR="00AA3745" w:rsidRDefault="00AA3745" w:rsidP="00AA3745">
      <w:pPr>
        <w:pStyle w:val="3DSTitle3"/>
        <w:spacing w:after="0"/>
      </w:pPr>
      <w:r w:rsidRPr="001D0CE2">
        <w:t xml:space="preserve">Test </w:t>
      </w:r>
      <w:r>
        <w:t>d</w:t>
      </w:r>
      <w:r w:rsidRPr="001D0CE2">
        <w:t>ata</w:t>
      </w:r>
    </w:p>
    <w:p w14:paraId="46E05526" w14:textId="77777777" w:rsidR="00AA3745" w:rsidRPr="00B148AC" w:rsidRDefault="00AA3745" w:rsidP="00AA3745">
      <w:pPr>
        <w:ind w:left="360"/>
        <w:jc w:val="both"/>
        <w:rPr>
          <w:rFonts w:asciiTheme="minorHAnsi" w:hAnsiTheme="minorHAnsi" w:cstheme="minorHAnsi"/>
        </w:rPr>
      </w:pPr>
      <w:r>
        <w:t xml:space="preserve"> </w:t>
      </w:r>
      <w:r w:rsidRPr="00B148AC">
        <w:rPr>
          <w:rFonts w:asciiTheme="minorHAnsi" w:hAnsiTheme="minorHAnsi" w:cstheme="minorHAnsi"/>
        </w:rPr>
        <w:t>Product Structure (3DPart or Physical Product or an assembly)</w:t>
      </w:r>
      <w:r w:rsidRPr="00B148AC">
        <w:rPr>
          <w:rStyle w:val="HiddenTextChar"/>
          <w:rFonts w:asciiTheme="minorHAnsi" w:hAnsiTheme="minorHAnsi" w:cstheme="minorHAnsi"/>
          <w:sz w:val="22"/>
        </w:rPr>
        <w:t>Define the input data and the data of reference used to check that the test execution produces the expected results.</w:t>
      </w:r>
    </w:p>
    <w:p w14:paraId="272F76B0" w14:textId="77777777" w:rsidR="00AA3745" w:rsidRDefault="00AA3745" w:rsidP="00AA3745">
      <w:pPr>
        <w:pStyle w:val="3DSTitle3"/>
        <w:spacing w:after="0"/>
      </w:pPr>
      <w:r w:rsidRPr="001D0CE2">
        <w:t xml:space="preserve">Test </w:t>
      </w:r>
      <w:r>
        <w:t>p</w:t>
      </w:r>
      <w:r w:rsidRPr="001D0CE2">
        <w:t>rotocol</w:t>
      </w:r>
    </w:p>
    <w:p w14:paraId="62E8F648" w14:textId="77777777" w:rsidR="00AA3745" w:rsidRPr="00C8170A" w:rsidRDefault="00AA3745" w:rsidP="00D131AF">
      <w:pPr>
        <w:pStyle w:val="ListParagraph"/>
        <w:numPr>
          <w:ilvl w:val="0"/>
          <w:numId w:val="25"/>
        </w:numPr>
        <w:spacing w:after="0"/>
        <w:jc w:val="both"/>
        <w:rPr>
          <w:rFonts w:cstheme="minorHAnsi"/>
        </w:rPr>
      </w:pPr>
      <w:bookmarkStart w:id="164" w:name="_Hlk211252135"/>
      <w:r w:rsidRPr="00C8170A">
        <w:rPr>
          <w:rFonts w:cstheme="minorHAnsi"/>
        </w:rPr>
        <w:t>Check the revision format at server, select the revision format as ‘Primary and Secondary’ and revision naming rules ‘A, B, C, …..’.</w:t>
      </w:r>
    </w:p>
    <w:p w14:paraId="3F289EED" w14:textId="77777777" w:rsidR="00310031" w:rsidRDefault="00310031" w:rsidP="00310031">
      <w:pPr>
        <w:pStyle w:val="ListParagraph"/>
        <w:numPr>
          <w:ilvl w:val="0"/>
          <w:numId w:val="25"/>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p>
    <w:p w14:paraId="1E3D18C7" w14:textId="5C295DE2" w:rsidR="00AA3745" w:rsidRPr="00C8170A" w:rsidRDefault="00AA3745" w:rsidP="00D131AF">
      <w:pPr>
        <w:pStyle w:val="ListParagraph"/>
        <w:numPr>
          <w:ilvl w:val="0"/>
          <w:numId w:val="25"/>
        </w:numPr>
        <w:spacing w:after="0"/>
        <w:jc w:val="both"/>
        <w:rPr>
          <w:rFonts w:cstheme="minorHAnsi"/>
        </w:rPr>
      </w:pPr>
      <w:r w:rsidRPr="00C8170A">
        <w:rPr>
          <w:rFonts w:cstheme="minorHAnsi"/>
        </w:rPr>
        <w:t>Create a product structure with types of objects mentioned above</w:t>
      </w:r>
      <w:r w:rsidR="00310031">
        <w:rPr>
          <w:rFonts w:cstheme="minorHAnsi"/>
        </w:rPr>
        <w:t xml:space="preserve"> at source site.</w:t>
      </w:r>
    </w:p>
    <w:p w14:paraId="28EC3DFF" w14:textId="77777777" w:rsidR="00AA3745" w:rsidRPr="00C8170A" w:rsidRDefault="00AA3745" w:rsidP="00D131AF">
      <w:pPr>
        <w:pStyle w:val="ListParagraph"/>
        <w:numPr>
          <w:ilvl w:val="0"/>
          <w:numId w:val="25"/>
        </w:numPr>
        <w:spacing w:after="0"/>
        <w:jc w:val="both"/>
        <w:rPr>
          <w:rFonts w:cstheme="minorHAnsi"/>
        </w:rPr>
      </w:pPr>
      <w:r w:rsidRPr="00C8170A">
        <w:rPr>
          <w:rFonts w:cstheme="minorHAnsi"/>
        </w:rPr>
        <w:t>Create other revisions of the above data (assume revision C.3 is created). Assume the revisions are A.1, A.2, A.3, B.1, B.2, C.1, C.2, C.3</w:t>
      </w:r>
    </w:p>
    <w:p w14:paraId="0A131FDB" w14:textId="77777777" w:rsidR="00AA3745" w:rsidRPr="00C8170A" w:rsidRDefault="00AA3745" w:rsidP="00D131AF">
      <w:pPr>
        <w:pStyle w:val="ListParagraph"/>
        <w:numPr>
          <w:ilvl w:val="0"/>
          <w:numId w:val="25"/>
        </w:numPr>
        <w:spacing w:after="0"/>
        <w:jc w:val="both"/>
        <w:rPr>
          <w:rFonts w:cstheme="minorHAnsi"/>
        </w:rPr>
      </w:pPr>
      <w:r w:rsidRPr="00C8170A">
        <w:rPr>
          <w:rFonts w:cstheme="minorHAnsi"/>
        </w:rPr>
        <w:t>Export the data created above (revision C.3) to 3dxml “Export.3dxml”</w:t>
      </w:r>
    </w:p>
    <w:p w14:paraId="1AB9BB39" w14:textId="411C6B5E" w:rsidR="00AA3745" w:rsidRPr="00C8170A" w:rsidRDefault="00AA3745" w:rsidP="00D131AF">
      <w:pPr>
        <w:pStyle w:val="ListParagraph"/>
        <w:numPr>
          <w:ilvl w:val="0"/>
          <w:numId w:val="25"/>
        </w:numPr>
        <w:spacing w:after="0"/>
        <w:jc w:val="both"/>
        <w:rPr>
          <w:rFonts w:cstheme="minorHAnsi"/>
        </w:rPr>
      </w:pPr>
      <w:r w:rsidRPr="00C8170A">
        <w:rPr>
          <w:rFonts w:cstheme="minorHAnsi"/>
        </w:rPr>
        <w:t>Check the revision format at target site, it should be ‘Primary’</w:t>
      </w:r>
      <w:r w:rsidR="007173FE">
        <w:rPr>
          <w:rFonts w:cstheme="minorHAnsi"/>
        </w:rPr>
        <w:t xml:space="preserve"> and select ‘Enable Primary and minor revision format and creation’</w:t>
      </w:r>
      <w:r w:rsidRPr="00C8170A">
        <w:rPr>
          <w:rFonts w:cstheme="minorHAnsi"/>
        </w:rPr>
        <w:t>. Also, set revision naming rules ‘1, 2, 3, …..’</w:t>
      </w:r>
    </w:p>
    <w:p w14:paraId="35EB6917" w14:textId="77777777" w:rsidR="00310031" w:rsidRPr="00310031" w:rsidRDefault="00310031" w:rsidP="00310031">
      <w:pPr>
        <w:pStyle w:val="ListParagraph"/>
        <w:numPr>
          <w:ilvl w:val="0"/>
          <w:numId w:val="25"/>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target site.</w:t>
      </w:r>
    </w:p>
    <w:p w14:paraId="6250490E" w14:textId="77777777" w:rsidR="00AA3745" w:rsidRPr="00C8170A" w:rsidRDefault="00AA3745" w:rsidP="00D131AF">
      <w:pPr>
        <w:pStyle w:val="ListParagraph"/>
        <w:numPr>
          <w:ilvl w:val="0"/>
          <w:numId w:val="25"/>
        </w:numPr>
        <w:jc w:val="both"/>
        <w:rPr>
          <w:rFonts w:cstheme="minorHAnsi"/>
        </w:rPr>
      </w:pPr>
      <w:r w:rsidRPr="00C8170A">
        <w:rPr>
          <w:rFonts w:cstheme="minorHAnsi"/>
        </w:rPr>
        <w:t>Import as reference “Export.3dxml” on target site</w:t>
      </w:r>
      <w:bookmarkEnd w:id="164"/>
      <w:r w:rsidRPr="00937292">
        <w:rPr>
          <w:rStyle w:val="HiddenTextChar"/>
        </w:rPr>
        <w:t>Specify what environment, if any, must be prepared in order to run the test. Specify the sequence of operations/steps)</w:t>
      </w:r>
      <w:r>
        <w:rPr>
          <w:rStyle w:val="HiddenTextChar"/>
        </w:rPr>
        <w:t>.</w:t>
      </w:r>
    </w:p>
    <w:p w14:paraId="3D0F85A3" w14:textId="77777777" w:rsidR="00AA3745" w:rsidRDefault="00AA3745" w:rsidP="00AA3745">
      <w:pPr>
        <w:pStyle w:val="3DSTitle3"/>
        <w:spacing w:after="0"/>
      </w:pPr>
      <w:r w:rsidRPr="001D0CE2">
        <w:t xml:space="preserve">Related </w:t>
      </w:r>
      <w:r>
        <w:t>a</w:t>
      </w:r>
      <w:r w:rsidRPr="001D0CE2">
        <w:t xml:space="preserve">utomatic </w:t>
      </w:r>
      <w:r>
        <w:t>t</w:t>
      </w:r>
      <w:r w:rsidRPr="001D0CE2">
        <w:t>ests</w:t>
      </w:r>
    </w:p>
    <w:p w14:paraId="1786991B" w14:textId="4447B6C3" w:rsidR="00AA3745" w:rsidRPr="001D0CE2" w:rsidRDefault="00AA3745" w:rsidP="00AA3745">
      <w:pPr>
        <w:ind w:left="360"/>
        <w:jc w:val="both"/>
      </w:pPr>
      <w:r>
        <w:rPr>
          <w:rFonts w:asciiTheme="minorHAnsi" w:hAnsiTheme="minorHAnsi" w:cstheme="minorHAnsi"/>
        </w:rPr>
        <w:t>RE_RevisionComputationUsingLifecycleWS.sh will be created.</w:t>
      </w:r>
      <w:r w:rsidRPr="00937292">
        <w:rPr>
          <w:rStyle w:val="HiddenTextChar"/>
        </w:rPr>
        <w:t>Specify the names of the related Automatic Tests (ODTs), if any</w:t>
      </w:r>
      <w:r>
        <w:rPr>
          <w:rStyle w:val="HiddenTextChar"/>
        </w:rPr>
        <w:t>.</w:t>
      </w:r>
    </w:p>
    <w:p w14:paraId="21AC60F3" w14:textId="77777777" w:rsidR="00AA3745" w:rsidRDefault="00AA3745" w:rsidP="00AA3745">
      <w:pPr>
        <w:pStyle w:val="3DSTitle3"/>
        <w:tabs>
          <w:tab w:val="clear" w:pos="360"/>
        </w:tabs>
        <w:spacing w:after="0"/>
        <w:ind w:left="504" w:hanging="504"/>
      </w:pPr>
      <w:r w:rsidRPr="001D0CE2">
        <w:t xml:space="preserve">Test </w:t>
      </w:r>
      <w:r>
        <w:t>v</w:t>
      </w:r>
      <w:r w:rsidRPr="001D0CE2">
        <w:t>erification</w:t>
      </w:r>
    </w:p>
    <w:p w14:paraId="6D101055" w14:textId="77777777" w:rsidR="00AA3745" w:rsidRPr="001A57E1" w:rsidRDefault="00AA3745" w:rsidP="00AA3745">
      <w:pPr>
        <w:pStyle w:val="ListParagraph"/>
        <w:numPr>
          <w:ilvl w:val="0"/>
          <w:numId w:val="16"/>
        </w:numPr>
        <w:rPr>
          <w:rFonts w:cstheme="minorHAnsi"/>
        </w:rPr>
      </w:pPr>
      <w:r w:rsidRPr="001A57E1">
        <w:rPr>
          <w:rFonts w:cstheme="minorHAnsi"/>
        </w:rPr>
        <w:t>Both export and import must be successful.</w:t>
      </w:r>
    </w:p>
    <w:p w14:paraId="1C4F86B7" w14:textId="77777777" w:rsidR="00AA3745" w:rsidRPr="001A57E1" w:rsidRDefault="00AA3745" w:rsidP="00AA3745">
      <w:pPr>
        <w:pStyle w:val="ListParagraph"/>
        <w:numPr>
          <w:ilvl w:val="0"/>
          <w:numId w:val="16"/>
        </w:numPr>
        <w:rPr>
          <w:rFonts w:cstheme="minorHAnsi"/>
        </w:rPr>
      </w:pPr>
      <w:r w:rsidRPr="001A57E1">
        <w:rPr>
          <w:rFonts w:cstheme="minorHAnsi"/>
        </w:rPr>
        <w:t>Data must be in create mode for import. (Check in Import Report)</w:t>
      </w:r>
    </w:p>
    <w:p w14:paraId="31EFDB72" w14:textId="77777777" w:rsidR="00AA3745" w:rsidRPr="001A57E1" w:rsidRDefault="00AA3745" w:rsidP="00AA3745">
      <w:pPr>
        <w:pStyle w:val="ListParagraph"/>
        <w:numPr>
          <w:ilvl w:val="0"/>
          <w:numId w:val="16"/>
        </w:numPr>
        <w:rPr>
          <w:rFonts w:cstheme="minorHAnsi"/>
        </w:rPr>
      </w:pPr>
      <w:r w:rsidRPr="001A57E1">
        <w:rPr>
          <w:rFonts w:cstheme="minorHAnsi"/>
        </w:rPr>
        <w:t>Revision of imported object should be seen as “</w:t>
      </w:r>
      <w:r>
        <w:rPr>
          <w:rFonts w:cstheme="minorHAnsi"/>
        </w:rPr>
        <w:t>8.1</w:t>
      </w:r>
      <w:r w:rsidRPr="001A57E1">
        <w:rPr>
          <w:rFonts w:cstheme="minorHAnsi"/>
        </w:rPr>
        <w:t>”</w:t>
      </w:r>
    </w:p>
    <w:p w14:paraId="59C26A65" w14:textId="77777777" w:rsidR="00AA3745" w:rsidRDefault="00AA3745" w:rsidP="00AA3745">
      <w:pPr>
        <w:pStyle w:val="3DSTitle3"/>
        <w:spacing w:after="0"/>
      </w:pPr>
      <w:r w:rsidRPr="001D0CE2">
        <w:t xml:space="preserve">Test </w:t>
      </w:r>
      <w:r>
        <w:t>r</w:t>
      </w:r>
      <w:r w:rsidRPr="001D0CE2">
        <w:t>esponsibility</w:t>
      </w:r>
    </w:p>
    <w:p w14:paraId="1278978F" w14:textId="77777777" w:rsidR="00AA3745" w:rsidRDefault="00AA3745" w:rsidP="00AA3745">
      <w:r w:rsidRPr="00EE6329">
        <w:rPr>
          <w:rFonts w:asciiTheme="minorHAnsi" w:hAnsiTheme="minorHAnsi" w:cstheme="minorHAnsi"/>
        </w:rPr>
        <w:t>R&amp;D/QA</w:t>
      </w:r>
    </w:p>
    <w:p w14:paraId="7BD711D0" w14:textId="6A5BB2A1" w:rsidR="00D131AF" w:rsidRDefault="00AA3745" w:rsidP="00AA3745">
      <w:pPr>
        <w:jc w:val="both"/>
        <w:rPr>
          <w:rFonts w:asciiTheme="minorHAnsi" w:hAnsiTheme="minorHAnsi" w:cstheme="minorHAnsi"/>
        </w:rPr>
      </w:pPr>
      <w:r w:rsidRPr="00997692">
        <w:rPr>
          <w:rFonts w:asciiTheme="minorHAnsi" w:hAnsiTheme="minorHAnsi" w:cstheme="minorHAnsi"/>
          <w:b/>
          <w:bCs/>
          <w:color w:val="FF0000"/>
        </w:rPr>
        <w:t xml:space="preserve">Note: </w:t>
      </w:r>
      <w:r w:rsidRPr="00997692">
        <w:rPr>
          <w:rFonts w:asciiTheme="minorHAnsi" w:hAnsiTheme="minorHAnsi" w:cstheme="minorHAnsi"/>
        </w:rPr>
        <w:t>In the above use-case</w:t>
      </w:r>
      <w:r>
        <w:rPr>
          <w:rFonts w:asciiTheme="minorHAnsi" w:hAnsiTheme="minorHAnsi" w:cstheme="minorHAnsi"/>
        </w:rPr>
        <w:t>, revision is computed based on object’s ‘majororder’ value. The value of ‘majororder’ increases by 1 whenever user creates a new revision (primary or secondary). In this case, there is no minor revision, but there is ‘primary+secondary’ so minororder value will always be 0. As we can see in the above use-case, C.3 is the 8</w:t>
      </w:r>
      <w:r w:rsidRPr="00997692">
        <w:rPr>
          <w:rFonts w:asciiTheme="minorHAnsi" w:hAnsiTheme="minorHAnsi" w:cstheme="minorHAnsi"/>
          <w:vertAlign w:val="superscript"/>
        </w:rPr>
        <w:t>th</w:t>
      </w:r>
      <w:r>
        <w:rPr>
          <w:rFonts w:asciiTheme="minorHAnsi" w:hAnsiTheme="minorHAnsi" w:cstheme="minorHAnsi"/>
        </w:rPr>
        <w:t xml:space="preserve"> revision of the family so, target primary revision will be ‘8’ according to target revision naming rules. And, as minor revision is activated at target so, the final computed revision will be ‘8.1’.</w:t>
      </w:r>
    </w:p>
    <w:p w14:paraId="1428BD33" w14:textId="77777777" w:rsidR="0056418C" w:rsidRDefault="0056418C" w:rsidP="00AA3745">
      <w:pPr>
        <w:jc w:val="both"/>
        <w:rPr>
          <w:rFonts w:asciiTheme="minorHAnsi" w:hAnsiTheme="minorHAnsi" w:cstheme="minorHAnsi"/>
        </w:rPr>
      </w:pPr>
    </w:p>
    <w:p w14:paraId="633C9B8E" w14:textId="77777777" w:rsidR="0056418C" w:rsidRDefault="0056418C" w:rsidP="00AA3745">
      <w:pPr>
        <w:jc w:val="both"/>
        <w:rPr>
          <w:rFonts w:asciiTheme="minorHAnsi" w:hAnsiTheme="minorHAnsi" w:cstheme="minorHAnsi"/>
        </w:rPr>
      </w:pPr>
    </w:p>
    <w:p w14:paraId="3778BB90" w14:textId="7CAA768E" w:rsidR="00D131AF" w:rsidRPr="006F146A" w:rsidRDefault="00D131AF" w:rsidP="00D131AF">
      <w:pPr>
        <w:pStyle w:val="3DS2Title2"/>
        <w:spacing w:after="240"/>
      </w:pPr>
      <w:r w:rsidRPr="006F146A">
        <w:lastRenderedPageBreak/>
        <w:t>AT-</w:t>
      </w:r>
      <w:r>
        <w:t>8:</w:t>
      </w:r>
      <w:r w:rsidRPr="00F144D2">
        <w:rPr>
          <w:color w:val="AABFCB" w:themeColor="text1" w:themeTint="80"/>
        </w:rPr>
        <w:t xml:space="preserve"> </w:t>
      </w:r>
      <w:sdt>
        <w:sdtPr>
          <w:rPr>
            <w:color w:val="AABFCB" w:themeColor="text1" w:themeTint="80"/>
          </w:rPr>
          <w:id w:val="-1709718723"/>
          <w:placeholder>
            <w:docPart w:val="FEE526BCFCC64744B301024ECFE606DD"/>
          </w:placeholder>
        </w:sdtPr>
        <w:sdtContent>
          <w:sdt>
            <w:sdtPr>
              <w:rPr>
                <w:color w:val="AABFCB" w:themeColor="text1" w:themeTint="80"/>
              </w:rPr>
              <w:id w:val="1812366837"/>
              <w:placeholder>
                <w:docPart w:val="DEF1C766CB654C0FB34CD2178C483A21"/>
              </w:placeholder>
            </w:sdtPr>
            <w:sdtContent>
              <w:r w:rsidRPr="00D73943">
                <w:rPr>
                  <w:rFonts w:asciiTheme="minorHAnsi" w:hAnsiTheme="minorHAnsi" w:cstheme="minorHAnsi"/>
                  <w:color w:val="002060"/>
                </w:rPr>
                <w:t xml:space="preserve">Importing </w:t>
              </w:r>
              <w:r>
                <w:rPr>
                  <w:rFonts w:asciiTheme="minorHAnsi" w:hAnsiTheme="minorHAnsi" w:cstheme="minorHAnsi"/>
                  <w:color w:val="002060"/>
                </w:rPr>
                <w:t>NLV</w:t>
              </w:r>
              <w:r w:rsidRPr="00D73943">
                <w:rPr>
                  <w:rFonts w:asciiTheme="minorHAnsi" w:hAnsiTheme="minorHAnsi" w:cstheme="minorHAnsi"/>
                  <w:color w:val="002060"/>
                </w:rPr>
                <w:t xml:space="preserve"> object</w:t>
              </w:r>
              <w:r>
                <w:rPr>
                  <w:rFonts w:asciiTheme="minorHAnsi" w:hAnsiTheme="minorHAnsi" w:cstheme="minorHAnsi"/>
                  <w:color w:val="002060"/>
                </w:rPr>
                <w:t xml:space="preserve"> </w:t>
              </w:r>
              <w:r w:rsidRPr="00D73943">
                <w:rPr>
                  <w:rFonts w:asciiTheme="minorHAnsi" w:hAnsiTheme="minorHAnsi" w:cstheme="minorHAnsi"/>
                  <w:color w:val="002060"/>
                </w:rPr>
                <w:t>at target site</w:t>
              </w:r>
            </w:sdtContent>
          </w:sdt>
        </w:sdtContent>
      </w:sdt>
    </w:p>
    <w:p w14:paraId="2DC063BF" w14:textId="77777777" w:rsidR="00D131AF" w:rsidRDefault="00D131AF" w:rsidP="00D131AF">
      <w:pPr>
        <w:pStyle w:val="3DSTitle3"/>
        <w:spacing w:after="0"/>
      </w:pPr>
      <w:r w:rsidRPr="001D0CE2">
        <w:t>What’s being tested?</w:t>
      </w:r>
    </w:p>
    <w:p w14:paraId="48BF6775" w14:textId="1687AD1A" w:rsidR="00D131AF" w:rsidRPr="00D73943" w:rsidRDefault="00D131AF" w:rsidP="00D131AF">
      <w:pPr>
        <w:ind w:left="360"/>
        <w:jc w:val="both"/>
        <w:rPr>
          <w:rFonts w:asciiTheme="minorHAnsi" w:hAnsiTheme="minorHAnsi" w:cstheme="minorHAnsi"/>
        </w:rPr>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User will see the revision computation has been improved after this enhancement</w:t>
      </w:r>
      <w:r w:rsidR="0056418C" w:rsidRPr="0056418C">
        <w:rPr>
          <w:rFonts w:asciiTheme="minorHAnsi" w:hAnsiTheme="minorHAnsi" w:cstheme="minorHAnsi"/>
        </w:rPr>
        <w:t xml:space="preserve"> </w:t>
      </w:r>
      <w:r w:rsidR="0056418C">
        <w:rPr>
          <w:rFonts w:asciiTheme="minorHAnsi" w:hAnsiTheme="minorHAnsi" w:cstheme="minorHAnsi"/>
        </w:rPr>
        <w:t>after activating the variable</w:t>
      </w:r>
      <w:r>
        <w:rPr>
          <w:rFonts w:asciiTheme="minorHAnsi" w:hAnsiTheme="minorHAnsi" w:cstheme="minorHAnsi"/>
        </w:rPr>
        <w:t>.</w:t>
      </w:r>
      <w:r w:rsidRPr="00D73943">
        <w:rPr>
          <w:rStyle w:val="HiddenTextChar"/>
          <w:rFonts w:asciiTheme="minorHAnsi" w:hAnsiTheme="minorHAnsi" w:cstheme="minorHAnsi"/>
        </w:rPr>
        <w:t>Explain the objectives of this test.</w:t>
      </w:r>
    </w:p>
    <w:p w14:paraId="71F0E1DF" w14:textId="77777777" w:rsidR="00D131AF" w:rsidRDefault="00D131AF" w:rsidP="00D131AF">
      <w:pPr>
        <w:pStyle w:val="3DSTitle3"/>
        <w:spacing w:after="0"/>
      </w:pPr>
      <w:r w:rsidRPr="001D0CE2">
        <w:t xml:space="preserve">Test </w:t>
      </w:r>
      <w:r>
        <w:t>d</w:t>
      </w:r>
      <w:r w:rsidRPr="001D0CE2">
        <w:t>ata</w:t>
      </w:r>
    </w:p>
    <w:p w14:paraId="41161735" w14:textId="3B99622E" w:rsidR="00D131AF" w:rsidRPr="00B148AC" w:rsidRDefault="00D131AF" w:rsidP="00D131AF">
      <w:pPr>
        <w:ind w:left="360"/>
        <w:rPr>
          <w:rFonts w:asciiTheme="minorHAnsi" w:hAnsiTheme="minorHAnsi" w:cstheme="minorHAnsi"/>
        </w:rPr>
      </w:pPr>
      <w:r>
        <w:rPr>
          <w:rFonts w:asciiTheme="minorHAnsi" w:hAnsiTheme="minorHAnsi" w:cstheme="minorHAnsi"/>
        </w:rPr>
        <w:t>NLV data (For example: ‘Product Configuration’, ‘Hardware Product’, ‘</w:t>
      </w:r>
      <w:r w:rsidRPr="00D131AF">
        <w:rPr>
          <w:rFonts w:asciiTheme="minorHAnsi" w:hAnsiTheme="minorHAnsi" w:cstheme="minorHAnsi"/>
        </w:rPr>
        <w:t>Manufacturing Plan</w:t>
      </w:r>
      <w:r>
        <w:rPr>
          <w:rFonts w:asciiTheme="minorHAnsi" w:hAnsiTheme="minorHAnsi" w:cstheme="minorHAnsi"/>
        </w:rPr>
        <w:t>’, ‘Products’ etc.)</w:t>
      </w:r>
      <w:r w:rsidRPr="00B148AC">
        <w:rPr>
          <w:rStyle w:val="HiddenTextChar"/>
          <w:rFonts w:asciiTheme="minorHAnsi" w:hAnsiTheme="minorHAnsi" w:cstheme="minorHAnsi"/>
          <w:sz w:val="22"/>
        </w:rPr>
        <w:t>Define the input data and the data of reference used to check that the test execution produces the expected results.</w:t>
      </w:r>
    </w:p>
    <w:p w14:paraId="07851503" w14:textId="77777777" w:rsidR="00D131AF" w:rsidRDefault="00D131AF" w:rsidP="00D131AF">
      <w:pPr>
        <w:pStyle w:val="3DSTitle3"/>
        <w:spacing w:after="0"/>
      </w:pPr>
      <w:r w:rsidRPr="001D0CE2">
        <w:t xml:space="preserve">Test </w:t>
      </w:r>
      <w:r>
        <w:t>p</w:t>
      </w:r>
      <w:r w:rsidRPr="001D0CE2">
        <w:t>rotocol</w:t>
      </w:r>
    </w:p>
    <w:p w14:paraId="37B0DEA6" w14:textId="0688BAD2" w:rsidR="00D131AF" w:rsidRPr="00C8170A" w:rsidRDefault="00D131AF" w:rsidP="00D131AF">
      <w:pPr>
        <w:pStyle w:val="ListParagraph"/>
        <w:numPr>
          <w:ilvl w:val="0"/>
          <w:numId w:val="26"/>
        </w:numPr>
        <w:spacing w:after="0"/>
        <w:jc w:val="both"/>
        <w:rPr>
          <w:rFonts w:cstheme="minorHAnsi"/>
        </w:rPr>
      </w:pPr>
      <w:r w:rsidRPr="00C8170A">
        <w:rPr>
          <w:rFonts w:cstheme="minorHAnsi"/>
        </w:rPr>
        <w:t xml:space="preserve">Create a product structure with </w:t>
      </w:r>
      <w:r w:rsidR="00297865">
        <w:rPr>
          <w:rFonts w:cstheme="minorHAnsi"/>
        </w:rPr>
        <w:t>NLV</w:t>
      </w:r>
      <w:r w:rsidRPr="00C8170A">
        <w:rPr>
          <w:rFonts w:cstheme="minorHAnsi"/>
        </w:rPr>
        <w:t xml:space="preserve"> objects </w:t>
      </w:r>
      <w:r w:rsidR="00297865">
        <w:rPr>
          <w:rFonts w:cstheme="minorHAnsi"/>
        </w:rPr>
        <w:t xml:space="preserve">of any </w:t>
      </w:r>
      <w:r w:rsidRPr="00C8170A">
        <w:rPr>
          <w:rFonts w:cstheme="minorHAnsi"/>
        </w:rPr>
        <w:t>mentioned above</w:t>
      </w:r>
      <w:r w:rsidR="00297865">
        <w:rPr>
          <w:rFonts w:cstheme="minorHAnsi"/>
        </w:rPr>
        <w:t xml:space="preserve"> types</w:t>
      </w:r>
    </w:p>
    <w:p w14:paraId="50D0E652" w14:textId="77777777" w:rsidR="0056418C" w:rsidRDefault="0056418C" w:rsidP="0056418C">
      <w:pPr>
        <w:pStyle w:val="ListParagraph"/>
        <w:numPr>
          <w:ilvl w:val="0"/>
          <w:numId w:val="26"/>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p>
    <w:p w14:paraId="175A4BD7" w14:textId="3848C34D" w:rsidR="00D131AF" w:rsidRPr="00C8170A" w:rsidRDefault="00D131AF" w:rsidP="00D131AF">
      <w:pPr>
        <w:pStyle w:val="ListParagraph"/>
        <w:numPr>
          <w:ilvl w:val="0"/>
          <w:numId w:val="26"/>
        </w:numPr>
        <w:spacing w:after="0"/>
        <w:jc w:val="both"/>
        <w:rPr>
          <w:rFonts w:cstheme="minorHAnsi"/>
        </w:rPr>
      </w:pPr>
      <w:r w:rsidRPr="00C8170A">
        <w:rPr>
          <w:rFonts w:cstheme="minorHAnsi"/>
        </w:rPr>
        <w:t xml:space="preserve">Create </w:t>
      </w:r>
      <w:r w:rsidR="00297865">
        <w:rPr>
          <w:rFonts w:cstheme="minorHAnsi"/>
        </w:rPr>
        <w:t>revisions of the NLV objects</w:t>
      </w:r>
      <w:r w:rsidR="0056418C">
        <w:rPr>
          <w:rFonts w:cstheme="minorHAnsi"/>
        </w:rPr>
        <w:t xml:space="preserve"> at source site</w:t>
      </w:r>
      <w:r w:rsidR="00297865">
        <w:rPr>
          <w:rFonts w:cstheme="minorHAnsi"/>
        </w:rPr>
        <w:t>.</w:t>
      </w:r>
    </w:p>
    <w:p w14:paraId="7E1C4028" w14:textId="3001D78B" w:rsidR="00D131AF" w:rsidRPr="00C8170A" w:rsidRDefault="00D131AF" w:rsidP="00D131AF">
      <w:pPr>
        <w:pStyle w:val="ListParagraph"/>
        <w:numPr>
          <w:ilvl w:val="0"/>
          <w:numId w:val="26"/>
        </w:numPr>
        <w:spacing w:after="0"/>
        <w:jc w:val="both"/>
        <w:rPr>
          <w:rFonts w:cstheme="minorHAnsi"/>
        </w:rPr>
      </w:pPr>
      <w:r w:rsidRPr="00C8170A">
        <w:rPr>
          <w:rFonts w:cstheme="minorHAnsi"/>
        </w:rPr>
        <w:t>Export the data created above to 3dxml “Export.3dxml”</w:t>
      </w:r>
      <w:r w:rsidR="00297865">
        <w:rPr>
          <w:rFonts w:cstheme="minorHAnsi"/>
        </w:rPr>
        <w:t>. Check the revision path value from toc (after unpacking the briefcase). Consider the type is ‘Product Configuration’ and revision path is ‘</w:t>
      </w:r>
      <w:r w:rsidR="00297865" w:rsidRPr="00297865">
        <w:rPr>
          <w:rFonts w:cstheme="minorHAnsi"/>
        </w:rPr>
        <w:t>0D0.0</w:t>
      </w:r>
      <w:r w:rsidR="00297865">
        <w:rPr>
          <w:rFonts w:cstheme="minorHAnsi"/>
        </w:rPr>
        <w:t>’.</w:t>
      </w:r>
    </w:p>
    <w:p w14:paraId="78142C42" w14:textId="77777777" w:rsidR="0056418C" w:rsidRPr="00310031" w:rsidRDefault="0056418C" w:rsidP="0056418C">
      <w:pPr>
        <w:pStyle w:val="ListParagraph"/>
        <w:numPr>
          <w:ilvl w:val="0"/>
          <w:numId w:val="26"/>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target site.</w:t>
      </w:r>
    </w:p>
    <w:p w14:paraId="62C41D85" w14:textId="77777777" w:rsidR="00D131AF" w:rsidRPr="00C8170A" w:rsidRDefault="00D131AF" w:rsidP="00D131AF">
      <w:pPr>
        <w:pStyle w:val="ListParagraph"/>
        <w:numPr>
          <w:ilvl w:val="0"/>
          <w:numId w:val="26"/>
        </w:numPr>
        <w:jc w:val="both"/>
        <w:rPr>
          <w:rFonts w:cstheme="minorHAnsi"/>
        </w:rPr>
      </w:pPr>
      <w:r w:rsidRPr="00C8170A">
        <w:rPr>
          <w:rFonts w:cstheme="minorHAnsi"/>
        </w:rPr>
        <w:t>Import as reference “Export.3dxml” on target site</w:t>
      </w:r>
      <w:r w:rsidRPr="00937292">
        <w:rPr>
          <w:rStyle w:val="HiddenTextChar"/>
        </w:rPr>
        <w:t>Specify what environment, if any, must be prepared in order to run the test. Specify the sequence of operations/steps)</w:t>
      </w:r>
      <w:r>
        <w:rPr>
          <w:rStyle w:val="HiddenTextChar"/>
        </w:rPr>
        <w:t>.</w:t>
      </w:r>
    </w:p>
    <w:p w14:paraId="18AD72A7" w14:textId="77777777" w:rsidR="00D131AF" w:rsidRDefault="00D131AF" w:rsidP="00D131AF">
      <w:pPr>
        <w:pStyle w:val="3DSTitle3"/>
        <w:spacing w:after="0"/>
      </w:pPr>
      <w:r w:rsidRPr="001D0CE2">
        <w:t xml:space="preserve">Related </w:t>
      </w:r>
      <w:r>
        <w:t>a</w:t>
      </w:r>
      <w:r w:rsidRPr="001D0CE2">
        <w:t xml:space="preserve">utomatic </w:t>
      </w:r>
      <w:r>
        <w:t>t</w:t>
      </w:r>
      <w:r w:rsidRPr="001D0CE2">
        <w:t>ests</w:t>
      </w:r>
    </w:p>
    <w:p w14:paraId="51142365" w14:textId="77777777" w:rsidR="00D131AF" w:rsidRPr="001D0CE2" w:rsidRDefault="00D131AF" w:rsidP="00D131AF">
      <w:pPr>
        <w:ind w:left="360"/>
        <w:jc w:val="both"/>
      </w:pPr>
      <w:r>
        <w:rPr>
          <w:rFonts w:asciiTheme="minorHAnsi" w:hAnsiTheme="minorHAnsi" w:cstheme="minorHAnsi"/>
        </w:rPr>
        <w:t>RE_RevisionComputationUsingLifecycleWS.sh will be created.</w:t>
      </w:r>
      <w:r w:rsidRPr="00937292">
        <w:rPr>
          <w:rStyle w:val="HiddenTextChar"/>
        </w:rPr>
        <w:t>Specify the names of the related Automatic Tests (ODTs), if any</w:t>
      </w:r>
      <w:r>
        <w:rPr>
          <w:rStyle w:val="HiddenTextChar"/>
        </w:rPr>
        <w:t>.</w:t>
      </w:r>
    </w:p>
    <w:p w14:paraId="0C9EB269" w14:textId="77777777" w:rsidR="00D131AF" w:rsidRDefault="00D131AF" w:rsidP="00D131AF">
      <w:pPr>
        <w:pStyle w:val="3DSTitle3"/>
        <w:tabs>
          <w:tab w:val="clear" w:pos="360"/>
        </w:tabs>
        <w:spacing w:after="0"/>
        <w:ind w:left="504" w:hanging="504"/>
      </w:pPr>
      <w:r w:rsidRPr="001D0CE2">
        <w:t xml:space="preserve">Test </w:t>
      </w:r>
      <w:r>
        <w:t>v</w:t>
      </w:r>
      <w:r w:rsidRPr="001D0CE2">
        <w:t>erification</w:t>
      </w:r>
    </w:p>
    <w:p w14:paraId="3F2F1C05" w14:textId="77777777" w:rsidR="00D131AF" w:rsidRPr="001A57E1" w:rsidRDefault="00D131AF" w:rsidP="00D131AF">
      <w:pPr>
        <w:pStyle w:val="ListParagraph"/>
        <w:numPr>
          <w:ilvl w:val="0"/>
          <w:numId w:val="16"/>
        </w:numPr>
        <w:rPr>
          <w:rFonts w:cstheme="minorHAnsi"/>
        </w:rPr>
      </w:pPr>
      <w:bookmarkStart w:id="165" w:name="_Hlk211252331"/>
      <w:r w:rsidRPr="001A57E1">
        <w:rPr>
          <w:rFonts w:cstheme="minorHAnsi"/>
        </w:rPr>
        <w:t>Both export and import must be successful.</w:t>
      </w:r>
      <w:bookmarkEnd w:id="165"/>
    </w:p>
    <w:p w14:paraId="0D52B64C" w14:textId="77777777" w:rsidR="00D131AF" w:rsidRPr="001A57E1" w:rsidRDefault="00D131AF" w:rsidP="00D131AF">
      <w:pPr>
        <w:pStyle w:val="ListParagraph"/>
        <w:numPr>
          <w:ilvl w:val="0"/>
          <w:numId w:val="16"/>
        </w:numPr>
        <w:rPr>
          <w:rFonts w:cstheme="minorHAnsi"/>
        </w:rPr>
      </w:pPr>
      <w:r w:rsidRPr="001A57E1">
        <w:rPr>
          <w:rFonts w:cstheme="minorHAnsi"/>
        </w:rPr>
        <w:t>Data must be in create mode for import. (Check in Import Report)</w:t>
      </w:r>
    </w:p>
    <w:p w14:paraId="39284A37" w14:textId="5B9F36A3" w:rsidR="00D131AF" w:rsidRPr="001A57E1" w:rsidRDefault="00D131AF" w:rsidP="00D131AF">
      <w:pPr>
        <w:pStyle w:val="ListParagraph"/>
        <w:numPr>
          <w:ilvl w:val="0"/>
          <w:numId w:val="16"/>
        </w:numPr>
        <w:rPr>
          <w:rFonts w:cstheme="minorHAnsi"/>
        </w:rPr>
      </w:pPr>
      <w:r w:rsidRPr="001A57E1">
        <w:rPr>
          <w:rFonts w:cstheme="minorHAnsi"/>
        </w:rPr>
        <w:t>Revision of imported object should be seen as “</w:t>
      </w:r>
      <w:r w:rsidR="00297865">
        <w:rPr>
          <w:rFonts w:cstheme="minorHAnsi"/>
        </w:rPr>
        <w:t>1.A</w:t>
      </w:r>
      <w:r w:rsidRPr="001A57E1">
        <w:rPr>
          <w:rFonts w:cstheme="minorHAnsi"/>
        </w:rPr>
        <w:t>”</w:t>
      </w:r>
    </w:p>
    <w:p w14:paraId="59B3FA31" w14:textId="77777777" w:rsidR="00D131AF" w:rsidRDefault="00D131AF" w:rsidP="00D131AF">
      <w:pPr>
        <w:pStyle w:val="3DSTitle3"/>
        <w:spacing w:after="0"/>
      </w:pPr>
      <w:r w:rsidRPr="001D0CE2">
        <w:t xml:space="preserve">Test </w:t>
      </w:r>
      <w:r>
        <w:t>r</w:t>
      </w:r>
      <w:r w:rsidRPr="001D0CE2">
        <w:t>esponsibility</w:t>
      </w:r>
    </w:p>
    <w:p w14:paraId="68921E50" w14:textId="77777777" w:rsidR="00D131AF" w:rsidRDefault="00D131AF" w:rsidP="00D131AF">
      <w:r w:rsidRPr="00EE6329">
        <w:rPr>
          <w:rFonts w:asciiTheme="minorHAnsi" w:hAnsiTheme="minorHAnsi" w:cstheme="minorHAnsi"/>
        </w:rPr>
        <w:t>R&amp;D/QA</w:t>
      </w:r>
    </w:p>
    <w:p w14:paraId="7D343550" w14:textId="6AC9F106" w:rsidR="00C505BC" w:rsidRPr="00684526" w:rsidRDefault="00684526" w:rsidP="00140368">
      <w:pPr>
        <w:rPr>
          <w:rFonts w:asciiTheme="minorHAnsi" w:hAnsiTheme="minorHAnsi" w:cstheme="minorHAnsi"/>
        </w:rPr>
      </w:pPr>
      <w:r w:rsidRPr="00684526">
        <w:rPr>
          <w:rFonts w:asciiTheme="minorHAnsi" w:hAnsiTheme="minorHAnsi" w:cstheme="minorHAnsi"/>
          <w:b/>
          <w:bCs/>
          <w:color w:val="FF0000"/>
        </w:rPr>
        <w:t>Note</w:t>
      </w:r>
      <w:r w:rsidRPr="00684526">
        <w:rPr>
          <w:rFonts w:asciiTheme="minorHAnsi" w:hAnsiTheme="minorHAnsi" w:cstheme="minorHAnsi"/>
        </w:rPr>
        <w:t xml:space="preserve">: </w:t>
      </w:r>
      <w:r>
        <w:rPr>
          <w:rFonts w:asciiTheme="minorHAnsi" w:hAnsiTheme="minorHAnsi" w:cstheme="minorHAnsi"/>
        </w:rPr>
        <w:t>NLV use-cases needs to studied separately. Currently, 3dxml dev team are testing these use-cases on the existing data present in ODTs.</w:t>
      </w:r>
    </w:p>
    <w:p w14:paraId="75052388" w14:textId="77777777" w:rsidR="00FC6BB3" w:rsidRPr="00FC6BB3" w:rsidRDefault="004736E3" w:rsidP="00EE5A6B">
      <w:pPr>
        <w:pStyle w:val="3DS2Title1"/>
        <w:rPr>
          <w:rFonts w:asciiTheme="minorHAnsi" w:hAnsiTheme="minorHAnsi"/>
          <w:b/>
        </w:rPr>
      </w:pPr>
      <w:bookmarkStart w:id="166" w:name="_Toc175735810"/>
      <w:bookmarkStart w:id="167" w:name="PCS_AcceptanceTests"/>
      <w:bookmarkStart w:id="168" w:name="_Toc477374712"/>
      <w:bookmarkStart w:id="169" w:name="_Toc492890896"/>
      <w:bookmarkStart w:id="170" w:name="_Toc492890938"/>
      <w:bookmarkStart w:id="171" w:name="_Toc494182314"/>
      <w:bookmarkStart w:id="172" w:name="_Toc527023828"/>
      <w:r>
        <w:t xml:space="preserve">Limit &amp; </w:t>
      </w:r>
      <w:r w:rsidR="002D0AD0">
        <w:t xml:space="preserve">Negative </w:t>
      </w:r>
      <w:r w:rsidR="00FC6BB3">
        <w:t>Acceptance</w:t>
      </w:r>
      <w:r>
        <w:t xml:space="preserve"> Tests</w:t>
      </w:r>
      <w:bookmarkEnd w:id="166"/>
    </w:p>
    <w:p w14:paraId="61310C2B" w14:textId="77777777" w:rsidR="00FC6BB3" w:rsidRDefault="00F35ABC" w:rsidP="00646AC1">
      <w:pPr>
        <w:pStyle w:val="HiddenText"/>
        <w:jc w:val="both"/>
      </w:pPr>
      <w:r>
        <w:t>L</w:t>
      </w:r>
      <w:r w:rsidRPr="00F35ABC">
        <w:t>imit and negative acceptance tests demonstrate that the software handles boundary cases correctly and that appropriate warning and error messages are produced</w:t>
      </w:r>
      <w:r w:rsidR="00F82754">
        <w:t>.</w:t>
      </w:r>
    </w:p>
    <w:p w14:paraId="31ACBFE3" w14:textId="6F2A4AA1" w:rsidR="00FC6BB3" w:rsidRPr="001D0CE2" w:rsidRDefault="00906CD9" w:rsidP="00EE5A6B">
      <w:pPr>
        <w:pStyle w:val="3DS2Title2"/>
      </w:pPr>
      <w:r>
        <w:t>LN</w:t>
      </w:r>
      <w:r w:rsidR="00FC6BB3" w:rsidRPr="00DD6C21">
        <w:t>-1</w:t>
      </w:r>
      <w:r w:rsidR="00FC41B7">
        <w:t>:</w:t>
      </w:r>
      <w:r w:rsidR="00FC6BB3" w:rsidRPr="001D0CE2">
        <w:rPr>
          <w:color w:val="AABFCB" w:themeColor="text1" w:themeTint="80"/>
        </w:rPr>
        <w:t xml:space="preserve"> </w:t>
      </w:r>
      <w:sdt>
        <w:sdtPr>
          <w:rPr>
            <w:color w:val="AABFCB" w:themeColor="text1" w:themeTint="80"/>
          </w:rPr>
          <w:id w:val="-2030630206"/>
          <w:placeholder>
            <w:docPart w:val="CEABE7B34B614B63A27B1C1CDD789BD5"/>
          </w:placeholder>
        </w:sdtPr>
        <w:sdtContent>
          <w:sdt>
            <w:sdtPr>
              <w:rPr>
                <w:color w:val="AABFCB" w:themeColor="text1" w:themeTint="80"/>
              </w:rPr>
              <w:id w:val="-61333010"/>
              <w:placeholder>
                <w:docPart w:val="4026FFC545D444FE8118F3976151465E"/>
              </w:placeholder>
            </w:sdtPr>
            <w:sdtContent>
              <w:r w:rsidR="00917BEC" w:rsidRPr="00D73943">
                <w:rPr>
                  <w:rFonts w:asciiTheme="minorHAnsi" w:hAnsiTheme="minorHAnsi" w:cstheme="minorHAnsi"/>
                  <w:color w:val="002060"/>
                </w:rPr>
                <w:t>Importing an object</w:t>
              </w:r>
              <w:r w:rsidR="00917BEC">
                <w:rPr>
                  <w:rFonts w:asciiTheme="minorHAnsi" w:hAnsiTheme="minorHAnsi" w:cstheme="minorHAnsi"/>
                  <w:color w:val="002060"/>
                </w:rPr>
                <w:t xml:space="preserve"> with minor revisions</w:t>
              </w:r>
              <w:r w:rsidR="00917BEC" w:rsidRPr="001E3BC8">
                <w:rPr>
                  <w:rFonts w:asciiTheme="minorHAnsi" w:hAnsiTheme="minorHAnsi" w:cstheme="minorHAnsi"/>
                  <w:color w:val="002060"/>
                </w:rPr>
                <w:t xml:space="preserve"> </w:t>
              </w:r>
              <w:r w:rsidR="00917BEC" w:rsidRPr="00D73943">
                <w:rPr>
                  <w:rFonts w:asciiTheme="minorHAnsi" w:hAnsiTheme="minorHAnsi" w:cstheme="minorHAnsi"/>
                  <w:color w:val="002060"/>
                </w:rPr>
                <w:t>at target site</w:t>
              </w:r>
              <w:r w:rsidR="00917BEC">
                <w:rPr>
                  <w:rFonts w:asciiTheme="minorHAnsi" w:hAnsiTheme="minorHAnsi" w:cstheme="minorHAnsi"/>
                  <w:color w:val="002060"/>
                </w:rPr>
                <w:t xml:space="preserve"> </w:t>
              </w:r>
              <w:r w:rsidR="00917BEC" w:rsidRPr="00D73943">
                <w:rPr>
                  <w:rFonts w:asciiTheme="minorHAnsi" w:hAnsiTheme="minorHAnsi" w:cstheme="minorHAnsi"/>
                  <w:color w:val="002060"/>
                </w:rPr>
                <w:t xml:space="preserve">having </w:t>
              </w:r>
              <w:r w:rsidR="00917BEC">
                <w:rPr>
                  <w:rFonts w:asciiTheme="minorHAnsi" w:hAnsiTheme="minorHAnsi" w:cstheme="minorHAnsi"/>
                  <w:color w:val="002060"/>
                </w:rPr>
                <w:t>minor</w:t>
              </w:r>
              <w:r w:rsidR="00917BEC" w:rsidRPr="00D73943">
                <w:rPr>
                  <w:rFonts w:asciiTheme="minorHAnsi" w:hAnsiTheme="minorHAnsi" w:cstheme="minorHAnsi"/>
                  <w:color w:val="002060"/>
                </w:rPr>
                <w:t xml:space="preserve"> revision format</w:t>
              </w:r>
              <w:r w:rsidR="00917BEC">
                <w:rPr>
                  <w:rFonts w:asciiTheme="minorHAnsi" w:hAnsiTheme="minorHAnsi" w:cstheme="minorHAnsi"/>
                  <w:color w:val="002060"/>
                </w:rPr>
                <w:t xml:space="preserve"> </w:t>
              </w:r>
              <w:r w:rsidR="00917BEC" w:rsidRPr="00917BEC">
                <w:rPr>
                  <w:rFonts w:asciiTheme="minorHAnsi" w:hAnsiTheme="minorHAnsi" w:cstheme="minorHAnsi"/>
                  <w:b/>
                  <w:bCs w:val="0"/>
                  <w:color w:val="002060"/>
                </w:rPr>
                <w:t>not activated</w:t>
              </w:r>
            </w:sdtContent>
          </w:sdt>
        </w:sdtContent>
      </w:sdt>
    </w:p>
    <w:p w14:paraId="7ABAFEE0" w14:textId="77777777" w:rsidR="005D23C3" w:rsidRDefault="00FC6BB3" w:rsidP="00917BEC">
      <w:pPr>
        <w:pStyle w:val="3DSTitle3"/>
        <w:spacing w:after="0"/>
      </w:pPr>
      <w:r w:rsidRPr="001D0CE2">
        <w:t>What’s being tested?</w:t>
      </w:r>
    </w:p>
    <w:p w14:paraId="72D0D301" w14:textId="3D97410D" w:rsidR="005F456B" w:rsidRPr="005D23C3" w:rsidRDefault="00917BEC" w:rsidP="00917BEC">
      <w:pPr>
        <w:ind w:left="360"/>
        <w:jc w:val="both"/>
      </w:pPr>
      <w:r>
        <w:rPr>
          <w:rFonts w:asciiTheme="minorHAnsi" w:hAnsiTheme="minorHAnsi" w:cstheme="minorHAnsi"/>
        </w:rPr>
        <w:t>The</w:t>
      </w:r>
      <w:r w:rsidRPr="00D73943">
        <w:rPr>
          <w:rFonts w:asciiTheme="minorHAnsi" w:hAnsiTheme="minorHAnsi" w:cstheme="minorHAnsi"/>
        </w:rPr>
        <w:t xml:space="preserve"> option, “Copy Revision String from Source (3DXML)” in the 3DXML preference settings</w:t>
      </w:r>
      <w:r>
        <w:rPr>
          <w:rFonts w:asciiTheme="minorHAnsi" w:hAnsiTheme="minorHAnsi" w:cstheme="minorHAnsi"/>
        </w:rPr>
        <w:t xml:space="preserve"> must be deactivated and then user should import (AsRef) the 3dxml. User will see the revision computation has been improved after this enhancement</w:t>
      </w:r>
      <w:r w:rsidR="00CE6DA8" w:rsidRPr="00CE6DA8">
        <w:rPr>
          <w:rFonts w:asciiTheme="minorHAnsi" w:hAnsiTheme="minorHAnsi" w:cstheme="minorHAnsi"/>
        </w:rPr>
        <w:t xml:space="preserve"> </w:t>
      </w:r>
      <w:r w:rsidR="00CE6DA8">
        <w:rPr>
          <w:rFonts w:asciiTheme="minorHAnsi" w:hAnsiTheme="minorHAnsi" w:cstheme="minorHAnsi"/>
        </w:rPr>
        <w:t>after activating the variable</w:t>
      </w:r>
      <w:r>
        <w:rPr>
          <w:rFonts w:asciiTheme="minorHAnsi" w:hAnsiTheme="minorHAnsi" w:cstheme="minorHAnsi"/>
        </w:rPr>
        <w:t>.</w:t>
      </w:r>
      <w:r w:rsidR="005F456B" w:rsidRPr="005F456B">
        <w:rPr>
          <w:rStyle w:val="HiddenTextChar"/>
        </w:rPr>
        <w:t>Explain the objectives of this test: specify whether this is a test of the boundaries / limits of the functionality, or an error test</w:t>
      </w:r>
      <w:r w:rsidR="005F456B">
        <w:rPr>
          <w:rStyle w:val="HiddenTextChar"/>
        </w:rPr>
        <w:t>.</w:t>
      </w:r>
    </w:p>
    <w:p w14:paraId="503BC27A" w14:textId="77777777" w:rsidR="00FC6BB3" w:rsidRDefault="00FC6BB3" w:rsidP="00275E8F">
      <w:pPr>
        <w:pStyle w:val="3DSTitle3"/>
        <w:spacing w:after="0"/>
      </w:pPr>
      <w:r w:rsidRPr="001D0CE2">
        <w:t xml:space="preserve">Test </w:t>
      </w:r>
      <w:r>
        <w:t>d</w:t>
      </w:r>
      <w:r w:rsidRPr="001D0CE2">
        <w:t>ata</w:t>
      </w:r>
    </w:p>
    <w:p w14:paraId="1FA09891" w14:textId="1D56849E" w:rsidR="00FC6BB3" w:rsidRPr="001D0CE2" w:rsidRDefault="00275E8F" w:rsidP="00275E8F">
      <w:pPr>
        <w:ind w:left="360"/>
      </w:pPr>
      <w:r w:rsidRPr="00B148AC">
        <w:rPr>
          <w:rFonts w:asciiTheme="minorHAnsi" w:hAnsiTheme="minorHAnsi" w:cstheme="minorHAnsi"/>
        </w:rPr>
        <w:t>Product Structure (3DPart or Physical Product or an assembly)</w:t>
      </w:r>
    </w:p>
    <w:p w14:paraId="6F09A8C5" w14:textId="77777777" w:rsidR="00FC6BB3" w:rsidRDefault="00FC6BB3" w:rsidP="00275E8F">
      <w:pPr>
        <w:pStyle w:val="3DSTitle3"/>
        <w:spacing w:after="0"/>
      </w:pPr>
      <w:r w:rsidRPr="001D0CE2">
        <w:lastRenderedPageBreak/>
        <w:t xml:space="preserve">Test </w:t>
      </w:r>
      <w:r>
        <w:t>p</w:t>
      </w:r>
      <w:r w:rsidRPr="001D0CE2">
        <w:t>rotocol</w:t>
      </w:r>
    </w:p>
    <w:p w14:paraId="49F44160" w14:textId="77777777" w:rsidR="00275E8F" w:rsidRPr="00B148AC" w:rsidRDefault="00275E8F" w:rsidP="00275E8F">
      <w:pPr>
        <w:pStyle w:val="ListParagraph"/>
        <w:numPr>
          <w:ilvl w:val="0"/>
          <w:numId w:val="30"/>
        </w:numPr>
        <w:spacing w:after="0"/>
        <w:jc w:val="both"/>
        <w:rPr>
          <w:rFonts w:cstheme="minorHAnsi"/>
        </w:rPr>
      </w:pPr>
      <w:r w:rsidRPr="00B148AC">
        <w:rPr>
          <w:rFonts w:cstheme="minorHAnsi"/>
        </w:rPr>
        <w:t xml:space="preserve">Check the revision format at server, select the revision format </w:t>
      </w:r>
      <w:r>
        <w:rPr>
          <w:rFonts w:cstheme="minorHAnsi"/>
        </w:rPr>
        <w:t>as ‘Primary’, select ‘Enable Primary and minor revision format and creation’ and set revision naming rules ‘A, B, C, …..’.</w:t>
      </w:r>
    </w:p>
    <w:p w14:paraId="6030746E" w14:textId="77777777" w:rsidR="00CE6DA8" w:rsidRDefault="00CE6DA8" w:rsidP="00CE6DA8">
      <w:pPr>
        <w:pStyle w:val="ListParagraph"/>
        <w:numPr>
          <w:ilvl w:val="0"/>
          <w:numId w:val="30"/>
        </w:numPr>
        <w:spacing w:after="0"/>
        <w:jc w:val="both"/>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source site.</w:t>
      </w:r>
    </w:p>
    <w:p w14:paraId="3A7CCA48" w14:textId="50E32241" w:rsidR="00275E8F" w:rsidRPr="00B148AC" w:rsidRDefault="00275E8F" w:rsidP="00275E8F">
      <w:pPr>
        <w:pStyle w:val="ListParagraph"/>
        <w:numPr>
          <w:ilvl w:val="0"/>
          <w:numId w:val="30"/>
        </w:numPr>
        <w:spacing w:after="0"/>
        <w:jc w:val="both"/>
        <w:rPr>
          <w:rFonts w:cstheme="minorHAnsi"/>
        </w:rPr>
      </w:pPr>
      <w:r w:rsidRPr="00B148AC">
        <w:rPr>
          <w:rFonts w:cstheme="minorHAnsi"/>
        </w:rPr>
        <w:t>Create a product structure with types of objects mentioned above</w:t>
      </w:r>
      <w:r w:rsidR="00CE6DA8">
        <w:rPr>
          <w:rFonts w:cstheme="minorHAnsi"/>
        </w:rPr>
        <w:t xml:space="preserve"> at source site.</w:t>
      </w:r>
    </w:p>
    <w:p w14:paraId="6068EDCB" w14:textId="77777777" w:rsidR="00275E8F" w:rsidRPr="00B148AC" w:rsidRDefault="00275E8F" w:rsidP="00275E8F">
      <w:pPr>
        <w:pStyle w:val="ListParagraph"/>
        <w:numPr>
          <w:ilvl w:val="0"/>
          <w:numId w:val="30"/>
        </w:numPr>
        <w:spacing w:after="0"/>
        <w:jc w:val="both"/>
        <w:rPr>
          <w:rFonts w:cstheme="minorHAnsi"/>
        </w:rPr>
      </w:pPr>
      <w:r w:rsidRPr="00B148AC">
        <w:rPr>
          <w:rFonts w:cstheme="minorHAnsi"/>
        </w:rPr>
        <w:t xml:space="preserve">Create other revisions of the above data (assume revision </w:t>
      </w:r>
      <w:r>
        <w:rPr>
          <w:rFonts w:cstheme="minorHAnsi"/>
        </w:rPr>
        <w:t>C.3</w:t>
      </w:r>
      <w:r w:rsidRPr="00B148AC">
        <w:rPr>
          <w:rFonts w:cstheme="minorHAnsi"/>
        </w:rPr>
        <w:t xml:space="preserve"> is created)</w:t>
      </w:r>
      <w:r>
        <w:rPr>
          <w:rFonts w:cstheme="minorHAnsi"/>
        </w:rPr>
        <w:t>. Assume the revisions are A.1, A.2, A.3, B.1, B.2, C.1, C.2, C.3</w:t>
      </w:r>
    </w:p>
    <w:p w14:paraId="34776315" w14:textId="77777777" w:rsidR="00275E8F" w:rsidRPr="00B148AC" w:rsidRDefault="00275E8F" w:rsidP="00275E8F">
      <w:pPr>
        <w:pStyle w:val="ListParagraph"/>
        <w:numPr>
          <w:ilvl w:val="0"/>
          <w:numId w:val="30"/>
        </w:numPr>
        <w:spacing w:after="0"/>
        <w:jc w:val="both"/>
        <w:rPr>
          <w:rFonts w:cstheme="minorHAnsi"/>
        </w:rPr>
      </w:pPr>
      <w:r w:rsidRPr="00B148AC">
        <w:rPr>
          <w:rFonts w:cstheme="minorHAnsi"/>
        </w:rPr>
        <w:t xml:space="preserve">Export the data created above </w:t>
      </w:r>
      <w:r>
        <w:rPr>
          <w:rFonts w:cstheme="minorHAnsi"/>
        </w:rPr>
        <w:t xml:space="preserve">(object having revision C.3) </w:t>
      </w:r>
      <w:r w:rsidRPr="00B148AC">
        <w:rPr>
          <w:rFonts w:cstheme="minorHAnsi"/>
        </w:rPr>
        <w:t>to 3dxml “Export.3dxml”</w:t>
      </w:r>
    </w:p>
    <w:p w14:paraId="5D66E141" w14:textId="77777777" w:rsidR="00275E8F" w:rsidRDefault="00275E8F" w:rsidP="00275E8F">
      <w:pPr>
        <w:pStyle w:val="ListParagraph"/>
        <w:numPr>
          <w:ilvl w:val="0"/>
          <w:numId w:val="30"/>
        </w:numPr>
        <w:spacing w:after="0"/>
        <w:jc w:val="both"/>
        <w:rPr>
          <w:rFonts w:cstheme="minorHAnsi"/>
        </w:rPr>
      </w:pPr>
      <w:r w:rsidRPr="00B148AC">
        <w:rPr>
          <w:rFonts w:cstheme="minorHAnsi"/>
        </w:rPr>
        <w:t xml:space="preserve">Check the revision format at </w:t>
      </w:r>
      <w:r>
        <w:rPr>
          <w:rFonts w:cstheme="minorHAnsi"/>
        </w:rPr>
        <w:t>target site, it should be ‘Primary’ or ‘Primary and Secondary’, and ensure that the option ‘</w:t>
      </w:r>
      <w:r w:rsidRPr="00C046DD">
        <w:rPr>
          <w:rFonts w:asciiTheme="majorHAnsi" w:hAnsiTheme="majorHAnsi" w:cstheme="minorHAnsi"/>
          <w:i/>
          <w:iCs/>
        </w:rPr>
        <w:t>Enable primary and minor revision format for 3dxml file imported "As Reference"</w:t>
      </w:r>
      <w:r>
        <w:rPr>
          <w:rFonts w:cstheme="minorHAnsi"/>
        </w:rPr>
        <w:t>’ is deactivated. Also, set revision naming rules ‘1, 2, 3, …..’</w:t>
      </w:r>
    </w:p>
    <w:p w14:paraId="5D43BFC7" w14:textId="77777777" w:rsidR="00CE6DA8" w:rsidRPr="00310031" w:rsidRDefault="00CE6DA8" w:rsidP="00CE6DA8">
      <w:pPr>
        <w:pStyle w:val="ListParagraph"/>
        <w:numPr>
          <w:ilvl w:val="0"/>
          <w:numId w:val="30"/>
        </w:numPr>
        <w:jc w:val="both"/>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target site.</w:t>
      </w:r>
    </w:p>
    <w:p w14:paraId="609C9350" w14:textId="4BE64EB9" w:rsidR="005D23C3" w:rsidRPr="00275E8F" w:rsidRDefault="00275E8F" w:rsidP="00275E8F">
      <w:pPr>
        <w:pStyle w:val="ListParagraph"/>
        <w:numPr>
          <w:ilvl w:val="0"/>
          <w:numId w:val="30"/>
        </w:numPr>
        <w:jc w:val="both"/>
        <w:rPr>
          <w:rFonts w:cstheme="minorHAnsi"/>
        </w:rPr>
      </w:pPr>
      <w:r w:rsidRPr="00275E8F">
        <w:rPr>
          <w:rFonts w:cstheme="minorHAnsi"/>
        </w:rPr>
        <w:t>Import as reference “Export.3dxml” on target site</w:t>
      </w:r>
    </w:p>
    <w:p w14:paraId="71CC46BE" w14:textId="77777777" w:rsidR="00FC6BB3" w:rsidRDefault="00FC6BB3" w:rsidP="00275E8F">
      <w:pPr>
        <w:pStyle w:val="3DSTitle3"/>
        <w:spacing w:after="0"/>
      </w:pPr>
      <w:r w:rsidRPr="001D0CE2">
        <w:t xml:space="preserve">Related </w:t>
      </w:r>
      <w:r>
        <w:t>a</w:t>
      </w:r>
      <w:r w:rsidRPr="001D0CE2">
        <w:t xml:space="preserve">utomatic </w:t>
      </w:r>
      <w:r>
        <w:t>t</w:t>
      </w:r>
      <w:r w:rsidRPr="001D0CE2">
        <w:t>ests</w:t>
      </w:r>
    </w:p>
    <w:p w14:paraId="44C2C954" w14:textId="1A8C3626" w:rsidR="005D23C3" w:rsidRPr="00275E8F" w:rsidRDefault="00275E8F" w:rsidP="00275E8F">
      <w:pPr>
        <w:ind w:left="360"/>
        <w:rPr>
          <w:rFonts w:asciiTheme="minorHAnsi" w:hAnsiTheme="minorHAnsi" w:cstheme="minorHAnsi"/>
        </w:rPr>
      </w:pPr>
      <w:r w:rsidRPr="00275E8F">
        <w:rPr>
          <w:rFonts w:asciiTheme="minorHAnsi" w:hAnsiTheme="minorHAnsi" w:cstheme="minorHAnsi"/>
        </w:rPr>
        <w:t>N/A</w:t>
      </w:r>
    </w:p>
    <w:p w14:paraId="7FB28157" w14:textId="77777777" w:rsidR="005D23C3" w:rsidRDefault="00FC6BB3" w:rsidP="00275E8F">
      <w:pPr>
        <w:pStyle w:val="3DSTitle3"/>
        <w:spacing w:after="0"/>
      </w:pPr>
      <w:r w:rsidRPr="001D0CE2">
        <w:t xml:space="preserve">Test </w:t>
      </w:r>
      <w:r>
        <w:t>v</w:t>
      </w:r>
      <w:r w:rsidRPr="001D0CE2">
        <w:t>erification</w:t>
      </w:r>
    </w:p>
    <w:p w14:paraId="223EA8EF" w14:textId="77777777" w:rsidR="00275E8F" w:rsidRPr="00275E8F" w:rsidRDefault="00275E8F" w:rsidP="00275E8F">
      <w:pPr>
        <w:pStyle w:val="3DSTitle3"/>
        <w:numPr>
          <w:ilvl w:val="0"/>
          <w:numId w:val="31"/>
        </w:numPr>
        <w:spacing w:after="0"/>
        <w:rPr>
          <w:rFonts w:asciiTheme="minorHAnsi" w:hAnsiTheme="minorHAnsi" w:cstheme="minorHAnsi"/>
        </w:rPr>
      </w:pPr>
      <w:r w:rsidRPr="00275E8F">
        <w:rPr>
          <w:rFonts w:asciiTheme="minorHAnsi" w:hAnsiTheme="minorHAnsi" w:cstheme="minorHAnsi"/>
          <w:color w:val="auto"/>
          <w:sz w:val="22"/>
          <w:szCs w:val="20"/>
        </w:rPr>
        <w:t>Both export and import must be successful</w:t>
      </w:r>
    </w:p>
    <w:p w14:paraId="7E18E109" w14:textId="34D51824" w:rsidR="005F456B" w:rsidRPr="00275E8F" w:rsidRDefault="00275E8F" w:rsidP="00275E8F">
      <w:pPr>
        <w:pStyle w:val="3DSTitle3"/>
        <w:numPr>
          <w:ilvl w:val="0"/>
          <w:numId w:val="31"/>
        </w:numPr>
        <w:rPr>
          <w:rFonts w:asciiTheme="minorHAnsi" w:hAnsiTheme="minorHAnsi" w:cstheme="minorHAnsi"/>
        </w:rPr>
      </w:pPr>
      <w:r>
        <w:rPr>
          <w:rFonts w:asciiTheme="minorHAnsi" w:hAnsiTheme="minorHAnsi" w:cstheme="minorHAnsi"/>
          <w:color w:val="auto"/>
          <w:sz w:val="22"/>
          <w:szCs w:val="20"/>
        </w:rPr>
        <w:t>Import must fail with error message:</w:t>
      </w:r>
      <w:r w:rsidR="005F456B" w:rsidRPr="00275E8F">
        <w:rPr>
          <w:rStyle w:val="HiddenTextChar"/>
          <w:rFonts w:asciiTheme="minorHAnsi" w:hAnsiTheme="minorHAnsi" w:cstheme="minorHAnsi"/>
        </w:rPr>
        <w:t>Specify the output data and verification criteria for each item to be verified. For instance, check that necessary and sufficient error messages are displayed to the end user, and that the situation can be recovered.</w:t>
      </w:r>
      <w:r>
        <w:rPr>
          <w:rStyle w:val="HiddenTextChar"/>
          <w:rFonts w:asciiTheme="minorHAnsi" w:hAnsiTheme="minorHAnsi" w:cstheme="minorHAnsi"/>
          <w:i w:val="0"/>
          <w:iCs/>
          <w:vanish w:val="0"/>
          <w:color w:val="auto"/>
        </w:rPr>
        <w:t xml:space="preserve"> “</w:t>
      </w:r>
      <w:r w:rsidRPr="00275E8F">
        <w:rPr>
          <w:rStyle w:val="HiddenTextChar"/>
          <w:rFonts w:asciiTheme="minorHAnsi" w:hAnsiTheme="minorHAnsi" w:cstheme="minorHAnsi"/>
          <w:vanish w:val="0"/>
          <w:color w:val="FF0000"/>
        </w:rPr>
        <w:t>Import of minor revisions is forbidden.</w:t>
      </w:r>
      <w:r w:rsidRPr="00275E8F">
        <w:rPr>
          <w:rStyle w:val="HiddenTextChar"/>
          <w:rFonts w:asciiTheme="minorHAnsi" w:hAnsiTheme="minorHAnsi" w:cstheme="minorHAnsi"/>
          <w:i w:val="0"/>
          <w:iCs/>
          <w:vanish w:val="0"/>
          <w:color w:val="auto"/>
        </w:rPr>
        <w:t>”</w:t>
      </w:r>
    </w:p>
    <w:p w14:paraId="1B7E0EFB" w14:textId="77777777" w:rsidR="005D23C3" w:rsidRDefault="00FC6BB3" w:rsidP="00275E8F">
      <w:pPr>
        <w:pStyle w:val="3DSTitle3"/>
        <w:spacing w:after="0"/>
      </w:pPr>
      <w:r w:rsidRPr="001D0CE2">
        <w:t xml:space="preserve">Test </w:t>
      </w:r>
      <w:r>
        <w:t>r</w:t>
      </w:r>
      <w:r w:rsidRPr="001D0CE2">
        <w:t>esponsibility</w:t>
      </w:r>
    </w:p>
    <w:p w14:paraId="1D6785CA" w14:textId="170F301E" w:rsidR="00B555E0" w:rsidRDefault="00275E8F" w:rsidP="00275E8F">
      <w:pPr>
        <w:ind w:left="360"/>
        <w:jc w:val="both"/>
        <w:rPr>
          <w:rFonts w:asciiTheme="minorHAnsi" w:hAnsiTheme="minorHAnsi" w:cstheme="minorHAnsi"/>
        </w:rPr>
      </w:pPr>
      <w:r w:rsidRPr="00275E8F">
        <w:rPr>
          <w:rFonts w:asciiTheme="minorHAnsi" w:hAnsiTheme="minorHAnsi" w:cstheme="minorHAnsi"/>
        </w:rPr>
        <w:t>R&amp;D/QA</w:t>
      </w:r>
      <w:r w:rsidR="005F456B" w:rsidRPr="00275E8F">
        <w:rPr>
          <w:rStyle w:val="HiddenTextChar"/>
          <w:rFonts w:asciiTheme="minorHAnsi" w:hAnsiTheme="minorHAnsi" w:cstheme="minorHAnsi"/>
        </w:rPr>
        <w:t>(optional) The developer has primary responsibility for executing this test. If applicable, specify who is additionally responsible for executing this test. For instance, User Experience Expert or User Assistance to check error messages.</w:t>
      </w:r>
    </w:p>
    <w:p w14:paraId="4971DC39" w14:textId="77777777" w:rsidR="00465901" w:rsidRPr="00275E8F" w:rsidRDefault="00465901" w:rsidP="00275E8F">
      <w:pPr>
        <w:ind w:left="360"/>
        <w:jc w:val="both"/>
        <w:rPr>
          <w:rFonts w:asciiTheme="minorHAnsi" w:hAnsiTheme="minorHAnsi" w:cstheme="minorHAnsi"/>
        </w:rPr>
      </w:pPr>
    </w:p>
    <w:p w14:paraId="278453C0" w14:textId="77777777" w:rsidR="006F146A" w:rsidRPr="00840952" w:rsidRDefault="001D0415" w:rsidP="00EE5A6B">
      <w:pPr>
        <w:pStyle w:val="3DS2Title1"/>
        <w:rPr>
          <w:rFonts w:asciiTheme="minorHAnsi" w:hAnsiTheme="minorHAnsi"/>
          <w:b/>
        </w:rPr>
      </w:pPr>
      <w:bookmarkStart w:id="173" w:name="_Toc175735811"/>
      <w:r w:rsidRPr="00892D92">
        <w:t>Performance</w:t>
      </w:r>
      <w:r w:rsidR="00892D92" w:rsidRPr="00892D92">
        <w:t>/Capacity/Scalability</w:t>
      </w:r>
      <w:r w:rsidRPr="00892D92">
        <w:t xml:space="preserve"> </w:t>
      </w:r>
      <w:bookmarkEnd w:id="167"/>
      <w:r w:rsidRPr="00892D92">
        <w:t>Acceptance Test</w:t>
      </w:r>
      <w:r w:rsidR="006F146A" w:rsidRPr="00892D92">
        <w:t>s</w:t>
      </w:r>
      <w:bookmarkEnd w:id="173"/>
    </w:p>
    <w:p w14:paraId="1A8DBD86" w14:textId="77777777" w:rsidR="0066283E" w:rsidRPr="00865F88" w:rsidRDefault="0066283E" w:rsidP="005C0E0D">
      <w:pPr>
        <w:jc w:val="both"/>
      </w:pPr>
      <w:r>
        <w:t xml:space="preserve">Performance/Capacity/Scalability tests demonstrate that the software satisfies the PCS objectives defined in </w:t>
      </w:r>
      <w:r w:rsidR="00F738AF">
        <w:t>Section 3, Quality of Services</w:t>
      </w:r>
    </w:p>
    <w:p w14:paraId="4AAC902D" w14:textId="393E1F65" w:rsidR="001D0415" w:rsidRPr="00524887" w:rsidRDefault="00A83475" w:rsidP="00EE5A6B">
      <w:pPr>
        <w:pStyle w:val="3DS2Title2"/>
      </w:pPr>
      <w:r>
        <w:t>PCS</w:t>
      </w:r>
      <w:r w:rsidR="001D0415" w:rsidRPr="00524887">
        <w:t>-1</w:t>
      </w:r>
      <w:bookmarkEnd w:id="168"/>
      <w:r w:rsidR="00FC41B7">
        <w:t>:</w:t>
      </w:r>
      <w:r w:rsidR="001D0415" w:rsidRPr="00524887">
        <w:t xml:space="preserve"> </w:t>
      </w:r>
      <w:bookmarkEnd w:id="169"/>
      <w:bookmarkEnd w:id="170"/>
      <w:bookmarkEnd w:id="171"/>
      <w:bookmarkEnd w:id="172"/>
      <w:sdt>
        <w:sdtPr>
          <w:rPr>
            <w:color w:val="003B64" w:themeColor="accent6" w:themeShade="80"/>
          </w:rPr>
          <w:id w:val="608550582"/>
          <w:placeholder>
            <w:docPart w:val="F7D58ED47D4340B08FA34468A4A4ED4B"/>
          </w:placeholder>
        </w:sdtPr>
        <w:sdtContent>
          <w:r w:rsidR="005F550C">
            <w:rPr>
              <w:color w:val="003B64" w:themeColor="accent6" w:themeShade="80"/>
            </w:rPr>
            <w:t xml:space="preserve">Export </w:t>
          </w:r>
          <w:r w:rsidR="00D03AB7" w:rsidRPr="00D03AB7">
            <w:rPr>
              <w:color w:val="003B64" w:themeColor="accent6" w:themeShade="80"/>
            </w:rPr>
            <w:t>Performance Benchmark [valid in 2026x FD01]</w:t>
          </w:r>
        </w:sdtContent>
      </w:sdt>
    </w:p>
    <w:p w14:paraId="5923E7A9" w14:textId="77777777" w:rsidR="001D0415" w:rsidRPr="006D1AB2" w:rsidRDefault="003B05CB" w:rsidP="00646AC1">
      <w:pPr>
        <w:pStyle w:val="HiddenText"/>
        <w:jc w:val="both"/>
      </w:pPr>
      <w:r w:rsidRPr="006D1AB2">
        <w:t>Provide</w:t>
      </w:r>
      <w:r w:rsidR="005F456B">
        <w:t xml:space="preserve"> the detailed test description.</w:t>
      </w:r>
      <w:r w:rsidRPr="006D1AB2">
        <w:t xml:space="preserve"> Specify whether the functionality is new or whether it is an improvement to existing functionality. Explain the expected results.</w:t>
      </w:r>
      <w:bookmarkStart w:id="174" w:name="_Toc477374713"/>
    </w:p>
    <w:bookmarkStart w:id="175" w:name="_Toc492890939" w:displacedByCustomXml="next"/>
    <w:bookmarkStart w:id="176" w:name="_Toc494182315" w:displacedByCustomXml="next"/>
    <w:bookmarkStart w:id="177" w:name="_Toc52877228" w:displacedByCustomXml="next"/>
    <w:sdt>
      <w:sdtPr>
        <w:alias w:val="PCS test type :"/>
        <w:id w:val="197358273"/>
        <w:placeholder>
          <w:docPart w:val="088184F8CBD44E789B59FAB0C55F9A8C"/>
        </w:placeholder>
        <w:comboBox>
          <w:listItem w:value="Choose an item."/>
          <w:listItem w:displayText="Performance" w:value="Performance"/>
          <w:listItem w:displayText="Capacity" w:value="Capacity"/>
          <w:listItem w:displayText="Scalability" w:value="Scalability"/>
        </w:comboBox>
      </w:sdtPr>
      <w:sdtContent>
        <w:p w14:paraId="212F916D" w14:textId="0EB1E736" w:rsidR="00133C88" w:rsidRPr="00133C88" w:rsidRDefault="00D03AB7" w:rsidP="00782D53">
          <w:pPr>
            <w:pStyle w:val="3DSTitle3"/>
            <w:numPr>
              <w:ilvl w:val="0"/>
              <w:numId w:val="0"/>
            </w:numPr>
            <w:ind w:left="720"/>
          </w:pPr>
          <w:r w:rsidRPr="00133C88">
            <w:t>Performance</w:t>
          </w:r>
        </w:p>
      </w:sdtContent>
    </w:sdt>
    <w:p w14:paraId="7D546553" w14:textId="77777777" w:rsidR="001D0415" w:rsidRDefault="001D0415" w:rsidP="00D03AB7">
      <w:pPr>
        <w:pStyle w:val="3DSTitle3"/>
        <w:spacing w:after="0"/>
      </w:pPr>
      <w:r w:rsidRPr="001D0CE2">
        <w:t xml:space="preserve">What’s being </w:t>
      </w:r>
      <w:bookmarkEnd w:id="174"/>
      <w:r w:rsidRPr="001D0CE2">
        <w:t>tested?</w:t>
      </w:r>
      <w:bookmarkEnd w:id="177"/>
      <w:bookmarkEnd w:id="176"/>
      <w:bookmarkEnd w:id="175"/>
    </w:p>
    <w:p w14:paraId="29C0131F" w14:textId="36A630B1" w:rsidR="00017642" w:rsidRPr="00D03AB7" w:rsidRDefault="00D03AB7" w:rsidP="00D03AB7">
      <w:pPr>
        <w:ind w:left="360"/>
        <w:rPr>
          <w:rFonts w:asciiTheme="minorHAnsi" w:hAnsiTheme="minorHAnsi" w:cstheme="minorHAnsi"/>
        </w:rPr>
      </w:pPr>
      <w:r w:rsidRPr="00D03AB7">
        <w:rPr>
          <w:rFonts w:asciiTheme="minorHAnsi" w:hAnsiTheme="minorHAnsi" w:cstheme="minorHAnsi"/>
        </w:rPr>
        <w:t xml:space="preserve">Test the time required to </w:t>
      </w:r>
      <w:r>
        <w:rPr>
          <w:rFonts w:asciiTheme="minorHAnsi" w:hAnsiTheme="minorHAnsi" w:cstheme="minorHAnsi"/>
        </w:rPr>
        <w:t>export data</w:t>
      </w:r>
      <w:r w:rsidRPr="00D03AB7">
        <w:rPr>
          <w:rFonts w:asciiTheme="minorHAnsi" w:hAnsiTheme="minorHAnsi" w:cstheme="minorHAnsi"/>
        </w:rPr>
        <w:t xml:space="preserve"> </w:t>
      </w:r>
      <w:r>
        <w:rPr>
          <w:rFonts w:asciiTheme="minorHAnsi" w:hAnsiTheme="minorHAnsi" w:cstheme="minorHAnsi"/>
        </w:rPr>
        <w:t>into a 3dxml</w:t>
      </w:r>
      <w:r w:rsidRPr="00D03AB7">
        <w:rPr>
          <w:rFonts w:asciiTheme="minorHAnsi" w:hAnsiTheme="minorHAnsi" w:cstheme="minorHAnsi"/>
        </w:rPr>
        <w:t>.</w:t>
      </w:r>
    </w:p>
    <w:p w14:paraId="48AA4A61" w14:textId="77777777" w:rsidR="00017642" w:rsidRDefault="007A6CDE" w:rsidP="00D03AB7">
      <w:pPr>
        <w:pStyle w:val="3DSTitle3"/>
        <w:spacing w:after="0"/>
      </w:pPr>
      <w:bookmarkStart w:id="178" w:name="_Toc477374714"/>
      <w:bookmarkStart w:id="179" w:name="_Toc492890940"/>
      <w:bookmarkStart w:id="180" w:name="_Toc494182316"/>
      <w:bookmarkStart w:id="181" w:name="_Toc52877229"/>
      <w:r>
        <w:t>Test protocol</w:t>
      </w:r>
      <w:bookmarkEnd w:id="178"/>
      <w:bookmarkEnd w:id="179"/>
      <w:bookmarkEnd w:id="180"/>
      <w:bookmarkEnd w:id="181"/>
    </w:p>
    <w:p w14:paraId="0F98FE5D" w14:textId="077C2752" w:rsidR="00465901" w:rsidRDefault="00465901" w:rsidP="00D03AB7">
      <w:pPr>
        <w:pStyle w:val="ListParagraph"/>
        <w:numPr>
          <w:ilvl w:val="0"/>
          <w:numId w:val="21"/>
        </w:numPr>
        <w:rPr>
          <w:rFonts w:cstheme="minorHAnsi"/>
        </w:r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site 1.</w:t>
      </w:r>
    </w:p>
    <w:p w14:paraId="60FDA174" w14:textId="1BD32E04" w:rsidR="00D03AB7" w:rsidRPr="00D03AB7" w:rsidRDefault="00D03AB7" w:rsidP="00D03AB7">
      <w:pPr>
        <w:pStyle w:val="ListParagraph"/>
        <w:numPr>
          <w:ilvl w:val="0"/>
          <w:numId w:val="21"/>
        </w:numPr>
        <w:rPr>
          <w:rFonts w:cstheme="minorHAnsi"/>
        </w:rPr>
      </w:pPr>
      <w:r w:rsidRPr="00D03AB7">
        <w:rPr>
          <w:rFonts w:cstheme="minorHAnsi"/>
        </w:rPr>
        <w:t>Create an assembly (or multiple assemblies) with around 10000 objects at site 1 with variety of types like port, connection, References, Representations, etc.</w:t>
      </w:r>
    </w:p>
    <w:p w14:paraId="13613DA7" w14:textId="3663AFD9" w:rsidR="00D03AB7" w:rsidRPr="0088716F" w:rsidRDefault="00D03AB7" w:rsidP="0088716F">
      <w:pPr>
        <w:pStyle w:val="ListParagraph"/>
        <w:numPr>
          <w:ilvl w:val="0"/>
          <w:numId w:val="21"/>
        </w:numPr>
        <w:rPr>
          <w:rFonts w:cstheme="minorHAnsi"/>
        </w:rPr>
      </w:pPr>
      <w:r w:rsidRPr="00D03AB7">
        <w:rPr>
          <w:rFonts w:cstheme="minorHAnsi"/>
        </w:rPr>
        <w:t>Export the above data to “Export.3dxml”.</w:t>
      </w:r>
    </w:p>
    <w:p w14:paraId="7EA0DDBD" w14:textId="77777777" w:rsidR="00017642" w:rsidRDefault="00017642" w:rsidP="00D03AB7">
      <w:pPr>
        <w:pStyle w:val="3DSTitle3"/>
        <w:spacing w:after="0"/>
      </w:pPr>
      <w:bookmarkStart w:id="182" w:name="_Toc477374715"/>
      <w:bookmarkStart w:id="183" w:name="_Toc492890941"/>
      <w:bookmarkStart w:id="184" w:name="_Toc494182317"/>
      <w:bookmarkStart w:id="185" w:name="_Toc52877230"/>
      <w:r>
        <w:t>T</w:t>
      </w:r>
      <w:r w:rsidR="00477CF4">
        <w:t>est d</w:t>
      </w:r>
      <w:r w:rsidR="001D0415" w:rsidRPr="001D0CE2">
        <w:t>ata</w:t>
      </w:r>
      <w:bookmarkStart w:id="186" w:name="_Toc477374716"/>
      <w:bookmarkEnd w:id="182"/>
      <w:bookmarkEnd w:id="183"/>
      <w:bookmarkEnd w:id="184"/>
      <w:bookmarkEnd w:id="185"/>
    </w:p>
    <w:p w14:paraId="7C679F15" w14:textId="2EB36684" w:rsidR="005F456B" w:rsidRPr="00017642" w:rsidRDefault="00D03AB7" w:rsidP="00D03AB7">
      <w:pPr>
        <w:ind w:left="360"/>
      </w:pPr>
      <w:r w:rsidRPr="003F7D2F">
        <w:rPr>
          <w:rFonts w:asciiTheme="minorHAnsi" w:hAnsiTheme="minorHAnsi"/>
        </w:rPr>
        <w:t>Create data at source with 100</w:t>
      </w:r>
      <w:r>
        <w:rPr>
          <w:rFonts w:asciiTheme="minorHAnsi" w:hAnsiTheme="minorHAnsi"/>
        </w:rPr>
        <w:t>0</w:t>
      </w:r>
      <w:r w:rsidRPr="003F7D2F">
        <w:rPr>
          <w:rFonts w:asciiTheme="minorHAnsi" w:hAnsiTheme="minorHAnsi"/>
        </w:rPr>
        <w:t xml:space="preserve">0 </w:t>
      </w:r>
      <w:r>
        <w:rPr>
          <w:rFonts w:asciiTheme="minorHAnsi" w:hAnsiTheme="minorHAnsi"/>
        </w:rPr>
        <w:t xml:space="preserve">variety of </w:t>
      </w:r>
      <w:r w:rsidRPr="003F7D2F">
        <w:rPr>
          <w:rFonts w:asciiTheme="minorHAnsi" w:hAnsiTheme="minorHAnsi"/>
        </w:rPr>
        <w:t>objects</w:t>
      </w:r>
      <w:r>
        <w:rPr>
          <w:rFonts w:asciiTheme="minorHAnsi" w:hAnsiTheme="minorHAnsi"/>
        </w:rPr>
        <w:t xml:space="preserve"> like IRPC or ER or NLV etc.</w:t>
      </w:r>
      <w:r w:rsidR="005F456B" w:rsidRPr="005F456B">
        <w:rPr>
          <w:rStyle w:val="HiddenTextChar"/>
        </w:rPr>
        <w:t>Describe the usage and content of standard or specific/customer data</w:t>
      </w:r>
      <w:r w:rsidR="005F456B">
        <w:rPr>
          <w:rStyle w:val="HiddenTextChar"/>
        </w:rPr>
        <w:t>.</w:t>
      </w:r>
      <w:r w:rsidR="005F456B">
        <w:rPr>
          <w:rStyle w:val="HiddenTextChar"/>
        </w:rPr>
        <w:br/>
        <w:t>S</w:t>
      </w:r>
      <w:r w:rsidR="005F456B" w:rsidRPr="005F456B">
        <w:rPr>
          <w:rStyle w:val="HiddenTextChar"/>
        </w:rPr>
        <w:t>pecify the size/amount of data</w:t>
      </w:r>
      <w:r w:rsidR="005F456B">
        <w:rPr>
          <w:rStyle w:val="HiddenTextChar"/>
        </w:rPr>
        <w:t>.</w:t>
      </w:r>
    </w:p>
    <w:p w14:paraId="2E4ED98C" w14:textId="77777777" w:rsidR="005F456B" w:rsidRDefault="001D0415" w:rsidP="00194482">
      <w:pPr>
        <w:pStyle w:val="3DSTitle3"/>
        <w:spacing w:after="0"/>
      </w:pPr>
      <w:bookmarkStart w:id="187" w:name="_Toc492890942"/>
      <w:bookmarkStart w:id="188" w:name="_Toc494182318"/>
      <w:bookmarkStart w:id="189" w:name="_Toc52877231"/>
      <w:r w:rsidRPr="001D0CE2">
        <w:t>Environment</w:t>
      </w:r>
      <w:bookmarkEnd w:id="186"/>
      <w:bookmarkEnd w:id="187"/>
      <w:bookmarkEnd w:id="188"/>
      <w:bookmarkEnd w:id="189"/>
    </w:p>
    <w:p w14:paraId="21FC9F83" w14:textId="75C350C1" w:rsidR="00EC5A45" w:rsidRPr="00194482" w:rsidRDefault="00194482" w:rsidP="00194482">
      <w:pPr>
        <w:ind w:left="360"/>
        <w:rPr>
          <w:rStyle w:val="HiddenTextChar"/>
          <w:rFonts w:asciiTheme="minorHAnsi" w:hAnsiTheme="minorHAnsi" w:cstheme="minorHAnsi"/>
          <w:sz w:val="22"/>
        </w:rPr>
      </w:pPr>
      <w:r w:rsidRPr="00194482">
        <w:rPr>
          <w:rFonts w:asciiTheme="minorHAnsi" w:hAnsiTheme="minorHAnsi" w:cstheme="minorHAnsi"/>
        </w:rPr>
        <w:t xml:space="preserve">The PCS test has to be run on both environments </w:t>
      </w:r>
      <w:r w:rsidRPr="00194482">
        <w:rPr>
          <w:rFonts w:asciiTheme="minorHAnsi" w:hAnsiTheme="minorHAnsi" w:cstheme="minorHAnsi"/>
          <w:b/>
          <w:bCs/>
        </w:rPr>
        <w:t>R202</w:t>
      </w:r>
      <w:r w:rsidR="00174C72">
        <w:rPr>
          <w:rFonts w:asciiTheme="minorHAnsi" w:hAnsiTheme="minorHAnsi" w:cstheme="minorHAnsi"/>
          <w:b/>
          <w:bCs/>
        </w:rPr>
        <w:t>6</w:t>
      </w:r>
      <w:r w:rsidRPr="00194482">
        <w:rPr>
          <w:rFonts w:asciiTheme="minorHAnsi" w:hAnsiTheme="minorHAnsi" w:cstheme="minorHAnsi"/>
          <w:b/>
          <w:bCs/>
        </w:rPr>
        <w:t>xFD0</w:t>
      </w:r>
      <w:r w:rsidR="00174C72">
        <w:rPr>
          <w:rFonts w:asciiTheme="minorHAnsi" w:hAnsiTheme="minorHAnsi" w:cstheme="minorHAnsi"/>
          <w:b/>
          <w:bCs/>
        </w:rPr>
        <w:t>1</w:t>
      </w:r>
      <w:r w:rsidRPr="00194482">
        <w:rPr>
          <w:rFonts w:asciiTheme="minorHAnsi" w:hAnsiTheme="minorHAnsi" w:cstheme="minorHAnsi"/>
          <w:b/>
          <w:bCs/>
        </w:rPr>
        <w:t xml:space="preserve"> OnPremise</w:t>
      </w:r>
      <w:r w:rsidRPr="00194482">
        <w:rPr>
          <w:rFonts w:asciiTheme="minorHAnsi" w:hAnsiTheme="minorHAnsi" w:cstheme="minorHAnsi"/>
        </w:rPr>
        <w:t xml:space="preserve"> and </w:t>
      </w:r>
      <w:r w:rsidRPr="00194482">
        <w:rPr>
          <w:rFonts w:asciiTheme="minorHAnsi" w:hAnsiTheme="minorHAnsi" w:cstheme="minorHAnsi"/>
          <w:b/>
          <w:bCs/>
        </w:rPr>
        <w:t>OnCloud.</w:t>
      </w:r>
      <w:r w:rsidR="00EC5A45" w:rsidRPr="00194482">
        <w:rPr>
          <w:rStyle w:val="HiddenTextChar"/>
          <w:rFonts w:asciiTheme="minorHAnsi" w:hAnsiTheme="minorHAnsi" w:cstheme="minorHAnsi"/>
          <w:sz w:val="22"/>
        </w:rPr>
        <w:t>Spec</w:t>
      </w:r>
      <w:r w:rsidR="005F456B" w:rsidRPr="00194482">
        <w:rPr>
          <w:rStyle w:val="HiddenTextChar"/>
          <w:rFonts w:asciiTheme="minorHAnsi" w:hAnsiTheme="minorHAnsi" w:cstheme="minorHAnsi"/>
          <w:sz w:val="22"/>
        </w:rPr>
        <w:t>ify the necessary test execution environmen</w:t>
      </w:r>
      <w:r w:rsidR="00EC5A45" w:rsidRPr="00194482">
        <w:rPr>
          <w:rStyle w:val="HiddenTextChar"/>
          <w:rFonts w:asciiTheme="minorHAnsi" w:hAnsiTheme="minorHAnsi" w:cstheme="minorHAnsi"/>
          <w:sz w:val="22"/>
        </w:rPr>
        <w:t>t</w:t>
      </w:r>
    </w:p>
    <w:p w14:paraId="73801B49" w14:textId="77777777" w:rsidR="00EC5A45" w:rsidRPr="00EC5A45" w:rsidRDefault="00EC5A45" w:rsidP="00EC5A45">
      <w:pPr>
        <w:pStyle w:val="HiddenText"/>
      </w:pPr>
      <w:r>
        <w:t xml:space="preserve">- </w:t>
      </w:r>
      <w:r w:rsidRPr="00EC5A45">
        <w:t xml:space="preserve">Dedicated </w:t>
      </w:r>
      <w:r w:rsidRPr="001D0CE2">
        <w:t>/ shared hardware and software</w:t>
      </w:r>
    </w:p>
    <w:p w14:paraId="14A3B04A" w14:textId="77777777" w:rsidR="00EC5A45" w:rsidRDefault="00EC5A45" w:rsidP="00EC5A45">
      <w:pPr>
        <w:pStyle w:val="HiddenText"/>
      </w:pPr>
      <w:r>
        <w:t xml:space="preserve">- </w:t>
      </w:r>
      <w:r w:rsidRPr="001D0CE2">
        <w:t>Isolated / non-isolated network</w:t>
      </w:r>
    </w:p>
    <w:p w14:paraId="66AEC898" w14:textId="77777777" w:rsidR="00EC5A45" w:rsidRDefault="00EC5A45" w:rsidP="00EC5A45">
      <w:r>
        <w:rPr>
          <w:rStyle w:val="HiddenTextChar"/>
        </w:rPr>
        <w:t xml:space="preserve">- </w:t>
      </w:r>
      <w:r w:rsidRPr="00EC5A45">
        <w:rPr>
          <w:rStyle w:val="HiddenTextChar"/>
        </w:rPr>
        <w:t>Usage of any device that may impact operations performed during the test (writing, reading…) such as latency, tool</w:t>
      </w:r>
    </w:p>
    <w:p w14:paraId="5A525485" w14:textId="77777777" w:rsidR="00E6748A" w:rsidRDefault="001D0415" w:rsidP="00194482">
      <w:pPr>
        <w:pStyle w:val="3DSTitle3"/>
        <w:spacing w:after="0"/>
      </w:pPr>
      <w:bookmarkStart w:id="190" w:name="_Toc52877232"/>
      <w:bookmarkStart w:id="191" w:name="_Toc494182319"/>
      <w:bookmarkStart w:id="192" w:name="_Toc492890943"/>
      <w:r w:rsidRPr="001D0CE2">
        <w:lastRenderedPageBreak/>
        <w:t xml:space="preserve">Related </w:t>
      </w:r>
      <w:r w:rsidR="00C0186C">
        <w:t>a</w:t>
      </w:r>
      <w:r w:rsidRPr="001D0CE2">
        <w:t xml:space="preserve">utomatic </w:t>
      </w:r>
      <w:r w:rsidR="00C0186C">
        <w:t>t</w:t>
      </w:r>
      <w:r w:rsidRPr="001D0CE2">
        <w:t>ests</w:t>
      </w:r>
      <w:bookmarkEnd w:id="190"/>
    </w:p>
    <w:p w14:paraId="23816256" w14:textId="7AD48666" w:rsidR="00F76E51" w:rsidRPr="00194482" w:rsidRDefault="00194482" w:rsidP="00194482">
      <w:pPr>
        <w:ind w:left="360"/>
        <w:jc w:val="both"/>
        <w:rPr>
          <w:rFonts w:asciiTheme="minorHAnsi" w:hAnsiTheme="minorHAnsi" w:cstheme="minorHAnsi"/>
        </w:rPr>
      </w:pPr>
      <w:r w:rsidRPr="00194482">
        <w:rPr>
          <w:rFonts w:asciiTheme="minorHAnsi" w:hAnsiTheme="minorHAnsi" w:cstheme="minorHAnsi"/>
        </w:rPr>
        <w:t>N/A</w:t>
      </w:r>
      <w:r w:rsidR="00F76E51" w:rsidRPr="00194482">
        <w:rPr>
          <w:rStyle w:val="HiddenTextChar"/>
          <w:rFonts w:asciiTheme="minorHAnsi" w:hAnsiTheme="minorHAnsi" w:cstheme="minorHAnsi"/>
          <w:sz w:val="22"/>
        </w:rPr>
        <w:t>Specify the names of the related Automatic Tests (ODT names), if any.</w:t>
      </w:r>
    </w:p>
    <w:bookmarkEnd w:id="191"/>
    <w:p w14:paraId="35A645EC" w14:textId="77777777" w:rsidR="00E6748A" w:rsidRDefault="00C36538" w:rsidP="00194482">
      <w:pPr>
        <w:pStyle w:val="3DSTitle3"/>
        <w:spacing w:after="0"/>
      </w:pPr>
      <w:r>
        <w:t>PCS Objectives</w:t>
      </w:r>
    </w:p>
    <w:p w14:paraId="46D54FEB" w14:textId="4B118F4C" w:rsidR="00F76E51" w:rsidRPr="00E6748A" w:rsidRDefault="00194482" w:rsidP="00194482">
      <w:pPr>
        <w:ind w:left="360"/>
        <w:jc w:val="both"/>
      </w:pPr>
      <w:r w:rsidRPr="00B918EE">
        <w:rPr>
          <w:rFonts w:asciiTheme="minorHAnsi" w:hAnsiTheme="minorHAnsi" w:cstheme="minorHAnsi"/>
        </w:rPr>
        <w:t>Measure</w:t>
      </w:r>
      <w:r w:rsidRPr="00CF26B1">
        <w:rPr>
          <w:rFonts w:asciiTheme="minorHAnsi" w:hAnsiTheme="minorHAnsi"/>
        </w:rPr>
        <w:t xml:space="preserve"> time taken </w:t>
      </w:r>
      <w:r>
        <w:rPr>
          <w:rFonts w:asciiTheme="minorHAnsi" w:hAnsiTheme="minorHAnsi"/>
        </w:rPr>
        <w:t>to export the data after</w:t>
      </w:r>
      <w:r w:rsidRPr="00CF26B1">
        <w:rPr>
          <w:rFonts w:asciiTheme="minorHAnsi" w:hAnsiTheme="minorHAnsi"/>
        </w:rPr>
        <w:t xml:space="preserve"> click</w:t>
      </w:r>
      <w:r>
        <w:rPr>
          <w:rFonts w:asciiTheme="minorHAnsi" w:hAnsiTheme="minorHAnsi"/>
        </w:rPr>
        <w:t>ing</w:t>
      </w:r>
      <w:r w:rsidRPr="00CF26B1">
        <w:rPr>
          <w:rFonts w:asciiTheme="minorHAnsi" w:hAnsiTheme="minorHAnsi"/>
        </w:rPr>
        <w:t xml:space="preserve"> on run to benchmark the performance</w:t>
      </w:r>
      <w:r w:rsidR="00F76E51" w:rsidRPr="00F76E51">
        <w:rPr>
          <w:rStyle w:val="HiddenTextChar"/>
        </w:rPr>
        <w:t>Specify the objectives and their level (UI level for end-user time perception and/or Algorithm level for instance)</w:t>
      </w:r>
      <w:r w:rsidR="00F76E51">
        <w:rPr>
          <w:rStyle w:val="HiddenTextChar"/>
        </w:rPr>
        <w:t>.</w:t>
      </w:r>
    </w:p>
    <w:p w14:paraId="0067B468" w14:textId="77777777" w:rsidR="00E6748A" w:rsidRDefault="00956541" w:rsidP="00194482">
      <w:pPr>
        <w:pStyle w:val="3DSTitle3"/>
        <w:spacing w:after="0"/>
      </w:pPr>
      <w:bookmarkStart w:id="193" w:name="_Toc494182320"/>
      <w:bookmarkStart w:id="194" w:name="_Toc52877234"/>
      <w:bookmarkEnd w:id="192"/>
      <w:r>
        <w:t>Test execution timeframe</w:t>
      </w:r>
      <w:r w:rsidR="001D0415" w:rsidRPr="001D0CE2">
        <w:t xml:space="preserve"> and measurements</w:t>
      </w:r>
      <w:bookmarkEnd w:id="193"/>
      <w:bookmarkEnd w:id="194"/>
    </w:p>
    <w:p w14:paraId="25809894" w14:textId="22E3AE22" w:rsidR="00F76E51" w:rsidRPr="00E6748A" w:rsidRDefault="00194482" w:rsidP="00194482">
      <w:pPr>
        <w:ind w:left="360"/>
        <w:jc w:val="both"/>
      </w:pPr>
      <w:r>
        <w:rPr>
          <w:rFonts w:asciiTheme="minorHAnsi" w:hAnsiTheme="minorHAnsi"/>
        </w:rPr>
        <w:t>Measure time taken for importing 3dxml at step 2.</w:t>
      </w:r>
      <w:r w:rsidR="00F76E51" w:rsidRPr="00F76E51">
        <w:rPr>
          <w:rStyle w:val="HiddenTextChar"/>
        </w:rPr>
        <w:t>Specify for which master schedule gate these tests are planned to be run and which mea</w:t>
      </w:r>
      <w:r w:rsidR="00CA5714">
        <w:rPr>
          <w:rStyle w:val="HiddenTextChar"/>
        </w:rPr>
        <w:t>surements will be taken. (Note:</w:t>
      </w:r>
      <w:r w:rsidR="00F76E51" w:rsidRPr="00F76E51">
        <w:rPr>
          <w:rStyle w:val="HiddenTextChar"/>
        </w:rPr>
        <w:t xml:space="preserve"> All Acceptance Tests are expected to work at FCF. If your target gate is later than FCF, please explain why.)</w:t>
      </w:r>
    </w:p>
    <w:p w14:paraId="516A3258" w14:textId="77777777" w:rsidR="001D0415" w:rsidRDefault="001D0415" w:rsidP="00194482">
      <w:pPr>
        <w:pStyle w:val="3DSTitle3"/>
        <w:spacing w:after="0"/>
      </w:pPr>
      <w:bookmarkStart w:id="195" w:name="_Toc477374719"/>
      <w:bookmarkStart w:id="196" w:name="_Toc492890945"/>
      <w:bookmarkStart w:id="197" w:name="_Toc494182321"/>
      <w:bookmarkStart w:id="198" w:name="_Toc52877235"/>
      <w:r w:rsidRPr="001D0CE2">
        <w:t>Limitations</w:t>
      </w:r>
      <w:bookmarkEnd w:id="195"/>
      <w:bookmarkEnd w:id="196"/>
      <w:bookmarkEnd w:id="197"/>
      <w:bookmarkEnd w:id="198"/>
    </w:p>
    <w:p w14:paraId="721A3441" w14:textId="21BA8134" w:rsidR="00D82DB6" w:rsidRDefault="00194482" w:rsidP="00194482">
      <w:pPr>
        <w:ind w:left="360"/>
        <w:rPr>
          <w:rFonts w:asciiTheme="minorHAnsi" w:hAnsiTheme="minorHAnsi" w:cstheme="minorHAnsi"/>
        </w:rPr>
      </w:pPr>
      <w:r w:rsidRPr="00194482">
        <w:rPr>
          <w:rFonts w:asciiTheme="minorHAnsi" w:hAnsiTheme="minorHAnsi" w:cstheme="minorHAnsi"/>
        </w:rPr>
        <w:t>N/A</w:t>
      </w:r>
    </w:p>
    <w:p w14:paraId="0AFB670F" w14:textId="77777777" w:rsidR="004B1FF1" w:rsidRPr="00194482" w:rsidRDefault="004B1FF1" w:rsidP="00194482">
      <w:pPr>
        <w:ind w:left="360"/>
        <w:rPr>
          <w:rFonts w:asciiTheme="minorHAnsi" w:hAnsiTheme="minorHAnsi" w:cstheme="minorHAnsi"/>
        </w:rPr>
      </w:pPr>
    </w:p>
    <w:p w14:paraId="72539D18" w14:textId="0B42FD56" w:rsidR="001D0415" w:rsidRDefault="00A83475" w:rsidP="00EE5A6B">
      <w:pPr>
        <w:pStyle w:val="3DS2Title2"/>
      </w:pPr>
      <w:r>
        <w:t>PCS</w:t>
      </w:r>
      <w:r w:rsidR="00350DC8" w:rsidRPr="00524887">
        <w:t>-</w:t>
      </w:r>
      <w:r w:rsidR="00350DC8">
        <w:t>2</w:t>
      </w:r>
      <w:r w:rsidR="00350DC8" w:rsidRPr="00524887">
        <w:t xml:space="preserve">: </w:t>
      </w:r>
      <w:sdt>
        <w:sdtPr>
          <w:rPr>
            <w:color w:val="AABFCB" w:themeColor="text1" w:themeTint="80"/>
          </w:rPr>
          <w:id w:val="2102059741"/>
          <w:placeholder>
            <w:docPart w:val="FEFEAF6EA6A1450DA11FBE7BC2922F89"/>
          </w:placeholder>
        </w:sdtPr>
        <w:sdtContent>
          <w:sdt>
            <w:sdtPr>
              <w:rPr>
                <w:color w:val="003B64" w:themeColor="accent6" w:themeShade="80"/>
              </w:rPr>
              <w:id w:val="-1367134539"/>
              <w:placeholder>
                <w:docPart w:val="343AB60E76DA4C6799E98A81002E17A3"/>
              </w:placeholder>
            </w:sdtPr>
            <w:sdtContent>
              <w:r w:rsidR="005F550C">
                <w:rPr>
                  <w:color w:val="003B64" w:themeColor="accent6" w:themeShade="80"/>
                </w:rPr>
                <w:t xml:space="preserve">Import </w:t>
              </w:r>
              <w:r w:rsidR="005F550C" w:rsidRPr="00D03AB7">
                <w:rPr>
                  <w:color w:val="003B64" w:themeColor="accent6" w:themeShade="80"/>
                </w:rPr>
                <w:t>Performance Benchmark [valid in 2026x FD01]</w:t>
              </w:r>
            </w:sdtContent>
          </w:sdt>
        </w:sdtContent>
      </w:sdt>
    </w:p>
    <w:sdt>
      <w:sdtPr>
        <w:alias w:val="PCS test type :"/>
        <w:id w:val="1490211752"/>
        <w:placeholder>
          <w:docPart w:val="F894A3DC8F834696A346ACFEFD130266"/>
        </w:placeholder>
        <w:comboBox>
          <w:listItem w:value="Choose an item."/>
          <w:listItem w:displayText="Performance" w:value="Performance"/>
          <w:listItem w:displayText="Capacity" w:value="Capacity"/>
          <w:listItem w:displayText="Scalability" w:value="Scalability"/>
        </w:comboBox>
      </w:sdtPr>
      <w:sdtContent>
        <w:p w14:paraId="1AEE565D" w14:textId="77777777" w:rsidR="005F550C" w:rsidRDefault="005F550C" w:rsidP="005F550C">
          <w:pPr>
            <w:pStyle w:val="3DSTitle3"/>
            <w:numPr>
              <w:ilvl w:val="0"/>
              <w:numId w:val="0"/>
            </w:numPr>
            <w:ind w:left="720"/>
          </w:pPr>
          <w:r>
            <w:t>Performance</w:t>
          </w:r>
        </w:p>
      </w:sdtContent>
    </w:sdt>
    <w:p w14:paraId="4473E289" w14:textId="77777777" w:rsidR="005F550C" w:rsidRDefault="005F550C" w:rsidP="005F550C">
      <w:pPr>
        <w:pStyle w:val="3DSTitle3"/>
        <w:spacing w:after="0"/>
      </w:pPr>
      <w:r w:rsidRPr="001D0CE2">
        <w:t>What’s being tested?</w:t>
      </w:r>
    </w:p>
    <w:p w14:paraId="2CC676D1" w14:textId="198506A6" w:rsidR="005F550C" w:rsidRPr="00017642" w:rsidRDefault="005F550C" w:rsidP="005F550C">
      <w:pPr>
        <w:ind w:left="360"/>
      </w:pPr>
      <w:r w:rsidRPr="00E34AA7">
        <w:rPr>
          <w:rFonts w:asciiTheme="minorHAnsi" w:hAnsiTheme="minorHAnsi"/>
        </w:rPr>
        <w:t xml:space="preserve">Test the time required to import </w:t>
      </w:r>
      <w:r>
        <w:rPr>
          <w:rFonts w:asciiTheme="minorHAnsi" w:hAnsiTheme="minorHAnsi"/>
        </w:rPr>
        <w:t>a</w:t>
      </w:r>
      <w:r w:rsidRPr="00E34AA7">
        <w:rPr>
          <w:rFonts w:asciiTheme="minorHAnsi" w:hAnsiTheme="minorHAnsi"/>
        </w:rPr>
        <w:t xml:space="preserve"> 3dxml</w:t>
      </w:r>
      <w:r>
        <w:rPr>
          <w:rFonts w:asciiTheme="minorHAnsi" w:hAnsiTheme="minorHAnsi"/>
        </w:rPr>
        <w:t xml:space="preserve"> in “Import As Ref” with option</w:t>
      </w:r>
      <w:r w:rsidR="00C4114B">
        <w:rPr>
          <w:rFonts w:asciiTheme="minorHAnsi" w:hAnsiTheme="minorHAnsi"/>
        </w:rPr>
        <w:t xml:space="preserve"> (in preference setting)</w:t>
      </w:r>
      <w:r>
        <w:rPr>
          <w:rFonts w:asciiTheme="minorHAnsi" w:hAnsiTheme="minorHAnsi"/>
        </w:rPr>
        <w:t xml:space="preserve"> deactivated ‘</w:t>
      </w:r>
      <w:r w:rsidRPr="004A4FFD">
        <w:rPr>
          <w:rFonts w:asciiTheme="minorHAnsi" w:hAnsiTheme="minorHAnsi" w:cstheme="minorHAnsi"/>
        </w:rPr>
        <w:t>Copy Revision String from Source (3DXML)</w:t>
      </w:r>
      <w:r w:rsidRPr="004A4FFD">
        <w:rPr>
          <w:rFonts w:asciiTheme="minorHAnsi" w:hAnsiTheme="minorHAnsi"/>
        </w:rPr>
        <w:t>’</w:t>
      </w:r>
      <w:r>
        <w:rPr>
          <w:rFonts w:asciiTheme="minorHAnsi" w:hAnsiTheme="minorHAnsi"/>
        </w:rPr>
        <w:t xml:space="preserve"> </w:t>
      </w:r>
      <w:r w:rsidR="00C4114B">
        <w:rPr>
          <w:rFonts w:asciiTheme="minorHAnsi" w:hAnsiTheme="minorHAnsi"/>
        </w:rPr>
        <w:t>mode</w:t>
      </w:r>
      <w:r>
        <w:rPr>
          <w:rFonts w:asciiTheme="minorHAnsi" w:hAnsiTheme="minorHAnsi"/>
        </w:rPr>
        <w:t>.</w:t>
      </w:r>
    </w:p>
    <w:p w14:paraId="54C8E99F" w14:textId="77777777" w:rsidR="005F550C" w:rsidRDefault="005F550C" w:rsidP="005F550C">
      <w:pPr>
        <w:pStyle w:val="3DSTitle3"/>
        <w:spacing w:after="0"/>
      </w:pPr>
      <w:r>
        <w:t>Test protocol</w:t>
      </w:r>
    </w:p>
    <w:p w14:paraId="776A8171" w14:textId="13A8BB68" w:rsidR="00465901" w:rsidRDefault="00465901" w:rsidP="005F550C">
      <w:pPr>
        <w:pStyle w:val="ListParagraph"/>
        <w:numPr>
          <w:ilvl w:val="0"/>
          <w:numId w:val="22"/>
        </w:num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site 1.</w:t>
      </w:r>
    </w:p>
    <w:p w14:paraId="3AB74D5B" w14:textId="0C641AF3" w:rsidR="005F550C" w:rsidRDefault="005F550C" w:rsidP="005F550C">
      <w:pPr>
        <w:pStyle w:val="ListParagraph"/>
        <w:numPr>
          <w:ilvl w:val="0"/>
          <w:numId w:val="22"/>
        </w:numPr>
      </w:pPr>
      <w:r w:rsidRPr="0077331A">
        <w:t xml:space="preserve">Create an assembly (or multiple assemblies) with around 10000 objects </w:t>
      </w:r>
      <w:r>
        <w:t>at site 1 with variety of types like port, connection, References, Representations, etc.</w:t>
      </w:r>
    </w:p>
    <w:p w14:paraId="251F78AC" w14:textId="77777777" w:rsidR="005F550C" w:rsidRDefault="005F550C" w:rsidP="005F550C">
      <w:pPr>
        <w:pStyle w:val="ListParagraph"/>
        <w:numPr>
          <w:ilvl w:val="0"/>
          <w:numId w:val="22"/>
        </w:numPr>
      </w:pPr>
      <w:r>
        <w:t>Export the above data (from site 1) to “Export.3dxml”.</w:t>
      </w:r>
    </w:p>
    <w:p w14:paraId="30C24ADC" w14:textId="13C739D3" w:rsidR="00465901" w:rsidRDefault="00465901" w:rsidP="005F550C">
      <w:pPr>
        <w:pStyle w:val="ListParagraph"/>
        <w:numPr>
          <w:ilvl w:val="0"/>
          <w:numId w:val="22"/>
        </w:numPr>
      </w:pPr>
      <w:r w:rsidRPr="004372D1">
        <w:rPr>
          <w:rFonts w:cstheme="minorHAnsi"/>
        </w:rPr>
        <w:t>Set the variable “</w:t>
      </w:r>
      <w:r w:rsidRPr="004372D1">
        <w:rPr>
          <w:rFonts w:cstheme="minorHAnsi"/>
          <w:b/>
          <w:bCs/>
        </w:rPr>
        <w:t>RE_CallWSForRevisionComputation=1</w:t>
      </w:r>
      <w:r w:rsidRPr="004372D1">
        <w:rPr>
          <w:rFonts w:cstheme="minorHAnsi"/>
        </w:rPr>
        <w:t>”</w:t>
      </w:r>
      <w:r>
        <w:rPr>
          <w:rFonts w:cstheme="minorHAnsi"/>
        </w:rPr>
        <w:t xml:space="preserve"> at site 2.</w:t>
      </w:r>
    </w:p>
    <w:p w14:paraId="43652571" w14:textId="4B2A4C6A" w:rsidR="005F550C" w:rsidRDefault="005F550C" w:rsidP="005F550C">
      <w:pPr>
        <w:pStyle w:val="ListParagraph"/>
        <w:numPr>
          <w:ilvl w:val="0"/>
          <w:numId w:val="22"/>
        </w:numPr>
      </w:pPr>
      <w:r>
        <w:t xml:space="preserve">Import As Ref the above data (Export.3dxml) </w:t>
      </w:r>
      <w:r w:rsidR="00044C07">
        <w:t xml:space="preserve">at site 2 </w:t>
      </w:r>
      <w:r>
        <w:t>with option checked and note the time taken</w:t>
      </w:r>
      <w:r w:rsidR="00044C07">
        <w:t xml:space="preserve"> (T1)</w:t>
      </w:r>
      <w:r>
        <w:t>.</w:t>
      </w:r>
    </w:p>
    <w:p w14:paraId="1A5A3A6B" w14:textId="77777777" w:rsidR="005F550C" w:rsidRDefault="005F550C" w:rsidP="005F550C">
      <w:pPr>
        <w:pStyle w:val="3DSTitle3"/>
        <w:spacing w:after="0"/>
      </w:pPr>
      <w:r>
        <w:t>Test d</w:t>
      </w:r>
      <w:r w:rsidRPr="001D0CE2">
        <w:t>ata</w:t>
      </w:r>
    </w:p>
    <w:p w14:paraId="127FD099" w14:textId="707E1598" w:rsidR="005F550C" w:rsidRPr="00017642" w:rsidRDefault="005F550C" w:rsidP="005F550C">
      <w:pPr>
        <w:ind w:left="360"/>
      </w:pPr>
      <w:r w:rsidRPr="003F7D2F">
        <w:rPr>
          <w:rFonts w:asciiTheme="minorHAnsi" w:hAnsiTheme="minorHAnsi"/>
        </w:rPr>
        <w:t>Create data at source with 100</w:t>
      </w:r>
      <w:r>
        <w:rPr>
          <w:rFonts w:asciiTheme="minorHAnsi" w:hAnsiTheme="minorHAnsi"/>
        </w:rPr>
        <w:t>0</w:t>
      </w:r>
      <w:r w:rsidRPr="003F7D2F">
        <w:rPr>
          <w:rFonts w:asciiTheme="minorHAnsi" w:hAnsiTheme="minorHAnsi"/>
        </w:rPr>
        <w:t xml:space="preserve">0 </w:t>
      </w:r>
      <w:r>
        <w:rPr>
          <w:rFonts w:asciiTheme="minorHAnsi" w:hAnsiTheme="minorHAnsi"/>
        </w:rPr>
        <w:t xml:space="preserve">variety of </w:t>
      </w:r>
      <w:r w:rsidRPr="003F7D2F">
        <w:rPr>
          <w:rFonts w:asciiTheme="minorHAnsi" w:hAnsiTheme="minorHAnsi"/>
        </w:rPr>
        <w:t>objects</w:t>
      </w:r>
      <w:r>
        <w:rPr>
          <w:rFonts w:asciiTheme="minorHAnsi" w:hAnsiTheme="minorHAnsi"/>
        </w:rPr>
        <w:t xml:space="preserve"> like IRPC or ER </w:t>
      </w:r>
      <w:r w:rsidR="00396D6F">
        <w:rPr>
          <w:rFonts w:asciiTheme="minorHAnsi" w:hAnsiTheme="minorHAnsi"/>
        </w:rPr>
        <w:t xml:space="preserve">or NLV </w:t>
      </w:r>
      <w:r>
        <w:rPr>
          <w:rFonts w:asciiTheme="minorHAnsi" w:hAnsiTheme="minorHAnsi"/>
        </w:rPr>
        <w:t>etc.</w:t>
      </w:r>
      <w:r w:rsidRPr="005F456B">
        <w:rPr>
          <w:rStyle w:val="HiddenTextChar"/>
        </w:rPr>
        <w:t xml:space="preserve"> Describe the usage and content of standard or specific/customer data</w:t>
      </w:r>
      <w:r>
        <w:rPr>
          <w:rStyle w:val="HiddenTextChar"/>
        </w:rPr>
        <w:t>.</w:t>
      </w:r>
      <w:r>
        <w:rPr>
          <w:rStyle w:val="HiddenTextChar"/>
        </w:rPr>
        <w:br/>
        <w:t>S</w:t>
      </w:r>
      <w:r w:rsidRPr="005F456B">
        <w:rPr>
          <w:rStyle w:val="HiddenTextChar"/>
        </w:rPr>
        <w:t>pecify the size/amount of data</w:t>
      </w:r>
      <w:r>
        <w:rPr>
          <w:rStyle w:val="HiddenTextChar"/>
        </w:rPr>
        <w:t>.</w:t>
      </w:r>
    </w:p>
    <w:p w14:paraId="4C723A20" w14:textId="77777777" w:rsidR="005F550C" w:rsidRDefault="005F550C" w:rsidP="005F550C">
      <w:pPr>
        <w:pStyle w:val="3DSTitle3"/>
        <w:spacing w:after="0"/>
      </w:pPr>
      <w:r w:rsidRPr="001D0CE2">
        <w:t>Environment</w:t>
      </w:r>
    </w:p>
    <w:p w14:paraId="552CAE79" w14:textId="636A4E4D" w:rsidR="005F550C" w:rsidRDefault="005F550C" w:rsidP="005F550C">
      <w:pPr>
        <w:ind w:left="360"/>
        <w:rPr>
          <w:rStyle w:val="HiddenTextChar"/>
        </w:rPr>
      </w:pPr>
      <w:r>
        <w:rPr>
          <w:rFonts w:asciiTheme="minorHAnsi" w:hAnsiTheme="minorHAnsi"/>
        </w:rPr>
        <w:t xml:space="preserve">The PCS test has to be run on both environments </w:t>
      </w:r>
      <w:r>
        <w:rPr>
          <w:rFonts w:asciiTheme="minorHAnsi" w:hAnsiTheme="minorHAnsi"/>
          <w:b/>
          <w:bCs/>
        </w:rPr>
        <w:t>R202</w:t>
      </w:r>
      <w:r w:rsidR="00FB7DB7">
        <w:rPr>
          <w:rFonts w:asciiTheme="minorHAnsi" w:hAnsiTheme="minorHAnsi"/>
          <w:b/>
          <w:bCs/>
        </w:rPr>
        <w:t>6</w:t>
      </w:r>
      <w:r>
        <w:rPr>
          <w:rFonts w:asciiTheme="minorHAnsi" w:hAnsiTheme="minorHAnsi"/>
          <w:b/>
          <w:bCs/>
        </w:rPr>
        <w:t>xFD0</w:t>
      </w:r>
      <w:r w:rsidR="00FB7DB7">
        <w:rPr>
          <w:rFonts w:asciiTheme="minorHAnsi" w:hAnsiTheme="minorHAnsi"/>
          <w:b/>
          <w:bCs/>
        </w:rPr>
        <w:t>1</w:t>
      </w:r>
      <w:r w:rsidRPr="00A75AA6">
        <w:rPr>
          <w:rFonts w:asciiTheme="minorHAnsi" w:hAnsiTheme="minorHAnsi"/>
          <w:b/>
          <w:bCs/>
        </w:rPr>
        <w:t xml:space="preserve"> OnPremise</w:t>
      </w:r>
      <w:r w:rsidRPr="00A75AA6">
        <w:rPr>
          <w:rFonts w:asciiTheme="minorHAnsi" w:hAnsiTheme="minorHAnsi"/>
        </w:rPr>
        <w:t xml:space="preserve"> </w:t>
      </w:r>
      <w:r>
        <w:rPr>
          <w:rFonts w:asciiTheme="minorHAnsi" w:hAnsiTheme="minorHAnsi"/>
        </w:rPr>
        <w:t xml:space="preserve">and </w:t>
      </w:r>
      <w:r>
        <w:rPr>
          <w:rFonts w:asciiTheme="minorHAnsi" w:hAnsiTheme="minorHAnsi"/>
          <w:b/>
          <w:bCs/>
        </w:rPr>
        <w:t>O</w:t>
      </w:r>
      <w:r w:rsidRPr="00A75AA6">
        <w:rPr>
          <w:rFonts w:asciiTheme="minorHAnsi" w:hAnsiTheme="minorHAnsi"/>
          <w:b/>
          <w:bCs/>
        </w:rPr>
        <w:t>nCloud</w:t>
      </w:r>
      <w:r>
        <w:rPr>
          <w:rFonts w:asciiTheme="minorHAnsi" w:hAnsiTheme="minorHAnsi"/>
          <w:b/>
          <w:bCs/>
        </w:rPr>
        <w:t>.</w:t>
      </w:r>
      <w:r>
        <w:rPr>
          <w:rStyle w:val="HiddenTextChar"/>
        </w:rPr>
        <w:t>Spec</w:t>
      </w:r>
      <w:r w:rsidRPr="00EC5A45">
        <w:rPr>
          <w:rStyle w:val="HiddenTextChar"/>
        </w:rPr>
        <w:t>ify the necessary test execution environmen</w:t>
      </w:r>
      <w:r>
        <w:rPr>
          <w:rStyle w:val="HiddenTextChar"/>
        </w:rPr>
        <w:t>t</w:t>
      </w:r>
    </w:p>
    <w:p w14:paraId="2E2E316C" w14:textId="77777777" w:rsidR="005F550C" w:rsidRPr="00EC5A45" w:rsidRDefault="005F550C" w:rsidP="005F550C">
      <w:pPr>
        <w:pStyle w:val="HiddenText"/>
      </w:pPr>
      <w:r>
        <w:t xml:space="preserve">- </w:t>
      </w:r>
      <w:r w:rsidRPr="00EC5A45">
        <w:t xml:space="preserve">Dedicated </w:t>
      </w:r>
      <w:r w:rsidRPr="001D0CE2">
        <w:t>/ shared hardware and software</w:t>
      </w:r>
    </w:p>
    <w:p w14:paraId="3D2AD16E" w14:textId="77777777" w:rsidR="005F550C" w:rsidRDefault="005F550C" w:rsidP="005F550C">
      <w:pPr>
        <w:pStyle w:val="HiddenText"/>
      </w:pPr>
      <w:r>
        <w:t xml:space="preserve">- </w:t>
      </w:r>
      <w:r w:rsidRPr="001D0CE2">
        <w:t>Isolated / non-isolated network</w:t>
      </w:r>
    </w:p>
    <w:p w14:paraId="2EB13098" w14:textId="77777777" w:rsidR="005F550C" w:rsidRDefault="005F550C" w:rsidP="005F550C">
      <w:r>
        <w:rPr>
          <w:rStyle w:val="HiddenTextChar"/>
        </w:rPr>
        <w:t xml:space="preserve">- </w:t>
      </w:r>
      <w:r w:rsidRPr="00EC5A45">
        <w:rPr>
          <w:rStyle w:val="HiddenTextChar"/>
        </w:rPr>
        <w:t>Usage of any device that may impact operations performed during the test (writing, reading…) such as latency, tool</w:t>
      </w:r>
    </w:p>
    <w:p w14:paraId="5EA20392" w14:textId="77777777" w:rsidR="005F550C" w:rsidRDefault="005F550C" w:rsidP="005F550C">
      <w:pPr>
        <w:pStyle w:val="3DSTitle3"/>
        <w:spacing w:after="0"/>
      </w:pPr>
      <w:r w:rsidRPr="001D0CE2">
        <w:t xml:space="preserve">Related </w:t>
      </w:r>
      <w:r>
        <w:t>a</w:t>
      </w:r>
      <w:r w:rsidRPr="001D0CE2">
        <w:t xml:space="preserve">utomatic </w:t>
      </w:r>
      <w:r>
        <w:t>t</w:t>
      </w:r>
      <w:r w:rsidRPr="001D0CE2">
        <w:t>ests</w:t>
      </w:r>
    </w:p>
    <w:p w14:paraId="086FD567" w14:textId="77777777" w:rsidR="005F550C" w:rsidRPr="00E6748A" w:rsidRDefault="005F550C" w:rsidP="005F550C">
      <w:pPr>
        <w:ind w:left="360"/>
        <w:jc w:val="both"/>
      </w:pPr>
      <w:r>
        <w:t xml:space="preserve"> N/A</w:t>
      </w:r>
      <w:r w:rsidRPr="00F76E51">
        <w:rPr>
          <w:rStyle w:val="HiddenTextChar"/>
        </w:rPr>
        <w:t>Specify the names of the related Automatic Tests (ODT names), if any</w:t>
      </w:r>
      <w:r>
        <w:rPr>
          <w:rStyle w:val="HiddenTextChar"/>
        </w:rPr>
        <w:t>.</w:t>
      </w:r>
    </w:p>
    <w:p w14:paraId="455A9055" w14:textId="77777777" w:rsidR="005F550C" w:rsidRDefault="005F550C" w:rsidP="005F550C">
      <w:pPr>
        <w:pStyle w:val="3DSTitle3"/>
        <w:spacing w:after="0"/>
      </w:pPr>
      <w:r>
        <w:t>PCS Objectives</w:t>
      </w:r>
    </w:p>
    <w:p w14:paraId="3E5FE465" w14:textId="77777777" w:rsidR="005F550C" w:rsidRPr="00E6748A" w:rsidRDefault="005F550C" w:rsidP="005F550C">
      <w:pPr>
        <w:ind w:left="360"/>
      </w:pPr>
      <w:r w:rsidRPr="00B918EE">
        <w:rPr>
          <w:rFonts w:asciiTheme="minorHAnsi" w:hAnsiTheme="minorHAnsi" w:cstheme="minorHAnsi"/>
        </w:rPr>
        <w:t>Measure</w:t>
      </w:r>
      <w:r w:rsidRPr="00CF26B1">
        <w:rPr>
          <w:rFonts w:asciiTheme="minorHAnsi" w:hAnsiTheme="minorHAnsi"/>
        </w:rPr>
        <w:t xml:space="preserve"> time taken for import</w:t>
      </w:r>
      <w:r>
        <w:rPr>
          <w:rFonts w:asciiTheme="minorHAnsi" w:hAnsiTheme="minorHAnsi"/>
        </w:rPr>
        <w:t xml:space="preserve"> of 3dxml</w:t>
      </w:r>
      <w:r w:rsidRPr="00CF26B1">
        <w:rPr>
          <w:rFonts w:asciiTheme="minorHAnsi" w:hAnsiTheme="minorHAnsi"/>
        </w:rPr>
        <w:t xml:space="preserve"> after click on run to benchmark the performance</w:t>
      </w:r>
      <w:r w:rsidRPr="00F76E51">
        <w:rPr>
          <w:rStyle w:val="HiddenTextChar"/>
        </w:rPr>
        <w:t>Specify the objectives and their level (UI level for end-user time perception and/or Algorithm level for instance)</w:t>
      </w:r>
      <w:r>
        <w:rPr>
          <w:rStyle w:val="HiddenTextChar"/>
        </w:rPr>
        <w:t>.</w:t>
      </w:r>
    </w:p>
    <w:p w14:paraId="7FC9D685" w14:textId="77777777" w:rsidR="005F550C" w:rsidRDefault="005F550C" w:rsidP="005F550C">
      <w:pPr>
        <w:pStyle w:val="3DSTitle3"/>
        <w:spacing w:after="0"/>
      </w:pPr>
      <w:r>
        <w:t>Test execution timeframe</w:t>
      </w:r>
      <w:r w:rsidRPr="001D0CE2">
        <w:t xml:space="preserve"> and measurements</w:t>
      </w:r>
    </w:p>
    <w:p w14:paraId="7D37B8BB" w14:textId="77777777" w:rsidR="005F550C" w:rsidRDefault="005F550C" w:rsidP="005F550C">
      <w:pPr>
        <w:spacing w:after="0" w:line="360" w:lineRule="auto"/>
        <w:ind w:left="360"/>
        <w:rPr>
          <w:rFonts w:asciiTheme="minorHAnsi" w:hAnsiTheme="minorHAnsi"/>
        </w:rPr>
      </w:pPr>
      <w:r>
        <w:rPr>
          <w:rFonts w:asciiTheme="minorHAnsi" w:hAnsiTheme="minorHAnsi"/>
        </w:rPr>
        <w:t>Measure time taken for importing 3dxml at step 3.</w:t>
      </w:r>
    </w:p>
    <w:p w14:paraId="5DB6C70E" w14:textId="77777777" w:rsidR="005F550C" w:rsidRDefault="005F550C" w:rsidP="005F550C">
      <w:pPr>
        <w:pStyle w:val="3DSTitle3"/>
        <w:spacing w:after="0"/>
      </w:pPr>
      <w:r w:rsidRPr="001D0CE2">
        <w:t>Limitations</w:t>
      </w:r>
    </w:p>
    <w:p w14:paraId="0490D7F0" w14:textId="42EACEFE" w:rsidR="003C54A0" w:rsidRPr="005F550C" w:rsidRDefault="005F550C" w:rsidP="005F550C">
      <w:pPr>
        <w:ind w:left="360"/>
        <w:rPr>
          <w:rFonts w:asciiTheme="minorHAnsi" w:hAnsiTheme="minorHAnsi" w:cstheme="minorHAnsi"/>
        </w:rPr>
      </w:pPr>
      <w:r w:rsidRPr="005F550C">
        <w:rPr>
          <w:rFonts w:asciiTheme="minorHAnsi" w:hAnsiTheme="minorHAnsi" w:cstheme="minorHAnsi"/>
        </w:rPr>
        <w:t>N/A</w:t>
      </w:r>
    </w:p>
    <w:p w14:paraId="43B8CFC7" w14:textId="77777777" w:rsidR="00B35F59" w:rsidRPr="00840952" w:rsidRDefault="00B35F59" w:rsidP="00EE5A6B">
      <w:pPr>
        <w:pStyle w:val="3DS2Title1"/>
        <w:rPr>
          <w:rFonts w:asciiTheme="minorHAnsi" w:hAnsiTheme="minorHAnsi"/>
          <w:b/>
        </w:rPr>
      </w:pPr>
      <w:bookmarkStart w:id="199" w:name="Page_Objects_Usage_In_AT"/>
      <w:bookmarkStart w:id="200" w:name="_Toc175735812"/>
      <w:bookmarkStart w:id="201" w:name="_Toc494182325"/>
      <w:bookmarkStart w:id="202" w:name="_Toc527023832"/>
      <w:bookmarkStart w:id="203" w:name="_Toc492890897"/>
      <w:bookmarkStart w:id="204" w:name="_Toc492890946"/>
      <w:bookmarkEnd w:id="199"/>
      <w:r>
        <w:lastRenderedPageBreak/>
        <w:t xml:space="preserve">Page Objects </w:t>
      </w:r>
      <w:r w:rsidR="00986560">
        <w:t>u</w:t>
      </w:r>
      <w:r>
        <w:t xml:space="preserve">sage </w:t>
      </w:r>
      <w:r w:rsidR="00986560">
        <w:t>by</w:t>
      </w:r>
      <w:r w:rsidRPr="00892D92">
        <w:t xml:space="preserve"> </w:t>
      </w:r>
      <w:r w:rsidR="00986560">
        <w:t>a</w:t>
      </w:r>
      <w:r w:rsidRPr="00892D92">
        <w:t xml:space="preserve">cceptance </w:t>
      </w:r>
      <w:r w:rsidR="00986560">
        <w:t>t</w:t>
      </w:r>
      <w:r w:rsidRPr="00892D92">
        <w:t>ests</w:t>
      </w:r>
      <w:bookmarkEnd w:id="200"/>
    </w:p>
    <w:p w14:paraId="2407EAF9" w14:textId="77777777" w:rsidR="00B35F59" w:rsidRPr="001D0CE2" w:rsidRDefault="00B35F59" w:rsidP="005C0E0D">
      <w:pPr>
        <w:jc w:val="both"/>
      </w:pPr>
      <w:r>
        <w:t xml:space="preserve">List the Page Objects </w:t>
      </w:r>
      <w:hyperlink w:anchor="Page_Objects_Spec" w:history="1">
        <w:r w:rsidRPr="002D2A8E">
          <w:rPr>
            <w:rStyle w:val="Hyperlink"/>
          </w:rPr>
          <w:t>specified in the PES</w:t>
        </w:r>
      </w:hyperlink>
      <w:r>
        <w:t xml:space="preserve"> and the acceptance test(s</w:t>
      </w:r>
      <w:r w:rsidR="00986560">
        <w:t>), which</w:t>
      </w:r>
      <w:r>
        <w:t xml:space="preserve"> test</w:t>
      </w:r>
      <w:r w:rsidR="00C260E1">
        <w:t xml:space="preserve"> and validate them.</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B35F59" w:rsidRPr="001D0CE2" w14:paraId="3AC6A74D"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5ECE1897" w14:textId="77777777" w:rsidR="00B35F59" w:rsidRPr="009C6E81" w:rsidRDefault="00B35F59" w:rsidP="00A22622">
            <w:r>
              <w:t>Page Object</w:t>
            </w:r>
          </w:p>
        </w:tc>
        <w:tc>
          <w:tcPr>
            <w:tcW w:w="2500" w:type="pct"/>
            <w:shd w:val="clear" w:color="auto" w:fill="003F66"/>
          </w:tcPr>
          <w:p w14:paraId="2392334C" w14:textId="77777777" w:rsidR="00B35F59" w:rsidRPr="009C6E81" w:rsidRDefault="00B35F59" w:rsidP="00A22622">
            <w:pPr>
              <w:cnfStyle w:val="100000000000" w:firstRow="1" w:lastRow="0" w:firstColumn="0" w:lastColumn="0" w:oddVBand="0" w:evenVBand="0" w:oddHBand="0" w:evenHBand="0" w:firstRowFirstColumn="0" w:firstRowLastColumn="0" w:lastRowFirstColumn="0" w:lastRowLastColumn="0"/>
            </w:pPr>
            <w:r>
              <w:t>Acceptance Test(s)</w:t>
            </w:r>
          </w:p>
        </w:tc>
      </w:tr>
      <w:tr w:rsidR="00B35F59" w:rsidRPr="001D0CE2" w14:paraId="115C0AF9"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720D13C1" w14:textId="77777777" w:rsidR="00B35F59" w:rsidRPr="00604E7E" w:rsidRDefault="00B35F59" w:rsidP="00A22622">
            <w:pPr>
              <w:rPr>
                <w:b w:val="0"/>
              </w:rPr>
            </w:pPr>
          </w:p>
        </w:tc>
        <w:tc>
          <w:tcPr>
            <w:tcW w:w="2500" w:type="pct"/>
          </w:tcPr>
          <w:p w14:paraId="7ABBCAB2" w14:textId="77777777" w:rsidR="00B35F59" w:rsidRPr="001D0CE2" w:rsidRDefault="00B35F59" w:rsidP="00A22622">
            <w:pPr>
              <w:cnfStyle w:val="000000000000" w:firstRow="0" w:lastRow="0" w:firstColumn="0" w:lastColumn="0" w:oddVBand="0" w:evenVBand="0" w:oddHBand="0" w:evenHBand="0" w:firstRowFirstColumn="0" w:firstRowLastColumn="0" w:lastRowFirstColumn="0" w:lastRowLastColumn="0"/>
            </w:pPr>
          </w:p>
        </w:tc>
      </w:tr>
    </w:tbl>
    <w:p w14:paraId="131DB320" w14:textId="77777777" w:rsidR="00DD6C21" w:rsidRDefault="00DD6C21" w:rsidP="00B35F59"/>
    <w:p w14:paraId="756D7CBB" w14:textId="77777777" w:rsidR="001D0415" w:rsidRPr="001D0CE2" w:rsidRDefault="00983917" w:rsidP="00F72402">
      <w:pPr>
        <w:pStyle w:val="PartTitle"/>
      </w:pPr>
      <w:bookmarkStart w:id="205" w:name="Three_DSpace_Baseline_support"/>
      <w:bookmarkStart w:id="206" w:name="_Toc50465473"/>
      <w:bookmarkStart w:id="207" w:name="_Toc50734536"/>
      <w:bookmarkStart w:id="208" w:name="_Toc52877236"/>
      <w:bookmarkStart w:id="209" w:name="_Toc175735813"/>
      <w:bookmarkEnd w:id="205"/>
      <w:r>
        <w:lastRenderedPageBreak/>
        <w:t>(optional)</w:t>
      </w:r>
      <w:r w:rsidR="00F72402">
        <w:t xml:space="preserve"> </w:t>
      </w:r>
      <w:r w:rsidR="001D0415" w:rsidRPr="001D0CE2">
        <w:t>3DSpace Baseline Behavior Support</w:t>
      </w:r>
      <w:bookmarkEnd w:id="201"/>
      <w:bookmarkEnd w:id="202"/>
      <w:bookmarkEnd w:id="206"/>
      <w:bookmarkEnd w:id="207"/>
      <w:bookmarkEnd w:id="208"/>
      <w:bookmarkEnd w:id="209"/>
    </w:p>
    <w:p w14:paraId="04571549" w14:textId="77777777" w:rsidR="00CC40ED" w:rsidRDefault="00CC40ED" w:rsidP="00FC41B7"/>
    <w:tbl>
      <w:tblPr>
        <w:tblStyle w:val="LightList1"/>
        <w:tblW w:w="5000" w:type="pct"/>
        <w:tblBorders>
          <w:top w:val="single" w:sz="8" w:space="0" w:color="003F66"/>
          <w:left w:val="single" w:sz="8" w:space="0" w:color="003F66"/>
          <w:bottom w:val="single" w:sz="8" w:space="0" w:color="003F66"/>
          <w:right w:val="single" w:sz="8" w:space="0" w:color="003F66"/>
          <w:insideH w:val="single" w:sz="12" w:space="0" w:color="003F66"/>
        </w:tblBorders>
        <w:tblLook w:val="04A0" w:firstRow="1" w:lastRow="0" w:firstColumn="1" w:lastColumn="0" w:noHBand="0" w:noVBand="1"/>
      </w:tblPr>
      <w:tblGrid>
        <w:gridCol w:w="4400"/>
        <w:gridCol w:w="4606"/>
      </w:tblGrid>
      <w:tr w:rsidR="00CC40ED" w:rsidRPr="001D0CE2" w14:paraId="01B080B2"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1BD85508" w14:textId="77777777" w:rsidR="00CC40ED" w:rsidRPr="00814778" w:rsidRDefault="00CC40ED" w:rsidP="00660BF9"/>
        </w:tc>
        <w:tc>
          <w:tcPr>
            <w:tcW w:w="2557" w:type="pct"/>
            <w:shd w:val="clear" w:color="auto" w:fill="003F66"/>
          </w:tcPr>
          <w:p w14:paraId="5542E0A2" w14:textId="77777777" w:rsidR="00CC40ED" w:rsidRPr="001D0CE2" w:rsidRDefault="00CC40ED"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C40ED" w:rsidRPr="001D0CE2" w14:paraId="210D1E10"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6B45D7F8" w14:textId="77777777" w:rsidR="00CC40ED" w:rsidRPr="00814778" w:rsidRDefault="00CC40ED" w:rsidP="0058471E">
            <w:r w:rsidRPr="00814778">
              <w:t>Does the function support</w:t>
            </w:r>
            <w:r w:rsidR="00540C8E" w:rsidRPr="00814778">
              <w:t xml:space="preserve"> the 3DSpace Baseline Behavior?</w:t>
            </w:r>
          </w:p>
        </w:tc>
        <w:tc>
          <w:tcPr>
            <w:tcW w:w="2557" w:type="pct"/>
            <w:tcBorders>
              <w:top w:val="none" w:sz="0" w:space="0" w:color="auto"/>
              <w:bottom w:val="none" w:sz="0" w:space="0" w:color="auto"/>
              <w:right w:val="none" w:sz="0" w:space="0" w:color="auto"/>
            </w:tcBorders>
          </w:tcPr>
          <w:p w14:paraId="717B44D9" w14:textId="77777777" w:rsidR="00CC40ED" w:rsidRPr="001D0CE2" w:rsidRDefault="00000000"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behaviour support"/>
                <w:tag w:val="3DSpace_baseline_behaviour_support"/>
                <w:id w:val="-1206016853"/>
                <w:placeholder>
                  <w:docPart w:val="0761ED802474453DB10D85822F18693A"/>
                </w:placeholder>
                <w:showingPlcHdr/>
                <w:comboBox>
                  <w:listItem w:value="Choose an item."/>
                  <w:listItem w:displayText="Yes" w:value="Yes"/>
                  <w:listItem w:displayText="No" w:value="No"/>
                  <w:listItem w:displayText="Non Applicable" w:value="Non Applicable"/>
                </w:comboBox>
              </w:sdtPr>
              <w:sdtEndPr>
                <w:rPr>
                  <w:i w:val="0"/>
                  <w:iCs w:val="0"/>
                </w:rPr>
              </w:sdtEndPr>
              <w:sdtContent>
                <w:r w:rsidR="00CC40ED" w:rsidRPr="006901E1">
                  <w:rPr>
                    <w:color w:val="808080"/>
                  </w:rPr>
                  <w:t>Select an item.</w:t>
                </w:r>
              </w:sdtContent>
            </w:sdt>
          </w:p>
        </w:tc>
      </w:tr>
    </w:tbl>
    <w:p w14:paraId="0F470E94" w14:textId="77777777" w:rsidR="000407BE" w:rsidRDefault="000407BE" w:rsidP="00016D71"/>
    <w:p w14:paraId="3406F12C" w14:textId="77777777" w:rsidR="001D0415" w:rsidRPr="001D0CE2" w:rsidRDefault="001D0415" w:rsidP="00646AC1">
      <w:pPr>
        <w:pStyle w:val="HiddenText"/>
        <w:jc w:val="both"/>
      </w:pPr>
      <w:r w:rsidRPr="001D0CE2">
        <w:t xml:space="preserve">Summarize the main characteristics of this app by completing the topics below. The User Assistance </w:t>
      </w:r>
      <w:r w:rsidR="00043091">
        <w:t>Developer</w:t>
      </w:r>
      <w:r w:rsidR="00043091" w:rsidRPr="001D0CE2">
        <w:t xml:space="preserve"> </w:t>
      </w:r>
      <w:r w:rsidRPr="001D0CE2">
        <w:t>will then use a documentation template to create a dedicated entry in this app’s documentation.</w:t>
      </w:r>
    </w:p>
    <w:p w14:paraId="095F01AD" w14:textId="77777777" w:rsidR="001D0415" w:rsidRPr="001D0CE2" w:rsidRDefault="001D0415" w:rsidP="008625E7">
      <w:pPr>
        <w:pStyle w:val="3DSTitle3"/>
      </w:pPr>
      <w:bookmarkStart w:id="210" w:name="_Toc50465474"/>
      <w:bookmarkStart w:id="211" w:name="_Toc50734537"/>
      <w:bookmarkStart w:id="212" w:name="_Toc52877237"/>
      <w:r w:rsidRPr="001D0CE2">
        <w:t xml:space="preserve">Content </w:t>
      </w:r>
      <w:r w:rsidR="00AE38EE">
        <w:t>c</w:t>
      </w:r>
      <w:r w:rsidRPr="001D0CE2">
        <w:t>ategories</w:t>
      </w:r>
      <w:bookmarkEnd w:id="210"/>
      <w:bookmarkEnd w:id="211"/>
      <w:bookmarkEnd w:id="212"/>
    </w:p>
    <w:p w14:paraId="1CCFF16A" w14:textId="77777777" w:rsidR="001D0415" w:rsidRPr="001D0CE2" w:rsidRDefault="001D0415" w:rsidP="00646AC1">
      <w:pPr>
        <w:pStyle w:val="HiddenText"/>
        <w:jc w:val="both"/>
      </w:pPr>
      <w:r w:rsidRPr="001D0CE2">
        <w:t>Depending on your access role, you can create and manage the following ty</w:t>
      </w:r>
      <w:r w:rsidR="00E90314">
        <w:t>pes of content with &lt;this App&gt;</w:t>
      </w:r>
      <w:r w:rsidR="005C0E0D">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07293623"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706D1F62" w14:textId="77777777" w:rsidR="001D0415" w:rsidRPr="001D0CE2" w:rsidRDefault="00814778" w:rsidP="001D0415">
            <w:r>
              <w:t>Type</w:t>
            </w:r>
          </w:p>
        </w:tc>
        <w:tc>
          <w:tcPr>
            <w:tcW w:w="2557" w:type="pct"/>
            <w:shd w:val="clear" w:color="auto" w:fill="003F66"/>
          </w:tcPr>
          <w:p w14:paraId="2559F56E"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Category</w:t>
            </w:r>
          </w:p>
        </w:tc>
      </w:tr>
      <w:tr w:rsidR="001D0415" w:rsidRPr="001D0CE2" w14:paraId="4ECA7D33" w14:textId="77777777" w:rsidTr="00BA35CD">
        <w:trPr>
          <w:cnfStyle w:val="000000100000" w:firstRow="0" w:lastRow="0" w:firstColumn="0" w:lastColumn="0" w:oddVBand="0" w:evenVBand="0" w:oddHBand="1" w:evenHBand="0" w:firstRowFirstColumn="0" w:firstRowLastColumn="0" w:lastRowFirstColumn="0" w:lastRowLastColumn="0"/>
        </w:trPr>
        <w:sdt>
          <w:sdtPr>
            <w:rPr>
              <w:i/>
            </w:rPr>
            <w:alias w:val="3DSpace baseline Content Type"/>
            <w:tag w:val="3DSpace_baseline_Content_Type"/>
            <w:id w:val="666821524"/>
            <w:placeholder>
              <w:docPart w:val="0701BBAAF58A41358D79F5C628BB0126"/>
            </w:placeholder>
            <w:showingPlcHdr/>
          </w:sdt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530E8088" w14:textId="77777777" w:rsidR="001D0415" w:rsidRPr="00B35A50" w:rsidRDefault="00CE3497" w:rsidP="00CE3497">
                <w:pPr>
                  <w:rPr>
                    <w:i/>
                  </w:rPr>
                </w:pPr>
                <w:r w:rsidRPr="00B35A50">
                  <w:t>Click here to enter the content type</w:t>
                </w:r>
              </w:p>
            </w:tc>
          </w:sdtContent>
        </w:sdt>
        <w:sdt>
          <w:sdtPr>
            <w:rPr>
              <w:i/>
            </w:rPr>
            <w:alias w:val="3DSpace baseline Content Category"/>
            <w:tag w:val="3DSpace_baseline_Content_Category"/>
            <w:id w:val="-410933710"/>
            <w:placeholder>
              <w:docPart w:val="3BA3185E0E074742B5194A1740ECDC7D"/>
            </w:placeholder>
            <w:showingPlcHdr/>
          </w:sdtPr>
          <w:sdtContent>
            <w:tc>
              <w:tcPr>
                <w:tcW w:w="2557" w:type="pct"/>
                <w:tcBorders>
                  <w:top w:val="none" w:sz="0" w:space="0" w:color="auto"/>
                  <w:bottom w:val="none" w:sz="0" w:space="0" w:color="auto"/>
                  <w:right w:val="none" w:sz="0" w:space="0" w:color="auto"/>
                </w:tcBorders>
              </w:tcPr>
              <w:p w14:paraId="6E65B480" w14:textId="77777777" w:rsidR="001D0415" w:rsidRPr="001D0CE2" w:rsidRDefault="001D0415" w:rsidP="00CE3497">
                <w:pPr>
                  <w:cnfStyle w:val="000000100000" w:firstRow="0" w:lastRow="0" w:firstColumn="0" w:lastColumn="0" w:oddVBand="0" w:evenVBand="0" w:oddHBand="1" w:evenHBand="0" w:firstRowFirstColumn="0" w:firstRowLastColumn="0" w:lastRowFirstColumn="0" w:lastRowLastColumn="0"/>
                  <w:rPr>
                    <w:i/>
                  </w:rPr>
                </w:pPr>
                <w:r w:rsidRPr="00814778">
                  <w:rPr>
                    <w:color w:val="808080"/>
                  </w:rPr>
                  <w:t xml:space="preserve">Click here to enter </w:t>
                </w:r>
                <w:r w:rsidR="00CE3497" w:rsidRPr="00814778">
                  <w:rPr>
                    <w:color w:val="808080"/>
                  </w:rPr>
                  <w:t>the category</w:t>
                </w:r>
                <w:r w:rsidRPr="00814778">
                  <w:rPr>
                    <w:color w:val="808080"/>
                  </w:rPr>
                  <w:t>.</w:t>
                </w:r>
              </w:p>
            </w:tc>
          </w:sdtContent>
        </w:sdt>
      </w:tr>
      <w:tr w:rsidR="001D0415" w:rsidRPr="001D0CE2" w14:paraId="4A8CCEEC" w14:textId="77777777" w:rsidTr="00BA35CD">
        <w:tc>
          <w:tcPr>
            <w:cnfStyle w:val="001000000000" w:firstRow="0" w:lastRow="0" w:firstColumn="1" w:lastColumn="0" w:oddVBand="0" w:evenVBand="0" w:oddHBand="0" w:evenHBand="0" w:firstRowFirstColumn="0" w:firstRowLastColumn="0" w:lastRowFirstColumn="0" w:lastRowLastColumn="0"/>
            <w:tcW w:w="2443" w:type="pct"/>
          </w:tcPr>
          <w:p w14:paraId="4931DA2E" w14:textId="77777777" w:rsidR="001D0415" w:rsidRPr="001D0CE2" w:rsidRDefault="001D0415" w:rsidP="001D0415"/>
        </w:tc>
        <w:tc>
          <w:tcPr>
            <w:tcW w:w="2557" w:type="pct"/>
          </w:tcPr>
          <w:p w14:paraId="188BE996" w14:textId="77777777" w:rsidR="001D0415" w:rsidRPr="001D0CE2" w:rsidRDefault="001D0415" w:rsidP="001D0415">
            <w:pPr>
              <w:cnfStyle w:val="000000000000" w:firstRow="0" w:lastRow="0" w:firstColumn="0" w:lastColumn="0" w:oddVBand="0" w:evenVBand="0" w:oddHBand="0" w:evenHBand="0" w:firstRowFirstColumn="0" w:firstRowLastColumn="0" w:lastRowFirstColumn="0" w:lastRowLastColumn="0"/>
            </w:pPr>
          </w:p>
        </w:tc>
      </w:tr>
    </w:tbl>
    <w:p w14:paraId="16EB0CC1" w14:textId="77777777" w:rsidR="00087150" w:rsidRDefault="00087150" w:rsidP="00087150">
      <w:bookmarkStart w:id="213" w:name="_Toc50465475"/>
      <w:bookmarkStart w:id="214" w:name="_Toc50734538"/>
      <w:bookmarkStart w:id="215" w:name="_Toc52877238"/>
    </w:p>
    <w:p w14:paraId="5254F37F" w14:textId="77777777" w:rsidR="001D0415" w:rsidRPr="001D0CE2" w:rsidRDefault="001D0415" w:rsidP="008625E7">
      <w:pPr>
        <w:pStyle w:val="3DSTitle3"/>
      </w:pPr>
      <w:r w:rsidRPr="001D0CE2">
        <w:t xml:space="preserve">Access </w:t>
      </w:r>
      <w:r w:rsidR="00AE38EE">
        <w:t>r</w:t>
      </w:r>
      <w:r w:rsidRPr="001D0CE2">
        <w:t>oles</w:t>
      </w:r>
      <w:bookmarkEnd w:id="213"/>
      <w:bookmarkEnd w:id="214"/>
      <w:bookmarkEnd w:id="215"/>
    </w:p>
    <w:p w14:paraId="200E2F7F" w14:textId="77777777" w:rsidR="001D0415" w:rsidRPr="001D0CE2" w:rsidRDefault="001D0415" w:rsidP="00646AC1">
      <w:pPr>
        <w:pStyle w:val="HiddenText"/>
        <w:jc w:val="both"/>
      </w:pPr>
      <w:r w:rsidRPr="001D0CE2">
        <w:t>&lt;This App&gt; uses the 3DEXPERIENCE platform 3DSpace baseline access roles that your business administrator assigns to you. The table below describes the level of access for each role</w:t>
      </w:r>
      <w:r w:rsidR="00E90314">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23749A20"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5B40E53D" w14:textId="77777777" w:rsidR="001D0415" w:rsidRPr="001D0CE2" w:rsidRDefault="001D0415" w:rsidP="001D0415">
            <w:r w:rsidRPr="001D0CE2">
              <w:t>Access Role</w:t>
            </w:r>
          </w:p>
        </w:tc>
        <w:tc>
          <w:tcPr>
            <w:tcW w:w="2557" w:type="pct"/>
            <w:shd w:val="clear" w:color="auto" w:fill="003F66"/>
          </w:tcPr>
          <w:p w14:paraId="63A747A6"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rPr>
                <w:i/>
              </w:rPr>
            </w:pPr>
            <w:r w:rsidRPr="001D0CE2">
              <w:t>Description</w:t>
            </w:r>
          </w:p>
        </w:tc>
      </w:tr>
      <w:tr w:rsidR="001D0415" w:rsidRPr="001D0CE2" w14:paraId="63127439" w14:textId="77777777" w:rsidTr="00BA35CD">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4B4989E7" w14:textId="77777777" w:rsidR="001D0415" w:rsidRPr="001D0CE2" w:rsidRDefault="003406D0" w:rsidP="001D0415">
            <w:pPr>
              <w:rPr>
                <w:color w:val="5B7F95" w:themeColor="text1"/>
              </w:rPr>
            </w:pPr>
            <w:r>
              <w:rPr>
                <w:color w:val="5B7F95" w:themeColor="text1"/>
              </w:rPr>
              <w:t>Reader</w:t>
            </w:r>
          </w:p>
          <w:p w14:paraId="5F3C394F" w14:textId="77777777" w:rsidR="001D0415" w:rsidRPr="00B35A50" w:rsidRDefault="008625E7" w:rsidP="001D0415">
            <w:pPr>
              <w:rPr>
                <w:color w:val="5B7F95" w:themeColor="text1"/>
              </w:rPr>
            </w:pPr>
            <w:r>
              <w:rPr>
                <w:color w:val="5B7F95" w:themeColor="text1"/>
              </w:rPr>
              <w:t>(</w:t>
            </w:r>
            <w:r w:rsidR="001D0415" w:rsidRPr="001D0CE2">
              <w:rPr>
                <w:color w:val="5B7F95" w:themeColor="text1"/>
              </w:rPr>
              <w:t>Vie</w:t>
            </w:r>
            <w:r>
              <w:rPr>
                <w:color w:val="5B7F95" w:themeColor="text1"/>
              </w:rPr>
              <w:t>ws  &lt;app external naming types&gt;</w:t>
            </w:r>
            <w:r w:rsidR="001D0415" w:rsidRPr="001D0CE2">
              <w:rPr>
                <w:color w:val="5B7F95" w:themeColor="text1"/>
              </w:rPr>
              <w:t>)</w:t>
            </w:r>
          </w:p>
        </w:tc>
        <w:sdt>
          <w:sdtPr>
            <w:rPr>
              <w:i/>
            </w:rPr>
            <w:alias w:val="Reader Role Description"/>
            <w:tag w:val="Reader_Role_Description"/>
            <w:id w:val="33248547"/>
            <w:placeholder>
              <w:docPart w:val="A86385F289FB404D82488A56516C57DE"/>
            </w:placeholder>
            <w:showingPlcHdr/>
          </w:sdtPr>
          <w:sdtContent>
            <w:tc>
              <w:tcPr>
                <w:tcW w:w="2557" w:type="pct"/>
                <w:tcBorders>
                  <w:top w:val="none" w:sz="0" w:space="0" w:color="auto"/>
                  <w:bottom w:val="none" w:sz="0" w:space="0" w:color="auto"/>
                  <w:right w:val="none" w:sz="0" w:space="0" w:color="auto"/>
                </w:tcBorders>
              </w:tcPr>
              <w:p w14:paraId="246F7619"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r w:rsidR="001D0415" w:rsidRPr="001D0CE2" w14:paraId="36CFF4DC" w14:textId="77777777" w:rsidTr="00BA35CD">
        <w:trPr>
          <w:trHeight w:val="796"/>
        </w:trPr>
        <w:tc>
          <w:tcPr>
            <w:cnfStyle w:val="001000000000" w:firstRow="0" w:lastRow="0" w:firstColumn="1" w:lastColumn="0" w:oddVBand="0" w:evenVBand="0" w:oddHBand="0" w:evenHBand="0" w:firstRowFirstColumn="0" w:firstRowLastColumn="0" w:lastRowFirstColumn="0" w:lastRowLastColumn="0"/>
            <w:tcW w:w="2443" w:type="pct"/>
          </w:tcPr>
          <w:p w14:paraId="56019210" w14:textId="77777777" w:rsidR="001D0415" w:rsidRPr="001D0CE2" w:rsidRDefault="003406D0" w:rsidP="001D0415">
            <w:pPr>
              <w:rPr>
                <w:color w:val="5B7F95" w:themeColor="text1"/>
              </w:rPr>
            </w:pPr>
            <w:r>
              <w:rPr>
                <w:color w:val="5B7F95" w:themeColor="text1"/>
              </w:rPr>
              <w:t>Author</w:t>
            </w:r>
          </w:p>
          <w:p w14:paraId="154D441C" w14:textId="77777777" w:rsidR="001D0415" w:rsidRPr="001D0CE2" w:rsidRDefault="008625E7" w:rsidP="001D0415">
            <w:pPr>
              <w:rPr>
                <w:color w:val="5B7F95" w:themeColor="text1"/>
              </w:rPr>
            </w:pPr>
            <w:r>
              <w:rPr>
                <w:color w:val="5B7F95" w:themeColor="text1"/>
              </w:rPr>
              <w:t>(Creates</w:t>
            </w:r>
            <w:r w:rsidR="001D0415" w:rsidRPr="001D0CE2">
              <w:rPr>
                <w:color w:val="5B7F95" w:themeColor="text1"/>
              </w:rPr>
              <w:t>, Modifies, and deletes</w:t>
            </w:r>
          </w:p>
          <w:p w14:paraId="503AA6E9" w14:textId="77777777" w:rsidR="001D0415" w:rsidRPr="00B35A50" w:rsidRDefault="001D0415" w:rsidP="001D0415">
            <w:pPr>
              <w:rPr>
                <w:color w:val="5B7F95" w:themeColor="text1"/>
              </w:rPr>
            </w:pPr>
            <w:r w:rsidRPr="001D0CE2">
              <w:rPr>
                <w:color w:val="5B7F95" w:themeColor="text1"/>
              </w:rPr>
              <w:t>&lt;App External naming types</w:t>
            </w:r>
            <w:r w:rsidRPr="008625E7">
              <w:rPr>
                <w:color w:val="5B7F95" w:themeColor="text1"/>
              </w:rPr>
              <w:t>&gt;</w:t>
            </w:r>
          </w:p>
        </w:tc>
        <w:sdt>
          <w:sdtPr>
            <w:rPr>
              <w:i/>
            </w:rPr>
            <w:alias w:val="Author Role Description"/>
            <w:tag w:val="Author_Role_Description"/>
            <w:id w:val="-1216967919"/>
            <w:placeholder>
              <w:docPart w:val="551EE92CD686466D8B5EE907BFEC9B1A"/>
            </w:placeholder>
            <w:showingPlcHdr/>
          </w:sdtPr>
          <w:sdtContent>
            <w:tc>
              <w:tcPr>
                <w:tcW w:w="2557" w:type="pct"/>
              </w:tcPr>
              <w:p w14:paraId="75221015"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rPr>
                    <w:i/>
                  </w:rPr>
                </w:pPr>
                <w:r w:rsidRPr="006901E1">
                  <w:rPr>
                    <w:color w:val="808080"/>
                  </w:rPr>
                  <w:t>Click here to enter text.</w:t>
                </w:r>
              </w:p>
            </w:tc>
          </w:sdtContent>
        </w:sdt>
      </w:tr>
      <w:tr w:rsidR="001D0415" w:rsidRPr="001D0CE2" w14:paraId="2C8731E8" w14:textId="77777777" w:rsidTr="00BA35CD">
        <w:trPr>
          <w:cnfStyle w:val="000000100000" w:firstRow="0" w:lastRow="0" w:firstColumn="0" w:lastColumn="0" w:oddVBand="0" w:evenVBand="0" w:oddHBand="1" w:evenHBand="0" w:firstRowFirstColumn="0" w:firstRowLastColumn="0" w:lastRowFirstColumn="0" w:lastRowLastColumn="0"/>
        </w:trPr>
        <w:sdt>
          <w:sdtPr>
            <w:rPr>
              <w:i/>
              <w:color w:val="5B7F95" w:themeColor="text1"/>
            </w:rPr>
            <w:alias w:val="Other Role"/>
            <w:tag w:val="Other_Role"/>
            <w:id w:val="-1867050698"/>
            <w:placeholder>
              <w:docPart w:val="24147482CD6848349D3C25EAF280CA48"/>
            </w:placeholder>
            <w:showingPlcHdr/>
          </w:sdt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62F15FE1" w14:textId="77777777" w:rsidR="001D0415" w:rsidRPr="00B35A50" w:rsidRDefault="001D0415" w:rsidP="001D0415">
                <w:pPr>
                  <w:rPr>
                    <w:i/>
                    <w:color w:val="5B7F95" w:themeColor="text1"/>
                  </w:rPr>
                </w:pPr>
                <w:r w:rsidRPr="00B35A50">
                  <w:rPr>
                    <w:b w:val="0"/>
                    <w:color w:val="808080"/>
                  </w:rPr>
                  <w:t>Click here to enter text.</w:t>
                </w:r>
              </w:p>
            </w:tc>
          </w:sdtContent>
        </w:sdt>
        <w:sdt>
          <w:sdtPr>
            <w:rPr>
              <w:i/>
            </w:rPr>
            <w:alias w:val="Other Role Description"/>
            <w:tag w:val="Other_Role_Description"/>
            <w:id w:val="-751508886"/>
            <w:placeholder>
              <w:docPart w:val="E905873811FB4DA9936586F86579B6C1"/>
            </w:placeholder>
            <w:showingPlcHdr/>
          </w:sdtPr>
          <w:sdtContent>
            <w:tc>
              <w:tcPr>
                <w:tcW w:w="2557" w:type="pct"/>
                <w:tcBorders>
                  <w:top w:val="none" w:sz="0" w:space="0" w:color="auto"/>
                  <w:bottom w:val="none" w:sz="0" w:space="0" w:color="auto"/>
                  <w:right w:val="none" w:sz="0" w:space="0" w:color="auto"/>
                </w:tcBorders>
              </w:tcPr>
              <w:p w14:paraId="60F83146"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bl>
    <w:p w14:paraId="59926533" w14:textId="77777777" w:rsidR="001D0415" w:rsidRDefault="001D0415" w:rsidP="00DD6C21">
      <w:pPr>
        <w:pStyle w:val="3DSTitle3"/>
      </w:pPr>
      <w:bookmarkStart w:id="216" w:name="_Toc50465476"/>
      <w:bookmarkStart w:id="217" w:name="_Toc50734539"/>
      <w:bookmarkStart w:id="218" w:name="_Toc52877239"/>
      <w:r w:rsidRPr="001D0CE2">
        <w:t xml:space="preserve">Content </w:t>
      </w:r>
      <w:r w:rsidR="00192C1C">
        <w:t>l</w:t>
      </w:r>
      <w:r w:rsidRPr="001D0CE2">
        <w:t>ifecycle</w:t>
      </w:r>
      <w:bookmarkEnd w:id="216"/>
      <w:bookmarkEnd w:id="217"/>
      <w:bookmarkEnd w:id="218"/>
    </w:p>
    <w:p w14:paraId="60414026" w14:textId="77777777" w:rsidR="00F76E51" w:rsidRPr="001D0CE2" w:rsidRDefault="00F76E51" w:rsidP="00646AC1">
      <w:pPr>
        <w:jc w:val="both"/>
      </w:pPr>
      <w:r>
        <w:t xml:space="preserve"> </w:t>
      </w:r>
      <w:r w:rsidRPr="00F76E51">
        <w:rPr>
          <w:rStyle w:val="HiddenTextChar"/>
        </w:rPr>
        <w:t>If you do not use Baseline Behavior lifecycle maturity states, specify the mapping you have provided (e.g. &lt;MyMaturityState&gt; is mapped with “in Work”, etc</w:t>
      </w:r>
      <w:r>
        <w:rPr>
          <w:rStyle w:val="HiddenTextChar"/>
        </w:rPr>
        <w:t>.</w:t>
      </w:r>
    </w:p>
    <w:p w14:paraId="4246DDDA" w14:textId="77777777" w:rsidR="00F76E51" w:rsidRDefault="001D0415" w:rsidP="00F76E51">
      <w:pPr>
        <w:pStyle w:val="3DSTitle3"/>
      </w:pPr>
      <w:bookmarkStart w:id="219" w:name="_Toc50465477"/>
      <w:bookmarkStart w:id="220" w:name="_Toc50734540"/>
      <w:bookmarkStart w:id="221" w:name="_Toc52877240"/>
      <w:r w:rsidRPr="001D0CE2">
        <w:t>Limitations</w:t>
      </w:r>
      <w:bookmarkEnd w:id="219"/>
      <w:bookmarkEnd w:id="220"/>
      <w:bookmarkEnd w:id="221"/>
    </w:p>
    <w:p w14:paraId="33B9CB30" w14:textId="77777777" w:rsidR="00F76E51" w:rsidRPr="00F76E51" w:rsidRDefault="00F76E51" w:rsidP="00646AC1">
      <w:pPr>
        <w:jc w:val="both"/>
      </w:pPr>
      <w:r>
        <w:t xml:space="preserve"> </w:t>
      </w:r>
      <w:r w:rsidRPr="00F76E51">
        <w:rPr>
          <w:rStyle w:val="HiddenTextChar"/>
        </w:rPr>
        <w:t>Specify any limitations in comparison to Baseline Behavior fundamentals</w:t>
      </w:r>
      <w:r>
        <w:rPr>
          <w:rStyle w:val="HiddenTextChar"/>
        </w:rPr>
        <w:t>.</w:t>
      </w:r>
    </w:p>
    <w:p w14:paraId="79B4C5DA" w14:textId="77777777" w:rsidR="001D0415" w:rsidRPr="001D0CE2" w:rsidRDefault="00983917" w:rsidP="00F72402">
      <w:pPr>
        <w:pStyle w:val="PartTitle"/>
      </w:pPr>
      <w:bookmarkStart w:id="222" w:name="_Toc494182326"/>
      <w:bookmarkStart w:id="223" w:name="_Toc527023833"/>
      <w:bookmarkStart w:id="224" w:name="_Toc50465478"/>
      <w:bookmarkStart w:id="225" w:name="_Toc50734541"/>
      <w:bookmarkStart w:id="226" w:name="_Toc52877241"/>
      <w:bookmarkStart w:id="227" w:name="_Toc175735814"/>
      <w:r>
        <w:lastRenderedPageBreak/>
        <w:t>(optional)</w:t>
      </w:r>
      <w:r w:rsidR="00F72402">
        <w:t xml:space="preserve"> </w:t>
      </w:r>
      <w:r w:rsidR="001D0415" w:rsidRPr="001D0CE2">
        <w:t xml:space="preserve">PES </w:t>
      </w:r>
      <w:r w:rsidR="00912CCE">
        <w:t>r</w:t>
      </w:r>
      <w:r w:rsidR="001D0415" w:rsidRPr="001D0CE2">
        <w:t xml:space="preserve">elated </w:t>
      </w:r>
      <w:r w:rsidR="00912CCE">
        <w:t>m</w:t>
      </w:r>
      <w:r w:rsidR="001D0415" w:rsidRPr="001D0CE2">
        <w:t>aterial</w:t>
      </w:r>
      <w:bookmarkEnd w:id="203"/>
      <w:bookmarkEnd w:id="204"/>
      <w:bookmarkEnd w:id="222"/>
      <w:bookmarkEnd w:id="223"/>
      <w:bookmarkEnd w:id="224"/>
      <w:bookmarkEnd w:id="225"/>
      <w:bookmarkEnd w:id="226"/>
      <w:bookmarkEnd w:id="227"/>
    </w:p>
    <w:p w14:paraId="27173F19" w14:textId="77777777" w:rsidR="001D0415" w:rsidRPr="001D0CE2" w:rsidRDefault="001D0415" w:rsidP="00EE5A6B">
      <w:pPr>
        <w:pStyle w:val="3DS2Title1"/>
      </w:pPr>
      <w:bookmarkStart w:id="228" w:name="_Toc494182327"/>
      <w:bookmarkStart w:id="229" w:name="_Toc527023834"/>
      <w:bookmarkStart w:id="230" w:name="_Toc50465479"/>
      <w:bookmarkStart w:id="231" w:name="_Toc50734542"/>
      <w:bookmarkStart w:id="232" w:name="_Toc52877242"/>
      <w:bookmarkStart w:id="233" w:name="_Toc175735815"/>
      <w:r w:rsidRPr="001D0CE2">
        <w:t>Reference Materials</w:t>
      </w:r>
      <w:bookmarkEnd w:id="228"/>
      <w:bookmarkEnd w:id="229"/>
      <w:bookmarkEnd w:id="230"/>
      <w:bookmarkEnd w:id="231"/>
      <w:bookmarkEnd w:id="232"/>
      <w:bookmarkEnd w:id="233"/>
    </w:p>
    <w:p w14:paraId="41DC6225" w14:textId="77777777" w:rsidR="001D0415" w:rsidRPr="001D0CE2" w:rsidRDefault="00AD648F" w:rsidP="00646AC1">
      <w:pPr>
        <w:pStyle w:val="HiddenText"/>
        <w:jc w:val="both"/>
      </w:pPr>
      <w:r>
        <w:t>List</w:t>
      </w:r>
      <w:r w:rsidR="001D0415" w:rsidRPr="001D0CE2">
        <w:t xml:space="preserve"> documents or other reference materials (e.g. Samples, User Experience videos, Prototyp</w:t>
      </w:r>
      <w:r w:rsidR="008625E7">
        <w:t>es, etc.) relating to this PES.</w:t>
      </w:r>
    </w:p>
    <w:p w14:paraId="3EAE0AE5" w14:textId="77777777" w:rsidR="001D0415" w:rsidRPr="00451BE1" w:rsidRDefault="00451BE1" w:rsidP="001D0415">
      <w:pPr>
        <w:rPr>
          <w:color w:val="005386"/>
        </w:rPr>
      </w:pPr>
      <w:r w:rsidRPr="00451BE1">
        <w:rPr>
          <w:noProof/>
        </w:rPr>
        <w:drawing>
          <wp:inline distT="0" distB="0" distL="0" distR="0" wp14:anchorId="48E20CD5" wp14:editId="23132F75">
            <wp:extent cx="466364" cy="137160"/>
            <wp:effectExtent l="0" t="0" r="0" b="0"/>
            <wp:docPr id="1599288131" name="Picture 159928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color w:val="005386"/>
        </w:rPr>
        <w:t xml:space="preserve"> </w:t>
      </w:r>
      <w:sdt>
        <w:sdtPr>
          <w:rPr>
            <w:color w:val="005386"/>
          </w:rPr>
          <w:alias w:val="Reference Material"/>
          <w:tag w:val="Reference_material"/>
          <w:id w:val="243931399"/>
          <w:placeholder>
            <w:docPart w:val="F9DD39F50C0143F0887F1A0A9E6A2D71"/>
          </w:placeholder>
          <w:showingPlcHdr/>
        </w:sdtPr>
        <w:sdtContent>
          <w:r w:rsidR="001D0415" w:rsidRPr="00451BE1">
            <w:rPr>
              <w:color w:val="005386"/>
            </w:rPr>
            <w:t>Click here to enter text.</w:t>
          </w:r>
        </w:sdtContent>
      </w:sdt>
    </w:p>
    <w:p w14:paraId="35E4CAC9" w14:textId="77777777" w:rsidR="001D0415" w:rsidRPr="001D0CE2" w:rsidRDefault="001D0415" w:rsidP="00EE5A6B">
      <w:pPr>
        <w:pStyle w:val="3DS2Title1"/>
      </w:pPr>
      <w:bookmarkStart w:id="234" w:name="_Toc492286251"/>
      <w:bookmarkStart w:id="235" w:name="_Toc492890899"/>
      <w:bookmarkStart w:id="236" w:name="_Toc492890951"/>
      <w:bookmarkStart w:id="237" w:name="_Toc494182328"/>
      <w:bookmarkStart w:id="238" w:name="_Toc527023835"/>
      <w:bookmarkStart w:id="239" w:name="_Toc50465480"/>
      <w:bookmarkStart w:id="240" w:name="_Toc50734543"/>
      <w:bookmarkStart w:id="241" w:name="_Toc52877243"/>
      <w:bookmarkStart w:id="242" w:name="_Toc175735816"/>
      <w:r w:rsidRPr="001D0CE2">
        <w:t>PES Authoring Rules Checklists (if relevant)</w:t>
      </w:r>
      <w:bookmarkEnd w:id="234"/>
      <w:bookmarkEnd w:id="235"/>
      <w:bookmarkEnd w:id="236"/>
      <w:bookmarkEnd w:id="237"/>
      <w:bookmarkEnd w:id="238"/>
      <w:bookmarkEnd w:id="239"/>
      <w:bookmarkEnd w:id="240"/>
      <w:bookmarkEnd w:id="241"/>
      <w:bookmarkEnd w:id="242"/>
    </w:p>
    <w:p w14:paraId="25444176" w14:textId="77777777" w:rsidR="00E90314" w:rsidRPr="00DD6C21" w:rsidRDefault="001D0415" w:rsidP="00646AC1">
      <w:pPr>
        <w:pStyle w:val="HiddenText"/>
        <w:jc w:val="both"/>
      </w:pPr>
      <w:r w:rsidRPr="001D0CE2">
        <w:t xml:space="preserve">Authoring Rules are specific lists of rules that </w:t>
      </w:r>
      <w:r w:rsidR="001B2A57">
        <w:t>has to</w:t>
      </w:r>
      <w:r w:rsidRPr="001D0CE2">
        <w:t xml:space="preserve"> be addressed by </w:t>
      </w:r>
      <w:r w:rsidR="001B2A57">
        <w:t>this</w:t>
      </w:r>
      <w:r w:rsidRPr="001D0CE2">
        <w:t xml:space="preserve"> PES. Each Rules Checklist has a name and applicability criterion; both PES authors and reviewers are expected to use Authoring Rules Checklists to ensure completeness of the PES</w:t>
      </w:r>
      <w:r w:rsidR="00737205">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E90314" w:rsidRPr="001D0CE2" w14:paraId="4CC4AD29"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4690076F" w14:textId="77777777" w:rsidR="00E90314" w:rsidRPr="001D0CE2" w:rsidRDefault="00E90314" w:rsidP="00CD1183">
            <w:pPr>
              <w:rPr>
                <w:b w:val="0"/>
              </w:rPr>
            </w:pPr>
          </w:p>
        </w:tc>
        <w:tc>
          <w:tcPr>
            <w:tcW w:w="2557" w:type="pct"/>
            <w:shd w:val="clear" w:color="auto" w:fill="003F66"/>
          </w:tcPr>
          <w:p w14:paraId="1E7A16AD" w14:textId="77777777" w:rsidR="00E90314" w:rsidRPr="001D0CE2" w:rsidRDefault="00E90314" w:rsidP="00CD1183">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E90314" w:rsidRPr="001D0CE2" w14:paraId="6124335E"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3033CE38" w14:textId="77777777" w:rsidR="00E90314" w:rsidRPr="00B35A50" w:rsidRDefault="004116F3" w:rsidP="008E5177">
            <w:r>
              <w:t>Do</w:t>
            </w:r>
            <w:r w:rsidR="00E90314">
              <w:t xml:space="preserve"> s</w:t>
            </w:r>
            <w:r w:rsidR="008625E7">
              <w:t>pecific rules apply to this PES</w:t>
            </w:r>
            <w:r w:rsidR="00E90314" w:rsidRPr="001D0CE2">
              <w:t xml:space="preserve">? </w:t>
            </w:r>
          </w:p>
        </w:tc>
        <w:tc>
          <w:tcPr>
            <w:tcW w:w="2557" w:type="pct"/>
          </w:tcPr>
          <w:p w14:paraId="4E7B0964" w14:textId="77777777" w:rsidR="008E5177" w:rsidRPr="00B35A50" w:rsidRDefault="00000000" w:rsidP="008E5177">
            <w:pPr>
              <w:cnfStyle w:val="000000000000" w:firstRow="0" w:lastRow="0" w:firstColumn="0" w:lastColumn="0" w:oddVBand="0" w:evenVBand="0" w:oddHBand="0" w:evenHBand="0" w:firstRowFirstColumn="0" w:firstRowLastColumn="0" w:lastRowFirstColumn="0" w:lastRowLastColumn="0"/>
              <w:rPr>
                <w:rStyle w:val="Emphasis"/>
              </w:rPr>
            </w:pPr>
            <w:sdt>
              <w:sdtPr>
                <w:rPr>
                  <w:i/>
                  <w:iCs/>
                </w:rPr>
                <w:alias w:val="Authoring Rules CheckLists"/>
                <w:tag w:val="Authoring_Rules_CheckLists"/>
                <w:id w:val="764886311"/>
                <w:placeholder>
                  <w:docPart w:val="D6C0B2785DE14301B7B321DAE5F84408"/>
                </w:placeholder>
                <w:showingPlcHdr/>
                <w:comboBox>
                  <w:listItem w:value="Choose an item."/>
                  <w:listItem w:displayText="Yes" w:value="Yes"/>
                  <w:listItem w:displayText="No" w:value="No"/>
                </w:comboBox>
              </w:sdtPr>
              <w:sdtEndPr>
                <w:rPr>
                  <w:i w:val="0"/>
                  <w:iCs w:val="0"/>
                </w:rPr>
              </w:sdtEndPr>
              <w:sdtContent>
                <w:r w:rsidR="00E90314" w:rsidRPr="008E5177">
                  <w:rPr>
                    <w:color w:val="808080"/>
                  </w:rPr>
                  <w:t>Select an item.</w:t>
                </w:r>
              </w:sdtContent>
            </w:sdt>
          </w:p>
        </w:tc>
      </w:tr>
    </w:tbl>
    <w:p w14:paraId="44D38885" w14:textId="77777777" w:rsidR="00E90314" w:rsidRPr="00E90314" w:rsidRDefault="00E90314" w:rsidP="00E90314"/>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1D0415" w:rsidRPr="001D0CE2" w14:paraId="558C85FE"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02293B53" w14:textId="77777777" w:rsidR="001D0415" w:rsidRPr="001D0CE2" w:rsidRDefault="001D0415" w:rsidP="001D0415">
            <w:r w:rsidRPr="001D0CE2">
              <w:t xml:space="preserve">Name of Checklists used in this PES </w:t>
            </w:r>
          </w:p>
        </w:tc>
        <w:tc>
          <w:tcPr>
            <w:tcW w:w="2557" w:type="pct"/>
            <w:shd w:val="clear" w:color="auto" w:fill="003F66"/>
          </w:tcPr>
          <w:p w14:paraId="02D58CF0"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Reason why that checklist applies to this PES</w:t>
            </w:r>
          </w:p>
        </w:tc>
      </w:tr>
      <w:tr w:rsidR="001D0415" w:rsidRPr="001D0CE2" w14:paraId="5B1BE6EF"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0AFD3198" w14:textId="77777777" w:rsidR="001D0415" w:rsidRPr="00B35A50" w:rsidRDefault="003C54A0" w:rsidP="00646AC1">
            <w:pPr>
              <w:jc w:val="both"/>
              <w:rPr>
                <w:b w:val="0"/>
                <w:bCs w:val="0"/>
              </w:rPr>
            </w:pPr>
            <w:r>
              <w:rPr>
                <w:b w:val="0"/>
              </w:rPr>
              <w:t xml:space="preserve"> </w:t>
            </w:r>
            <w:r w:rsidR="001D0415" w:rsidRPr="003C54A0">
              <w:rPr>
                <w:rStyle w:val="HiddenTextChar"/>
                <w:b w:val="0"/>
              </w:rPr>
              <w:t xml:space="preserve">Ex: </w:t>
            </w:r>
            <w:hyperlink r:id="rId36" w:history="1">
              <w:r w:rsidR="001D0415" w:rsidRPr="003C54A0">
                <w:rPr>
                  <w:rStyle w:val="HiddenTextChar"/>
                  <w:b w:val="0"/>
                </w:rPr>
                <w:t>Checklist_UXRules-v3-1.docx</w:t>
              </w:r>
            </w:hyperlink>
          </w:p>
        </w:tc>
        <w:tc>
          <w:tcPr>
            <w:tcW w:w="2557" w:type="pct"/>
          </w:tcPr>
          <w:p w14:paraId="2E645BA0" w14:textId="77777777" w:rsidR="001D0415" w:rsidRPr="001D0CE2" w:rsidRDefault="003C54A0" w:rsidP="00646AC1">
            <w:pPr>
              <w:jc w:val="both"/>
              <w:cnfStyle w:val="000000000000" w:firstRow="0" w:lastRow="0" w:firstColumn="0" w:lastColumn="0" w:oddVBand="0" w:evenVBand="0" w:oddHBand="0" w:evenHBand="0" w:firstRowFirstColumn="0" w:firstRowLastColumn="0" w:lastRowFirstColumn="0" w:lastRowLastColumn="0"/>
              <w:rPr>
                <w:highlight w:val="yellow"/>
              </w:rPr>
            </w:pPr>
            <w:r w:rsidRPr="003C54A0">
              <w:t xml:space="preserve"> </w:t>
            </w:r>
            <w:r w:rsidR="001D0415" w:rsidRPr="002C78F7">
              <w:rPr>
                <w:rStyle w:val="HiddenTextChar"/>
              </w:rPr>
              <w:t>Facilitates verification that generic usability criteria have been properly considered during the conception of the user interface</w:t>
            </w:r>
            <w:r w:rsidR="001D0415" w:rsidRPr="003C54A0">
              <w:rPr>
                <w:rStyle w:val="HiddenTextChar"/>
              </w:rPr>
              <w:t>.</w:t>
            </w:r>
          </w:p>
        </w:tc>
      </w:tr>
      <w:tr w:rsidR="001D0415" w:rsidRPr="001D0CE2" w14:paraId="3B6B3D2C" w14:textId="77777777" w:rsidTr="00D9583B">
        <w:sdt>
          <w:sdtPr>
            <w:alias w:val="Check list name"/>
            <w:tag w:val="Check_list_name"/>
            <w:id w:val="-274251068"/>
            <w:placeholder>
              <w:docPart w:val="ADF65CDE7B084B91B5DD68D775C6A237"/>
            </w:placeholder>
            <w:showingPlcHdr/>
          </w:sdtPr>
          <w:sdtContent>
            <w:tc>
              <w:tcPr>
                <w:cnfStyle w:val="001000000000" w:firstRow="0" w:lastRow="0" w:firstColumn="1" w:lastColumn="0" w:oddVBand="0" w:evenVBand="0" w:oddHBand="0" w:evenHBand="0" w:firstRowFirstColumn="0" w:firstRowLastColumn="0" w:lastRowFirstColumn="0" w:lastRowLastColumn="0"/>
                <w:tcW w:w="2443" w:type="pct"/>
              </w:tcPr>
              <w:p w14:paraId="5877488C" w14:textId="77777777" w:rsidR="001D0415" w:rsidRPr="00B35A50" w:rsidRDefault="001D0415" w:rsidP="00CE3497">
                <w:r w:rsidRPr="003C54A0">
                  <w:rPr>
                    <w:b w:val="0"/>
                    <w:color w:val="808080"/>
                  </w:rPr>
                  <w:t xml:space="preserve">Click here to enter </w:t>
                </w:r>
                <w:r w:rsidR="00CE3497" w:rsidRPr="003C54A0">
                  <w:rPr>
                    <w:b w:val="0"/>
                    <w:color w:val="808080"/>
                  </w:rPr>
                  <w:t>the item to check</w:t>
                </w:r>
                <w:r w:rsidRPr="003C54A0">
                  <w:rPr>
                    <w:b w:val="0"/>
                    <w:color w:val="808080"/>
                  </w:rPr>
                  <w:t>.</w:t>
                </w:r>
              </w:p>
            </w:tc>
          </w:sdtContent>
        </w:sdt>
        <w:sdt>
          <w:sdtPr>
            <w:alias w:val="Checklist Rationale"/>
            <w:tag w:val="Checklist_Rationale"/>
            <w:id w:val="64309088"/>
            <w:placeholder>
              <w:docPart w:val="35610FB38FBE4B87B9D700B764B5DDD1"/>
            </w:placeholder>
            <w:showingPlcHdr/>
          </w:sdtPr>
          <w:sdtContent>
            <w:tc>
              <w:tcPr>
                <w:tcW w:w="2557" w:type="pct"/>
              </w:tcPr>
              <w:p w14:paraId="73270803"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pPr>
                <w:r w:rsidRPr="006901E1">
                  <w:rPr>
                    <w:color w:val="808080"/>
                  </w:rPr>
                  <w:t xml:space="preserve">Click </w:t>
                </w:r>
                <w:r w:rsidRPr="008E5177">
                  <w:rPr>
                    <w:color w:val="808080"/>
                  </w:rPr>
                  <w:t>here</w:t>
                </w:r>
                <w:r w:rsidRPr="006901E1">
                  <w:rPr>
                    <w:color w:val="808080"/>
                  </w:rPr>
                  <w:t xml:space="preserve"> to enter text.</w:t>
                </w:r>
              </w:p>
            </w:tc>
          </w:sdtContent>
        </w:sdt>
      </w:tr>
    </w:tbl>
    <w:p w14:paraId="1C1691FC" w14:textId="77777777" w:rsidR="00D86789" w:rsidRDefault="00D86789" w:rsidP="001D0415"/>
    <w:p w14:paraId="28EB3196" w14:textId="77777777" w:rsidR="00D86789" w:rsidRDefault="00D86789">
      <w:r>
        <w:br w:type="page"/>
      </w:r>
    </w:p>
    <w:p w14:paraId="61DA1471" w14:textId="77777777" w:rsidR="001D0415" w:rsidRDefault="00413E5A" w:rsidP="00FD286E">
      <w:pPr>
        <w:pStyle w:val="PartSubtitle"/>
      </w:pPr>
      <w:bookmarkStart w:id="243" w:name="PEs_relative_material"/>
      <w:bookmarkEnd w:id="243"/>
      <w:r>
        <w:lastRenderedPageBreak/>
        <w:t>Template</w:t>
      </w:r>
      <w:r w:rsidR="00D86789" w:rsidRPr="00D86789">
        <w:t xml:space="preserve"> </w:t>
      </w:r>
      <w:r w:rsidR="00CE7589" w:rsidRPr="00D86789">
        <w:t>Life trace</w:t>
      </w:r>
      <w:r w:rsidR="00E833A3">
        <w:t xml:space="preserve"> </w:t>
      </w:r>
      <w:r w:rsidR="00E833A3" w:rsidRPr="00E833A3">
        <w:rPr>
          <w:i/>
        </w:rPr>
        <w:t>(deploy chapter to read content)</w:t>
      </w:r>
    </w:p>
    <w:p w14:paraId="064F21CC" w14:textId="77777777" w:rsidR="00CE7589" w:rsidRDefault="00CE7589" w:rsidP="00FD286E"/>
    <w:p w14:paraId="24D0546C" w14:textId="77777777" w:rsidR="00CE7589" w:rsidRDefault="00CE7589" w:rsidP="005C0E0D">
      <w:pPr>
        <w:jc w:val="both"/>
      </w:pPr>
      <w:r>
        <w:t xml:space="preserve">Note that the last version of published PES template is available </w:t>
      </w:r>
      <w:hyperlink r:id="rId37" w:history="1">
        <w:r w:rsidRPr="00CE7589">
          <w:rPr>
            <w:rStyle w:val="Hyperlink"/>
          </w:rPr>
          <w:t>here</w:t>
        </w:r>
      </w:hyperlink>
      <w:r>
        <w:t>.</w:t>
      </w:r>
      <w:r w:rsidR="00B50BF3">
        <w:br/>
      </w:r>
      <w:r>
        <w:t>If you are using a local copy template, download the last version to ensure you have the right version. If not, look at the template lifetrace to know what has changed.</w:t>
      </w:r>
    </w:p>
    <w:tbl>
      <w:tblPr>
        <w:tblStyle w:val="LightList1"/>
        <w:tblW w:w="10800" w:type="dxa"/>
        <w:tblInd w:w="-910" w:type="dxa"/>
        <w:tblBorders>
          <w:top w:val="single" w:sz="6" w:space="0" w:color="003F66"/>
          <w:left w:val="single" w:sz="6" w:space="0" w:color="003F66"/>
          <w:right w:val="single" w:sz="6" w:space="0" w:color="003F66"/>
          <w:insideH w:val="single" w:sz="6" w:space="0" w:color="003F66"/>
          <w:insideV w:val="single" w:sz="6" w:space="0" w:color="003F66"/>
        </w:tblBorders>
        <w:tblLayout w:type="fixed"/>
        <w:tblLook w:val="04A0" w:firstRow="1" w:lastRow="0" w:firstColumn="1" w:lastColumn="0" w:noHBand="0" w:noVBand="1"/>
      </w:tblPr>
      <w:tblGrid>
        <w:gridCol w:w="725"/>
        <w:gridCol w:w="990"/>
        <w:gridCol w:w="1080"/>
        <w:gridCol w:w="1080"/>
        <w:gridCol w:w="6030"/>
        <w:gridCol w:w="895"/>
      </w:tblGrid>
      <w:tr w:rsidR="001F1BF5" w:rsidRPr="005C0E0D" w14:paraId="43B6D8A5" w14:textId="77777777" w:rsidTr="00B50BF3">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725" w:type="dxa"/>
            <w:shd w:val="clear" w:color="auto" w:fill="003F66"/>
          </w:tcPr>
          <w:p w14:paraId="67436762" w14:textId="77777777" w:rsidR="00413E5A" w:rsidRPr="005C0E0D" w:rsidRDefault="00413E5A" w:rsidP="008C43A0">
            <w:pPr>
              <w:rPr>
                <w:rFonts w:cs="Arial"/>
                <w:b w:val="0"/>
                <w:sz w:val="16"/>
                <w:szCs w:val="16"/>
              </w:rPr>
            </w:pPr>
            <w:r w:rsidRPr="005C0E0D">
              <w:rPr>
                <w:rFonts w:cs="Arial"/>
                <w:b w:val="0"/>
                <w:sz w:val="16"/>
                <w:szCs w:val="16"/>
              </w:rPr>
              <w:t>Author</w:t>
            </w:r>
          </w:p>
        </w:tc>
        <w:tc>
          <w:tcPr>
            <w:tcW w:w="990" w:type="dxa"/>
            <w:shd w:val="clear" w:color="auto" w:fill="003F66"/>
          </w:tcPr>
          <w:p w14:paraId="1FE204A1"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Activity</w:t>
            </w:r>
          </w:p>
        </w:tc>
        <w:tc>
          <w:tcPr>
            <w:tcW w:w="1080" w:type="dxa"/>
            <w:shd w:val="clear" w:color="auto" w:fill="003F66"/>
          </w:tcPr>
          <w:p w14:paraId="3CD848CA"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Change Id</w:t>
            </w:r>
          </w:p>
          <w:p w14:paraId="506D3EFB" w14:textId="77777777" w:rsidR="00413E5A" w:rsidRPr="005C0E0D" w:rsidRDefault="009C4BF6"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Pr>
                <w:rFonts w:cs="Arial"/>
                <w:b w:val="0"/>
                <w:sz w:val="16"/>
                <w:szCs w:val="16"/>
              </w:rPr>
              <w:t>m</w:t>
            </w:r>
            <w:r w:rsidR="00413E5A" w:rsidRPr="005C0E0D">
              <w:rPr>
                <w:rFonts w:cs="Arial"/>
                <w:b w:val="0"/>
                <w:sz w:val="16"/>
                <w:szCs w:val="16"/>
              </w:rPr>
              <w:t>ajor.minor</w:t>
            </w:r>
          </w:p>
        </w:tc>
        <w:tc>
          <w:tcPr>
            <w:tcW w:w="1080" w:type="dxa"/>
            <w:shd w:val="clear" w:color="auto" w:fill="003F66"/>
          </w:tcPr>
          <w:p w14:paraId="0A15F59C"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Date (yy/mm/dd)</w:t>
            </w:r>
          </w:p>
        </w:tc>
        <w:tc>
          <w:tcPr>
            <w:tcW w:w="6030" w:type="dxa"/>
            <w:shd w:val="clear" w:color="auto" w:fill="003F66"/>
          </w:tcPr>
          <w:p w14:paraId="077C0DA9" w14:textId="77777777" w:rsidR="00413E5A" w:rsidRPr="005C0E0D" w:rsidRDefault="00F77535"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 xml:space="preserve">Change comments </w:t>
            </w:r>
            <w:r w:rsidRPr="005C0E0D">
              <w:rPr>
                <w:rFonts w:cs="Arial"/>
                <w:b w:val="0"/>
                <w:sz w:val="16"/>
                <w:szCs w:val="16"/>
              </w:rPr>
              <w:br/>
              <w:t>(</w:t>
            </w:r>
            <w:r w:rsidR="00413E5A" w:rsidRPr="005C0E0D">
              <w:rPr>
                <w:rFonts w:cs="Arial"/>
                <w:b w:val="0"/>
                <w:sz w:val="16"/>
                <w:szCs w:val="16"/>
              </w:rPr>
              <w:t xml:space="preserve">Specify </w:t>
            </w:r>
            <w:r w:rsidR="00413E5A" w:rsidRPr="005C0E0D">
              <w:rPr>
                <w:rFonts w:cs="Arial"/>
                <w:b w:val="0"/>
                <w:i/>
                <w:iCs/>
                <w:sz w:val="16"/>
                <w:szCs w:val="16"/>
                <w:u w:val="single"/>
              </w:rPr>
              <w:t>list of Reviewers</w:t>
            </w:r>
            <w:r w:rsidR="00413E5A" w:rsidRPr="005C0E0D">
              <w:rPr>
                <w:rFonts w:cs="Arial"/>
                <w:b w:val="0"/>
                <w:i/>
                <w:iCs/>
                <w:sz w:val="16"/>
                <w:szCs w:val="16"/>
              </w:rPr>
              <w:t xml:space="preserve">  </w:t>
            </w:r>
            <w:r w:rsidR="00413E5A" w:rsidRPr="005C0E0D">
              <w:rPr>
                <w:rFonts w:cs="Arial"/>
                <w:b w:val="0"/>
                <w:sz w:val="16"/>
                <w:szCs w:val="16"/>
              </w:rPr>
              <w:t>for major changes)</w:t>
            </w:r>
          </w:p>
        </w:tc>
        <w:tc>
          <w:tcPr>
            <w:tcW w:w="895" w:type="dxa"/>
            <w:shd w:val="clear" w:color="auto" w:fill="003F66"/>
          </w:tcPr>
          <w:p w14:paraId="3D24B169"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Maturity</w:t>
            </w:r>
          </w:p>
        </w:tc>
      </w:tr>
      <w:tr w:rsidR="001F1BF5" w:rsidRPr="005C0E0D" w14:paraId="3B8958B1" w14:textId="77777777" w:rsidTr="00B50BF3">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58A20111" w14:textId="77777777" w:rsidR="00413E5A" w:rsidRPr="005C0E0D" w:rsidRDefault="00B35A50" w:rsidP="008C43A0">
            <w:pPr>
              <w:rPr>
                <w:rFonts w:cs="Arial"/>
                <w:b w:val="0"/>
                <w:sz w:val="16"/>
                <w:szCs w:val="16"/>
              </w:rPr>
            </w:pPr>
            <w:r w:rsidRPr="005C0E0D">
              <w:rPr>
                <w:rFonts w:cs="Arial"/>
                <w:b w:val="0"/>
                <w:sz w:val="16"/>
                <w:szCs w:val="16"/>
              </w:rPr>
              <w:t>jdt</w:t>
            </w:r>
          </w:p>
        </w:tc>
        <w:tc>
          <w:tcPr>
            <w:tcW w:w="990" w:type="dxa"/>
            <w:tcBorders>
              <w:top w:val="none" w:sz="0" w:space="0" w:color="auto"/>
              <w:bottom w:val="none" w:sz="0" w:space="0" w:color="auto"/>
            </w:tcBorders>
          </w:tcPr>
          <w:p w14:paraId="5A0FBBD2"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Creation</w:t>
            </w:r>
          </w:p>
        </w:tc>
        <w:tc>
          <w:tcPr>
            <w:tcW w:w="1080" w:type="dxa"/>
            <w:tcBorders>
              <w:top w:val="none" w:sz="0" w:space="0" w:color="auto"/>
              <w:bottom w:val="none" w:sz="0" w:space="0" w:color="auto"/>
            </w:tcBorders>
          </w:tcPr>
          <w:p w14:paraId="28A54E8B" w14:textId="77777777" w:rsidR="00413E5A" w:rsidRPr="005C0E0D" w:rsidRDefault="00413E5A" w:rsidP="00F77535">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4</w:t>
            </w:r>
            <w:r w:rsidR="00F77535" w:rsidRPr="005C0E0D">
              <w:rPr>
                <w:rFonts w:cs="Arial"/>
                <w:sz w:val="16"/>
                <w:szCs w:val="16"/>
              </w:rPr>
              <w:t>.</w:t>
            </w:r>
            <w:r w:rsidRPr="005C0E0D">
              <w:rPr>
                <w:rFonts w:cs="Arial"/>
                <w:sz w:val="16"/>
                <w:szCs w:val="16"/>
              </w:rPr>
              <w:t>43</w:t>
            </w:r>
          </w:p>
        </w:tc>
        <w:tc>
          <w:tcPr>
            <w:tcW w:w="1080" w:type="dxa"/>
            <w:tcBorders>
              <w:top w:val="none" w:sz="0" w:space="0" w:color="auto"/>
              <w:bottom w:val="none" w:sz="0" w:space="0" w:color="auto"/>
            </w:tcBorders>
          </w:tcPr>
          <w:p w14:paraId="68C2E982"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6030" w:type="dxa"/>
            <w:tcBorders>
              <w:top w:val="none" w:sz="0" w:space="0" w:color="auto"/>
              <w:bottom w:val="none" w:sz="0" w:space="0" w:color="auto"/>
            </w:tcBorders>
          </w:tcPr>
          <w:p w14:paraId="18851737"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895" w:type="dxa"/>
            <w:tcBorders>
              <w:top w:val="none" w:sz="0" w:space="0" w:color="auto"/>
              <w:bottom w:val="none" w:sz="0" w:space="0" w:color="auto"/>
              <w:right w:val="none" w:sz="0" w:space="0" w:color="auto"/>
            </w:tcBorders>
          </w:tcPr>
          <w:p w14:paraId="44D85D8A"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55696CB0"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1F1C44D0"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1A88901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040D9D5A"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1 (major)</w:t>
            </w:r>
          </w:p>
        </w:tc>
        <w:tc>
          <w:tcPr>
            <w:tcW w:w="1080" w:type="dxa"/>
          </w:tcPr>
          <w:p w14:paraId="195A3FF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21/04/29</w:t>
            </w:r>
          </w:p>
        </w:tc>
        <w:tc>
          <w:tcPr>
            <w:tcW w:w="6030" w:type="dxa"/>
          </w:tcPr>
          <w:p w14:paraId="3655B2E3"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some information have been re-organized</w:t>
            </w:r>
          </w:p>
          <w:p w14:paraId="10BC907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specific information (3DSpace Baseline Behavior for instance) have been kept but in a dedicated section</w:t>
            </w:r>
          </w:p>
          <w:p w14:paraId="2CFF3BE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functional content has been better dispatched between the first two sections</w:t>
            </w:r>
          </w:p>
          <w:p w14:paraId="56AA3E32"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explanations have been rewritten with Susan Trager to make them easier to understand in particular for </w:t>
            </w:r>
            <w:r w:rsidR="00343B09" w:rsidRPr="005C0E0D">
              <w:rPr>
                <w:rFonts w:cs="Arial"/>
                <w:sz w:val="16"/>
                <w:szCs w:val="16"/>
              </w:rPr>
              <w:t>Anglophones</w:t>
            </w:r>
          </w:p>
          <w:p w14:paraId="5C20FB3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information relative to PCS, security, personal data have been moved and regrouped in a dedicated section “Quality of Services”</w:t>
            </w:r>
          </w:p>
          <w:p w14:paraId="7852AB9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User Experience and interactions section has been reviewed and the part relative to documentation has been modified on technical writers requests</w:t>
            </w:r>
          </w:p>
          <w:p w14:paraId="168DEA05"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“packaging” has been separated in two parts:</w:t>
            </w:r>
          </w:p>
          <w:p w14:paraId="5D5788C6"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the “commercial packaging” which specifies the </w:t>
            </w:r>
            <w:r w:rsidR="00343B09" w:rsidRPr="005C0E0D">
              <w:rPr>
                <w:rFonts w:cs="Arial"/>
                <w:sz w:val="16"/>
                <w:szCs w:val="16"/>
              </w:rPr>
              <w:t>licenses</w:t>
            </w:r>
            <w:r w:rsidRPr="005C0E0D">
              <w:rPr>
                <w:rFonts w:cs="Arial"/>
                <w:sz w:val="16"/>
                <w:szCs w:val="16"/>
              </w:rPr>
              <w:t xml:space="preserve"> the end user has to use to access the function capabilities – in high level specifications</w:t>
            </w:r>
          </w:p>
          <w:p w14:paraId="0226EE4C"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“implement packaging” which specifies what has to be modified in terms of packaging implementation (roles, apps, technical products, components, medias – in detailed specifications</w:t>
            </w:r>
          </w:p>
          <w:p w14:paraId="2A908F56"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“required” information have been updated to provide information </w:t>
            </w:r>
            <w:r w:rsidR="00CE7589" w:rsidRPr="005C0E0D">
              <w:rPr>
                <w:rFonts w:cs="Arial"/>
                <w:sz w:val="16"/>
                <w:szCs w:val="16"/>
              </w:rPr>
              <w:t xml:space="preserve">more </w:t>
            </w:r>
            <w:r w:rsidRPr="005C0E0D">
              <w:rPr>
                <w:rFonts w:cs="Arial"/>
                <w:sz w:val="16"/>
                <w:szCs w:val="16"/>
              </w:rPr>
              <w:t>useful to analyze PES Content.</w:t>
            </w:r>
          </w:p>
          <w:p w14:paraId="06D792C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Content has been added</w:t>
            </w:r>
          </w:p>
          <w:p w14:paraId="172710D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process reminder in PES context</w:t>
            </w:r>
          </w:p>
          <w:p w14:paraId="50BF0B6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new type of acceptance tests for “limit &amp; negative” cases (to test and ensure what happen/is </w:t>
            </w:r>
            <w:r w:rsidR="00343B09" w:rsidRPr="005C0E0D">
              <w:rPr>
                <w:rFonts w:cs="Arial"/>
                <w:sz w:val="16"/>
                <w:szCs w:val="16"/>
              </w:rPr>
              <w:t>displayed</w:t>
            </w:r>
            <w:r w:rsidRPr="005C0E0D">
              <w:rPr>
                <w:rFonts w:cs="Arial"/>
                <w:sz w:val="16"/>
                <w:szCs w:val="16"/>
              </w:rPr>
              <w:t xml:space="preserve"> in case of bad usage by end user)</w:t>
            </w:r>
          </w:p>
          <w:p w14:paraId="4C25912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list of Page objects which are provided and the acceptance tests which use them</w:t>
            </w:r>
          </w:p>
          <w:p w14:paraId="583EBFD0"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Few obsolete information or information which were never set have been removed</w:t>
            </w:r>
          </w:p>
          <w:p w14:paraId="7A517A4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New corporate word document template has been used.</w:t>
            </w:r>
          </w:p>
        </w:tc>
        <w:tc>
          <w:tcPr>
            <w:tcW w:w="895" w:type="dxa"/>
          </w:tcPr>
          <w:p w14:paraId="22CE0A2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3BCC2085" w14:textId="77777777" w:rsidTr="00B50BF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487B7DF2"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449B76DE"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1B2C0734"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2</w:t>
            </w:r>
          </w:p>
        </w:tc>
        <w:tc>
          <w:tcPr>
            <w:tcW w:w="1080" w:type="dxa"/>
            <w:tcBorders>
              <w:top w:val="none" w:sz="0" w:space="0" w:color="auto"/>
              <w:bottom w:val="none" w:sz="0" w:space="0" w:color="auto"/>
            </w:tcBorders>
          </w:tcPr>
          <w:p w14:paraId="031D2698"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21/03/16</w:t>
            </w:r>
          </w:p>
        </w:tc>
        <w:tc>
          <w:tcPr>
            <w:tcW w:w="6030" w:type="dxa"/>
            <w:tcBorders>
              <w:top w:val="none" w:sz="0" w:space="0" w:color="auto"/>
              <w:bottom w:val="none" w:sz="0" w:space="0" w:color="auto"/>
            </w:tcBorders>
          </w:tcPr>
          <w:p w14:paraId="105E3A63"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A</w:t>
            </w:r>
            <w:r w:rsidR="00413E5A" w:rsidRPr="005C0E0D">
              <w:rPr>
                <w:rFonts w:cs="Arial"/>
                <w:sz w:val="16"/>
                <w:szCs w:val="16"/>
              </w:rPr>
              <w:t>dding Page Object information</w:t>
            </w:r>
          </w:p>
        </w:tc>
        <w:tc>
          <w:tcPr>
            <w:tcW w:w="895" w:type="dxa"/>
            <w:tcBorders>
              <w:top w:val="none" w:sz="0" w:space="0" w:color="auto"/>
              <w:bottom w:val="none" w:sz="0" w:space="0" w:color="auto"/>
              <w:right w:val="none" w:sz="0" w:space="0" w:color="auto"/>
            </w:tcBorders>
          </w:tcPr>
          <w:p w14:paraId="09F29F0B"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721B1D79"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210858A6"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583D92F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4D3C3CEA"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3</w:t>
            </w:r>
          </w:p>
        </w:tc>
        <w:tc>
          <w:tcPr>
            <w:tcW w:w="1080" w:type="dxa"/>
          </w:tcPr>
          <w:p w14:paraId="1AF9AA6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21/10/13</w:t>
            </w:r>
          </w:p>
        </w:tc>
        <w:tc>
          <w:tcPr>
            <w:tcW w:w="6030" w:type="dxa"/>
          </w:tcPr>
          <w:p w14:paraId="770B49F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Fix format issue</w:t>
            </w:r>
            <w:r w:rsidR="00A46641" w:rsidRPr="005C0E0D">
              <w:rPr>
                <w:rFonts w:cs="Arial"/>
                <w:sz w:val="16"/>
                <w:szCs w:val="16"/>
              </w:rPr>
              <w:t>s</w:t>
            </w:r>
          </w:p>
          <w:p w14:paraId="0721A86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Add template </w:t>
            </w:r>
            <w:r w:rsidR="00343B09" w:rsidRPr="005C0E0D">
              <w:rPr>
                <w:rFonts w:cs="Arial"/>
                <w:sz w:val="16"/>
                <w:szCs w:val="16"/>
              </w:rPr>
              <w:t>life trace</w:t>
            </w:r>
          </w:p>
        </w:tc>
        <w:tc>
          <w:tcPr>
            <w:tcW w:w="895" w:type="dxa"/>
          </w:tcPr>
          <w:p w14:paraId="31465441"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3475E513"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15469F53" w14:textId="77777777" w:rsidR="0049289C" w:rsidRPr="005C0E0D" w:rsidRDefault="0049289C" w:rsidP="0049289C">
            <w:pPr>
              <w:rPr>
                <w:rFonts w:cs="Arial"/>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515AEA13"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27D2BA37" w14:textId="77777777" w:rsidR="0049289C" w:rsidRPr="005C0E0D" w:rsidRDefault="00F77535"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9289C" w:rsidRPr="005C0E0D">
              <w:rPr>
                <w:rFonts w:cs="Arial"/>
                <w:sz w:val="16"/>
                <w:szCs w:val="16"/>
              </w:rPr>
              <w:t>4</w:t>
            </w:r>
          </w:p>
        </w:tc>
        <w:tc>
          <w:tcPr>
            <w:tcW w:w="1080" w:type="dxa"/>
            <w:tcBorders>
              <w:top w:val="none" w:sz="0" w:space="0" w:color="auto"/>
              <w:bottom w:val="none" w:sz="0" w:space="0" w:color="auto"/>
            </w:tcBorders>
          </w:tcPr>
          <w:p w14:paraId="5A3E8541"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22/04/11</w:t>
            </w:r>
          </w:p>
        </w:tc>
        <w:tc>
          <w:tcPr>
            <w:tcW w:w="6030" w:type="dxa"/>
            <w:tcBorders>
              <w:top w:val="none" w:sz="0" w:space="0" w:color="auto"/>
              <w:bottom w:val="none" w:sz="0" w:space="0" w:color="auto"/>
            </w:tcBorders>
          </w:tcPr>
          <w:p w14:paraId="2B8AEE13"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Section 2: Detailed Specifications </w:t>
            </w:r>
            <w:r w:rsidR="00E05981" w:rsidRPr="005C0E0D">
              <w:rPr>
                <w:rFonts w:cs="Arial"/>
                <w:sz w:val="16"/>
                <w:szCs w:val="16"/>
              </w:rPr>
              <w:t>/ Programming interface</w:t>
            </w:r>
            <w:r w:rsidRPr="005C0E0D">
              <w:rPr>
                <w:rFonts w:cs="Arial"/>
                <w:sz w:val="16"/>
                <w:szCs w:val="16"/>
              </w:rPr>
              <w:t>: explicit the parameter to set in DSxRD</w:t>
            </w:r>
          </w:p>
          <w:p w14:paraId="0BDC121E"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Section 3: Quality of services/Data privacy: provide more information to help PES writer answering the question</w:t>
            </w:r>
          </w:p>
        </w:tc>
        <w:tc>
          <w:tcPr>
            <w:tcW w:w="895" w:type="dxa"/>
            <w:tcBorders>
              <w:top w:val="none" w:sz="0" w:space="0" w:color="auto"/>
              <w:bottom w:val="none" w:sz="0" w:space="0" w:color="auto"/>
              <w:right w:val="none" w:sz="0" w:space="0" w:color="auto"/>
            </w:tcBorders>
          </w:tcPr>
          <w:p w14:paraId="14AFB9C1"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5D07C885"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29E1DA14" w14:textId="77777777" w:rsidR="001F1BF5" w:rsidRPr="005C0E0D" w:rsidRDefault="00837D84" w:rsidP="0049289C">
            <w:pPr>
              <w:rPr>
                <w:rFonts w:cs="Arial"/>
                <w:b w:val="0"/>
                <w:sz w:val="16"/>
                <w:szCs w:val="16"/>
              </w:rPr>
            </w:pPr>
            <w:r w:rsidRPr="005C0E0D">
              <w:rPr>
                <w:rFonts w:cs="Arial"/>
                <w:b w:val="0"/>
                <w:sz w:val="16"/>
                <w:szCs w:val="16"/>
              </w:rPr>
              <w:t>man2</w:t>
            </w:r>
            <w:r w:rsidR="005A6BA6">
              <w:rPr>
                <w:rFonts w:cs="Arial"/>
                <w:b w:val="0"/>
                <w:sz w:val="16"/>
                <w:szCs w:val="16"/>
              </w:rPr>
              <w:t>2</w:t>
            </w:r>
          </w:p>
          <w:p w14:paraId="5877F261" w14:textId="77777777" w:rsidR="001F1BF5" w:rsidRPr="005C0E0D" w:rsidRDefault="004511BC" w:rsidP="0049289C">
            <w:pPr>
              <w:rPr>
                <w:rFonts w:cs="Arial"/>
                <w:b w:val="0"/>
                <w:sz w:val="16"/>
                <w:szCs w:val="16"/>
              </w:rPr>
            </w:pPr>
            <w:r w:rsidRPr="005C0E0D">
              <w:rPr>
                <w:rFonts w:cs="Arial"/>
                <w:b w:val="0"/>
                <w:sz w:val="16"/>
                <w:szCs w:val="16"/>
              </w:rPr>
              <w:t>rdh1</w:t>
            </w:r>
          </w:p>
          <w:p w14:paraId="0C9A4729" w14:textId="77777777" w:rsidR="00837D84" w:rsidRPr="005C0E0D" w:rsidRDefault="001F1BF5" w:rsidP="0049289C">
            <w:pPr>
              <w:rPr>
                <w:rFonts w:cs="Arial"/>
                <w:b w:val="0"/>
                <w:sz w:val="16"/>
                <w:szCs w:val="16"/>
              </w:rPr>
            </w:pPr>
            <w:r w:rsidRPr="005C0E0D">
              <w:rPr>
                <w:rFonts w:cs="Arial"/>
                <w:b w:val="0"/>
                <w:sz w:val="16"/>
                <w:szCs w:val="16"/>
              </w:rPr>
              <w:t>ccc</w:t>
            </w:r>
          </w:p>
        </w:tc>
        <w:tc>
          <w:tcPr>
            <w:tcW w:w="990" w:type="dxa"/>
          </w:tcPr>
          <w:p w14:paraId="15A8B428" w14:textId="77777777" w:rsidR="00837D84" w:rsidRPr="005C0E0D" w:rsidRDefault="00837D84"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04142838" w14:textId="77777777" w:rsidR="00837D84" w:rsidRPr="005C0E0D" w:rsidRDefault="00F77535"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FF0077" w:rsidRPr="005C0E0D">
              <w:rPr>
                <w:rFonts w:cs="Arial"/>
                <w:sz w:val="16"/>
                <w:szCs w:val="16"/>
              </w:rPr>
              <w:t>5</w:t>
            </w:r>
          </w:p>
        </w:tc>
        <w:tc>
          <w:tcPr>
            <w:tcW w:w="1080" w:type="dxa"/>
          </w:tcPr>
          <w:p w14:paraId="14579CFA" w14:textId="77777777" w:rsidR="00837D84" w:rsidRPr="005C0E0D" w:rsidRDefault="009C4BF6"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24</w:t>
            </w:r>
            <w:r w:rsidR="00B32D9C">
              <w:rPr>
                <w:rFonts w:cs="Arial"/>
                <w:sz w:val="16"/>
                <w:szCs w:val="16"/>
              </w:rPr>
              <w:t>/08/27</w:t>
            </w:r>
          </w:p>
        </w:tc>
        <w:tc>
          <w:tcPr>
            <w:tcW w:w="6030" w:type="dxa"/>
          </w:tcPr>
          <w:p w14:paraId="002DD1E1" w14:textId="77777777" w:rsidR="009F39BC"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All template (man2</w:t>
            </w:r>
            <w:r w:rsidR="00695BA2" w:rsidRPr="005C0E0D">
              <w:rPr>
                <w:rFonts w:cs="Arial"/>
                <w:sz w:val="16"/>
                <w:szCs w:val="16"/>
              </w:rPr>
              <w:t>2</w:t>
            </w:r>
            <w:r w:rsidRPr="005C0E0D">
              <w:rPr>
                <w:rFonts w:cs="Arial"/>
                <w:sz w:val="16"/>
                <w:szCs w:val="16"/>
              </w:rPr>
              <w:t>):</w:t>
            </w:r>
          </w:p>
          <w:p w14:paraId="78D95AE9" w14:textId="77777777" w:rsidR="00384B1F" w:rsidRPr="005C0E0D" w:rsidRDefault="00FF0077"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Fix format issues</w:t>
            </w:r>
            <w:r w:rsidR="00384B1F" w:rsidRPr="005C0E0D">
              <w:rPr>
                <w:rFonts w:ascii="Arial" w:hAnsi="Arial" w:cs="Arial"/>
                <w:sz w:val="16"/>
                <w:szCs w:val="16"/>
              </w:rPr>
              <w:t xml:space="preserve">, </w:t>
            </w:r>
          </w:p>
          <w:p w14:paraId="458182FF" w14:textId="77777777" w:rsidR="00384B1F" w:rsidRPr="005C0E0D" w:rsidRDefault="00384B1F"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 xml:space="preserve">Restriction of mandatory fields, </w:t>
            </w:r>
          </w:p>
          <w:p w14:paraId="148B5D83" w14:textId="77777777" w:rsidR="00837D84" w:rsidRPr="005C0E0D" w:rsidRDefault="00384B1F"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Required Information” deleted on optional chapters</w:t>
            </w:r>
          </w:p>
          <w:p w14:paraId="418F1B25" w14:textId="77777777" w:rsidR="005C0E0D" w:rsidRPr="005C0E0D" w:rsidRDefault="008F3F70" w:rsidP="008F3F7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F3F70">
              <w:rPr>
                <w:rFonts w:ascii="Arial" w:hAnsi="Arial" w:cs="Arial"/>
                <w:sz w:val="16"/>
                <w:szCs w:val="16"/>
              </w:rPr>
              <w:t>Alignment with Dassault Systèmes Brand Equity</w:t>
            </w:r>
          </w:p>
          <w:p w14:paraId="2A1128E5" w14:textId="77777777" w:rsidR="00384B1F"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2.2.2: add question about What’s new</w:t>
            </w:r>
            <w:r w:rsidR="004511BC" w:rsidRPr="005C0E0D">
              <w:rPr>
                <w:rFonts w:cs="Arial"/>
                <w:sz w:val="16"/>
                <w:szCs w:val="16"/>
              </w:rPr>
              <w:t xml:space="preserve"> (rdh1)</w:t>
            </w:r>
          </w:p>
          <w:p w14:paraId="6F5A937C" w14:textId="77777777" w:rsidR="00343B09" w:rsidRPr="005C0E0D" w:rsidRDefault="001F1BF5"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w:t>
            </w:r>
            <w:r w:rsidR="006579D1" w:rsidRPr="005C0E0D">
              <w:rPr>
                <w:rFonts w:cs="Arial"/>
                <w:sz w:val="16"/>
                <w:szCs w:val="16"/>
              </w:rPr>
              <w:t xml:space="preserve"> 3.1 Performance,</w:t>
            </w:r>
            <w:r w:rsidR="00695BA2" w:rsidRPr="005C0E0D">
              <w:rPr>
                <w:rFonts w:cs="Arial"/>
                <w:sz w:val="16"/>
                <w:szCs w:val="16"/>
              </w:rPr>
              <w:t xml:space="preserve"> capacity and scalability (PCS)</w:t>
            </w:r>
            <w:r w:rsidR="006579D1" w:rsidRPr="005C0E0D">
              <w:rPr>
                <w:rFonts w:cs="Arial"/>
                <w:sz w:val="16"/>
                <w:szCs w:val="16"/>
              </w:rPr>
              <w:t xml:space="preserve">: </w:t>
            </w:r>
          </w:p>
          <w:p w14:paraId="00D8E207" w14:textId="77777777" w:rsidR="00343B09" w:rsidRPr="005C0E0D" w:rsidRDefault="00343B09" w:rsidP="00343B09">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add reminder about the</w:t>
            </w:r>
            <w:r w:rsidR="006579D1" w:rsidRPr="005C0E0D">
              <w:rPr>
                <w:rFonts w:ascii="Arial" w:hAnsi="Arial" w:cs="Arial"/>
                <w:sz w:val="16"/>
                <w:szCs w:val="16"/>
              </w:rPr>
              <w:t xml:space="preserve"> process rule to create a PCS task to ensure the tests will be run and assessed</w:t>
            </w:r>
          </w:p>
          <w:p w14:paraId="1B63E243" w14:textId="77777777" w:rsidR="00343B09" w:rsidRPr="005C0E0D" w:rsidRDefault="00343B09" w:rsidP="00343B09">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new authorized answers are “yes” or “no” to the question “Are PCS tests provided with the function?”</w:t>
            </w:r>
          </w:p>
          <w:p w14:paraId="61EBF543" w14:textId="77777777" w:rsidR="00C95A06" w:rsidRPr="005C0E0D" w:rsidRDefault="00C95A06"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3.2 Security Controls: new authorized answers are “yes” or “no”</w:t>
            </w:r>
          </w:p>
          <w:p w14:paraId="342CF746" w14:textId="77777777" w:rsidR="00C95A06" w:rsidRPr="005C0E0D" w:rsidRDefault="00C95A06" w:rsidP="00C95A06">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3.3 Data Privacy: new authorized answers are “yes” or “no”</w:t>
            </w:r>
          </w:p>
        </w:tc>
        <w:tc>
          <w:tcPr>
            <w:tcW w:w="895" w:type="dxa"/>
          </w:tcPr>
          <w:p w14:paraId="3C171830" w14:textId="77777777" w:rsidR="00837D84" w:rsidRPr="005C0E0D" w:rsidRDefault="009F39BC"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B50BF3" w:rsidRPr="005C0E0D" w14:paraId="699F63D8"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0EA4836A" w14:textId="77777777" w:rsidR="00B50BF3" w:rsidRPr="005C0E0D" w:rsidRDefault="00B50BF3" w:rsidP="00B50BF3">
            <w:pPr>
              <w:rPr>
                <w:rFonts w:cs="Arial"/>
                <w:b w:val="0"/>
                <w:sz w:val="16"/>
                <w:szCs w:val="16"/>
              </w:rPr>
            </w:pPr>
            <w:r w:rsidRPr="005C0E0D">
              <w:rPr>
                <w:rFonts w:cs="Arial"/>
                <w:b w:val="0"/>
                <w:sz w:val="16"/>
                <w:szCs w:val="16"/>
              </w:rPr>
              <w:t>man2</w:t>
            </w:r>
            <w:r>
              <w:rPr>
                <w:rFonts w:cs="Arial"/>
                <w:b w:val="0"/>
                <w:sz w:val="16"/>
                <w:szCs w:val="16"/>
              </w:rPr>
              <w:t>2</w:t>
            </w:r>
          </w:p>
        </w:tc>
        <w:tc>
          <w:tcPr>
            <w:tcW w:w="990" w:type="dxa"/>
            <w:tcBorders>
              <w:top w:val="none" w:sz="0" w:space="0" w:color="auto"/>
              <w:bottom w:val="none" w:sz="0" w:space="0" w:color="auto"/>
            </w:tcBorders>
          </w:tcPr>
          <w:p w14:paraId="58523EF7"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6646722E"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5.5</w:t>
            </w:r>
            <w:r>
              <w:rPr>
                <w:rFonts w:cs="Arial"/>
                <w:sz w:val="16"/>
                <w:szCs w:val="16"/>
              </w:rPr>
              <w:t>.1</w:t>
            </w:r>
          </w:p>
        </w:tc>
        <w:tc>
          <w:tcPr>
            <w:tcW w:w="1080" w:type="dxa"/>
            <w:tcBorders>
              <w:top w:val="none" w:sz="0" w:space="0" w:color="auto"/>
              <w:bottom w:val="none" w:sz="0" w:space="0" w:color="auto"/>
            </w:tcBorders>
          </w:tcPr>
          <w:p w14:paraId="3797307E" w14:textId="77777777" w:rsidR="00B50BF3"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24/10/04</w:t>
            </w:r>
          </w:p>
        </w:tc>
        <w:tc>
          <w:tcPr>
            <w:tcW w:w="6030" w:type="dxa"/>
            <w:tcBorders>
              <w:top w:val="none" w:sz="0" w:space="0" w:color="auto"/>
              <w:bottom w:val="none" w:sz="0" w:space="0" w:color="auto"/>
            </w:tcBorders>
          </w:tcPr>
          <w:p w14:paraId="3E2C2D30" w14:textId="77777777" w:rsidR="00B50BF3" w:rsidRPr="005C0E0D" w:rsidRDefault="00B50BF3" w:rsidP="00B50BF3">
            <w:pPr>
              <w:spacing w:after="0"/>
              <w:cnfStyle w:val="000000100000" w:firstRow="0" w:lastRow="0" w:firstColumn="0" w:lastColumn="0" w:oddVBand="0" w:evenVBand="0" w:oddHBand="1" w:evenHBand="0" w:firstRowFirstColumn="0" w:firstRowLastColumn="0" w:lastRowFirstColumn="0" w:lastRowLastColumn="0"/>
              <w:rPr>
                <w:rFonts w:cs="Arial"/>
                <w:sz w:val="16"/>
                <w:szCs w:val="16"/>
              </w:rPr>
            </w:pPr>
            <w:r w:rsidRPr="00B50BF3">
              <w:rPr>
                <w:rFonts w:cs="Arial"/>
                <w:sz w:val="16"/>
                <w:szCs w:val="16"/>
              </w:rPr>
              <w:t>Fix format issues</w:t>
            </w:r>
            <w:r>
              <w:rPr>
                <w:rFonts w:cs="Arial"/>
                <w:sz w:val="16"/>
                <w:szCs w:val="16"/>
              </w:rPr>
              <w:t xml:space="preserve"> on mandatory fields</w:t>
            </w:r>
          </w:p>
        </w:tc>
        <w:tc>
          <w:tcPr>
            <w:tcW w:w="895" w:type="dxa"/>
            <w:tcBorders>
              <w:top w:val="none" w:sz="0" w:space="0" w:color="auto"/>
              <w:bottom w:val="none" w:sz="0" w:space="0" w:color="auto"/>
              <w:right w:val="none" w:sz="0" w:space="0" w:color="auto"/>
            </w:tcBorders>
          </w:tcPr>
          <w:p w14:paraId="3FCE54FE"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Validated</w:t>
            </w:r>
          </w:p>
        </w:tc>
      </w:tr>
    </w:tbl>
    <w:p w14:paraId="22C651ED" w14:textId="77777777" w:rsidR="00D86789" w:rsidRDefault="00D86789" w:rsidP="008C43A0"/>
    <w:sectPr w:rsidR="00D86789" w:rsidSect="00090129">
      <w:headerReference w:type="default" r:id="rId38"/>
      <w:footerReference w:type="default" r:id="rId39"/>
      <w:headerReference w:type="first" r:id="rId40"/>
      <w:footerReference w:type="first" r:id="rId41"/>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1FC83" w14:textId="77777777" w:rsidR="008A3499" w:rsidRDefault="008A3499" w:rsidP="00584320">
      <w:pPr>
        <w:spacing w:after="0" w:line="240" w:lineRule="auto"/>
      </w:pPr>
      <w:r>
        <w:separator/>
      </w:r>
    </w:p>
  </w:endnote>
  <w:endnote w:type="continuationSeparator" w:id="0">
    <w:p w14:paraId="6740BD9E" w14:textId="77777777" w:rsidR="008A3499" w:rsidRDefault="008A3499" w:rsidP="0058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panose1 w:val="020B0609000101010101"/>
    <w:charset w:val="81"/>
    <w:family w:val="modern"/>
    <w:pitch w:val="fixed"/>
    <w:sig w:usb0="B00002AF" w:usb1="69D77CFB" w:usb2="00000030" w:usb3="00000000" w:csb0="0008009F" w:csb1="00000000"/>
  </w:font>
  <w:font w:name="Simplified Arabic Fixed">
    <w:altName w:val="Courier New"/>
    <w:panose1 w:val="02070309020205020404"/>
    <w:charset w:val="B2"/>
    <w:family w:val="modern"/>
    <w:pitch w:val="fixed"/>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4B518" w14:textId="77777777" w:rsidR="00F04E4A" w:rsidRDefault="00F04E4A" w:rsidP="00111A3B">
    <w:pPr>
      <w:pStyle w:val="Footer"/>
      <w:rPr>
        <w:sz w:val="20"/>
        <w:szCs w:val="20"/>
      </w:rPr>
    </w:pPr>
    <w:r w:rsidRPr="004D1196">
      <w:rPr>
        <w:rFonts w:cs="Arial"/>
        <w:noProof/>
        <w:sz w:val="44"/>
        <w:szCs w:val="44"/>
      </w:rPr>
      <w:drawing>
        <wp:anchor distT="0" distB="0" distL="114300" distR="114300" simplePos="0" relativeHeight="251661824" behindDoc="0" locked="0" layoutInCell="1" allowOverlap="1" wp14:anchorId="1A03B4DA" wp14:editId="1B3DDC39">
          <wp:simplePos x="0" y="0"/>
          <wp:positionH relativeFrom="rightMargin">
            <wp:posOffset>-786130</wp:posOffset>
          </wp:positionH>
          <wp:positionV relativeFrom="paragraph">
            <wp:posOffset>82550</wp:posOffset>
          </wp:positionV>
          <wp:extent cx="1133856" cy="356616"/>
          <wp:effectExtent l="0" t="0" r="0" b="571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33856" cy="356616"/>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29642E04" w14:textId="77777777" w:rsidR="00F04E4A" w:rsidRDefault="00F04E4A" w:rsidP="00111A3B">
        <w:pPr>
          <w:pStyle w:val="Footer"/>
          <w:rPr>
            <w:sz w:val="20"/>
            <w:szCs w:val="20"/>
          </w:rPr>
        </w:pPr>
      </w:p>
      <w:p w14:paraId="03461032" w14:textId="77777777" w:rsidR="00F04E4A" w:rsidRPr="00111A3B" w:rsidRDefault="00F04E4A" w:rsidP="004D1196">
        <w:pPr>
          <w:pStyle w:val="Footer"/>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B50BF3" w:rsidRPr="00B50BF3">
          <w:rPr>
            <w:noProof/>
            <w:color w:val="005386"/>
            <w:szCs w:val="20"/>
          </w:rPr>
          <w:t>16</w:t>
        </w:r>
        <w:r w:rsidRPr="00111A3B">
          <w:rPr>
            <w:color w:val="005386"/>
            <w:sz w:val="20"/>
            <w:szCs w:val="20"/>
          </w:rPr>
          <w:fldChar w:fldCharType="end"/>
        </w:r>
        <w:r>
          <w:rPr>
            <w:color w:val="005386"/>
            <w:sz w:val="20"/>
            <w:szCs w:val="20"/>
          </w:rPr>
          <w:t xml:space="preserve">     </w:t>
        </w:r>
      </w:p>
    </w:sdtContent>
  </w:sdt>
  <w:p w14:paraId="31E7FF3E" w14:textId="77777777" w:rsidR="00F04E4A" w:rsidRDefault="00F04E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B24B" w14:textId="77777777" w:rsidR="00F04E4A" w:rsidRDefault="00B50BF3">
    <w:pPr>
      <w:pStyle w:val="Footer"/>
    </w:pPr>
    <w:r>
      <w:t>Last Modified: 2024/10/04</w:t>
    </w:r>
  </w:p>
  <w:p w14:paraId="1B909AF3" w14:textId="77777777" w:rsidR="00F04E4A" w:rsidRDefault="00F04E4A">
    <w:pPr>
      <w:pStyle w:val="Footer"/>
    </w:pPr>
  </w:p>
  <w:p w14:paraId="15951C7E" w14:textId="77777777" w:rsidR="00F04E4A" w:rsidRDefault="00F04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65FD4" w14:textId="77777777" w:rsidR="008A3499" w:rsidRDefault="008A3499" w:rsidP="00584320">
      <w:pPr>
        <w:spacing w:after="0" w:line="240" w:lineRule="auto"/>
      </w:pPr>
      <w:r>
        <w:separator/>
      </w:r>
    </w:p>
  </w:footnote>
  <w:footnote w:type="continuationSeparator" w:id="0">
    <w:p w14:paraId="49B0A48A" w14:textId="77777777" w:rsidR="008A3499" w:rsidRDefault="008A3499" w:rsidP="00584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664E2" w14:textId="77777777" w:rsidR="00F04E4A" w:rsidRDefault="00F04E4A" w:rsidP="00111A3B">
    <w:pPr>
      <w:pStyle w:val="Header"/>
      <w:tabs>
        <w:tab w:val="clear" w:pos="4513"/>
      </w:tabs>
    </w:pPr>
    <w:r w:rsidRPr="00F514CB">
      <w:rPr>
        <w:noProof/>
      </w:rPr>
      <mc:AlternateContent>
        <mc:Choice Requires="wps">
          <w:drawing>
            <wp:anchor distT="0" distB="0" distL="114300" distR="114300" simplePos="0" relativeHeight="251659776" behindDoc="0" locked="0" layoutInCell="1" allowOverlap="1" wp14:anchorId="6F2594D6" wp14:editId="0FCBD6FF">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50F7BB9"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Dassault Systèmes | Confidential Information | 2024</w:t>
                          </w:r>
                        </w:p>
                        <w:p w14:paraId="6E0A5287" w14:textId="77777777" w:rsidR="00F04E4A" w:rsidRPr="005B5511" w:rsidRDefault="00F04E4A" w:rsidP="00F514CB">
                          <w:pPr>
                            <w:jc w:val="center"/>
                            <w:rPr>
                              <w:color w:val="003F6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2594D6" id="_x0000_t202" coordsize="21600,21600" o:spt="202" path="m,l,21600r21600,l21600,xe">
              <v:stroke joinstyle="miter"/>
              <v:path gradientshapeok="t" o:connecttype="rect"/>
            </v:shapetype>
            <v:shape id="Text Box 6" o:spid="_x0000_s1040" type="#_x0000_t202" style="position:absolute;margin-left:41.85pt;margin-top:100.7pt;width:25.3pt;height:640.5pt;z-index:251659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" stroked="f" strokeweight="0">
              <v:textbox style="layout-flow:vertical;mso-layout-flow-alt:bottom-to-top">
                <w:txbxContent>
                  <w:p w14:paraId="750F7BB9"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Dassault Systèmes | Confidential Information | 2024</w:t>
                    </w:r>
                  </w:p>
                  <w:p w14:paraId="6E0A5287" w14:textId="77777777" w:rsidR="00F04E4A" w:rsidRPr="005B5511" w:rsidRDefault="00F04E4A" w:rsidP="00F514CB">
                    <w:pPr>
                      <w:jc w:val="center"/>
                      <w:rPr>
                        <w:color w:val="003F66"/>
                        <w:sz w:val="12"/>
                        <w:szCs w:val="12"/>
                      </w:rPr>
                    </w:pPr>
                  </w:p>
                </w:txbxContent>
              </v:textbox>
              <w10:wrap anchorx="margin" anchory="page"/>
            </v:shape>
          </w:pict>
        </mc:Fallback>
      </mc:AlternateContent>
    </w:r>
    <w:r>
      <w:softHyphen/>
    </w:r>
    <w:r>
      <w:tab/>
    </w:r>
    <w: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2C523" w14:textId="77777777" w:rsidR="00F04E4A" w:rsidRPr="00A604D4" w:rsidRDefault="00F04E4A" w:rsidP="00631A8B">
    <w:pPr>
      <w:pStyle w:val="Header"/>
      <w:jc w:val="center"/>
    </w:pPr>
    <w:r w:rsidRPr="00A604D4">
      <w:t>3DS_C_D</w:t>
    </w:r>
    <w:r>
      <w:t>_F_PES_R_PEST_PES_Template_</w:t>
    </w:r>
    <w:bookmarkStart w:id="244" w:name="PES_Template_Version"/>
    <w:r>
      <w:t>V5R</w:t>
    </w:r>
    <w:r w:rsidR="00B50BF3">
      <w:t>5.1</w:t>
    </w:r>
    <w:bookmarkEnd w:id="24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D24B0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3E699A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5596EDA8"/>
    <w:lvl w:ilvl="0">
      <w:start w:val="1"/>
      <w:numFmt w:val="bullet"/>
      <w:pStyle w:val="3DSTitle3"/>
      <w:lvlText w:val=""/>
      <w:lvlJc w:val="left"/>
      <w:pPr>
        <w:tabs>
          <w:tab w:val="num" w:pos="360"/>
        </w:tabs>
        <w:ind w:left="360" w:hanging="360"/>
      </w:pPr>
      <w:rPr>
        <w:rFonts w:ascii="Symbol" w:hAnsi="Symbol" w:hint="default"/>
      </w:rPr>
    </w:lvl>
  </w:abstractNum>
  <w:abstractNum w:abstractNumId="3" w15:restartNumberingAfterBreak="0">
    <w:nsid w:val="00376180"/>
    <w:multiLevelType w:val="hybridMultilevel"/>
    <w:tmpl w:val="7B28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E1F9A"/>
    <w:multiLevelType w:val="multilevel"/>
    <w:tmpl w:val="8AB00C5E"/>
    <w:lvl w:ilvl="0">
      <w:start w:val="1"/>
      <w:numFmt w:val="decimal"/>
      <w:pStyle w:val="PartTitle"/>
      <w:suff w:val="space"/>
      <w:lvlText w:val="Section %1:"/>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3DS2Title1"/>
      <w:suff w:val="space"/>
      <w:lvlText w:val="%1.%2."/>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DS2Title2"/>
      <w:suff w:val="space"/>
      <w:lvlText w:val="%1.%2.%3."/>
      <w:lvlJc w:val="left"/>
      <w:pPr>
        <w:ind w:left="108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7B158C"/>
    <w:multiLevelType w:val="multilevel"/>
    <w:tmpl w:val="80269A9A"/>
    <w:lvl w:ilvl="0">
      <w:start w:val="1"/>
      <w:numFmt w:val="decimal"/>
      <w:pStyle w:val="donotuse1"/>
      <w:lvlText w:val="%1."/>
      <w:lvlJc w:val="left"/>
      <w:pPr>
        <w:ind w:left="360" w:hanging="360"/>
      </w:pPr>
    </w:lvl>
    <w:lvl w:ilvl="1">
      <w:start w:val="1"/>
      <w:numFmt w:val="decimal"/>
      <w:pStyle w:val="donotus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0800BC"/>
    <w:multiLevelType w:val="hybridMultilevel"/>
    <w:tmpl w:val="DA965584"/>
    <w:lvl w:ilvl="0" w:tplc="D520CF1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4D5415"/>
    <w:multiLevelType w:val="hybridMultilevel"/>
    <w:tmpl w:val="D896977E"/>
    <w:lvl w:ilvl="0" w:tplc="571A0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357F6F"/>
    <w:multiLevelType w:val="hybridMultilevel"/>
    <w:tmpl w:val="563A8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F5311"/>
    <w:multiLevelType w:val="hybridMultilevel"/>
    <w:tmpl w:val="6B68F174"/>
    <w:lvl w:ilvl="0" w:tplc="D3CE38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793432"/>
    <w:multiLevelType w:val="hybridMultilevel"/>
    <w:tmpl w:val="4126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32434"/>
    <w:multiLevelType w:val="hybridMultilevel"/>
    <w:tmpl w:val="28827C1A"/>
    <w:lvl w:ilvl="0" w:tplc="4D8A36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52FF6"/>
    <w:multiLevelType w:val="hybridMultilevel"/>
    <w:tmpl w:val="76FE49A4"/>
    <w:lvl w:ilvl="0" w:tplc="6F603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7A56E9"/>
    <w:multiLevelType w:val="hybridMultilevel"/>
    <w:tmpl w:val="FE06C6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F195A"/>
    <w:multiLevelType w:val="hybridMultilevel"/>
    <w:tmpl w:val="6A1E71E6"/>
    <w:lvl w:ilvl="0" w:tplc="49C8DB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C4038"/>
    <w:multiLevelType w:val="hybridMultilevel"/>
    <w:tmpl w:val="E9E48EFC"/>
    <w:lvl w:ilvl="0" w:tplc="E5F20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255399"/>
    <w:multiLevelType w:val="hybridMultilevel"/>
    <w:tmpl w:val="D742A280"/>
    <w:lvl w:ilvl="0" w:tplc="04090005">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2DC34F44"/>
    <w:multiLevelType w:val="hybridMultilevel"/>
    <w:tmpl w:val="5DB20714"/>
    <w:lvl w:ilvl="0" w:tplc="8A86A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594397"/>
    <w:multiLevelType w:val="hybridMultilevel"/>
    <w:tmpl w:val="6600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A02176"/>
    <w:multiLevelType w:val="hybridMultilevel"/>
    <w:tmpl w:val="DB6A1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9C281D"/>
    <w:multiLevelType w:val="hybridMultilevel"/>
    <w:tmpl w:val="23B2AFC6"/>
    <w:lvl w:ilvl="0" w:tplc="C2CEE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2E2067"/>
    <w:multiLevelType w:val="multilevel"/>
    <w:tmpl w:val="9D0C6B4A"/>
    <w:styleLink w:val="Headings"/>
    <w:lvl w:ilvl="0">
      <w:start w:val="1"/>
      <w:numFmt w:val="decimal"/>
      <w:lvlText w:val="Section %1"/>
      <w:lvlJc w:val="left"/>
      <w:pPr>
        <w:ind w:left="45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9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ED6607C"/>
    <w:multiLevelType w:val="hybridMultilevel"/>
    <w:tmpl w:val="A4281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757995"/>
    <w:multiLevelType w:val="hybridMultilevel"/>
    <w:tmpl w:val="2340CE40"/>
    <w:lvl w:ilvl="0" w:tplc="0A48C6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955B41"/>
    <w:multiLevelType w:val="hybridMultilevel"/>
    <w:tmpl w:val="DA6E4B0A"/>
    <w:lvl w:ilvl="0" w:tplc="89863B56">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130CF5"/>
    <w:multiLevelType w:val="multilevel"/>
    <w:tmpl w:val="220C99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Titre31"/>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7" w15:restartNumberingAfterBreak="0">
    <w:nsid w:val="69F81161"/>
    <w:multiLevelType w:val="hybridMultilevel"/>
    <w:tmpl w:val="741A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7E250B"/>
    <w:multiLevelType w:val="hybridMultilevel"/>
    <w:tmpl w:val="CC5C7EE6"/>
    <w:lvl w:ilvl="0" w:tplc="B89840D8">
      <w:start w:val="1"/>
      <w:numFmt w:val="bullet"/>
      <w:lvlText w:val=""/>
      <w:lvlJc w:val="left"/>
      <w:pPr>
        <w:ind w:left="720" w:hanging="360"/>
      </w:pPr>
      <w:rPr>
        <w:rFonts w:ascii="Wingdings" w:hAnsi="Wingdings" w:hint="default"/>
        <w:color w:val="auto"/>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7405F1"/>
    <w:multiLevelType w:val="hybridMultilevel"/>
    <w:tmpl w:val="22461DB6"/>
    <w:lvl w:ilvl="0" w:tplc="16DEA2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2C54AE"/>
    <w:multiLevelType w:val="hybridMultilevel"/>
    <w:tmpl w:val="DC3C62FC"/>
    <w:lvl w:ilvl="0" w:tplc="5984A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3225266">
    <w:abstractNumId w:val="4"/>
  </w:num>
  <w:num w:numId="2" w16cid:durableId="1662734310">
    <w:abstractNumId w:val="26"/>
  </w:num>
  <w:num w:numId="3" w16cid:durableId="2010476507">
    <w:abstractNumId w:val="23"/>
  </w:num>
  <w:num w:numId="4" w16cid:durableId="719286447">
    <w:abstractNumId w:val="2"/>
  </w:num>
  <w:num w:numId="5" w16cid:durableId="1613630749">
    <w:abstractNumId w:val="0"/>
  </w:num>
  <w:num w:numId="6" w16cid:durableId="2036226304">
    <w:abstractNumId w:val="1"/>
  </w:num>
  <w:num w:numId="7" w16cid:durableId="156307571">
    <w:abstractNumId w:val="21"/>
  </w:num>
  <w:num w:numId="8" w16cid:durableId="1660380706">
    <w:abstractNumId w:val="5"/>
  </w:num>
  <w:num w:numId="9" w16cid:durableId="1879467595">
    <w:abstractNumId w:val="27"/>
  </w:num>
  <w:num w:numId="10" w16cid:durableId="787040899">
    <w:abstractNumId w:val="6"/>
  </w:num>
  <w:num w:numId="11" w16cid:durableId="59139119">
    <w:abstractNumId w:val="10"/>
  </w:num>
  <w:num w:numId="12" w16cid:durableId="1263689021">
    <w:abstractNumId w:val="3"/>
  </w:num>
  <w:num w:numId="13" w16cid:durableId="1256666311">
    <w:abstractNumId w:val="25"/>
  </w:num>
  <w:num w:numId="14" w16cid:durableId="303700029">
    <w:abstractNumId w:val="18"/>
  </w:num>
  <w:num w:numId="15" w16cid:durableId="2124182996">
    <w:abstractNumId w:val="9"/>
  </w:num>
  <w:num w:numId="16" w16cid:durableId="2130851950">
    <w:abstractNumId w:val="16"/>
  </w:num>
  <w:num w:numId="17" w16cid:durableId="810558326">
    <w:abstractNumId w:val="30"/>
  </w:num>
  <w:num w:numId="18" w16cid:durableId="932739503">
    <w:abstractNumId w:val="14"/>
  </w:num>
  <w:num w:numId="19" w16cid:durableId="1250583213">
    <w:abstractNumId w:val="15"/>
  </w:num>
  <w:num w:numId="20" w16cid:durableId="1097629143">
    <w:abstractNumId w:val="12"/>
  </w:num>
  <w:num w:numId="21" w16cid:durableId="50472043">
    <w:abstractNumId w:val="8"/>
  </w:num>
  <w:num w:numId="22" w16cid:durableId="403918547">
    <w:abstractNumId w:val="24"/>
  </w:num>
  <w:num w:numId="23" w16cid:durableId="1705861263">
    <w:abstractNumId w:val="13"/>
  </w:num>
  <w:num w:numId="24" w16cid:durableId="82147666">
    <w:abstractNumId w:val="7"/>
  </w:num>
  <w:num w:numId="25" w16cid:durableId="111364388">
    <w:abstractNumId w:val="20"/>
  </w:num>
  <w:num w:numId="26" w16cid:durableId="116800745">
    <w:abstractNumId w:val="17"/>
  </w:num>
  <w:num w:numId="27" w16cid:durableId="613709024">
    <w:abstractNumId w:val="19"/>
  </w:num>
  <w:num w:numId="28" w16cid:durableId="1229028008">
    <w:abstractNumId w:val="22"/>
  </w:num>
  <w:num w:numId="29" w16cid:durableId="487868724">
    <w:abstractNumId w:val="11"/>
  </w:num>
  <w:num w:numId="30" w16cid:durableId="1864396973">
    <w:abstractNumId w:val="29"/>
  </w:num>
  <w:num w:numId="31" w16cid:durableId="1695306736">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n-US" w:vendorID="64" w:dllVersion="6" w:nlCheck="1" w:checkStyle="0"/>
  <w:activeWritingStyle w:appName="MSWord" w:lang="fr-FR" w:vendorID="64" w:dllVersion="6" w:nlCheck="1" w:checkStyle="0"/>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6"/>
  <w:hyphenationZone w:val="425"/>
  <w:drawingGridHorizontalSpacing w:val="110"/>
  <w:displayHorizontalDrawingGridEvery w:val="2"/>
  <w:characterSpacingControl w:val="doNotCompress"/>
  <w:hdrShapeDefaults>
    <o:shapedefaults v:ext="edit" spidmax="2050" style="mso-position-horizontal:center;mso-position-horizontal-relative:right-margin-area"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415"/>
    <w:rsid w:val="00002285"/>
    <w:rsid w:val="000029D8"/>
    <w:rsid w:val="00003E2C"/>
    <w:rsid w:val="00007C6C"/>
    <w:rsid w:val="000100D2"/>
    <w:rsid w:val="0001243F"/>
    <w:rsid w:val="00012884"/>
    <w:rsid w:val="00013857"/>
    <w:rsid w:val="000157A5"/>
    <w:rsid w:val="00016D71"/>
    <w:rsid w:val="00017642"/>
    <w:rsid w:val="000207AD"/>
    <w:rsid w:val="00021471"/>
    <w:rsid w:val="00023E7E"/>
    <w:rsid w:val="00024159"/>
    <w:rsid w:val="000246B3"/>
    <w:rsid w:val="00025417"/>
    <w:rsid w:val="00025A38"/>
    <w:rsid w:val="00034030"/>
    <w:rsid w:val="000342DE"/>
    <w:rsid w:val="00035E8A"/>
    <w:rsid w:val="0003606A"/>
    <w:rsid w:val="00036393"/>
    <w:rsid w:val="00036CC5"/>
    <w:rsid w:val="000375B8"/>
    <w:rsid w:val="000407BE"/>
    <w:rsid w:val="00041904"/>
    <w:rsid w:val="0004195F"/>
    <w:rsid w:val="0004272F"/>
    <w:rsid w:val="00043091"/>
    <w:rsid w:val="00043800"/>
    <w:rsid w:val="000439E8"/>
    <w:rsid w:val="00044655"/>
    <w:rsid w:val="00044C07"/>
    <w:rsid w:val="00045151"/>
    <w:rsid w:val="0004708C"/>
    <w:rsid w:val="00052690"/>
    <w:rsid w:val="00056971"/>
    <w:rsid w:val="00057F3E"/>
    <w:rsid w:val="0006060F"/>
    <w:rsid w:val="00061196"/>
    <w:rsid w:val="00061FD7"/>
    <w:rsid w:val="000633AA"/>
    <w:rsid w:val="00063862"/>
    <w:rsid w:val="00063AB0"/>
    <w:rsid w:val="00066632"/>
    <w:rsid w:val="0006748F"/>
    <w:rsid w:val="00070463"/>
    <w:rsid w:val="00074A82"/>
    <w:rsid w:val="000764A2"/>
    <w:rsid w:val="00081174"/>
    <w:rsid w:val="00081550"/>
    <w:rsid w:val="000817CC"/>
    <w:rsid w:val="00081BBE"/>
    <w:rsid w:val="00082C77"/>
    <w:rsid w:val="00085922"/>
    <w:rsid w:val="00087150"/>
    <w:rsid w:val="00090129"/>
    <w:rsid w:val="00091CF2"/>
    <w:rsid w:val="000926FB"/>
    <w:rsid w:val="00096009"/>
    <w:rsid w:val="000976C8"/>
    <w:rsid w:val="000A513E"/>
    <w:rsid w:val="000A59EB"/>
    <w:rsid w:val="000B7B73"/>
    <w:rsid w:val="000C07A5"/>
    <w:rsid w:val="000C5D10"/>
    <w:rsid w:val="000C77D3"/>
    <w:rsid w:val="000D0A98"/>
    <w:rsid w:val="000D0B37"/>
    <w:rsid w:val="000D1E12"/>
    <w:rsid w:val="000D1EC8"/>
    <w:rsid w:val="000D3278"/>
    <w:rsid w:val="000D3E8F"/>
    <w:rsid w:val="000E13D7"/>
    <w:rsid w:val="000F0831"/>
    <w:rsid w:val="000F0E16"/>
    <w:rsid w:val="000F17BA"/>
    <w:rsid w:val="000F50B6"/>
    <w:rsid w:val="000F5849"/>
    <w:rsid w:val="000F7A9D"/>
    <w:rsid w:val="00103D25"/>
    <w:rsid w:val="001041EB"/>
    <w:rsid w:val="00106ED6"/>
    <w:rsid w:val="00111A3B"/>
    <w:rsid w:val="00114295"/>
    <w:rsid w:val="00117A21"/>
    <w:rsid w:val="00122BCC"/>
    <w:rsid w:val="0012375B"/>
    <w:rsid w:val="00125B1E"/>
    <w:rsid w:val="00133C88"/>
    <w:rsid w:val="00136457"/>
    <w:rsid w:val="00137AC3"/>
    <w:rsid w:val="00140368"/>
    <w:rsid w:val="0014119E"/>
    <w:rsid w:val="001434FE"/>
    <w:rsid w:val="00144083"/>
    <w:rsid w:val="001448AF"/>
    <w:rsid w:val="00147D26"/>
    <w:rsid w:val="0015104E"/>
    <w:rsid w:val="00152017"/>
    <w:rsid w:val="0015475E"/>
    <w:rsid w:val="00155602"/>
    <w:rsid w:val="00156895"/>
    <w:rsid w:val="001568DF"/>
    <w:rsid w:val="001575C7"/>
    <w:rsid w:val="0016093E"/>
    <w:rsid w:val="001614E8"/>
    <w:rsid w:val="0016194A"/>
    <w:rsid w:val="00162DFB"/>
    <w:rsid w:val="001660CD"/>
    <w:rsid w:val="0016763A"/>
    <w:rsid w:val="00171469"/>
    <w:rsid w:val="0017290A"/>
    <w:rsid w:val="00172B97"/>
    <w:rsid w:val="00172C00"/>
    <w:rsid w:val="00173E62"/>
    <w:rsid w:val="00174C72"/>
    <w:rsid w:val="001807C7"/>
    <w:rsid w:val="001818C6"/>
    <w:rsid w:val="00181D3B"/>
    <w:rsid w:val="001856D5"/>
    <w:rsid w:val="0018604A"/>
    <w:rsid w:val="0018680A"/>
    <w:rsid w:val="00187B50"/>
    <w:rsid w:val="00190538"/>
    <w:rsid w:val="00190A24"/>
    <w:rsid w:val="001911ED"/>
    <w:rsid w:val="00191732"/>
    <w:rsid w:val="00192C1C"/>
    <w:rsid w:val="00194482"/>
    <w:rsid w:val="001946C6"/>
    <w:rsid w:val="00195741"/>
    <w:rsid w:val="0019578B"/>
    <w:rsid w:val="001A0829"/>
    <w:rsid w:val="001A1579"/>
    <w:rsid w:val="001A226A"/>
    <w:rsid w:val="001A32E9"/>
    <w:rsid w:val="001A3E92"/>
    <w:rsid w:val="001A57E1"/>
    <w:rsid w:val="001A5E39"/>
    <w:rsid w:val="001A6427"/>
    <w:rsid w:val="001A77B2"/>
    <w:rsid w:val="001B2A57"/>
    <w:rsid w:val="001B4054"/>
    <w:rsid w:val="001B40BE"/>
    <w:rsid w:val="001B6563"/>
    <w:rsid w:val="001B685F"/>
    <w:rsid w:val="001C0EC8"/>
    <w:rsid w:val="001C1940"/>
    <w:rsid w:val="001C1A73"/>
    <w:rsid w:val="001C4F95"/>
    <w:rsid w:val="001C50E2"/>
    <w:rsid w:val="001C5D73"/>
    <w:rsid w:val="001C6DA9"/>
    <w:rsid w:val="001D0415"/>
    <w:rsid w:val="001D0CE2"/>
    <w:rsid w:val="001D0F07"/>
    <w:rsid w:val="001D3CD4"/>
    <w:rsid w:val="001D78DC"/>
    <w:rsid w:val="001E1181"/>
    <w:rsid w:val="001E11ED"/>
    <w:rsid w:val="001E18C6"/>
    <w:rsid w:val="001E3BC8"/>
    <w:rsid w:val="001E41EA"/>
    <w:rsid w:val="001E5378"/>
    <w:rsid w:val="001F19DA"/>
    <w:rsid w:val="001F1BF5"/>
    <w:rsid w:val="001F1F31"/>
    <w:rsid w:val="001F5290"/>
    <w:rsid w:val="001F7C54"/>
    <w:rsid w:val="00200B72"/>
    <w:rsid w:val="00201611"/>
    <w:rsid w:val="0020479C"/>
    <w:rsid w:val="00205FED"/>
    <w:rsid w:val="002105D5"/>
    <w:rsid w:val="0021079A"/>
    <w:rsid w:val="00211878"/>
    <w:rsid w:val="00212C88"/>
    <w:rsid w:val="00214445"/>
    <w:rsid w:val="0021587F"/>
    <w:rsid w:val="00220235"/>
    <w:rsid w:val="00220828"/>
    <w:rsid w:val="002209BF"/>
    <w:rsid w:val="00225564"/>
    <w:rsid w:val="00225B7F"/>
    <w:rsid w:val="002314C1"/>
    <w:rsid w:val="00232B68"/>
    <w:rsid w:val="0023471A"/>
    <w:rsid w:val="00236FD8"/>
    <w:rsid w:val="00237015"/>
    <w:rsid w:val="00243125"/>
    <w:rsid w:val="00243786"/>
    <w:rsid w:val="0024757F"/>
    <w:rsid w:val="00252F3C"/>
    <w:rsid w:val="0025333A"/>
    <w:rsid w:val="002534A7"/>
    <w:rsid w:val="0025360B"/>
    <w:rsid w:val="00255C37"/>
    <w:rsid w:val="002623CD"/>
    <w:rsid w:val="002633C7"/>
    <w:rsid w:val="002638A2"/>
    <w:rsid w:val="00264B23"/>
    <w:rsid w:val="0026634A"/>
    <w:rsid w:val="00272889"/>
    <w:rsid w:val="00275E8F"/>
    <w:rsid w:val="00276C1E"/>
    <w:rsid w:val="00277989"/>
    <w:rsid w:val="002804D0"/>
    <w:rsid w:val="002804FB"/>
    <w:rsid w:val="00281976"/>
    <w:rsid w:val="002821CB"/>
    <w:rsid w:val="00283258"/>
    <w:rsid w:val="0028451C"/>
    <w:rsid w:val="002879D7"/>
    <w:rsid w:val="0029279F"/>
    <w:rsid w:val="00294598"/>
    <w:rsid w:val="002949B9"/>
    <w:rsid w:val="00297865"/>
    <w:rsid w:val="002A016A"/>
    <w:rsid w:val="002A33A4"/>
    <w:rsid w:val="002A362B"/>
    <w:rsid w:val="002A3A6E"/>
    <w:rsid w:val="002A5639"/>
    <w:rsid w:val="002A5707"/>
    <w:rsid w:val="002A6A56"/>
    <w:rsid w:val="002B0409"/>
    <w:rsid w:val="002B079D"/>
    <w:rsid w:val="002B0C86"/>
    <w:rsid w:val="002B0E77"/>
    <w:rsid w:val="002B102B"/>
    <w:rsid w:val="002B1A63"/>
    <w:rsid w:val="002B3072"/>
    <w:rsid w:val="002C1603"/>
    <w:rsid w:val="002C25FB"/>
    <w:rsid w:val="002C3ED1"/>
    <w:rsid w:val="002C3F19"/>
    <w:rsid w:val="002C6133"/>
    <w:rsid w:val="002C78F7"/>
    <w:rsid w:val="002D0AD0"/>
    <w:rsid w:val="002D2A8E"/>
    <w:rsid w:val="002D4E8F"/>
    <w:rsid w:val="002D61FB"/>
    <w:rsid w:val="002D6949"/>
    <w:rsid w:val="002D7E3A"/>
    <w:rsid w:val="002E02C5"/>
    <w:rsid w:val="002E51E4"/>
    <w:rsid w:val="002F0642"/>
    <w:rsid w:val="002F0C38"/>
    <w:rsid w:val="002F2311"/>
    <w:rsid w:val="002F2EF1"/>
    <w:rsid w:val="002F777B"/>
    <w:rsid w:val="00300495"/>
    <w:rsid w:val="003014B9"/>
    <w:rsid w:val="003015A2"/>
    <w:rsid w:val="00301A6A"/>
    <w:rsid w:val="00302155"/>
    <w:rsid w:val="003029DD"/>
    <w:rsid w:val="00305E7A"/>
    <w:rsid w:val="00306AD0"/>
    <w:rsid w:val="003079F6"/>
    <w:rsid w:val="00307BAE"/>
    <w:rsid w:val="00310031"/>
    <w:rsid w:val="00311B9A"/>
    <w:rsid w:val="00314726"/>
    <w:rsid w:val="00314F8B"/>
    <w:rsid w:val="00320BDA"/>
    <w:rsid w:val="00325052"/>
    <w:rsid w:val="0032793A"/>
    <w:rsid w:val="00330E0F"/>
    <w:rsid w:val="00333519"/>
    <w:rsid w:val="00334548"/>
    <w:rsid w:val="00334710"/>
    <w:rsid w:val="00334AFA"/>
    <w:rsid w:val="00335434"/>
    <w:rsid w:val="003367D6"/>
    <w:rsid w:val="00336BAC"/>
    <w:rsid w:val="0033768B"/>
    <w:rsid w:val="003406D0"/>
    <w:rsid w:val="003409D0"/>
    <w:rsid w:val="003420A7"/>
    <w:rsid w:val="00343B09"/>
    <w:rsid w:val="00350688"/>
    <w:rsid w:val="00350DC8"/>
    <w:rsid w:val="003517E7"/>
    <w:rsid w:val="0035364F"/>
    <w:rsid w:val="00354B0A"/>
    <w:rsid w:val="00355E15"/>
    <w:rsid w:val="00357809"/>
    <w:rsid w:val="0036144F"/>
    <w:rsid w:val="00366256"/>
    <w:rsid w:val="00366AC1"/>
    <w:rsid w:val="00367093"/>
    <w:rsid w:val="0036716C"/>
    <w:rsid w:val="00370C39"/>
    <w:rsid w:val="00372177"/>
    <w:rsid w:val="00374043"/>
    <w:rsid w:val="00376682"/>
    <w:rsid w:val="00377A04"/>
    <w:rsid w:val="0038173D"/>
    <w:rsid w:val="00384362"/>
    <w:rsid w:val="00384B1F"/>
    <w:rsid w:val="0038752A"/>
    <w:rsid w:val="003900F9"/>
    <w:rsid w:val="00390810"/>
    <w:rsid w:val="00390924"/>
    <w:rsid w:val="0039236B"/>
    <w:rsid w:val="003928D2"/>
    <w:rsid w:val="00393CB1"/>
    <w:rsid w:val="00395D14"/>
    <w:rsid w:val="00396D6F"/>
    <w:rsid w:val="0039767D"/>
    <w:rsid w:val="00397956"/>
    <w:rsid w:val="003A349F"/>
    <w:rsid w:val="003A6E10"/>
    <w:rsid w:val="003B05CB"/>
    <w:rsid w:val="003B09DA"/>
    <w:rsid w:val="003B1589"/>
    <w:rsid w:val="003B41CE"/>
    <w:rsid w:val="003B50E5"/>
    <w:rsid w:val="003B7079"/>
    <w:rsid w:val="003B7D97"/>
    <w:rsid w:val="003C1305"/>
    <w:rsid w:val="003C1C72"/>
    <w:rsid w:val="003C3697"/>
    <w:rsid w:val="003C54A0"/>
    <w:rsid w:val="003C7A21"/>
    <w:rsid w:val="003D2523"/>
    <w:rsid w:val="003D3A6B"/>
    <w:rsid w:val="003D455B"/>
    <w:rsid w:val="003D470C"/>
    <w:rsid w:val="003E10DB"/>
    <w:rsid w:val="003E22B3"/>
    <w:rsid w:val="003E34E1"/>
    <w:rsid w:val="003E72EC"/>
    <w:rsid w:val="003F2925"/>
    <w:rsid w:val="003F301D"/>
    <w:rsid w:val="003F4623"/>
    <w:rsid w:val="003F495E"/>
    <w:rsid w:val="003F5C8D"/>
    <w:rsid w:val="003F6228"/>
    <w:rsid w:val="003F6F10"/>
    <w:rsid w:val="003F76AE"/>
    <w:rsid w:val="00400D86"/>
    <w:rsid w:val="00401B15"/>
    <w:rsid w:val="004023DD"/>
    <w:rsid w:val="00402E98"/>
    <w:rsid w:val="0040348B"/>
    <w:rsid w:val="00403BEC"/>
    <w:rsid w:val="0040660D"/>
    <w:rsid w:val="004116F3"/>
    <w:rsid w:val="00412334"/>
    <w:rsid w:val="00412539"/>
    <w:rsid w:val="00412ADD"/>
    <w:rsid w:val="004131A0"/>
    <w:rsid w:val="00413E5A"/>
    <w:rsid w:val="00414E12"/>
    <w:rsid w:val="00417767"/>
    <w:rsid w:val="00422A2C"/>
    <w:rsid w:val="00423070"/>
    <w:rsid w:val="00423570"/>
    <w:rsid w:val="004256C7"/>
    <w:rsid w:val="00425A34"/>
    <w:rsid w:val="00426C66"/>
    <w:rsid w:val="004306EB"/>
    <w:rsid w:val="0043074C"/>
    <w:rsid w:val="00435C5C"/>
    <w:rsid w:val="004372D1"/>
    <w:rsid w:val="0044233B"/>
    <w:rsid w:val="004424B6"/>
    <w:rsid w:val="00443BC0"/>
    <w:rsid w:val="00446EBE"/>
    <w:rsid w:val="004511BC"/>
    <w:rsid w:val="00451BE1"/>
    <w:rsid w:val="0045316A"/>
    <w:rsid w:val="00455372"/>
    <w:rsid w:val="00455B7C"/>
    <w:rsid w:val="004651BD"/>
    <w:rsid w:val="004657DD"/>
    <w:rsid w:val="00465901"/>
    <w:rsid w:val="00471687"/>
    <w:rsid w:val="0047174F"/>
    <w:rsid w:val="00471C5D"/>
    <w:rsid w:val="00472828"/>
    <w:rsid w:val="004736E3"/>
    <w:rsid w:val="00473C13"/>
    <w:rsid w:val="004747BD"/>
    <w:rsid w:val="00477CF4"/>
    <w:rsid w:val="00480F7E"/>
    <w:rsid w:val="004810BE"/>
    <w:rsid w:val="004824BC"/>
    <w:rsid w:val="004827EB"/>
    <w:rsid w:val="00483069"/>
    <w:rsid w:val="0048376F"/>
    <w:rsid w:val="004848BA"/>
    <w:rsid w:val="00484F7D"/>
    <w:rsid w:val="004852F2"/>
    <w:rsid w:val="0048684D"/>
    <w:rsid w:val="0049289C"/>
    <w:rsid w:val="004948D7"/>
    <w:rsid w:val="0049796E"/>
    <w:rsid w:val="004A0BE5"/>
    <w:rsid w:val="004A30BD"/>
    <w:rsid w:val="004A6F60"/>
    <w:rsid w:val="004B00D7"/>
    <w:rsid w:val="004B1FF1"/>
    <w:rsid w:val="004B29D0"/>
    <w:rsid w:val="004B397A"/>
    <w:rsid w:val="004C17F5"/>
    <w:rsid w:val="004C1C19"/>
    <w:rsid w:val="004C31BE"/>
    <w:rsid w:val="004C3C9C"/>
    <w:rsid w:val="004C4397"/>
    <w:rsid w:val="004C4676"/>
    <w:rsid w:val="004D1196"/>
    <w:rsid w:val="004D5647"/>
    <w:rsid w:val="004E2108"/>
    <w:rsid w:val="004E28D0"/>
    <w:rsid w:val="004E398B"/>
    <w:rsid w:val="004E4BAE"/>
    <w:rsid w:val="004E5DBD"/>
    <w:rsid w:val="004F3218"/>
    <w:rsid w:val="004F4A73"/>
    <w:rsid w:val="004F5796"/>
    <w:rsid w:val="004F5832"/>
    <w:rsid w:val="004F749C"/>
    <w:rsid w:val="005005C8"/>
    <w:rsid w:val="00501E34"/>
    <w:rsid w:val="005052C8"/>
    <w:rsid w:val="00506F21"/>
    <w:rsid w:val="005070FF"/>
    <w:rsid w:val="005103E5"/>
    <w:rsid w:val="00510FD0"/>
    <w:rsid w:val="00512BD7"/>
    <w:rsid w:val="00516B65"/>
    <w:rsid w:val="00520639"/>
    <w:rsid w:val="00521E08"/>
    <w:rsid w:val="0052284E"/>
    <w:rsid w:val="00522B40"/>
    <w:rsid w:val="005246B8"/>
    <w:rsid w:val="00524887"/>
    <w:rsid w:val="00526F75"/>
    <w:rsid w:val="00527762"/>
    <w:rsid w:val="0053475A"/>
    <w:rsid w:val="00540C8E"/>
    <w:rsid w:val="00542CCB"/>
    <w:rsid w:val="00543E6F"/>
    <w:rsid w:val="005460CF"/>
    <w:rsid w:val="00546B94"/>
    <w:rsid w:val="00546CFA"/>
    <w:rsid w:val="00550F73"/>
    <w:rsid w:val="00555D17"/>
    <w:rsid w:val="00561C3E"/>
    <w:rsid w:val="00561C40"/>
    <w:rsid w:val="005634A3"/>
    <w:rsid w:val="0056418C"/>
    <w:rsid w:val="00564984"/>
    <w:rsid w:val="00565931"/>
    <w:rsid w:val="00565A4B"/>
    <w:rsid w:val="005667AD"/>
    <w:rsid w:val="00572CA4"/>
    <w:rsid w:val="00573544"/>
    <w:rsid w:val="00580C30"/>
    <w:rsid w:val="00583085"/>
    <w:rsid w:val="00584320"/>
    <w:rsid w:val="0058471E"/>
    <w:rsid w:val="00584D19"/>
    <w:rsid w:val="005908DD"/>
    <w:rsid w:val="005908DE"/>
    <w:rsid w:val="005912D1"/>
    <w:rsid w:val="005919AC"/>
    <w:rsid w:val="00592E96"/>
    <w:rsid w:val="00596D97"/>
    <w:rsid w:val="005A2A7B"/>
    <w:rsid w:val="005A4A9F"/>
    <w:rsid w:val="005A569C"/>
    <w:rsid w:val="005A6BA6"/>
    <w:rsid w:val="005B0450"/>
    <w:rsid w:val="005B353C"/>
    <w:rsid w:val="005B5511"/>
    <w:rsid w:val="005C0E0D"/>
    <w:rsid w:val="005C10C8"/>
    <w:rsid w:val="005C2905"/>
    <w:rsid w:val="005C38F6"/>
    <w:rsid w:val="005C487E"/>
    <w:rsid w:val="005C50F0"/>
    <w:rsid w:val="005C5915"/>
    <w:rsid w:val="005D23C3"/>
    <w:rsid w:val="005D6611"/>
    <w:rsid w:val="005D6D4D"/>
    <w:rsid w:val="005E4ED3"/>
    <w:rsid w:val="005E6A44"/>
    <w:rsid w:val="005F1CC4"/>
    <w:rsid w:val="005F313B"/>
    <w:rsid w:val="005F456B"/>
    <w:rsid w:val="005F550C"/>
    <w:rsid w:val="005F5BE6"/>
    <w:rsid w:val="00600147"/>
    <w:rsid w:val="00601980"/>
    <w:rsid w:val="006031E0"/>
    <w:rsid w:val="00604E7E"/>
    <w:rsid w:val="00606E73"/>
    <w:rsid w:val="00610495"/>
    <w:rsid w:val="00612D5C"/>
    <w:rsid w:val="0061552F"/>
    <w:rsid w:val="006160DE"/>
    <w:rsid w:val="00626F19"/>
    <w:rsid w:val="006279B0"/>
    <w:rsid w:val="00631A8B"/>
    <w:rsid w:val="006322EC"/>
    <w:rsid w:val="00634127"/>
    <w:rsid w:val="00635CC4"/>
    <w:rsid w:val="0063665F"/>
    <w:rsid w:val="00636AE5"/>
    <w:rsid w:val="00636C93"/>
    <w:rsid w:val="0063730A"/>
    <w:rsid w:val="00640107"/>
    <w:rsid w:val="00640D3A"/>
    <w:rsid w:val="00643163"/>
    <w:rsid w:val="00643456"/>
    <w:rsid w:val="00646AC1"/>
    <w:rsid w:val="00650237"/>
    <w:rsid w:val="00650ADD"/>
    <w:rsid w:val="00651DFF"/>
    <w:rsid w:val="0065251D"/>
    <w:rsid w:val="006541F2"/>
    <w:rsid w:val="00654AF9"/>
    <w:rsid w:val="00655B45"/>
    <w:rsid w:val="00655F65"/>
    <w:rsid w:val="00655FE1"/>
    <w:rsid w:val="00656C66"/>
    <w:rsid w:val="006579A3"/>
    <w:rsid w:val="006579D1"/>
    <w:rsid w:val="00660BF9"/>
    <w:rsid w:val="006615D8"/>
    <w:rsid w:val="0066283E"/>
    <w:rsid w:val="00662FD9"/>
    <w:rsid w:val="0066552D"/>
    <w:rsid w:val="00666931"/>
    <w:rsid w:val="00666CAE"/>
    <w:rsid w:val="006706C8"/>
    <w:rsid w:val="00671659"/>
    <w:rsid w:val="0067179C"/>
    <w:rsid w:val="00674E82"/>
    <w:rsid w:val="006758B0"/>
    <w:rsid w:val="00681D55"/>
    <w:rsid w:val="00681D9C"/>
    <w:rsid w:val="00684526"/>
    <w:rsid w:val="00684978"/>
    <w:rsid w:val="00685937"/>
    <w:rsid w:val="006901E1"/>
    <w:rsid w:val="00692C70"/>
    <w:rsid w:val="00693C38"/>
    <w:rsid w:val="00693EED"/>
    <w:rsid w:val="00695BA2"/>
    <w:rsid w:val="0069687F"/>
    <w:rsid w:val="006A1068"/>
    <w:rsid w:val="006A113A"/>
    <w:rsid w:val="006A343F"/>
    <w:rsid w:val="006A3D87"/>
    <w:rsid w:val="006A3E39"/>
    <w:rsid w:val="006A5169"/>
    <w:rsid w:val="006A5247"/>
    <w:rsid w:val="006A737E"/>
    <w:rsid w:val="006B29B8"/>
    <w:rsid w:val="006B387D"/>
    <w:rsid w:val="006B4D29"/>
    <w:rsid w:val="006B553B"/>
    <w:rsid w:val="006B7E60"/>
    <w:rsid w:val="006C1499"/>
    <w:rsid w:val="006C31DB"/>
    <w:rsid w:val="006C6CE1"/>
    <w:rsid w:val="006C7CA8"/>
    <w:rsid w:val="006D1AB2"/>
    <w:rsid w:val="006D7298"/>
    <w:rsid w:val="006E2B9F"/>
    <w:rsid w:val="006F146A"/>
    <w:rsid w:val="006F25F6"/>
    <w:rsid w:val="006F55FD"/>
    <w:rsid w:val="00701DD8"/>
    <w:rsid w:val="00705599"/>
    <w:rsid w:val="00712391"/>
    <w:rsid w:val="00714036"/>
    <w:rsid w:val="007141B6"/>
    <w:rsid w:val="00714234"/>
    <w:rsid w:val="00715A49"/>
    <w:rsid w:val="00717106"/>
    <w:rsid w:val="007173FE"/>
    <w:rsid w:val="00717C4A"/>
    <w:rsid w:val="00720399"/>
    <w:rsid w:val="00723816"/>
    <w:rsid w:val="00724BD6"/>
    <w:rsid w:val="00725EB9"/>
    <w:rsid w:val="00726A7C"/>
    <w:rsid w:val="007276FD"/>
    <w:rsid w:val="00730E2B"/>
    <w:rsid w:val="00730FA0"/>
    <w:rsid w:val="00733BD2"/>
    <w:rsid w:val="00737205"/>
    <w:rsid w:val="00740E54"/>
    <w:rsid w:val="00741BE3"/>
    <w:rsid w:val="00741E4A"/>
    <w:rsid w:val="0074276B"/>
    <w:rsid w:val="00744D8D"/>
    <w:rsid w:val="00745F05"/>
    <w:rsid w:val="0074719A"/>
    <w:rsid w:val="00747AF2"/>
    <w:rsid w:val="00747C4B"/>
    <w:rsid w:val="0075028B"/>
    <w:rsid w:val="00752ECC"/>
    <w:rsid w:val="00753B2E"/>
    <w:rsid w:val="007553D3"/>
    <w:rsid w:val="00755573"/>
    <w:rsid w:val="0076259F"/>
    <w:rsid w:val="007655D9"/>
    <w:rsid w:val="00767715"/>
    <w:rsid w:val="00772AF0"/>
    <w:rsid w:val="007802A2"/>
    <w:rsid w:val="007809B8"/>
    <w:rsid w:val="007826C3"/>
    <w:rsid w:val="00782D53"/>
    <w:rsid w:val="00786A2B"/>
    <w:rsid w:val="00786CF9"/>
    <w:rsid w:val="00791CCA"/>
    <w:rsid w:val="00792B57"/>
    <w:rsid w:val="0079335A"/>
    <w:rsid w:val="007933A1"/>
    <w:rsid w:val="007A01EE"/>
    <w:rsid w:val="007A09F2"/>
    <w:rsid w:val="007A4E90"/>
    <w:rsid w:val="007A562A"/>
    <w:rsid w:val="007A5980"/>
    <w:rsid w:val="007A5EE2"/>
    <w:rsid w:val="007A6CDE"/>
    <w:rsid w:val="007B355B"/>
    <w:rsid w:val="007B41CF"/>
    <w:rsid w:val="007B5291"/>
    <w:rsid w:val="007B6D3D"/>
    <w:rsid w:val="007C5E68"/>
    <w:rsid w:val="007D0230"/>
    <w:rsid w:val="007D03CF"/>
    <w:rsid w:val="007D2030"/>
    <w:rsid w:val="007D632E"/>
    <w:rsid w:val="007F49B1"/>
    <w:rsid w:val="007F5AEE"/>
    <w:rsid w:val="007F79AF"/>
    <w:rsid w:val="00801B53"/>
    <w:rsid w:val="0080745E"/>
    <w:rsid w:val="00811956"/>
    <w:rsid w:val="00814778"/>
    <w:rsid w:val="00814E86"/>
    <w:rsid w:val="0082242F"/>
    <w:rsid w:val="00824925"/>
    <w:rsid w:val="00826754"/>
    <w:rsid w:val="00830CCA"/>
    <w:rsid w:val="00831CB1"/>
    <w:rsid w:val="00833737"/>
    <w:rsid w:val="0083375B"/>
    <w:rsid w:val="00837D84"/>
    <w:rsid w:val="0084081B"/>
    <w:rsid w:val="00840952"/>
    <w:rsid w:val="00845BFD"/>
    <w:rsid w:val="00845DFF"/>
    <w:rsid w:val="00847288"/>
    <w:rsid w:val="00847578"/>
    <w:rsid w:val="00850DAC"/>
    <w:rsid w:val="00851893"/>
    <w:rsid w:val="008536D4"/>
    <w:rsid w:val="00855152"/>
    <w:rsid w:val="00856779"/>
    <w:rsid w:val="00856DE4"/>
    <w:rsid w:val="00856E19"/>
    <w:rsid w:val="00857E66"/>
    <w:rsid w:val="008625E7"/>
    <w:rsid w:val="00863065"/>
    <w:rsid w:val="00865F88"/>
    <w:rsid w:val="00874977"/>
    <w:rsid w:val="0087539B"/>
    <w:rsid w:val="008774B9"/>
    <w:rsid w:val="0088080C"/>
    <w:rsid w:val="0088084F"/>
    <w:rsid w:val="00880976"/>
    <w:rsid w:val="0088269D"/>
    <w:rsid w:val="00882BBC"/>
    <w:rsid w:val="0088567A"/>
    <w:rsid w:val="008864AF"/>
    <w:rsid w:val="00886BAB"/>
    <w:rsid w:val="0088716F"/>
    <w:rsid w:val="00892D92"/>
    <w:rsid w:val="00895D73"/>
    <w:rsid w:val="0089645C"/>
    <w:rsid w:val="00896A3A"/>
    <w:rsid w:val="008A3499"/>
    <w:rsid w:val="008A4EBE"/>
    <w:rsid w:val="008A58DE"/>
    <w:rsid w:val="008B130B"/>
    <w:rsid w:val="008B1474"/>
    <w:rsid w:val="008B2A2E"/>
    <w:rsid w:val="008B2EBD"/>
    <w:rsid w:val="008C43A0"/>
    <w:rsid w:val="008D0983"/>
    <w:rsid w:val="008D0F21"/>
    <w:rsid w:val="008D16F8"/>
    <w:rsid w:val="008D1CA2"/>
    <w:rsid w:val="008D5839"/>
    <w:rsid w:val="008E15CA"/>
    <w:rsid w:val="008E4467"/>
    <w:rsid w:val="008E5177"/>
    <w:rsid w:val="008E7511"/>
    <w:rsid w:val="008F0A3C"/>
    <w:rsid w:val="008F1765"/>
    <w:rsid w:val="008F2531"/>
    <w:rsid w:val="008F3F70"/>
    <w:rsid w:val="008F419A"/>
    <w:rsid w:val="008F5EC3"/>
    <w:rsid w:val="00902A94"/>
    <w:rsid w:val="0090323D"/>
    <w:rsid w:val="00903BBC"/>
    <w:rsid w:val="00906CD9"/>
    <w:rsid w:val="009105B0"/>
    <w:rsid w:val="00912A6C"/>
    <w:rsid w:val="00912B6E"/>
    <w:rsid w:val="00912CCE"/>
    <w:rsid w:val="00913433"/>
    <w:rsid w:val="00914F51"/>
    <w:rsid w:val="0091689C"/>
    <w:rsid w:val="009174CE"/>
    <w:rsid w:val="00917BEC"/>
    <w:rsid w:val="009205A2"/>
    <w:rsid w:val="00920CEA"/>
    <w:rsid w:val="0092288A"/>
    <w:rsid w:val="009263E1"/>
    <w:rsid w:val="00927553"/>
    <w:rsid w:val="009330D8"/>
    <w:rsid w:val="009349AA"/>
    <w:rsid w:val="00937292"/>
    <w:rsid w:val="009475A8"/>
    <w:rsid w:val="009509D0"/>
    <w:rsid w:val="00951BFF"/>
    <w:rsid w:val="0095534B"/>
    <w:rsid w:val="00956077"/>
    <w:rsid w:val="00956541"/>
    <w:rsid w:val="009644C5"/>
    <w:rsid w:val="00970372"/>
    <w:rsid w:val="00970533"/>
    <w:rsid w:val="0097096D"/>
    <w:rsid w:val="0097199A"/>
    <w:rsid w:val="00973418"/>
    <w:rsid w:val="00980BE4"/>
    <w:rsid w:val="00983917"/>
    <w:rsid w:val="00986560"/>
    <w:rsid w:val="009910EC"/>
    <w:rsid w:val="00992DC9"/>
    <w:rsid w:val="00995F20"/>
    <w:rsid w:val="00997692"/>
    <w:rsid w:val="009A4ED3"/>
    <w:rsid w:val="009A50DE"/>
    <w:rsid w:val="009A627C"/>
    <w:rsid w:val="009A70E2"/>
    <w:rsid w:val="009B185A"/>
    <w:rsid w:val="009B5720"/>
    <w:rsid w:val="009B5A79"/>
    <w:rsid w:val="009C1643"/>
    <w:rsid w:val="009C3F00"/>
    <w:rsid w:val="009C4BF6"/>
    <w:rsid w:val="009C6791"/>
    <w:rsid w:val="009C6E81"/>
    <w:rsid w:val="009C7806"/>
    <w:rsid w:val="009C7C5A"/>
    <w:rsid w:val="009D2794"/>
    <w:rsid w:val="009D5CF4"/>
    <w:rsid w:val="009D6E1D"/>
    <w:rsid w:val="009E14F7"/>
    <w:rsid w:val="009E3036"/>
    <w:rsid w:val="009E30BB"/>
    <w:rsid w:val="009E496E"/>
    <w:rsid w:val="009E5323"/>
    <w:rsid w:val="009E6D93"/>
    <w:rsid w:val="009F1CC9"/>
    <w:rsid w:val="009F26C7"/>
    <w:rsid w:val="009F296E"/>
    <w:rsid w:val="009F39BC"/>
    <w:rsid w:val="009F740D"/>
    <w:rsid w:val="00A075E9"/>
    <w:rsid w:val="00A07FF0"/>
    <w:rsid w:val="00A1055F"/>
    <w:rsid w:val="00A125DA"/>
    <w:rsid w:val="00A12604"/>
    <w:rsid w:val="00A12FD2"/>
    <w:rsid w:val="00A1397A"/>
    <w:rsid w:val="00A21697"/>
    <w:rsid w:val="00A22622"/>
    <w:rsid w:val="00A24509"/>
    <w:rsid w:val="00A255A1"/>
    <w:rsid w:val="00A31298"/>
    <w:rsid w:val="00A336B6"/>
    <w:rsid w:val="00A34FC9"/>
    <w:rsid w:val="00A372B4"/>
    <w:rsid w:val="00A41B3B"/>
    <w:rsid w:val="00A4208F"/>
    <w:rsid w:val="00A44061"/>
    <w:rsid w:val="00A44409"/>
    <w:rsid w:val="00A4656C"/>
    <w:rsid w:val="00A46641"/>
    <w:rsid w:val="00A50235"/>
    <w:rsid w:val="00A505F0"/>
    <w:rsid w:val="00A54E26"/>
    <w:rsid w:val="00A56530"/>
    <w:rsid w:val="00A5661D"/>
    <w:rsid w:val="00A56C00"/>
    <w:rsid w:val="00A604D4"/>
    <w:rsid w:val="00A60BE9"/>
    <w:rsid w:val="00A6275C"/>
    <w:rsid w:val="00A62988"/>
    <w:rsid w:val="00A64F7F"/>
    <w:rsid w:val="00A6557B"/>
    <w:rsid w:val="00A65F2A"/>
    <w:rsid w:val="00A67F69"/>
    <w:rsid w:val="00A70A02"/>
    <w:rsid w:val="00A70C3A"/>
    <w:rsid w:val="00A7199F"/>
    <w:rsid w:val="00A7754A"/>
    <w:rsid w:val="00A81648"/>
    <w:rsid w:val="00A83475"/>
    <w:rsid w:val="00A839BC"/>
    <w:rsid w:val="00A8415F"/>
    <w:rsid w:val="00A85E00"/>
    <w:rsid w:val="00A90163"/>
    <w:rsid w:val="00A94FBB"/>
    <w:rsid w:val="00A95748"/>
    <w:rsid w:val="00A95AAF"/>
    <w:rsid w:val="00AA3358"/>
    <w:rsid w:val="00AA3745"/>
    <w:rsid w:val="00AA5599"/>
    <w:rsid w:val="00AA606A"/>
    <w:rsid w:val="00AA6B04"/>
    <w:rsid w:val="00AA6B45"/>
    <w:rsid w:val="00AA7585"/>
    <w:rsid w:val="00AB04FA"/>
    <w:rsid w:val="00AB191C"/>
    <w:rsid w:val="00AB2789"/>
    <w:rsid w:val="00AC1B5B"/>
    <w:rsid w:val="00AC592C"/>
    <w:rsid w:val="00AC6F87"/>
    <w:rsid w:val="00AC7019"/>
    <w:rsid w:val="00AC76D1"/>
    <w:rsid w:val="00AD270D"/>
    <w:rsid w:val="00AD3EDE"/>
    <w:rsid w:val="00AD648F"/>
    <w:rsid w:val="00AE1533"/>
    <w:rsid w:val="00AE38EE"/>
    <w:rsid w:val="00AE3EAB"/>
    <w:rsid w:val="00AE4F7C"/>
    <w:rsid w:val="00AE609A"/>
    <w:rsid w:val="00AF00B6"/>
    <w:rsid w:val="00AF052B"/>
    <w:rsid w:val="00AF1474"/>
    <w:rsid w:val="00B05751"/>
    <w:rsid w:val="00B0594B"/>
    <w:rsid w:val="00B06808"/>
    <w:rsid w:val="00B10FDB"/>
    <w:rsid w:val="00B1482F"/>
    <w:rsid w:val="00B148AC"/>
    <w:rsid w:val="00B221EA"/>
    <w:rsid w:val="00B269D3"/>
    <w:rsid w:val="00B26DD0"/>
    <w:rsid w:val="00B27A25"/>
    <w:rsid w:val="00B312DD"/>
    <w:rsid w:val="00B32D9C"/>
    <w:rsid w:val="00B34F8D"/>
    <w:rsid w:val="00B359BD"/>
    <w:rsid w:val="00B35A50"/>
    <w:rsid w:val="00B35F59"/>
    <w:rsid w:val="00B4430F"/>
    <w:rsid w:val="00B46B4E"/>
    <w:rsid w:val="00B50BF3"/>
    <w:rsid w:val="00B52CF4"/>
    <w:rsid w:val="00B555E0"/>
    <w:rsid w:val="00B61A45"/>
    <w:rsid w:val="00B63773"/>
    <w:rsid w:val="00B6433A"/>
    <w:rsid w:val="00B647F1"/>
    <w:rsid w:val="00B65A50"/>
    <w:rsid w:val="00B70FC6"/>
    <w:rsid w:val="00B72C61"/>
    <w:rsid w:val="00B842EE"/>
    <w:rsid w:val="00B87D99"/>
    <w:rsid w:val="00B922A5"/>
    <w:rsid w:val="00B93070"/>
    <w:rsid w:val="00B938BD"/>
    <w:rsid w:val="00B9414E"/>
    <w:rsid w:val="00BA09BC"/>
    <w:rsid w:val="00BA14BF"/>
    <w:rsid w:val="00BA21DF"/>
    <w:rsid w:val="00BA35CD"/>
    <w:rsid w:val="00BA4D3D"/>
    <w:rsid w:val="00BA7C69"/>
    <w:rsid w:val="00BB349B"/>
    <w:rsid w:val="00BB46E8"/>
    <w:rsid w:val="00BB587F"/>
    <w:rsid w:val="00BB693E"/>
    <w:rsid w:val="00BB6B43"/>
    <w:rsid w:val="00BC0281"/>
    <w:rsid w:val="00BC31AD"/>
    <w:rsid w:val="00BC44B9"/>
    <w:rsid w:val="00BC6875"/>
    <w:rsid w:val="00BD1169"/>
    <w:rsid w:val="00BD35C8"/>
    <w:rsid w:val="00BD51F4"/>
    <w:rsid w:val="00BD6A55"/>
    <w:rsid w:val="00BE0FC1"/>
    <w:rsid w:val="00BE1552"/>
    <w:rsid w:val="00BE62D2"/>
    <w:rsid w:val="00BE759E"/>
    <w:rsid w:val="00BF0286"/>
    <w:rsid w:val="00BF1644"/>
    <w:rsid w:val="00BF262C"/>
    <w:rsid w:val="00BF2DEA"/>
    <w:rsid w:val="00BF39E3"/>
    <w:rsid w:val="00BF7982"/>
    <w:rsid w:val="00C0186C"/>
    <w:rsid w:val="00C02412"/>
    <w:rsid w:val="00C02865"/>
    <w:rsid w:val="00C046DD"/>
    <w:rsid w:val="00C04FEA"/>
    <w:rsid w:val="00C1130E"/>
    <w:rsid w:val="00C14E7F"/>
    <w:rsid w:val="00C16DB7"/>
    <w:rsid w:val="00C260E1"/>
    <w:rsid w:val="00C31FE5"/>
    <w:rsid w:val="00C3272E"/>
    <w:rsid w:val="00C33BAE"/>
    <w:rsid w:val="00C36538"/>
    <w:rsid w:val="00C36759"/>
    <w:rsid w:val="00C4114B"/>
    <w:rsid w:val="00C44764"/>
    <w:rsid w:val="00C4708C"/>
    <w:rsid w:val="00C4721D"/>
    <w:rsid w:val="00C47CCB"/>
    <w:rsid w:val="00C5041A"/>
    <w:rsid w:val="00C505BC"/>
    <w:rsid w:val="00C53F11"/>
    <w:rsid w:val="00C554D2"/>
    <w:rsid w:val="00C5566A"/>
    <w:rsid w:val="00C601BD"/>
    <w:rsid w:val="00C61165"/>
    <w:rsid w:val="00C62F38"/>
    <w:rsid w:val="00C64E23"/>
    <w:rsid w:val="00C651D8"/>
    <w:rsid w:val="00C674AC"/>
    <w:rsid w:val="00C719AC"/>
    <w:rsid w:val="00C72A0F"/>
    <w:rsid w:val="00C742AC"/>
    <w:rsid w:val="00C744ED"/>
    <w:rsid w:val="00C7529D"/>
    <w:rsid w:val="00C8157E"/>
    <w:rsid w:val="00C8170A"/>
    <w:rsid w:val="00C819CC"/>
    <w:rsid w:val="00C81C96"/>
    <w:rsid w:val="00C85A38"/>
    <w:rsid w:val="00C86A0D"/>
    <w:rsid w:val="00C9105F"/>
    <w:rsid w:val="00C95A06"/>
    <w:rsid w:val="00C976A5"/>
    <w:rsid w:val="00CA1A1A"/>
    <w:rsid w:val="00CA4405"/>
    <w:rsid w:val="00CA5714"/>
    <w:rsid w:val="00CA65B8"/>
    <w:rsid w:val="00CB0935"/>
    <w:rsid w:val="00CB1B2D"/>
    <w:rsid w:val="00CB1B32"/>
    <w:rsid w:val="00CC0C2A"/>
    <w:rsid w:val="00CC40ED"/>
    <w:rsid w:val="00CD1183"/>
    <w:rsid w:val="00CD1D04"/>
    <w:rsid w:val="00CD20FA"/>
    <w:rsid w:val="00CD2939"/>
    <w:rsid w:val="00CD2E5D"/>
    <w:rsid w:val="00CD3483"/>
    <w:rsid w:val="00CD6A47"/>
    <w:rsid w:val="00CE2024"/>
    <w:rsid w:val="00CE3497"/>
    <w:rsid w:val="00CE4EAA"/>
    <w:rsid w:val="00CE58FF"/>
    <w:rsid w:val="00CE5EE2"/>
    <w:rsid w:val="00CE678B"/>
    <w:rsid w:val="00CE6DA8"/>
    <w:rsid w:val="00CE7589"/>
    <w:rsid w:val="00CF08F0"/>
    <w:rsid w:val="00CF2D3F"/>
    <w:rsid w:val="00CF3A26"/>
    <w:rsid w:val="00CF675F"/>
    <w:rsid w:val="00D00BFB"/>
    <w:rsid w:val="00D01DC2"/>
    <w:rsid w:val="00D03AB7"/>
    <w:rsid w:val="00D0432E"/>
    <w:rsid w:val="00D04B12"/>
    <w:rsid w:val="00D0608F"/>
    <w:rsid w:val="00D1031E"/>
    <w:rsid w:val="00D105ED"/>
    <w:rsid w:val="00D131AF"/>
    <w:rsid w:val="00D13D88"/>
    <w:rsid w:val="00D14633"/>
    <w:rsid w:val="00D1522E"/>
    <w:rsid w:val="00D16CB4"/>
    <w:rsid w:val="00D2442C"/>
    <w:rsid w:val="00D25081"/>
    <w:rsid w:val="00D25781"/>
    <w:rsid w:val="00D336C8"/>
    <w:rsid w:val="00D357FD"/>
    <w:rsid w:val="00D42CC6"/>
    <w:rsid w:val="00D44D26"/>
    <w:rsid w:val="00D4725C"/>
    <w:rsid w:val="00D47D2E"/>
    <w:rsid w:val="00D51166"/>
    <w:rsid w:val="00D51E01"/>
    <w:rsid w:val="00D537F3"/>
    <w:rsid w:val="00D54B3F"/>
    <w:rsid w:val="00D62397"/>
    <w:rsid w:val="00D64C53"/>
    <w:rsid w:val="00D66B90"/>
    <w:rsid w:val="00D703F3"/>
    <w:rsid w:val="00D7045A"/>
    <w:rsid w:val="00D70F5A"/>
    <w:rsid w:val="00D73943"/>
    <w:rsid w:val="00D759E6"/>
    <w:rsid w:val="00D76503"/>
    <w:rsid w:val="00D76EEC"/>
    <w:rsid w:val="00D7706F"/>
    <w:rsid w:val="00D8119D"/>
    <w:rsid w:val="00D81F33"/>
    <w:rsid w:val="00D82307"/>
    <w:rsid w:val="00D82DB6"/>
    <w:rsid w:val="00D8360F"/>
    <w:rsid w:val="00D862B7"/>
    <w:rsid w:val="00D86789"/>
    <w:rsid w:val="00D92659"/>
    <w:rsid w:val="00D92A0B"/>
    <w:rsid w:val="00D9583B"/>
    <w:rsid w:val="00D959EB"/>
    <w:rsid w:val="00DA07C7"/>
    <w:rsid w:val="00DA147A"/>
    <w:rsid w:val="00DA21DB"/>
    <w:rsid w:val="00DA403C"/>
    <w:rsid w:val="00DA443B"/>
    <w:rsid w:val="00DA7CE5"/>
    <w:rsid w:val="00DB424B"/>
    <w:rsid w:val="00DB49E8"/>
    <w:rsid w:val="00DB5E46"/>
    <w:rsid w:val="00DB5FBD"/>
    <w:rsid w:val="00DC0853"/>
    <w:rsid w:val="00DC0CA9"/>
    <w:rsid w:val="00DC1166"/>
    <w:rsid w:val="00DC3780"/>
    <w:rsid w:val="00DC4779"/>
    <w:rsid w:val="00DC4830"/>
    <w:rsid w:val="00DC614C"/>
    <w:rsid w:val="00DD093E"/>
    <w:rsid w:val="00DD3E08"/>
    <w:rsid w:val="00DD6C21"/>
    <w:rsid w:val="00DE0F61"/>
    <w:rsid w:val="00DE1789"/>
    <w:rsid w:val="00DE4643"/>
    <w:rsid w:val="00DE54EF"/>
    <w:rsid w:val="00DE75B6"/>
    <w:rsid w:val="00DF01F3"/>
    <w:rsid w:val="00DF22BF"/>
    <w:rsid w:val="00DF31AE"/>
    <w:rsid w:val="00DF43FF"/>
    <w:rsid w:val="00DF4E21"/>
    <w:rsid w:val="00DF726F"/>
    <w:rsid w:val="00E0055A"/>
    <w:rsid w:val="00E03F53"/>
    <w:rsid w:val="00E05981"/>
    <w:rsid w:val="00E061D7"/>
    <w:rsid w:val="00E07F99"/>
    <w:rsid w:val="00E144C7"/>
    <w:rsid w:val="00E16426"/>
    <w:rsid w:val="00E16BF1"/>
    <w:rsid w:val="00E16BFC"/>
    <w:rsid w:val="00E22678"/>
    <w:rsid w:val="00E234C2"/>
    <w:rsid w:val="00E24268"/>
    <w:rsid w:val="00E24F23"/>
    <w:rsid w:val="00E263EE"/>
    <w:rsid w:val="00E2720A"/>
    <w:rsid w:val="00E277CA"/>
    <w:rsid w:val="00E36C43"/>
    <w:rsid w:val="00E400B6"/>
    <w:rsid w:val="00E437E5"/>
    <w:rsid w:val="00E43C1D"/>
    <w:rsid w:val="00E44DEF"/>
    <w:rsid w:val="00E46401"/>
    <w:rsid w:val="00E4666C"/>
    <w:rsid w:val="00E46EA1"/>
    <w:rsid w:val="00E5171A"/>
    <w:rsid w:val="00E51AB1"/>
    <w:rsid w:val="00E53C38"/>
    <w:rsid w:val="00E5451F"/>
    <w:rsid w:val="00E56F7D"/>
    <w:rsid w:val="00E6152C"/>
    <w:rsid w:val="00E62386"/>
    <w:rsid w:val="00E62816"/>
    <w:rsid w:val="00E62BDC"/>
    <w:rsid w:val="00E6748A"/>
    <w:rsid w:val="00E7104C"/>
    <w:rsid w:val="00E71979"/>
    <w:rsid w:val="00E724AB"/>
    <w:rsid w:val="00E72D54"/>
    <w:rsid w:val="00E75D62"/>
    <w:rsid w:val="00E76C87"/>
    <w:rsid w:val="00E77255"/>
    <w:rsid w:val="00E833A3"/>
    <w:rsid w:val="00E85870"/>
    <w:rsid w:val="00E90314"/>
    <w:rsid w:val="00E94152"/>
    <w:rsid w:val="00E9464E"/>
    <w:rsid w:val="00E94FA4"/>
    <w:rsid w:val="00EA1862"/>
    <w:rsid w:val="00EA6479"/>
    <w:rsid w:val="00EB1D8C"/>
    <w:rsid w:val="00EB7867"/>
    <w:rsid w:val="00EC229A"/>
    <w:rsid w:val="00EC247F"/>
    <w:rsid w:val="00EC37B9"/>
    <w:rsid w:val="00EC5A45"/>
    <w:rsid w:val="00EC7073"/>
    <w:rsid w:val="00EC7DDD"/>
    <w:rsid w:val="00ED1AFD"/>
    <w:rsid w:val="00ED4D00"/>
    <w:rsid w:val="00ED78FC"/>
    <w:rsid w:val="00EE2D37"/>
    <w:rsid w:val="00EE2E29"/>
    <w:rsid w:val="00EE4B41"/>
    <w:rsid w:val="00EE4DEF"/>
    <w:rsid w:val="00EE5706"/>
    <w:rsid w:val="00EE5A6B"/>
    <w:rsid w:val="00EE6329"/>
    <w:rsid w:val="00EE73A7"/>
    <w:rsid w:val="00EF28F0"/>
    <w:rsid w:val="00EF2F4C"/>
    <w:rsid w:val="00EF46BC"/>
    <w:rsid w:val="00EF4A21"/>
    <w:rsid w:val="00EF5203"/>
    <w:rsid w:val="00EF6B81"/>
    <w:rsid w:val="00EF7B68"/>
    <w:rsid w:val="00F015E6"/>
    <w:rsid w:val="00F04E4A"/>
    <w:rsid w:val="00F071C3"/>
    <w:rsid w:val="00F07DD8"/>
    <w:rsid w:val="00F10448"/>
    <w:rsid w:val="00F108EE"/>
    <w:rsid w:val="00F144D2"/>
    <w:rsid w:val="00F16747"/>
    <w:rsid w:val="00F20052"/>
    <w:rsid w:val="00F21068"/>
    <w:rsid w:val="00F240BA"/>
    <w:rsid w:val="00F2480A"/>
    <w:rsid w:val="00F30C7A"/>
    <w:rsid w:val="00F35ABC"/>
    <w:rsid w:val="00F35C8E"/>
    <w:rsid w:val="00F368B8"/>
    <w:rsid w:val="00F36A7B"/>
    <w:rsid w:val="00F47941"/>
    <w:rsid w:val="00F502AD"/>
    <w:rsid w:val="00F511AC"/>
    <w:rsid w:val="00F514CB"/>
    <w:rsid w:val="00F534CF"/>
    <w:rsid w:val="00F546DB"/>
    <w:rsid w:val="00F54CC9"/>
    <w:rsid w:val="00F55D5C"/>
    <w:rsid w:val="00F672DD"/>
    <w:rsid w:val="00F703EE"/>
    <w:rsid w:val="00F719A4"/>
    <w:rsid w:val="00F719BE"/>
    <w:rsid w:val="00F72402"/>
    <w:rsid w:val="00F738AF"/>
    <w:rsid w:val="00F7637F"/>
    <w:rsid w:val="00F7677A"/>
    <w:rsid w:val="00F76E51"/>
    <w:rsid w:val="00F77535"/>
    <w:rsid w:val="00F804D4"/>
    <w:rsid w:val="00F81519"/>
    <w:rsid w:val="00F82754"/>
    <w:rsid w:val="00F85777"/>
    <w:rsid w:val="00F90689"/>
    <w:rsid w:val="00F91694"/>
    <w:rsid w:val="00F918FD"/>
    <w:rsid w:val="00F92357"/>
    <w:rsid w:val="00FA4275"/>
    <w:rsid w:val="00FA4E3C"/>
    <w:rsid w:val="00FA7F9E"/>
    <w:rsid w:val="00FB3FA1"/>
    <w:rsid w:val="00FB431E"/>
    <w:rsid w:val="00FB7DB7"/>
    <w:rsid w:val="00FC0CCD"/>
    <w:rsid w:val="00FC2BB5"/>
    <w:rsid w:val="00FC39EE"/>
    <w:rsid w:val="00FC41B7"/>
    <w:rsid w:val="00FC4792"/>
    <w:rsid w:val="00FC4B91"/>
    <w:rsid w:val="00FC633E"/>
    <w:rsid w:val="00FC6BB3"/>
    <w:rsid w:val="00FC7AAE"/>
    <w:rsid w:val="00FC7B1D"/>
    <w:rsid w:val="00FD072A"/>
    <w:rsid w:val="00FD286E"/>
    <w:rsid w:val="00FD2D79"/>
    <w:rsid w:val="00FD31EF"/>
    <w:rsid w:val="00FD6274"/>
    <w:rsid w:val="00FD627B"/>
    <w:rsid w:val="00FE3848"/>
    <w:rsid w:val="00FF0077"/>
    <w:rsid w:val="00FF3AFA"/>
    <w:rsid w:val="00FF540B"/>
    <w:rsid w:val="00FF6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center;mso-position-horizontal-relative:right-margin-area" fillcolor="white">
      <v:fill color="white"/>
    </o:shapedefaults>
    <o:shapelayout v:ext="edit">
      <o:idmap v:ext="edit" data="2"/>
    </o:shapelayout>
  </w:shapeDefaults>
  <w:decimalSymbol w:val="."/>
  <w:listSeparator w:val=","/>
  <w14:docId w14:val="2292DDC5"/>
  <w15:docId w15:val="{3399C250-D713-4138-8CFC-72C7BF7B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8F"/>
    <w:rPr>
      <w:rFonts w:ascii="Arial" w:hAnsi="Arial"/>
      <w:lang w:val="en-US"/>
    </w:rPr>
  </w:style>
  <w:style w:type="paragraph" w:styleId="Heading1">
    <w:name w:val="heading 1"/>
    <w:basedOn w:val="Normal"/>
    <w:next w:val="Normal"/>
    <w:link w:val="Heading1Char"/>
    <w:uiPriority w:val="9"/>
    <w:rsid w:val="00E5171A"/>
    <w:pPr>
      <w:keepNext/>
      <w:keepLines/>
      <w:spacing w:before="480" w:after="0"/>
      <w:outlineLvl w:val="0"/>
    </w:pPr>
    <w:rPr>
      <w:rFonts w:ascii="Arial Narrow" w:eastAsiaTheme="majorEastAsia" w:hAnsi="Arial Narrow" w:cstheme="majorBidi"/>
      <w:b/>
      <w:bCs/>
      <w:color w:val="005386"/>
      <w:sz w:val="28"/>
      <w:szCs w:val="28"/>
    </w:rPr>
  </w:style>
  <w:style w:type="paragraph" w:styleId="Heading2">
    <w:name w:val="heading 2"/>
    <w:basedOn w:val="Normal"/>
    <w:next w:val="Normal"/>
    <w:link w:val="Heading2Char"/>
    <w:uiPriority w:val="9"/>
    <w:unhideWhenUsed/>
    <w:rsid w:val="00E5171A"/>
    <w:pPr>
      <w:keepNext/>
      <w:keepLines/>
      <w:spacing w:before="200" w:after="0"/>
      <w:outlineLvl w:val="1"/>
    </w:pPr>
    <w:rPr>
      <w:rFonts w:asciiTheme="majorHAnsi" w:eastAsiaTheme="majorEastAsia" w:hAnsiTheme="majorHAnsi" w:cstheme="majorBidi"/>
      <w:b/>
      <w:bCs/>
      <w:color w:val="005386"/>
      <w:sz w:val="26"/>
      <w:szCs w:val="26"/>
    </w:rPr>
  </w:style>
  <w:style w:type="paragraph" w:styleId="Heading3">
    <w:name w:val="heading 3"/>
    <w:basedOn w:val="Normal"/>
    <w:next w:val="Normal"/>
    <w:link w:val="Heading3Char"/>
    <w:autoRedefine/>
    <w:uiPriority w:val="9"/>
    <w:unhideWhenUsed/>
    <w:rsid w:val="00E5171A"/>
    <w:pPr>
      <w:keepNext/>
      <w:keepLines/>
      <w:numPr>
        <w:numId w:val="10"/>
      </w:numPr>
      <w:spacing w:before="200" w:after="0"/>
      <w:outlineLvl w:val="2"/>
    </w:pPr>
    <w:rPr>
      <w:rFonts w:asciiTheme="majorHAnsi" w:eastAsiaTheme="majorEastAsia" w:hAnsiTheme="majorHAnsi" w:cstheme="majorBidi"/>
      <w:b/>
      <w:bCs/>
      <w:color w:val="005386"/>
    </w:rPr>
  </w:style>
  <w:style w:type="paragraph" w:styleId="Heading4">
    <w:name w:val="heading 4"/>
    <w:basedOn w:val="Heading3"/>
    <w:next w:val="Normal"/>
    <w:link w:val="Heading4Char"/>
    <w:uiPriority w:val="9"/>
    <w:semiHidden/>
    <w:unhideWhenUsed/>
    <w:rsid w:val="001D0415"/>
    <w:pPr>
      <w:spacing w:before="40"/>
      <w:outlineLvl w:val="3"/>
    </w:pPr>
    <w:rPr>
      <w:b w:val="0"/>
      <w:bCs w:val="0"/>
      <w:i/>
      <w:iCs/>
      <w:color w:val="445E6F" w:themeColor="accent1" w:themeShade="BF"/>
    </w:rPr>
  </w:style>
  <w:style w:type="paragraph" w:styleId="Heading5">
    <w:name w:val="heading 5"/>
    <w:basedOn w:val="Normal"/>
    <w:next w:val="Normal"/>
    <w:link w:val="Heading5Char"/>
    <w:uiPriority w:val="9"/>
    <w:semiHidden/>
    <w:unhideWhenUsed/>
    <w:qFormat/>
    <w:rsid w:val="001D0415"/>
    <w:pPr>
      <w:keepNext/>
      <w:keepLines/>
      <w:spacing w:before="40" w:after="0"/>
      <w:outlineLvl w:val="4"/>
    </w:pPr>
    <w:rPr>
      <w:rFonts w:asciiTheme="majorHAnsi" w:eastAsiaTheme="majorEastAsia" w:hAnsiTheme="majorHAnsi" w:cstheme="majorBidi"/>
      <w:color w:val="445E6F" w:themeColor="accent1" w:themeShade="BF"/>
    </w:rPr>
  </w:style>
  <w:style w:type="paragraph" w:styleId="Heading6">
    <w:name w:val="heading 6"/>
    <w:basedOn w:val="Normal"/>
    <w:next w:val="Normal"/>
    <w:link w:val="Heading6Char"/>
    <w:uiPriority w:val="9"/>
    <w:semiHidden/>
    <w:unhideWhenUsed/>
    <w:qFormat/>
    <w:rsid w:val="001D0415"/>
    <w:pPr>
      <w:keepNext/>
      <w:keepLines/>
      <w:spacing w:before="40" w:after="0"/>
      <w:outlineLvl w:val="5"/>
    </w:pPr>
    <w:rPr>
      <w:rFonts w:asciiTheme="majorHAnsi" w:eastAsiaTheme="majorEastAsia" w:hAnsiTheme="majorHAnsi" w:cstheme="majorBidi"/>
      <w:color w:val="2D3F4A" w:themeColor="accent1" w:themeShade="7F"/>
    </w:rPr>
  </w:style>
  <w:style w:type="paragraph" w:styleId="Heading7">
    <w:name w:val="heading 7"/>
    <w:basedOn w:val="Normal"/>
    <w:next w:val="Normal"/>
    <w:link w:val="Heading7Char"/>
    <w:uiPriority w:val="9"/>
    <w:semiHidden/>
    <w:unhideWhenUsed/>
    <w:qFormat/>
    <w:rsid w:val="001D0415"/>
    <w:pPr>
      <w:keepNext/>
      <w:keepLines/>
      <w:spacing w:before="40" w:after="0"/>
      <w:outlineLvl w:val="6"/>
    </w:pPr>
    <w:rPr>
      <w:rFonts w:asciiTheme="majorHAnsi" w:eastAsiaTheme="majorEastAsia" w:hAnsiTheme="majorHAnsi" w:cstheme="majorBidi"/>
      <w:i/>
      <w:iCs/>
      <w:color w:val="2D3F4A" w:themeColor="accent1" w:themeShade="7F"/>
    </w:rPr>
  </w:style>
  <w:style w:type="paragraph" w:styleId="Heading8">
    <w:name w:val="heading 8"/>
    <w:basedOn w:val="Normal"/>
    <w:next w:val="Normal"/>
    <w:link w:val="Heading8Char"/>
    <w:uiPriority w:val="9"/>
    <w:semiHidden/>
    <w:unhideWhenUsed/>
    <w:qFormat/>
    <w:rsid w:val="001D0415"/>
    <w:pPr>
      <w:keepNext/>
      <w:keepLines/>
      <w:spacing w:before="40" w:after="0"/>
      <w:outlineLvl w:val="7"/>
    </w:pPr>
    <w:rPr>
      <w:rFonts w:asciiTheme="majorHAnsi" w:eastAsiaTheme="majorEastAsia" w:hAnsiTheme="majorHAnsi" w:cstheme="majorBidi"/>
      <w:color w:val="7093A8" w:themeColor="text1" w:themeTint="D8"/>
      <w:sz w:val="21"/>
      <w:szCs w:val="21"/>
    </w:rPr>
  </w:style>
  <w:style w:type="paragraph" w:styleId="Heading9">
    <w:name w:val="heading 9"/>
    <w:basedOn w:val="Normal"/>
    <w:next w:val="Normal"/>
    <w:link w:val="Heading9Char"/>
    <w:uiPriority w:val="9"/>
    <w:semiHidden/>
    <w:unhideWhenUsed/>
    <w:qFormat/>
    <w:rsid w:val="001D0415"/>
    <w:pPr>
      <w:keepNext/>
      <w:keepLines/>
      <w:spacing w:before="40" w:after="0"/>
      <w:outlineLvl w:val="8"/>
    </w:pPr>
    <w:rPr>
      <w:rFonts w:asciiTheme="majorHAnsi" w:eastAsiaTheme="majorEastAsia" w:hAnsiTheme="majorHAnsi" w:cstheme="majorBidi"/>
      <w:i/>
      <w:iCs/>
      <w:color w:val="7093A8"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097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6C8"/>
    <w:rPr>
      <w:rFonts w:ascii="Tahoma" w:hAnsi="Tahoma" w:cs="Tahoma"/>
      <w:sz w:val="16"/>
      <w:szCs w:val="16"/>
    </w:rPr>
  </w:style>
  <w:style w:type="character" w:styleId="PlaceholderText">
    <w:name w:val="Placeholder Text"/>
    <w:basedOn w:val="DefaultParagraphFont"/>
    <w:uiPriority w:val="99"/>
    <w:semiHidden/>
    <w:rsid w:val="009E30BB"/>
    <w:rPr>
      <w:color w:val="808080"/>
    </w:rPr>
  </w:style>
  <w:style w:type="paragraph" w:styleId="ListParagraph">
    <w:name w:val="List Paragraph"/>
    <w:basedOn w:val="Normal"/>
    <w:link w:val="ListParagraphChar"/>
    <w:uiPriority w:val="34"/>
    <w:qFormat/>
    <w:rsid w:val="00E5171A"/>
    <w:pPr>
      <w:ind w:left="720"/>
      <w:contextualSpacing/>
    </w:pPr>
    <w:rPr>
      <w:rFonts w:asciiTheme="minorHAnsi" w:hAnsiTheme="minorHAnsi"/>
    </w:rPr>
  </w:style>
  <w:style w:type="paragraph" w:styleId="Header">
    <w:name w:val="header"/>
    <w:basedOn w:val="Normal"/>
    <w:link w:val="HeaderChar"/>
    <w:unhideWhenUsed/>
    <w:rsid w:val="00584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320"/>
  </w:style>
  <w:style w:type="paragraph" w:styleId="Footer">
    <w:name w:val="footer"/>
    <w:basedOn w:val="Normal"/>
    <w:link w:val="FooterChar"/>
    <w:uiPriority w:val="99"/>
    <w:unhideWhenUsed/>
    <w:rsid w:val="00584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320"/>
  </w:style>
  <w:style w:type="table" w:styleId="PlainTable1">
    <w:name w:val="Plain Table 1"/>
    <w:basedOn w:val="TableNormal"/>
    <w:uiPriority w:val="41"/>
    <w:rsid w:val="002047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DS2Title1">
    <w:name w:val="3DS 2 Title 1"/>
    <w:basedOn w:val="Heading2"/>
    <w:next w:val="Normal"/>
    <w:link w:val="3DS2Title1Char"/>
    <w:qFormat/>
    <w:rsid w:val="00156895"/>
    <w:pPr>
      <w:numPr>
        <w:ilvl w:val="1"/>
        <w:numId w:val="1"/>
      </w:numPr>
    </w:pPr>
    <w:rPr>
      <w:rFonts w:ascii="Arial" w:hAnsi="Arial" w:cs="Arial"/>
      <w:b w:val="0"/>
      <w:sz w:val="32"/>
      <w:szCs w:val="32"/>
    </w:rPr>
  </w:style>
  <w:style w:type="character" w:customStyle="1" w:styleId="ListParagraphChar">
    <w:name w:val="List Paragraph Char"/>
    <w:basedOn w:val="DefaultParagraphFont"/>
    <w:link w:val="ListParagraph"/>
    <w:uiPriority w:val="34"/>
    <w:rsid w:val="00E5171A"/>
  </w:style>
  <w:style w:type="character" w:customStyle="1" w:styleId="3DS2Title1Char">
    <w:name w:val="3DS 2 Title 1 Char"/>
    <w:basedOn w:val="ListParagraphChar"/>
    <w:link w:val="3DS2Title1"/>
    <w:rsid w:val="00156895"/>
    <w:rPr>
      <w:rFonts w:ascii="Arial" w:eastAsiaTheme="majorEastAsia" w:hAnsi="Arial" w:cs="Arial"/>
      <w:bCs/>
      <w:color w:val="005386"/>
      <w:sz w:val="32"/>
      <w:szCs w:val="32"/>
      <w:lang w:val="en-US"/>
    </w:rPr>
  </w:style>
  <w:style w:type="paragraph" w:customStyle="1" w:styleId="3DS2Title2">
    <w:name w:val="3DS 2 Title 2"/>
    <w:basedOn w:val="3DS2Title1"/>
    <w:next w:val="Normal"/>
    <w:link w:val="3DS2Title2Char"/>
    <w:qFormat/>
    <w:rsid w:val="00D336C8"/>
    <w:pPr>
      <w:numPr>
        <w:ilvl w:val="2"/>
      </w:numPr>
      <w:ind w:left="1152" w:hanging="792"/>
      <w:outlineLvl w:val="2"/>
    </w:pPr>
    <w:rPr>
      <w:sz w:val="28"/>
      <w:szCs w:val="28"/>
    </w:rPr>
  </w:style>
  <w:style w:type="character" w:customStyle="1" w:styleId="3DS2Title2Char">
    <w:name w:val="3DS 2 Title 2 Char"/>
    <w:basedOn w:val="ListParagraphChar"/>
    <w:link w:val="3DS2Title2"/>
    <w:rsid w:val="00D336C8"/>
    <w:rPr>
      <w:rFonts w:ascii="Arial" w:eastAsiaTheme="majorEastAsia" w:hAnsi="Arial" w:cs="Arial"/>
      <w:bCs/>
      <w:color w:val="005386"/>
      <w:sz w:val="28"/>
      <w:szCs w:val="28"/>
      <w:lang w:val="en-US"/>
    </w:rPr>
  </w:style>
  <w:style w:type="paragraph" w:customStyle="1" w:styleId="Title1">
    <w:name w:val="Title 1"/>
    <w:basedOn w:val="Heading1"/>
    <w:link w:val="Title1Char"/>
    <w:autoRedefine/>
    <w:rsid w:val="00572CA4"/>
    <w:pPr>
      <w:jc w:val="right"/>
    </w:pPr>
    <w:rPr>
      <w:rFonts w:ascii="Arial" w:hAnsi="Arial"/>
      <w:color w:val="auto"/>
      <w:sz w:val="36"/>
    </w:rPr>
  </w:style>
  <w:style w:type="paragraph" w:customStyle="1" w:styleId="Titre21">
    <w:name w:val="Titre 21"/>
    <w:basedOn w:val="3DS2Title2"/>
    <w:link w:val="Titre2Char"/>
    <w:autoRedefine/>
    <w:rsid w:val="00DD6C21"/>
    <w:rPr>
      <w:b/>
      <w:sz w:val="30"/>
      <w:szCs w:val="30"/>
    </w:rPr>
  </w:style>
  <w:style w:type="character" w:customStyle="1" w:styleId="Heading1Char">
    <w:name w:val="Heading 1 Char"/>
    <w:basedOn w:val="DefaultParagraphFont"/>
    <w:link w:val="Heading1"/>
    <w:uiPriority w:val="9"/>
    <w:rsid w:val="00E5171A"/>
    <w:rPr>
      <w:rFonts w:ascii="Arial Narrow" w:eastAsiaTheme="majorEastAsia" w:hAnsi="Arial Narrow" w:cstheme="majorBidi"/>
      <w:b/>
      <w:bCs/>
      <w:color w:val="005386"/>
      <w:sz w:val="28"/>
      <w:szCs w:val="28"/>
    </w:rPr>
  </w:style>
  <w:style w:type="character" w:customStyle="1" w:styleId="Title1Char">
    <w:name w:val="Title 1 Char"/>
    <w:basedOn w:val="Heading1Char"/>
    <w:link w:val="Title1"/>
    <w:rsid w:val="00572CA4"/>
    <w:rPr>
      <w:rFonts w:ascii="Arial" w:eastAsiaTheme="majorEastAsia" w:hAnsi="Arial" w:cstheme="majorBidi"/>
      <w:b/>
      <w:bCs/>
      <w:color w:val="005386"/>
      <w:sz w:val="36"/>
      <w:szCs w:val="28"/>
    </w:rPr>
  </w:style>
  <w:style w:type="paragraph" w:customStyle="1" w:styleId="Titre31">
    <w:name w:val="Titre 31"/>
    <w:basedOn w:val="Heading3"/>
    <w:link w:val="Titre3Char"/>
    <w:autoRedefine/>
    <w:rsid w:val="00DD6C21"/>
    <w:pPr>
      <w:numPr>
        <w:ilvl w:val="2"/>
        <w:numId w:val="2"/>
      </w:numPr>
    </w:pPr>
    <w:rPr>
      <w:rFonts w:ascii="Arial" w:hAnsi="Arial"/>
      <w:b w:val="0"/>
      <w:color w:val="auto"/>
      <w:sz w:val="26"/>
      <w:szCs w:val="26"/>
    </w:rPr>
  </w:style>
  <w:style w:type="character" w:customStyle="1" w:styleId="Heading2Char">
    <w:name w:val="Heading 2 Char"/>
    <w:basedOn w:val="DefaultParagraphFont"/>
    <w:link w:val="Heading2"/>
    <w:uiPriority w:val="9"/>
    <w:rsid w:val="00E5171A"/>
    <w:rPr>
      <w:rFonts w:asciiTheme="majorHAnsi" w:eastAsiaTheme="majorEastAsia" w:hAnsiTheme="majorHAnsi" w:cstheme="majorBidi"/>
      <w:b/>
      <w:bCs/>
      <w:color w:val="005386"/>
      <w:sz w:val="26"/>
      <w:szCs w:val="26"/>
    </w:rPr>
  </w:style>
  <w:style w:type="character" w:customStyle="1" w:styleId="Titre2Char">
    <w:name w:val="Titre 2 Char"/>
    <w:basedOn w:val="Heading2Char"/>
    <w:link w:val="Titre21"/>
    <w:rsid w:val="00DD6C21"/>
    <w:rPr>
      <w:rFonts w:ascii="Arial" w:eastAsiaTheme="majorEastAsia" w:hAnsi="Arial" w:cs="Arial"/>
      <w:b/>
      <w:bCs/>
      <w:color w:val="005386"/>
      <w:sz w:val="30"/>
      <w:szCs w:val="30"/>
      <w:lang w:val="en-US"/>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Heading3Char">
    <w:name w:val="Heading 3 Char"/>
    <w:basedOn w:val="DefaultParagraphFont"/>
    <w:link w:val="Heading3"/>
    <w:uiPriority w:val="9"/>
    <w:rsid w:val="00E5171A"/>
    <w:rPr>
      <w:rFonts w:asciiTheme="majorHAnsi" w:eastAsiaTheme="majorEastAsia" w:hAnsiTheme="majorHAnsi" w:cstheme="majorBidi"/>
      <w:b/>
      <w:bCs/>
      <w:color w:val="005386"/>
      <w:lang w:val="en-US"/>
    </w:rPr>
  </w:style>
  <w:style w:type="character" w:customStyle="1" w:styleId="Titre3Char">
    <w:name w:val="Titre 3 Char"/>
    <w:basedOn w:val="Heading3Char"/>
    <w:link w:val="Titre31"/>
    <w:rsid w:val="00DD6C21"/>
    <w:rPr>
      <w:rFonts w:ascii="Arial" w:eastAsiaTheme="majorEastAsia" w:hAnsi="Arial" w:cstheme="majorBidi"/>
      <w:b w:val="0"/>
      <w:bCs/>
      <w:color w:val="005386"/>
      <w:sz w:val="26"/>
      <w:szCs w:val="26"/>
      <w:lang w:val="en-US"/>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lang w:val="en-US"/>
    </w:rPr>
  </w:style>
  <w:style w:type="paragraph" w:styleId="TOCHeading">
    <w:name w:val="TOC Heading"/>
    <w:basedOn w:val="Heading1"/>
    <w:next w:val="Normal"/>
    <w:uiPriority w:val="39"/>
    <w:unhideWhenUsed/>
    <w:rsid w:val="00E5171A"/>
    <w:pPr>
      <w:outlineLvl w:val="9"/>
    </w:pPr>
  </w:style>
  <w:style w:type="paragraph" w:styleId="TOC1">
    <w:name w:val="toc 1"/>
    <w:basedOn w:val="Normal"/>
    <w:next w:val="Normal"/>
    <w:autoRedefine/>
    <w:uiPriority w:val="39"/>
    <w:unhideWhenUsed/>
    <w:rsid w:val="00FC41B7"/>
    <w:pPr>
      <w:tabs>
        <w:tab w:val="right" w:leader="dot" w:pos="9016"/>
      </w:tabs>
      <w:spacing w:after="100"/>
    </w:pPr>
  </w:style>
  <w:style w:type="paragraph" w:styleId="TOC2">
    <w:name w:val="toc 2"/>
    <w:basedOn w:val="Normal"/>
    <w:next w:val="Normal"/>
    <w:autoRedefine/>
    <w:uiPriority w:val="39"/>
    <w:unhideWhenUsed/>
    <w:rsid w:val="003C7A21"/>
    <w:pPr>
      <w:tabs>
        <w:tab w:val="left" w:pos="640"/>
        <w:tab w:val="right" w:leader="dot" w:pos="9016"/>
      </w:tabs>
      <w:spacing w:after="100"/>
      <w:ind w:left="220"/>
    </w:pPr>
  </w:style>
  <w:style w:type="paragraph" w:styleId="TOC3">
    <w:name w:val="toc 3"/>
    <w:basedOn w:val="Normal"/>
    <w:next w:val="Normal"/>
    <w:autoRedefine/>
    <w:uiPriority w:val="39"/>
    <w:unhideWhenUsed/>
    <w:rsid w:val="008D1CA2"/>
    <w:pPr>
      <w:spacing w:after="100"/>
      <w:ind w:left="440"/>
    </w:pPr>
  </w:style>
  <w:style w:type="character" w:styleId="Hyperlink">
    <w:name w:val="Hyperlink"/>
    <w:basedOn w:val="DefaultParagraphFont"/>
    <w:uiPriority w:val="99"/>
    <w:unhideWhenUsed/>
    <w:rsid w:val="008D1CA2"/>
    <w:rPr>
      <w:color w:val="0000FF" w:themeColor="hyperlink"/>
      <w:u w:val="single"/>
    </w:rPr>
  </w:style>
  <w:style w:type="paragraph" w:customStyle="1" w:styleId="Titre11">
    <w:name w:val="Titre 11"/>
    <w:basedOn w:val="Heading1"/>
    <w:link w:val="Titre1Char"/>
    <w:autoRedefine/>
    <w:rsid w:val="004C17F5"/>
    <w:pPr>
      <w:numPr>
        <w:numId w:val="3"/>
      </w:numPr>
    </w:pPr>
    <w:rPr>
      <w:rFonts w:ascii="Arial" w:hAnsi="Arial" w:cs="Arial"/>
      <w:color w:val="auto"/>
      <w:sz w:val="36"/>
    </w:rPr>
  </w:style>
  <w:style w:type="character" w:customStyle="1" w:styleId="Titre1Char">
    <w:name w:val="Titre 1 Char"/>
    <w:basedOn w:val="Heading1Char"/>
    <w:link w:val="Titre11"/>
    <w:rsid w:val="004C17F5"/>
    <w:rPr>
      <w:rFonts w:ascii="Arial" w:eastAsiaTheme="majorEastAsia" w:hAnsi="Arial" w:cs="Arial"/>
      <w:b/>
      <w:bCs/>
      <w:color w:val="005386"/>
      <w:sz w:val="36"/>
      <w:szCs w:val="28"/>
      <w:lang w:val="en-US"/>
    </w:rPr>
  </w:style>
  <w:style w:type="paragraph" w:customStyle="1" w:styleId="donotuse1">
    <w:name w:val="do not use 1"/>
    <w:basedOn w:val="Titre11"/>
    <w:link w:val="donotuse1Char"/>
    <w:rsid w:val="00E5171A"/>
    <w:pPr>
      <w:numPr>
        <w:numId w:val="8"/>
      </w:numPr>
    </w:pPr>
    <w:rPr>
      <w:color w:val="005386"/>
      <w:sz w:val="32"/>
    </w:rPr>
  </w:style>
  <w:style w:type="paragraph" w:customStyle="1" w:styleId="donotuse2">
    <w:name w:val="do not use 2"/>
    <w:basedOn w:val="Titre11"/>
    <w:link w:val="donotuse2Char"/>
    <w:rsid w:val="00E5171A"/>
    <w:pPr>
      <w:numPr>
        <w:ilvl w:val="1"/>
        <w:numId w:val="8"/>
      </w:numPr>
    </w:pPr>
    <w:rPr>
      <w:color w:val="5B7F95" w:themeColor="text1"/>
      <w:sz w:val="28"/>
    </w:rPr>
  </w:style>
  <w:style w:type="character" w:customStyle="1" w:styleId="donotuse1Char">
    <w:name w:val="do not use 1 Char"/>
    <w:basedOn w:val="Titre1Char"/>
    <w:link w:val="donotuse1"/>
    <w:rsid w:val="00E5171A"/>
    <w:rPr>
      <w:rFonts w:ascii="Arial" w:eastAsiaTheme="majorEastAsia" w:hAnsi="Arial" w:cs="Arial"/>
      <w:b/>
      <w:bCs/>
      <w:color w:val="005386"/>
      <w:sz w:val="32"/>
      <w:szCs w:val="28"/>
      <w:lang w:val="en-US"/>
    </w:rPr>
  </w:style>
  <w:style w:type="paragraph" w:customStyle="1" w:styleId="3DSTitle3">
    <w:name w:val="3DS Title 3"/>
    <w:basedOn w:val="Normal"/>
    <w:next w:val="Normal"/>
    <w:link w:val="3DSTitle3Car"/>
    <w:qFormat/>
    <w:rsid w:val="00E5171A"/>
    <w:pPr>
      <w:numPr>
        <w:numId w:val="4"/>
      </w:numPr>
    </w:pPr>
    <w:rPr>
      <w:color w:val="5B7F95" w:themeColor="text1"/>
      <w:sz w:val="24"/>
    </w:rPr>
  </w:style>
  <w:style w:type="character" w:customStyle="1" w:styleId="donotuse2Char">
    <w:name w:val="do not use 2 Char"/>
    <w:basedOn w:val="Titre1Char"/>
    <w:link w:val="donotuse2"/>
    <w:rsid w:val="00E5171A"/>
    <w:rPr>
      <w:rFonts w:ascii="Arial" w:eastAsiaTheme="majorEastAsia" w:hAnsi="Arial" w:cs="Arial"/>
      <w:b/>
      <w:bCs/>
      <w:color w:val="5B7F95" w:themeColor="text1"/>
      <w:sz w:val="28"/>
      <w:szCs w:val="28"/>
      <w:lang w:val="en-US"/>
    </w:rPr>
  </w:style>
  <w:style w:type="character" w:customStyle="1" w:styleId="3DSTitle3Car">
    <w:name w:val="3DS Title 3 Car"/>
    <w:basedOn w:val="Titre1Char"/>
    <w:link w:val="3DSTitle3"/>
    <w:rsid w:val="00DA7CE5"/>
    <w:rPr>
      <w:rFonts w:ascii="Arial" w:eastAsiaTheme="majorEastAsia" w:hAnsi="Arial" w:cs="Arial"/>
      <w:b w:val="0"/>
      <w:bCs w:val="0"/>
      <w:color w:val="5B7F95" w:themeColor="text1"/>
      <w:sz w:val="24"/>
      <w:szCs w:val="28"/>
      <w:lang w:val="en-US"/>
    </w:rPr>
  </w:style>
  <w:style w:type="paragraph" w:customStyle="1" w:styleId="PartTitle">
    <w:name w:val="Part Title"/>
    <w:basedOn w:val="Title1"/>
    <w:next w:val="Normal"/>
    <w:link w:val="PartTitleCar"/>
    <w:qFormat/>
    <w:rsid w:val="00AC6F87"/>
    <w:pPr>
      <w:pageBreakBefore/>
      <w:numPr>
        <w:numId w:val="1"/>
      </w:numPr>
      <w:spacing w:before="240"/>
    </w:pPr>
    <w:rPr>
      <w:rFonts w:cs="Arial"/>
      <w:b w:val="0"/>
      <w:sz w:val="48"/>
      <w:szCs w:val="48"/>
    </w:rPr>
  </w:style>
  <w:style w:type="paragraph" w:customStyle="1" w:styleId="PartSubtitle">
    <w:name w:val="Part Sub title"/>
    <w:basedOn w:val="Heading2"/>
    <w:link w:val="PartSubtitleCar"/>
    <w:qFormat/>
    <w:rsid w:val="00F546DB"/>
    <w:pPr>
      <w:jc w:val="right"/>
      <w:outlineLvl w:val="0"/>
      <w15:collapsed/>
    </w:pPr>
    <w:rPr>
      <w:rFonts w:ascii="Arial" w:hAnsi="Arial" w:cs="Arial"/>
      <w:b w:val="0"/>
      <w:color w:val="auto"/>
      <w:sz w:val="36"/>
      <w:szCs w:val="36"/>
    </w:rPr>
  </w:style>
  <w:style w:type="character" w:customStyle="1" w:styleId="PartTitleCar">
    <w:name w:val="Part Title Car"/>
    <w:basedOn w:val="DefaultParagraphFont"/>
    <w:link w:val="PartTitle"/>
    <w:rsid w:val="00AC6F87"/>
    <w:rPr>
      <w:rFonts w:ascii="Arial" w:eastAsiaTheme="majorEastAsia" w:hAnsi="Arial" w:cs="Arial"/>
      <w:bCs/>
      <w:sz w:val="48"/>
      <w:szCs w:val="48"/>
      <w:lang w:val="en-US"/>
    </w:rPr>
  </w:style>
  <w:style w:type="character" w:customStyle="1" w:styleId="PartSubtitleCar">
    <w:name w:val="Part Sub title Car"/>
    <w:basedOn w:val="DefaultParagraphFont"/>
    <w:link w:val="PartSubtitle"/>
    <w:rsid w:val="00F546DB"/>
    <w:rPr>
      <w:rFonts w:ascii="Arial" w:eastAsiaTheme="majorEastAsia" w:hAnsi="Arial" w:cs="Arial"/>
      <w:bCs/>
      <w:sz w:val="36"/>
      <w:szCs w:val="36"/>
      <w:lang w:val="en-US"/>
    </w:rPr>
  </w:style>
  <w:style w:type="paragraph" w:customStyle="1" w:styleId="3DSTitre2">
    <w:name w:val="3DS Titre 2"/>
    <w:basedOn w:val="Titre11"/>
    <w:link w:val="3DSTitre2Char"/>
    <w:rsid w:val="00E5171A"/>
    <w:pPr>
      <w:numPr>
        <w:numId w:val="0"/>
      </w:numPr>
      <w:ind w:left="792" w:hanging="432"/>
    </w:pPr>
    <w:rPr>
      <w:b w:val="0"/>
      <w:color w:val="5B7F95" w:themeColor="text1"/>
      <w:sz w:val="30"/>
    </w:rPr>
  </w:style>
  <w:style w:type="paragraph" w:customStyle="1" w:styleId="3DSTitre3">
    <w:name w:val="3DS Titre 3"/>
    <w:basedOn w:val="Titre11"/>
    <w:link w:val="3DSTitre3Char"/>
    <w:rsid w:val="00E5171A"/>
    <w:pPr>
      <w:numPr>
        <w:numId w:val="0"/>
      </w:numPr>
      <w:ind w:left="1224" w:hanging="504"/>
    </w:pPr>
    <w:rPr>
      <w:b w:val="0"/>
      <w:color w:val="5B7F95" w:themeColor="text1"/>
      <w:sz w:val="26"/>
    </w:rPr>
  </w:style>
  <w:style w:type="character" w:customStyle="1" w:styleId="3DSTitre2Char">
    <w:name w:val="3DS Titre 2 Char"/>
    <w:basedOn w:val="Titre1Char"/>
    <w:link w:val="3DSTitre2"/>
    <w:rsid w:val="00E5171A"/>
    <w:rPr>
      <w:rFonts w:ascii="Arial" w:eastAsiaTheme="majorEastAsia" w:hAnsi="Arial" w:cs="Arial"/>
      <w:b w:val="0"/>
      <w:bCs/>
      <w:color w:val="5B7F95" w:themeColor="text1"/>
      <w:sz w:val="30"/>
      <w:szCs w:val="28"/>
      <w:lang w:val="en-US"/>
    </w:rPr>
  </w:style>
  <w:style w:type="character" w:customStyle="1" w:styleId="3DSTitre3Char">
    <w:name w:val="3DS Titre 3 Char"/>
    <w:basedOn w:val="Titre1Char"/>
    <w:link w:val="3DSTitre3"/>
    <w:rsid w:val="00E5171A"/>
    <w:rPr>
      <w:rFonts w:ascii="Arial" w:eastAsiaTheme="majorEastAsia" w:hAnsi="Arial" w:cs="Arial"/>
      <w:b w:val="0"/>
      <w:bCs/>
      <w:color w:val="5B7F95" w:themeColor="text1"/>
      <w:sz w:val="26"/>
      <w:szCs w:val="28"/>
      <w:lang w:val="en-US"/>
    </w:rPr>
  </w:style>
  <w:style w:type="paragraph" w:styleId="BodyText">
    <w:name w:val="Body Text"/>
    <w:basedOn w:val="Normal"/>
    <w:link w:val="BodyTextChar"/>
    <w:rsid w:val="00C72A0F"/>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C72A0F"/>
    <w:rPr>
      <w:rFonts w:ascii="Times New Roman" w:eastAsia="Times New Roman" w:hAnsi="Times New Roman" w:cs="Times New Roman"/>
      <w:sz w:val="24"/>
      <w:szCs w:val="20"/>
    </w:rPr>
  </w:style>
  <w:style w:type="character" w:styleId="CommentReference">
    <w:name w:val="annotation reference"/>
    <w:basedOn w:val="DefaultParagraphFont"/>
    <w:rsid w:val="00C72A0F"/>
    <w:rPr>
      <w:sz w:val="18"/>
    </w:rPr>
  </w:style>
  <w:style w:type="paragraph" w:styleId="CommentText">
    <w:name w:val="annotation text"/>
    <w:basedOn w:val="Normal"/>
    <w:link w:val="CommentTextChar"/>
    <w:rsid w:val="00C72A0F"/>
    <w:pPr>
      <w:spacing w:after="0" w:line="240" w:lineRule="auto"/>
    </w:pPr>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rsid w:val="00C72A0F"/>
    <w:rPr>
      <w:rFonts w:ascii="Times New Roman" w:eastAsia="Times New Roman" w:hAnsi="Times New Roman" w:cs="Times New Roman"/>
      <w:sz w:val="24"/>
      <w:szCs w:val="20"/>
    </w:rPr>
  </w:style>
  <w:style w:type="character" w:customStyle="1" w:styleId="Heading4Char">
    <w:name w:val="Heading 4 Char"/>
    <w:basedOn w:val="DefaultParagraphFont"/>
    <w:link w:val="Heading4"/>
    <w:uiPriority w:val="9"/>
    <w:semiHidden/>
    <w:rsid w:val="001D0415"/>
    <w:rPr>
      <w:rFonts w:asciiTheme="majorHAnsi" w:eastAsiaTheme="majorEastAsia" w:hAnsiTheme="majorHAnsi" w:cstheme="majorBidi"/>
      <w:i/>
      <w:iCs/>
      <w:color w:val="445E6F" w:themeColor="accent1" w:themeShade="BF"/>
      <w:lang w:val="en-US"/>
    </w:rPr>
  </w:style>
  <w:style w:type="character" w:customStyle="1" w:styleId="Heading5Char">
    <w:name w:val="Heading 5 Char"/>
    <w:basedOn w:val="DefaultParagraphFont"/>
    <w:link w:val="Heading5"/>
    <w:uiPriority w:val="9"/>
    <w:semiHidden/>
    <w:rsid w:val="001D0415"/>
    <w:rPr>
      <w:rFonts w:asciiTheme="majorHAnsi" w:eastAsiaTheme="majorEastAsia" w:hAnsiTheme="majorHAnsi" w:cstheme="majorBidi"/>
      <w:color w:val="445E6F" w:themeColor="accent1" w:themeShade="BF"/>
    </w:rPr>
  </w:style>
  <w:style w:type="character" w:customStyle="1" w:styleId="Heading6Char">
    <w:name w:val="Heading 6 Char"/>
    <w:basedOn w:val="DefaultParagraphFont"/>
    <w:link w:val="Heading6"/>
    <w:uiPriority w:val="9"/>
    <w:semiHidden/>
    <w:rsid w:val="001D0415"/>
    <w:rPr>
      <w:rFonts w:asciiTheme="majorHAnsi" w:eastAsiaTheme="majorEastAsia" w:hAnsiTheme="majorHAnsi" w:cstheme="majorBidi"/>
      <w:color w:val="2D3F4A" w:themeColor="accent1" w:themeShade="7F"/>
    </w:rPr>
  </w:style>
  <w:style w:type="character" w:customStyle="1" w:styleId="Heading7Char">
    <w:name w:val="Heading 7 Char"/>
    <w:basedOn w:val="DefaultParagraphFont"/>
    <w:link w:val="Heading7"/>
    <w:uiPriority w:val="9"/>
    <w:semiHidden/>
    <w:rsid w:val="001D0415"/>
    <w:rPr>
      <w:rFonts w:asciiTheme="majorHAnsi" w:eastAsiaTheme="majorEastAsia" w:hAnsiTheme="majorHAnsi" w:cstheme="majorBidi"/>
      <w:i/>
      <w:iCs/>
      <w:color w:val="2D3F4A" w:themeColor="accent1" w:themeShade="7F"/>
    </w:rPr>
  </w:style>
  <w:style w:type="character" w:customStyle="1" w:styleId="Heading8Char">
    <w:name w:val="Heading 8 Char"/>
    <w:basedOn w:val="DefaultParagraphFont"/>
    <w:link w:val="Heading8"/>
    <w:uiPriority w:val="9"/>
    <w:semiHidden/>
    <w:rsid w:val="001D0415"/>
    <w:rPr>
      <w:rFonts w:asciiTheme="majorHAnsi" w:eastAsiaTheme="majorEastAsia" w:hAnsiTheme="majorHAnsi" w:cstheme="majorBidi"/>
      <w:color w:val="7093A8" w:themeColor="text1" w:themeTint="D8"/>
      <w:sz w:val="21"/>
      <w:szCs w:val="21"/>
    </w:rPr>
  </w:style>
  <w:style w:type="character" w:customStyle="1" w:styleId="Heading9Char">
    <w:name w:val="Heading 9 Char"/>
    <w:basedOn w:val="DefaultParagraphFont"/>
    <w:link w:val="Heading9"/>
    <w:uiPriority w:val="9"/>
    <w:semiHidden/>
    <w:rsid w:val="001D0415"/>
    <w:rPr>
      <w:rFonts w:asciiTheme="majorHAnsi" w:eastAsiaTheme="majorEastAsia" w:hAnsiTheme="majorHAnsi" w:cstheme="majorBidi"/>
      <w:i/>
      <w:iCs/>
      <w:color w:val="7093A8" w:themeColor="text1" w:themeTint="D8"/>
      <w:sz w:val="21"/>
      <w:szCs w:val="21"/>
    </w:rPr>
  </w:style>
  <w:style w:type="paragraph" w:styleId="TOC4">
    <w:name w:val="toc 4"/>
    <w:basedOn w:val="Normal"/>
    <w:next w:val="Normal"/>
    <w:autoRedefine/>
    <w:uiPriority w:val="39"/>
    <w:rsid w:val="001D0415"/>
    <w:pPr>
      <w:spacing w:after="80" w:line="240" w:lineRule="auto"/>
      <w:ind w:left="480"/>
    </w:pPr>
    <w:rPr>
      <w:rFonts w:ascii="Verdana" w:eastAsia="Times New Roman" w:hAnsi="Verdana" w:cs="Times New Roman"/>
      <w:sz w:val="18"/>
      <w:szCs w:val="18"/>
    </w:rPr>
  </w:style>
  <w:style w:type="paragraph" w:styleId="TOC5">
    <w:name w:val="toc 5"/>
    <w:basedOn w:val="Normal"/>
    <w:next w:val="Normal"/>
    <w:autoRedefine/>
    <w:semiHidden/>
    <w:rsid w:val="001D0415"/>
    <w:pPr>
      <w:spacing w:after="80" w:line="240" w:lineRule="auto"/>
      <w:ind w:left="640"/>
    </w:pPr>
    <w:rPr>
      <w:rFonts w:ascii="Verdana" w:eastAsia="Times New Roman" w:hAnsi="Verdana" w:cs="Times New Roman"/>
      <w:sz w:val="18"/>
      <w:szCs w:val="18"/>
    </w:rPr>
  </w:style>
  <w:style w:type="paragraph" w:styleId="TOC6">
    <w:name w:val="toc 6"/>
    <w:basedOn w:val="Normal"/>
    <w:next w:val="Normal"/>
    <w:autoRedefine/>
    <w:semiHidden/>
    <w:rsid w:val="001D0415"/>
    <w:pPr>
      <w:spacing w:after="80" w:line="240" w:lineRule="auto"/>
      <w:ind w:left="800"/>
    </w:pPr>
    <w:rPr>
      <w:rFonts w:ascii="Verdana" w:eastAsia="Times New Roman" w:hAnsi="Verdana" w:cs="Times New Roman"/>
      <w:sz w:val="18"/>
      <w:szCs w:val="18"/>
    </w:rPr>
  </w:style>
  <w:style w:type="paragraph" w:styleId="TOC7">
    <w:name w:val="toc 7"/>
    <w:basedOn w:val="Normal"/>
    <w:next w:val="Normal"/>
    <w:autoRedefine/>
    <w:semiHidden/>
    <w:rsid w:val="001D0415"/>
    <w:pPr>
      <w:spacing w:after="80" w:line="240" w:lineRule="auto"/>
      <w:ind w:left="960"/>
    </w:pPr>
    <w:rPr>
      <w:rFonts w:ascii="Verdana" w:eastAsia="Times New Roman" w:hAnsi="Verdana" w:cs="Times New Roman"/>
      <w:sz w:val="18"/>
      <w:szCs w:val="18"/>
    </w:rPr>
  </w:style>
  <w:style w:type="paragraph" w:styleId="TOC8">
    <w:name w:val="toc 8"/>
    <w:basedOn w:val="Normal"/>
    <w:next w:val="Normal"/>
    <w:autoRedefine/>
    <w:semiHidden/>
    <w:rsid w:val="001D0415"/>
    <w:pPr>
      <w:spacing w:after="80" w:line="240" w:lineRule="auto"/>
      <w:ind w:left="1120"/>
    </w:pPr>
    <w:rPr>
      <w:rFonts w:ascii="Verdana" w:eastAsia="Times New Roman" w:hAnsi="Verdana" w:cs="Times New Roman"/>
      <w:sz w:val="18"/>
      <w:szCs w:val="18"/>
    </w:rPr>
  </w:style>
  <w:style w:type="paragraph" w:styleId="TOC9">
    <w:name w:val="toc 9"/>
    <w:basedOn w:val="Normal"/>
    <w:next w:val="Normal"/>
    <w:autoRedefine/>
    <w:semiHidden/>
    <w:rsid w:val="001D0415"/>
    <w:pPr>
      <w:spacing w:after="80" w:line="240" w:lineRule="auto"/>
      <w:ind w:left="1280"/>
    </w:pPr>
    <w:rPr>
      <w:rFonts w:ascii="Verdana" w:eastAsia="Times New Roman" w:hAnsi="Verdana" w:cs="Times New Roman"/>
      <w:sz w:val="18"/>
      <w:szCs w:val="18"/>
    </w:rPr>
  </w:style>
  <w:style w:type="character" w:styleId="FollowedHyperlink">
    <w:name w:val="FollowedHyperlink"/>
    <w:basedOn w:val="DefaultParagraphFont"/>
    <w:rsid w:val="001D0415"/>
    <w:rPr>
      <w:color w:val="800080"/>
      <w:u w:val="single"/>
    </w:rPr>
  </w:style>
  <w:style w:type="paragraph" w:styleId="DocumentMap">
    <w:name w:val="Document Map"/>
    <w:basedOn w:val="Normal"/>
    <w:link w:val="DocumentMapChar"/>
    <w:semiHidden/>
    <w:rsid w:val="001D0415"/>
    <w:pPr>
      <w:shd w:val="clear" w:color="auto" w:fill="000080"/>
      <w:spacing w:after="80" w:line="240" w:lineRule="auto"/>
    </w:pPr>
    <w:rPr>
      <w:rFonts w:ascii="Tahoma" w:eastAsia="Times New Roman" w:hAnsi="Tahoma" w:cs="Tahoma"/>
      <w:sz w:val="18"/>
      <w:szCs w:val="18"/>
    </w:rPr>
  </w:style>
  <w:style w:type="character" w:customStyle="1" w:styleId="DocumentMapChar">
    <w:name w:val="Document Map Char"/>
    <w:basedOn w:val="DefaultParagraphFont"/>
    <w:link w:val="DocumentMap"/>
    <w:semiHidden/>
    <w:rsid w:val="001D0415"/>
    <w:rPr>
      <w:rFonts w:ascii="Tahoma" w:eastAsia="Times New Roman" w:hAnsi="Tahoma" w:cs="Tahoma"/>
      <w:sz w:val="18"/>
      <w:szCs w:val="18"/>
      <w:shd w:val="clear" w:color="auto" w:fill="000080"/>
      <w:lang w:val="en-US"/>
    </w:rPr>
  </w:style>
  <w:style w:type="paragraph" w:customStyle="1" w:styleId="Style2">
    <w:name w:val="Style2"/>
    <w:basedOn w:val="PartTitle"/>
    <w:rsid w:val="00FD286E"/>
    <w:pPr>
      <w:numPr>
        <w:numId w:val="0"/>
      </w:numPr>
    </w:pPr>
  </w:style>
  <w:style w:type="paragraph" w:styleId="Caption">
    <w:name w:val="caption"/>
    <w:basedOn w:val="Normal"/>
    <w:next w:val="Normal"/>
    <w:uiPriority w:val="35"/>
    <w:semiHidden/>
    <w:unhideWhenUsed/>
    <w:qFormat/>
    <w:rsid w:val="001D0415"/>
    <w:pPr>
      <w:spacing w:line="240" w:lineRule="auto"/>
    </w:pPr>
    <w:rPr>
      <w:i/>
      <w:iCs/>
      <w:color w:val="001871" w:themeColor="text2"/>
      <w:sz w:val="18"/>
      <w:szCs w:val="18"/>
    </w:rPr>
  </w:style>
  <w:style w:type="paragraph" w:styleId="FootnoteText">
    <w:name w:val="footnote text"/>
    <w:basedOn w:val="Normal"/>
    <w:link w:val="FootnoteTextChar"/>
    <w:semiHidden/>
    <w:rsid w:val="001D0415"/>
    <w:pPr>
      <w:spacing w:after="80" w:line="240" w:lineRule="auto"/>
    </w:pPr>
    <w:rPr>
      <w:rFonts w:ascii="Verdana" w:eastAsia="Times New Roman" w:hAnsi="Verdana" w:cs="Times New Roman"/>
      <w:sz w:val="20"/>
      <w:szCs w:val="20"/>
    </w:rPr>
  </w:style>
  <w:style w:type="character" w:customStyle="1" w:styleId="FootnoteTextChar">
    <w:name w:val="Footnote Text Char"/>
    <w:basedOn w:val="DefaultParagraphFont"/>
    <w:link w:val="FootnoteText"/>
    <w:semiHidden/>
    <w:rsid w:val="001D0415"/>
    <w:rPr>
      <w:rFonts w:ascii="Verdana" w:eastAsia="Times New Roman" w:hAnsi="Verdana" w:cs="Times New Roman"/>
      <w:sz w:val="20"/>
      <w:szCs w:val="20"/>
      <w:lang w:val="en-US"/>
    </w:rPr>
  </w:style>
  <w:style w:type="character" w:styleId="FootnoteReference">
    <w:name w:val="footnote reference"/>
    <w:basedOn w:val="DefaultParagraphFont"/>
    <w:semiHidden/>
    <w:rsid w:val="001D0415"/>
    <w:rPr>
      <w:vertAlign w:val="superscript"/>
    </w:rPr>
  </w:style>
  <w:style w:type="paragraph" w:styleId="CommentSubject">
    <w:name w:val="annotation subject"/>
    <w:basedOn w:val="CommentText"/>
    <w:next w:val="CommentText"/>
    <w:link w:val="CommentSubjectChar"/>
    <w:semiHidden/>
    <w:rsid w:val="001D0415"/>
    <w:pPr>
      <w:spacing w:after="80"/>
    </w:pPr>
    <w:rPr>
      <w:rFonts w:ascii="Verdana" w:hAnsi="Verdana"/>
      <w:b/>
      <w:bCs/>
      <w:sz w:val="20"/>
    </w:rPr>
  </w:style>
  <w:style w:type="character" w:customStyle="1" w:styleId="CommentSubjectChar">
    <w:name w:val="Comment Subject Char"/>
    <w:basedOn w:val="CommentTextChar"/>
    <w:link w:val="CommentSubject"/>
    <w:semiHidden/>
    <w:rsid w:val="001D0415"/>
    <w:rPr>
      <w:rFonts w:ascii="Verdana" w:eastAsia="Times New Roman" w:hAnsi="Verdana" w:cs="Times New Roman"/>
      <w:b/>
      <w:bCs/>
      <w:sz w:val="20"/>
      <w:szCs w:val="20"/>
      <w:lang w:val="en-US"/>
    </w:rPr>
  </w:style>
  <w:style w:type="paragraph" w:styleId="NormalWeb">
    <w:name w:val="Normal (Web)"/>
    <w:basedOn w:val="Normal"/>
    <w:uiPriority w:val="99"/>
    <w:unhideWhenUsed/>
    <w:rsid w:val="001D0415"/>
    <w:pPr>
      <w:spacing w:before="100" w:beforeAutospacing="1" w:after="100" w:afterAutospacing="1" w:line="240" w:lineRule="auto"/>
    </w:pPr>
    <w:rPr>
      <w:rFonts w:ascii="Times New Roman" w:eastAsia="Times New Roman" w:hAnsi="Times New Roman" w:cs="Times New Roman"/>
      <w:sz w:val="24"/>
      <w:szCs w:val="18"/>
    </w:rPr>
  </w:style>
  <w:style w:type="character" w:styleId="HTMLKeyboard">
    <w:name w:val="HTML Keyboard"/>
    <w:basedOn w:val="DefaultParagraphFont"/>
    <w:uiPriority w:val="99"/>
    <w:unhideWhenUsed/>
    <w:rsid w:val="001D0415"/>
    <w:rPr>
      <w:rFonts w:ascii="Verdana" w:eastAsia="Times New Roman" w:hAnsi="Verdana" w:cs="Courier New" w:hint="default"/>
      <w:b/>
      <w:bCs/>
      <w:color w:val="757E84"/>
      <w:spacing w:val="-12"/>
      <w:sz w:val="16"/>
      <w:szCs w:val="16"/>
    </w:rPr>
  </w:style>
  <w:style w:type="paragraph" w:styleId="Revision">
    <w:name w:val="Revision"/>
    <w:hidden/>
    <w:uiPriority w:val="99"/>
    <w:semiHidden/>
    <w:rsid w:val="001D0415"/>
    <w:pPr>
      <w:spacing w:after="80" w:line="240" w:lineRule="auto"/>
    </w:pPr>
    <w:rPr>
      <w:rFonts w:ascii="Verdana" w:eastAsia="Times New Roman" w:hAnsi="Verdana" w:cs="Times New Roman"/>
      <w:sz w:val="16"/>
      <w:szCs w:val="24"/>
      <w:lang w:val="en-GB"/>
    </w:rPr>
  </w:style>
  <w:style w:type="paragraph" w:styleId="Title">
    <w:name w:val="Title"/>
    <w:basedOn w:val="Normal"/>
    <w:next w:val="Normal"/>
    <w:link w:val="TitleChar"/>
    <w:uiPriority w:val="10"/>
    <w:rsid w:val="009B57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D0415"/>
    <w:pPr>
      <w:numPr>
        <w:ilvl w:val="1"/>
      </w:numPr>
      <w:spacing w:after="160"/>
    </w:pPr>
    <w:rPr>
      <w:rFonts w:asciiTheme="minorHAnsi" w:eastAsiaTheme="minorEastAsia" w:hAnsiTheme="minorHAnsi"/>
      <w:color w:val="92ACBC" w:themeColor="text1" w:themeTint="A5"/>
      <w:spacing w:val="15"/>
    </w:rPr>
  </w:style>
  <w:style w:type="character" w:customStyle="1" w:styleId="SubtitleChar">
    <w:name w:val="Subtitle Char"/>
    <w:basedOn w:val="DefaultParagraphFont"/>
    <w:link w:val="Subtitle"/>
    <w:uiPriority w:val="11"/>
    <w:rsid w:val="001D0415"/>
    <w:rPr>
      <w:rFonts w:eastAsiaTheme="minorEastAsia"/>
      <w:color w:val="92ACBC" w:themeColor="text1" w:themeTint="A5"/>
      <w:spacing w:val="15"/>
    </w:rPr>
  </w:style>
  <w:style w:type="numbering" w:customStyle="1" w:styleId="Headings">
    <w:name w:val="Headings"/>
    <w:uiPriority w:val="99"/>
    <w:rsid w:val="001D0415"/>
    <w:pPr>
      <w:numPr>
        <w:numId w:val="7"/>
      </w:numPr>
    </w:pPr>
  </w:style>
  <w:style w:type="table" w:styleId="TableProfessional">
    <w:name w:val="Table Professional"/>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59"/>
    <w:rsid w:val="001D0415"/>
    <w:pPr>
      <w:spacing w:after="8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3">
    <w:name w:val="Table Simple 3"/>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LightList1">
    <w:name w:val="Light List1"/>
    <w:basedOn w:val="TableNormal"/>
    <w:uiPriority w:val="61"/>
    <w:rsid w:val="00090129"/>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8" w:space="0" w:color="5B7F95" w:themeColor="text1"/>
        <w:left w:val="single" w:sz="8" w:space="0" w:color="5B7F95" w:themeColor="text1"/>
        <w:bottom w:val="single" w:sz="8" w:space="0" w:color="5B7F95" w:themeColor="text1"/>
        <w:right w:val="single" w:sz="8" w:space="0" w:color="5B7F95" w:themeColor="text1"/>
      </w:tblBorders>
    </w:tblPr>
    <w:tblStylePr w:type="firstRow">
      <w:pPr>
        <w:spacing w:before="0" w:after="0" w:line="240" w:lineRule="auto"/>
      </w:pPr>
      <w:rPr>
        <w:b/>
        <w:bCs/>
        <w:color w:val="FFFFFF" w:themeColor="background1"/>
      </w:rPr>
      <w:tblPr/>
      <w:tcPr>
        <w:shd w:val="clear" w:color="auto" w:fill="5B7F95" w:themeFill="text1"/>
      </w:tcPr>
    </w:tblStylePr>
    <w:tblStylePr w:type="lastRow">
      <w:pPr>
        <w:spacing w:before="0" w:after="0" w:line="240" w:lineRule="auto"/>
      </w:pPr>
      <w:rPr>
        <w:b/>
        <w:bCs/>
      </w:rPr>
      <w:tblPr/>
      <w:tcPr>
        <w:tcBorders>
          <w:top w:val="double" w:sz="6" w:space="0" w:color="5B7F95" w:themeColor="text1"/>
          <w:left w:val="single" w:sz="8" w:space="0" w:color="5B7F95" w:themeColor="text1"/>
          <w:bottom w:val="single" w:sz="8" w:space="0" w:color="5B7F95" w:themeColor="text1"/>
          <w:right w:val="single" w:sz="8" w:space="0" w:color="5B7F95" w:themeColor="text1"/>
        </w:tcBorders>
      </w:tcPr>
    </w:tblStylePr>
    <w:tblStylePr w:type="firstCol">
      <w:rPr>
        <w:b/>
        <w:bCs/>
      </w:rPr>
    </w:tblStylePr>
    <w:tblStylePr w:type="lastCol">
      <w:rPr>
        <w:b/>
        <w:bCs/>
      </w:rPr>
    </w:tblStylePr>
    <w:tblStylePr w:type="band1Vert">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tblStylePr w:type="band1Horz">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style>
  <w:style w:type="table" w:customStyle="1" w:styleId="MediumShading21">
    <w:name w:val="Medium Shading 21"/>
    <w:basedOn w:val="TableNormal"/>
    <w:uiPriority w:val="64"/>
    <w:rsid w:val="001D0415"/>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7F95"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7F95" w:themeFill="text1"/>
      </w:tcPr>
    </w:tblStylePr>
    <w:tblStylePr w:type="lastCol">
      <w:rPr>
        <w:b/>
        <w:bCs/>
        <w:color w:val="FFFFFF" w:themeColor="background1"/>
      </w:rPr>
      <w:tblPr/>
      <w:tcPr>
        <w:tcBorders>
          <w:left w:val="nil"/>
          <w:right w:val="nil"/>
          <w:insideH w:val="nil"/>
          <w:insideV w:val="nil"/>
        </w:tcBorders>
        <w:shd w:val="clear" w:color="auto" w:fill="5B7F95"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ableofFigures">
    <w:name w:val="table of figures"/>
    <w:basedOn w:val="Normal"/>
    <w:next w:val="Normal"/>
    <w:uiPriority w:val="99"/>
    <w:rsid w:val="001D0415"/>
    <w:pPr>
      <w:spacing w:after="0" w:line="240" w:lineRule="auto"/>
    </w:pPr>
    <w:rPr>
      <w:rFonts w:ascii="Verdana" w:eastAsia="Times New Roman" w:hAnsi="Verdana" w:cs="Times New Roman"/>
      <w:sz w:val="18"/>
      <w:szCs w:val="18"/>
    </w:rPr>
  </w:style>
  <w:style w:type="table" w:styleId="TableList4">
    <w:name w:val="Table List 4"/>
    <w:basedOn w:val="TableNormal"/>
    <w:rsid w:val="001D0415"/>
    <w:pPr>
      <w:spacing w:after="120" w:line="240" w:lineRule="auto"/>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Pr>
    <w:tcPr>
      <w:shd w:val="clear" w:color="auto" w:fill="auto"/>
    </w:tcPr>
    <w:tblStylePr w:type="firstRow">
      <w:rPr>
        <w:b/>
        <w:bCs/>
        <w:color w:val="FFFFFF" w:themeColor="background1"/>
      </w:rPr>
      <w:tblPr/>
      <w:tcPr>
        <w:tcBorders>
          <w:bottom w:val="single" w:sz="12" w:space="0" w:color="000000"/>
          <w:tl2br w:val="none" w:sz="0" w:space="0" w:color="auto"/>
          <w:tr2bl w:val="none" w:sz="0" w:space="0" w:color="auto"/>
        </w:tcBorders>
        <w:shd w:val="solid" w:color="808080" w:fill="FFFFFF"/>
      </w:tcPr>
    </w:tblStylePr>
  </w:style>
  <w:style w:type="paragraph" w:customStyle="1" w:styleId="HiddenText">
    <w:name w:val="Hidden Text"/>
    <w:basedOn w:val="Normal"/>
    <w:next w:val="Normal"/>
    <w:link w:val="HiddenTextChar"/>
    <w:autoRedefine/>
    <w:qFormat/>
    <w:rsid w:val="00EC5A45"/>
    <w:pPr>
      <w:spacing w:after="80" w:line="240" w:lineRule="auto"/>
    </w:pPr>
    <w:rPr>
      <w:i/>
      <w:vanish/>
      <w:color w:val="808080" w:themeColor="background1" w:themeShade="80"/>
      <w:sz w:val="20"/>
    </w:rPr>
  </w:style>
  <w:style w:type="paragraph" w:customStyle="1" w:styleId="GreyHighlight">
    <w:name w:val="Grey Highlight"/>
    <w:basedOn w:val="Normal"/>
    <w:link w:val="GreyHighlightChar"/>
    <w:rsid w:val="001D0415"/>
    <w:pPr>
      <w:spacing w:after="80" w:line="240" w:lineRule="auto"/>
    </w:pPr>
    <w:rPr>
      <w:rFonts w:ascii="Verdana" w:eastAsia="Times New Roman" w:hAnsi="Verdana" w:cs="Times New Roman"/>
      <w:b/>
      <w:color w:val="AABFCB" w:themeColor="text1" w:themeTint="80"/>
      <w:sz w:val="18"/>
      <w:szCs w:val="18"/>
    </w:rPr>
  </w:style>
  <w:style w:type="character" w:customStyle="1" w:styleId="HiddenTextChar">
    <w:name w:val="Hidden Text Char"/>
    <w:basedOn w:val="DefaultParagraphFont"/>
    <w:link w:val="HiddenText"/>
    <w:rsid w:val="00EC5A45"/>
    <w:rPr>
      <w:rFonts w:ascii="Arial" w:hAnsi="Arial"/>
      <w:i/>
      <w:vanish/>
      <w:color w:val="808080" w:themeColor="background1" w:themeShade="80"/>
      <w:sz w:val="20"/>
      <w:lang w:val="en-US"/>
    </w:rPr>
  </w:style>
  <w:style w:type="paragraph" w:styleId="ListBullet">
    <w:name w:val="List Bullet"/>
    <w:basedOn w:val="Normal"/>
    <w:rsid w:val="001D0415"/>
    <w:pPr>
      <w:tabs>
        <w:tab w:val="num" w:pos="360"/>
      </w:tabs>
      <w:spacing w:after="80" w:line="240" w:lineRule="auto"/>
      <w:ind w:left="360" w:hanging="360"/>
      <w:contextualSpacing/>
    </w:pPr>
    <w:rPr>
      <w:rFonts w:ascii="Verdana" w:eastAsia="Times New Roman" w:hAnsi="Verdana" w:cs="Times New Roman"/>
      <w:sz w:val="18"/>
      <w:szCs w:val="18"/>
    </w:rPr>
  </w:style>
  <w:style w:type="character" w:customStyle="1" w:styleId="GreyHighlightChar">
    <w:name w:val="Grey Highlight Char"/>
    <w:basedOn w:val="DefaultParagraphFont"/>
    <w:link w:val="GreyHighlight"/>
    <w:rsid w:val="001D0415"/>
    <w:rPr>
      <w:rFonts w:ascii="Verdana" w:eastAsia="Times New Roman" w:hAnsi="Verdana" w:cs="Times New Roman"/>
      <w:b/>
      <w:color w:val="AABFCB" w:themeColor="text1" w:themeTint="80"/>
      <w:sz w:val="18"/>
      <w:szCs w:val="18"/>
      <w:lang w:val="en-US"/>
    </w:rPr>
  </w:style>
  <w:style w:type="paragraph" w:styleId="ListBullet2">
    <w:name w:val="List Bullet 2"/>
    <w:basedOn w:val="Normal"/>
    <w:rsid w:val="001D0415"/>
    <w:pPr>
      <w:numPr>
        <w:numId w:val="5"/>
      </w:numPr>
      <w:spacing w:after="80" w:line="240" w:lineRule="auto"/>
      <w:contextualSpacing/>
    </w:pPr>
    <w:rPr>
      <w:rFonts w:ascii="Verdana" w:eastAsia="Times New Roman" w:hAnsi="Verdana" w:cs="Times New Roman"/>
      <w:sz w:val="18"/>
      <w:szCs w:val="18"/>
    </w:rPr>
  </w:style>
  <w:style w:type="paragraph" w:styleId="ListNumber">
    <w:name w:val="List Number"/>
    <w:basedOn w:val="Normal"/>
    <w:rsid w:val="001D0415"/>
    <w:pPr>
      <w:numPr>
        <w:numId w:val="6"/>
      </w:numPr>
      <w:spacing w:after="80" w:line="240" w:lineRule="auto"/>
      <w:contextualSpacing/>
    </w:pPr>
    <w:rPr>
      <w:rFonts w:ascii="Verdana" w:eastAsia="Times New Roman" w:hAnsi="Verdana" w:cs="Times New Roman"/>
      <w:sz w:val="18"/>
      <w:szCs w:val="18"/>
    </w:rPr>
  </w:style>
  <w:style w:type="character" w:styleId="IntenseReference">
    <w:name w:val="Intense Reference"/>
    <w:basedOn w:val="DefaultParagraphFont"/>
    <w:uiPriority w:val="32"/>
    <w:qFormat/>
    <w:rsid w:val="00E5171A"/>
    <w:rPr>
      <w:rFonts w:ascii="Arial" w:hAnsi="Arial"/>
      <w:b/>
      <w:bCs/>
      <w:smallCaps/>
      <w:color w:val="5B7F95" w:themeColor="accent1"/>
      <w:spacing w:val="5"/>
      <w:sz w:val="24"/>
    </w:rPr>
  </w:style>
  <w:style w:type="paragraph" w:customStyle="1" w:styleId="Style1">
    <w:name w:val="Style1"/>
    <w:basedOn w:val="Normal"/>
    <w:link w:val="Style1Char"/>
    <w:autoRedefine/>
    <w:rsid w:val="00400D86"/>
    <w:pPr>
      <w:spacing w:after="80" w:line="240" w:lineRule="auto"/>
    </w:pPr>
    <w:rPr>
      <w:rFonts w:eastAsia="Times New Roman" w:cs="Times New Roman"/>
      <w:bCs/>
      <w:szCs w:val="20"/>
      <w:lang w:eastAsia="fr-FR"/>
    </w:rPr>
  </w:style>
  <w:style w:type="character" w:customStyle="1" w:styleId="Style1Char">
    <w:name w:val="Style1 Char"/>
    <w:basedOn w:val="DefaultParagraphFont"/>
    <w:link w:val="Style1"/>
    <w:rsid w:val="00400D86"/>
    <w:rPr>
      <w:rFonts w:ascii="Arial" w:eastAsia="Times New Roman" w:hAnsi="Arial" w:cs="Times New Roman"/>
      <w:bCs/>
      <w:szCs w:val="20"/>
      <w:lang w:eastAsia="fr-FR"/>
    </w:rPr>
  </w:style>
  <w:style w:type="character" w:styleId="Emphasis">
    <w:name w:val="Emphasis"/>
    <w:basedOn w:val="DefaultParagraphFont"/>
    <w:uiPriority w:val="20"/>
    <w:qFormat/>
    <w:rsid w:val="001A0829"/>
    <w:rPr>
      <w:i/>
      <w:iCs/>
    </w:rPr>
  </w:style>
  <w:style w:type="table" w:styleId="GridTable4">
    <w:name w:val="Grid Table 4"/>
    <w:basedOn w:val="TableNormal"/>
    <w:uiPriority w:val="49"/>
    <w:rsid w:val="002209BF"/>
    <w:pPr>
      <w:spacing w:after="0" w:line="240" w:lineRule="auto"/>
    </w:pPr>
    <w:tblPr>
      <w:tblStyleRowBandSize w:val="1"/>
      <w:tblStyleColBandSize w:val="1"/>
      <w:tblBorders>
        <w:top w:val="single" w:sz="4" w:space="0" w:color="9AB2C1" w:themeColor="text1" w:themeTint="99"/>
        <w:left w:val="single" w:sz="4" w:space="0" w:color="9AB2C1" w:themeColor="text1" w:themeTint="99"/>
        <w:bottom w:val="single" w:sz="4" w:space="0" w:color="9AB2C1" w:themeColor="text1" w:themeTint="99"/>
        <w:right w:val="single" w:sz="4" w:space="0" w:color="9AB2C1" w:themeColor="text1" w:themeTint="99"/>
        <w:insideH w:val="single" w:sz="4" w:space="0" w:color="9AB2C1" w:themeColor="text1" w:themeTint="99"/>
        <w:insideV w:val="single" w:sz="4" w:space="0" w:color="9AB2C1" w:themeColor="text1" w:themeTint="99"/>
      </w:tblBorders>
    </w:tblPr>
    <w:tblStylePr w:type="firstRow">
      <w:rPr>
        <w:b/>
        <w:bCs/>
        <w:color w:val="FFFFFF" w:themeColor="background1"/>
      </w:rPr>
      <w:tblPr/>
      <w:tcPr>
        <w:tcBorders>
          <w:top w:val="single" w:sz="4" w:space="0" w:color="5B7F95" w:themeColor="text1"/>
          <w:left w:val="single" w:sz="4" w:space="0" w:color="5B7F95" w:themeColor="text1"/>
          <w:bottom w:val="single" w:sz="4" w:space="0" w:color="5B7F95" w:themeColor="text1"/>
          <w:right w:val="single" w:sz="4" w:space="0" w:color="5B7F95" w:themeColor="text1"/>
          <w:insideH w:val="nil"/>
          <w:insideV w:val="nil"/>
        </w:tcBorders>
        <w:shd w:val="clear" w:color="auto" w:fill="5B7F95" w:themeFill="text1"/>
      </w:tcPr>
    </w:tblStylePr>
    <w:tblStylePr w:type="lastRow">
      <w:rPr>
        <w:b/>
        <w:bCs/>
      </w:rPr>
      <w:tblPr/>
      <w:tcPr>
        <w:tcBorders>
          <w:top w:val="double" w:sz="4" w:space="0" w:color="5B7F95" w:themeColor="text1"/>
        </w:tcBorders>
      </w:tcPr>
    </w:tblStylePr>
    <w:tblStylePr w:type="firstCol">
      <w:rPr>
        <w:b/>
        <w:bCs/>
      </w:rPr>
    </w:tblStylePr>
    <w:tblStylePr w:type="lastCol">
      <w:rPr>
        <w:b/>
        <w:bCs/>
      </w:rPr>
    </w:tblStylePr>
    <w:tblStylePr w:type="band1Vert">
      <w:tblPr/>
      <w:tcPr>
        <w:shd w:val="clear" w:color="auto" w:fill="DDE5EA" w:themeFill="text1" w:themeFillTint="33"/>
      </w:tcPr>
    </w:tblStylePr>
    <w:tblStylePr w:type="band1Horz">
      <w:tblPr/>
      <w:tcPr>
        <w:shd w:val="clear" w:color="auto" w:fill="DDE5EA" w:themeFill="text1" w:themeFillTint="33"/>
      </w:tcPr>
    </w:tblStylePr>
  </w:style>
  <w:style w:type="paragraph" w:customStyle="1" w:styleId="TableofContents">
    <w:name w:val="Table of Contents"/>
    <w:basedOn w:val="3DS2Title1"/>
    <w:link w:val="TableofContentsChar"/>
    <w:qFormat/>
    <w:rsid w:val="00FC41B7"/>
    <w:pPr>
      <w:numPr>
        <w:ilvl w:val="0"/>
        <w:numId w:val="0"/>
      </w:numPr>
      <w:outlineLvl w:val="0"/>
    </w:pPr>
  </w:style>
  <w:style w:type="character" w:customStyle="1" w:styleId="TableofContentsChar">
    <w:name w:val="Table of Contents Char"/>
    <w:basedOn w:val="3DS2Title1Char"/>
    <w:link w:val="TableofContents"/>
    <w:rsid w:val="00FC41B7"/>
    <w:rPr>
      <w:rFonts w:asciiTheme="majorHAnsi" w:eastAsiaTheme="majorEastAsia" w:hAnsiTheme="majorHAnsi" w:cs="Arial"/>
      <w:bCs/>
      <w:color w:val="005386"/>
      <w:sz w:val="32"/>
      <w:szCs w:val="32"/>
      <w:lang w:val="en-US"/>
    </w:rPr>
  </w:style>
  <w:style w:type="paragraph" w:styleId="Index1">
    <w:name w:val="index 1"/>
    <w:basedOn w:val="Normal"/>
    <w:next w:val="Normal"/>
    <w:autoRedefine/>
    <w:uiPriority w:val="99"/>
    <w:semiHidden/>
    <w:unhideWhenUsed/>
    <w:rsid w:val="00007C6C"/>
    <w:pPr>
      <w:spacing w:after="0" w:line="240" w:lineRule="auto"/>
      <w:ind w:left="220" w:hanging="220"/>
    </w:pPr>
  </w:style>
  <w:style w:type="character" w:styleId="UnresolvedMention">
    <w:name w:val="Unresolved Mention"/>
    <w:basedOn w:val="DefaultParagraphFont"/>
    <w:uiPriority w:val="99"/>
    <w:semiHidden/>
    <w:unhideWhenUsed/>
    <w:rsid w:val="00301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8746">
      <w:bodyDiv w:val="1"/>
      <w:marLeft w:val="0"/>
      <w:marRight w:val="0"/>
      <w:marTop w:val="0"/>
      <w:marBottom w:val="0"/>
      <w:divBdr>
        <w:top w:val="none" w:sz="0" w:space="0" w:color="auto"/>
        <w:left w:val="none" w:sz="0" w:space="0" w:color="auto"/>
        <w:bottom w:val="none" w:sz="0" w:space="0" w:color="auto"/>
        <w:right w:val="none" w:sz="0" w:space="0" w:color="auto"/>
      </w:divBdr>
    </w:div>
    <w:div w:id="278878410">
      <w:bodyDiv w:val="1"/>
      <w:marLeft w:val="0"/>
      <w:marRight w:val="0"/>
      <w:marTop w:val="0"/>
      <w:marBottom w:val="0"/>
      <w:divBdr>
        <w:top w:val="none" w:sz="0" w:space="0" w:color="auto"/>
        <w:left w:val="none" w:sz="0" w:space="0" w:color="auto"/>
        <w:bottom w:val="none" w:sz="0" w:space="0" w:color="auto"/>
        <w:right w:val="none" w:sz="0" w:space="0" w:color="auto"/>
      </w:divBdr>
    </w:div>
    <w:div w:id="285475280">
      <w:bodyDiv w:val="1"/>
      <w:marLeft w:val="0"/>
      <w:marRight w:val="0"/>
      <w:marTop w:val="0"/>
      <w:marBottom w:val="0"/>
      <w:divBdr>
        <w:top w:val="none" w:sz="0" w:space="0" w:color="auto"/>
        <w:left w:val="none" w:sz="0" w:space="0" w:color="auto"/>
        <w:bottom w:val="none" w:sz="0" w:space="0" w:color="auto"/>
        <w:right w:val="none" w:sz="0" w:space="0" w:color="auto"/>
      </w:divBdr>
    </w:div>
    <w:div w:id="303462633">
      <w:bodyDiv w:val="1"/>
      <w:marLeft w:val="0"/>
      <w:marRight w:val="0"/>
      <w:marTop w:val="0"/>
      <w:marBottom w:val="0"/>
      <w:divBdr>
        <w:top w:val="none" w:sz="0" w:space="0" w:color="auto"/>
        <w:left w:val="none" w:sz="0" w:space="0" w:color="auto"/>
        <w:bottom w:val="none" w:sz="0" w:space="0" w:color="auto"/>
        <w:right w:val="none" w:sz="0" w:space="0" w:color="auto"/>
      </w:divBdr>
    </w:div>
    <w:div w:id="383482191">
      <w:bodyDiv w:val="1"/>
      <w:marLeft w:val="0"/>
      <w:marRight w:val="0"/>
      <w:marTop w:val="0"/>
      <w:marBottom w:val="0"/>
      <w:divBdr>
        <w:top w:val="none" w:sz="0" w:space="0" w:color="auto"/>
        <w:left w:val="none" w:sz="0" w:space="0" w:color="auto"/>
        <w:bottom w:val="none" w:sz="0" w:space="0" w:color="auto"/>
        <w:right w:val="none" w:sz="0" w:space="0" w:color="auto"/>
      </w:divBdr>
    </w:div>
    <w:div w:id="507913129">
      <w:bodyDiv w:val="1"/>
      <w:marLeft w:val="0"/>
      <w:marRight w:val="0"/>
      <w:marTop w:val="0"/>
      <w:marBottom w:val="0"/>
      <w:divBdr>
        <w:top w:val="none" w:sz="0" w:space="0" w:color="auto"/>
        <w:left w:val="none" w:sz="0" w:space="0" w:color="auto"/>
        <w:bottom w:val="none" w:sz="0" w:space="0" w:color="auto"/>
        <w:right w:val="none" w:sz="0" w:space="0" w:color="auto"/>
      </w:divBdr>
    </w:div>
    <w:div w:id="594436778">
      <w:bodyDiv w:val="1"/>
      <w:marLeft w:val="0"/>
      <w:marRight w:val="0"/>
      <w:marTop w:val="0"/>
      <w:marBottom w:val="0"/>
      <w:divBdr>
        <w:top w:val="none" w:sz="0" w:space="0" w:color="auto"/>
        <w:left w:val="none" w:sz="0" w:space="0" w:color="auto"/>
        <w:bottom w:val="none" w:sz="0" w:space="0" w:color="auto"/>
        <w:right w:val="none" w:sz="0" w:space="0" w:color="auto"/>
      </w:divBdr>
    </w:div>
    <w:div w:id="819737050">
      <w:bodyDiv w:val="1"/>
      <w:marLeft w:val="0"/>
      <w:marRight w:val="0"/>
      <w:marTop w:val="0"/>
      <w:marBottom w:val="0"/>
      <w:divBdr>
        <w:top w:val="none" w:sz="0" w:space="0" w:color="auto"/>
        <w:left w:val="none" w:sz="0" w:space="0" w:color="auto"/>
        <w:bottom w:val="none" w:sz="0" w:space="0" w:color="auto"/>
        <w:right w:val="none" w:sz="0" w:space="0" w:color="auto"/>
      </w:divBdr>
    </w:div>
    <w:div w:id="946429497">
      <w:bodyDiv w:val="1"/>
      <w:marLeft w:val="0"/>
      <w:marRight w:val="0"/>
      <w:marTop w:val="0"/>
      <w:marBottom w:val="0"/>
      <w:divBdr>
        <w:top w:val="none" w:sz="0" w:space="0" w:color="auto"/>
        <w:left w:val="none" w:sz="0" w:space="0" w:color="auto"/>
        <w:bottom w:val="none" w:sz="0" w:space="0" w:color="auto"/>
        <w:right w:val="none" w:sz="0" w:space="0" w:color="auto"/>
      </w:divBdr>
    </w:div>
    <w:div w:id="1002007829">
      <w:bodyDiv w:val="1"/>
      <w:marLeft w:val="0"/>
      <w:marRight w:val="0"/>
      <w:marTop w:val="0"/>
      <w:marBottom w:val="0"/>
      <w:divBdr>
        <w:top w:val="none" w:sz="0" w:space="0" w:color="auto"/>
        <w:left w:val="none" w:sz="0" w:space="0" w:color="auto"/>
        <w:bottom w:val="none" w:sz="0" w:space="0" w:color="auto"/>
        <w:right w:val="none" w:sz="0" w:space="0" w:color="auto"/>
      </w:divBdr>
    </w:div>
    <w:div w:id="1014645787">
      <w:bodyDiv w:val="1"/>
      <w:marLeft w:val="0"/>
      <w:marRight w:val="0"/>
      <w:marTop w:val="0"/>
      <w:marBottom w:val="0"/>
      <w:divBdr>
        <w:top w:val="none" w:sz="0" w:space="0" w:color="auto"/>
        <w:left w:val="none" w:sz="0" w:space="0" w:color="auto"/>
        <w:bottom w:val="none" w:sz="0" w:space="0" w:color="auto"/>
        <w:right w:val="none" w:sz="0" w:space="0" w:color="auto"/>
      </w:divBdr>
    </w:div>
    <w:div w:id="1071200101">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38844449">
      <w:bodyDiv w:val="1"/>
      <w:marLeft w:val="0"/>
      <w:marRight w:val="0"/>
      <w:marTop w:val="0"/>
      <w:marBottom w:val="0"/>
      <w:divBdr>
        <w:top w:val="none" w:sz="0" w:space="0" w:color="auto"/>
        <w:left w:val="none" w:sz="0" w:space="0" w:color="auto"/>
        <w:bottom w:val="none" w:sz="0" w:space="0" w:color="auto"/>
        <w:right w:val="none" w:sz="0" w:space="0" w:color="auto"/>
      </w:divBdr>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25293096">
      <w:bodyDiv w:val="1"/>
      <w:marLeft w:val="0"/>
      <w:marRight w:val="0"/>
      <w:marTop w:val="0"/>
      <w:marBottom w:val="0"/>
      <w:divBdr>
        <w:top w:val="none" w:sz="0" w:space="0" w:color="auto"/>
        <w:left w:val="none" w:sz="0" w:space="0" w:color="auto"/>
        <w:bottom w:val="none" w:sz="0" w:space="0" w:color="auto"/>
        <w:right w:val="none" w:sz="0" w:space="0" w:color="auto"/>
      </w:divBdr>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365013265">
      <w:bodyDiv w:val="1"/>
      <w:marLeft w:val="0"/>
      <w:marRight w:val="0"/>
      <w:marTop w:val="0"/>
      <w:marBottom w:val="0"/>
      <w:divBdr>
        <w:top w:val="none" w:sz="0" w:space="0" w:color="auto"/>
        <w:left w:val="none" w:sz="0" w:space="0" w:color="auto"/>
        <w:bottom w:val="none" w:sz="0" w:space="0" w:color="auto"/>
        <w:right w:val="none" w:sz="0" w:space="0" w:color="auto"/>
      </w:divBdr>
    </w:div>
    <w:div w:id="1716200416">
      <w:bodyDiv w:val="1"/>
      <w:marLeft w:val="0"/>
      <w:marRight w:val="0"/>
      <w:marTop w:val="0"/>
      <w:marBottom w:val="0"/>
      <w:divBdr>
        <w:top w:val="none" w:sz="0" w:space="0" w:color="auto"/>
        <w:left w:val="none" w:sz="0" w:space="0" w:color="auto"/>
        <w:bottom w:val="none" w:sz="0" w:space="0" w:color="auto"/>
        <w:right w:val="none" w:sz="0" w:space="0" w:color="auto"/>
      </w:divBdr>
    </w:div>
    <w:div w:id="1758821174">
      <w:bodyDiv w:val="1"/>
      <w:marLeft w:val="0"/>
      <w:marRight w:val="0"/>
      <w:marTop w:val="0"/>
      <w:marBottom w:val="0"/>
      <w:divBdr>
        <w:top w:val="none" w:sz="0" w:space="0" w:color="auto"/>
        <w:left w:val="none" w:sz="0" w:space="0" w:color="auto"/>
        <w:bottom w:val="none" w:sz="0" w:space="0" w:color="auto"/>
        <w:right w:val="none" w:sz="0" w:space="0" w:color="auto"/>
      </w:divBdr>
    </w:div>
    <w:div w:id="1837723832">
      <w:bodyDiv w:val="1"/>
      <w:marLeft w:val="0"/>
      <w:marRight w:val="0"/>
      <w:marTop w:val="0"/>
      <w:marBottom w:val="0"/>
      <w:divBdr>
        <w:top w:val="none" w:sz="0" w:space="0" w:color="auto"/>
        <w:left w:val="none" w:sz="0" w:space="0" w:color="auto"/>
        <w:bottom w:val="none" w:sz="0" w:space="0" w:color="auto"/>
        <w:right w:val="none" w:sz="0" w:space="0" w:color="auto"/>
      </w:divBdr>
    </w:div>
    <w:div w:id="1917742281">
      <w:bodyDiv w:val="1"/>
      <w:marLeft w:val="0"/>
      <w:marRight w:val="0"/>
      <w:marTop w:val="0"/>
      <w:marBottom w:val="0"/>
      <w:divBdr>
        <w:top w:val="none" w:sz="0" w:space="0" w:color="auto"/>
        <w:left w:val="none" w:sz="0" w:space="0" w:color="auto"/>
        <w:bottom w:val="none" w:sz="0" w:space="0" w:color="auto"/>
        <w:right w:val="none" w:sz="0" w:space="0" w:color="auto"/>
      </w:divBdr>
    </w:div>
    <w:div w:id="1923448214">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21253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sxdev-online.dsone.3ds.com/enovia/common/emxNavigator.jsp?physicalId=AF24B056E18D00006790D7D200004DD4" TargetMode="External"/><Relationship Id="rId18" Type="http://schemas.openxmlformats.org/officeDocument/2006/relationships/image" Target="media/image5.png"/><Relationship Id="rId26" Type="http://schemas.openxmlformats.org/officeDocument/2006/relationships/image" Target="media/image6.png"/><Relationship Id="rId39" Type="http://schemas.openxmlformats.org/officeDocument/2006/relationships/footer" Target="footer1.xml"/><Relationship Id="rId21" Type="http://schemas.openxmlformats.org/officeDocument/2006/relationships/hyperlink" Target="https://dsxdev-online.dsone.3ds.com/enovia/common/emxNavigator.jsp?objectId=34152.36236.64771.1744" TargetMode="External"/><Relationship Id="rId34" Type="http://schemas.openxmlformats.org/officeDocument/2006/relationships/hyperlink" Target="https://www.3ds.com/cookies"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elp.3ds.com/2026xbta/English/DSDoc/SharedUserMap/lifecycle-m-sb.htm?contextscope=all&amp;id=52b86b6e808f4891a47916a568cd4ab8" TargetMode="External"/><Relationship Id="rId20" Type="http://schemas.openxmlformats.org/officeDocument/2006/relationships/hyperlink" Target="https://dsxdev-online.dsone.3ds.com/enovia/common/emxNavigator.jsp?objectId=34152.36236.64771.1744" TargetMode="External"/><Relationship Id="rId29" Type="http://schemas.openxmlformats.org/officeDocument/2006/relationships/hyperlink" Target="https://dsxdev-online.dsone.3ds.com/enovia/common/emxNavigator.jsp?objectId=34152.36236.64771.1744"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sxdev-online.dsone.3ds.com/enovia/common/emxNavigator.jsp?objectId=34152.36236.64771.1744" TargetMode="External"/><Relationship Id="rId32" Type="http://schemas.openxmlformats.org/officeDocument/2006/relationships/hyperlink" Target="https://dsext001-eu1-215dsi0708-3dswym.3dexperience.3ds.com/" TargetMode="External"/><Relationship Id="rId37" Type="http://schemas.openxmlformats.org/officeDocument/2006/relationships/hyperlink" Target="https://dsxdev-online.dsone.3ds.com/enovia/common/emxNavigator.jsp?physicalId=F741B35674510000587A9F52FC0B0B00" TargetMode="External"/><Relationship Id="rId40"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help.3ds.com/2024x/english/dsdoc/SharedUserMap/exp3dbasicsadmin-c-revisionFormats.htm?contextscope=all&amp;id=da3005f8633f45349a209af6fb0f51b6" TargetMode="External"/><Relationship Id="rId23" Type="http://schemas.openxmlformats.org/officeDocument/2006/relationships/hyperlink" Target="https://dsxdev-online.dsone.3ds.com/enovia/common/emxNavigator.jsp?objectId=34152.36236.20228.1931" TargetMode="External"/><Relationship Id="rId28" Type="http://schemas.openxmlformats.org/officeDocument/2006/relationships/image" Target="media/image7.png"/><Relationship Id="rId36" Type="http://schemas.openxmlformats.org/officeDocument/2006/relationships/hyperlink" Target="https://dsxdev-online.dsone.3ds.com/enovia/common/emxNavigator.jsp?objectId=34152.36236.6147.36509" TargetMode="External"/><Relationship Id="rId10" Type="http://schemas.openxmlformats.org/officeDocument/2006/relationships/hyperlink" Target="https://dsxdev-online.dsone.3ds.com/enovia/common/emxNavigator.jsp?objectId=34152.36236.64771.1744" TargetMode="External"/><Relationship Id="rId19" Type="http://schemas.openxmlformats.org/officeDocument/2006/relationships/hyperlink" Target="https://eu1-215dsi0708-ifwe.3dexperience.3ds.com/" TargetMode="External"/><Relationship Id="rId31" Type="http://schemas.openxmlformats.org/officeDocument/2006/relationships/hyperlink" Target="https://dsext001-eu1-215dsi0708-3dswym.3dexperience.3ds.com/"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eu1-215dsi0708-ifwe.3dexperience.3ds.com/" TargetMode="External"/><Relationship Id="rId27" Type="http://schemas.openxmlformats.org/officeDocument/2006/relationships/hyperlink" Target="https://dsxdev-online.dsone.3ds.com/enovia/common/emxNavigator.jsp?objectId=34152.36236.64771.1744" TargetMode="External"/><Relationship Id="rId30" Type="http://schemas.openxmlformats.org/officeDocument/2006/relationships/hyperlink" Target="https://dsxdev-online.dsone.3ds.com/enovia/common/emxNavigator.jsp?objectId=34152.36236.64771.1744" TargetMode="External"/><Relationship Id="rId35" Type="http://schemas.openxmlformats.org/officeDocument/2006/relationships/hyperlink" Target="https://dsxdev-online.dsone.3ds.com/enovia/common/emxNavigator.jsp?objectId=34152.36236.64771.1744" TargetMode="External"/><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sxdev-online.dsone.3ds.com/enovia/common/emxNavigator.jsp?objectId=34152.36236.48899.57970" TargetMode="External"/><Relationship Id="rId17" Type="http://schemas.openxmlformats.org/officeDocument/2006/relationships/image" Target="media/image4.png"/><Relationship Id="rId25" Type="http://schemas.openxmlformats.org/officeDocument/2006/relationships/hyperlink" Target="https://dsxdev-online.dsone.3ds.com/enovia/common/emxNavigator.jsp?objectId=34152.36236.64771.1744" TargetMode="External"/><Relationship Id="rId33" Type="http://schemas.openxmlformats.org/officeDocument/2006/relationships/hyperlink" Target="https://dsext001-eu1-215dsi0708-ifwe.3dexperience.3ds.com/" TargetMode="External"/><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Office%20Templates\3DS_Templates_A4\CORPORATE_Template_A4_20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01BBAAF58A41358D79F5C628BB0126"/>
        <w:category>
          <w:name w:val="General"/>
          <w:gallery w:val="placeholder"/>
        </w:category>
        <w:types>
          <w:type w:val="bbPlcHdr"/>
        </w:types>
        <w:behaviors>
          <w:behavior w:val="content"/>
        </w:behaviors>
        <w:guid w:val="{7C7D62FE-1D0C-4210-86E0-DF6E2D885EEB}"/>
      </w:docPartPr>
      <w:docPartBody>
        <w:p w:rsidR="00C309BA" w:rsidRDefault="00F701A2" w:rsidP="00647EC1">
          <w:pPr>
            <w:pStyle w:val="0701BBAAF58A41358D79F5C628BB012693"/>
          </w:pPr>
          <w:r w:rsidRPr="00B35A50">
            <w:t>Click here to enter the content type</w:t>
          </w:r>
        </w:p>
      </w:docPartBody>
    </w:docPart>
    <w:docPart>
      <w:docPartPr>
        <w:name w:val="3BA3185E0E074742B5194A1740ECDC7D"/>
        <w:category>
          <w:name w:val="General"/>
          <w:gallery w:val="placeholder"/>
        </w:category>
        <w:types>
          <w:type w:val="bbPlcHdr"/>
        </w:types>
        <w:behaviors>
          <w:behavior w:val="content"/>
        </w:behaviors>
        <w:guid w:val="{3F9BC46E-ABAC-445A-92D7-32F68E0397DD}"/>
      </w:docPartPr>
      <w:docPartBody>
        <w:p w:rsidR="00C309BA" w:rsidRDefault="00F701A2" w:rsidP="00647EC1">
          <w:pPr>
            <w:pStyle w:val="3BA3185E0E074742B5194A1740ECDC7D93"/>
          </w:pPr>
          <w:r w:rsidRPr="00814778">
            <w:rPr>
              <w:color w:val="808080"/>
            </w:rPr>
            <w:t>Click here to enter the category.</w:t>
          </w:r>
        </w:p>
      </w:docPartBody>
    </w:docPart>
    <w:docPart>
      <w:docPartPr>
        <w:name w:val="A86385F289FB404D82488A56516C57DE"/>
        <w:category>
          <w:name w:val="General"/>
          <w:gallery w:val="placeholder"/>
        </w:category>
        <w:types>
          <w:type w:val="bbPlcHdr"/>
        </w:types>
        <w:behaviors>
          <w:behavior w:val="content"/>
        </w:behaviors>
        <w:guid w:val="{72F87783-7628-46E8-8617-60D4F1CAAADA}"/>
      </w:docPartPr>
      <w:docPartBody>
        <w:p w:rsidR="00C309BA" w:rsidRDefault="00F701A2" w:rsidP="00647EC1">
          <w:pPr>
            <w:pStyle w:val="A86385F289FB404D82488A56516C57DE93"/>
          </w:pPr>
          <w:r w:rsidRPr="006901E1">
            <w:rPr>
              <w:color w:val="808080"/>
            </w:rPr>
            <w:t>Click here to enter text.</w:t>
          </w:r>
        </w:p>
      </w:docPartBody>
    </w:docPart>
    <w:docPart>
      <w:docPartPr>
        <w:name w:val="551EE92CD686466D8B5EE907BFEC9B1A"/>
        <w:category>
          <w:name w:val="General"/>
          <w:gallery w:val="placeholder"/>
        </w:category>
        <w:types>
          <w:type w:val="bbPlcHdr"/>
        </w:types>
        <w:behaviors>
          <w:behavior w:val="content"/>
        </w:behaviors>
        <w:guid w:val="{3B3C95F3-B31A-47A9-8C21-116487CA3811}"/>
      </w:docPartPr>
      <w:docPartBody>
        <w:p w:rsidR="00C309BA" w:rsidRDefault="00F701A2" w:rsidP="00647EC1">
          <w:pPr>
            <w:pStyle w:val="551EE92CD686466D8B5EE907BFEC9B1A93"/>
          </w:pPr>
          <w:r w:rsidRPr="006901E1">
            <w:rPr>
              <w:color w:val="808080"/>
            </w:rPr>
            <w:t>Click here to enter text.</w:t>
          </w:r>
        </w:p>
      </w:docPartBody>
    </w:docPart>
    <w:docPart>
      <w:docPartPr>
        <w:name w:val="24147482CD6848349D3C25EAF280CA48"/>
        <w:category>
          <w:name w:val="General"/>
          <w:gallery w:val="placeholder"/>
        </w:category>
        <w:types>
          <w:type w:val="bbPlcHdr"/>
        </w:types>
        <w:behaviors>
          <w:behavior w:val="content"/>
        </w:behaviors>
        <w:guid w:val="{269B3760-AE5B-47FE-A021-21BF7E845D1A}"/>
      </w:docPartPr>
      <w:docPartBody>
        <w:p w:rsidR="00F97A46" w:rsidRDefault="00F701A2" w:rsidP="00647EC1">
          <w:pPr>
            <w:pStyle w:val="24147482CD6848349D3C25EAF280CA4892"/>
          </w:pPr>
          <w:r w:rsidRPr="00B35A50">
            <w:rPr>
              <w:color w:val="808080"/>
            </w:rPr>
            <w:t>Click here to enter text.</w:t>
          </w:r>
        </w:p>
      </w:docPartBody>
    </w:docPart>
    <w:docPart>
      <w:docPartPr>
        <w:name w:val="E905873811FB4DA9936586F86579B6C1"/>
        <w:category>
          <w:name w:val="General"/>
          <w:gallery w:val="placeholder"/>
        </w:category>
        <w:types>
          <w:type w:val="bbPlcHdr"/>
        </w:types>
        <w:behaviors>
          <w:behavior w:val="content"/>
        </w:behaviors>
        <w:guid w:val="{52F59F9A-91F3-461A-A3FA-F78FD1264CF1}"/>
      </w:docPartPr>
      <w:docPartBody>
        <w:p w:rsidR="00F97A46" w:rsidRDefault="00F701A2" w:rsidP="00647EC1">
          <w:pPr>
            <w:pStyle w:val="E905873811FB4DA9936586F86579B6C192"/>
          </w:pPr>
          <w:r w:rsidRPr="006901E1">
            <w:rPr>
              <w:color w:val="808080"/>
            </w:rPr>
            <w:t>Click here to enter text.</w:t>
          </w:r>
        </w:p>
      </w:docPartBody>
    </w:docPart>
    <w:docPart>
      <w:docPartPr>
        <w:name w:val="F9DD39F50C0143F0887F1A0A9E6A2D71"/>
        <w:category>
          <w:name w:val="General"/>
          <w:gallery w:val="placeholder"/>
        </w:category>
        <w:types>
          <w:type w:val="bbPlcHdr"/>
        </w:types>
        <w:behaviors>
          <w:behavior w:val="content"/>
        </w:behaviors>
        <w:guid w:val="{C3731225-BF3E-476E-AFAC-297C0EEC54DE}"/>
      </w:docPartPr>
      <w:docPartBody>
        <w:p w:rsidR="00F97A46" w:rsidRDefault="00F701A2" w:rsidP="00647EC1">
          <w:pPr>
            <w:pStyle w:val="F9DD39F50C0143F0887F1A0A9E6A2D7192"/>
          </w:pPr>
          <w:r w:rsidRPr="00451BE1">
            <w:rPr>
              <w:color w:val="005386"/>
            </w:rPr>
            <w:t>Click here to enter text.</w:t>
          </w:r>
        </w:p>
      </w:docPartBody>
    </w:docPart>
    <w:docPart>
      <w:docPartPr>
        <w:name w:val="ADF65CDE7B084B91B5DD68D775C6A237"/>
        <w:category>
          <w:name w:val="General"/>
          <w:gallery w:val="placeholder"/>
        </w:category>
        <w:types>
          <w:type w:val="bbPlcHdr"/>
        </w:types>
        <w:behaviors>
          <w:behavior w:val="content"/>
        </w:behaviors>
        <w:guid w:val="{2A1F3F59-6DE8-4A29-B334-702E0518E37C}"/>
      </w:docPartPr>
      <w:docPartBody>
        <w:p w:rsidR="00F97A46" w:rsidRDefault="00F701A2" w:rsidP="00647EC1">
          <w:pPr>
            <w:pStyle w:val="ADF65CDE7B084B91B5DD68D775C6A23792"/>
          </w:pPr>
          <w:r w:rsidRPr="003C54A0">
            <w:rPr>
              <w:color w:val="808080"/>
            </w:rPr>
            <w:t>Click here to enter the item to check.</w:t>
          </w:r>
        </w:p>
      </w:docPartBody>
    </w:docPart>
    <w:docPart>
      <w:docPartPr>
        <w:name w:val="35610FB38FBE4B87B9D700B764B5DDD1"/>
        <w:category>
          <w:name w:val="General"/>
          <w:gallery w:val="placeholder"/>
        </w:category>
        <w:types>
          <w:type w:val="bbPlcHdr"/>
        </w:types>
        <w:behaviors>
          <w:behavior w:val="content"/>
        </w:behaviors>
        <w:guid w:val="{1B97F53C-AAFF-4449-A9D6-4DEF51A50ECE}"/>
      </w:docPartPr>
      <w:docPartBody>
        <w:p w:rsidR="00F97A46" w:rsidRDefault="00F701A2" w:rsidP="00647EC1">
          <w:pPr>
            <w:pStyle w:val="35610FB38FBE4B87B9D700B764B5DDD192"/>
          </w:pPr>
          <w:r w:rsidRPr="006901E1">
            <w:rPr>
              <w:color w:val="808080"/>
            </w:rPr>
            <w:t xml:space="preserve">Click </w:t>
          </w:r>
          <w:r w:rsidRPr="008E5177">
            <w:rPr>
              <w:color w:val="808080"/>
            </w:rPr>
            <w:t>here</w:t>
          </w:r>
          <w:r w:rsidRPr="006901E1">
            <w:rPr>
              <w:color w:val="808080"/>
            </w:rPr>
            <w:t xml:space="preserve"> to enter text.</w:t>
          </w:r>
        </w:p>
      </w:docPartBody>
    </w:docPart>
    <w:docPart>
      <w:docPartPr>
        <w:name w:val="BF747868AC4F40D5AF4155184961C565"/>
        <w:category>
          <w:name w:val="General"/>
          <w:gallery w:val="placeholder"/>
        </w:category>
        <w:types>
          <w:type w:val="bbPlcHdr"/>
        </w:types>
        <w:behaviors>
          <w:behavior w:val="content"/>
        </w:behaviors>
        <w:guid w:val="{A4768ADF-1BDE-442C-92C7-00E10CA4C22D}"/>
      </w:docPartPr>
      <w:docPartBody>
        <w:p w:rsidR="00F35D0B" w:rsidRDefault="00F701A2" w:rsidP="00647EC1">
          <w:pPr>
            <w:pStyle w:val="BF747868AC4F40D5AF4155184961C56593"/>
          </w:pPr>
          <w:r w:rsidRPr="00CA5714">
            <w:t>Click here to enter text.</w:t>
          </w:r>
        </w:p>
      </w:docPartBody>
    </w:docPart>
    <w:docPart>
      <w:docPartPr>
        <w:name w:val="1BDB50AE78D6404489DF0BA17BCC9141"/>
        <w:category>
          <w:name w:val="General"/>
          <w:gallery w:val="placeholder"/>
        </w:category>
        <w:types>
          <w:type w:val="bbPlcHdr"/>
        </w:types>
        <w:behaviors>
          <w:behavior w:val="content"/>
        </w:behaviors>
        <w:guid w:val="{EBB5A3CF-618C-4AA9-8E9C-055EBA880C94}"/>
      </w:docPartPr>
      <w:docPartBody>
        <w:p w:rsidR="00F35D0B" w:rsidRDefault="00F701A2" w:rsidP="00647EC1">
          <w:pPr>
            <w:pStyle w:val="1BDB50AE78D6404489DF0BA17BCC914193"/>
          </w:pPr>
          <w:r w:rsidRPr="00CA5714">
            <w:t>Click here to enter text.</w:t>
          </w:r>
        </w:p>
      </w:docPartBody>
    </w:docPart>
    <w:docPart>
      <w:docPartPr>
        <w:name w:val="0761ED802474453DB10D85822F18693A"/>
        <w:category>
          <w:name w:val="General"/>
          <w:gallery w:val="placeholder"/>
        </w:category>
        <w:types>
          <w:type w:val="bbPlcHdr"/>
        </w:types>
        <w:behaviors>
          <w:behavior w:val="content"/>
        </w:behaviors>
        <w:guid w:val="{4D1CDEEE-47D4-4511-B5AF-2113580FF64F}"/>
      </w:docPartPr>
      <w:docPartBody>
        <w:p w:rsidR="006922A4" w:rsidRDefault="00F701A2" w:rsidP="00647EC1">
          <w:pPr>
            <w:pStyle w:val="0761ED802474453DB10D85822F18693A74"/>
          </w:pPr>
          <w:r w:rsidRPr="006901E1">
            <w:rPr>
              <w:color w:val="808080"/>
            </w:rPr>
            <w:t>Select an item.</w:t>
          </w:r>
        </w:p>
      </w:docPartBody>
    </w:docPart>
    <w:docPart>
      <w:docPartPr>
        <w:name w:val="088184F8CBD44E789B59FAB0C55F9A8C"/>
        <w:category>
          <w:name w:val="General"/>
          <w:gallery w:val="placeholder"/>
        </w:category>
        <w:types>
          <w:type w:val="bbPlcHdr"/>
        </w:types>
        <w:behaviors>
          <w:behavior w:val="content"/>
        </w:behaviors>
        <w:guid w:val="{563BF340-19AB-4B74-BB06-CA576CDF737C}"/>
      </w:docPartPr>
      <w:docPartBody>
        <w:p w:rsidR="00631281" w:rsidRDefault="00F701A2" w:rsidP="00647EC1">
          <w:pPr>
            <w:pStyle w:val="088184F8CBD44E789B59FAB0C55F9A8C69"/>
          </w:pPr>
          <w:r>
            <w:rPr>
              <w:rStyle w:val="PlaceholderText"/>
            </w:rPr>
            <w:t>Select the PCS test type</w:t>
          </w:r>
          <w:r w:rsidRPr="00E460D4">
            <w:rPr>
              <w:rStyle w:val="PlaceholderText"/>
            </w:rPr>
            <w:t>.</w:t>
          </w:r>
        </w:p>
      </w:docPartBody>
    </w:docPart>
    <w:docPart>
      <w:docPartPr>
        <w:name w:val="489388273745491C95D46BE5ECC4FEB2"/>
        <w:category>
          <w:name w:val="General"/>
          <w:gallery w:val="placeholder"/>
        </w:category>
        <w:types>
          <w:type w:val="bbPlcHdr"/>
        </w:types>
        <w:behaviors>
          <w:behavior w:val="content"/>
        </w:behaviors>
        <w:guid w:val="{42A4C71E-A443-42CB-87D8-5CE66345A468}"/>
      </w:docPartPr>
      <w:docPartBody>
        <w:p w:rsidR="00631281" w:rsidRDefault="00F701A2" w:rsidP="00647EC1">
          <w:pPr>
            <w:pStyle w:val="489388273745491C95D46BE5ECC4FEB264"/>
          </w:pPr>
          <w:r w:rsidRPr="0004195F">
            <w:rPr>
              <w:rStyle w:val="PlaceholderText"/>
            </w:rPr>
            <w:t>Enter the name of the test</w:t>
          </w:r>
        </w:p>
      </w:docPartBody>
    </w:docPart>
    <w:docPart>
      <w:docPartPr>
        <w:name w:val="C5A5333B9F75421B8B72392BF705C2A7"/>
        <w:category>
          <w:name w:val="General"/>
          <w:gallery w:val="placeholder"/>
        </w:category>
        <w:types>
          <w:type w:val="bbPlcHdr"/>
        </w:types>
        <w:behaviors>
          <w:behavior w:val="content"/>
        </w:behaviors>
        <w:guid w:val="{489CA719-E927-4496-A43E-42332D4519EA}"/>
      </w:docPartPr>
      <w:docPartBody>
        <w:p w:rsidR="00631281" w:rsidRDefault="00F701A2" w:rsidP="00647EC1">
          <w:pPr>
            <w:pStyle w:val="C5A5333B9F75421B8B72392BF705C2A764"/>
          </w:pPr>
          <w:r w:rsidRPr="0004195F">
            <w:rPr>
              <w:rStyle w:val="PlaceholderText"/>
            </w:rPr>
            <w:t>Enter the name of the test</w:t>
          </w:r>
        </w:p>
      </w:docPartBody>
    </w:docPart>
    <w:docPart>
      <w:docPartPr>
        <w:name w:val="F7D58ED47D4340B08FA34468A4A4ED4B"/>
        <w:category>
          <w:name w:val="General"/>
          <w:gallery w:val="placeholder"/>
        </w:category>
        <w:types>
          <w:type w:val="bbPlcHdr"/>
        </w:types>
        <w:behaviors>
          <w:behavior w:val="content"/>
        </w:behaviors>
        <w:guid w:val="{232E497E-0866-4BB7-8370-D5B6E010CAC6}"/>
      </w:docPartPr>
      <w:docPartBody>
        <w:p w:rsidR="00631281" w:rsidRDefault="00F701A2" w:rsidP="00647EC1">
          <w:pPr>
            <w:pStyle w:val="F7D58ED47D4340B08FA34468A4A4ED4B64"/>
          </w:pPr>
          <w:r w:rsidRPr="0004195F">
            <w:rPr>
              <w:rStyle w:val="PlaceholderText"/>
            </w:rPr>
            <w:t>Enter the name of the test</w:t>
          </w:r>
        </w:p>
      </w:docPartBody>
    </w:docPart>
    <w:docPart>
      <w:docPartPr>
        <w:name w:val="FEFEAF6EA6A1450DA11FBE7BC2922F89"/>
        <w:category>
          <w:name w:val="General"/>
          <w:gallery w:val="placeholder"/>
        </w:category>
        <w:types>
          <w:type w:val="bbPlcHdr"/>
        </w:types>
        <w:behaviors>
          <w:behavior w:val="content"/>
        </w:behaviors>
        <w:guid w:val="{DE1C7325-4FE1-4DED-91A7-E03A4AA8744E}"/>
      </w:docPartPr>
      <w:docPartBody>
        <w:p w:rsidR="00631281" w:rsidRDefault="00F701A2" w:rsidP="00647EC1">
          <w:pPr>
            <w:pStyle w:val="FEFEAF6EA6A1450DA11FBE7BC2922F8963"/>
          </w:pPr>
          <w:r w:rsidRPr="0004195F">
            <w:rPr>
              <w:rStyle w:val="PlaceholderText"/>
            </w:rPr>
            <w:t>Enter the name of the test</w:t>
          </w:r>
        </w:p>
      </w:docPartBody>
    </w:docPart>
    <w:docPart>
      <w:docPartPr>
        <w:name w:val="D6C0B2785DE14301B7B321DAE5F84408"/>
        <w:category>
          <w:name w:val="General"/>
          <w:gallery w:val="placeholder"/>
        </w:category>
        <w:types>
          <w:type w:val="bbPlcHdr"/>
        </w:types>
        <w:behaviors>
          <w:behavior w:val="content"/>
        </w:behaviors>
        <w:guid w:val="{62EDC97F-D9D7-4FF3-881A-99AA8023CEC9}"/>
      </w:docPartPr>
      <w:docPartBody>
        <w:p w:rsidR="00631281" w:rsidRDefault="00F701A2" w:rsidP="00647EC1">
          <w:pPr>
            <w:pStyle w:val="D6C0B2785DE14301B7B321DAE5F8440863"/>
          </w:pPr>
          <w:r w:rsidRPr="008E5177">
            <w:rPr>
              <w:color w:val="808080"/>
            </w:rPr>
            <w:t>Select an item.</w:t>
          </w:r>
        </w:p>
      </w:docPartBody>
    </w:docPart>
    <w:docPart>
      <w:docPartPr>
        <w:name w:val="9A7985679C77428B85F7853F0751183A"/>
        <w:category>
          <w:name w:val="General"/>
          <w:gallery w:val="placeholder"/>
        </w:category>
        <w:types>
          <w:type w:val="bbPlcHdr"/>
        </w:types>
        <w:behaviors>
          <w:behavior w:val="content"/>
        </w:behaviors>
        <w:guid w:val="{BCE6020B-E623-47D6-BED3-81858C2DA4F1}"/>
      </w:docPartPr>
      <w:docPartBody>
        <w:p w:rsidR="00D64869" w:rsidRDefault="00F701A2" w:rsidP="00647EC1">
          <w:pPr>
            <w:pStyle w:val="9A7985679C77428B85F7853F0751183A57"/>
          </w:pPr>
          <w:r w:rsidRPr="00090129">
            <w:rPr>
              <w:color w:val="808080"/>
            </w:rPr>
            <w:t>Title</w:t>
          </w:r>
        </w:p>
      </w:docPartBody>
    </w:docPart>
    <w:docPart>
      <w:docPartPr>
        <w:name w:val="2AE11EEA2D58478DB92FB26F85129376"/>
        <w:category>
          <w:name w:val="General"/>
          <w:gallery w:val="placeholder"/>
        </w:category>
        <w:types>
          <w:type w:val="bbPlcHdr"/>
        </w:types>
        <w:behaviors>
          <w:behavior w:val="content"/>
        </w:behaviors>
        <w:guid w:val="{C2897D20-AE55-4293-96B0-144FDA179CC1}"/>
      </w:docPartPr>
      <w:docPartBody>
        <w:p w:rsidR="00D64869" w:rsidRDefault="00F701A2" w:rsidP="00647EC1">
          <w:r w:rsidRPr="00090129">
            <w:rPr>
              <w:rStyle w:val="PlaceholderText"/>
            </w:rPr>
            <w:t>Select an item.</w:t>
          </w:r>
        </w:p>
      </w:docPartBody>
    </w:docPart>
    <w:docPart>
      <w:docPartPr>
        <w:name w:val="DBAB40A3579D43D1BB4176D1CA84A4DA"/>
        <w:category>
          <w:name w:val="General"/>
          <w:gallery w:val="placeholder"/>
        </w:category>
        <w:types>
          <w:type w:val="bbPlcHdr"/>
        </w:types>
        <w:behaviors>
          <w:behavior w:val="content"/>
        </w:behaviors>
        <w:guid w:val="{6E23FE3C-A614-4065-8219-5391DDD7F8B7}"/>
      </w:docPartPr>
      <w:docPartBody>
        <w:p w:rsidR="00D64869" w:rsidRDefault="00F701A2" w:rsidP="00647EC1">
          <w:r w:rsidRPr="00090129">
            <w:rPr>
              <w:rStyle w:val="PlaceholderText"/>
            </w:rPr>
            <w:t>Click or tap here to enter text.</w:t>
          </w:r>
        </w:p>
      </w:docPartBody>
    </w:docPart>
    <w:docPart>
      <w:docPartPr>
        <w:name w:val="CEABE7B34B614B63A27B1C1CDD789BD5"/>
        <w:category>
          <w:name w:val="General"/>
          <w:gallery w:val="placeholder"/>
        </w:category>
        <w:types>
          <w:type w:val="bbPlcHdr"/>
        </w:types>
        <w:behaviors>
          <w:behavior w:val="content"/>
        </w:behaviors>
        <w:guid w:val="{491D1A4D-B065-4BF3-9759-AC5C995202E5}"/>
      </w:docPartPr>
      <w:docPartBody>
        <w:p w:rsidR="00544F0A" w:rsidRDefault="00F701A2" w:rsidP="00647EC1">
          <w:pPr>
            <w:pStyle w:val="CEABE7B34B614B63A27B1C1CDD789BD550"/>
          </w:pPr>
          <w:r w:rsidRPr="0004195F">
            <w:rPr>
              <w:rStyle w:val="PlaceholderText"/>
            </w:rPr>
            <w:t>Enter the name of the test</w:t>
          </w:r>
        </w:p>
      </w:docPartBody>
    </w:docPart>
    <w:docPart>
      <w:docPartPr>
        <w:name w:val="D51DD262B85640F092BAE09C2C72395C"/>
        <w:category>
          <w:name w:val="General"/>
          <w:gallery w:val="placeholder"/>
        </w:category>
        <w:types>
          <w:type w:val="bbPlcHdr"/>
        </w:types>
        <w:behaviors>
          <w:behavior w:val="content"/>
        </w:behaviors>
        <w:guid w:val="{4CD32091-D5F4-4435-82E0-BFCD3C759AFA}"/>
      </w:docPartPr>
      <w:docPartBody>
        <w:p w:rsidR="009515DB" w:rsidRDefault="00F701A2" w:rsidP="00647EC1">
          <w:r w:rsidRPr="00B35A50">
            <w:rPr>
              <w:color w:val="808080"/>
            </w:rPr>
            <w:t>Title</w:t>
          </w:r>
        </w:p>
      </w:docPartBody>
    </w:docPart>
    <w:docPart>
      <w:docPartPr>
        <w:name w:val="1C7BC3114CBE4DC68B8D59C2935D6F80"/>
        <w:category>
          <w:name w:val="General"/>
          <w:gallery w:val="placeholder"/>
        </w:category>
        <w:types>
          <w:type w:val="bbPlcHdr"/>
        </w:types>
        <w:behaviors>
          <w:behavior w:val="content"/>
        </w:behaviors>
        <w:guid w:val="{F11CFE27-AC07-44B9-B06D-34B09B461F5D}"/>
      </w:docPartPr>
      <w:docPartBody>
        <w:p w:rsidR="009515DB" w:rsidRDefault="00F701A2" w:rsidP="00647EC1">
          <w:r w:rsidRPr="0056746E">
            <w:rPr>
              <w:rStyle w:val="PlaceholderText"/>
            </w:rPr>
            <w:t>Click or tap here to enter text.</w:t>
          </w:r>
        </w:p>
      </w:docPartBody>
    </w:docPart>
    <w:docPart>
      <w:docPartPr>
        <w:name w:val="3667271E78724233A0D66C0B26305FD4"/>
        <w:category>
          <w:name w:val="General"/>
          <w:gallery w:val="placeholder"/>
        </w:category>
        <w:types>
          <w:type w:val="bbPlcHdr"/>
        </w:types>
        <w:behaviors>
          <w:behavior w:val="content"/>
        </w:behaviors>
        <w:guid w:val="{C61DD3E6-1976-4B1C-930D-596E7AEA04FF}"/>
      </w:docPartPr>
      <w:docPartBody>
        <w:p w:rsidR="009515DB" w:rsidRDefault="00F701A2" w:rsidP="00647EC1">
          <w:r>
            <w:rPr>
              <w:rStyle w:val="PlaceholderText"/>
            </w:rPr>
            <w:t>Select</w:t>
          </w:r>
          <w:r w:rsidRPr="0056746E">
            <w:rPr>
              <w:rStyle w:val="PlaceholderText"/>
            </w:rPr>
            <w:t xml:space="preserve"> an item.</w:t>
          </w:r>
        </w:p>
      </w:docPartBody>
    </w:docPart>
    <w:docPart>
      <w:docPartPr>
        <w:name w:val="9147E87A3D784025982FE54F990E80BD"/>
        <w:category>
          <w:name w:val="General"/>
          <w:gallery w:val="placeholder"/>
        </w:category>
        <w:types>
          <w:type w:val="bbPlcHdr"/>
        </w:types>
        <w:behaviors>
          <w:behavior w:val="content"/>
        </w:behaviors>
        <w:guid w:val="{6A65B7F4-29B4-401F-8409-AF5071660688}"/>
      </w:docPartPr>
      <w:docPartBody>
        <w:p w:rsidR="009515DB" w:rsidRDefault="00F701A2" w:rsidP="00647EC1">
          <w:pPr>
            <w:pStyle w:val="9147E87A3D784025982FE54F990E80BD41"/>
          </w:pPr>
          <w:r w:rsidRPr="0056746E">
            <w:rPr>
              <w:rStyle w:val="PlaceholderText"/>
            </w:rPr>
            <w:t>Click or tap here to enter text.</w:t>
          </w:r>
        </w:p>
      </w:docPartBody>
    </w:docPart>
    <w:docPart>
      <w:docPartPr>
        <w:name w:val="B2E906F55FB2494EB7ABE52AD93D4F65"/>
        <w:category>
          <w:name w:val="General"/>
          <w:gallery w:val="placeholder"/>
        </w:category>
        <w:types>
          <w:type w:val="bbPlcHdr"/>
        </w:types>
        <w:behaviors>
          <w:behavior w:val="content"/>
        </w:behaviors>
        <w:guid w:val="{F98463DB-8825-4237-960F-098609E5D65D}"/>
      </w:docPartPr>
      <w:docPartBody>
        <w:p w:rsidR="002169E1" w:rsidRDefault="00F701A2" w:rsidP="00647EC1">
          <w:pPr>
            <w:pStyle w:val="B2E906F55FB2494EB7ABE52AD93D4F6540"/>
          </w:pPr>
          <w:r w:rsidRPr="0004195F">
            <w:rPr>
              <w:rStyle w:val="PlaceholderText"/>
            </w:rPr>
            <w:t xml:space="preserve">Enter the name of the </w:t>
          </w:r>
          <w:r>
            <w:rPr>
              <w:rStyle w:val="PlaceholderText"/>
            </w:rPr>
            <w:t>Page Object</w:t>
          </w:r>
        </w:p>
      </w:docPartBody>
    </w:docPart>
    <w:docPart>
      <w:docPartPr>
        <w:name w:val="9D0AC36292AF40858230F73555C1D610"/>
        <w:category>
          <w:name w:val="General"/>
          <w:gallery w:val="placeholder"/>
        </w:category>
        <w:types>
          <w:type w:val="bbPlcHdr"/>
        </w:types>
        <w:behaviors>
          <w:behavior w:val="content"/>
        </w:behaviors>
        <w:guid w:val="{967618BB-2B68-4F0A-9450-62F3621858C8}"/>
      </w:docPartPr>
      <w:docPartBody>
        <w:p w:rsidR="002169E1" w:rsidRDefault="00F701A2" w:rsidP="00647EC1">
          <w:pPr>
            <w:pStyle w:val="9D0AC36292AF40858230F73555C1D61040"/>
          </w:pPr>
          <w:r w:rsidRPr="0004195F">
            <w:rPr>
              <w:rStyle w:val="PlaceholderText"/>
            </w:rPr>
            <w:t xml:space="preserve">Enter the name of the </w:t>
          </w:r>
          <w:r>
            <w:rPr>
              <w:rStyle w:val="PlaceholderText"/>
            </w:rPr>
            <w:t>Page Object</w:t>
          </w:r>
        </w:p>
      </w:docPartBody>
    </w:docPart>
    <w:docPart>
      <w:docPartPr>
        <w:name w:val="353C8D53DF4B46D8B5850D879FD1BD07"/>
        <w:category>
          <w:name w:val="General"/>
          <w:gallery w:val="placeholder"/>
        </w:category>
        <w:types>
          <w:type w:val="bbPlcHdr"/>
        </w:types>
        <w:behaviors>
          <w:behavior w:val="content"/>
        </w:behaviors>
        <w:guid w:val="{93978BDF-445F-40BE-85C5-780DD4B09A40}"/>
      </w:docPartPr>
      <w:docPartBody>
        <w:p w:rsidR="0094709B" w:rsidRDefault="00F701A2" w:rsidP="00647EC1">
          <w:pPr>
            <w:pStyle w:val="353C8D53DF4B46D8B5850D879FD1BD0723"/>
          </w:pPr>
          <w:r w:rsidRPr="000D0A98">
            <w:rPr>
              <w:rStyle w:val="PlaceholderText"/>
            </w:rPr>
            <w:t>Enter</w:t>
          </w:r>
          <w:r w:rsidRPr="0069687F">
            <w:rPr>
              <w:rStyle w:val="PlaceholderText"/>
            </w:rPr>
            <w:t xml:space="preserve"> the product</w:t>
          </w:r>
          <w:r>
            <w:rPr>
              <w:rStyle w:val="PlaceholderText"/>
            </w:rPr>
            <w:t xml:space="preserve"> names separated by a semicolon</w:t>
          </w:r>
          <w:r w:rsidRPr="00562A45">
            <w:rPr>
              <w:rStyle w:val="PlaceholderText"/>
            </w:rPr>
            <w:t>.</w:t>
          </w:r>
        </w:p>
      </w:docPartBody>
    </w:docPart>
    <w:docPart>
      <w:docPartPr>
        <w:name w:val="4649629EA818434795035956985A1B05"/>
        <w:category>
          <w:name w:val="General"/>
          <w:gallery w:val="placeholder"/>
        </w:category>
        <w:types>
          <w:type w:val="bbPlcHdr"/>
        </w:types>
        <w:behaviors>
          <w:behavior w:val="content"/>
        </w:behaviors>
        <w:guid w:val="{7B846141-4C4C-4C4C-B018-9C88D414EDA4}"/>
      </w:docPartPr>
      <w:docPartBody>
        <w:p w:rsidR="0094709B" w:rsidRDefault="00F701A2" w:rsidP="00647EC1">
          <w:pPr>
            <w:pStyle w:val="4649629EA818434795035956985A1B0522"/>
          </w:pPr>
          <w:r w:rsidRPr="0069687F">
            <w:rPr>
              <w:rStyle w:val="PlaceholderText"/>
            </w:rPr>
            <w:t>List the packaging items to modify, separated by a semicolon.</w:t>
          </w:r>
        </w:p>
      </w:docPartBody>
    </w:docPart>
    <w:docPart>
      <w:docPartPr>
        <w:name w:val="7D4D035733AA4EEDA04815C498A2340E"/>
        <w:category>
          <w:name w:val="General"/>
          <w:gallery w:val="placeholder"/>
        </w:category>
        <w:types>
          <w:type w:val="bbPlcHdr"/>
        </w:types>
        <w:behaviors>
          <w:behavior w:val="content"/>
        </w:behaviors>
        <w:guid w:val="{6F5A0B8F-6AFE-4CD8-B2C6-21301C7AD1F5}"/>
      </w:docPartPr>
      <w:docPartBody>
        <w:p w:rsidR="0094709B" w:rsidRDefault="00F701A2" w:rsidP="00647EC1">
          <w:pPr>
            <w:pStyle w:val="7D4D035733AA4EEDA04815C498A2340E21"/>
          </w:pPr>
          <w:r w:rsidRPr="00E400B6">
            <w:rPr>
              <w:rStyle w:val="PlaceholderText"/>
              <w:sz w:val="40"/>
              <w:szCs w:val="40"/>
            </w:rPr>
            <w:t>Enter the function title (as written in DSxR&amp;D).</w:t>
          </w:r>
        </w:p>
      </w:docPartBody>
    </w:docPart>
    <w:docPart>
      <w:docPartPr>
        <w:name w:val="688BD0AD925A4EC3B9B3277934403882"/>
        <w:category>
          <w:name w:val="General"/>
          <w:gallery w:val="placeholder"/>
        </w:category>
        <w:types>
          <w:type w:val="bbPlcHdr"/>
        </w:types>
        <w:behaviors>
          <w:behavior w:val="content"/>
        </w:behaviors>
        <w:guid w:val="{1708409F-1F8B-4FDE-BBB9-05E99EE3608C}"/>
      </w:docPartPr>
      <w:docPartBody>
        <w:p w:rsidR="0094709B" w:rsidRDefault="00F701A2" w:rsidP="00647EC1">
          <w:r w:rsidRPr="00090129">
            <w:rPr>
              <w:rStyle w:val="PlaceholderText"/>
            </w:rPr>
            <w:t>action bar command, dialog box, etc.</w:t>
          </w:r>
        </w:p>
      </w:docPartBody>
    </w:docPart>
    <w:docPart>
      <w:docPartPr>
        <w:name w:val="57D4A11A75C542B0A640EC475DDA70D3"/>
        <w:category>
          <w:name w:val="General"/>
          <w:gallery w:val="placeholder"/>
        </w:category>
        <w:types>
          <w:type w:val="bbPlcHdr"/>
        </w:types>
        <w:behaviors>
          <w:behavior w:val="content"/>
        </w:behaviors>
        <w:guid w:val="{26144053-52C3-46E3-982F-2D5148C416B6}"/>
      </w:docPartPr>
      <w:docPartBody>
        <w:p w:rsidR="0094709B" w:rsidRDefault="00F701A2" w:rsidP="00647EC1">
          <w:pPr>
            <w:pStyle w:val="57D4A11A75C542B0A640EC475DDA70D319"/>
          </w:pPr>
          <w:r w:rsidRPr="00CA5714">
            <w:rPr>
              <w:rStyle w:val="PlaceholderText"/>
            </w:rPr>
            <w:t>Select an item.</w:t>
          </w:r>
        </w:p>
      </w:docPartBody>
    </w:docPart>
    <w:docPart>
      <w:docPartPr>
        <w:name w:val="09A5E1C429584151B1595142BF432D19"/>
        <w:category>
          <w:name w:val="General"/>
          <w:gallery w:val="placeholder"/>
        </w:category>
        <w:types>
          <w:type w:val="bbPlcHdr"/>
        </w:types>
        <w:behaviors>
          <w:behavior w:val="content"/>
        </w:behaviors>
        <w:guid w:val="{06845CD8-B8D6-42B2-A92B-82287DBFAA64}"/>
      </w:docPartPr>
      <w:docPartBody>
        <w:p w:rsidR="00BA01BC" w:rsidRDefault="00F701A2" w:rsidP="00647EC1">
          <w:pPr>
            <w:pStyle w:val="09A5E1C429584151B1595142BF432D1916"/>
          </w:pPr>
          <w:r w:rsidRPr="00562A45">
            <w:rPr>
              <w:rStyle w:val="PlaceholderText"/>
            </w:rPr>
            <w:t>Click or tap here to enter text.</w:t>
          </w:r>
        </w:p>
      </w:docPartBody>
    </w:docPart>
    <w:docPart>
      <w:docPartPr>
        <w:name w:val="421CDDD0AA5042AEAC3D823F860D3182"/>
        <w:category>
          <w:name w:val="General"/>
          <w:gallery w:val="placeholder"/>
        </w:category>
        <w:types>
          <w:type w:val="bbPlcHdr"/>
        </w:types>
        <w:behaviors>
          <w:behavior w:val="content"/>
        </w:behaviors>
        <w:guid w:val="{B1874BB6-48F1-429F-946A-C952913AB15A}"/>
      </w:docPartPr>
      <w:docPartBody>
        <w:p w:rsidR="00BA01BC" w:rsidRDefault="00F701A2" w:rsidP="00647EC1">
          <w:pPr>
            <w:pStyle w:val="421CDDD0AA5042AEAC3D823F860D318216"/>
          </w:pPr>
          <w:r w:rsidRPr="00562A45">
            <w:rPr>
              <w:rStyle w:val="PlaceholderText"/>
            </w:rPr>
            <w:t>Click or tap here to enter text.</w:t>
          </w:r>
        </w:p>
      </w:docPartBody>
    </w:docPart>
    <w:docPart>
      <w:docPartPr>
        <w:name w:val="2C15F68A1F564C2EB5C51E7E2B48734D"/>
        <w:category>
          <w:name w:val="General"/>
          <w:gallery w:val="placeholder"/>
        </w:category>
        <w:types>
          <w:type w:val="bbPlcHdr"/>
        </w:types>
        <w:behaviors>
          <w:behavior w:val="content"/>
        </w:behaviors>
        <w:guid w:val="{01D2B2C3-6146-43F3-826A-9A6EEF1DD201}"/>
      </w:docPartPr>
      <w:docPartBody>
        <w:p w:rsidR="00BF611E" w:rsidRDefault="00F701A2">
          <w:r>
            <w:rPr>
              <w:rStyle w:val="PlaceholderText"/>
            </w:rPr>
            <w:t>Select</w:t>
          </w:r>
          <w:r w:rsidRPr="00874AA1">
            <w:rPr>
              <w:rStyle w:val="PlaceholderText"/>
            </w:rPr>
            <w:t xml:space="preserve"> an item.</w:t>
          </w:r>
        </w:p>
      </w:docPartBody>
    </w:docPart>
    <w:docPart>
      <w:docPartPr>
        <w:name w:val="614D06190D704888AADACA8C48EC0F75"/>
        <w:category>
          <w:name w:val="General"/>
          <w:gallery w:val="placeholder"/>
        </w:category>
        <w:types>
          <w:type w:val="bbPlcHdr"/>
        </w:types>
        <w:behaviors>
          <w:behavior w:val="content"/>
        </w:behaviors>
        <w:guid w:val="{D22A5BF5-233C-4BAA-9B82-67D717FDC9B0}"/>
      </w:docPartPr>
      <w:docPartBody>
        <w:p w:rsidR="00CF68C9" w:rsidRDefault="00F701A2">
          <w:r>
            <w:rPr>
              <w:rStyle w:val="PlaceholderText"/>
            </w:rPr>
            <w:t>Select</w:t>
          </w:r>
          <w:r w:rsidRPr="00874AA1">
            <w:rPr>
              <w:rStyle w:val="PlaceholderText"/>
            </w:rPr>
            <w:t xml:space="preserve"> an item.</w:t>
          </w:r>
        </w:p>
      </w:docPartBody>
    </w:docPart>
    <w:docPart>
      <w:docPartPr>
        <w:name w:val="9E0E4F18E8534EFCB0D9BD88DF23C998"/>
        <w:category>
          <w:name w:val="General"/>
          <w:gallery w:val="placeholder"/>
        </w:category>
        <w:types>
          <w:type w:val="bbPlcHdr"/>
        </w:types>
        <w:behaviors>
          <w:behavior w:val="content"/>
        </w:behaviors>
        <w:guid w:val="{9EE33BED-DCA2-4719-8E63-E622D607E8CC}"/>
      </w:docPartPr>
      <w:docPartBody>
        <w:p w:rsidR="00CF68C9" w:rsidRDefault="00F701A2">
          <w:r>
            <w:rPr>
              <w:rStyle w:val="PlaceholderText"/>
            </w:rPr>
            <w:t>Select an item.</w:t>
          </w:r>
        </w:p>
      </w:docPartBody>
    </w:docPart>
    <w:docPart>
      <w:docPartPr>
        <w:name w:val="B1211FF47151407CBE91608CA416418A"/>
        <w:category>
          <w:name w:val="General"/>
          <w:gallery w:val="placeholder"/>
        </w:category>
        <w:types>
          <w:type w:val="bbPlcHdr"/>
        </w:types>
        <w:behaviors>
          <w:behavior w:val="content"/>
        </w:behaviors>
        <w:guid w:val="{F564924F-8D63-4B0E-8A04-56653C51D97B}"/>
      </w:docPartPr>
      <w:docPartBody>
        <w:p w:rsidR="00CF68C9" w:rsidRDefault="00F701A2">
          <w:r w:rsidRPr="00814778">
            <w:rPr>
              <w:rStyle w:val="PlaceholderText"/>
            </w:rPr>
            <w:t>Select an item.</w:t>
          </w:r>
        </w:p>
      </w:docPartBody>
    </w:docPart>
    <w:docPart>
      <w:docPartPr>
        <w:name w:val="C98A60BF824C4B5E842920D3523B2930"/>
        <w:category>
          <w:name w:val="General"/>
          <w:gallery w:val="placeholder"/>
        </w:category>
        <w:types>
          <w:type w:val="bbPlcHdr"/>
        </w:types>
        <w:behaviors>
          <w:behavior w:val="content"/>
        </w:behaviors>
        <w:guid w:val="{CB8138B4-ACCE-4B05-8964-69CBC94532C0}"/>
      </w:docPartPr>
      <w:docPartBody>
        <w:p w:rsidR="00CF68C9" w:rsidRDefault="00F701A2">
          <w:r w:rsidRPr="00814778">
            <w:rPr>
              <w:rStyle w:val="PlaceholderText"/>
            </w:rPr>
            <w:t>Select an item.</w:t>
          </w:r>
        </w:p>
      </w:docPartBody>
    </w:docPart>
    <w:docPart>
      <w:docPartPr>
        <w:name w:val="FC9069136D304E32AA6C544231F55195"/>
        <w:category>
          <w:name w:val="General"/>
          <w:gallery w:val="placeholder"/>
        </w:category>
        <w:types>
          <w:type w:val="bbPlcHdr"/>
        </w:types>
        <w:behaviors>
          <w:behavior w:val="content"/>
        </w:behaviors>
        <w:guid w:val="{38C8A5C3-1057-494F-9ECF-B51D992AE49F}"/>
      </w:docPartPr>
      <w:docPartBody>
        <w:p w:rsidR="00CF68C9" w:rsidRDefault="00F701A2">
          <w:r w:rsidRPr="00814778">
            <w:rPr>
              <w:rStyle w:val="PlaceholderText"/>
            </w:rPr>
            <w:t>Select an item.</w:t>
          </w:r>
        </w:p>
      </w:docPartBody>
    </w:docPart>
    <w:docPart>
      <w:docPartPr>
        <w:name w:val="E1C35ABDEA1D4A10A3EFCD3A1BA742F7"/>
        <w:category>
          <w:name w:val="General"/>
          <w:gallery w:val="placeholder"/>
        </w:category>
        <w:types>
          <w:type w:val="bbPlcHdr"/>
        </w:types>
        <w:behaviors>
          <w:behavior w:val="content"/>
        </w:behaviors>
        <w:guid w:val="{4E8A0F80-E0F9-4AB7-9819-702258377A50}"/>
      </w:docPartPr>
      <w:docPartBody>
        <w:p w:rsidR="00CF68C9" w:rsidRDefault="00F701A2">
          <w:r w:rsidRPr="00814778">
            <w:rPr>
              <w:rStyle w:val="PlaceholderText"/>
            </w:rPr>
            <w:t>Select an item.</w:t>
          </w:r>
        </w:p>
      </w:docPartBody>
    </w:docPart>
    <w:docPart>
      <w:docPartPr>
        <w:name w:val="25B09FAFBBEA49489C79E97900FBE39D"/>
        <w:category>
          <w:name w:val="General"/>
          <w:gallery w:val="placeholder"/>
        </w:category>
        <w:types>
          <w:type w:val="bbPlcHdr"/>
        </w:types>
        <w:behaviors>
          <w:behavior w:val="content"/>
        </w:behaviors>
        <w:guid w:val="{287F7C10-AC01-4B3F-B4CB-BAA7F361BA48}"/>
      </w:docPartPr>
      <w:docPartBody>
        <w:p w:rsidR="00CF68C9" w:rsidRDefault="00F701A2">
          <w:r w:rsidRPr="00937292">
            <w:rPr>
              <w:rStyle w:val="PlaceholderText"/>
            </w:rPr>
            <w:t>Select an item.</w:t>
          </w:r>
        </w:p>
      </w:docPartBody>
    </w:docPart>
    <w:docPart>
      <w:docPartPr>
        <w:name w:val="4DCB1F55068A4141B9C48108B02C75D6"/>
        <w:category>
          <w:name w:val="General"/>
          <w:gallery w:val="placeholder"/>
        </w:category>
        <w:types>
          <w:type w:val="bbPlcHdr"/>
        </w:types>
        <w:behaviors>
          <w:behavior w:val="content"/>
        </w:behaviors>
        <w:guid w:val="{8304E4C9-3921-4F9C-8D19-69EEB37D1212}"/>
      </w:docPartPr>
      <w:docPartBody>
        <w:p w:rsidR="00CF68C9" w:rsidRDefault="00F701A2">
          <w:r>
            <w:rPr>
              <w:rStyle w:val="PlaceholderText"/>
            </w:rPr>
            <w:t>Select</w:t>
          </w:r>
          <w:r w:rsidRPr="00874AA1">
            <w:rPr>
              <w:rStyle w:val="PlaceholderText"/>
            </w:rPr>
            <w:t xml:space="preserve"> an item.</w:t>
          </w:r>
        </w:p>
      </w:docPartBody>
    </w:docPart>
    <w:docPart>
      <w:docPartPr>
        <w:name w:val="A4F6B17AD80F45919642F1ED332B51BB"/>
        <w:category>
          <w:name w:val="General"/>
          <w:gallery w:val="placeholder"/>
        </w:category>
        <w:types>
          <w:type w:val="bbPlcHdr"/>
        </w:types>
        <w:behaviors>
          <w:behavior w:val="content"/>
        </w:behaviors>
        <w:guid w:val="{B8F57CD1-33FA-48D4-9EA6-AA16E583CC4C}"/>
      </w:docPartPr>
      <w:docPartBody>
        <w:p w:rsidR="00CF68C9" w:rsidRDefault="00F701A2">
          <w:r>
            <w:rPr>
              <w:rStyle w:val="PlaceholderText"/>
            </w:rPr>
            <w:t>Select</w:t>
          </w:r>
          <w:r w:rsidRPr="00874AA1">
            <w:rPr>
              <w:rStyle w:val="PlaceholderText"/>
            </w:rPr>
            <w:t xml:space="preserve"> an item.</w:t>
          </w:r>
        </w:p>
      </w:docPartBody>
    </w:docPart>
    <w:docPart>
      <w:docPartPr>
        <w:name w:val="BDA990F7200F430E978BD4A33C42050C"/>
        <w:category>
          <w:name w:val="General"/>
          <w:gallery w:val="placeholder"/>
        </w:category>
        <w:types>
          <w:type w:val="bbPlcHdr"/>
        </w:types>
        <w:behaviors>
          <w:behavior w:val="content"/>
        </w:behaviors>
        <w:guid w:val="{EC728711-06A3-44A6-904B-7D398754A6E7}"/>
      </w:docPartPr>
      <w:docPartBody>
        <w:p w:rsidR="00A51F9C" w:rsidRDefault="00F701A2">
          <w:r w:rsidRPr="000D0A98">
            <w:rPr>
              <w:color w:val="808080"/>
            </w:rPr>
            <w:t>Set here the Customer or DS team.</w:t>
          </w:r>
        </w:p>
      </w:docPartBody>
    </w:docPart>
    <w:docPart>
      <w:docPartPr>
        <w:name w:val="86C32A86F3664B47842212AE177AC670"/>
        <w:category>
          <w:name w:val="General"/>
          <w:gallery w:val="placeholder"/>
        </w:category>
        <w:types>
          <w:type w:val="bbPlcHdr"/>
        </w:types>
        <w:behaviors>
          <w:behavior w:val="content"/>
        </w:behaviors>
        <w:guid w:val="{143DA8B6-2CE9-49F1-B9AB-7FB0A1939729}"/>
      </w:docPartPr>
      <w:docPartBody>
        <w:p w:rsidR="00A51F9C" w:rsidRDefault="00F701A2">
          <w:r w:rsidRPr="000D0A98">
            <w:rPr>
              <w:color w:val="808080"/>
            </w:rPr>
            <w:t>Enter the DSxRD ID and insert a hyperlink</w:t>
          </w:r>
          <w:r w:rsidRPr="000D0A98">
            <w:rPr>
              <w:i/>
              <w:iCs/>
              <w:color w:val="808080"/>
            </w:rPr>
            <w:t>.</w:t>
          </w:r>
        </w:p>
      </w:docPartBody>
    </w:docPart>
    <w:docPart>
      <w:docPartPr>
        <w:name w:val="C53746ED9CDD4A63BE3D4A791BA23375"/>
        <w:category>
          <w:name w:val="General"/>
          <w:gallery w:val="placeholder"/>
        </w:category>
        <w:types>
          <w:type w:val="bbPlcHdr"/>
        </w:types>
        <w:behaviors>
          <w:behavior w:val="content"/>
        </w:behaviors>
        <w:guid w:val="{46A10451-7F6A-4D3A-979F-A39A94FFDE53}"/>
      </w:docPartPr>
      <w:docPartBody>
        <w:p w:rsidR="0009534E" w:rsidRDefault="00F701A2">
          <w:r w:rsidRPr="00814778">
            <w:rPr>
              <w:color w:val="808080"/>
            </w:rPr>
            <w:t>Choose an item.</w:t>
          </w:r>
        </w:p>
      </w:docPartBody>
    </w:docPart>
    <w:docPart>
      <w:docPartPr>
        <w:name w:val="F6D2DE4D994F4D1190DFA83F708BAA34"/>
        <w:category>
          <w:name w:val="General"/>
          <w:gallery w:val="placeholder"/>
        </w:category>
        <w:types>
          <w:type w:val="bbPlcHdr"/>
        </w:types>
        <w:behaviors>
          <w:behavior w:val="content"/>
        </w:behaviors>
        <w:guid w:val="{A238A953-1F17-4757-AB5D-8ACEF19635A3}"/>
      </w:docPartPr>
      <w:docPartBody>
        <w:p w:rsidR="007338EB" w:rsidRDefault="00AA5214" w:rsidP="00AA5214">
          <w:pPr>
            <w:pStyle w:val="F6D2DE4D994F4D1190DFA83F708BAA34"/>
          </w:pPr>
          <w:r w:rsidRPr="0004195F">
            <w:rPr>
              <w:rStyle w:val="PlaceholderText"/>
            </w:rPr>
            <w:t>Enter the name of the test</w:t>
          </w:r>
        </w:p>
      </w:docPartBody>
    </w:docPart>
    <w:docPart>
      <w:docPartPr>
        <w:name w:val="9537F17A06C74768A68C5783DD3F459E"/>
        <w:category>
          <w:name w:val="General"/>
          <w:gallery w:val="placeholder"/>
        </w:category>
        <w:types>
          <w:type w:val="bbPlcHdr"/>
        </w:types>
        <w:behaviors>
          <w:behavior w:val="content"/>
        </w:behaviors>
        <w:guid w:val="{C5298D4D-E604-47DE-8F24-CB414A39AA06}"/>
      </w:docPartPr>
      <w:docPartBody>
        <w:p w:rsidR="007338EB" w:rsidRDefault="00AA5214" w:rsidP="00AA5214">
          <w:pPr>
            <w:pStyle w:val="9537F17A06C74768A68C5783DD3F459E"/>
          </w:pPr>
          <w:r w:rsidRPr="0004195F">
            <w:rPr>
              <w:rStyle w:val="PlaceholderText"/>
            </w:rPr>
            <w:t>Enter the name of the test</w:t>
          </w:r>
        </w:p>
      </w:docPartBody>
    </w:docPart>
    <w:docPart>
      <w:docPartPr>
        <w:name w:val="A50FCB4541C34DA78685C3AEAAA6B847"/>
        <w:category>
          <w:name w:val="General"/>
          <w:gallery w:val="placeholder"/>
        </w:category>
        <w:types>
          <w:type w:val="bbPlcHdr"/>
        </w:types>
        <w:behaviors>
          <w:behavior w:val="content"/>
        </w:behaviors>
        <w:guid w:val="{DA0EDE05-4C3E-4DC5-B35F-F507EF25301E}"/>
      </w:docPartPr>
      <w:docPartBody>
        <w:p w:rsidR="007338EB" w:rsidRDefault="00AA5214" w:rsidP="00AA5214">
          <w:pPr>
            <w:pStyle w:val="A50FCB4541C34DA78685C3AEAAA6B847"/>
          </w:pPr>
          <w:r w:rsidRPr="0004195F">
            <w:rPr>
              <w:rStyle w:val="PlaceholderText"/>
            </w:rPr>
            <w:t>Enter the name of the test</w:t>
          </w:r>
        </w:p>
      </w:docPartBody>
    </w:docPart>
    <w:docPart>
      <w:docPartPr>
        <w:name w:val="DF5C19EA32F24E268803A87658A4B482"/>
        <w:category>
          <w:name w:val="General"/>
          <w:gallery w:val="placeholder"/>
        </w:category>
        <w:types>
          <w:type w:val="bbPlcHdr"/>
        </w:types>
        <w:behaviors>
          <w:behavior w:val="content"/>
        </w:behaviors>
        <w:guid w:val="{391BF66E-9956-4CE6-A102-05168DBFA095}"/>
      </w:docPartPr>
      <w:docPartBody>
        <w:p w:rsidR="007338EB" w:rsidRDefault="00AA5214" w:rsidP="00AA5214">
          <w:pPr>
            <w:pStyle w:val="DF5C19EA32F24E268803A87658A4B482"/>
          </w:pPr>
          <w:r w:rsidRPr="0004195F">
            <w:rPr>
              <w:rStyle w:val="PlaceholderText"/>
            </w:rPr>
            <w:t>Enter the name of the test</w:t>
          </w:r>
        </w:p>
      </w:docPartBody>
    </w:docPart>
    <w:docPart>
      <w:docPartPr>
        <w:name w:val="1D03C2B3E6B844628C7C5CEA6EBFD51E"/>
        <w:category>
          <w:name w:val="General"/>
          <w:gallery w:val="placeholder"/>
        </w:category>
        <w:types>
          <w:type w:val="bbPlcHdr"/>
        </w:types>
        <w:behaviors>
          <w:behavior w:val="content"/>
        </w:behaviors>
        <w:guid w:val="{BF8CF1C2-6A87-4F01-BCE3-C0DDBF29D4C0}"/>
      </w:docPartPr>
      <w:docPartBody>
        <w:p w:rsidR="007338EB" w:rsidRDefault="00AA5214" w:rsidP="00AA5214">
          <w:pPr>
            <w:pStyle w:val="1D03C2B3E6B844628C7C5CEA6EBFD51E"/>
          </w:pPr>
          <w:r w:rsidRPr="0004195F">
            <w:rPr>
              <w:rStyle w:val="PlaceholderText"/>
            </w:rPr>
            <w:t>Enter the name of the test</w:t>
          </w:r>
        </w:p>
      </w:docPartBody>
    </w:docPart>
    <w:docPart>
      <w:docPartPr>
        <w:name w:val="48CC30549D10413AA3072A52F7750112"/>
        <w:category>
          <w:name w:val="General"/>
          <w:gallery w:val="placeholder"/>
        </w:category>
        <w:types>
          <w:type w:val="bbPlcHdr"/>
        </w:types>
        <w:behaviors>
          <w:behavior w:val="content"/>
        </w:behaviors>
        <w:guid w:val="{491E9E4C-CA1D-4258-A4B5-D4F286220DD5}"/>
      </w:docPartPr>
      <w:docPartBody>
        <w:p w:rsidR="007338EB" w:rsidRDefault="00AA5214" w:rsidP="00AA5214">
          <w:pPr>
            <w:pStyle w:val="48CC30549D10413AA3072A52F7750112"/>
          </w:pPr>
          <w:r w:rsidRPr="0004195F">
            <w:rPr>
              <w:rStyle w:val="PlaceholderText"/>
            </w:rPr>
            <w:t>Enter the name of the test</w:t>
          </w:r>
        </w:p>
      </w:docPartBody>
    </w:docPart>
    <w:docPart>
      <w:docPartPr>
        <w:name w:val="8A74B385947540FBB3B6EBE4A89386D8"/>
        <w:category>
          <w:name w:val="General"/>
          <w:gallery w:val="placeholder"/>
        </w:category>
        <w:types>
          <w:type w:val="bbPlcHdr"/>
        </w:types>
        <w:behaviors>
          <w:behavior w:val="content"/>
        </w:behaviors>
        <w:guid w:val="{983C86E4-35D6-4833-AD63-45CFAFABE2BA}"/>
      </w:docPartPr>
      <w:docPartBody>
        <w:p w:rsidR="007338EB" w:rsidRDefault="00AA5214" w:rsidP="00AA5214">
          <w:pPr>
            <w:pStyle w:val="8A74B385947540FBB3B6EBE4A89386D8"/>
          </w:pPr>
          <w:r w:rsidRPr="0004195F">
            <w:rPr>
              <w:rStyle w:val="PlaceholderText"/>
            </w:rPr>
            <w:t>Enter the name of the test</w:t>
          </w:r>
        </w:p>
      </w:docPartBody>
    </w:docPart>
    <w:docPart>
      <w:docPartPr>
        <w:name w:val="343AB60E76DA4C6799E98A81002E17A3"/>
        <w:category>
          <w:name w:val="General"/>
          <w:gallery w:val="placeholder"/>
        </w:category>
        <w:types>
          <w:type w:val="bbPlcHdr"/>
        </w:types>
        <w:behaviors>
          <w:behavior w:val="content"/>
        </w:behaviors>
        <w:guid w:val="{AE4CA8DA-36C3-4CA4-B5E7-D6372684104F}"/>
      </w:docPartPr>
      <w:docPartBody>
        <w:p w:rsidR="007338EB" w:rsidRDefault="00AA5214" w:rsidP="00AA5214">
          <w:pPr>
            <w:pStyle w:val="343AB60E76DA4C6799E98A81002E17A3"/>
          </w:pPr>
          <w:r w:rsidRPr="0004195F">
            <w:rPr>
              <w:rStyle w:val="PlaceholderText"/>
            </w:rPr>
            <w:t>Enter the name of the test</w:t>
          </w:r>
        </w:p>
      </w:docPartBody>
    </w:docPart>
    <w:docPart>
      <w:docPartPr>
        <w:name w:val="F894A3DC8F834696A346ACFEFD130266"/>
        <w:category>
          <w:name w:val="General"/>
          <w:gallery w:val="placeholder"/>
        </w:category>
        <w:types>
          <w:type w:val="bbPlcHdr"/>
        </w:types>
        <w:behaviors>
          <w:behavior w:val="content"/>
        </w:behaviors>
        <w:guid w:val="{5A59F2D2-ED73-43BA-B7A0-D1071AE5FEE7}"/>
      </w:docPartPr>
      <w:docPartBody>
        <w:p w:rsidR="007338EB" w:rsidRDefault="00AA5214" w:rsidP="00AA5214">
          <w:pPr>
            <w:pStyle w:val="F894A3DC8F834696A346ACFEFD130266"/>
          </w:pPr>
          <w:r>
            <w:rPr>
              <w:rStyle w:val="PlaceholderText"/>
            </w:rPr>
            <w:t>Select the PCS test type</w:t>
          </w:r>
          <w:r w:rsidRPr="00E460D4">
            <w:rPr>
              <w:rStyle w:val="PlaceholderText"/>
            </w:rPr>
            <w:t>.</w:t>
          </w:r>
        </w:p>
      </w:docPartBody>
    </w:docPart>
    <w:docPart>
      <w:docPartPr>
        <w:name w:val="C9CD565D54664CB984EDC695B880933D"/>
        <w:category>
          <w:name w:val="General"/>
          <w:gallery w:val="placeholder"/>
        </w:category>
        <w:types>
          <w:type w:val="bbPlcHdr"/>
        </w:types>
        <w:behaviors>
          <w:behavior w:val="content"/>
        </w:behaviors>
        <w:guid w:val="{F84D998E-0DB0-4E84-8ECD-39BB779EBF35}"/>
      </w:docPartPr>
      <w:docPartBody>
        <w:p w:rsidR="007338EB" w:rsidRDefault="00AA5214" w:rsidP="00AA5214">
          <w:pPr>
            <w:pStyle w:val="C9CD565D54664CB984EDC695B880933D"/>
          </w:pPr>
          <w:r w:rsidRPr="0004195F">
            <w:rPr>
              <w:rStyle w:val="PlaceholderText"/>
            </w:rPr>
            <w:t>Enter the name of the test</w:t>
          </w:r>
        </w:p>
      </w:docPartBody>
    </w:docPart>
    <w:docPart>
      <w:docPartPr>
        <w:name w:val="B9DCA7FAAC674EB7A2D419A7DAC72B87"/>
        <w:category>
          <w:name w:val="General"/>
          <w:gallery w:val="placeholder"/>
        </w:category>
        <w:types>
          <w:type w:val="bbPlcHdr"/>
        </w:types>
        <w:behaviors>
          <w:behavior w:val="content"/>
        </w:behaviors>
        <w:guid w:val="{3F40317C-22F9-4B3F-98E9-68BE27FB8479}"/>
      </w:docPartPr>
      <w:docPartBody>
        <w:p w:rsidR="007338EB" w:rsidRDefault="00AA5214" w:rsidP="00AA5214">
          <w:pPr>
            <w:pStyle w:val="B9DCA7FAAC674EB7A2D419A7DAC72B87"/>
          </w:pPr>
          <w:r w:rsidRPr="0004195F">
            <w:rPr>
              <w:rStyle w:val="PlaceholderText"/>
            </w:rPr>
            <w:t>Enter the name of the test</w:t>
          </w:r>
        </w:p>
      </w:docPartBody>
    </w:docPart>
    <w:docPart>
      <w:docPartPr>
        <w:name w:val="A5D46B2D19B741C5992D6A795860B035"/>
        <w:category>
          <w:name w:val="General"/>
          <w:gallery w:val="placeholder"/>
        </w:category>
        <w:types>
          <w:type w:val="bbPlcHdr"/>
        </w:types>
        <w:behaviors>
          <w:behavior w:val="content"/>
        </w:behaviors>
        <w:guid w:val="{0A4513E6-362B-4705-8466-3CAC23EEAC2D}"/>
      </w:docPartPr>
      <w:docPartBody>
        <w:p w:rsidR="007338EB" w:rsidRDefault="00AA5214" w:rsidP="00AA5214">
          <w:pPr>
            <w:pStyle w:val="A5D46B2D19B741C5992D6A795860B035"/>
          </w:pPr>
          <w:r w:rsidRPr="0004195F">
            <w:rPr>
              <w:rStyle w:val="PlaceholderText"/>
            </w:rPr>
            <w:t>Enter the name of the test</w:t>
          </w:r>
        </w:p>
      </w:docPartBody>
    </w:docPart>
    <w:docPart>
      <w:docPartPr>
        <w:name w:val="3375F8CEAD0A4FA3A569A359FFEE697A"/>
        <w:category>
          <w:name w:val="General"/>
          <w:gallery w:val="placeholder"/>
        </w:category>
        <w:types>
          <w:type w:val="bbPlcHdr"/>
        </w:types>
        <w:behaviors>
          <w:behavior w:val="content"/>
        </w:behaviors>
        <w:guid w:val="{25A8C7EA-FF95-417D-B515-8FA64CAC2B38}"/>
      </w:docPartPr>
      <w:docPartBody>
        <w:p w:rsidR="007338EB" w:rsidRDefault="00AA5214" w:rsidP="00AA5214">
          <w:pPr>
            <w:pStyle w:val="3375F8CEAD0A4FA3A569A359FFEE697A"/>
          </w:pPr>
          <w:r w:rsidRPr="0004195F">
            <w:rPr>
              <w:rStyle w:val="PlaceholderText"/>
            </w:rPr>
            <w:t>Enter the name of the test</w:t>
          </w:r>
        </w:p>
      </w:docPartBody>
    </w:docPart>
    <w:docPart>
      <w:docPartPr>
        <w:name w:val="FEE526BCFCC64744B301024ECFE606DD"/>
        <w:category>
          <w:name w:val="General"/>
          <w:gallery w:val="placeholder"/>
        </w:category>
        <w:types>
          <w:type w:val="bbPlcHdr"/>
        </w:types>
        <w:behaviors>
          <w:behavior w:val="content"/>
        </w:behaviors>
        <w:guid w:val="{3F299C32-C3D2-4B2C-AA12-EC11A912866B}"/>
      </w:docPartPr>
      <w:docPartBody>
        <w:p w:rsidR="007338EB" w:rsidRDefault="00AA5214" w:rsidP="00AA5214">
          <w:pPr>
            <w:pStyle w:val="FEE526BCFCC64744B301024ECFE606DD"/>
          </w:pPr>
          <w:r w:rsidRPr="0004195F">
            <w:rPr>
              <w:rStyle w:val="PlaceholderText"/>
            </w:rPr>
            <w:t>Enter the name of the test</w:t>
          </w:r>
        </w:p>
      </w:docPartBody>
    </w:docPart>
    <w:docPart>
      <w:docPartPr>
        <w:name w:val="DEF1C766CB654C0FB34CD2178C483A21"/>
        <w:category>
          <w:name w:val="General"/>
          <w:gallery w:val="placeholder"/>
        </w:category>
        <w:types>
          <w:type w:val="bbPlcHdr"/>
        </w:types>
        <w:behaviors>
          <w:behavior w:val="content"/>
        </w:behaviors>
        <w:guid w:val="{479E913D-851B-4DE2-B08F-74421B430593}"/>
      </w:docPartPr>
      <w:docPartBody>
        <w:p w:rsidR="007338EB" w:rsidRDefault="00AA5214" w:rsidP="00AA5214">
          <w:pPr>
            <w:pStyle w:val="DEF1C766CB654C0FB34CD2178C483A21"/>
          </w:pPr>
          <w:r w:rsidRPr="0004195F">
            <w:rPr>
              <w:rStyle w:val="PlaceholderText"/>
            </w:rPr>
            <w:t>Enter the name of the test</w:t>
          </w:r>
        </w:p>
      </w:docPartBody>
    </w:docPart>
    <w:docPart>
      <w:docPartPr>
        <w:name w:val="4026FFC545D444FE8118F3976151465E"/>
        <w:category>
          <w:name w:val="General"/>
          <w:gallery w:val="placeholder"/>
        </w:category>
        <w:types>
          <w:type w:val="bbPlcHdr"/>
        </w:types>
        <w:behaviors>
          <w:behavior w:val="content"/>
        </w:behaviors>
        <w:guid w:val="{08EEEC31-2BF4-45D4-9701-FF423B989D54}"/>
      </w:docPartPr>
      <w:docPartBody>
        <w:p w:rsidR="00E25008" w:rsidRDefault="002120AE" w:rsidP="002120AE">
          <w:pPr>
            <w:pStyle w:val="4026FFC545D444FE8118F3976151465E"/>
          </w:pPr>
          <w:r w:rsidRPr="0004195F">
            <w:rPr>
              <w:rStyle w:val="PlaceholderText"/>
            </w:rPr>
            <w:t>Enter the name of the test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panose1 w:val="020B0609000101010101"/>
    <w:charset w:val="81"/>
    <w:family w:val="modern"/>
    <w:pitch w:val="fixed"/>
    <w:sig w:usb0="B00002AF" w:usb1="69D77CFB" w:usb2="00000030" w:usb3="00000000" w:csb0="0008009F" w:csb1="00000000"/>
  </w:font>
  <w:font w:name="Simplified Arabic Fixed">
    <w:altName w:val="Courier New"/>
    <w:panose1 w:val="02070309020205020404"/>
    <w:charset w:val="B2"/>
    <w:family w:val="modern"/>
    <w:pitch w:val="fixed"/>
    <w:sig w:usb0="00002003" w:usb1="00000000" w:usb2="00000008" w:usb3="00000000" w:csb0="0000004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F9A"/>
    <w:multiLevelType w:val="multilevel"/>
    <w:tmpl w:val="EDA8C5C4"/>
    <w:lvl w:ilvl="0">
      <w:start w:val="1"/>
      <w:numFmt w:val="decimal"/>
      <w:lvlText w:val="%1."/>
      <w:lvlJc w:val="left"/>
      <w:pPr>
        <w:ind w:left="360" w:hanging="360"/>
      </w:pPr>
      <w:rPr>
        <w:b/>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B661CA"/>
    <w:multiLevelType w:val="multilevel"/>
    <w:tmpl w:val="A2FE6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F514FAA"/>
    <w:multiLevelType w:val="multilevel"/>
    <w:tmpl w:val="D5F247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9CA7D8E"/>
    <w:multiLevelType w:val="multilevel"/>
    <w:tmpl w:val="0DBE8C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EF0030"/>
    <w:multiLevelType w:val="multilevel"/>
    <w:tmpl w:val="DA8CD9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2F154F7"/>
    <w:multiLevelType w:val="multilevel"/>
    <w:tmpl w:val="A2504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5702469"/>
    <w:multiLevelType w:val="multilevel"/>
    <w:tmpl w:val="12360B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89416E"/>
    <w:multiLevelType w:val="multilevel"/>
    <w:tmpl w:val="B9E2CD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03794896">
    <w:abstractNumId w:val="0"/>
  </w:num>
  <w:num w:numId="2" w16cid:durableId="1768306679">
    <w:abstractNumId w:val="7"/>
  </w:num>
  <w:num w:numId="3" w16cid:durableId="1760639806">
    <w:abstractNumId w:val="3"/>
  </w:num>
  <w:num w:numId="4" w16cid:durableId="754595522">
    <w:abstractNumId w:val="2"/>
  </w:num>
  <w:num w:numId="5" w16cid:durableId="1712538138">
    <w:abstractNumId w:val="5"/>
  </w:num>
  <w:num w:numId="6" w16cid:durableId="23335869">
    <w:abstractNumId w:val="4"/>
  </w:num>
  <w:num w:numId="7" w16cid:durableId="2054226573">
    <w:abstractNumId w:val="1"/>
  </w:num>
  <w:num w:numId="8" w16cid:durableId="1212501629">
    <w:abstractNumId w:val="6"/>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BA"/>
    <w:rsid w:val="00003901"/>
    <w:rsid w:val="00016CF1"/>
    <w:rsid w:val="00042C95"/>
    <w:rsid w:val="0005473C"/>
    <w:rsid w:val="0005490D"/>
    <w:rsid w:val="0005669A"/>
    <w:rsid w:val="00074C0F"/>
    <w:rsid w:val="0009534E"/>
    <w:rsid w:val="000A49AB"/>
    <w:rsid w:val="000A7AE7"/>
    <w:rsid w:val="000C1271"/>
    <w:rsid w:val="000D1EC8"/>
    <w:rsid w:val="000F0872"/>
    <w:rsid w:val="001007E4"/>
    <w:rsid w:val="00121B56"/>
    <w:rsid w:val="00125DFD"/>
    <w:rsid w:val="001B35B3"/>
    <w:rsid w:val="00207F42"/>
    <w:rsid w:val="00207F8D"/>
    <w:rsid w:val="002120AE"/>
    <w:rsid w:val="002169E1"/>
    <w:rsid w:val="002352CC"/>
    <w:rsid w:val="0024289B"/>
    <w:rsid w:val="00292B81"/>
    <w:rsid w:val="002A2EAD"/>
    <w:rsid w:val="002F618F"/>
    <w:rsid w:val="00313AF6"/>
    <w:rsid w:val="00333E5A"/>
    <w:rsid w:val="00341DDA"/>
    <w:rsid w:val="00385A99"/>
    <w:rsid w:val="003B7273"/>
    <w:rsid w:val="003C26E7"/>
    <w:rsid w:val="003E1658"/>
    <w:rsid w:val="003E37FD"/>
    <w:rsid w:val="0041231E"/>
    <w:rsid w:val="00426C66"/>
    <w:rsid w:val="00435234"/>
    <w:rsid w:val="00450D17"/>
    <w:rsid w:val="00450FC6"/>
    <w:rsid w:val="004829CC"/>
    <w:rsid w:val="004A3894"/>
    <w:rsid w:val="004A629A"/>
    <w:rsid w:val="004B5839"/>
    <w:rsid w:val="004B66D3"/>
    <w:rsid w:val="004C0396"/>
    <w:rsid w:val="00535B9F"/>
    <w:rsid w:val="00544F0A"/>
    <w:rsid w:val="00575844"/>
    <w:rsid w:val="006060F3"/>
    <w:rsid w:val="006136D9"/>
    <w:rsid w:val="00631281"/>
    <w:rsid w:val="00647EC1"/>
    <w:rsid w:val="00666704"/>
    <w:rsid w:val="006922A4"/>
    <w:rsid w:val="00692C70"/>
    <w:rsid w:val="0070490A"/>
    <w:rsid w:val="00724595"/>
    <w:rsid w:val="007338EB"/>
    <w:rsid w:val="0074399A"/>
    <w:rsid w:val="00752870"/>
    <w:rsid w:val="00783E5B"/>
    <w:rsid w:val="007D0367"/>
    <w:rsid w:val="007D3EC0"/>
    <w:rsid w:val="007D4A69"/>
    <w:rsid w:val="007E1090"/>
    <w:rsid w:val="007F58A5"/>
    <w:rsid w:val="00866D1E"/>
    <w:rsid w:val="00871903"/>
    <w:rsid w:val="008A7815"/>
    <w:rsid w:val="00925DE3"/>
    <w:rsid w:val="009318DF"/>
    <w:rsid w:val="0094709B"/>
    <w:rsid w:val="009515DB"/>
    <w:rsid w:val="0095309B"/>
    <w:rsid w:val="009A1248"/>
    <w:rsid w:val="009D060E"/>
    <w:rsid w:val="009E4538"/>
    <w:rsid w:val="009F0E24"/>
    <w:rsid w:val="009F5075"/>
    <w:rsid w:val="00A05343"/>
    <w:rsid w:val="00A066D1"/>
    <w:rsid w:val="00A10F29"/>
    <w:rsid w:val="00A20E38"/>
    <w:rsid w:val="00A214A6"/>
    <w:rsid w:val="00A4656C"/>
    <w:rsid w:val="00A51F9C"/>
    <w:rsid w:val="00A83319"/>
    <w:rsid w:val="00AA5214"/>
    <w:rsid w:val="00AD5D81"/>
    <w:rsid w:val="00AF5868"/>
    <w:rsid w:val="00B170CF"/>
    <w:rsid w:val="00B17868"/>
    <w:rsid w:val="00B54C7A"/>
    <w:rsid w:val="00B66282"/>
    <w:rsid w:val="00B74F61"/>
    <w:rsid w:val="00B7787C"/>
    <w:rsid w:val="00B90B83"/>
    <w:rsid w:val="00BA01BC"/>
    <w:rsid w:val="00BC70FD"/>
    <w:rsid w:val="00BF611E"/>
    <w:rsid w:val="00C309BA"/>
    <w:rsid w:val="00C47F2A"/>
    <w:rsid w:val="00C5543F"/>
    <w:rsid w:val="00C63B24"/>
    <w:rsid w:val="00C8779B"/>
    <w:rsid w:val="00CD1461"/>
    <w:rsid w:val="00CD3022"/>
    <w:rsid w:val="00CE49EE"/>
    <w:rsid w:val="00CF68C9"/>
    <w:rsid w:val="00CF6A6E"/>
    <w:rsid w:val="00D06EBD"/>
    <w:rsid w:val="00D525F4"/>
    <w:rsid w:val="00D64869"/>
    <w:rsid w:val="00D64EC4"/>
    <w:rsid w:val="00DF7E18"/>
    <w:rsid w:val="00E25008"/>
    <w:rsid w:val="00EC55E4"/>
    <w:rsid w:val="00EE3641"/>
    <w:rsid w:val="00F35D0B"/>
    <w:rsid w:val="00F43B1D"/>
    <w:rsid w:val="00F532DC"/>
    <w:rsid w:val="00F701A2"/>
    <w:rsid w:val="00F81519"/>
    <w:rsid w:val="00F91468"/>
    <w:rsid w:val="00F959A9"/>
    <w:rsid w:val="00F97A46"/>
    <w:rsid w:val="00FA451C"/>
    <w:rsid w:val="00FB363B"/>
    <w:rsid w:val="00FD4699"/>
    <w:rsid w:val="00FE6E11"/>
    <w:rsid w:val="00FF0FAE"/>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D0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20AE"/>
    <w:rPr>
      <w:color w:val="808080"/>
    </w:rPr>
  </w:style>
  <w:style w:type="character" w:styleId="Emphasis">
    <w:name w:val="Emphasis"/>
    <w:basedOn w:val="DefaultParagraphFont"/>
    <w:uiPriority w:val="20"/>
    <w:qFormat/>
    <w:rsid w:val="0005669A"/>
    <w:rPr>
      <w:i/>
      <w:iCs/>
    </w:rPr>
  </w:style>
  <w:style w:type="character" w:customStyle="1" w:styleId="Heading1Char">
    <w:name w:val="Heading 1 Char"/>
    <w:basedOn w:val="DefaultParagraphFont"/>
    <w:link w:val="Heading1"/>
    <w:uiPriority w:val="9"/>
    <w:rsid w:val="00F35D0B"/>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B170CF"/>
    <w:pPr>
      <w:ind w:left="720"/>
      <w:contextualSpacing/>
    </w:pPr>
  </w:style>
  <w:style w:type="paragraph" w:customStyle="1" w:styleId="9147E87A3D784025982FE54F990E80BD41">
    <w:name w:val="9147E87A3D784025982FE54F990E80BD41"/>
    <w:rsid w:val="00647EC1"/>
    <w:pPr>
      <w:spacing w:after="200" w:line="276" w:lineRule="auto"/>
    </w:pPr>
    <w:rPr>
      <w:rFonts w:ascii="Arial" w:eastAsiaTheme="minorHAnsi" w:hAnsi="Arial"/>
    </w:rPr>
  </w:style>
  <w:style w:type="paragraph" w:customStyle="1" w:styleId="B2E906F55FB2494EB7ABE52AD93D4F6540">
    <w:name w:val="B2E906F55FB2494EB7ABE52AD93D4F65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9D0AC36292AF40858230F73555C1D61040">
    <w:name w:val="9D0AC36292AF40858230F73555C1D610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09A5E1C429584151B1595142BF432D1916">
    <w:name w:val="09A5E1C429584151B1595142BF432D1916"/>
    <w:rsid w:val="00647EC1"/>
    <w:pPr>
      <w:spacing w:after="200" w:line="276" w:lineRule="auto"/>
    </w:pPr>
    <w:rPr>
      <w:rFonts w:ascii="Arial" w:eastAsiaTheme="minorHAnsi" w:hAnsi="Arial"/>
    </w:rPr>
  </w:style>
  <w:style w:type="paragraph" w:customStyle="1" w:styleId="421CDDD0AA5042AEAC3D823F860D318216">
    <w:name w:val="421CDDD0AA5042AEAC3D823F860D318216"/>
    <w:rsid w:val="00647EC1"/>
    <w:pPr>
      <w:spacing w:after="200" w:line="276" w:lineRule="auto"/>
    </w:pPr>
    <w:rPr>
      <w:rFonts w:ascii="Arial" w:eastAsiaTheme="minorHAnsi" w:hAnsi="Arial"/>
    </w:rPr>
  </w:style>
  <w:style w:type="paragraph" w:customStyle="1" w:styleId="489388273745491C95D46BE5ECC4FEB264">
    <w:name w:val="489388273745491C95D46BE5ECC4FEB2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5A5333B9F75421B8B72392BF705C2A764">
    <w:name w:val="C5A5333B9F75421B8B72392BF705C2A7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EABE7B34B614B63A27B1C1CDD789BD550">
    <w:name w:val="CEABE7B34B614B63A27B1C1CDD789BD5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BDB7DAF898A64073817DEB55EEFBC16C50">
    <w:name w:val="BDB7DAF898A64073817DEB55EEFBC16C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F7D58ED47D4340B08FA34468A4A4ED4B64">
    <w:name w:val="F7D58ED47D4340B08FA34468A4A4ED4B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88184F8CBD44E789B59FAB0C55F9A8C69">
    <w:name w:val="088184F8CBD44E789B59FAB0C55F9A8C69"/>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FEFEAF6EA6A1450DA11FBE7BC2922F8963">
    <w:name w:val="FEFEAF6EA6A1450DA11FBE7BC2922F8963"/>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761ED802474453DB10D85822F18693A74">
    <w:name w:val="0761ED802474453DB10D85822F18693A74"/>
    <w:rsid w:val="00647EC1"/>
    <w:pPr>
      <w:spacing w:after="200" w:line="276" w:lineRule="auto"/>
    </w:pPr>
    <w:rPr>
      <w:rFonts w:ascii="Arial" w:eastAsiaTheme="minorHAnsi" w:hAnsi="Arial"/>
    </w:rPr>
  </w:style>
  <w:style w:type="paragraph" w:customStyle="1" w:styleId="0701BBAAF58A41358D79F5C628BB012693">
    <w:name w:val="0701BBAAF58A41358D79F5C628BB012693"/>
    <w:rsid w:val="00647EC1"/>
    <w:pPr>
      <w:spacing w:after="200" w:line="276" w:lineRule="auto"/>
    </w:pPr>
    <w:rPr>
      <w:rFonts w:ascii="Arial" w:eastAsiaTheme="minorHAnsi" w:hAnsi="Arial"/>
    </w:rPr>
  </w:style>
  <w:style w:type="paragraph" w:customStyle="1" w:styleId="3BA3185E0E074742B5194A1740ECDC7D93">
    <w:name w:val="3BA3185E0E074742B5194A1740ECDC7D93"/>
    <w:rsid w:val="00647EC1"/>
    <w:pPr>
      <w:spacing w:after="200" w:line="276" w:lineRule="auto"/>
    </w:pPr>
    <w:rPr>
      <w:rFonts w:ascii="Arial" w:eastAsiaTheme="minorHAnsi" w:hAnsi="Arial"/>
    </w:rPr>
  </w:style>
  <w:style w:type="paragraph" w:customStyle="1" w:styleId="A86385F289FB404D82488A56516C57DE93">
    <w:name w:val="A86385F289FB404D82488A56516C57DE93"/>
    <w:rsid w:val="00647EC1"/>
    <w:pPr>
      <w:spacing w:after="200" w:line="276" w:lineRule="auto"/>
    </w:pPr>
    <w:rPr>
      <w:rFonts w:ascii="Arial" w:eastAsiaTheme="minorHAnsi" w:hAnsi="Arial"/>
    </w:rPr>
  </w:style>
  <w:style w:type="paragraph" w:customStyle="1" w:styleId="551EE92CD686466D8B5EE907BFEC9B1A93">
    <w:name w:val="551EE92CD686466D8B5EE907BFEC9B1A93"/>
    <w:rsid w:val="00647EC1"/>
    <w:pPr>
      <w:spacing w:after="200" w:line="276" w:lineRule="auto"/>
    </w:pPr>
    <w:rPr>
      <w:rFonts w:ascii="Arial" w:eastAsiaTheme="minorHAnsi" w:hAnsi="Arial"/>
    </w:rPr>
  </w:style>
  <w:style w:type="paragraph" w:customStyle="1" w:styleId="24147482CD6848349D3C25EAF280CA4892">
    <w:name w:val="24147482CD6848349D3C25EAF280CA4892"/>
    <w:rsid w:val="00647EC1"/>
    <w:pPr>
      <w:spacing w:after="200" w:line="276" w:lineRule="auto"/>
    </w:pPr>
    <w:rPr>
      <w:rFonts w:ascii="Arial" w:eastAsiaTheme="minorHAnsi" w:hAnsi="Arial"/>
    </w:rPr>
  </w:style>
  <w:style w:type="paragraph" w:customStyle="1" w:styleId="E905873811FB4DA9936586F86579B6C192">
    <w:name w:val="E905873811FB4DA9936586F86579B6C192"/>
    <w:rsid w:val="00647EC1"/>
    <w:pPr>
      <w:spacing w:after="200" w:line="276" w:lineRule="auto"/>
    </w:pPr>
    <w:rPr>
      <w:rFonts w:ascii="Arial" w:eastAsiaTheme="minorHAnsi" w:hAnsi="Arial"/>
    </w:rPr>
  </w:style>
  <w:style w:type="paragraph" w:customStyle="1" w:styleId="F9DD39F50C0143F0887F1A0A9E6A2D7192">
    <w:name w:val="F9DD39F50C0143F0887F1A0A9E6A2D7192"/>
    <w:rsid w:val="00647EC1"/>
    <w:pPr>
      <w:spacing w:after="200" w:line="276" w:lineRule="auto"/>
    </w:pPr>
    <w:rPr>
      <w:rFonts w:ascii="Arial" w:eastAsiaTheme="minorHAnsi" w:hAnsi="Arial"/>
    </w:rPr>
  </w:style>
  <w:style w:type="paragraph" w:customStyle="1" w:styleId="D6C0B2785DE14301B7B321DAE5F8440863">
    <w:name w:val="D6C0B2785DE14301B7B321DAE5F8440863"/>
    <w:rsid w:val="00647EC1"/>
    <w:pPr>
      <w:spacing w:after="200" w:line="276" w:lineRule="auto"/>
    </w:pPr>
    <w:rPr>
      <w:rFonts w:ascii="Arial" w:eastAsiaTheme="minorHAnsi" w:hAnsi="Arial"/>
    </w:rPr>
  </w:style>
  <w:style w:type="paragraph" w:customStyle="1" w:styleId="ADF65CDE7B084B91B5DD68D775C6A23792">
    <w:name w:val="ADF65CDE7B084B91B5DD68D775C6A23792"/>
    <w:rsid w:val="00647EC1"/>
    <w:pPr>
      <w:spacing w:after="200" w:line="276" w:lineRule="auto"/>
    </w:pPr>
    <w:rPr>
      <w:rFonts w:ascii="Arial" w:eastAsiaTheme="minorHAnsi" w:hAnsi="Arial"/>
    </w:rPr>
  </w:style>
  <w:style w:type="paragraph" w:customStyle="1" w:styleId="35610FB38FBE4B87B9D700B764B5DDD192">
    <w:name w:val="35610FB38FBE4B87B9D700B764B5DDD192"/>
    <w:rsid w:val="00647EC1"/>
    <w:pPr>
      <w:spacing w:after="200" w:line="276" w:lineRule="auto"/>
    </w:pPr>
    <w:rPr>
      <w:rFonts w:ascii="Arial" w:eastAsiaTheme="minorHAnsi" w:hAnsi="Arial"/>
    </w:rPr>
  </w:style>
  <w:style w:type="paragraph" w:customStyle="1" w:styleId="7D4D035733AA4EEDA04815C498A2340E21">
    <w:name w:val="7D4D035733AA4EEDA04815C498A2340E21"/>
    <w:rsid w:val="00647EC1"/>
    <w:pPr>
      <w:spacing w:after="200" w:line="276" w:lineRule="auto"/>
    </w:pPr>
    <w:rPr>
      <w:rFonts w:ascii="Arial" w:eastAsiaTheme="minorHAnsi" w:hAnsi="Arial"/>
    </w:rPr>
  </w:style>
  <w:style w:type="paragraph" w:customStyle="1" w:styleId="BF747868AC4F40D5AF4155184961C56593">
    <w:name w:val="BF747868AC4F40D5AF4155184961C56593"/>
    <w:rsid w:val="00647EC1"/>
    <w:pPr>
      <w:spacing w:after="200" w:line="276" w:lineRule="auto"/>
    </w:pPr>
    <w:rPr>
      <w:rFonts w:ascii="Arial" w:eastAsiaTheme="minorHAnsi" w:hAnsi="Arial"/>
    </w:rPr>
  </w:style>
  <w:style w:type="paragraph" w:customStyle="1" w:styleId="1BDB50AE78D6404489DF0BA17BCC914193">
    <w:name w:val="1BDB50AE78D6404489DF0BA17BCC914193"/>
    <w:rsid w:val="00647EC1"/>
    <w:pPr>
      <w:spacing w:after="200" w:line="276" w:lineRule="auto"/>
    </w:pPr>
    <w:rPr>
      <w:rFonts w:ascii="Arial" w:eastAsiaTheme="minorHAnsi" w:hAnsi="Arial"/>
    </w:rPr>
  </w:style>
  <w:style w:type="paragraph" w:customStyle="1" w:styleId="57D4A11A75C542B0A640EC475DDA70D319">
    <w:name w:val="57D4A11A75C542B0A640EC475DDA70D319"/>
    <w:rsid w:val="00647EC1"/>
    <w:pPr>
      <w:spacing w:after="200" w:line="276" w:lineRule="auto"/>
    </w:pPr>
    <w:rPr>
      <w:rFonts w:ascii="Arial" w:eastAsiaTheme="minorHAnsi" w:hAnsi="Arial"/>
    </w:rPr>
  </w:style>
  <w:style w:type="paragraph" w:customStyle="1" w:styleId="353C8D53DF4B46D8B5850D879FD1BD0723">
    <w:name w:val="353C8D53DF4B46D8B5850D879FD1BD0723"/>
    <w:rsid w:val="00647EC1"/>
    <w:pPr>
      <w:spacing w:after="200" w:line="276" w:lineRule="auto"/>
    </w:pPr>
    <w:rPr>
      <w:rFonts w:ascii="Arial" w:eastAsiaTheme="minorHAnsi" w:hAnsi="Arial"/>
    </w:rPr>
  </w:style>
  <w:style w:type="paragraph" w:customStyle="1" w:styleId="4649629EA818434795035956985A1B0522">
    <w:name w:val="4649629EA818434795035956985A1B0522"/>
    <w:rsid w:val="00647EC1"/>
    <w:pPr>
      <w:spacing w:after="200" w:line="276" w:lineRule="auto"/>
    </w:pPr>
    <w:rPr>
      <w:rFonts w:ascii="Arial" w:eastAsiaTheme="minorHAnsi" w:hAnsi="Arial"/>
    </w:rPr>
  </w:style>
  <w:style w:type="paragraph" w:customStyle="1" w:styleId="9A7985679C77428B85F7853F0751183A57">
    <w:name w:val="9A7985679C77428B85F7853F0751183A57"/>
    <w:rsid w:val="00647EC1"/>
    <w:pPr>
      <w:spacing w:after="200" w:line="276" w:lineRule="auto"/>
    </w:pPr>
    <w:rPr>
      <w:rFonts w:ascii="Arial" w:eastAsiaTheme="minorHAnsi" w:hAnsi="Arial"/>
    </w:rPr>
  </w:style>
  <w:style w:type="paragraph" w:customStyle="1" w:styleId="F6D2DE4D994F4D1190DFA83F708BAA34">
    <w:name w:val="F6D2DE4D994F4D1190DFA83F708BAA34"/>
    <w:rsid w:val="00AA5214"/>
    <w:pPr>
      <w:spacing w:line="278" w:lineRule="auto"/>
    </w:pPr>
    <w:rPr>
      <w:kern w:val="2"/>
      <w:sz w:val="24"/>
      <w:szCs w:val="24"/>
      <w14:ligatures w14:val="standardContextual"/>
    </w:rPr>
  </w:style>
  <w:style w:type="paragraph" w:customStyle="1" w:styleId="9537F17A06C74768A68C5783DD3F459E">
    <w:name w:val="9537F17A06C74768A68C5783DD3F459E"/>
    <w:rsid w:val="00AA5214"/>
    <w:pPr>
      <w:spacing w:line="278" w:lineRule="auto"/>
    </w:pPr>
    <w:rPr>
      <w:kern w:val="2"/>
      <w:sz w:val="24"/>
      <w:szCs w:val="24"/>
      <w14:ligatures w14:val="standardContextual"/>
    </w:rPr>
  </w:style>
  <w:style w:type="paragraph" w:customStyle="1" w:styleId="A50FCB4541C34DA78685C3AEAAA6B847">
    <w:name w:val="A50FCB4541C34DA78685C3AEAAA6B847"/>
    <w:rsid w:val="00AA5214"/>
    <w:pPr>
      <w:spacing w:line="278" w:lineRule="auto"/>
    </w:pPr>
    <w:rPr>
      <w:kern w:val="2"/>
      <w:sz w:val="24"/>
      <w:szCs w:val="24"/>
      <w14:ligatures w14:val="standardContextual"/>
    </w:rPr>
  </w:style>
  <w:style w:type="paragraph" w:customStyle="1" w:styleId="DF5C19EA32F24E268803A87658A4B482">
    <w:name w:val="DF5C19EA32F24E268803A87658A4B482"/>
    <w:rsid w:val="00AA5214"/>
    <w:pPr>
      <w:spacing w:line="278" w:lineRule="auto"/>
    </w:pPr>
    <w:rPr>
      <w:kern w:val="2"/>
      <w:sz w:val="24"/>
      <w:szCs w:val="24"/>
      <w14:ligatures w14:val="standardContextual"/>
    </w:rPr>
  </w:style>
  <w:style w:type="paragraph" w:customStyle="1" w:styleId="1D03C2B3E6B844628C7C5CEA6EBFD51E">
    <w:name w:val="1D03C2B3E6B844628C7C5CEA6EBFD51E"/>
    <w:rsid w:val="00AA5214"/>
    <w:pPr>
      <w:spacing w:line="278" w:lineRule="auto"/>
    </w:pPr>
    <w:rPr>
      <w:kern w:val="2"/>
      <w:sz w:val="24"/>
      <w:szCs w:val="24"/>
      <w14:ligatures w14:val="standardContextual"/>
    </w:rPr>
  </w:style>
  <w:style w:type="paragraph" w:customStyle="1" w:styleId="48CC30549D10413AA3072A52F7750112">
    <w:name w:val="48CC30549D10413AA3072A52F7750112"/>
    <w:rsid w:val="00AA5214"/>
    <w:pPr>
      <w:spacing w:line="278" w:lineRule="auto"/>
    </w:pPr>
    <w:rPr>
      <w:kern w:val="2"/>
      <w:sz w:val="24"/>
      <w:szCs w:val="24"/>
      <w14:ligatures w14:val="standardContextual"/>
    </w:rPr>
  </w:style>
  <w:style w:type="paragraph" w:customStyle="1" w:styleId="8A74B385947540FBB3B6EBE4A89386D8">
    <w:name w:val="8A74B385947540FBB3B6EBE4A89386D8"/>
    <w:rsid w:val="00AA5214"/>
    <w:pPr>
      <w:spacing w:line="278" w:lineRule="auto"/>
    </w:pPr>
    <w:rPr>
      <w:kern w:val="2"/>
      <w:sz w:val="24"/>
      <w:szCs w:val="24"/>
      <w14:ligatures w14:val="standardContextual"/>
    </w:rPr>
  </w:style>
  <w:style w:type="paragraph" w:customStyle="1" w:styleId="343AB60E76DA4C6799E98A81002E17A3">
    <w:name w:val="343AB60E76DA4C6799E98A81002E17A3"/>
    <w:rsid w:val="00AA5214"/>
    <w:pPr>
      <w:spacing w:line="278" w:lineRule="auto"/>
    </w:pPr>
    <w:rPr>
      <w:kern w:val="2"/>
      <w:sz w:val="24"/>
      <w:szCs w:val="24"/>
      <w14:ligatures w14:val="standardContextual"/>
    </w:rPr>
  </w:style>
  <w:style w:type="paragraph" w:customStyle="1" w:styleId="F894A3DC8F834696A346ACFEFD130266">
    <w:name w:val="F894A3DC8F834696A346ACFEFD130266"/>
    <w:rsid w:val="00AA5214"/>
    <w:pPr>
      <w:spacing w:line="278" w:lineRule="auto"/>
    </w:pPr>
    <w:rPr>
      <w:kern w:val="2"/>
      <w:sz w:val="24"/>
      <w:szCs w:val="24"/>
      <w14:ligatures w14:val="standardContextual"/>
    </w:rPr>
  </w:style>
  <w:style w:type="paragraph" w:customStyle="1" w:styleId="C9CD565D54664CB984EDC695B880933D">
    <w:name w:val="C9CD565D54664CB984EDC695B880933D"/>
    <w:rsid w:val="00AA5214"/>
    <w:pPr>
      <w:spacing w:line="278" w:lineRule="auto"/>
    </w:pPr>
    <w:rPr>
      <w:kern w:val="2"/>
      <w:sz w:val="24"/>
      <w:szCs w:val="24"/>
      <w14:ligatures w14:val="standardContextual"/>
    </w:rPr>
  </w:style>
  <w:style w:type="paragraph" w:customStyle="1" w:styleId="B9DCA7FAAC674EB7A2D419A7DAC72B87">
    <w:name w:val="B9DCA7FAAC674EB7A2D419A7DAC72B87"/>
    <w:rsid w:val="00AA5214"/>
    <w:pPr>
      <w:spacing w:line="278" w:lineRule="auto"/>
    </w:pPr>
    <w:rPr>
      <w:kern w:val="2"/>
      <w:sz w:val="24"/>
      <w:szCs w:val="24"/>
      <w14:ligatures w14:val="standardContextual"/>
    </w:rPr>
  </w:style>
  <w:style w:type="paragraph" w:customStyle="1" w:styleId="A5D46B2D19B741C5992D6A795860B035">
    <w:name w:val="A5D46B2D19B741C5992D6A795860B035"/>
    <w:rsid w:val="00AA5214"/>
    <w:pPr>
      <w:spacing w:line="278" w:lineRule="auto"/>
    </w:pPr>
    <w:rPr>
      <w:kern w:val="2"/>
      <w:sz w:val="24"/>
      <w:szCs w:val="24"/>
      <w14:ligatures w14:val="standardContextual"/>
    </w:rPr>
  </w:style>
  <w:style w:type="paragraph" w:customStyle="1" w:styleId="3375F8CEAD0A4FA3A569A359FFEE697A">
    <w:name w:val="3375F8CEAD0A4FA3A569A359FFEE697A"/>
    <w:rsid w:val="00AA5214"/>
    <w:pPr>
      <w:spacing w:line="278" w:lineRule="auto"/>
    </w:pPr>
    <w:rPr>
      <w:kern w:val="2"/>
      <w:sz w:val="24"/>
      <w:szCs w:val="24"/>
      <w14:ligatures w14:val="standardContextual"/>
    </w:rPr>
  </w:style>
  <w:style w:type="paragraph" w:customStyle="1" w:styleId="FEE526BCFCC64744B301024ECFE606DD">
    <w:name w:val="FEE526BCFCC64744B301024ECFE606DD"/>
    <w:rsid w:val="00AA5214"/>
    <w:pPr>
      <w:spacing w:line="278" w:lineRule="auto"/>
    </w:pPr>
    <w:rPr>
      <w:kern w:val="2"/>
      <w:sz w:val="24"/>
      <w:szCs w:val="24"/>
      <w14:ligatures w14:val="standardContextual"/>
    </w:rPr>
  </w:style>
  <w:style w:type="paragraph" w:customStyle="1" w:styleId="DEF1C766CB654C0FB34CD2178C483A21">
    <w:name w:val="DEF1C766CB654C0FB34CD2178C483A21"/>
    <w:rsid w:val="00AA5214"/>
    <w:pPr>
      <w:spacing w:line="278" w:lineRule="auto"/>
    </w:pPr>
    <w:rPr>
      <w:kern w:val="2"/>
      <w:sz w:val="24"/>
      <w:szCs w:val="24"/>
      <w14:ligatures w14:val="standardContextual"/>
    </w:rPr>
  </w:style>
  <w:style w:type="paragraph" w:customStyle="1" w:styleId="4026FFC545D444FE8118F3976151465E">
    <w:name w:val="4026FFC545D444FE8118F3976151465E"/>
    <w:rsid w:val="002120A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C06E01-56C7-48EB-9C5C-70DE1AD1F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CORPORATE_Template_A4_2020.dotx</Template>
  <TotalTime>3135</TotalTime>
  <Pages>24</Pages>
  <Words>8198</Words>
  <Characters>46730</Characters>
  <Application>Microsoft Office Word</Application>
  <DocSecurity>0</DocSecurity>
  <Lines>389</Lines>
  <Paragraphs>109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PES Template</vt:lpstr>
      <vt:lpstr/>
    </vt:vector>
  </TitlesOfParts>
  <Manager>ARL</Manager>
  <Company>Microsoft</Company>
  <LinksUpToDate>false</LinksUpToDate>
  <CharactersWithSpaces>54819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Template</dc:title>
  <dc:subject>Function specifications</dc:subject>
  <dc:creator>COUDERC-ROUXEL Céline</dc:creator>
  <cp:keywords>PES</cp:keywords>
  <dc:description/>
  <cp:lastModifiedBy>KUMAR Saurabh N</cp:lastModifiedBy>
  <cp:revision>346</cp:revision>
  <cp:lastPrinted>2020-11-19T09:21:00Z</cp:lastPrinted>
  <dcterms:created xsi:type="dcterms:W3CDTF">2024-08-26T13:58:00Z</dcterms:created>
  <dcterms:modified xsi:type="dcterms:W3CDTF">2025-12-10T06:23:00Z</dcterms:modified>
  <cp:category>DEFINE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ture">
    <vt:lpwstr>Template</vt:lpwstr>
  </property>
  <property fmtid="{D5CDD505-2E9C-101B-9397-08002B2CF9AE}" pid="3" name="UUID">
    <vt:lpwstr>3DS_C_D_F_PES</vt:lpwstr>
  </property>
  <property fmtid="{D5CDD505-2E9C-101B-9397-08002B2CF9AE}" pid="4" name="Version" linkTarget="PES_Template_Version">
    <vt:lpwstr>V5R5.1</vt:lpwstr>
  </property>
  <property fmtid="{D5CDD505-2E9C-101B-9397-08002B2CF9AE}" pid="5" name="_DocHome">
    <vt:i4>204898072</vt:i4>
  </property>
</Properties>
</file>